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footer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919" w:rsidRPr="00935E0B" w:rsidRDefault="00DE6F88" w:rsidP="00F61BA5">
      <w:pPr>
        <w:ind w:left="-567"/>
        <w:rPr>
          <w:rFonts w:ascii="Helvetica" w:hAnsi="Helvetica"/>
        </w:rPr>
      </w:pPr>
      <w:bookmarkStart w:id="0" w:name="_GoBack"/>
      <w:bookmarkEnd w:id="0"/>
      <w:r>
        <w:rPr>
          <w:rFonts w:ascii="Helvetica" w:hAnsi="Helvetica"/>
          <w:noProof/>
          <w:lang w:val="en-US" w:eastAsia="en-US"/>
        </w:rPr>
        <mc:AlternateContent>
          <mc:Choice Requires="wpg">
            <w:drawing>
              <wp:anchor distT="0" distB="0" distL="114300" distR="114300" simplePos="0" relativeHeight="251693056" behindDoc="0" locked="0" layoutInCell="1" allowOverlap="1">
                <wp:simplePos x="0" y="0"/>
                <wp:positionH relativeFrom="column">
                  <wp:posOffset>-914400</wp:posOffset>
                </wp:positionH>
                <wp:positionV relativeFrom="paragraph">
                  <wp:posOffset>2146935</wp:posOffset>
                </wp:positionV>
                <wp:extent cx="7546975" cy="6059170"/>
                <wp:effectExtent l="0" t="0" r="0" b="0"/>
                <wp:wrapTopAndBottom/>
                <wp:docPr id="59"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6975" cy="6059170"/>
                          <a:chOff x="0" y="0"/>
                          <a:chExt cx="7547079" cy="6059483"/>
                        </a:xfrm>
                      </wpg:grpSpPr>
                      <wpg:grpSp>
                        <wpg:cNvPr id="60" name="Group 4"/>
                        <wpg:cNvGrpSpPr/>
                        <wpg:grpSpPr>
                          <a:xfrm>
                            <a:off x="0" y="0"/>
                            <a:ext cx="5198309" cy="6058848"/>
                            <a:chOff x="0" y="0"/>
                            <a:chExt cx="5198309" cy="6058848"/>
                          </a:xfrm>
                        </wpg:grpSpPr>
                        <wpg:grpSp>
                          <wpg:cNvPr id="62" name="Group 13"/>
                          <wpg:cNvGrpSpPr/>
                          <wpg:grpSpPr>
                            <a:xfrm>
                              <a:off x="2169994" y="13648"/>
                              <a:ext cx="3028315" cy="6045200"/>
                              <a:chOff x="-13650" y="0"/>
                              <a:chExt cx="3029805" cy="6045958"/>
                            </a:xfrm>
                          </wpg:grpSpPr>
                          <pic:pic xmlns:pic="http://schemas.openxmlformats.org/drawingml/2006/picture">
                            <pic:nvPicPr>
                              <pic:cNvPr id="63" name="Picture 43"/>
                              <pic:cNvPicPr>
                                <a:picLocks noChangeAspect="1"/>
                              </pic:cNvPicPr>
                            </pic:nvPicPr>
                            <pic:blipFill rotWithShape="1">
                              <a:blip r:embed="rId8" cstate="print">
                                <a:extLst>
                                  <a:ext uri="{28A0092B-C50C-407E-A947-70E740481C1C}">
                                    <a14:useLocalDpi xmlns:a14="http://schemas.microsoft.com/office/drawing/2010/main" val="0"/>
                                  </a:ext>
                                </a:extLst>
                              </a:blip>
                              <a:srcRect l="7457" r="17632"/>
                              <a:stretch/>
                            </pic:blipFill>
                            <pic:spPr bwMode="auto">
                              <a:xfrm>
                                <a:off x="0" y="0"/>
                                <a:ext cx="3016155" cy="3029803"/>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4" name="Picture 45"/>
                              <pic:cNvPicPr>
                                <a:picLocks noChangeAspect="1"/>
                              </pic:cNvPicPr>
                            </pic:nvPicPr>
                            <pic:blipFill rotWithShape="1">
                              <a:blip r:embed="rId9" cstate="print">
                                <a:extLst>
                                  <a:ext uri="{28A0092B-C50C-407E-A947-70E740481C1C}">
                                    <a14:useLocalDpi xmlns:a14="http://schemas.microsoft.com/office/drawing/2010/main" val="0"/>
                                  </a:ext>
                                </a:extLst>
                              </a:blip>
                              <a:srcRect l="2502" t="3750" r="36049" b="3750"/>
                              <a:stretch/>
                            </pic:blipFill>
                            <pic:spPr bwMode="auto">
                              <a:xfrm>
                                <a:off x="-13650" y="3016155"/>
                                <a:ext cx="3016155" cy="3029803"/>
                              </a:xfrm>
                              <a:prstGeom prst="rect">
                                <a:avLst/>
                              </a:prstGeom>
                              <a:ln>
                                <a:noFill/>
                              </a:ln>
                              <a:extLst>
                                <a:ext uri="{53640926-AAD7-44D8-BBD7-CCE9431645EC}">
                                  <a14:shadowObscured xmlns:a14="http://schemas.microsoft.com/office/drawing/2010/main"/>
                                </a:ext>
                              </a:extLst>
                            </pic:spPr>
                          </pic:pic>
                        </wpg:grpSp>
                        <wpg:grpSp>
                          <wpg:cNvPr id="65" name="Group 22"/>
                          <wpg:cNvGrpSpPr/>
                          <wpg:grpSpPr>
                            <a:xfrm>
                              <a:off x="0" y="0"/>
                              <a:ext cx="2565187" cy="6045522"/>
                              <a:chOff x="0" y="0"/>
                              <a:chExt cx="2565779" cy="6045958"/>
                            </a:xfrm>
                          </wpg:grpSpPr>
                          <pic:pic xmlns:pic="http://schemas.openxmlformats.org/drawingml/2006/picture">
                            <pic:nvPicPr>
                              <pic:cNvPr id="66" name="Picture 41"/>
                              <pic:cNvPicPr>
                                <a:picLocks noChangeAspect="1"/>
                              </pic:cNvPicPr>
                            </pic:nvPicPr>
                            <pic:blipFill rotWithShape="1">
                              <a:blip r:embed="rId10" cstate="print">
                                <a:extLst>
                                  <a:ext uri="{28A0092B-C50C-407E-A947-70E740481C1C}">
                                    <a14:useLocalDpi xmlns:a14="http://schemas.microsoft.com/office/drawing/2010/main" val="0"/>
                                  </a:ext>
                                </a:extLst>
                              </a:blip>
                              <a:srcRect t="3586" b="9122"/>
                              <a:stretch/>
                            </pic:blipFill>
                            <pic:spPr bwMode="auto">
                              <a:xfrm>
                                <a:off x="0" y="0"/>
                                <a:ext cx="2565779" cy="330275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7" name="Picture 44"/>
                              <pic:cNvPicPr>
                                <a:picLocks noChangeAspect="1"/>
                              </pic:cNvPicPr>
                            </pic:nvPicPr>
                            <pic:blipFill rotWithShape="1">
                              <a:blip r:embed="rId11" cstate="print">
                                <a:extLst>
                                  <a:ext uri="{28A0092B-C50C-407E-A947-70E740481C1C}">
                                    <a14:useLocalDpi xmlns:a14="http://schemas.microsoft.com/office/drawing/2010/main" val="0"/>
                                  </a:ext>
                                </a:extLst>
                              </a:blip>
                              <a:srcRect l="23275" r="19761"/>
                              <a:stretch/>
                            </pic:blipFill>
                            <pic:spPr bwMode="auto">
                              <a:xfrm>
                                <a:off x="0" y="3043451"/>
                                <a:ext cx="2565779" cy="3002507"/>
                              </a:xfrm>
                              <a:prstGeom prst="rect">
                                <a:avLst/>
                              </a:prstGeom>
                              <a:ln>
                                <a:noFill/>
                              </a:ln>
                              <a:extLst>
                                <a:ext uri="{53640926-AAD7-44D8-BBD7-CCE9431645EC}">
                                  <a14:shadowObscured xmlns:a14="http://schemas.microsoft.com/office/drawing/2010/main"/>
                                </a:ext>
                              </a:extLst>
                            </pic:spPr>
                          </pic:pic>
                        </wpg:grpSp>
                      </wpg:grpSp>
                      <wpg:grpSp>
                        <wpg:cNvPr id="70" name="Group 2"/>
                        <wpg:cNvGrpSpPr/>
                        <wpg:grpSpPr>
                          <a:xfrm>
                            <a:off x="5186149" y="13648"/>
                            <a:ext cx="2360930" cy="6045835"/>
                            <a:chOff x="0" y="0"/>
                            <a:chExt cx="2361063" cy="6045958"/>
                          </a:xfrm>
                        </wpg:grpSpPr>
                        <pic:pic xmlns:pic="http://schemas.openxmlformats.org/drawingml/2006/picture">
                          <pic:nvPicPr>
                            <pic:cNvPr id="71" name="Picture 47"/>
                            <pic:cNvPicPr>
                              <a:picLocks noChangeAspect="1"/>
                            </pic:cNvPicPr>
                          </pic:nvPicPr>
                          <pic:blipFill rotWithShape="1">
                            <a:blip r:embed="rId12" cstate="print">
                              <a:extLst>
                                <a:ext uri="{28A0092B-C50C-407E-A947-70E740481C1C}">
                                  <a14:useLocalDpi xmlns:a14="http://schemas.microsoft.com/office/drawing/2010/main" val="0"/>
                                </a:ext>
                              </a:extLst>
                            </a:blip>
                            <a:srcRect l="1653" t="2048" r="15231" b="6503"/>
                            <a:stretch/>
                          </pic:blipFill>
                          <pic:spPr bwMode="auto">
                            <a:xfrm>
                              <a:off x="0" y="2934268"/>
                              <a:ext cx="2347415" cy="3111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2" name="Picture 46"/>
                            <pic:cNvPicPr>
                              <a:picLocks noChangeAspect="1"/>
                            </pic:cNvPicPr>
                          </pic:nvPicPr>
                          <pic:blipFill rotWithShape="1">
                            <a:blip r:embed="rId13" cstate="print">
                              <a:extLst>
                                <a:ext uri="{28A0092B-C50C-407E-A947-70E740481C1C}">
                                  <a14:useLocalDpi xmlns:a14="http://schemas.microsoft.com/office/drawing/2010/main" val="0"/>
                                </a:ext>
                              </a:extLst>
                            </a:blip>
                            <a:srcRect t="9604" b="4786"/>
                            <a:stretch/>
                          </pic:blipFill>
                          <pic:spPr bwMode="auto">
                            <a:xfrm>
                              <a:off x="0" y="0"/>
                              <a:ext cx="2361063" cy="3043451"/>
                            </a:xfrm>
                            <a:prstGeom prst="rect">
                              <a:avLst/>
                            </a:prstGeom>
                            <a:ln>
                              <a:noFill/>
                            </a:ln>
                            <a:extLst>
                              <a:ext uri="{53640926-AAD7-44D8-BBD7-CCE9431645EC}">
                                <a14:shadowObscured xmlns:a14="http://schemas.microsoft.com/office/drawing/2010/main"/>
                              </a:ext>
                            </a:extLst>
                          </pic:spPr>
                        </pic:pic>
                      </wpg:grpSp>
                    </wpg:wgp>
                  </a:graphicData>
                </a:graphic>
                <wp14:sizeRelH relativeFrom="page">
                  <wp14:pctWidth>0</wp14:pctWidth>
                </wp14:sizeRelH>
                <wp14:sizeRelV relativeFrom="page">
                  <wp14:pctHeight>0</wp14:pctHeight>
                </wp14:sizeRelV>
              </wp:anchor>
            </w:drawing>
          </mc:Choice>
          <mc:Fallback>
            <w:pict>
              <v:group w14:anchorId="21042376" id="Group 12" o:spid="_x0000_s1026" style="position:absolute;margin-left:-1in;margin-top:169.05pt;width:594.25pt;height:477.1pt;z-index:251693056" coordsize="75470,605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8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">
                <v:group id="Group 4" o:spid="_x0000_s1027" style="position:absolute;width:51983;height:60588" coordsize="51983,60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uxZ8EAAADbAAAADwAAAGRycy9kb3ducmV2LnhtbERPy4rCMBTdD/gP4Qru&#10;xrTKiFRTEVFxIQOjgri7NLcPbG5KE9v695PFwCwP573eDKYWHbWusqwgnkYgiDOrKy4U3K6HzyUI&#10;55E11pZJwZscbNLRxxoTbXv+oe7iCxFC2CWooPS+SaR0WUkG3dQ2xIHLbWvQB9gWUrfYh3BTy1kU&#10;LaTBikNDiQ3tSsqel5dRcOyx387jfXd+5rv34/r1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tTuxZ8EAAADbAAAADwAA&#10;AAAAAAAAAAAAAACqAgAAZHJzL2Rvd25yZXYueG1sUEsFBgAAAAAEAAQA+gAAAJgDAAAAAA==&#10;">
                  <v:group id="Group 13" o:spid="_x0000_s1028" style="position:absolute;left:21699;top:136;width:30284;height:60452" coordorigin="-136" coordsize="30298,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9" type="#_x0000_t75" style="position:absolute;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P26XCAAAA2wAAAA8AAABkcnMvZG93bnJldi54bWxEj8FqwzAQRO+F/IPYQG6NnKakrWM5hEAg&#10;p7RN+wGLtbJMrJWxVMf++6hQ6HGYmTdMsRtdKwbqQ+NZwWqZgSCuvG64VvD9dXx8BREissbWMymY&#10;KMCunD0UmGt/408aLrEWCcIhRwU2xi6XMlSWHIal74iTZ3zvMCbZ11L3eEtw18qnLNtIhw2nBYsd&#10;HSxV18uPU/Bm8GSqybyEj+k8mHf53E7WK7WYj/stiEhj/A//tU9awWYNv1/SD5DlH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wz9ulwgAAANsAAAAPAAAAAAAAAAAAAAAAAJ8C&#10;AABkcnMvZG93bnJldi54bWxQSwUGAAAAAAQABAD3AAAAjgMAAAAA&#10;">
                      <v:imagedata r:id="rId14" o:title="" cropleft="4887f" cropright="11555f"/>
                      <v:path arrowok="t"/>
                    </v:shape>
                    <v:shape id="Picture 45" o:spid="_x0000_s1030" type="#_x0000_t75" style="position:absolute;left:-136;top:30161;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i0pvDAAAA2wAAAA8AAABkcnMvZG93bnJldi54bWxEj0FrwkAUhO+F/oflFbzVjWJDSF1FBKEI&#10;Hkxt6fGRfSbB7Nuw+6rx33cLhR6HmfmGWa5H16srhdh5NjCbZqCIa287bgyc3nfPBagoyBZ7z2Tg&#10;ThHWq8eHJZbW3/hI10oalSAcSzTQigyl1rFuyWGc+oE4eWcfHEqSodE24C3BXa/nWZZrhx2nhRYH&#10;2rZUX6pvZ6DIi8/d4WV/P0qoPqx8RYpjYczkady8ghIa5T/8136zBvIF/H5JP0Cvf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OLSm8MAAADbAAAADwAAAAAAAAAAAAAAAACf&#10;AgAAZHJzL2Rvd25yZXYueG1sUEsFBgAAAAAEAAQA9wAAAI8DAAAAAA==&#10;">
                      <v:imagedata r:id="rId15" o:title="" croptop="2458f" cropbottom="2458f" cropleft="1640f" cropright="23625f"/>
                      <v:path arrowok="t"/>
                    </v:shape>
                  </v:group>
                  <v:group id="Group 22" o:spid="_x0000_s1031" style="position:absolute;width:25651;height:60455" coordsize="25657,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UwS/8UAAADbAAAADwAAAGRycy9kb3ducmV2LnhtbESPQWvCQBSE74X+h+UV&#10;ems2URSJriGIlR6kUCOIt0f2mQSzb0N2m8R/3y0Uehxm5htmk02mFQP1rrGsIIliEMSl1Q1XCs7F&#10;+9sKhPPIGlvLpOBBDrLt89MGU21H/qLh5CsRIOxSVFB736VSurImgy6yHXHwbrY36IPsK6l7HAPc&#10;tHIWx0tpsOGwUGNHu5rK++nbKDiMOObzZD8c77fd41osPi/HhJR6fZnyNQhPk/8P/7U/tILlA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MEv/FAAAA2wAA&#10;AA8AAAAAAAAAAAAAAAAAqgIAAGRycy9kb3ducmV2LnhtbFBLBQYAAAAABAAEAPoAAACcAwAAAAA=&#10;">
                    <v:shape id="Picture 41" o:spid="_x0000_s1032" type="#_x0000_t75" style="position:absolute;width:25657;height:33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PwqhfEAAAA2wAAAA8AAABkcnMvZG93bnJldi54bWxEj81qwzAQhO+BvIPYQG+JnBxMcaKEEmLI&#10;JSV1WnLdWlvb1FoZSf5pn74qFHocZuYbZneYTCsGcr6xrGC9SkAQl1Y3XCl4veXLRxA+IGtsLZOC&#10;L/Jw2M9nO8y0HfmFhiJUIkLYZ6igDqHLpPRlTQb9ynbE0fuwzmCI0lVSOxwj3LRykySpNNhwXKix&#10;o2NN5WfRGwX5cHnOC2m/71fz5t77obp1p6tSD4vpaQsi0BT+w3/ts1aQpvD7Jf4Auf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PwqhfEAAAA2wAAAA8AAAAAAAAAAAAAAAAA&#10;nwIAAGRycy9kb3ducmV2LnhtbFBLBQYAAAAABAAEAPcAAACQAwAAAAA=&#10;">
                      <v:imagedata r:id="rId16" o:title="" croptop="2350f" cropbottom="5978f"/>
                      <v:path arrowok="t"/>
                    </v:shape>
                    <v:shape id="Picture 44" o:spid="_x0000_s1033" type="#_x0000_t75" style="position:absolute;top:30434;width:25657;height:300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HHCi7DAAAA2wAAAA8AAABkcnMvZG93bnJldi54bWxEj0+LwjAUxO8LfofwBG9rqmB3qUYRQZQe&#10;ZNd/50fzbKvNS2mird9+Iwh7HGbmN8xs0ZlKPKhxpWUFo2EEgjizuuRcwfGw/vwG4TyyxsoyKXiS&#10;g8W89zHDRNuWf+mx97kIEHYJKii8rxMpXVaQQTe0NXHwLrYx6INscqkbbAPcVHIcRbE0WHJYKLCm&#10;VUHZbX83Ck6HLE+jyW5dTuIfPz63fE3TjVKDfrecgvDU+f/wu73VCuIveH0JP0DO/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ccKLsMAAADbAAAADwAAAAAAAAAAAAAAAACf&#10;AgAAZHJzL2Rvd25yZXYueG1sUEsFBgAAAAAEAAQA9wAAAI8DAAAAAA==&#10;">
                      <v:imagedata r:id="rId17" o:title="" cropleft="15254f" cropright="12951f"/>
                      <v:path arrowok="t"/>
                    </v:shape>
                  </v:group>
                </v:group>
                <v:group id="Group 2" o:spid="_x0000_s1034" style="position:absolute;left:51861;top:136;width:23609;height:60458" coordsize="23610,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InusMAAADbAAAADwAAAGRycy9kb3ducmV2LnhtbERPy2rCQBTdC/2H4Ra6&#10;M5O0aEt0FAlt6UIEk0Jxd8lck2DmTshM8/h7Z1Ho8nDe2/1kWjFQ7xrLCpIoBkFcWt1wpeC7+Fi+&#10;gXAeWWNrmRTM5GC/e1hsMdV25DMNua9ECGGXooLa+y6V0pU1GXSR7YgDd7W9QR9gX0nd4xjCTSuf&#10;43gtDTYcGmrsKKupvOW/RsHniOPhJXkfjrdrNl+K1ennmJBST4/TYQPC0+T/xX/uL63gN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4ie6wwAAANsAAAAP&#10;AAAAAAAAAAAAAAAAAKoCAABkcnMvZG93bnJldi54bWxQSwUGAAAAAAQABAD6AAAAmgMAAAAA&#10;">
                  <v:shape id="Picture 47" o:spid="_x0000_s1035" type="#_x0000_t75" style="position:absolute;top:29342;width:23474;height:31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K+O57CAAAA2wAAAA8AAABkcnMvZG93bnJldi54bWxEj0FrwkAUhO+C/2F5Qi+iGy1qSV1FhELt&#10;LYneH9nXbGj2bciuSfrv3ULB4zAz3zD742gb0VPna8cKVssEBHHpdM2VgmvxsXgD4QOyxsYxKfgl&#10;D8fDdLLHVLuBM+rzUIkIYZ+iAhNCm0rpS0MW/dK1xNH7dp3FEGVXSd3hEOG2kesk2UqLNccFgy2d&#10;DZU/+d0qKDLUm8vayNevoR3zW3/f6myu1MtsPL2DCDSGZ/i//akV7Fbw9yX+AHl4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ivjuewgAAANsAAAAPAAAAAAAAAAAAAAAAAJ8C&#10;AABkcnMvZG93bnJldi54bWxQSwUGAAAAAAQABAD3AAAAjgMAAAAA&#10;">
                    <v:imagedata r:id="rId18" o:title="" croptop="1342f" cropbottom="4262f" cropleft="1083f" cropright="9982f"/>
                    <v:path arrowok="t"/>
                  </v:shape>
                  <v:shape id="Picture 46" o:spid="_x0000_s1036" type="#_x0000_t75" style="position:absolute;width:23610;height:304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vAWU/FAAAA2wAAAA8AAABkcnMvZG93bnJldi54bWxEj0FrwkAUhO+F/oflFXoR3VRES3QTSsEq&#10;BQ9qEY+P7DMbkn0bsqum/nq3IPQ4zMw3zCLvbSMu1PnKsYK3UQKCuHC64lLBz345fAfhA7LGxjEp&#10;+CUPefb8tMBUuytv6bILpYgQ9ikqMCG0qZS+MGTRj1xLHL2T6yyGKLtS6g6vEW4bOU6SqbRYcVww&#10;2NKnoaLena2C20kfi8PyXO/r1fdg8uX6VbkxSr2+9B9zEIH68B9+tNdawWwMf1/iD5DZH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7wFlPxQAAANsAAAAPAAAAAAAAAAAAAAAA&#10;AJ8CAABkcnMvZG93bnJldi54bWxQSwUGAAAAAAQABAD3AAAAkQMAAAAA&#10;">
                    <v:imagedata r:id="rId19" o:title="" croptop="6294f" cropbottom="3137f"/>
                    <v:path arrowok="t"/>
                  </v:shape>
                </v:group>
                <w10:wrap type="topAndBottom"/>
              </v:group>
            </w:pict>
          </mc:Fallback>
        </mc:AlternateContent>
      </w:r>
      <w:r>
        <w:rPr>
          <w:rFonts w:ascii="Helvetica" w:hAnsi="Helvetica"/>
          <w:noProof/>
          <w:lang w:val="en-US" w:eastAsia="en-US"/>
        </w:rPr>
        <mc:AlternateContent>
          <mc:Choice Requires="wps">
            <w:drawing>
              <wp:anchor distT="0" distB="0" distL="114300" distR="114300" simplePos="0" relativeHeight="251679744" behindDoc="0" locked="0" layoutInCell="1" allowOverlap="1">
                <wp:simplePos x="0" y="0"/>
                <wp:positionH relativeFrom="column">
                  <wp:posOffset>-977900</wp:posOffset>
                </wp:positionH>
                <wp:positionV relativeFrom="paragraph">
                  <wp:posOffset>7875270</wp:posOffset>
                </wp:positionV>
                <wp:extent cx="7724775" cy="1966595"/>
                <wp:effectExtent l="0" t="0" r="9525" b="0"/>
                <wp:wrapNone/>
                <wp:docPr id="5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C8B76D" id="Rectangle 8" o:spid="_x0000_s1026" style="position:absolute;margin-left:-77pt;margin-top:620.1pt;width:608.25pt;height:154.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" fillcolor="#5a5a5a [2109]" stroked="f"/>
            </w:pict>
          </mc:Fallback>
        </mc:AlternateContent>
      </w:r>
      <w:r>
        <w:rPr>
          <w:rFonts w:ascii="Helvetica" w:hAnsi="Helvetica"/>
          <w:noProof/>
          <w:lang w:val="en-US" w:eastAsia="en-US"/>
        </w:rPr>
        <mc:AlternateContent>
          <mc:Choice Requires="wpg">
            <w:drawing>
              <wp:anchor distT="0" distB="0" distL="114300" distR="114300" simplePos="0" relativeHeight="251682816" behindDoc="0" locked="0" layoutInCell="1" allowOverlap="1">
                <wp:simplePos x="0" y="0"/>
                <wp:positionH relativeFrom="column">
                  <wp:posOffset>908050</wp:posOffset>
                </wp:positionH>
                <wp:positionV relativeFrom="paragraph">
                  <wp:posOffset>8595360</wp:posOffset>
                </wp:positionV>
                <wp:extent cx="4090670" cy="713105"/>
                <wp:effectExtent l="0" t="0" r="0" b="0"/>
                <wp:wrapSquare wrapText="bothSides"/>
                <wp:docPr id="54"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55" name="Picture 11" descr="420px-Seal_of_ASEAN.svg.png"/>
                          <pic:cNvPicPr>
                            <a:picLocks noChangeAspect="1"/>
                          </pic:cNvPicPr>
                        </pic:nvPicPr>
                        <pic:blipFill>
                          <a:blip r:embed="rId20" cstate="print"/>
                          <a:stretch>
                            <a:fillRect/>
                          </a:stretch>
                        </pic:blipFill>
                        <pic:spPr>
                          <a:xfrm>
                            <a:off x="1322832" y="73152"/>
                            <a:ext cx="615696" cy="640080"/>
                          </a:xfrm>
                          <a:prstGeom prst="rect">
                            <a:avLst/>
                          </a:prstGeom>
                        </pic:spPr>
                      </pic:pic>
                      <pic:pic xmlns:pic="http://schemas.openxmlformats.org/drawingml/2006/picture">
                        <pic:nvPicPr>
                          <pic:cNvPr id="56" name="Picture 7" descr="Colour_Logo-lockup.png"/>
                          <pic:cNvPicPr>
                            <a:picLocks noChangeAspect="1"/>
                          </pic:cNvPicPr>
                        </pic:nvPicPr>
                        <pic:blipFill>
                          <a:blip r:embed="rId21" cstate="print"/>
                          <a:stretch>
                            <a:fillRect/>
                          </a:stretch>
                        </pic:blipFill>
                        <pic:spPr>
                          <a:xfrm>
                            <a:off x="1871472" y="0"/>
                            <a:ext cx="2218944" cy="713232"/>
                          </a:xfrm>
                          <a:prstGeom prst="rect">
                            <a:avLst/>
                          </a:prstGeom>
                        </pic:spPr>
                      </pic:pic>
                      <pic:pic xmlns:pic="http://schemas.openxmlformats.org/drawingml/2006/picture">
                        <pic:nvPicPr>
                          <pic:cNvPr id="57" name="Picture 11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667738F" id="Group 23" o:spid="_x0000_s1026" style="position:absolute;margin-left:71.5pt;margin-top:676.8pt;width:322.1pt;height:56.15pt;z-index:251682816"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UaJ9DDAAAA2wAAAA8AAABkcnMvZG93bnJldi54bWxEj9FqAjEURN+F/kO4hb5psgWlrEYRaUv7&#10;pF39gMvmuru6uVmSqGu/3giCj8PMnGFmi9624kw+NI41ZCMFgrh0puFKw277NfwAESKywdYxabhS&#10;gMX8ZTDD3LgL/9G5iJVIEA45aqhj7HIpQ1mTxTByHXHy9s5bjEn6ShqPlwS3rXxXaiItNpwWauxo&#10;VVN5LE5Ww+bwXX52jcqyzdqf1FVuf9v/g9Zvr/1yCiJSH5/hR/vHaBiP4f4l/QA5v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Ron0MMAAADbAAAADwAAAAAAAAAAAAAAAACf&#10;AgAAZHJzL2Rvd25yZXYueG1sUEsFBgAAAAAEAAQA9wAAAI8DAAAAAA==&#10;">
                  <v:imagedata r:id="rId23"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2e46fFAAAA2wAAAA8AAABkcnMvZG93bnJldi54bWxEj0FrwkAUhO+F/oflCd7qxtBKSF0lFAqp&#10;p6qp4O01+0yC2bchu03iv3cLhR6HmfmGWW8n04qBetdYVrBcRCCIS6sbrhQUx/enBITzyBpby6Tg&#10;Rg62m8eHNabajryn4eArESDsUlRQe9+lUrqyJoNuYTvi4F1sb9AH2VdS9zgGuGllHEUrabDhsFBj&#10;R281ldfDj1GQf37t8nKZxd/F8TY8J6fzJWs+lJrPpuwVhKfJ/4f/2rlW8LKC3y/hB8jNH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9nuOnxQAAANsAAAAPAAAAAAAAAAAAAAAA&#10;AJ8CAABkcnMvZG93bnJldi54bWxQSwUGAAAAAAQABAD3AAAAkQMAAAAA&#10;">
                  <v:imagedata r:id="rId24"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qYn/DAAAA2wAAAA8AAABkcnMvZG93bnJldi54bWxEj0GLwjAUhO8L+x/CW/C2porrSjWKFAUv&#10;C9r14u3ZPNtq81KaWOu/N4LgcZiZb5jZojOVaKlxpWUFg34EgjizuuRcwf5//T0B4TyyxsoyKbiT&#10;g8X882OGsbY33lGb+lwECLsYFRTe17GULivIoOvbmjh4J9sY9EE2udQN3gLcVHIYRWNpsOSwUGBN&#10;SUHZJb0aBfnueE6Oo1Wmu/E5Hbbbw1+yr5XqfXXLKQhPnX+HX+2NVvDzC88v4QfI+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Spif8MAAADbAAAADwAAAAAAAAAAAAAAAACf&#10;AgAAZHJzL2Rvd25yZXYueG1sUEsFBgAAAAAEAAQA9wAAAI8DAAAAAA==&#10;">
                  <v:imagedata r:id="rId25" o:title=""/>
                  <v:path arrowok="t"/>
                </v:shape>
                <w10:wrap type="square"/>
              </v:group>
            </w:pict>
          </mc:Fallback>
        </mc:AlternateContent>
      </w:r>
      <w:r>
        <w:rPr>
          <w:rFonts w:ascii="Helvetica" w:hAnsi="Helvetica"/>
          <w:noProof/>
          <w:lang w:val="en-US" w:eastAsia="en-US"/>
        </w:rPr>
        <mc:AlternateContent>
          <mc:Choice Requires="wpg">
            <w:drawing>
              <wp:anchor distT="0" distB="0" distL="114300" distR="114300" simplePos="0" relativeHeight="251678720" behindDoc="0" locked="0" layoutInCell="1" allowOverlap="1">
                <wp:simplePos x="0" y="0"/>
                <wp:positionH relativeFrom="column">
                  <wp:posOffset>-467360</wp:posOffset>
                </wp:positionH>
                <wp:positionV relativeFrom="paragraph">
                  <wp:posOffset>-52705</wp:posOffset>
                </wp:positionV>
                <wp:extent cx="6475095" cy="2113915"/>
                <wp:effectExtent l="0" t="0" r="1905" b="635"/>
                <wp:wrapNone/>
                <wp:docPr id="49"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50"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51C8" w:rsidRPr="009343EE" w:rsidRDefault="00BB51C8" w:rsidP="009343EE">
                              <w:pPr>
                                <w:pStyle w:val="UnitNameCoverPage"/>
                              </w:pPr>
                              <w:r>
                                <w:t>Manage operational risk</w:t>
                              </w:r>
                            </w:p>
                            <w:p w:rsidR="00BB51C8" w:rsidRPr="009343EE" w:rsidRDefault="00DA70E7" w:rsidP="009343EE">
                              <w:pPr>
                                <w:pStyle w:val="UnitCodeCoverPage"/>
                              </w:pPr>
                              <w:fldSimple w:instr=" REF  UnitCode  \* MERGEFORMAT ">
                                <w:sdt>
                                  <w:sdtPr>
                                    <w:alias w:val="Unit code"/>
                                    <w:tag w:val="Unit code"/>
                                    <w:id w:val="614106516"/>
                                    <w:placeholder>
                                      <w:docPart w:val="E9E78FA94C3249E08CEF75B432364E6F"/>
                                    </w:placeholder>
                                  </w:sdtPr>
                                  <w:sdtEndPr/>
                                  <w:sdtContent>
                                    <w:r w:rsidRPr="00935E0B">
                                      <w:t>D2.TTO.CL4.11</w:t>
                                    </w:r>
                                  </w:sdtContent>
                                </w:sdt>
                              </w:fldSimple>
                            </w:p>
                            <w:p w:rsidR="00BB51C8" w:rsidRPr="009343EE" w:rsidRDefault="00DA70E7" w:rsidP="009343EE">
                              <w:pPr>
                                <w:pStyle w:val="TraineeManualCoverPage"/>
                              </w:pPr>
                              <w:fldSimple w:instr=" REF  TraineeManual  \* MERGEFORMAT ">
                                <w:sdt>
                                  <w:sdtPr>
                                    <w:alias w:val="Trainee manual title page"/>
                                    <w:tag w:val="Trainee manual title page"/>
                                    <w:id w:val="-2083668879"/>
                                    <w:lock w:val="sdtLocked"/>
                                  </w:sdtPr>
                                  <w:sdtEndPr/>
                                  <w:sdtContent>
                                    <w:r w:rsidR="00BB51C8" w:rsidRPr="009343EE">
                                      <w:t>Trainee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51C8" w:rsidRDefault="00BB51C8">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pt;margin-top:-4.15pt;width:509.85pt;height:166.45pt;z-index:251678720"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ppjMQA&#10;AADbAAAADwAAAGRycy9kb3ducmV2LnhtbERPy2rCQBTdF/yH4Qpugk5qq0h0lGoRpXThC8TdNXNN&#10;gpk7aWbU9O+dRaHLw3lPZo0pxZ1qV1hW8NqLQRCnVhecKTjsl90RCOeRNZaWScEvOZhNWy8TTLR9&#10;8JbuO5+JEMIuQQW591UipUtzMuh6tiIO3MXWBn2AdSZ1jY8QbkrZj+OhNFhwaMixokVO6XV3Mwre&#10;j+foZL82P9l89VZ8f56i/TKOlOq0m48xCE+N/xf/uddawSCsD1/CD5DT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aYzEAAAA2wAAAA8AAAAAAAAAAAAAAAAAmAIAAGRycy9k&#10;b3ducmV2LnhtbFBLBQYAAAAABAAEAPUAAACJAwAAAAA=&#10;" fillcolor="#7f7f7f" stroked="f" strokeweight=".5pt">
                  <v:textbox>
                    <w:txbxContent>
                      <w:p w:rsidR="00BB51C8" w:rsidRPr="009343EE" w:rsidRDefault="00BB51C8" w:rsidP="009343EE">
                        <w:pPr>
                          <w:pStyle w:val="UnitNameCoverPage"/>
                        </w:pPr>
                        <w:r>
                          <w:t>Manage operational risk</w:t>
                        </w:r>
                      </w:p>
                      <w:p w:rsidR="00BB51C8" w:rsidRPr="009343EE" w:rsidRDefault="00DA70E7" w:rsidP="009343EE">
                        <w:pPr>
                          <w:pStyle w:val="UnitCodeCoverPage"/>
                        </w:pPr>
                        <w:fldSimple w:instr=" REF  UnitCode  \* MERGEFORMAT ">
                          <w:sdt>
                            <w:sdtPr>
                              <w:alias w:val="Unit code"/>
                              <w:tag w:val="Unit code"/>
                              <w:id w:val="614106516"/>
                              <w:placeholder>
                                <w:docPart w:val="E9E78FA94C3249E08CEF75B432364E6F"/>
                              </w:placeholder>
                            </w:sdtPr>
                            <w:sdtEndPr/>
                            <w:sdtContent>
                              <w:r w:rsidRPr="00935E0B">
                                <w:t>D2.TTO.CL4.11</w:t>
                              </w:r>
                            </w:sdtContent>
                          </w:sdt>
                        </w:fldSimple>
                      </w:p>
                      <w:p w:rsidR="00BB51C8" w:rsidRPr="009343EE" w:rsidRDefault="00DA70E7" w:rsidP="009343EE">
                        <w:pPr>
                          <w:pStyle w:val="TraineeManualCoverPage"/>
                        </w:pPr>
                        <w:fldSimple w:instr=" REF  TraineeManual  \* MERGEFORMAT ">
                          <w:sdt>
                            <w:sdtPr>
                              <w:alias w:val="Trainee manual title page"/>
                              <w:tag w:val="Trainee manual title page"/>
                              <w:id w:val="-2083668879"/>
                              <w:lock w:val="sdtLocked"/>
                            </w:sdtPr>
                            <w:sdtEndPr/>
                            <w:sdtContent>
                              <w:r w:rsidR="00BB51C8" w:rsidRPr="009343EE">
                                <w:t>Trainee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bMF8cA&#10;AADbAAAADwAAAGRycy9kb3ducmV2LnhtbESPW2vCQBSE3wX/w3KEvgTd2FaR6Cq9IBbxwRuIb8fs&#10;MQlmz6bZVdN/3y0UfBxm5htmMmtMKW5Uu8Kygn4vBkGcWl1wpmC/m3dHIJxH1lhaJgU/5GA2bbcm&#10;mGh75w3dtj4TAcIuQQW591UipUtzMuh6tiIO3tnWBn2QdSZ1jfcAN6V8juOhNFhwWMixoo+c0sv2&#10;ahS8Hk7R0S7X39n74qVYfR6j3TyOlHrqNG9jEJ4a/wj/t7+0gkEf/r6EH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DmzBfHAAAA2wAAAA8AAAAAAAAAAAAAAAAAmAIAAGRy&#10;cy9kb3ducmV2LnhtbFBLBQYAAAAABAAEAPUAAACMAwAAAAA=&#10;" fillcolor="#7f7f7f" stroked="f" strokeweight=".5pt">
                  <v:textbox>
                    <w:txbxContent>
                      <w:p w:rsidR="00BB51C8" w:rsidRDefault="00BB51C8">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Pr>
          <w:rFonts w:ascii="Helvetica" w:hAnsi="Helvetica"/>
          <w:noProof/>
          <w:lang w:val="en-US" w:eastAsia="en-US"/>
        </w:rPr>
        <mc:AlternateContent>
          <mc:Choice Requires="wps">
            <w:drawing>
              <wp:anchor distT="0" distB="0" distL="114300" distR="114300" simplePos="0" relativeHeight="251676672" behindDoc="0" locked="0" layoutInCell="1" allowOverlap="1">
                <wp:simplePos x="0" y="0"/>
                <wp:positionH relativeFrom="column">
                  <wp:posOffset>-945515</wp:posOffset>
                </wp:positionH>
                <wp:positionV relativeFrom="paragraph">
                  <wp:posOffset>-1073150</wp:posOffset>
                </wp:positionV>
                <wp:extent cx="7783195" cy="10875010"/>
                <wp:effectExtent l="0" t="0" r="27305" b="21590"/>
                <wp:wrapNone/>
                <wp:docPr id="4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BB51C8" w:rsidRDefault="00BB51C8" w:rsidP="007E2911">
                            <w:pPr>
                              <w:jc w:val="center"/>
                            </w:pPr>
                          </w:p>
                          <w:p w:rsidR="00BB51C8" w:rsidRDefault="00BB51C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45pt;margin-top:-84.5pt;width:612.85pt;height:85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" fillcolor="#7f7f7f [1612]">
                <v:textbox>
                  <w:txbxContent>
                    <w:p w:rsidR="00BB51C8" w:rsidRDefault="00BB51C8" w:rsidP="007E2911">
                      <w:pPr>
                        <w:jc w:val="center"/>
                      </w:pPr>
                    </w:p>
                    <w:p w:rsidR="00BB51C8" w:rsidRDefault="00BB51C8"/>
                  </w:txbxContent>
                </v:textbox>
              </v:rect>
            </w:pict>
          </mc:Fallback>
        </mc:AlternateContent>
      </w:r>
      <w:r w:rsidR="00D33919" w:rsidRPr="00935E0B">
        <w:rPr>
          <w:rFonts w:ascii="Helvetica" w:hAnsi="Helvetica"/>
        </w:rPr>
        <w:br w:type="page"/>
      </w:r>
    </w:p>
    <w:p w:rsidR="00D33919" w:rsidRPr="00935E0B" w:rsidRDefault="00D33919" w:rsidP="00AD1A89">
      <w:pPr>
        <w:pStyle w:val="BodyCopy"/>
        <w:rPr>
          <w:noProof w:val="0"/>
        </w:rPr>
      </w:pPr>
    </w:p>
    <w:p w:rsidR="00D33919" w:rsidRPr="00935E0B" w:rsidRDefault="00D33919">
      <w:pPr>
        <w:rPr>
          <w:rFonts w:ascii="Helvetica" w:hAnsi="Helvetica"/>
        </w:rPr>
        <w:sectPr w:rsidR="00D33919" w:rsidRPr="00935E0B" w:rsidSect="006D7E9B">
          <w:pgSz w:w="11906" w:h="16838"/>
          <w:pgMar w:top="1440" w:right="1440" w:bottom="1440" w:left="1440" w:header="708" w:footer="708" w:gutter="0"/>
          <w:cols w:space="708"/>
          <w:docGrid w:linePitch="360"/>
        </w:sectPr>
      </w:pPr>
    </w:p>
    <w:bookmarkStart w:id="1" w:name="UnitName" w:displacedByCustomXml="next"/>
    <w:sdt>
      <w:sdtPr>
        <w:alias w:val="Unit name "/>
        <w:tag w:val="Unit name "/>
        <w:id w:val="-1349710054"/>
        <w:placeholder>
          <w:docPart w:val="11BAFE76CFD5405C9C06F504DD69A500"/>
        </w:placeholder>
      </w:sdtPr>
      <w:sdtEndPr>
        <w:rPr>
          <w:highlight w:val="yellow"/>
        </w:rPr>
      </w:sdtEndPr>
      <w:sdtContent>
        <w:p w:rsidR="00F61BA5" w:rsidRPr="00935E0B" w:rsidRDefault="006A7EEA" w:rsidP="00BD2681">
          <w:pPr>
            <w:pStyle w:val="UnitNameTitlePage"/>
          </w:pPr>
          <w:r w:rsidRPr="00935E0B">
            <w:t>Manage operational risk</w:t>
          </w:r>
        </w:p>
      </w:sdtContent>
    </w:sdt>
    <w:bookmarkEnd w:id="1" w:displacedByCustomXml="prev"/>
    <w:bookmarkStart w:id="2" w:name="UnitCode" w:displacedByCustomXml="next"/>
    <w:sdt>
      <w:sdtPr>
        <w:alias w:val="Unit code"/>
        <w:tag w:val="Unit code"/>
        <w:id w:val="1867242621"/>
        <w:placeholder>
          <w:docPart w:val="11BAFE76CFD5405C9C06F504DD69A500"/>
        </w:placeholder>
      </w:sdtPr>
      <w:sdtEndPr/>
      <w:sdtContent>
        <w:p w:rsidR="00BD2681" w:rsidRPr="00935E0B" w:rsidRDefault="006A7EEA" w:rsidP="00BD2681">
          <w:pPr>
            <w:pStyle w:val="UnitCodeTitlePage"/>
          </w:pPr>
          <w:r w:rsidRPr="00935E0B">
            <w:t>D2.TTO.CL4.11</w:t>
          </w:r>
        </w:p>
      </w:sdtContent>
    </w:sdt>
    <w:bookmarkEnd w:id="2" w:displacedByCustomXml="prev"/>
    <w:bookmarkStart w:id="3" w:name="TraineeManual" w:displacedByCustomXml="next"/>
    <w:sdt>
      <w:sdtPr>
        <w:alias w:val="Trainee manual"/>
        <w:tag w:val="Trainee manual"/>
        <w:id w:val="198362398"/>
        <w:placeholder>
          <w:docPart w:val="11BAFE76CFD5405C9C06F504DD69A500"/>
        </w:placeholder>
      </w:sdtPr>
      <w:sdtEndPr/>
      <w:sdtContent>
        <w:p w:rsidR="00BD2681" w:rsidRPr="00935E0B" w:rsidRDefault="00A77F3F" w:rsidP="00BD2681">
          <w:pPr>
            <w:pStyle w:val="UnitCodeTitlePage"/>
          </w:pPr>
          <w:r w:rsidRPr="00935E0B">
            <w:t>Trainee Manual</w:t>
          </w:r>
        </w:p>
      </w:sdtContent>
    </w:sdt>
    <w:bookmarkEnd w:id="3" w:displacedByCustomXml="prev"/>
    <w:p w:rsidR="00BD2681" w:rsidRPr="00935E0B" w:rsidRDefault="00BD2681" w:rsidP="00BD2681">
      <w:pPr>
        <w:pStyle w:val="BodyCopy"/>
        <w:rPr>
          <w:noProof w:val="0"/>
        </w:rPr>
      </w:pPr>
      <w:r w:rsidRPr="00935E0B">
        <w:rPr>
          <w:noProof w:val="0"/>
        </w:rPr>
        <w:br w:type="page"/>
      </w:r>
    </w:p>
    <w:p w:rsidR="00BD2681" w:rsidRPr="00935E0B" w:rsidRDefault="00DE6F88" w:rsidP="00BD2681">
      <w:pPr>
        <w:pStyle w:val="AcknowledgementsImprint"/>
        <w:rPr>
          <w:lang w:val="en-AU"/>
        </w:rPr>
      </w:pPr>
      <w:r>
        <w:rPr>
          <w:noProof/>
          <w:lang w:val="en-US"/>
        </w:rPr>
        <w:lastRenderedPageBreak/>
        <mc:AlternateContent>
          <mc:Choice Requires="wpg">
            <w:drawing>
              <wp:anchor distT="0" distB="0" distL="114300" distR="114300" simplePos="0" relativeHeight="251663360" behindDoc="0" locked="0" layoutInCell="1" allowOverlap="1">
                <wp:simplePos x="0" y="0"/>
                <wp:positionH relativeFrom="column">
                  <wp:posOffset>365760</wp:posOffset>
                </wp:positionH>
                <wp:positionV relativeFrom="paragraph">
                  <wp:posOffset>121920</wp:posOffset>
                </wp:positionV>
                <wp:extent cx="3017520" cy="542290"/>
                <wp:effectExtent l="0" t="0" r="0" b="0"/>
                <wp:wrapSquare wrapText="bothSides"/>
                <wp:docPr id="42"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43" name="Picture 3" descr="420px-Seal_of_ASEAN.svg.png"/>
                          <pic:cNvPicPr>
                            <a:picLocks noChangeAspect="1"/>
                          </pic:cNvPicPr>
                        </pic:nvPicPr>
                        <pic:blipFill>
                          <a:blip r:embed="rId20" cstate="print"/>
                          <a:stretch>
                            <a:fillRect/>
                          </a:stretch>
                        </pic:blipFill>
                        <pic:spPr>
                          <a:xfrm>
                            <a:off x="932688" y="18288"/>
                            <a:ext cx="457200" cy="463296"/>
                          </a:xfrm>
                          <a:prstGeom prst="rect">
                            <a:avLst/>
                          </a:prstGeom>
                        </pic:spPr>
                      </pic:pic>
                      <pic:pic xmlns:pic="http://schemas.openxmlformats.org/drawingml/2006/picture">
                        <pic:nvPicPr>
                          <pic:cNvPr id="44" name="Picture 7" descr="Colour_Logo-lockup.png"/>
                          <pic:cNvPicPr>
                            <a:picLocks noChangeAspect="1"/>
                          </pic:cNvPicPr>
                        </pic:nvPicPr>
                        <pic:blipFill>
                          <a:blip r:embed="rId21" cstate="print"/>
                          <a:stretch>
                            <a:fillRect/>
                          </a:stretch>
                        </pic:blipFill>
                        <pic:spPr>
                          <a:xfrm>
                            <a:off x="1347216" y="0"/>
                            <a:ext cx="1670304" cy="542544"/>
                          </a:xfrm>
                          <a:prstGeom prst="rect">
                            <a:avLst/>
                          </a:prstGeom>
                        </pic:spPr>
                      </pic:pic>
                      <pic:pic xmlns:pic="http://schemas.openxmlformats.org/drawingml/2006/picture">
                        <pic:nvPicPr>
                          <pic:cNvPr id="47" name="Picture 11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34E8336" id="Group 28" o:spid="_x0000_s1026" style="position:absolute;margin-left:28.8pt;margin-top:9.6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BmjOLDAAAA2wAAAA8AAABkcnMvZG93bnJldi54bWxEj91qAjEUhO+FvkM4hd5pslZEtkYpRUWv&#10;/OsDHDanu2s3J0sSdfXpTaHg5TAz3zDTeWcbcSEfascasoECQVw4U3Op4fu47E9AhIhssHFMGm4U&#10;YD576U0xN+7Ke7ocYikShEOOGqoY21zKUFRkMQxcS5y8H+ctxiR9KY3Ha4LbRg6VGkuLNaeFClv6&#10;qqj4PZytht1pVSzaWmXZbuvP6iaPm+Z+0vrttfv8ABGpi8/wf3ttNIze4e9L+gFy9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GaM4sMAAADbAAAADwAAAAAAAAAAAAAAAACf&#10;AgAAZHJzL2Rvd25yZXYueG1sUEsFBgAAAAAEAAQA9wAAAI8DAAAAAA==&#10;">
                  <v:imagedata r:id="rId23"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fZTpbEAAAA2wAAAA8AAABkcnMvZG93bnJldi54bWxEj0+LwjAUxO8LfofwhL2tqVIWqUYpglA9&#10;7foPvD2bZ1tsXkoTa/32mwXB4zAzv2Hmy97UoqPWVZYVjEcRCOLc6ooLBYf9+msKwnlkjbVlUvAk&#10;B8vF4GOOibYP/qVu5wsRIOwSVFB63yRSurwkg25kG+LgXW1r0AfZFlK3+AhwU8tJFH1LgxWHhRIb&#10;WpWU33Z3oyD7OW6zfJxOLof9s4unp/M1rTZKfQ77dAbCU+/f4Vc70wriGP6/hB8gF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fZTpbEAAAA2wAAAA8AAAAAAAAAAAAAAAAA&#10;nwIAAGRycy9kb3ducmV2LnhtbFBLBQYAAAAABAAEAPcAAACQAwAAAAA=&#10;">
                  <v:imagedata r:id="rId24"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Tz9KLFAAAA2wAAAA8AAABkcnMvZG93bnJldi54bWxEj0Frg0AUhO+F/oflFXqra0XSYrMJQRro&#10;JZAYL7093Vc1cd+KuzHm32cLhR6HmfmGWa5n04uJRtdZVvAaxSCIa6s7bhSUx+3LOwjnkTX2lknB&#10;jRysV48PS8y0vfKBpsI3IkDYZaig9X7IpHR1SwZdZAfi4P3Y0aAPcmykHvEa4KaXSRwvpMGOw0KL&#10;A+Ut1efiYhQ0h+qUV+lnrefFqUim/fcuLwelnp/mzQcIT7P/D/+1v7SC9A1+v4QfIFd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U8/SixQAAANsAAAAPAAAAAAAAAAAAAAAA&#10;AJ8CAABkcnMvZG93bnJldi54bWxQSwUGAAAAAAQABAD3AAAAkQMAAAAA&#10;">
                  <v:imagedata r:id="rId25" o:title=""/>
                  <v:path arrowok="t"/>
                </v:shape>
                <w10:wrap type="square"/>
              </v:group>
            </w:pict>
          </mc:Fallback>
        </mc:AlternateContent>
      </w:r>
    </w:p>
    <w:p w:rsidR="00BD2681" w:rsidRPr="00935E0B" w:rsidRDefault="00BD2681" w:rsidP="00BD2681">
      <w:pPr>
        <w:pStyle w:val="AcknowledgementsImprint"/>
        <w:rPr>
          <w:lang w:val="en-AU"/>
        </w:rPr>
      </w:pPr>
    </w:p>
    <w:p w:rsidR="00BD2681" w:rsidRPr="00935E0B"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935E0B" w:rsidTr="00BD2681">
        <w:tc>
          <w:tcPr>
            <w:tcW w:w="6771" w:type="dxa"/>
            <w:gridSpan w:val="2"/>
          </w:tcPr>
          <w:p w:rsidR="00BD2681" w:rsidRPr="00935E0B" w:rsidRDefault="00D5589C" w:rsidP="00D5589C">
            <w:pPr>
              <w:pStyle w:val="AcknowledgementsImprintBold"/>
              <w:ind w:left="0"/>
              <w:rPr>
                <w:lang w:val="en-AU"/>
              </w:rPr>
            </w:pPr>
            <w:r w:rsidRPr="00935E0B">
              <w:rPr>
                <w:rStyle w:val="BodyCopyBold0"/>
                <w:rFonts w:ascii="Helvetica" w:hAnsi="Helvetica" w:cs="Helvetica 45 Light"/>
                <w:b/>
                <w:bCs w:val="0"/>
                <w:lang w:val="en-AU"/>
              </w:rPr>
              <w:br/>
            </w:r>
            <w:r w:rsidRPr="00935E0B">
              <w:rPr>
                <w:rStyle w:val="BodyCopyBold0"/>
                <w:rFonts w:ascii="Helvetica" w:hAnsi="Helvetica" w:cs="Helvetica 45 Light"/>
                <w:b/>
                <w:bCs w:val="0"/>
                <w:lang w:val="en-AU"/>
              </w:rPr>
              <w:br/>
            </w:r>
            <w:r w:rsidRPr="00935E0B">
              <w:rPr>
                <w:rStyle w:val="BodyCopyBold0"/>
                <w:rFonts w:ascii="Helvetica" w:hAnsi="Helvetica" w:cs="Helvetica 45 Light"/>
                <w:b/>
                <w:bCs w:val="0"/>
                <w:lang w:val="en-AU"/>
              </w:rPr>
              <w:br/>
            </w:r>
            <w:r w:rsidR="00BD2681" w:rsidRPr="00935E0B">
              <w:rPr>
                <w:rStyle w:val="BodyCopyBold0"/>
                <w:rFonts w:ascii="Helvetica" w:hAnsi="Helvetica" w:cs="Helvetica 45 Light"/>
                <w:b/>
                <w:bCs w:val="0"/>
                <w:lang w:val="en-AU"/>
              </w:rPr>
              <w:t>Project Base</w:t>
            </w:r>
          </w:p>
        </w:tc>
      </w:tr>
      <w:tr w:rsidR="00BD2681" w:rsidRPr="00935E0B" w:rsidTr="00BD2681">
        <w:tc>
          <w:tcPr>
            <w:tcW w:w="6771" w:type="dxa"/>
            <w:gridSpan w:val="2"/>
          </w:tcPr>
          <w:p w:rsidR="00BD2681" w:rsidRPr="00935E0B" w:rsidRDefault="00BD2681" w:rsidP="00BD2681">
            <w:pPr>
              <w:pStyle w:val="AcknowledgementsImprint"/>
              <w:spacing w:before="0" w:after="0"/>
              <w:ind w:left="0"/>
              <w:rPr>
                <w:lang w:val="en-AU"/>
              </w:rPr>
            </w:pPr>
            <w:r w:rsidRPr="00935E0B">
              <w:rPr>
                <w:lang w:val="en-AU"/>
              </w:rPr>
              <w:t>William Angliss Institute of TAFE</w:t>
            </w:r>
          </w:p>
        </w:tc>
      </w:tr>
      <w:tr w:rsidR="00BD2681" w:rsidRPr="00935E0B" w:rsidTr="00BD2681">
        <w:tc>
          <w:tcPr>
            <w:tcW w:w="6771" w:type="dxa"/>
            <w:gridSpan w:val="2"/>
          </w:tcPr>
          <w:p w:rsidR="00BD2681" w:rsidRPr="00935E0B" w:rsidRDefault="00BD2681" w:rsidP="00BD2681">
            <w:pPr>
              <w:pStyle w:val="AcknowledgementsImprint"/>
              <w:spacing w:before="0" w:after="0"/>
              <w:ind w:left="0"/>
              <w:rPr>
                <w:lang w:val="en-AU"/>
              </w:rPr>
            </w:pPr>
            <w:r w:rsidRPr="00935E0B">
              <w:rPr>
                <w:lang w:val="en-AU"/>
              </w:rPr>
              <w:t>555 La Trobe Street</w:t>
            </w:r>
          </w:p>
        </w:tc>
      </w:tr>
      <w:tr w:rsidR="00BD2681" w:rsidRPr="00935E0B" w:rsidTr="00BD2681">
        <w:tc>
          <w:tcPr>
            <w:tcW w:w="6771" w:type="dxa"/>
            <w:gridSpan w:val="2"/>
          </w:tcPr>
          <w:p w:rsidR="00BD2681" w:rsidRPr="00935E0B" w:rsidRDefault="00BD2681" w:rsidP="00BD2681">
            <w:pPr>
              <w:pStyle w:val="AcknowledgementsImprint"/>
              <w:spacing w:before="0" w:after="0"/>
              <w:ind w:left="0"/>
              <w:rPr>
                <w:lang w:val="en-AU"/>
              </w:rPr>
            </w:pPr>
            <w:r w:rsidRPr="00935E0B">
              <w:rPr>
                <w:lang w:val="en-AU"/>
              </w:rPr>
              <w:t>Melbourne 3000 Victoria</w:t>
            </w:r>
          </w:p>
        </w:tc>
      </w:tr>
      <w:tr w:rsidR="00BD2681" w:rsidRPr="00935E0B" w:rsidTr="00BD2681">
        <w:tc>
          <w:tcPr>
            <w:tcW w:w="2376" w:type="dxa"/>
          </w:tcPr>
          <w:p w:rsidR="00BD2681" w:rsidRPr="00935E0B" w:rsidRDefault="00BD2681" w:rsidP="00BD2681">
            <w:pPr>
              <w:pStyle w:val="AcknowledgementsImprint"/>
              <w:spacing w:before="0" w:after="0"/>
              <w:ind w:left="0"/>
              <w:rPr>
                <w:lang w:val="en-AU"/>
              </w:rPr>
            </w:pPr>
            <w:r w:rsidRPr="00935E0B">
              <w:rPr>
                <w:lang w:val="en-AU"/>
              </w:rPr>
              <w:t>Telephone:</w:t>
            </w:r>
          </w:p>
        </w:tc>
        <w:tc>
          <w:tcPr>
            <w:tcW w:w="4395" w:type="dxa"/>
          </w:tcPr>
          <w:p w:rsidR="00BD2681" w:rsidRPr="00935E0B" w:rsidRDefault="00BD2681" w:rsidP="00BD2681">
            <w:pPr>
              <w:pStyle w:val="AcknowledgementsImprint"/>
              <w:spacing w:before="0" w:after="0"/>
              <w:ind w:left="0"/>
              <w:rPr>
                <w:lang w:val="en-AU"/>
              </w:rPr>
            </w:pPr>
            <w:r w:rsidRPr="00935E0B">
              <w:rPr>
                <w:lang w:val="en-AU"/>
              </w:rPr>
              <w:t>(03) 9606 2111</w:t>
            </w:r>
          </w:p>
        </w:tc>
      </w:tr>
      <w:tr w:rsidR="00BD2681" w:rsidRPr="00935E0B" w:rsidTr="00BD2681">
        <w:tc>
          <w:tcPr>
            <w:tcW w:w="2376" w:type="dxa"/>
          </w:tcPr>
          <w:p w:rsidR="00BD2681" w:rsidRPr="00935E0B" w:rsidRDefault="00BD2681" w:rsidP="00BD2681">
            <w:pPr>
              <w:pStyle w:val="AcknowledgementsImprint"/>
              <w:spacing w:before="0" w:after="0"/>
              <w:ind w:left="0"/>
              <w:rPr>
                <w:lang w:val="en-AU"/>
              </w:rPr>
            </w:pPr>
            <w:r w:rsidRPr="00935E0B">
              <w:rPr>
                <w:lang w:val="en-AU"/>
              </w:rPr>
              <w:t>Facsimile:</w:t>
            </w:r>
          </w:p>
        </w:tc>
        <w:tc>
          <w:tcPr>
            <w:tcW w:w="4395" w:type="dxa"/>
          </w:tcPr>
          <w:p w:rsidR="00BD2681" w:rsidRPr="00935E0B" w:rsidRDefault="00BD2681" w:rsidP="00BD2681">
            <w:pPr>
              <w:pStyle w:val="AcknowledgementsImprint"/>
              <w:spacing w:before="0" w:after="0"/>
              <w:ind w:left="0"/>
              <w:rPr>
                <w:lang w:val="en-AU"/>
              </w:rPr>
            </w:pPr>
            <w:r w:rsidRPr="00935E0B">
              <w:rPr>
                <w:lang w:val="en-AU"/>
              </w:rPr>
              <w:t>(03) 9670 1330</w:t>
            </w:r>
          </w:p>
        </w:tc>
      </w:tr>
      <w:tr w:rsidR="00BD2681" w:rsidRPr="00935E0B" w:rsidTr="00BD2681">
        <w:tc>
          <w:tcPr>
            <w:tcW w:w="6771" w:type="dxa"/>
            <w:gridSpan w:val="2"/>
          </w:tcPr>
          <w:p w:rsidR="00BD2681" w:rsidRPr="00935E0B" w:rsidRDefault="00BD2681" w:rsidP="00D5589C">
            <w:pPr>
              <w:pStyle w:val="AcknowledgementsImprintBold"/>
              <w:ind w:left="0"/>
              <w:jc w:val="both"/>
              <w:rPr>
                <w:lang w:val="en-AU"/>
              </w:rPr>
            </w:pPr>
            <w:r w:rsidRPr="00935E0B">
              <w:rPr>
                <w:lang w:val="en-AU"/>
              </w:rPr>
              <w:t>Acknowledgements</w:t>
            </w:r>
          </w:p>
        </w:tc>
      </w:tr>
      <w:tr w:rsidR="00775AA6" w:rsidRPr="00935E0B" w:rsidTr="00BD2681">
        <w:tc>
          <w:tcPr>
            <w:tcW w:w="2376" w:type="dxa"/>
          </w:tcPr>
          <w:p w:rsidR="00775AA6" w:rsidRPr="00935E0B" w:rsidRDefault="00775AA6" w:rsidP="00BD2681">
            <w:pPr>
              <w:pStyle w:val="AcknowledgementsImprint"/>
              <w:spacing w:before="0" w:after="0"/>
              <w:ind w:left="0"/>
              <w:rPr>
                <w:lang w:val="en-AU"/>
              </w:rPr>
            </w:pPr>
            <w:r w:rsidRPr="00935E0B">
              <w:rPr>
                <w:lang w:val="en-AU"/>
              </w:rPr>
              <w:t>Project Director:</w:t>
            </w:r>
          </w:p>
        </w:tc>
        <w:tc>
          <w:tcPr>
            <w:tcW w:w="4395" w:type="dxa"/>
          </w:tcPr>
          <w:p w:rsidR="00775AA6" w:rsidRPr="00935E0B" w:rsidRDefault="00775AA6" w:rsidP="00BD2681">
            <w:pPr>
              <w:pStyle w:val="AcknowledgementsImprint"/>
              <w:spacing w:before="0" w:after="0"/>
              <w:ind w:left="0"/>
              <w:rPr>
                <w:lang w:val="en-AU"/>
              </w:rPr>
            </w:pPr>
            <w:r w:rsidRPr="00935E0B">
              <w:rPr>
                <w:lang w:val="en-AU"/>
              </w:rPr>
              <w:t>Wayne Crosbie</w:t>
            </w:r>
          </w:p>
        </w:tc>
      </w:tr>
      <w:tr w:rsidR="00775AA6" w:rsidRPr="00935E0B" w:rsidTr="00BD2681">
        <w:tc>
          <w:tcPr>
            <w:tcW w:w="2376" w:type="dxa"/>
          </w:tcPr>
          <w:p w:rsidR="00775AA6" w:rsidRPr="00935E0B" w:rsidRDefault="00775AA6" w:rsidP="00BD2681">
            <w:pPr>
              <w:pStyle w:val="AcknowledgementsImprint"/>
              <w:spacing w:before="0" w:after="0"/>
              <w:ind w:left="0"/>
              <w:rPr>
                <w:lang w:val="en-AU"/>
              </w:rPr>
            </w:pPr>
            <w:r w:rsidRPr="00935E0B">
              <w:rPr>
                <w:lang w:val="en-AU"/>
              </w:rPr>
              <w:t>Project Manager</w:t>
            </w:r>
          </w:p>
        </w:tc>
        <w:tc>
          <w:tcPr>
            <w:tcW w:w="4395" w:type="dxa"/>
          </w:tcPr>
          <w:p w:rsidR="00775AA6" w:rsidRPr="00935E0B" w:rsidRDefault="00775AA6" w:rsidP="00BD2681">
            <w:pPr>
              <w:pStyle w:val="AcknowledgementsImprint"/>
              <w:spacing w:before="0" w:after="0"/>
              <w:ind w:left="0"/>
              <w:rPr>
                <w:lang w:val="en-AU"/>
              </w:rPr>
            </w:pPr>
            <w:r w:rsidRPr="00935E0B">
              <w:rPr>
                <w:lang w:val="en-AU"/>
              </w:rPr>
              <w:t>Jim Irwin</w:t>
            </w:r>
          </w:p>
        </w:tc>
      </w:tr>
      <w:tr w:rsidR="00775AA6" w:rsidRPr="00935E0B" w:rsidTr="00BD2681">
        <w:tc>
          <w:tcPr>
            <w:tcW w:w="2376" w:type="dxa"/>
          </w:tcPr>
          <w:p w:rsidR="00775AA6" w:rsidRPr="00935E0B" w:rsidRDefault="00775AA6" w:rsidP="00BD2681">
            <w:pPr>
              <w:pStyle w:val="AcknowledgementsImprint"/>
              <w:spacing w:before="0" w:after="0"/>
              <w:ind w:left="0"/>
              <w:rPr>
                <w:lang w:val="en-AU"/>
              </w:rPr>
            </w:pPr>
            <w:r w:rsidRPr="00935E0B">
              <w:rPr>
                <w:lang w:val="en-AU"/>
              </w:rPr>
              <w:t>Chief Writer:</w:t>
            </w:r>
          </w:p>
        </w:tc>
        <w:tc>
          <w:tcPr>
            <w:tcW w:w="4395" w:type="dxa"/>
          </w:tcPr>
          <w:p w:rsidR="00775AA6" w:rsidRPr="00935E0B" w:rsidRDefault="00775AA6" w:rsidP="00BD2681">
            <w:pPr>
              <w:pStyle w:val="AcknowledgementsImprint"/>
              <w:spacing w:before="0" w:after="0"/>
              <w:ind w:left="0"/>
              <w:rPr>
                <w:lang w:val="en-AU"/>
              </w:rPr>
            </w:pPr>
            <w:r w:rsidRPr="00935E0B">
              <w:rPr>
                <w:lang w:val="en-AU"/>
              </w:rPr>
              <w:t>Alan Hickman</w:t>
            </w:r>
          </w:p>
        </w:tc>
      </w:tr>
      <w:tr w:rsidR="00775AA6" w:rsidRPr="00935E0B" w:rsidTr="00BD2681">
        <w:tc>
          <w:tcPr>
            <w:tcW w:w="2376" w:type="dxa"/>
          </w:tcPr>
          <w:p w:rsidR="00775AA6" w:rsidRPr="00935E0B" w:rsidRDefault="00775AA6" w:rsidP="00BD2681">
            <w:pPr>
              <w:pStyle w:val="AcknowledgementsImprint"/>
              <w:spacing w:before="0" w:after="0"/>
              <w:ind w:left="0"/>
              <w:rPr>
                <w:lang w:val="en-AU"/>
              </w:rPr>
            </w:pPr>
            <w:r w:rsidRPr="00935E0B">
              <w:rPr>
                <w:lang w:val="en-AU"/>
              </w:rPr>
              <w:t>Subject Writer:</w:t>
            </w:r>
          </w:p>
        </w:tc>
        <w:tc>
          <w:tcPr>
            <w:tcW w:w="4395" w:type="dxa"/>
          </w:tcPr>
          <w:p w:rsidR="00775AA6" w:rsidRPr="00935E0B" w:rsidRDefault="00775AA6" w:rsidP="00BD2681">
            <w:pPr>
              <w:pStyle w:val="AcknowledgementsImprint"/>
              <w:spacing w:before="0" w:after="0"/>
              <w:ind w:left="0"/>
              <w:rPr>
                <w:lang w:val="en-AU"/>
              </w:rPr>
            </w:pPr>
            <w:r w:rsidRPr="00935E0B">
              <w:rPr>
                <w:lang w:val="en-AU"/>
              </w:rPr>
              <w:t>Sandra Lunn</w:t>
            </w:r>
          </w:p>
        </w:tc>
      </w:tr>
      <w:tr w:rsidR="00775AA6" w:rsidRPr="00935E0B" w:rsidTr="00BD2681">
        <w:tc>
          <w:tcPr>
            <w:tcW w:w="2376" w:type="dxa"/>
          </w:tcPr>
          <w:p w:rsidR="00775AA6" w:rsidRPr="00935E0B" w:rsidRDefault="00775AA6" w:rsidP="00BD2681">
            <w:pPr>
              <w:pStyle w:val="AcknowledgementsImprint"/>
              <w:spacing w:before="0" w:after="0"/>
              <w:ind w:left="0"/>
              <w:rPr>
                <w:lang w:val="en-AU"/>
              </w:rPr>
            </w:pPr>
            <w:r w:rsidRPr="00935E0B">
              <w:rPr>
                <w:lang w:val="en-AU"/>
              </w:rPr>
              <w:t>Editor:</w:t>
            </w:r>
          </w:p>
        </w:tc>
        <w:tc>
          <w:tcPr>
            <w:tcW w:w="4395" w:type="dxa"/>
          </w:tcPr>
          <w:p w:rsidR="00775AA6" w:rsidRPr="00935E0B" w:rsidRDefault="00775AA6" w:rsidP="00BD2681">
            <w:pPr>
              <w:pStyle w:val="AcknowledgementsImprint"/>
              <w:spacing w:before="0" w:after="0"/>
              <w:ind w:left="0"/>
              <w:rPr>
                <w:lang w:val="en-AU"/>
              </w:rPr>
            </w:pPr>
            <w:r w:rsidRPr="00935E0B">
              <w:rPr>
                <w:lang w:val="en-AU"/>
              </w:rPr>
              <w:t>Jim Irwin</w:t>
            </w:r>
          </w:p>
        </w:tc>
      </w:tr>
      <w:tr w:rsidR="00775AA6" w:rsidRPr="00935E0B" w:rsidTr="00BD2681">
        <w:tc>
          <w:tcPr>
            <w:tcW w:w="2376" w:type="dxa"/>
          </w:tcPr>
          <w:p w:rsidR="00775AA6" w:rsidRPr="00935E0B" w:rsidRDefault="00775AA6" w:rsidP="00BD2681">
            <w:pPr>
              <w:pStyle w:val="AcknowledgementsImprint"/>
              <w:spacing w:before="0" w:after="0"/>
              <w:ind w:left="0"/>
              <w:rPr>
                <w:lang w:val="en-AU"/>
              </w:rPr>
            </w:pPr>
            <w:r w:rsidRPr="00935E0B">
              <w:rPr>
                <w:lang w:val="en-AU"/>
              </w:rPr>
              <w:t>DTP/Production:</w:t>
            </w:r>
          </w:p>
        </w:tc>
        <w:tc>
          <w:tcPr>
            <w:tcW w:w="4395" w:type="dxa"/>
          </w:tcPr>
          <w:p w:rsidR="00775AA6" w:rsidRPr="00935E0B" w:rsidRDefault="00775AA6" w:rsidP="00BD2681">
            <w:pPr>
              <w:pStyle w:val="AcknowledgementsImprint"/>
              <w:spacing w:before="0" w:after="0"/>
              <w:ind w:left="0"/>
              <w:rPr>
                <w:lang w:val="en-AU"/>
              </w:rPr>
            </w:pPr>
            <w:r w:rsidRPr="00935E0B">
              <w:rPr>
                <w:lang w:val="en-AU"/>
              </w:rPr>
              <w:t>Daniel Chee, Mai Vu, Cindy Curran</w:t>
            </w:r>
          </w:p>
        </w:tc>
      </w:tr>
    </w:tbl>
    <w:p w:rsidR="00BD2681" w:rsidRPr="00935E0B" w:rsidRDefault="00BD2681" w:rsidP="00BD2681">
      <w:pPr>
        <w:pStyle w:val="BodyCopy-Introduction"/>
        <w:rPr>
          <w:noProof w:val="0"/>
        </w:rPr>
      </w:pPr>
    </w:p>
    <w:p w:rsidR="00AD7B23" w:rsidRPr="00935E0B" w:rsidRDefault="00AD7B23" w:rsidP="00AD7B23">
      <w:pPr>
        <w:pStyle w:val="AcknowledgementsImprint"/>
        <w:rPr>
          <w:lang w:val="en-AU"/>
        </w:rPr>
      </w:pPr>
      <w:r w:rsidRPr="00935E0B">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935E0B" w:rsidRDefault="00AD7B23" w:rsidP="00AD7B23">
      <w:pPr>
        <w:pStyle w:val="AcknowledgementsImprint"/>
        <w:rPr>
          <w:lang w:val="en-AU"/>
        </w:rPr>
      </w:pPr>
      <w:r w:rsidRPr="00935E0B">
        <w:rPr>
          <w:lang w:val="en-AU"/>
        </w:rPr>
        <w:t xml:space="preserve">The ASEAN Secretariat is based in Jakarta, Indonesia. </w:t>
      </w:r>
    </w:p>
    <w:p w:rsidR="00AD7B23" w:rsidRPr="00935E0B" w:rsidRDefault="00AD7B23" w:rsidP="00AD7B23">
      <w:pPr>
        <w:pStyle w:val="AcknowledgementsImprint"/>
        <w:rPr>
          <w:lang w:val="en-AU"/>
        </w:rPr>
      </w:pPr>
      <w:r w:rsidRPr="00935E0B">
        <w:rPr>
          <w:lang w:val="en-AU"/>
        </w:rPr>
        <w:t xml:space="preserve">General Information on ASEAN appears online at the ASEAN Website: </w:t>
      </w:r>
      <w:hyperlink r:id="rId27" w:history="1">
        <w:r w:rsidRPr="00935E0B">
          <w:rPr>
            <w:rStyle w:val="Hyperlink"/>
            <w:rFonts w:eastAsiaTheme="majorEastAsia"/>
            <w:lang w:val="en-AU"/>
          </w:rPr>
          <w:t>www.asean.org</w:t>
        </w:r>
      </w:hyperlink>
      <w:r w:rsidRPr="00935E0B">
        <w:rPr>
          <w:lang w:val="en-AU"/>
        </w:rPr>
        <w:t>.</w:t>
      </w:r>
    </w:p>
    <w:p w:rsidR="00AD7B23" w:rsidRPr="00935E0B" w:rsidRDefault="00AD7B23" w:rsidP="00AD7B23">
      <w:pPr>
        <w:pStyle w:val="AcknowledgementsImprint"/>
        <w:rPr>
          <w:lang w:val="en-AU"/>
        </w:rPr>
      </w:pPr>
      <w:r w:rsidRPr="00935E0B">
        <w:rPr>
          <w:lang w:val="en-AU"/>
        </w:rPr>
        <w:t>All text is produced by William Angliss Institute of TAFE for the ASEAN Project on “</w:t>
      </w:r>
      <w:r w:rsidR="008F2D19" w:rsidRPr="00935E0B">
        <w:rPr>
          <w:lang w:val="en-AU"/>
        </w:rPr>
        <w:t>Toolbox Development for Tourism Labour Divisions for Travel Agencies and Tour Operations</w:t>
      </w:r>
      <w:r w:rsidRPr="00935E0B">
        <w:rPr>
          <w:lang w:val="en-AU"/>
        </w:rPr>
        <w:t>”.</w:t>
      </w:r>
    </w:p>
    <w:p w:rsidR="00AD7B23" w:rsidRPr="00935E0B" w:rsidRDefault="00AD7B23" w:rsidP="00AD7B23">
      <w:pPr>
        <w:pStyle w:val="AcknowledgementsImprint"/>
        <w:rPr>
          <w:lang w:val="en-AU"/>
        </w:rPr>
      </w:pPr>
      <w:r w:rsidRPr="00935E0B">
        <w:rPr>
          <w:lang w:val="en-AU"/>
        </w:rPr>
        <w:t>This publication is supported by the Australian Government’s aid program through the ASEAN-Australia Development Cooperation Program Phase II (AADCP II).</w:t>
      </w:r>
    </w:p>
    <w:p w:rsidR="00AD7B23" w:rsidRPr="00935E0B" w:rsidRDefault="00AD7B23" w:rsidP="00AD7B23">
      <w:pPr>
        <w:pStyle w:val="AcknowledgementsImprint"/>
        <w:rPr>
          <w:lang w:val="en-AU"/>
        </w:rPr>
      </w:pPr>
      <w:r w:rsidRPr="00935E0B">
        <w:rPr>
          <w:lang w:val="en-AU"/>
        </w:rPr>
        <w:t xml:space="preserve">Copyright: Association of Southeast Asian Nations (ASEAN) </w:t>
      </w:r>
      <w:r w:rsidR="00775AA6" w:rsidRPr="00935E0B">
        <w:rPr>
          <w:lang w:val="en-AU"/>
        </w:rPr>
        <w:t>2015</w:t>
      </w:r>
      <w:r w:rsidRPr="00935E0B">
        <w:rPr>
          <w:lang w:val="en-AU"/>
        </w:rPr>
        <w:t xml:space="preserve">. </w:t>
      </w:r>
    </w:p>
    <w:p w:rsidR="00AD7B23" w:rsidRPr="00935E0B" w:rsidRDefault="00AD7B23" w:rsidP="00AD7B23">
      <w:pPr>
        <w:pStyle w:val="AcknowledgementsImprint"/>
        <w:rPr>
          <w:lang w:val="en-AU"/>
        </w:rPr>
      </w:pPr>
      <w:r w:rsidRPr="00935E0B">
        <w:rPr>
          <w:lang w:val="en-AU"/>
        </w:rPr>
        <w:t>All rights reserved.</w:t>
      </w:r>
    </w:p>
    <w:p w:rsidR="00AD7B23" w:rsidRPr="00935E0B" w:rsidRDefault="00AD7B23" w:rsidP="00AD7B23">
      <w:pPr>
        <w:pStyle w:val="AcknowledgementsImprintBold"/>
        <w:rPr>
          <w:sz w:val="18"/>
          <w:szCs w:val="18"/>
          <w:lang w:val="en-AU"/>
        </w:rPr>
      </w:pPr>
      <w:r w:rsidRPr="00935E0B">
        <w:rPr>
          <w:sz w:val="18"/>
          <w:szCs w:val="18"/>
          <w:lang w:val="en-AU"/>
        </w:rPr>
        <w:t>Disclaimer</w:t>
      </w:r>
    </w:p>
    <w:p w:rsidR="00AD7B23" w:rsidRPr="00935E0B" w:rsidRDefault="00AD7B23" w:rsidP="00AD7B23">
      <w:pPr>
        <w:pStyle w:val="AcknowledgementsImprint"/>
        <w:rPr>
          <w:lang w:val="en-AU"/>
        </w:rPr>
      </w:pPr>
      <w:r w:rsidRPr="00935E0B">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935E0B" w:rsidRDefault="00AD7B23" w:rsidP="00AD7B23">
      <w:pPr>
        <w:pStyle w:val="AcknowledgementsImprint"/>
        <w:rPr>
          <w:lang w:val="en-AU"/>
        </w:rPr>
      </w:pPr>
      <w:r w:rsidRPr="00935E0B">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935E0B" w:rsidRDefault="00AD7B23" w:rsidP="00AD7B23">
      <w:pPr>
        <w:pStyle w:val="AcknowledgementsImprint"/>
        <w:rPr>
          <w:lang w:val="en-AU"/>
        </w:rPr>
      </w:pPr>
      <w:r w:rsidRPr="00935E0B">
        <w:rPr>
          <w:lang w:val="en-AU"/>
        </w:rPr>
        <w:t xml:space="preserve">Additional images have been sourced from Flickr and SXC and are used under Creative Commons licence:  </w:t>
      </w:r>
      <w:hyperlink r:id="rId28" w:history="1">
        <w:r w:rsidRPr="00935E0B">
          <w:rPr>
            <w:rStyle w:val="Hyperlink"/>
            <w:rFonts w:eastAsiaTheme="majorEastAsia"/>
            <w:szCs w:val="18"/>
            <w:lang w:val="en-AU"/>
          </w:rPr>
          <w:t>http://creativecommons.org/licenses/by/2.0/deed.en</w:t>
        </w:r>
      </w:hyperlink>
    </w:p>
    <w:p w:rsidR="00AD7B23" w:rsidRPr="00935E0B" w:rsidRDefault="00AD7B23" w:rsidP="00AD7B23">
      <w:pPr>
        <w:pStyle w:val="AcknowledgementsImprint"/>
        <w:rPr>
          <w:lang w:val="en-AU"/>
        </w:rPr>
      </w:pPr>
    </w:p>
    <w:p w:rsidR="00AD7B23" w:rsidRPr="00935E0B" w:rsidRDefault="00AD7B23" w:rsidP="00AD7B23">
      <w:pPr>
        <w:pStyle w:val="AcknowledgementsImprint"/>
        <w:rPr>
          <w:lang w:val="en-AU"/>
        </w:rPr>
      </w:pPr>
      <w:r w:rsidRPr="00935E0B">
        <w:rPr>
          <w:lang w:val="en-AU"/>
        </w:rPr>
        <w:t xml:space="preserve">File name: </w:t>
      </w:r>
      <w:fldSimple w:instr=" FILENAME   \* MERGEFORMAT ">
        <w:r w:rsidR="00935E0B">
          <w:rPr>
            <w:noProof/>
            <w:lang w:val="en-AU"/>
          </w:rPr>
          <w:t>TM_Manage operational risk_270715</w:t>
        </w:r>
      </w:fldSimple>
    </w:p>
    <w:p w:rsidR="00BD2681" w:rsidRPr="00935E0B" w:rsidRDefault="00BD2681" w:rsidP="002D13CA">
      <w:pPr>
        <w:pStyle w:val="AcknowledgementsImprint"/>
        <w:rPr>
          <w:lang w:val="en-AU"/>
        </w:rPr>
      </w:pPr>
    </w:p>
    <w:p w:rsidR="00BD2681" w:rsidRPr="00935E0B" w:rsidRDefault="00BD2681" w:rsidP="002D13CA">
      <w:pPr>
        <w:pStyle w:val="AcknowledgementsImprint"/>
        <w:rPr>
          <w:lang w:val="en-AU"/>
        </w:rPr>
        <w:sectPr w:rsidR="00BD2681" w:rsidRPr="00935E0B" w:rsidSect="006D7E9B">
          <w:headerReference w:type="even" r:id="rId29"/>
          <w:headerReference w:type="default" r:id="rId30"/>
          <w:footerReference w:type="even" r:id="rId31"/>
          <w:footerReference w:type="default" r:id="rId32"/>
          <w:pgSz w:w="11906" w:h="16838"/>
          <w:pgMar w:top="1440" w:right="1440" w:bottom="1440" w:left="1440" w:header="708" w:footer="708" w:gutter="0"/>
          <w:cols w:space="708"/>
          <w:docGrid w:linePitch="360"/>
        </w:sectPr>
      </w:pPr>
    </w:p>
    <w:p w:rsidR="00D5589C" w:rsidRPr="00935E0B" w:rsidRDefault="00DE6F88" w:rsidP="00D5589C">
      <w:pPr>
        <w:pStyle w:val="BodyCopy"/>
        <w:rPr>
          <w:noProof w:val="0"/>
          <w:szCs w:val="24"/>
        </w:rPr>
      </w:pPr>
      <w:r>
        <w:rPr>
          <w:szCs w:val="24"/>
          <w:lang w:val="en-US" w:eastAsia="en-US"/>
        </w:rPr>
        <w:lastRenderedPageBreak/>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103505</wp:posOffset>
                </wp:positionV>
                <wp:extent cx="3017520" cy="542290"/>
                <wp:effectExtent l="0" t="0" r="0" b="0"/>
                <wp:wrapSquare wrapText="bothSides"/>
                <wp:docPr id="38"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39" name="Picture 3" descr="420px-Seal_of_ASEAN.svg.png"/>
                          <pic:cNvPicPr>
                            <a:picLocks noChangeAspect="1"/>
                          </pic:cNvPicPr>
                        </pic:nvPicPr>
                        <pic:blipFill>
                          <a:blip r:embed="rId20" cstate="print"/>
                          <a:stretch>
                            <a:fillRect/>
                          </a:stretch>
                        </pic:blipFill>
                        <pic:spPr>
                          <a:xfrm>
                            <a:off x="932688" y="18288"/>
                            <a:ext cx="457200" cy="463296"/>
                          </a:xfrm>
                          <a:prstGeom prst="rect">
                            <a:avLst/>
                          </a:prstGeom>
                        </pic:spPr>
                      </pic:pic>
                      <pic:pic xmlns:pic="http://schemas.openxmlformats.org/drawingml/2006/picture">
                        <pic:nvPicPr>
                          <pic:cNvPr id="40" name="Picture 7" descr="Colour_Logo-lockup.png"/>
                          <pic:cNvPicPr>
                            <a:picLocks noChangeAspect="1"/>
                          </pic:cNvPicPr>
                        </pic:nvPicPr>
                        <pic:blipFill>
                          <a:blip r:embed="rId21" cstate="print"/>
                          <a:stretch>
                            <a:fillRect/>
                          </a:stretch>
                        </pic:blipFill>
                        <pic:spPr>
                          <a:xfrm>
                            <a:off x="1347216" y="0"/>
                            <a:ext cx="1670304" cy="542544"/>
                          </a:xfrm>
                          <a:prstGeom prst="rect">
                            <a:avLst/>
                          </a:prstGeom>
                        </pic:spPr>
                      </pic:pic>
                      <pic:pic xmlns:pic="http://schemas.openxmlformats.org/drawingml/2006/picture">
                        <pic:nvPicPr>
                          <pic:cNvPr id="41" name="Picture 11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164EF90" id="Group 32" o:spid="_x0000_s1026" style="position:absolute;margin-left:0;margin-top:8.15pt;width:237.6pt;height:42.7pt;z-index:251667456"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mIyHXDAAAA2wAAAA8AAABkcnMvZG93bnJldi54bWxEj91qAjEUhO+FvkM4hd5pshZEt0YpRUWv&#10;/OsDHDanu2s3J0sSdfXpTaHg5TAz3zDTeWcbcSEfascasoECQVw4U3Op4fu47I9BhIhssHFMGm4U&#10;YD576U0xN+7Ke7ocYikShEOOGqoY21zKUFRkMQxcS5y8H+ctxiR9KY3Ha4LbRg6VGkmLNaeFClv6&#10;qqj4PZytht1pVSzaWmXZbuvP6iaPm+Z+0vrttfv8ABGpi8/wf3ttNLxP4O9L+gFy9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YjIdcMAAADbAAAADwAAAAAAAAAAAAAAAACf&#10;AgAAZHJzL2Rvd25yZXYueG1sUEsFBgAAAAAEAAQA9wAAAI8DAAAAAA==&#10;">
                  <v:imagedata r:id="rId23"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jiSJXAAAAA2wAAAA8AAABkcnMvZG93bnJldi54bWxET02LwjAQvQv+hzCCN00VWaQapQhC9eSq&#10;u+BtbMa22ExKE2v99+YgeHy87+W6M5VoqXGlZQWTcQSCOLO65FzB+bQdzUE4j6yxskwKXuRgver3&#10;lhhr++Rfao8+FyGEXYwKCu/rWEqXFWTQjW1NHLibbQz6AJtc6gafIdxUchpFP9JgyaGhwJo2BWX3&#10;48MoSA9/+zSbJNPr+fRqZ/P/yy0pd0oNB12yAOGp81/xx51qBbOwPnwJP0Cu3g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WOJIlcAAAADbAAAADwAAAAAAAAAAAAAAAACfAgAA&#10;ZHJzL2Rvd25yZXYueG1sUEsFBgAAAAAEAAQA9wAAAIwDAAAAAA==&#10;">
                  <v:imagedata r:id="rId24"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WyU3EAAAA2wAAAA8AAABkcnMvZG93bnJldi54bWxEj0FrwkAUhO8F/8PyBG91EwlSomuQoNCL&#10;0KRevD2zzySafRuy25j++26h0OMwM98w22wynRhpcK1lBfEyAkFcWd1yreD8eXx9A+E8ssbOMin4&#10;JgfZbvayxVTbJxc0lr4WAcIuRQWN930qpasaMuiWticO3s0OBn2QQy31gM8AN51cRdFaGmw5LDTY&#10;U95Q9Si/jIK6uN7za3Ko9LS+l6vx43LKz71Si/m034DwNPn/8F/7XStIYvj9En6A3P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RWyU3EAAAA2wAAAA8AAAAAAAAAAAAAAAAA&#10;nwIAAGRycy9kb3ducmV2LnhtbFBLBQYAAAAABAAEAPcAAACQAwAAAAA=&#10;">
                  <v:imagedata r:id="rId25" o:title=""/>
                  <v:path arrowok="t"/>
                </v:shape>
                <w10:wrap type="square"/>
              </v:group>
            </w:pict>
          </mc:Fallback>
        </mc:AlternateContent>
      </w:r>
    </w:p>
    <w:p w:rsidR="00D5589C" w:rsidRPr="00935E0B" w:rsidRDefault="00D5589C">
      <w:pPr>
        <w:rPr>
          <w:rFonts w:ascii="Helvetica" w:hAnsi="Helvetica"/>
          <w:szCs w:val="24"/>
        </w:rPr>
      </w:pPr>
    </w:p>
    <w:p w:rsidR="00D5589C" w:rsidRPr="00935E0B" w:rsidRDefault="00D5589C">
      <w:pPr>
        <w:rPr>
          <w:rFonts w:ascii="Helvetica" w:hAnsi="Helvetica"/>
          <w:szCs w:val="24"/>
        </w:rPr>
      </w:pPr>
    </w:p>
    <w:p w:rsidR="00D5589C" w:rsidRPr="00935E0B" w:rsidRDefault="00D5589C" w:rsidP="003C7CC6">
      <w:pPr>
        <w:pStyle w:val="TableofContents"/>
      </w:pPr>
      <w:r w:rsidRPr="00935E0B">
        <w:t>Table of contents</w:t>
      </w:r>
    </w:p>
    <w:p w:rsidR="00935E0B" w:rsidRDefault="008862BB">
      <w:pPr>
        <w:pStyle w:val="TOC1"/>
        <w:tabs>
          <w:tab w:val="right" w:leader="dot" w:pos="9016"/>
        </w:tabs>
        <w:rPr>
          <w:rFonts w:asciiTheme="minorHAnsi" w:hAnsiTheme="minorHAnsi"/>
          <w:noProof/>
          <w:lang w:eastAsia="zh-CN"/>
        </w:rPr>
      </w:pPr>
      <w:r w:rsidRPr="00935E0B">
        <w:rPr>
          <w:szCs w:val="24"/>
        </w:rPr>
        <w:fldChar w:fldCharType="begin"/>
      </w:r>
      <w:r w:rsidR="003C7CC6" w:rsidRPr="00935E0B">
        <w:rPr>
          <w:szCs w:val="24"/>
        </w:rPr>
        <w:instrText xml:space="preserve"> TOC \h \z \t "Heading 1,1" </w:instrText>
      </w:r>
      <w:r w:rsidRPr="00935E0B">
        <w:rPr>
          <w:szCs w:val="24"/>
        </w:rPr>
        <w:fldChar w:fldCharType="separate"/>
      </w:r>
      <w:hyperlink w:anchor="_Toc425708231" w:history="1">
        <w:r w:rsidR="00935E0B" w:rsidRPr="0008187D">
          <w:rPr>
            <w:rStyle w:val="Hyperlink"/>
            <w:noProof/>
          </w:rPr>
          <w:t>Introduction to trainee manual</w:t>
        </w:r>
        <w:r w:rsidR="00935E0B">
          <w:rPr>
            <w:noProof/>
            <w:webHidden/>
          </w:rPr>
          <w:tab/>
        </w:r>
        <w:r w:rsidR="00935E0B">
          <w:rPr>
            <w:noProof/>
            <w:webHidden/>
          </w:rPr>
          <w:fldChar w:fldCharType="begin"/>
        </w:r>
        <w:r w:rsidR="00935E0B">
          <w:rPr>
            <w:noProof/>
            <w:webHidden/>
          </w:rPr>
          <w:instrText xml:space="preserve"> PAGEREF _Toc425708231 \h </w:instrText>
        </w:r>
        <w:r w:rsidR="00935E0B">
          <w:rPr>
            <w:noProof/>
            <w:webHidden/>
          </w:rPr>
        </w:r>
        <w:r w:rsidR="00935E0B">
          <w:rPr>
            <w:noProof/>
            <w:webHidden/>
          </w:rPr>
          <w:fldChar w:fldCharType="separate"/>
        </w:r>
        <w:r w:rsidR="00DA70E7">
          <w:rPr>
            <w:noProof/>
            <w:webHidden/>
          </w:rPr>
          <w:t>1</w:t>
        </w:r>
        <w:r w:rsidR="00935E0B">
          <w:rPr>
            <w:noProof/>
            <w:webHidden/>
          </w:rPr>
          <w:fldChar w:fldCharType="end"/>
        </w:r>
      </w:hyperlink>
    </w:p>
    <w:p w:rsidR="00935E0B" w:rsidRDefault="00AC6254">
      <w:pPr>
        <w:pStyle w:val="TOC1"/>
        <w:tabs>
          <w:tab w:val="right" w:leader="dot" w:pos="9016"/>
        </w:tabs>
        <w:rPr>
          <w:rFonts w:asciiTheme="minorHAnsi" w:hAnsiTheme="minorHAnsi"/>
          <w:noProof/>
          <w:lang w:eastAsia="zh-CN"/>
        </w:rPr>
      </w:pPr>
      <w:hyperlink w:anchor="_Toc425708232" w:history="1">
        <w:r w:rsidR="00935E0B" w:rsidRPr="0008187D">
          <w:rPr>
            <w:rStyle w:val="Hyperlink"/>
            <w:noProof/>
          </w:rPr>
          <w:t>Unit descriptor</w:t>
        </w:r>
        <w:r w:rsidR="00935E0B">
          <w:rPr>
            <w:noProof/>
            <w:webHidden/>
          </w:rPr>
          <w:tab/>
        </w:r>
        <w:r w:rsidR="00935E0B">
          <w:rPr>
            <w:noProof/>
            <w:webHidden/>
          </w:rPr>
          <w:fldChar w:fldCharType="begin"/>
        </w:r>
        <w:r w:rsidR="00935E0B">
          <w:rPr>
            <w:noProof/>
            <w:webHidden/>
          </w:rPr>
          <w:instrText xml:space="preserve"> PAGEREF _Toc425708232 \h </w:instrText>
        </w:r>
        <w:r w:rsidR="00935E0B">
          <w:rPr>
            <w:noProof/>
            <w:webHidden/>
          </w:rPr>
        </w:r>
        <w:r w:rsidR="00935E0B">
          <w:rPr>
            <w:noProof/>
            <w:webHidden/>
          </w:rPr>
          <w:fldChar w:fldCharType="separate"/>
        </w:r>
        <w:r w:rsidR="00DA70E7">
          <w:rPr>
            <w:noProof/>
            <w:webHidden/>
          </w:rPr>
          <w:t>3</w:t>
        </w:r>
        <w:r w:rsidR="00935E0B">
          <w:rPr>
            <w:noProof/>
            <w:webHidden/>
          </w:rPr>
          <w:fldChar w:fldCharType="end"/>
        </w:r>
      </w:hyperlink>
    </w:p>
    <w:p w:rsidR="00935E0B" w:rsidRDefault="00AC6254">
      <w:pPr>
        <w:pStyle w:val="TOC1"/>
        <w:tabs>
          <w:tab w:val="right" w:leader="dot" w:pos="9016"/>
        </w:tabs>
        <w:rPr>
          <w:rFonts w:asciiTheme="minorHAnsi" w:hAnsiTheme="minorHAnsi"/>
          <w:noProof/>
          <w:lang w:eastAsia="zh-CN"/>
        </w:rPr>
      </w:pPr>
      <w:hyperlink w:anchor="_Toc425708233" w:history="1">
        <w:r w:rsidR="00935E0B" w:rsidRPr="0008187D">
          <w:rPr>
            <w:rStyle w:val="Hyperlink"/>
            <w:noProof/>
          </w:rPr>
          <w:t>Assessment matrix</w:t>
        </w:r>
        <w:r w:rsidR="00935E0B">
          <w:rPr>
            <w:noProof/>
            <w:webHidden/>
          </w:rPr>
          <w:tab/>
        </w:r>
        <w:r w:rsidR="00935E0B">
          <w:rPr>
            <w:noProof/>
            <w:webHidden/>
          </w:rPr>
          <w:fldChar w:fldCharType="begin"/>
        </w:r>
        <w:r w:rsidR="00935E0B">
          <w:rPr>
            <w:noProof/>
            <w:webHidden/>
          </w:rPr>
          <w:instrText xml:space="preserve"> PAGEREF _Toc425708233 \h </w:instrText>
        </w:r>
        <w:r w:rsidR="00935E0B">
          <w:rPr>
            <w:noProof/>
            <w:webHidden/>
          </w:rPr>
        </w:r>
        <w:r w:rsidR="00935E0B">
          <w:rPr>
            <w:noProof/>
            <w:webHidden/>
          </w:rPr>
          <w:fldChar w:fldCharType="separate"/>
        </w:r>
        <w:r w:rsidR="00DA70E7">
          <w:rPr>
            <w:noProof/>
            <w:webHidden/>
          </w:rPr>
          <w:t>5</w:t>
        </w:r>
        <w:r w:rsidR="00935E0B">
          <w:rPr>
            <w:noProof/>
            <w:webHidden/>
          </w:rPr>
          <w:fldChar w:fldCharType="end"/>
        </w:r>
      </w:hyperlink>
    </w:p>
    <w:p w:rsidR="00935E0B" w:rsidRDefault="00AC6254">
      <w:pPr>
        <w:pStyle w:val="TOC1"/>
        <w:tabs>
          <w:tab w:val="right" w:leader="dot" w:pos="9016"/>
        </w:tabs>
        <w:rPr>
          <w:rFonts w:asciiTheme="minorHAnsi" w:hAnsiTheme="minorHAnsi"/>
          <w:noProof/>
          <w:lang w:eastAsia="zh-CN"/>
        </w:rPr>
      </w:pPr>
      <w:hyperlink w:anchor="_Toc425708234" w:history="1">
        <w:r w:rsidR="00935E0B" w:rsidRPr="0008187D">
          <w:rPr>
            <w:rStyle w:val="Hyperlink"/>
            <w:noProof/>
          </w:rPr>
          <w:t>Glossary</w:t>
        </w:r>
        <w:r w:rsidR="00935E0B">
          <w:rPr>
            <w:noProof/>
            <w:webHidden/>
          </w:rPr>
          <w:tab/>
        </w:r>
        <w:r w:rsidR="00935E0B">
          <w:rPr>
            <w:noProof/>
            <w:webHidden/>
          </w:rPr>
          <w:fldChar w:fldCharType="begin"/>
        </w:r>
        <w:r w:rsidR="00935E0B">
          <w:rPr>
            <w:noProof/>
            <w:webHidden/>
          </w:rPr>
          <w:instrText xml:space="preserve"> PAGEREF _Toc425708234 \h </w:instrText>
        </w:r>
        <w:r w:rsidR="00935E0B">
          <w:rPr>
            <w:noProof/>
            <w:webHidden/>
          </w:rPr>
        </w:r>
        <w:r w:rsidR="00935E0B">
          <w:rPr>
            <w:noProof/>
            <w:webHidden/>
          </w:rPr>
          <w:fldChar w:fldCharType="separate"/>
        </w:r>
        <w:r w:rsidR="00DA70E7">
          <w:rPr>
            <w:noProof/>
            <w:webHidden/>
          </w:rPr>
          <w:t>7</w:t>
        </w:r>
        <w:r w:rsidR="00935E0B">
          <w:rPr>
            <w:noProof/>
            <w:webHidden/>
          </w:rPr>
          <w:fldChar w:fldCharType="end"/>
        </w:r>
      </w:hyperlink>
    </w:p>
    <w:p w:rsidR="00935E0B" w:rsidRDefault="00AC6254">
      <w:pPr>
        <w:pStyle w:val="TOC1"/>
        <w:tabs>
          <w:tab w:val="right" w:leader="dot" w:pos="9016"/>
        </w:tabs>
        <w:rPr>
          <w:rFonts w:asciiTheme="minorHAnsi" w:hAnsiTheme="minorHAnsi"/>
          <w:noProof/>
          <w:lang w:eastAsia="zh-CN"/>
        </w:rPr>
      </w:pPr>
      <w:hyperlink w:anchor="_Toc425708235" w:history="1">
        <w:r w:rsidR="00935E0B" w:rsidRPr="0008187D">
          <w:rPr>
            <w:rStyle w:val="Hyperlink"/>
            <w:noProof/>
          </w:rPr>
          <w:t>Element 1:  Undertake initial operational risk management procedures</w:t>
        </w:r>
        <w:r w:rsidR="00935E0B">
          <w:rPr>
            <w:noProof/>
            <w:webHidden/>
          </w:rPr>
          <w:tab/>
        </w:r>
        <w:r w:rsidR="00935E0B">
          <w:rPr>
            <w:noProof/>
            <w:webHidden/>
          </w:rPr>
          <w:fldChar w:fldCharType="begin"/>
        </w:r>
        <w:r w:rsidR="00935E0B">
          <w:rPr>
            <w:noProof/>
            <w:webHidden/>
          </w:rPr>
          <w:instrText xml:space="preserve"> PAGEREF _Toc425708235 \h </w:instrText>
        </w:r>
        <w:r w:rsidR="00935E0B">
          <w:rPr>
            <w:noProof/>
            <w:webHidden/>
          </w:rPr>
        </w:r>
        <w:r w:rsidR="00935E0B">
          <w:rPr>
            <w:noProof/>
            <w:webHidden/>
          </w:rPr>
          <w:fldChar w:fldCharType="separate"/>
        </w:r>
        <w:r w:rsidR="00DA70E7">
          <w:rPr>
            <w:noProof/>
            <w:webHidden/>
          </w:rPr>
          <w:t>9</w:t>
        </w:r>
        <w:r w:rsidR="00935E0B">
          <w:rPr>
            <w:noProof/>
            <w:webHidden/>
          </w:rPr>
          <w:fldChar w:fldCharType="end"/>
        </w:r>
      </w:hyperlink>
    </w:p>
    <w:p w:rsidR="00935E0B" w:rsidRDefault="00AC6254">
      <w:pPr>
        <w:pStyle w:val="TOC1"/>
        <w:tabs>
          <w:tab w:val="right" w:leader="dot" w:pos="9016"/>
        </w:tabs>
        <w:rPr>
          <w:rFonts w:asciiTheme="minorHAnsi" w:hAnsiTheme="minorHAnsi"/>
          <w:noProof/>
          <w:lang w:eastAsia="zh-CN"/>
        </w:rPr>
      </w:pPr>
      <w:hyperlink w:anchor="_Toc425708236" w:history="1">
        <w:r w:rsidR="00935E0B" w:rsidRPr="0008187D">
          <w:rPr>
            <w:rStyle w:val="Hyperlink"/>
            <w:noProof/>
          </w:rPr>
          <w:t>Element 2:  Prepare risk management strategies</w:t>
        </w:r>
        <w:r w:rsidR="00935E0B">
          <w:rPr>
            <w:noProof/>
            <w:webHidden/>
          </w:rPr>
          <w:tab/>
        </w:r>
        <w:r w:rsidR="00935E0B">
          <w:rPr>
            <w:noProof/>
            <w:webHidden/>
          </w:rPr>
          <w:fldChar w:fldCharType="begin"/>
        </w:r>
        <w:r w:rsidR="00935E0B">
          <w:rPr>
            <w:noProof/>
            <w:webHidden/>
          </w:rPr>
          <w:instrText xml:space="preserve"> PAGEREF _Toc425708236 \h </w:instrText>
        </w:r>
        <w:r w:rsidR="00935E0B">
          <w:rPr>
            <w:noProof/>
            <w:webHidden/>
          </w:rPr>
        </w:r>
        <w:r w:rsidR="00935E0B">
          <w:rPr>
            <w:noProof/>
            <w:webHidden/>
          </w:rPr>
          <w:fldChar w:fldCharType="separate"/>
        </w:r>
        <w:r w:rsidR="00DA70E7">
          <w:rPr>
            <w:noProof/>
            <w:webHidden/>
          </w:rPr>
          <w:t>29</w:t>
        </w:r>
        <w:r w:rsidR="00935E0B">
          <w:rPr>
            <w:noProof/>
            <w:webHidden/>
          </w:rPr>
          <w:fldChar w:fldCharType="end"/>
        </w:r>
      </w:hyperlink>
    </w:p>
    <w:p w:rsidR="00935E0B" w:rsidRDefault="00AC6254">
      <w:pPr>
        <w:pStyle w:val="TOC1"/>
        <w:tabs>
          <w:tab w:val="right" w:leader="dot" w:pos="9016"/>
        </w:tabs>
        <w:rPr>
          <w:rFonts w:asciiTheme="minorHAnsi" w:hAnsiTheme="minorHAnsi"/>
          <w:noProof/>
          <w:lang w:eastAsia="zh-CN"/>
        </w:rPr>
      </w:pPr>
      <w:hyperlink w:anchor="_Toc425708237" w:history="1">
        <w:r w:rsidR="00935E0B" w:rsidRPr="0008187D">
          <w:rPr>
            <w:rStyle w:val="Hyperlink"/>
            <w:noProof/>
          </w:rPr>
          <w:t>Element 3:  Communicate risk management strategies</w:t>
        </w:r>
        <w:r w:rsidR="00935E0B">
          <w:rPr>
            <w:noProof/>
            <w:webHidden/>
          </w:rPr>
          <w:tab/>
        </w:r>
        <w:r w:rsidR="00935E0B">
          <w:rPr>
            <w:noProof/>
            <w:webHidden/>
          </w:rPr>
          <w:fldChar w:fldCharType="begin"/>
        </w:r>
        <w:r w:rsidR="00935E0B">
          <w:rPr>
            <w:noProof/>
            <w:webHidden/>
          </w:rPr>
          <w:instrText xml:space="preserve"> PAGEREF _Toc425708237 \h </w:instrText>
        </w:r>
        <w:r w:rsidR="00935E0B">
          <w:rPr>
            <w:noProof/>
            <w:webHidden/>
          </w:rPr>
        </w:r>
        <w:r w:rsidR="00935E0B">
          <w:rPr>
            <w:noProof/>
            <w:webHidden/>
          </w:rPr>
          <w:fldChar w:fldCharType="separate"/>
        </w:r>
        <w:r w:rsidR="00DA70E7">
          <w:rPr>
            <w:noProof/>
            <w:webHidden/>
          </w:rPr>
          <w:t>43</w:t>
        </w:r>
        <w:r w:rsidR="00935E0B">
          <w:rPr>
            <w:noProof/>
            <w:webHidden/>
          </w:rPr>
          <w:fldChar w:fldCharType="end"/>
        </w:r>
      </w:hyperlink>
    </w:p>
    <w:p w:rsidR="00935E0B" w:rsidRDefault="00AC6254">
      <w:pPr>
        <w:pStyle w:val="TOC1"/>
        <w:tabs>
          <w:tab w:val="right" w:leader="dot" w:pos="9016"/>
        </w:tabs>
        <w:rPr>
          <w:rFonts w:asciiTheme="minorHAnsi" w:hAnsiTheme="minorHAnsi"/>
          <w:noProof/>
          <w:lang w:eastAsia="zh-CN"/>
        </w:rPr>
      </w:pPr>
      <w:hyperlink w:anchor="_Toc425708238" w:history="1">
        <w:r w:rsidR="00935E0B" w:rsidRPr="0008187D">
          <w:rPr>
            <w:rStyle w:val="Hyperlink"/>
            <w:noProof/>
          </w:rPr>
          <w:t>Element 4: Implement risk management strategies</w:t>
        </w:r>
        <w:r w:rsidR="00935E0B">
          <w:rPr>
            <w:noProof/>
            <w:webHidden/>
          </w:rPr>
          <w:tab/>
        </w:r>
        <w:r w:rsidR="00935E0B">
          <w:rPr>
            <w:noProof/>
            <w:webHidden/>
          </w:rPr>
          <w:fldChar w:fldCharType="begin"/>
        </w:r>
        <w:r w:rsidR="00935E0B">
          <w:rPr>
            <w:noProof/>
            <w:webHidden/>
          </w:rPr>
          <w:instrText xml:space="preserve"> PAGEREF _Toc425708238 \h </w:instrText>
        </w:r>
        <w:r w:rsidR="00935E0B">
          <w:rPr>
            <w:noProof/>
            <w:webHidden/>
          </w:rPr>
        </w:r>
        <w:r w:rsidR="00935E0B">
          <w:rPr>
            <w:noProof/>
            <w:webHidden/>
          </w:rPr>
          <w:fldChar w:fldCharType="separate"/>
        </w:r>
        <w:r w:rsidR="00DA70E7">
          <w:rPr>
            <w:noProof/>
            <w:webHidden/>
          </w:rPr>
          <w:t>53</w:t>
        </w:r>
        <w:r w:rsidR="00935E0B">
          <w:rPr>
            <w:noProof/>
            <w:webHidden/>
          </w:rPr>
          <w:fldChar w:fldCharType="end"/>
        </w:r>
      </w:hyperlink>
    </w:p>
    <w:p w:rsidR="00935E0B" w:rsidRDefault="00AC6254">
      <w:pPr>
        <w:pStyle w:val="TOC1"/>
        <w:tabs>
          <w:tab w:val="right" w:leader="dot" w:pos="9016"/>
        </w:tabs>
        <w:rPr>
          <w:rFonts w:asciiTheme="minorHAnsi" w:hAnsiTheme="minorHAnsi"/>
          <w:noProof/>
          <w:lang w:eastAsia="zh-CN"/>
        </w:rPr>
      </w:pPr>
      <w:hyperlink w:anchor="_Toc425708239" w:history="1">
        <w:r w:rsidR="00935E0B" w:rsidRPr="0008187D">
          <w:rPr>
            <w:rStyle w:val="Hyperlink"/>
            <w:noProof/>
          </w:rPr>
          <w:t>Element 5:  Manage on-going risk exposure</w:t>
        </w:r>
        <w:r w:rsidR="00935E0B">
          <w:rPr>
            <w:noProof/>
            <w:webHidden/>
          </w:rPr>
          <w:tab/>
        </w:r>
        <w:r w:rsidR="00935E0B">
          <w:rPr>
            <w:noProof/>
            <w:webHidden/>
          </w:rPr>
          <w:fldChar w:fldCharType="begin"/>
        </w:r>
        <w:r w:rsidR="00935E0B">
          <w:rPr>
            <w:noProof/>
            <w:webHidden/>
          </w:rPr>
          <w:instrText xml:space="preserve"> PAGEREF _Toc425708239 \h </w:instrText>
        </w:r>
        <w:r w:rsidR="00935E0B">
          <w:rPr>
            <w:noProof/>
            <w:webHidden/>
          </w:rPr>
        </w:r>
        <w:r w:rsidR="00935E0B">
          <w:rPr>
            <w:noProof/>
            <w:webHidden/>
          </w:rPr>
          <w:fldChar w:fldCharType="separate"/>
        </w:r>
        <w:r w:rsidR="00DA70E7">
          <w:rPr>
            <w:noProof/>
            <w:webHidden/>
          </w:rPr>
          <w:t>59</w:t>
        </w:r>
        <w:r w:rsidR="00935E0B">
          <w:rPr>
            <w:noProof/>
            <w:webHidden/>
          </w:rPr>
          <w:fldChar w:fldCharType="end"/>
        </w:r>
      </w:hyperlink>
    </w:p>
    <w:p w:rsidR="00935E0B" w:rsidRDefault="00AC6254">
      <w:pPr>
        <w:pStyle w:val="TOC1"/>
        <w:tabs>
          <w:tab w:val="right" w:leader="dot" w:pos="9016"/>
        </w:tabs>
        <w:rPr>
          <w:rFonts w:asciiTheme="minorHAnsi" w:hAnsiTheme="minorHAnsi"/>
          <w:noProof/>
          <w:lang w:eastAsia="zh-CN"/>
        </w:rPr>
      </w:pPr>
      <w:hyperlink w:anchor="_Toc425708240" w:history="1">
        <w:r w:rsidR="00935E0B" w:rsidRPr="0008187D">
          <w:rPr>
            <w:rStyle w:val="Hyperlink"/>
            <w:noProof/>
          </w:rPr>
          <w:t>Presentation of written work</w:t>
        </w:r>
        <w:r w:rsidR="00935E0B">
          <w:rPr>
            <w:noProof/>
            <w:webHidden/>
          </w:rPr>
          <w:tab/>
        </w:r>
        <w:r w:rsidR="00935E0B">
          <w:rPr>
            <w:noProof/>
            <w:webHidden/>
          </w:rPr>
          <w:fldChar w:fldCharType="begin"/>
        </w:r>
        <w:r w:rsidR="00935E0B">
          <w:rPr>
            <w:noProof/>
            <w:webHidden/>
          </w:rPr>
          <w:instrText xml:space="preserve"> PAGEREF _Toc425708240 \h </w:instrText>
        </w:r>
        <w:r w:rsidR="00935E0B">
          <w:rPr>
            <w:noProof/>
            <w:webHidden/>
          </w:rPr>
        </w:r>
        <w:r w:rsidR="00935E0B">
          <w:rPr>
            <w:noProof/>
            <w:webHidden/>
          </w:rPr>
          <w:fldChar w:fldCharType="separate"/>
        </w:r>
        <w:r w:rsidR="00DA70E7">
          <w:rPr>
            <w:noProof/>
            <w:webHidden/>
          </w:rPr>
          <w:t>71</w:t>
        </w:r>
        <w:r w:rsidR="00935E0B">
          <w:rPr>
            <w:noProof/>
            <w:webHidden/>
          </w:rPr>
          <w:fldChar w:fldCharType="end"/>
        </w:r>
      </w:hyperlink>
    </w:p>
    <w:p w:rsidR="00935E0B" w:rsidRDefault="00AC6254">
      <w:pPr>
        <w:pStyle w:val="TOC1"/>
        <w:tabs>
          <w:tab w:val="right" w:leader="dot" w:pos="9016"/>
        </w:tabs>
        <w:rPr>
          <w:rFonts w:asciiTheme="minorHAnsi" w:hAnsiTheme="minorHAnsi"/>
          <w:noProof/>
          <w:lang w:eastAsia="zh-CN"/>
        </w:rPr>
      </w:pPr>
      <w:hyperlink w:anchor="_Toc425708241" w:history="1">
        <w:r w:rsidR="00935E0B" w:rsidRPr="0008187D">
          <w:rPr>
            <w:rStyle w:val="Hyperlink"/>
            <w:noProof/>
          </w:rPr>
          <w:t>Recommended reading</w:t>
        </w:r>
        <w:r w:rsidR="00935E0B">
          <w:rPr>
            <w:noProof/>
            <w:webHidden/>
          </w:rPr>
          <w:tab/>
        </w:r>
        <w:r w:rsidR="00935E0B">
          <w:rPr>
            <w:noProof/>
            <w:webHidden/>
          </w:rPr>
          <w:fldChar w:fldCharType="begin"/>
        </w:r>
        <w:r w:rsidR="00935E0B">
          <w:rPr>
            <w:noProof/>
            <w:webHidden/>
          </w:rPr>
          <w:instrText xml:space="preserve"> PAGEREF _Toc425708241 \h </w:instrText>
        </w:r>
        <w:r w:rsidR="00935E0B">
          <w:rPr>
            <w:noProof/>
            <w:webHidden/>
          </w:rPr>
        </w:r>
        <w:r w:rsidR="00935E0B">
          <w:rPr>
            <w:noProof/>
            <w:webHidden/>
          </w:rPr>
          <w:fldChar w:fldCharType="separate"/>
        </w:r>
        <w:r w:rsidR="00DA70E7">
          <w:rPr>
            <w:noProof/>
            <w:webHidden/>
          </w:rPr>
          <w:t>73</w:t>
        </w:r>
        <w:r w:rsidR="00935E0B">
          <w:rPr>
            <w:noProof/>
            <w:webHidden/>
          </w:rPr>
          <w:fldChar w:fldCharType="end"/>
        </w:r>
      </w:hyperlink>
    </w:p>
    <w:p w:rsidR="00935E0B" w:rsidRDefault="00AC6254">
      <w:pPr>
        <w:pStyle w:val="TOC1"/>
        <w:tabs>
          <w:tab w:val="right" w:leader="dot" w:pos="9016"/>
        </w:tabs>
        <w:rPr>
          <w:rFonts w:asciiTheme="minorHAnsi" w:hAnsiTheme="minorHAnsi"/>
          <w:noProof/>
          <w:lang w:eastAsia="zh-CN"/>
        </w:rPr>
      </w:pPr>
      <w:hyperlink w:anchor="_Toc425708242" w:history="1">
        <w:r w:rsidR="00935E0B" w:rsidRPr="0008187D">
          <w:rPr>
            <w:rStyle w:val="Hyperlink"/>
            <w:noProof/>
          </w:rPr>
          <w:t>Trainee evaluation sheet</w:t>
        </w:r>
        <w:r w:rsidR="00935E0B">
          <w:rPr>
            <w:noProof/>
            <w:webHidden/>
          </w:rPr>
          <w:tab/>
        </w:r>
        <w:r w:rsidR="00935E0B">
          <w:rPr>
            <w:noProof/>
            <w:webHidden/>
          </w:rPr>
          <w:fldChar w:fldCharType="begin"/>
        </w:r>
        <w:r w:rsidR="00935E0B">
          <w:rPr>
            <w:noProof/>
            <w:webHidden/>
          </w:rPr>
          <w:instrText xml:space="preserve"> PAGEREF _Toc425708242 \h </w:instrText>
        </w:r>
        <w:r w:rsidR="00935E0B">
          <w:rPr>
            <w:noProof/>
            <w:webHidden/>
          </w:rPr>
        </w:r>
        <w:r w:rsidR="00935E0B">
          <w:rPr>
            <w:noProof/>
            <w:webHidden/>
          </w:rPr>
          <w:fldChar w:fldCharType="separate"/>
        </w:r>
        <w:r w:rsidR="00DA70E7">
          <w:rPr>
            <w:noProof/>
            <w:webHidden/>
          </w:rPr>
          <w:t>75</w:t>
        </w:r>
        <w:r w:rsidR="00935E0B">
          <w:rPr>
            <w:noProof/>
            <w:webHidden/>
          </w:rPr>
          <w:fldChar w:fldCharType="end"/>
        </w:r>
      </w:hyperlink>
    </w:p>
    <w:p w:rsidR="00935E0B" w:rsidRDefault="00AC6254">
      <w:pPr>
        <w:pStyle w:val="TOC1"/>
        <w:tabs>
          <w:tab w:val="right" w:leader="dot" w:pos="9016"/>
        </w:tabs>
        <w:rPr>
          <w:rFonts w:asciiTheme="minorHAnsi" w:hAnsiTheme="minorHAnsi"/>
          <w:noProof/>
          <w:lang w:eastAsia="zh-CN"/>
        </w:rPr>
      </w:pPr>
      <w:hyperlink w:anchor="_Toc425708243" w:history="1">
        <w:r w:rsidR="00935E0B" w:rsidRPr="0008187D">
          <w:rPr>
            <w:rStyle w:val="Hyperlink"/>
            <w:noProof/>
          </w:rPr>
          <w:t>Trainee self-assessment checklist</w:t>
        </w:r>
        <w:r w:rsidR="00935E0B">
          <w:rPr>
            <w:noProof/>
            <w:webHidden/>
          </w:rPr>
          <w:tab/>
        </w:r>
        <w:r w:rsidR="00935E0B">
          <w:rPr>
            <w:noProof/>
            <w:webHidden/>
          </w:rPr>
          <w:fldChar w:fldCharType="begin"/>
        </w:r>
        <w:r w:rsidR="00935E0B">
          <w:rPr>
            <w:noProof/>
            <w:webHidden/>
          </w:rPr>
          <w:instrText xml:space="preserve"> PAGEREF _Toc425708243 \h </w:instrText>
        </w:r>
        <w:r w:rsidR="00935E0B">
          <w:rPr>
            <w:noProof/>
            <w:webHidden/>
          </w:rPr>
        </w:r>
        <w:r w:rsidR="00935E0B">
          <w:rPr>
            <w:noProof/>
            <w:webHidden/>
          </w:rPr>
          <w:fldChar w:fldCharType="separate"/>
        </w:r>
        <w:r w:rsidR="00DA70E7">
          <w:rPr>
            <w:noProof/>
            <w:webHidden/>
          </w:rPr>
          <w:t>77</w:t>
        </w:r>
        <w:r w:rsidR="00935E0B">
          <w:rPr>
            <w:noProof/>
            <w:webHidden/>
          </w:rPr>
          <w:fldChar w:fldCharType="end"/>
        </w:r>
      </w:hyperlink>
    </w:p>
    <w:p w:rsidR="00D5589C" w:rsidRPr="00935E0B" w:rsidRDefault="008862BB">
      <w:pPr>
        <w:rPr>
          <w:rFonts w:ascii="Helvetica" w:eastAsia="Calibri" w:hAnsi="Helvetica" w:cs="Calibri"/>
          <w:szCs w:val="24"/>
          <w:lang w:eastAsia="ar-SA"/>
        </w:rPr>
      </w:pPr>
      <w:r w:rsidRPr="00935E0B">
        <w:rPr>
          <w:rFonts w:ascii="Helvetica" w:hAnsi="Helvetica"/>
          <w:szCs w:val="24"/>
        </w:rPr>
        <w:fldChar w:fldCharType="end"/>
      </w:r>
      <w:r w:rsidR="00D5589C" w:rsidRPr="00935E0B">
        <w:rPr>
          <w:rFonts w:ascii="Helvetica" w:hAnsi="Helvetica"/>
          <w:szCs w:val="24"/>
        </w:rPr>
        <w:br w:type="page"/>
      </w:r>
    </w:p>
    <w:p w:rsidR="00D5589C" w:rsidRPr="00935E0B" w:rsidRDefault="00D5589C" w:rsidP="00BD2681">
      <w:pPr>
        <w:pStyle w:val="BodyCopy"/>
        <w:rPr>
          <w:noProof w:val="0"/>
          <w:szCs w:val="24"/>
        </w:rPr>
      </w:pPr>
    </w:p>
    <w:p w:rsidR="00D5589C" w:rsidRPr="00935E0B" w:rsidRDefault="00D5589C" w:rsidP="00BD2681">
      <w:pPr>
        <w:pStyle w:val="BodyCopy"/>
        <w:rPr>
          <w:noProof w:val="0"/>
          <w:szCs w:val="24"/>
        </w:rPr>
        <w:sectPr w:rsidR="00D5589C" w:rsidRPr="00935E0B" w:rsidSect="006D7E9B">
          <w:headerReference w:type="even" r:id="rId33"/>
          <w:headerReference w:type="default" r:id="rId34"/>
          <w:footerReference w:type="even" r:id="rId35"/>
          <w:footerReference w:type="default" r:id="rId36"/>
          <w:pgSz w:w="11906" w:h="16838" w:code="9"/>
          <w:pgMar w:top="1440" w:right="1440" w:bottom="1440" w:left="1440" w:header="709" w:footer="468" w:gutter="0"/>
          <w:cols w:space="708"/>
          <w:docGrid w:linePitch="360"/>
        </w:sectPr>
      </w:pPr>
    </w:p>
    <w:p w:rsidR="00E83E16" w:rsidRPr="00935E0B" w:rsidRDefault="00E83E16" w:rsidP="00E83E16">
      <w:pPr>
        <w:pStyle w:val="Heading1"/>
      </w:pPr>
      <w:bookmarkStart w:id="4" w:name="_Toc334515496"/>
      <w:bookmarkStart w:id="5" w:name="_Toc337029813"/>
      <w:bookmarkStart w:id="6" w:name="_Toc370805486"/>
      <w:bookmarkStart w:id="7" w:name="_Toc425708231"/>
      <w:r w:rsidRPr="00935E0B">
        <w:t>Introduction to trainee manual</w:t>
      </w:r>
      <w:bookmarkEnd w:id="4"/>
      <w:bookmarkEnd w:id="5"/>
      <w:bookmarkEnd w:id="6"/>
      <w:bookmarkEnd w:id="7"/>
    </w:p>
    <w:p w:rsidR="00E83E16" w:rsidRPr="00935E0B" w:rsidRDefault="00E83E16" w:rsidP="00E83E16">
      <w:pPr>
        <w:pStyle w:val="Heading3"/>
      </w:pPr>
      <w:r w:rsidRPr="00935E0B">
        <w:t>To the Trainee</w:t>
      </w:r>
    </w:p>
    <w:p w:rsidR="00E83E16" w:rsidRPr="00935E0B" w:rsidRDefault="00E83E16" w:rsidP="00E83E16">
      <w:pPr>
        <w:pStyle w:val="BodyCopy"/>
        <w:rPr>
          <w:noProof w:val="0"/>
        </w:rPr>
      </w:pPr>
      <w:r w:rsidRPr="00935E0B">
        <w:rPr>
          <w:noProof w:val="0"/>
        </w:rPr>
        <w:t>Congratulations on joining this course. This Trainee Manual is one part of a ‘toolbox’ which is a resource provided to trainees, trainers and assessors to help you become competent in various areas of your work.</w:t>
      </w:r>
    </w:p>
    <w:p w:rsidR="00E83E16" w:rsidRPr="00935E0B" w:rsidRDefault="00E83E16" w:rsidP="00E83E16">
      <w:pPr>
        <w:pStyle w:val="BodyCopy"/>
        <w:rPr>
          <w:noProof w:val="0"/>
        </w:rPr>
      </w:pPr>
      <w:r w:rsidRPr="00935E0B">
        <w:rPr>
          <w:noProof w:val="0"/>
        </w:rPr>
        <w:t>The ‘toolbox’ consists of three elements:</w:t>
      </w:r>
    </w:p>
    <w:p w:rsidR="00E83E16" w:rsidRPr="00935E0B" w:rsidRDefault="00E83E16" w:rsidP="00E83E16">
      <w:pPr>
        <w:pStyle w:val="Bullet1"/>
      </w:pPr>
      <w:r w:rsidRPr="00935E0B">
        <w:t>A Trainee Manual for you to read and study at home or in class</w:t>
      </w:r>
    </w:p>
    <w:p w:rsidR="00E83E16" w:rsidRPr="00935E0B" w:rsidRDefault="00E83E16" w:rsidP="00E83E16">
      <w:pPr>
        <w:pStyle w:val="Bullet1"/>
      </w:pPr>
      <w:r w:rsidRPr="00935E0B">
        <w:t>A Trainer Guide with Power Point slides to help your Trainer explain the content of the training material and provide class activities to help with practice</w:t>
      </w:r>
    </w:p>
    <w:p w:rsidR="00E83E16" w:rsidRPr="00935E0B" w:rsidRDefault="00E83E16" w:rsidP="00E83E16">
      <w:pPr>
        <w:pStyle w:val="Bullet1"/>
      </w:pPr>
      <w:r w:rsidRPr="00935E0B">
        <w:t>An Assessment Manual which provides your Assessor with oral and written questions and other assessment tasks to establish whether or not you have achieved competency.</w:t>
      </w:r>
    </w:p>
    <w:p w:rsidR="00E83E16" w:rsidRPr="00935E0B" w:rsidRDefault="00E83E16" w:rsidP="00E83E16">
      <w:pPr>
        <w:pStyle w:val="BodyCopy"/>
        <w:rPr>
          <w:noProof w:val="0"/>
        </w:rPr>
      </w:pPr>
      <w:r w:rsidRPr="00935E0B">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w:t>
      </w:r>
      <w:r w:rsidR="00D3323B" w:rsidRPr="00935E0B">
        <w:rPr>
          <w:noProof w:val="0"/>
        </w:rPr>
        <w:t xml:space="preserve">ospitality industry throughout </w:t>
      </w:r>
      <w:r w:rsidRPr="00935E0B">
        <w:rPr>
          <w:noProof w:val="0"/>
        </w:rPr>
        <w:t>all the ASEAN member states.</w:t>
      </w:r>
    </w:p>
    <w:p w:rsidR="00E83E16" w:rsidRPr="00935E0B" w:rsidRDefault="00E83E16" w:rsidP="00E83E16">
      <w:pPr>
        <w:pStyle w:val="BodyCopy"/>
        <w:rPr>
          <w:noProof w:val="0"/>
        </w:rPr>
      </w:pPr>
      <w:r w:rsidRPr="00935E0B">
        <w:rPr>
          <w:noProof w:val="0"/>
        </w:rPr>
        <w:t>What is the CBT and CBA system and why has it been adopted by ASEAN?</w:t>
      </w:r>
    </w:p>
    <w:p w:rsidR="00E83E16" w:rsidRPr="00935E0B" w:rsidRDefault="00E83E16" w:rsidP="00E83E16">
      <w:pPr>
        <w:pStyle w:val="BodyCopy"/>
        <w:rPr>
          <w:noProof w:val="0"/>
        </w:rPr>
      </w:pPr>
      <w:r w:rsidRPr="00935E0B">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D43819" w:rsidRPr="00935E0B">
        <w:rPr>
          <w:noProof w:val="0"/>
        </w:rPr>
        <w:t>trainee’s</w:t>
      </w:r>
      <w:r w:rsidRPr="00935E0B">
        <w:rPr>
          <w:noProof w:val="0"/>
        </w:rPr>
        <w:t xml:space="preserve"> chances of obtaining employment.</w:t>
      </w:r>
    </w:p>
    <w:p w:rsidR="00E83E16" w:rsidRPr="00935E0B" w:rsidRDefault="00E83E16" w:rsidP="00E83E16">
      <w:pPr>
        <w:pStyle w:val="BodyCopy"/>
        <w:rPr>
          <w:noProof w:val="0"/>
        </w:rPr>
      </w:pPr>
      <w:r w:rsidRPr="00935E0B">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935E0B" w:rsidRDefault="00E83E16" w:rsidP="00E83E16">
      <w:pPr>
        <w:pStyle w:val="BodyCopy"/>
        <w:rPr>
          <w:noProof w:val="0"/>
        </w:rPr>
      </w:pPr>
      <w:r w:rsidRPr="00935E0B">
        <w:rPr>
          <w:noProof w:val="0"/>
        </w:rPr>
        <w:t>What is a competency standard?</w:t>
      </w:r>
    </w:p>
    <w:p w:rsidR="00E83E16" w:rsidRPr="00935E0B" w:rsidRDefault="00E83E16" w:rsidP="00E83E16">
      <w:pPr>
        <w:pStyle w:val="BodyCopy"/>
        <w:rPr>
          <w:noProof w:val="0"/>
        </w:rPr>
      </w:pPr>
      <w:r w:rsidRPr="00935E0B">
        <w:rPr>
          <w:noProof w:val="0"/>
        </w:rPr>
        <w:t>Competency standards are descriptions of the skills and knowledge required to perform a task or activity at the level of a required standard.</w:t>
      </w:r>
    </w:p>
    <w:p w:rsidR="00E83E16" w:rsidRPr="00935E0B" w:rsidRDefault="00E83E16" w:rsidP="00E83E16">
      <w:pPr>
        <w:pStyle w:val="BodyCopy"/>
        <w:rPr>
          <w:noProof w:val="0"/>
        </w:rPr>
      </w:pPr>
      <w:r w:rsidRPr="00935E0B">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935E0B" w:rsidRDefault="00E83E16" w:rsidP="00E83E16">
      <w:pPr>
        <w:pStyle w:val="Bullet1"/>
      </w:pPr>
      <w:r w:rsidRPr="00935E0B">
        <w:t>Housekeeping</w:t>
      </w:r>
    </w:p>
    <w:p w:rsidR="00E83E16" w:rsidRPr="00935E0B" w:rsidRDefault="00E83E16" w:rsidP="00E83E16">
      <w:pPr>
        <w:pStyle w:val="Bullet1"/>
      </w:pPr>
      <w:r w:rsidRPr="00935E0B">
        <w:t>Food Production</w:t>
      </w:r>
    </w:p>
    <w:p w:rsidR="00E83E16" w:rsidRPr="00935E0B" w:rsidRDefault="00E83E16" w:rsidP="00E83E16">
      <w:pPr>
        <w:pStyle w:val="Bullet1"/>
      </w:pPr>
      <w:r w:rsidRPr="00935E0B">
        <w:t>Food and Beverage Service</w:t>
      </w:r>
    </w:p>
    <w:p w:rsidR="00E83E16" w:rsidRPr="00935E0B" w:rsidRDefault="00E83E16" w:rsidP="00E83E16">
      <w:pPr>
        <w:pStyle w:val="Bullet1"/>
      </w:pPr>
      <w:r w:rsidRPr="00935E0B">
        <w:t>Front Office</w:t>
      </w:r>
    </w:p>
    <w:p w:rsidR="00E83E16" w:rsidRPr="00935E0B" w:rsidRDefault="00E83E16" w:rsidP="00E83E16">
      <w:pPr>
        <w:pStyle w:val="Bullet1"/>
      </w:pPr>
      <w:r w:rsidRPr="00935E0B">
        <w:t>Travel Agencies</w:t>
      </w:r>
    </w:p>
    <w:p w:rsidR="00E83E16" w:rsidRPr="00935E0B" w:rsidRDefault="00E83E16" w:rsidP="00E83E16">
      <w:pPr>
        <w:pStyle w:val="Bullet1"/>
      </w:pPr>
      <w:r w:rsidRPr="00935E0B">
        <w:t>Tour Operations.</w:t>
      </w:r>
    </w:p>
    <w:p w:rsidR="00E83E16" w:rsidRPr="00935E0B" w:rsidRDefault="00E83E16" w:rsidP="00E83E16">
      <w:pPr>
        <w:pStyle w:val="BodyCopy"/>
        <w:rPr>
          <w:noProof w:val="0"/>
        </w:rPr>
      </w:pPr>
      <w:r w:rsidRPr="00935E0B">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935E0B" w:rsidRDefault="00E83E16" w:rsidP="00E83E16">
      <w:pPr>
        <w:pStyle w:val="BodyCopy"/>
        <w:rPr>
          <w:noProof w:val="0"/>
        </w:rPr>
      </w:pPr>
      <w:r w:rsidRPr="00935E0B">
        <w:rPr>
          <w:noProof w:val="0"/>
        </w:rPr>
        <w:t>There are other components of the competency standard:</w:t>
      </w:r>
    </w:p>
    <w:p w:rsidR="00E83E16" w:rsidRPr="00935E0B" w:rsidRDefault="00E83E16" w:rsidP="00E83E16">
      <w:pPr>
        <w:pStyle w:val="Bullet1"/>
      </w:pPr>
      <w:r w:rsidRPr="00935E0B">
        <w:rPr>
          <w:i/>
        </w:rPr>
        <w:t xml:space="preserve">Unit Title: </w:t>
      </w:r>
      <w:r w:rsidRPr="00935E0B">
        <w:t>statement about what is to be done in the workplace</w:t>
      </w:r>
    </w:p>
    <w:p w:rsidR="00E83E16" w:rsidRPr="00935E0B" w:rsidRDefault="00E83E16" w:rsidP="00E83E16">
      <w:pPr>
        <w:pStyle w:val="Bullet1"/>
      </w:pPr>
      <w:r w:rsidRPr="00935E0B">
        <w:rPr>
          <w:i/>
        </w:rPr>
        <w:t xml:space="preserve">Unit Number: </w:t>
      </w:r>
      <w:r w:rsidRPr="00935E0B">
        <w:t>unique number identifying the particular competency</w:t>
      </w:r>
    </w:p>
    <w:p w:rsidR="00E83E16" w:rsidRPr="00935E0B" w:rsidRDefault="00E83E16" w:rsidP="00E83E16">
      <w:pPr>
        <w:pStyle w:val="Bullet1"/>
      </w:pPr>
      <w:r w:rsidRPr="00935E0B">
        <w:rPr>
          <w:i/>
        </w:rPr>
        <w:t xml:space="preserve">Nominal hours: </w:t>
      </w:r>
      <w:r w:rsidRPr="00935E0B">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935E0B" w:rsidRDefault="00E83E16" w:rsidP="00E83E16">
      <w:pPr>
        <w:pStyle w:val="BodyCopy"/>
        <w:rPr>
          <w:noProof w:val="0"/>
        </w:rPr>
      </w:pPr>
      <w:r w:rsidRPr="00935E0B">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935E0B" w:rsidRDefault="00E83E16" w:rsidP="00E83E16">
      <w:pPr>
        <w:pStyle w:val="BodyCopy"/>
        <w:rPr>
          <w:noProof w:val="0"/>
        </w:rPr>
      </w:pPr>
      <w:r w:rsidRPr="00935E0B">
        <w:rPr>
          <w:noProof w:val="0"/>
        </w:rPr>
        <w:t>Your trainer and/or assessor may use other methods to assess you such as:</w:t>
      </w:r>
    </w:p>
    <w:p w:rsidR="00E83E16" w:rsidRPr="00935E0B" w:rsidRDefault="00E83E16" w:rsidP="00E83E16">
      <w:pPr>
        <w:pStyle w:val="Bullet1"/>
      </w:pPr>
      <w:r w:rsidRPr="00935E0B">
        <w:t>Journals</w:t>
      </w:r>
    </w:p>
    <w:p w:rsidR="00E83E16" w:rsidRPr="00935E0B" w:rsidRDefault="00E83E16" w:rsidP="00E83E16">
      <w:pPr>
        <w:pStyle w:val="Bullet1"/>
      </w:pPr>
      <w:r w:rsidRPr="00935E0B">
        <w:t>Oral presentations</w:t>
      </w:r>
    </w:p>
    <w:p w:rsidR="00E83E16" w:rsidRPr="00935E0B" w:rsidRDefault="00E83E16" w:rsidP="00E83E16">
      <w:pPr>
        <w:pStyle w:val="Bullet1"/>
      </w:pPr>
      <w:r w:rsidRPr="00935E0B">
        <w:t>Role plays</w:t>
      </w:r>
    </w:p>
    <w:p w:rsidR="00E83E16" w:rsidRPr="00935E0B" w:rsidRDefault="00E83E16" w:rsidP="00E83E16">
      <w:pPr>
        <w:pStyle w:val="Bullet1"/>
      </w:pPr>
      <w:r w:rsidRPr="00935E0B">
        <w:t>Log books</w:t>
      </w:r>
    </w:p>
    <w:p w:rsidR="00E83E16" w:rsidRPr="00935E0B" w:rsidRDefault="00E83E16" w:rsidP="00E83E16">
      <w:pPr>
        <w:pStyle w:val="Bullet1"/>
      </w:pPr>
      <w:r w:rsidRPr="00935E0B">
        <w:t>Group projects</w:t>
      </w:r>
    </w:p>
    <w:p w:rsidR="00E83E16" w:rsidRPr="00935E0B" w:rsidRDefault="00E83E16" w:rsidP="00E83E16">
      <w:pPr>
        <w:pStyle w:val="Bullet1"/>
      </w:pPr>
      <w:r w:rsidRPr="00935E0B">
        <w:t>Practical demonstrations.</w:t>
      </w:r>
    </w:p>
    <w:p w:rsidR="00E83E16" w:rsidRPr="00935E0B" w:rsidRDefault="00E83E16" w:rsidP="00E83E16">
      <w:pPr>
        <w:pStyle w:val="BodyCopy"/>
        <w:rPr>
          <w:noProof w:val="0"/>
        </w:rPr>
      </w:pPr>
      <w:r w:rsidRPr="00935E0B">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935E0B" w:rsidRDefault="00C13A31" w:rsidP="00C13A31">
      <w:pPr>
        <w:pStyle w:val="BodyCopy"/>
        <w:rPr>
          <w:noProof w:val="0"/>
        </w:rPr>
      </w:pPr>
    </w:p>
    <w:p w:rsidR="00C13A31" w:rsidRPr="00935E0B" w:rsidRDefault="00C13A31">
      <w:pPr>
        <w:rPr>
          <w:rFonts w:ascii="Helvetica" w:hAnsi="Helvetica"/>
          <w:szCs w:val="24"/>
        </w:rPr>
        <w:sectPr w:rsidR="00C13A31" w:rsidRPr="00935E0B" w:rsidSect="006D7E9B">
          <w:headerReference w:type="even" r:id="rId37"/>
          <w:headerReference w:type="default" r:id="rId38"/>
          <w:footerReference w:type="even" r:id="rId39"/>
          <w:footerReference w:type="default" r:id="rId40"/>
          <w:pgSz w:w="11906" w:h="16838"/>
          <w:pgMar w:top="1440" w:right="1440" w:bottom="1440" w:left="1440" w:header="708" w:footer="331" w:gutter="0"/>
          <w:pgNumType w:start="1"/>
          <w:cols w:space="708"/>
          <w:docGrid w:linePitch="360"/>
        </w:sectPr>
      </w:pPr>
    </w:p>
    <w:p w:rsidR="00C13A31" w:rsidRPr="00935E0B" w:rsidRDefault="00C13A31" w:rsidP="00C13A31">
      <w:pPr>
        <w:pStyle w:val="Heading1"/>
        <w:rPr>
          <w:szCs w:val="24"/>
        </w:rPr>
      </w:pPr>
      <w:bookmarkStart w:id="8" w:name="_Toc337029814"/>
      <w:bookmarkStart w:id="9" w:name="_Toc370805487"/>
      <w:bookmarkStart w:id="10" w:name="_Toc425708232"/>
      <w:r w:rsidRPr="00935E0B">
        <w:t>Unit descriptor</w:t>
      </w:r>
      <w:bookmarkEnd w:id="8"/>
      <w:bookmarkEnd w:id="9"/>
      <w:bookmarkEnd w:id="10"/>
    </w:p>
    <w:p w:rsidR="00C13A31" w:rsidRPr="00935E0B" w:rsidRDefault="00DA70E7" w:rsidP="00C13A31">
      <w:pPr>
        <w:pStyle w:val="BodyCopyBold"/>
        <w:rPr>
          <w:noProof w:val="0"/>
        </w:rPr>
      </w:pPr>
      <w:fldSimple w:instr=" REF  UnitName  \* MERGEFORMAT ">
        <w:sdt>
          <w:sdtPr>
            <w:rPr>
              <w:noProof w:val="0"/>
            </w:rPr>
            <w:alias w:val="Unit name "/>
            <w:tag w:val="Unit name "/>
            <w:id w:val="-994025899"/>
            <w:placeholder>
              <w:docPart w:val="1DE17A33FE054694AB3F2F604822BF70"/>
            </w:placeholder>
          </w:sdtPr>
          <w:sdtEndPr>
            <w:rPr>
              <w:highlight w:val="yellow"/>
            </w:rPr>
          </w:sdtEndPr>
          <w:sdtContent>
            <w:r w:rsidRPr="00935E0B">
              <w:rPr>
                <w:noProof w:val="0"/>
              </w:rPr>
              <w:t>Manage operational risk</w:t>
            </w:r>
          </w:sdtContent>
        </w:sdt>
      </w:fldSimple>
    </w:p>
    <w:p w:rsidR="00C13A31" w:rsidRPr="00935E0B" w:rsidRDefault="00C13A31" w:rsidP="00C13A31">
      <w:pPr>
        <w:pStyle w:val="BodyCopy"/>
        <w:rPr>
          <w:noProof w:val="0"/>
        </w:rPr>
      </w:pPr>
      <w:r w:rsidRPr="00935E0B">
        <w:rPr>
          <w:noProof w:val="0"/>
        </w:rPr>
        <w:t xml:space="preserve">This unit deals with the skills and knowledge required to </w:t>
      </w:r>
      <w:r w:rsidR="008862BB" w:rsidRPr="00935E0B">
        <w:rPr>
          <w:noProof w:val="0"/>
        </w:rPr>
        <w:fldChar w:fldCharType="begin"/>
      </w:r>
      <w:r w:rsidR="009343EE" w:rsidRPr="00935E0B">
        <w:rPr>
          <w:noProof w:val="0"/>
        </w:rPr>
        <w:instrText xml:space="preserve"> REF  UnitName </w:instrText>
      </w:r>
      <w:r w:rsidR="00775AA6" w:rsidRPr="00935E0B">
        <w:rPr>
          <w:noProof w:val="0"/>
        </w:rPr>
        <w:instrText xml:space="preserve"> \* MERGEFORMAT </w:instrText>
      </w:r>
      <w:r w:rsidR="008862BB" w:rsidRPr="00935E0B">
        <w:rPr>
          <w:noProof w:val="0"/>
        </w:rPr>
        <w:fldChar w:fldCharType="separate"/>
      </w:r>
      <w:sdt>
        <w:sdtPr>
          <w:rPr>
            <w:noProof w:val="0"/>
          </w:rPr>
          <w:alias w:val="Unit name "/>
          <w:tag w:val="Unit name "/>
          <w:id w:val="192733869"/>
          <w:placeholder>
            <w:docPart w:val="4EC28395D0B34FF38B60D7982D415D85"/>
          </w:placeholder>
        </w:sdtPr>
        <w:sdtEndPr/>
        <w:sdtContent>
          <w:r w:rsidR="00DA70E7" w:rsidRPr="00935E0B">
            <w:rPr>
              <w:noProof w:val="0"/>
            </w:rPr>
            <w:t>Manage operational risk</w:t>
          </w:r>
        </w:sdtContent>
      </w:sdt>
      <w:r w:rsidR="008862BB" w:rsidRPr="00935E0B">
        <w:rPr>
          <w:noProof w:val="0"/>
        </w:rPr>
        <w:fldChar w:fldCharType="end"/>
      </w:r>
      <w:r w:rsidR="000312E3" w:rsidRPr="00935E0B">
        <w:rPr>
          <w:noProof w:val="0"/>
        </w:rPr>
        <w:t xml:space="preserve"> </w:t>
      </w:r>
      <w:r w:rsidRPr="00935E0B">
        <w:rPr>
          <w:noProof w:val="0"/>
        </w:rPr>
        <w:t>in a range of settings within the travel industries workplace context.</w:t>
      </w:r>
      <w:r w:rsidR="003A190B" w:rsidRPr="00935E0B">
        <w:rPr>
          <w:noProof w:val="0"/>
        </w:rPr>
        <w:t xml:space="preserve"> </w:t>
      </w:r>
    </w:p>
    <w:p w:rsidR="00C13A31" w:rsidRPr="00935E0B" w:rsidRDefault="00C13A31" w:rsidP="00C13A31">
      <w:pPr>
        <w:pStyle w:val="BodyCopyBold"/>
        <w:rPr>
          <w:noProof w:val="0"/>
        </w:rPr>
      </w:pPr>
      <w:r w:rsidRPr="00935E0B">
        <w:rPr>
          <w:noProof w:val="0"/>
        </w:rPr>
        <w:t xml:space="preserve">Unit Code: </w:t>
      </w:r>
    </w:p>
    <w:p w:rsidR="00C13A31" w:rsidRPr="00935E0B" w:rsidRDefault="00DA70E7" w:rsidP="00C13A31">
      <w:pPr>
        <w:pStyle w:val="BodyCopy"/>
        <w:rPr>
          <w:noProof w:val="0"/>
        </w:rPr>
      </w:pPr>
      <w:fldSimple w:instr=" REF  UnitCode  \* MERGEFORMAT ">
        <w:sdt>
          <w:sdtPr>
            <w:rPr>
              <w:noProof w:val="0"/>
            </w:rPr>
            <w:alias w:val="Unit code"/>
            <w:tag w:val="Unit code"/>
            <w:id w:val="302971186"/>
            <w:placeholder>
              <w:docPart w:val="2F1B1FA6432D4E60BCC2CF87225E9CCF"/>
            </w:placeholder>
          </w:sdtPr>
          <w:sdtEndPr/>
          <w:sdtContent>
            <w:r w:rsidRPr="00935E0B">
              <w:rPr>
                <w:noProof w:val="0"/>
              </w:rPr>
              <w:t>D2.TTO.CL4.11</w:t>
            </w:r>
          </w:sdtContent>
        </w:sdt>
      </w:fldSimple>
    </w:p>
    <w:p w:rsidR="00C13A31" w:rsidRPr="00935E0B" w:rsidRDefault="00C13A31" w:rsidP="00C13A31">
      <w:pPr>
        <w:pStyle w:val="BodyCopyBold"/>
        <w:rPr>
          <w:noProof w:val="0"/>
        </w:rPr>
      </w:pPr>
      <w:r w:rsidRPr="00935E0B">
        <w:rPr>
          <w:noProof w:val="0"/>
        </w:rPr>
        <w:t>Nominal Hours:</w:t>
      </w:r>
    </w:p>
    <w:p w:rsidR="00C13A31" w:rsidRPr="00935E0B" w:rsidRDefault="003B60FD" w:rsidP="00C13A31">
      <w:pPr>
        <w:pStyle w:val="BodyCopy"/>
        <w:rPr>
          <w:noProof w:val="0"/>
        </w:rPr>
      </w:pPr>
      <w:r w:rsidRPr="00935E0B">
        <w:rPr>
          <w:noProof w:val="0"/>
        </w:rPr>
        <w:t>70</w:t>
      </w:r>
    </w:p>
    <w:p w:rsidR="00C13A31" w:rsidRPr="00935E0B" w:rsidRDefault="00C13A31" w:rsidP="00C13A31">
      <w:pPr>
        <w:pStyle w:val="Heading3"/>
      </w:pPr>
      <w:r w:rsidRPr="00935E0B">
        <w:t>Element 1</w:t>
      </w:r>
      <w:bookmarkStart w:id="11" w:name="Element1"/>
      <w:r w:rsidR="00775AA6" w:rsidRPr="00935E0B">
        <w:t xml:space="preserve">: </w:t>
      </w:r>
      <w:sdt>
        <w:sdtPr>
          <w:rPr>
            <w:highlight w:val="yellow"/>
          </w:rPr>
          <w:alias w:val="Element1"/>
          <w:tag w:val="Element1"/>
          <w:id w:val="-454108863"/>
          <w:placeholder>
            <w:docPart w:val="11BAFE76CFD5405C9C06F504DD69A500"/>
          </w:placeholder>
        </w:sdtPr>
        <w:sdtEndPr/>
        <w:sdtContent>
          <w:r w:rsidR="003B60FD" w:rsidRPr="00935E0B">
            <w:t>Undertake initial operational risk management procedures</w:t>
          </w:r>
        </w:sdtContent>
      </w:sdt>
      <w:bookmarkEnd w:id="11"/>
    </w:p>
    <w:p w:rsidR="00C13A31" w:rsidRPr="00935E0B" w:rsidRDefault="00C13A31" w:rsidP="00C13A31">
      <w:pPr>
        <w:pStyle w:val="BodyCopyBold"/>
        <w:rPr>
          <w:noProof w:val="0"/>
        </w:rPr>
      </w:pPr>
      <w:r w:rsidRPr="00935E0B">
        <w:rPr>
          <w:noProof w:val="0"/>
        </w:rPr>
        <w:t>Performance Criteria</w:t>
      </w:r>
    </w:p>
    <w:p w:rsidR="00C13A31" w:rsidRPr="00935E0B" w:rsidRDefault="00C13A31" w:rsidP="003B60FD">
      <w:pPr>
        <w:pStyle w:val="BodyCopyIndent"/>
        <w:rPr>
          <w:noProof w:val="0"/>
        </w:rPr>
      </w:pPr>
      <w:r w:rsidRPr="00935E0B">
        <w:rPr>
          <w:noProof w:val="0"/>
        </w:rPr>
        <w:t>1.1</w:t>
      </w:r>
      <w:r w:rsidRPr="00935E0B">
        <w:rPr>
          <w:noProof w:val="0"/>
        </w:rPr>
        <w:tab/>
      </w:r>
      <w:bookmarkStart w:id="12" w:name="Criteria11"/>
      <w:sdt>
        <w:sdtPr>
          <w:rPr>
            <w:noProof w:val="0"/>
          </w:rPr>
          <w:alias w:val="Criteria11"/>
          <w:tag w:val="Criteria11"/>
          <w:id w:val="-1127778408"/>
          <w:placeholder>
            <w:docPart w:val="11BAFE76CFD5405C9C06F504DD69A500"/>
          </w:placeholder>
        </w:sdtPr>
        <w:sdtEndPr/>
        <w:sdtContent>
          <w:r w:rsidR="003B60FD" w:rsidRPr="00935E0B">
            <w:rPr>
              <w:noProof w:val="0"/>
            </w:rPr>
            <w:t xml:space="preserve">Establish the context for operational risk </w:t>
          </w:r>
        </w:sdtContent>
      </w:sdt>
      <w:bookmarkEnd w:id="12"/>
    </w:p>
    <w:p w:rsidR="00C13A31" w:rsidRPr="00935E0B" w:rsidRDefault="00C13A31" w:rsidP="003B60FD">
      <w:pPr>
        <w:pStyle w:val="BodyCopyIndent"/>
        <w:rPr>
          <w:noProof w:val="0"/>
        </w:rPr>
      </w:pPr>
      <w:r w:rsidRPr="00935E0B">
        <w:rPr>
          <w:noProof w:val="0"/>
        </w:rPr>
        <w:t>1.2</w:t>
      </w:r>
      <w:r w:rsidRPr="00935E0B">
        <w:rPr>
          <w:noProof w:val="0"/>
        </w:rPr>
        <w:tab/>
      </w:r>
      <w:bookmarkStart w:id="13" w:name="Criteria12"/>
      <w:sdt>
        <w:sdtPr>
          <w:rPr>
            <w:noProof w:val="0"/>
          </w:rPr>
          <w:alias w:val="Criteria12"/>
          <w:tag w:val="Criteria12"/>
          <w:id w:val="405736065"/>
          <w:placeholder>
            <w:docPart w:val="11BAFE76CFD5405C9C06F504DD69A500"/>
          </w:placeholder>
        </w:sdtPr>
        <w:sdtEndPr/>
        <w:sdtContent>
          <w:r w:rsidR="003B60FD" w:rsidRPr="00935E0B">
            <w:rPr>
              <w:noProof w:val="0"/>
            </w:rPr>
            <w:t xml:space="preserve">Identify operational risk </w:t>
          </w:r>
        </w:sdtContent>
      </w:sdt>
      <w:bookmarkEnd w:id="13"/>
    </w:p>
    <w:p w:rsidR="00C13A31" w:rsidRPr="00935E0B" w:rsidRDefault="00C13A31" w:rsidP="003B60FD">
      <w:pPr>
        <w:pStyle w:val="BodyCopyIndent"/>
        <w:rPr>
          <w:noProof w:val="0"/>
        </w:rPr>
      </w:pPr>
      <w:r w:rsidRPr="00935E0B">
        <w:rPr>
          <w:noProof w:val="0"/>
        </w:rPr>
        <w:t>1.3</w:t>
      </w:r>
      <w:r w:rsidRPr="00935E0B">
        <w:rPr>
          <w:noProof w:val="0"/>
        </w:rPr>
        <w:tab/>
      </w:r>
      <w:bookmarkStart w:id="14" w:name="Criteria13"/>
      <w:sdt>
        <w:sdtPr>
          <w:rPr>
            <w:noProof w:val="0"/>
          </w:rPr>
          <w:alias w:val="Criteria13"/>
          <w:tag w:val="Criteria13"/>
          <w:id w:val="-1366747396"/>
          <w:placeholder>
            <w:docPart w:val="11BAFE76CFD5405C9C06F504DD69A500"/>
          </w:placeholder>
        </w:sdtPr>
        <w:sdtEndPr/>
        <w:sdtContent>
          <w:r w:rsidR="003B60FD" w:rsidRPr="00935E0B">
            <w:rPr>
              <w:noProof w:val="0"/>
            </w:rPr>
            <w:t xml:space="preserve">Identify operational risk control procedures </w:t>
          </w:r>
        </w:sdtContent>
      </w:sdt>
      <w:bookmarkEnd w:id="14"/>
    </w:p>
    <w:p w:rsidR="003B60FD" w:rsidRPr="00935E0B" w:rsidRDefault="003B60FD" w:rsidP="003B60FD">
      <w:pPr>
        <w:pStyle w:val="BodyCopyIndent"/>
        <w:rPr>
          <w:noProof w:val="0"/>
        </w:rPr>
      </w:pPr>
      <w:r w:rsidRPr="00935E0B">
        <w:rPr>
          <w:noProof w:val="0"/>
        </w:rPr>
        <w:t>1.4</w:t>
      </w:r>
      <w:r w:rsidRPr="00935E0B">
        <w:rPr>
          <w:noProof w:val="0"/>
        </w:rPr>
        <w:tab/>
      </w:r>
      <w:bookmarkStart w:id="15" w:name="Criteria14"/>
      <w:sdt>
        <w:sdtPr>
          <w:rPr>
            <w:noProof w:val="0"/>
          </w:rPr>
          <w:alias w:val="Criteria14"/>
          <w:tag w:val="Criteria14"/>
          <w:id w:val="-745028829"/>
          <w:placeholder>
            <w:docPart w:val="C36D86050A4A43A49E40AAC63B515C80"/>
          </w:placeholder>
        </w:sdtPr>
        <w:sdtEndPr/>
        <w:sdtContent>
          <w:r w:rsidRPr="00935E0B">
            <w:rPr>
              <w:noProof w:val="0"/>
            </w:rPr>
            <w:t xml:space="preserve">Identify operational risk control procedures </w:t>
          </w:r>
        </w:sdtContent>
      </w:sdt>
      <w:bookmarkEnd w:id="15"/>
    </w:p>
    <w:p w:rsidR="00C13A31" w:rsidRPr="00935E0B" w:rsidRDefault="00C13A31" w:rsidP="003B60FD">
      <w:pPr>
        <w:pStyle w:val="Heading3"/>
      </w:pPr>
      <w:r w:rsidRPr="00935E0B">
        <w:t xml:space="preserve">Element 2: </w:t>
      </w:r>
      <w:bookmarkStart w:id="16" w:name="Element2"/>
      <w:sdt>
        <w:sdtPr>
          <w:alias w:val="Element2"/>
          <w:tag w:val="Element2"/>
          <w:id w:val="1405419867"/>
          <w:placeholder>
            <w:docPart w:val="11BAFE76CFD5405C9C06F504DD69A500"/>
          </w:placeholder>
        </w:sdtPr>
        <w:sdtEndPr/>
        <w:sdtContent>
          <w:r w:rsidR="003B60FD" w:rsidRPr="00935E0B">
            <w:t>Prepare risk management strategies</w:t>
          </w:r>
        </w:sdtContent>
      </w:sdt>
      <w:bookmarkEnd w:id="16"/>
    </w:p>
    <w:p w:rsidR="00C13A31" w:rsidRPr="00935E0B" w:rsidRDefault="00C13A31" w:rsidP="00C13A31">
      <w:pPr>
        <w:pStyle w:val="BodyCopyBold"/>
        <w:rPr>
          <w:noProof w:val="0"/>
        </w:rPr>
      </w:pPr>
      <w:r w:rsidRPr="00935E0B">
        <w:rPr>
          <w:noProof w:val="0"/>
        </w:rPr>
        <w:t>Performance Criteria</w:t>
      </w:r>
    </w:p>
    <w:p w:rsidR="00C13A31" w:rsidRPr="00935E0B" w:rsidRDefault="00C13A31" w:rsidP="003B60FD">
      <w:pPr>
        <w:pStyle w:val="BodyCopyIndent"/>
        <w:rPr>
          <w:noProof w:val="0"/>
        </w:rPr>
      </w:pPr>
      <w:r w:rsidRPr="00935E0B">
        <w:rPr>
          <w:noProof w:val="0"/>
        </w:rPr>
        <w:t>2.1</w:t>
      </w:r>
      <w:r w:rsidRPr="00935E0B">
        <w:rPr>
          <w:noProof w:val="0"/>
        </w:rPr>
        <w:tab/>
      </w:r>
      <w:bookmarkStart w:id="17" w:name="Criteria21"/>
      <w:sdt>
        <w:sdtPr>
          <w:rPr>
            <w:noProof w:val="0"/>
          </w:rPr>
          <w:alias w:val="Criteria21"/>
          <w:tag w:val="Criteria21"/>
          <w:id w:val="816762892"/>
          <w:placeholder>
            <w:docPart w:val="11BAFE76CFD5405C9C06F504DD69A500"/>
          </w:placeholder>
        </w:sdtPr>
        <w:sdtEndPr/>
        <w:sdtContent>
          <w:r w:rsidR="003B60FD" w:rsidRPr="00935E0B">
            <w:rPr>
              <w:noProof w:val="0"/>
            </w:rPr>
            <w:t>Develop written operational risk management policy</w:t>
          </w:r>
        </w:sdtContent>
      </w:sdt>
      <w:bookmarkEnd w:id="17"/>
    </w:p>
    <w:p w:rsidR="002D0810" w:rsidRPr="00935E0B" w:rsidRDefault="002D0810" w:rsidP="003B60FD">
      <w:pPr>
        <w:pStyle w:val="BodyCopyIndent"/>
        <w:rPr>
          <w:noProof w:val="0"/>
        </w:rPr>
      </w:pPr>
      <w:r w:rsidRPr="00935E0B">
        <w:rPr>
          <w:noProof w:val="0"/>
        </w:rPr>
        <w:t>2.2</w:t>
      </w:r>
      <w:r w:rsidRPr="00935E0B">
        <w:rPr>
          <w:noProof w:val="0"/>
        </w:rPr>
        <w:tab/>
      </w:r>
      <w:bookmarkStart w:id="18" w:name="Criteria22"/>
      <w:sdt>
        <w:sdtPr>
          <w:rPr>
            <w:noProof w:val="0"/>
          </w:rPr>
          <w:alias w:val="Criteria2.2"/>
          <w:tag w:val="Criteria2.2"/>
          <w:id w:val="1906725335"/>
          <w:placeholder>
            <w:docPart w:val="11BAFE76CFD5405C9C06F504DD69A500"/>
          </w:placeholder>
        </w:sdtPr>
        <w:sdtEndPr/>
        <w:sdtContent>
          <w:r w:rsidR="003B60FD" w:rsidRPr="00935E0B">
            <w:rPr>
              <w:noProof w:val="0"/>
            </w:rPr>
            <w:t xml:space="preserve">Develop written operational risk management plans </w:t>
          </w:r>
        </w:sdtContent>
      </w:sdt>
      <w:bookmarkEnd w:id="18"/>
    </w:p>
    <w:p w:rsidR="0012258E" w:rsidRPr="00935E0B" w:rsidRDefault="00C13A31" w:rsidP="003B60FD">
      <w:pPr>
        <w:pStyle w:val="BodyCopyIndent"/>
        <w:rPr>
          <w:noProof w:val="0"/>
        </w:rPr>
      </w:pPr>
      <w:r w:rsidRPr="00935E0B">
        <w:rPr>
          <w:noProof w:val="0"/>
        </w:rPr>
        <w:t>2.3</w:t>
      </w:r>
      <w:r w:rsidRPr="00935E0B">
        <w:rPr>
          <w:noProof w:val="0"/>
        </w:rPr>
        <w:tab/>
      </w:r>
      <w:bookmarkStart w:id="19" w:name="Criteria23"/>
      <w:sdt>
        <w:sdtPr>
          <w:rPr>
            <w:noProof w:val="0"/>
          </w:rPr>
          <w:alias w:val="Criteria23"/>
          <w:tag w:val="Criteria23"/>
          <w:id w:val="-1012999722"/>
          <w:placeholder>
            <w:docPart w:val="11BAFE76CFD5405C9C06F504DD69A500"/>
          </w:placeholder>
        </w:sdtPr>
        <w:sdtEndPr/>
        <w:sdtContent>
          <w:r w:rsidR="003B60FD" w:rsidRPr="00935E0B">
            <w:rPr>
              <w:noProof w:val="0"/>
            </w:rPr>
            <w:t xml:space="preserve">Develop written operational contingency plans </w:t>
          </w:r>
        </w:sdtContent>
      </w:sdt>
      <w:bookmarkEnd w:id="19"/>
    </w:p>
    <w:p w:rsidR="00C13A31" w:rsidRPr="00935E0B" w:rsidRDefault="00C13A31" w:rsidP="00C13A31">
      <w:pPr>
        <w:pStyle w:val="Heading3"/>
      </w:pPr>
      <w:r w:rsidRPr="00935E0B">
        <w:t>Element 3</w:t>
      </w:r>
      <w:bookmarkStart w:id="20" w:name="Element3"/>
      <w:r w:rsidR="00775AA6" w:rsidRPr="00935E0B">
        <w:t xml:space="preserve">: </w:t>
      </w:r>
      <w:sdt>
        <w:sdtPr>
          <w:alias w:val="Element3"/>
          <w:tag w:val="Element3"/>
          <w:id w:val="789944021"/>
          <w:placeholder>
            <w:docPart w:val="11BAFE76CFD5405C9C06F504DD69A500"/>
          </w:placeholder>
        </w:sdtPr>
        <w:sdtEndPr/>
        <w:sdtContent>
          <w:r w:rsidR="003B60FD" w:rsidRPr="00935E0B">
            <w:t>Communicate risk management strategies</w:t>
          </w:r>
        </w:sdtContent>
      </w:sdt>
      <w:bookmarkEnd w:id="20"/>
    </w:p>
    <w:p w:rsidR="00C13A31" w:rsidRPr="00935E0B" w:rsidRDefault="00C13A31" w:rsidP="00C13A31">
      <w:pPr>
        <w:pStyle w:val="BodyCopyBold"/>
        <w:rPr>
          <w:noProof w:val="0"/>
        </w:rPr>
      </w:pPr>
      <w:r w:rsidRPr="00935E0B">
        <w:rPr>
          <w:noProof w:val="0"/>
        </w:rPr>
        <w:t>Performance Criteria</w:t>
      </w:r>
    </w:p>
    <w:p w:rsidR="00C13A31" w:rsidRPr="00935E0B" w:rsidRDefault="00C13A31" w:rsidP="0012258E">
      <w:pPr>
        <w:pStyle w:val="BodyCopyIndent"/>
        <w:rPr>
          <w:noProof w:val="0"/>
        </w:rPr>
      </w:pPr>
      <w:r w:rsidRPr="00935E0B">
        <w:rPr>
          <w:noProof w:val="0"/>
        </w:rPr>
        <w:t>3.1</w:t>
      </w:r>
      <w:r w:rsidRPr="00935E0B">
        <w:rPr>
          <w:noProof w:val="0"/>
        </w:rPr>
        <w:tab/>
      </w:r>
      <w:bookmarkStart w:id="21" w:name="Criteria31"/>
      <w:sdt>
        <w:sdtPr>
          <w:rPr>
            <w:noProof w:val="0"/>
          </w:rPr>
          <w:alias w:val="Criteria31"/>
          <w:tag w:val="Criteria31"/>
          <w:id w:val="-1489247840"/>
          <w:placeholder>
            <w:docPart w:val="11BAFE76CFD5405C9C06F504DD69A500"/>
          </w:placeholder>
        </w:sdtPr>
        <w:sdtEndPr/>
        <w:sdtContent>
          <w:r w:rsidR="003B60FD" w:rsidRPr="00935E0B">
            <w:rPr>
              <w:noProof w:val="0"/>
            </w:rPr>
            <w:t>Inform staff of operational risk management and contingency plans</w:t>
          </w:r>
        </w:sdtContent>
      </w:sdt>
      <w:bookmarkEnd w:id="21"/>
    </w:p>
    <w:p w:rsidR="00C13A31" w:rsidRPr="00935E0B" w:rsidRDefault="00C13A31" w:rsidP="0012258E">
      <w:pPr>
        <w:pStyle w:val="BodyCopyIndent"/>
        <w:rPr>
          <w:noProof w:val="0"/>
        </w:rPr>
      </w:pPr>
      <w:r w:rsidRPr="00935E0B">
        <w:rPr>
          <w:noProof w:val="0"/>
        </w:rPr>
        <w:t>3.2</w:t>
      </w:r>
      <w:r w:rsidRPr="00935E0B">
        <w:rPr>
          <w:noProof w:val="0"/>
        </w:rPr>
        <w:tab/>
      </w:r>
      <w:bookmarkStart w:id="22" w:name="Criteria32"/>
      <w:sdt>
        <w:sdtPr>
          <w:rPr>
            <w:noProof w:val="0"/>
          </w:rPr>
          <w:alias w:val="Criteria32"/>
          <w:tag w:val="Criteria32"/>
          <w:id w:val="1719700368"/>
          <w:placeholder>
            <w:docPart w:val="11BAFE76CFD5405C9C06F504DD69A500"/>
          </w:placeholder>
        </w:sdtPr>
        <w:sdtEndPr/>
        <w:sdtContent>
          <w:r w:rsidR="003B60FD" w:rsidRPr="00935E0B">
            <w:rPr>
              <w:noProof w:val="0"/>
            </w:rPr>
            <w:t>Conduct staff training</w:t>
          </w:r>
        </w:sdtContent>
      </w:sdt>
      <w:bookmarkEnd w:id="22"/>
    </w:p>
    <w:p w:rsidR="00C13A31" w:rsidRPr="00935E0B" w:rsidRDefault="00C13A31" w:rsidP="0012258E">
      <w:pPr>
        <w:pStyle w:val="BodyCopyIndent"/>
        <w:rPr>
          <w:noProof w:val="0"/>
        </w:rPr>
      </w:pPr>
      <w:r w:rsidRPr="00935E0B">
        <w:rPr>
          <w:noProof w:val="0"/>
        </w:rPr>
        <w:t>3.3</w:t>
      </w:r>
      <w:r w:rsidRPr="00935E0B">
        <w:rPr>
          <w:noProof w:val="0"/>
        </w:rPr>
        <w:tab/>
      </w:r>
      <w:bookmarkStart w:id="23" w:name="Criteria33"/>
      <w:sdt>
        <w:sdtPr>
          <w:rPr>
            <w:noProof w:val="0"/>
          </w:rPr>
          <w:alias w:val="Criteria33"/>
          <w:tag w:val="Criteria33"/>
          <w:id w:val="3793604"/>
          <w:placeholder>
            <w:docPart w:val="11BAFE76CFD5405C9C06F504DD69A500"/>
          </w:placeholder>
        </w:sdtPr>
        <w:sdtEndPr/>
        <w:sdtContent>
          <w:r w:rsidR="003B60FD" w:rsidRPr="00935E0B">
            <w:rPr>
              <w:noProof w:val="0"/>
            </w:rPr>
            <w:t>Prepare resources to inform customers of operational risk management plans and operational contingency plans</w:t>
          </w:r>
        </w:sdtContent>
      </w:sdt>
      <w:bookmarkEnd w:id="23"/>
    </w:p>
    <w:p w:rsidR="00775AA6" w:rsidRPr="00935E0B" w:rsidRDefault="00775AA6">
      <w:pPr>
        <w:rPr>
          <w:rFonts w:ascii="Helvetica" w:eastAsiaTheme="majorEastAsia" w:hAnsi="Helvetica" w:cstheme="majorBidi"/>
          <w:b/>
          <w:bCs/>
          <w:color w:val="45545F"/>
          <w:sz w:val="28"/>
        </w:rPr>
      </w:pPr>
      <w:r w:rsidRPr="00935E0B">
        <w:rPr>
          <w:rFonts w:ascii="Helvetica" w:hAnsi="Helvetica"/>
        </w:rPr>
        <w:br w:type="page"/>
      </w:r>
    </w:p>
    <w:p w:rsidR="003B60FD" w:rsidRPr="00935E0B" w:rsidRDefault="00C13A31" w:rsidP="003B60FD">
      <w:pPr>
        <w:pStyle w:val="Heading3"/>
      </w:pPr>
      <w:r w:rsidRPr="00935E0B">
        <w:t xml:space="preserve">Element 4: </w:t>
      </w:r>
      <w:bookmarkStart w:id="24" w:name="Element4"/>
      <w:sdt>
        <w:sdtPr>
          <w:alias w:val="Element4"/>
          <w:tag w:val="Element4"/>
          <w:id w:val="-756206388"/>
          <w:placeholder>
            <w:docPart w:val="11BAFE76CFD5405C9C06F504DD69A500"/>
          </w:placeholder>
        </w:sdtPr>
        <w:sdtEndPr/>
        <w:sdtContent>
          <w:r w:rsidR="003B60FD" w:rsidRPr="00935E0B">
            <w:t>Implement risk management strategies</w:t>
          </w:r>
        </w:sdtContent>
      </w:sdt>
    </w:p>
    <w:bookmarkEnd w:id="24"/>
    <w:p w:rsidR="00C13A31" w:rsidRPr="00935E0B" w:rsidRDefault="00C13A31" w:rsidP="00C13A31">
      <w:pPr>
        <w:pStyle w:val="BodyCopyBold"/>
        <w:rPr>
          <w:noProof w:val="0"/>
        </w:rPr>
      </w:pPr>
      <w:r w:rsidRPr="00935E0B">
        <w:rPr>
          <w:noProof w:val="0"/>
        </w:rPr>
        <w:t>Performance Criteria</w:t>
      </w:r>
    </w:p>
    <w:p w:rsidR="00C13A31" w:rsidRPr="00935E0B" w:rsidRDefault="00C13A31" w:rsidP="003B60FD">
      <w:pPr>
        <w:pStyle w:val="BodyCopyIndent"/>
        <w:rPr>
          <w:noProof w:val="0"/>
        </w:rPr>
      </w:pPr>
      <w:r w:rsidRPr="00935E0B">
        <w:rPr>
          <w:noProof w:val="0"/>
        </w:rPr>
        <w:t>4.1</w:t>
      </w:r>
      <w:r w:rsidRPr="00935E0B">
        <w:rPr>
          <w:noProof w:val="0"/>
        </w:rPr>
        <w:tab/>
      </w:r>
      <w:bookmarkStart w:id="25" w:name="Criteria41"/>
      <w:sdt>
        <w:sdtPr>
          <w:rPr>
            <w:noProof w:val="0"/>
          </w:rPr>
          <w:alias w:val="Criteria41"/>
          <w:tag w:val="Criteria41"/>
          <w:id w:val="2031601989"/>
          <w:placeholder>
            <w:docPart w:val="11BAFE76CFD5405C9C06F504DD69A500"/>
          </w:placeholder>
        </w:sdtPr>
        <w:sdtEndPr/>
        <w:sdtContent>
          <w:r w:rsidR="003B60FD" w:rsidRPr="00935E0B">
            <w:rPr>
              <w:noProof w:val="0"/>
            </w:rPr>
            <w:t xml:space="preserve">Plan for the introduction of written risk management plans </w:t>
          </w:r>
        </w:sdtContent>
      </w:sdt>
      <w:bookmarkEnd w:id="25"/>
    </w:p>
    <w:p w:rsidR="00C13A31" w:rsidRPr="00935E0B" w:rsidRDefault="00C13A31" w:rsidP="003B60FD">
      <w:pPr>
        <w:pStyle w:val="BodyCopyIndent"/>
        <w:rPr>
          <w:noProof w:val="0"/>
        </w:rPr>
      </w:pPr>
      <w:r w:rsidRPr="00935E0B">
        <w:rPr>
          <w:noProof w:val="0"/>
        </w:rPr>
        <w:t>4.2</w:t>
      </w:r>
      <w:r w:rsidRPr="00935E0B">
        <w:rPr>
          <w:noProof w:val="0"/>
        </w:rPr>
        <w:tab/>
      </w:r>
      <w:bookmarkStart w:id="26" w:name="Criteria42"/>
      <w:sdt>
        <w:sdtPr>
          <w:rPr>
            <w:noProof w:val="0"/>
          </w:rPr>
          <w:alias w:val="Criteria42"/>
          <w:tag w:val="Criteria42"/>
          <w:id w:val="105783272"/>
          <w:placeholder>
            <w:docPart w:val="11BAFE76CFD5405C9C06F504DD69A500"/>
          </w:placeholder>
        </w:sdtPr>
        <w:sdtEndPr/>
        <w:sdtContent>
          <w:r w:rsidR="003B60FD" w:rsidRPr="00935E0B">
            <w:rPr>
              <w:noProof w:val="0"/>
            </w:rPr>
            <w:t xml:space="preserve">Implement risk management plans as written </w:t>
          </w:r>
        </w:sdtContent>
      </w:sdt>
      <w:bookmarkEnd w:id="26"/>
    </w:p>
    <w:p w:rsidR="00C13A31" w:rsidRPr="00935E0B" w:rsidRDefault="00C13A31" w:rsidP="00C13A31">
      <w:pPr>
        <w:pStyle w:val="Heading3"/>
      </w:pPr>
      <w:r w:rsidRPr="00935E0B">
        <w:t xml:space="preserve">Element 5: </w:t>
      </w:r>
      <w:bookmarkStart w:id="27" w:name="Element5"/>
      <w:sdt>
        <w:sdtPr>
          <w:alias w:val="Element5"/>
          <w:tag w:val="Element5"/>
          <w:id w:val="537408168"/>
          <w:placeholder>
            <w:docPart w:val="11BAFE76CFD5405C9C06F504DD69A500"/>
          </w:placeholder>
        </w:sdtPr>
        <w:sdtEndPr/>
        <w:sdtContent>
          <w:r w:rsidR="003B60FD" w:rsidRPr="00935E0B">
            <w:t>Manage on-going risk exposure</w:t>
          </w:r>
        </w:sdtContent>
      </w:sdt>
      <w:bookmarkEnd w:id="27"/>
    </w:p>
    <w:p w:rsidR="00C13A31" w:rsidRPr="00935E0B" w:rsidRDefault="00C13A31" w:rsidP="00CE6040">
      <w:pPr>
        <w:pStyle w:val="BodyCopyBold"/>
        <w:rPr>
          <w:noProof w:val="0"/>
        </w:rPr>
      </w:pPr>
      <w:r w:rsidRPr="00935E0B">
        <w:rPr>
          <w:noProof w:val="0"/>
        </w:rPr>
        <w:t>Performance Criteria</w:t>
      </w:r>
    </w:p>
    <w:p w:rsidR="00CE6040" w:rsidRPr="00935E0B" w:rsidRDefault="00CE6040" w:rsidP="003B60FD">
      <w:pPr>
        <w:pStyle w:val="BodyCopyIndent"/>
        <w:rPr>
          <w:noProof w:val="0"/>
        </w:rPr>
      </w:pPr>
      <w:r w:rsidRPr="00935E0B">
        <w:rPr>
          <w:noProof w:val="0"/>
        </w:rPr>
        <w:t>5.1</w:t>
      </w:r>
      <w:r w:rsidRPr="00935E0B">
        <w:rPr>
          <w:noProof w:val="0"/>
        </w:rPr>
        <w:tab/>
      </w:r>
      <w:bookmarkStart w:id="28" w:name="Criteria51"/>
      <w:sdt>
        <w:sdtPr>
          <w:rPr>
            <w:noProof w:val="0"/>
          </w:rPr>
          <w:alias w:val="Criteria51"/>
          <w:tag w:val="Criteria51"/>
          <w:id w:val="-1762441671"/>
          <w:placeholder>
            <w:docPart w:val="11BAFE76CFD5405C9C06F504DD69A500"/>
          </w:placeholder>
        </w:sdtPr>
        <w:sdtEndPr/>
        <w:sdtContent>
          <w:r w:rsidR="003B60FD" w:rsidRPr="00935E0B">
            <w:rPr>
              <w:noProof w:val="0"/>
            </w:rPr>
            <w:t xml:space="preserve">Identify new operational risks and changes in identified operational risk </w:t>
          </w:r>
        </w:sdtContent>
      </w:sdt>
      <w:bookmarkEnd w:id="28"/>
    </w:p>
    <w:p w:rsidR="00CE6040" w:rsidRPr="00935E0B" w:rsidRDefault="00CE6040" w:rsidP="003B60FD">
      <w:pPr>
        <w:pStyle w:val="BodyCopyIndent"/>
        <w:rPr>
          <w:noProof w:val="0"/>
        </w:rPr>
      </w:pPr>
      <w:r w:rsidRPr="00935E0B">
        <w:rPr>
          <w:noProof w:val="0"/>
        </w:rPr>
        <w:t>5.2</w:t>
      </w:r>
      <w:r w:rsidRPr="00935E0B">
        <w:rPr>
          <w:noProof w:val="0"/>
        </w:rPr>
        <w:tab/>
      </w:r>
      <w:bookmarkStart w:id="29" w:name="Criteria52"/>
      <w:sdt>
        <w:sdtPr>
          <w:rPr>
            <w:noProof w:val="0"/>
          </w:rPr>
          <w:alias w:val="Criteria52"/>
          <w:tag w:val="Criteria52"/>
          <w:id w:val="-2061632737"/>
          <w:placeholder>
            <w:docPart w:val="11BAFE76CFD5405C9C06F504DD69A500"/>
          </w:placeholder>
        </w:sdtPr>
        <w:sdtEndPr/>
        <w:sdtContent>
          <w:r w:rsidR="003B60FD" w:rsidRPr="00935E0B">
            <w:rPr>
              <w:noProof w:val="0"/>
            </w:rPr>
            <w:t xml:space="preserve">Monitor implementation of existing plans and strategies </w:t>
          </w:r>
        </w:sdtContent>
      </w:sdt>
      <w:bookmarkEnd w:id="29"/>
    </w:p>
    <w:p w:rsidR="00CE6040" w:rsidRPr="00935E0B" w:rsidRDefault="00CE6040" w:rsidP="003B60FD">
      <w:pPr>
        <w:pStyle w:val="BodyCopyIndent"/>
        <w:rPr>
          <w:noProof w:val="0"/>
        </w:rPr>
      </w:pPr>
      <w:r w:rsidRPr="00935E0B">
        <w:rPr>
          <w:noProof w:val="0"/>
        </w:rPr>
        <w:t>5.3</w:t>
      </w:r>
      <w:r w:rsidRPr="00935E0B">
        <w:rPr>
          <w:noProof w:val="0"/>
        </w:rPr>
        <w:tab/>
      </w:r>
      <w:bookmarkStart w:id="30" w:name="Criteria53"/>
      <w:sdt>
        <w:sdtPr>
          <w:rPr>
            <w:noProof w:val="0"/>
          </w:rPr>
          <w:alias w:val="Criteria53"/>
          <w:tag w:val="Criteria53"/>
          <w:id w:val="1230808413"/>
          <w:placeholder>
            <w:docPart w:val="11BAFE76CFD5405C9C06F504DD69A500"/>
          </w:placeholder>
        </w:sdtPr>
        <w:sdtEndPr/>
        <w:sdtContent>
          <w:r w:rsidR="003B60FD" w:rsidRPr="00935E0B">
            <w:rPr>
              <w:noProof w:val="0"/>
            </w:rPr>
            <w:t xml:space="preserve">Ensure near miss events are identified, recorded and analysed </w:t>
          </w:r>
        </w:sdtContent>
      </w:sdt>
      <w:bookmarkEnd w:id="30"/>
    </w:p>
    <w:p w:rsidR="00CE6040" w:rsidRPr="00935E0B" w:rsidRDefault="00CE6040" w:rsidP="003B60FD">
      <w:pPr>
        <w:pStyle w:val="BodyCopyIndent"/>
        <w:rPr>
          <w:noProof w:val="0"/>
        </w:rPr>
      </w:pPr>
      <w:r w:rsidRPr="00935E0B">
        <w:rPr>
          <w:noProof w:val="0"/>
        </w:rPr>
        <w:t>5.4</w:t>
      </w:r>
      <w:r w:rsidRPr="00935E0B">
        <w:rPr>
          <w:noProof w:val="0"/>
        </w:rPr>
        <w:tab/>
      </w:r>
      <w:bookmarkStart w:id="31" w:name="Criteria54"/>
      <w:sdt>
        <w:sdtPr>
          <w:rPr>
            <w:noProof w:val="0"/>
          </w:rPr>
          <w:alias w:val="Criteria54"/>
          <w:tag w:val="Criteria54"/>
          <w:id w:val="1249856849"/>
          <w:placeholder>
            <w:docPart w:val="11BAFE76CFD5405C9C06F504DD69A500"/>
          </w:placeholder>
        </w:sdtPr>
        <w:sdtEndPr/>
        <w:sdtContent>
          <w:r w:rsidR="003B60FD" w:rsidRPr="00935E0B">
            <w:rPr>
              <w:noProof w:val="0"/>
            </w:rPr>
            <w:t xml:space="preserve">Evaluate implementation of existing plans and strategies </w:t>
          </w:r>
        </w:sdtContent>
      </w:sdt>
      <w:bookmarkEnd w:id="31"/>
    </w:p>
    <w:p w:rsidR="00CE6040" w:rsidRPr="00935E0B" w:rsidRDefault="00CE6040" w:rsidP="003B60FD">
      <w:pPr>
        <w:pStyle w:val="BodyCopyIndent"/>
        <w:rPr>
          <w:noProof w:val="0"/>
        </w:rPr>
      </w:pPr>
      <w:r w:rsidRPr="00935E0B">
        <w:rPr>
          <w:noProof w:val="0"/>
        </w:rPr>
        <w:t>5.5</w:t>
      </w:r>
      <w:r w:rsidRPr="00935E0B">
        <w:rPr>
          <w:noProof w:val="0"/>
        </w:rPr>
        <w:tab/>
      </w:r>
      <w:bookmarkStart w:id="32" w:name="Criteria55"/>
      <w:sdt>
        <w:sdtPr>
          <w:rPr>
            <w:noProof w:val="0"/>
          </w:rPr>
          <w:alias w:val="Criteria55"/>
          <w:tag w:val="Criteria55"/>
          <w:id w:val="-1911845100"/>
          <w:placeholder>
            <w:docPart w:val="11BAFE76CFD5405C9C06F504DD69A500"/>
          </w:placeholder>
        </w:sdtPr>
        <w:sdtEndPr/>
        <w:sdtContent>
          <w:r w:rsidR="003B60FD" w:rsidRPr="00935E0B">
            <w:rPr>
              <w:noProof w:val="0"/>
            </w:rPr>
            <w:t>Revise existing plans and strategies</w:t>
          </w:r>
        </w:sdtContent>
      </w:sdt>
      <w:bookmarkEnd w:id="32"/>
    </w:p>
    <w:p w:rsidR="00CE6040" w:rsidRPr="00935E0B" w:rsidRDefault="00CE6040" w:rsidP="00BD2681">
      <w:pPr>
        <w:pStyle w:val="BodyCopy"/>
        <w:rPr>
          <w:noProof w:val="0"/>
          <w:szCs w:val="24"/>
        </w:rPr>
      </w:pPr>
    </w:p>
    <w:p w:rsidR="00A63749" w:rsidRPr="00935E0B" w:rsidRDefault="00A63749" w:rsidP="00BD2681">
      <w:pPr>
        <w:pStyle w:val="BodyCopy"/>
        <w:rPr>
          <w:noProof w:val="0"/>
          <w:szCs w:val="24"/>
        </w:rPr>
        <w:sectPr w:rsidR="00A63749" w:rsidRPr="00935E0B" w:rsidSect="006D7E9B">
          <w:headerReference w:type="even" r:id="rId41"/>
          <w:headerReference w:type="default" r:id="rId42"/>
          <w:pgSz w:w="11906" w:h="16838"/>
          <w:pgMar w:top="1440" w:right="1440" w:bottom="1440" w:left="1440" w:header="708" w:footer="329" w:gutter="0"/>
          <w:cols w:space="708"/>
          <w:docGrid w:linePitch="360"/>
        </w:sectPr>
      </w:pPr>
    </w:p>
    <w:p w:rsidR="00A63749" w:rsidRPr="00935E0B" w:rsidRDefault="00A63749" w:rsidP="00A63749">
      <w:pPr>
        <w:pStyle w:val="Heading1"/>
      </w:pPr>
      <w:bookmarkStart w:id="33" w:name="_Toc337029851"/>
      <w:bookmarkStart w:id="34" w:name="_Toc370805488"/>
      <w:bookmarkStart w:id="35" w:name="_Toc425708233"/>
      <w:bookmarkStart w:id="36" w:name="_Toc294862958"/>
      <w:r w:rsidRPr="00935E0B">
        <w:t>Assessment matrix</w:t>
      </w:r>
      <w:bookmarkEnd w:id="33"/>
      <w:bookmarkEnd w:id="34"/>
      <w:bookmarkEnd w:id="35"/>
    </w:p>
    <w:p w:rsidR="00A63749" w:rsidRPr="00935E0B" w:rsidRDefault="00A63749" w:rsidP="00A63749">
      <w:pPr>
        <w:pStyle w:val="BodyCopy"/>
        <w:rPr>
          <w:b/>
          <w:noProof w:val="0"/>
        </w:rPr>
      </w:pPr>
      <w:r w:rsidRPr="00935E0B">
        <w:rPr>
          <w:b/>
          <w:noProof w:val="0"/>
        </w:rPr>
        <w:t>Showing mapping of Performance Criteria against Work Projects, Written Questions and Oral Questions</w:t>
      </w:r>
      <w:bookmarkEnd w:id="36"/>
    </w:p>
    <w:p w:rsidR="00A63749" w:rsidRPr="00935E0B" w:rsidRDefault="00AD7B23" w:rsidP="00A63749">
      <w:pPr>
        <w:pStyle w:val="BodyCopy"/>
        <w:rPr>
          <w:b/>
          <w:noProof w:val="0"/>
        </w:rPr>
      </w:pPr>
      <w:r w:rsidRPr="00935E0B">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5"/>
        <w:gridCol w:w="4300"/>
        <w:gridCol w:w="72"/>
        <w:gridCol w:w="1251"/>
        <w:gridCol w:w="1328"/>
        <w:gridCol w:w="1199"/>
      </w:tblGrid>
      <w:tr w:rsidR="00A63749" w:rsidRPr="00935E0B" w:rsidTr="0044780E">
        <w:trPr>
          <w:tblHeader/>
        </w:trPr>
        <w:tc>
          <w:tcPr>
            <w:tcW w:w="4977" w:type="dxa"/>
            <w:gridSpan w:val="3"/>
            <w:tcBorders>
              <w:top w:val="nil"/>
              <w:left w:val="nil"/>
              <w:bottom w:val="single" w:sz="4" w:space="0" w:color="auto"/>
            </w:tcBorders>
          </w:tcPr>
          <w:p w:rsidR="00A63749" w:rsidRPr="00935E0B" w:rsidRDefault="00A63749" w:rsidP="007C0A74">
            <w:pPr>
              <w:pStyle w:val="TableHeading"/>
              <w:rPr>
                <w:noProof w:val="0"/>
              </w:rPr>
            </w:pPr>
          </w:p>
        </w:tc>
        <w:tc>
          <w:tcPr>
            <w:tcW w:w="1251" w:type="dxa"/>
            <w:tcBorders>
              <w:bottom w:val="single" w:sz="4" w:space="0" w:color="auto"/>
            </w:tcBorders>
            <w:shd w:val="clear" w:color="auto" w:fill="E36C0A" w:themeFill="accent6" w:themeFillShade="BF"/>
          </w:tcPr>
          <w:p w:rsidR="00A63749" w:rsidRPr="00935E0B" w:rsidRDefault="00A63749" w:rsidP="007C0A74">
            <w:pPr>
              <w:pStyle w:val="TableHeadingCentreText"/>
              <w:rPr>
                <w:noProof w:val="0"/>
              </w:rPr>
            </w:pPr>
            <w:r w:rsidRPr="00935E0B">
              <w:rPr>
                <w:noProof w:val="0"/>
              </w:rPr>
              <w:t>Work Projects</w:t>
            </w:r>
          </w:p>
        </w:tc>
        <w:tc>
          <w:tcPr>
            <w:tcW w:w="1328" w:type="dxa"/>
            <w:tcBorders>
              <w:bottom w:val="single" w:sz="4" w:space="0" w:color="auto"/>
            </w:tcBorders>
            <w:shd w:val="clear" w:color="auto" w:fill="E36C0A" w:themeFill="accent6" w:themeFillShade="BF"/>
          </w:tcPr>
          <w:p w:rsidR="00A63749" w:rsidRPr="00935E0B" w:rsidRDefault="00A63749" w:rsidP="007C0A74">
            <w:pPr>
              <w:pStyle w:val="TableHeadingCentreText"/>
              <w:rPr>
                <w:noProof w:val="0"/>
              </w:rPr>
            </w:pPr>
            <w:r w:rsidRPr="00935E0B">
              <w:rPr>
                <w:noProof w:val="0"/>
              </w:rPr>
              <w:t>Written Questions</w:t>
            </w:r>
          </w:p>
        </w:tc>
        <w:tc>
          <w:tcPr>
            <w:tcW w:w="1199" w:type="dxa"/>
            <w:tcBorders>
              <w:bottom w:val="single" w:sz="4" w:space="0" w:color="auto"/>
            </w:tcBorders>
            <w:shd w:val="clear" w:color="auto" w:fill="E36C0A" w:themeFill="accent6" w:themeFillShade="BF"/>
          </w:tcPr>
          <w:p w:rsidR="00A63749" w:rsidRPr="00935E0B" w:rsidRDefault="00A63749" w:rsidP="007C0A74">
            <w:pPr>
              <w:pStyle w:val="TableHeadingCentreText"/>
              <w:rPr>
                <w:noProof w:val="0"/>
              </w:rPr>
            </w:pPr>
            <w:r w:rsidRPr="00935E0B">
              <w:rPr>
                <w:noProof w:val="0"/>
              </w:rPr>
              <w:t>Oral Questions</w:t>
            </w:r>
          </w:p>
        </w:tc>
      </w:tr>
      <w:tr w:rsidR="00A63749" w:rsidRPr="00935E0B" w:rsidTr="00F814A5">
        <w:tc>
          <w:tcPr>
            <w:tcW w:w="8755" w:type="dxa"/>
            <w:gridSpan w:val="6"/>
            <w:shd w:val="clear" w:color="auto" w:fill="E36C0A" w:themeFill="accent6" w:themeFillShade="BF"/>
          </w:tcPr>
          <w:p w:rsidR="00A63749" w:rsidRPr="00935E0B" w:rsidRDefault="00A63749" w:rsidP="006C3CBB">
            <w:pPr>
              <w:pStyle w:val="TableHeading"/>
              <w:rPr>
                <w:noProof w:val="0"/>
              </w:rPr>
            </w:pPr>
            <w:r w:rsidRPr="00935E0B">
              <w:rPr>
                <w:noProof w:val="0"/>
              </w:rPr>
              <w:t>Element 1:</w:t>
            </w:r>
            <w:r w:rsidR="006C3CBB" w:rsidRPr="00935E0B">
              <w:rPr>
                <w:noProof w:val="0"/>
              </w:rPr>
              <w:t xml:space="preserve"> Undertake initial operational risk management procedures</w:t>
            </w:r>
          </w:p>
        </w:tc>
      </w:tr>
      <w:tr w:rsidR="00A375E6" w:rsidRPr="00935E0B" w:rsidTr="00BE678F">
        <w:tc>
          <w:tcPr>
            <w:tcW w:w="605" w:type="dxa"/>
            <w:vAlign w:val="center"/>
          </w:tcPr>
          <w:p w:rsidR="00A375E6" w:rsidRPr="00935E0B" w:rsidRDefault="00A375E6" w:rsidP="00BF648F">
            <w:pPr>
              <w:pStyle w:val="TableText"/>
              <w:rPr>
                <w:noProof w:val="0"/>
              </w:rPr>
            </w:pPr>
            <w:r w:rsidRPr="00935E0B">
              <w:rPr>
                <w:noProof w:val="0"/>
              </w:rPr>
              <w:t>1.1</w:t>
            </w:r>
          </w:p>
        </w:tc>
        <w:tc>
          <w:tcPr>
            <w:tcW w:w="4372" w:type="dxa"/>
            <w:gridSpan w:val="2"/>
            <w:vAlign w:val="center"/>
          </w:tcPr>
          <w:p w:rsidR="00A375E6" w:rsidRPr="00935E0B" w:rsidRDefault="00DA70E7" w:rsidP="00BF648F">
            <w:pPr>
              <w:pStyle w:val="TableText"/>
              <w:rPr>
                <w:noProof w:val="0"/>
              </w:rPr>
            </w:pPr>
            <w:fldSimple w:instr=" REF  Criteria11  \* MERGEFORMAT ">
              <w:sdt>
                <w:sdtPr>
                  <w:rPr>
                    <w:noProof w:val="0"/>
                  </w:rPr>
                  <w:alias w:val="Criteria11"/>
                  <w:tag w:val="Criteria11"/>
                  <w:id w:val="1656799150"/>
                  <w:placeholder>
                    <w:docPart w:val="266705B708034F44BD908EE75EAFD352"/>
                  </w:placeholder>
                </w:sdtPr>
                <w:sdtEndPr/>
                <w:sdtContent>
                  <w:r w:rsidRPr="00935E0B">
                    <w:rPr>
                      <w:noProof w:val="0"/>
                    </w:rPr>
                    <w:t xml:space="preserve">Establish the context for operational risk </w:t>
                  </w:r>
                </w:sdtContent>
              </w:sdt>
            </w:fldSimple>
          </w:p>
        </w:tc>
        <w:tc>
          <w:tcPr>
            <w:tcW w:w="1251" w:type="dxa"/>
            <w:vAlign w:val="center"/>
          </w:tcPr>
          <w:p w:rsidR="00A375E6" w:rsidRPr="00935E0B" w:rsidRDefault="00A375E6" w:rsidP="00BE678F">
            <w:pPr>
              <w:pStyle w:val="TableText"/>
              <w:jc w:val="center"/>
              <w:rPr>
                <w:noProof w:val="0"/>
              </w:rPr>
            </w:pPr>
            <w:r w:rsidRPr="00935E0B">
              <w:rPr>
                <w:noProof w:val="0"/>
              </w:rPr>
              <w:t>1.1</w:t>
            </w:r>
          </w:p>
          <w:p w:rsidR="00A375E6" w:rsidRPr="00935E0B" w:rsidRDefault="00A375E6" w:rsidP="00BE678F">
            <w:pPr>
              <w:pStyle w:val="TableText"/>
              <w:jc w:val="center"/>
              <w:rPr>
                <w:noProof w:val="0"/>
              </w:rPr>
            </w:pPr>
            <w:r w:rsidRPr="00935E0B">
              <w:rPr>
                <w:noProof w:val="0"/>
              </w:rPr>
              <w:t>Activity 1</w:t>
            </w:r>
          </w:p>
        </w:tc>
        <w:tc>
          <w:tcPr>
            <w:tcW w:w="1328" w:type="dxa"/>
            <w:vAlign w:val="center"/>
          </w:tcPr>
          <w:p w:rsidR="00A375E6" w:rsidRPr="00935E0B" w:rsidRDefault="00A375E6" w:rsidP="00BE678F">
            <w:pPr>
              <w:pStyle w:val="TableText"/>
              <w:jc w:val="center"/>
              <w:rPr>
                <w:noProof w:val="0"/>
              </w:rPr>
            </w:pPr>
            <w:r w:rsidRPr="00935E0B">
              <w:rPr>
                <w:noProof w:val="0"/>
              </w:rPr>
              <w:t>1,3</w:t>
            </w:r>
          </w:p>
        </w:tc>
        <w:tc>
          <w:tcPr>
            <w:tcW w:w="1199" w:type="dxa"/>
            <w:vAlign w:val="center"/>
          </w:tcPr>
          <w:p w:rsidR="00A375E6" w:rsidRPr="00935E0B" w:rsidRDefault="00A375E6" w:rsidP="00BE678F">
            <w:pPr>
              <w:pStyle w:val="TableText"/>
              <w:jc w:val="center"/>
              <w:rPr>
                <w:noProof w:val="0"/>
              </w:rPr>
            </w:pPr>
            <w:r w:rsidRPr="00935E0B">
              <w:rPr>
                <w:noProof w:val="0"/>
              </w:rPr>
              <w:t>1</w:t>
            </w:r>
          </w:p>
        </w:tc>
      </w:tr>
      <w:tr w:rsidR="00A375E6" w:rsidRPr="00935E0B" w:rsidTr="00BE678F">
        <w:tc>
          <w:tcPr>
            <w:tcW w:w="605" w:type="dxa"/>
            <w:vAlign w:val="center"/>
          </w:tcPr>
          <w:p w:rsidR="00A375E6" w:rsidRPr="00935E0B" w:rsidRDefault="00A375E6" w:rsidP="00BF648F">
            <w:pPr>
              <w:pStyle w:val="TableText"/>
              <w:rPr>
                <w:noProof w:val="0"/>
              </w:rPr>
            </w:pPr>
            <w:r w:rsidRPr="00935E0B">
              <w:rPr>
                <w:noProof w:val="0"/>
              </w:rPr>
              <w:t>1.2</w:t>
            </w:r>
          </w:p>
        </w:tc>
        <w:tc>
          <w:tcPr>
            <w:tcW w:w="4372" w:type="dxa"/>
            <w:gridSpan w:val="2"/>
            <w:vAlign w:val="center"/>
          </w:tcPr>
          <w:p w:rsidR="00A375E6" w:rsidRPr="00935E0B" w:rsidRDefault="00DA70E7" w:rsidP="00BF648F">
            <w:pPr>
              <w:pStyle w:val="TableText"/>
              <w:rPr>
                <w:noProof w:val="0"/>
              </w:rPr>
            </w:pPr>
            <w:fldSimple w:instr=" REF  Criteria12  \* MERGEFORMAT ">
              <w:sdt>
                <w:sdtPr>
                  <w:rPr>
                    <w:noProof w:val="0"/>
                  </w:rPr>
                  <w:alias w:val="Criteria12"/>
                  <w:tag w:val="Criteria12"/>
                  <w:id w:val="1155259243"/>
                  <w:placeholder>
                    <w:docPart w:val="B845CE76CDF34C5BA1C7887B405BC3BA"/>
                  </w:placeholder>
                </w:sdtPr>
                <w:sdtEndPr/>
                <w:sdtContent>
                  <w:r w:rsidRPr="00935E0B">
                    <w:rPr>
                      <w:noProof w:val="0"/>
                    </w:rPr>
                    <w:t xml:space="preserve">Identify operational risk </w:t>
                  </w:r>
                </w:sdtContent>
              </w:sdt>
            </w:fldSimple>
          </w:p>
        </w:tc>
        <w:tc>
          <w:tcPr>
            <w:tcW w:w="1251" w:type="dxa"/>
            <w:vAlign w:val="center"/>
          </w:tcPr>
          <w:p w:rsidR="00A375E6" w:rsidRPr="00935E0B" w:rsidRDefault="00A375E6" w:rsidP="00BE678F">
            <w:pPr>
              <w:pStyle w:val="TableText"/>
              <w:jc w:val="center"/>
              <w:rPr>
                <w:noProof w:val="0"/>
              </w:rPr>
            </w:pPr>
            <w:r w:rsidRPr="00935E0B">
              <w:rPr>
                <w:noProof w:val="0"/>
              </w:rPr>
              <w:t>1.1, 1.3</w:t>
            </w:r>
          </w:p>
          <w:p w:rsidR="00A375E6" w:rsidRPr="00935E0B" w:rsidRDefault="00A375E6" w:rsidP="00BE678F">
            <w:pPr>
              <w:pStyle w:val="TableText"/>
              <w:jc w:val="center"/>
              <w:rPr>
                <w:noProof w:val="0"/>
              </w:rPr>
            </w:pPr>
            <w:r w:rsidRPr="00935E0B">
              <w:rPr>
                <w:noProof w:val="0"/>
              </w:rPr>
              <w:t>Activity 2, 3</w:t>
            </w:r>
          </w:p>
        </w:tc>
        <w:tc>
          <w:tcPr>
            <w:tcW w:w="1328" w:type="dxa"/>
            <w:vAlign w:val="center"/>
          </w:tcPr>
          <w:p w:rsidR="00A375E6" w:rsidRPr="00935E0B" w:rsidRDefault="00A375E6" w:rsidP="00BE678F">
            <w:pPr>
              <w:pStyle w:val="TableText"/>
              <w:jc w:val="center"/>
              <w:rPr>
                <w:noProof w:val="0"/>
              </w:rPr>
            </w:pPr>
            <w:r w:rsidRPr="00935E0B">
              <w:rPr>
                <w:noProof w:val="0"/>
              </w:rPr>
              <w:t>2,3,4</w:t>
            </w:r>
          </w:p>
        </w:tc>
        <w:tc>
          <w:tcPr>
            <w:tcW w:w="1199" w:type="dxa"/>
            <w:vAlign w:val="center"/>
          </w:tcPr>
          <w:p w:rsidR="00A375E6" w:rsidRPr="00935E0B" w:rsidRDefault="00A375E6" w:rsidP="00BE678F">
            <w:pPr>
              <w:pStyle w:val="TableText"/>
              <w:jc w:val="center"/>
              <w:rPr>
                <w:noProof w:val="0"/>
              </w:rPr>
            </w:pPr>
            <w:r w:rsidRPr="00935E0B">
              <w:rPr>
                <w:noProof w:val="0"/>
              </w:rPr>
              <w:t>2</w:t>
            </w:r>
          </w:p>
        </w:tc>
      </w:tr>
      <w:tr w:rsidR="00A375E6" w:rsidRPr="00935E0B" w:rsidTr="00BE678F">
        <w:tc>
          <w:tcPr>
            <w:tcW w:w="605" w:type="dxa"/>
            <w:vAlign w:val="center"/>
          </w:tcPr>
          <w:p w:rsidR="00A375E6" w:rsidRPr="00935E0B" w:rsidRDefault="00A375E6" w:rsidP="00BF648F">
            <w:pPr>
              <w:pStyle w:val="TableText"/>
              <w:rPr>
                <w:noProof w:val="0"/>
              </w:rPr>
            </w:pPr>
            <w:r w:rsidRPr="00935E0B">
              <w:rPr>
                <w:noProof w:val="0"/>
              </w:rPr>
              <w:t>1.3</w:t>
            </w:r>
          </w:p>
        </w:tc>
        <w:tc>
          <w:tcPr>
            <w:tcW w:w="4372" w:type="dxa"/>
            <w:gridSpan w:val="2"/>
            <w:vAlign w:val="center"/>
          </w:tcPr>
          <w:p w:rsidR="00A375E6" w:rsidRPr="00935E0B" w:rsidRDefault="00BC6E93" w:rsidP="00BC6E93">
            <w:pPr>
              <w:pStyle w:val="TableText"/>
              <w:rPr>
                <w:noProof w:val="0"/>
              </w:rPr>
            </w:pPr>
            <w:r w:rsidRPr="00935E0B">
              <w:rPr>
                <w:noProof w:val="0"/>
              </w:rPr>
              <w:t>Assess operational risk</w:t>
            </w:r>
          </w:p>
        </w:tc>
        <w:tc>
          <w:tcPr>
            <w:tcW w:w="1251" w:type="dxa"/>
            <w:vAlign w:val="center"/>
          </w:tcPr>
          <w:p w:rsidR="00A375E6" w:rsidRPr="00935E0B" w:rsidRDefault="00A375E6" w:rsidP="00BE678F">
            <w:pPr>
              <w:pStyle w:val="TableText"/>
              <w:jc w:val="center"/>
              <w:rPr>
                <w:noProof w:val="0"/>
              </w:rPr>
            </w:pPr>
            <w:r w:rsidRPr="00935E0B">
              <w:rPr>
                <w:noProof w:val="0"/>
              </w:rPr>
              <w:t>1.2</w:t>
            </w:r>
          </w:p>
          <w:p w:rsidR="00A375E6" w:rsidRPr="00935E0B" w:rsidRDefault="00A375E6" w:rsidP="00BE678F">
            <w:pPr>
              <w:pStyle w:val="TableText"/>
              <w:jc w:val="center"/>
              <w:rPr>
                <w:noProof w:val="0"/>
              </w:rPr>
            </w:pPr>
            <w:r w:rsidRPr="00935E0B">
              <w:rPr>
                <w:noProof w:val="0"/>
              </w:rPr>
              <w:t>Activity 1, 3</w:t>
            </w:r>
          </w:p>
        </w:tc>
        <w:tc>
          <w:tcPr>
            <w:tcW w:w="1328" w:type="dxa"/>
            <w:vAlign w:val="center"/>
          </w:tcPr>
          <w:p w:rsidR="00A375E6" w:rsidRPr="00935E0B" w:rsidRDefault="00A375E6" w:rsidP="00BE678F">
            <w:pPr>
              <w:pStyle w:val="TableText"/>
              <w:jc w:val="center"/>
              <w:rPr>
                <w:noProof w:val="0"/>
              </w:rPr>
            </w:pPr>
            <w:r w:rsidRPr="00935E0B">
              <w:rPr>
                <w:noProof w:val="0"/>
              </w:rPr>
              <w:t>5,6,7,8</w:t>
            </w:r>
          </w:p>
        </w:tc>
        <w:tc>
          <w:tcPr>
            <w:tcW w:w="1199" w:type="dxa"/>
            <w:vAlign w:val="center"/>
          </w:tcPr>
          <w:p w:rsidR="00A375E6" w:rsidRPr="00935E0B" w:rsidRDefault="00A375E6" w:rsidP="00BE678F">
            <w:pPr>
              <w:pStyle w:val="TableText"/>
              <w:jc w:val="center"/>
              <w:rPr>
                <w:noProof w:val="0"/>
              </w:rPr>
            </w:pPr>
            <w:r w:rsidRPr="00935E0B">
              <w:rPr>
                <w:noProof w:val="0"/>
              </w:rPr>
              <w:t>3</w:t>
            </w:r>
          </w:p>
        </w:tc>
      </w:tr>
      <w:tr w:rsidR="00A375E6" w:rsidRPr="00935E0B" w:rsidTr="00BE678F">
        <w:tc>
          <w:tcPr>
            <w:tcW w:w="605" w:type="dxa"/>
            <w:vAlign w:val="center"/>
          </w:tcPr>
          <w:p w:rsidR="00A375E6" w:rsidRPr="00935E0B" w:rsidRDefault="00A375E6" w:rsidP="00BF648F">
            <w:pPr>
              <w:pStyle w:val="TableText"/>
              <w:rPr>
                <w:noProof w:val="0"/>
              </w:rPr>
            </w:pPr>
            <w:r w:rsidRPr="00935E0B">
              <w:rPr>
                <w:noProof w:val="0"/>
              </w:rPr>
              <w:t>1.4</w:t>
            </w:r>
          </w:p>
        </w:tc>
        <w:tc>
          <w:tcPr>
            <w:tcW w:w="4372" w:type="dxa"/>
            <w:gridSpan w:val="2"/>
            <w:vAlign w:val="center"/>
          </w:tcPr>
          <w:p w:rsidR="00A375E6" w:rsidRPr="00935E0B" w:rsidRDefault="00DA70E7" w:rsidP="00BF648F">
            <w:pPr>
              <w:pStyle w:val="TableText"/>
              <w:rPr>
                <w:noProof w:val="0"/>
              </w:rPr>
            </w:pPr>
            <w:fldSimple w:instr=" REF  Criteria14  \* MERGEFORMAT ">
              <w:sdt>
                <w:sdtPr>
                  <w:rPr>
                    <w:noProof w:val="0"/>
                  </w:rPr>
                  <w:alias w:val="Criteria14"/>
                  <w:tag w:val="Criteria14"/>
                  <w:id w:val="331422840"/>
                  <w:placeholder>
                    <w:docPart w:val="7C9B846848544F758BE31F8BE0E2F777"/>
                  </w:placeholder>
                </w:sdtPr>
                <w:sdtEndPr/>
                <w:sdtContent>
                  <w:r w:rsidRPr="00935E0B">
                    <w:rPr>
                      <w:noProof w:val="0"/>
                    </w:rPr>
                    <w:t xml:space="preserve">Identify operational risk control procedures </w:t>
                  </w:r>
                </w:sdtContent>
              </w:sdt>
            </w:fldSimple>
          </w:p>
        </w:tc>
        <w:tc>
          <w:tcPr>
            <w:tcW w:w="1251" w:type="dxa"/>
            <w:vAlign w:val="center"/>
          </w:tcPr>
          <w:p w:rsidR="00A375E6" w:rsidRPr="00935E0B" w:rsidRDefault="00A375E6" w:rsidP="00BE678F">
            <w:pPr>
              <w:pStyle w:val="TableText"/>
              <w:jc w:val="center"/>
              <w:rPr>
                <w:noProof w:val="0"/>
              </w:rPr>
            </w:pPr>
            <w:r w:rsidRPr="00935E0B">
              <w:rPr>
                <w:noProof w:val="0"/>
              </w:rPr>
              <w:t>1.3</w:t>
            </w:r>
          </w:p>
          <w:p w:rsidR="00A375E6" w:rsidRPr="00935E0B" w:rsidRDefault="00A375E6" w:rsidP="00BE678F">
            <w:pPr>
              <w:pStyle w:val="TableText"/>
              <w:jc w:val="center"/>
              <w:rPr>
                <w:noProof w:val="0"/>
              </w:rPr>
            </w:pPr>
            <w:r w:rsidRPr="00935E0B">
              <w:rPr>
                <w:noProof w:val="0"/>
              </w:rPr>
              <w:t>Activity 1</w:t>
            </w:r>
          </w:p>
        </w:tc>
        <w:tc>
          <w:tcPr>
            <w:tcW w:w="1328" w:type="dxa"/>
            <w:vAlign w:val="center"/>
          </w:tcPr>
          <w:p w:rsidR="00A375E6" w:rsidRPr="00935E0B" w:rsidRDefault="00A375E6" w:rsidP="00BE678F">
            <w:pPr>
              <w:pStyle w:val="TableText"/>
              <w:jc w:val="center"/>
              <w:rPr>
                <w:noProof w:val="0"/>
              </w:rPr>
            </w:pPr>
            <w:r w:rsidRPr="00935E0B">
              <w:rPr>
                <w:noProof w:val="0"/>
              </w:rPr>
              <w:t>9,10</w:t>
            </w:r>
          </w:p>
        </w:tc>
        <w:tc>
          <w:tcPr>
            <w:tcW w:w="1199" w:type="dxa"/>
            <w:vAlign w:val="center"/>
          </w:tcPr>
          <w:p w:rsidR="00A375E6" w:rsidRPr="00935E0B" w:rsidRDefault="00A375E6" w:rsidP="00BE678F">
            <w:pPr>
              <w:pStyle w:val="TableText"/>
              <w:jc w:val="center"/>
              <w:rPr>
                <w:noProof w:val="0"/>
              </w:rPr>
            </w:pPr>
            <w:r w:rsidRPr="00935E0B">
              <w:rPr>
                <w:noProof w:val="0"/>
              </w:rPr>
              <w:t>4</w:t>
            </w:r>
          </w:p>
        </w:tc>
      </w:tr>
      <w:tr w:rsidR="00A63749" w:rsidRPr="00935E0B" w:rsidTr="00F814A5">
        <w:tc>
          <w:tcPr>
            <w:tcW w:w="8755" w:type="dxa"/>
            <w:gridSpan w:val="6"/>
            <w:shd w:val="clear" w:color="auto" w:fill="E36C0A" w:themeFill="accent6" w:themeFillShade="BF"/>
          </w:tcPr>
          <w:p w:rsidR="00A63749" w:rsidRPr="00935E0B" w:rsidRDefault="00BC6E93" w:rsidP="00BC6E93">
            <w:pPr>
              <w:pStyle w:val="TableHeading"/>
              <w:rPr>
                <w:noProof w:val="0"/>
              </w:rPr>
            </w:pPr>
            <w:r w:rsidRPr="00935E0B">
              <w:rPr>
                <w:noProof w:val="0"/>
              </w:rPr>
              <w:t>Element 2: Prepare risk management strategies</w:t>
            </w:r>
          </w:p>
        </w:tc>
      </w:tr>
      <w:tr w:rsidR="00A375E6" w:rsidRPr="00935E0B" w:rsidTr="00BE678F">
        <w:tc>
          <w:tcPr>
            <w:tcW w:w="605" w:type="dxa"/>
            <w:vAlign w:val="center"/>
          </w:tcPr>
          <w:p w:rsidR="00A375E6" w:rsidRPr="00935E0B" w:rsidRDefault="00A375E6" w:rsidP="00BF648F">
            <w:pPr>
              <w:pStyle w:val="TableText"/>
              <w:rPr>
                <w:noProof w:val="0"/>
              </w:rPr>
            </w:pPr>
            <w:r w:rsidRPr="00935E0B">
              <w:rPr>
                <w:noProof w:val="0"/>
              </w:rPr>
              <w:t>2.1</w:t>
            </w:r>
          </w:p>
        </w:tc>
        <w:tc>
          <w:tcPr>
            <w:tcW w:w="4372" w:type="dxa"/>
            <w:gridSpan w:val="2"/>
            <w:vAlign w:val="center"/>
          </w:tcPr>
          <w:p w:rsidR="00A375E6" w:rsidRPr="00935E0B" w:rsidRDefault="00DA70E7" w:rsidP="007C0A74">
            <w:pPr>
              <w:pStyle w:val="TableText"/>
              <w:rPr>
                <w:noProof w:val="0"/>
              </w:rPr>
            </w:pPr>
            <w:fldSimple w:instr=" REF  Criteria21  \* MERGEFORMAT ">
              <w:sdt>
                <w:sdtPr>
                  <w:rPr>
                    <w:noProof w:val="0"/>
                  </w:rPr>
                  <w:alias w:val="Criteria21"/>
                  <w:tag w:val="Criteria21"/>
                  <w:id w:val="-164323130"/>
                  <w:placeholder>
                    <w:docPart w:val="C0DD6DA8904A4C2CB6A44DD686D2C178"/>
                  </w:placeholder>
                </w:sdtPr>
                <w:sdtEndPr/>
                <w:sdtContent>
                  <w:r w:rsidRPr="00935E0B">
                    <w:rPr>
                      <w:noProof w:val="0"/>
                    </w:rPr>
                    <w:t>Develop written operational risk management policy</w:t>
                  </w:r>
                </w:sdtContent>
              </w:sdt>
            </w:fldSimple>
          </w:p>
        </w:tc>
        <w:tc>
          <w:tcPr>
            <w:tcW w:w="1251" w:type="dxa"/>
            <w:vAlign w:val="center"/>
          </w:tcPr>
          <w:p w:rsidR="00A375E6" w:rsidRPr="00935E0B" w:rsidRDefault="00A375E6" w:rsidP="00BE678F">
            <w:pPr>
              <w:pStyle w:val="TableText"/>
              <w:jc w:val="center"/>
              <w:rPr>
                <w:noProof w:val="0"/>
              </w:rPr>
            </w:pPr>
            <w:r w:rsidRPr="00935E0B">
              <w:rPr>
                <w:noProof w:val="0"/>
              </w:rPr>
              <w:t>Activity</w:t>
            </w:r>
          </w:p>
        </w:tc>
        <w:tc>
          <w:tcPr>
            <w:tcW w:w="1328" w:type="dxa"/>
            <w:vAlign w:val="center"/>
          </w:tcPr>
          <w:p w:rsidR="00A375E6" w:rsidRPr="00935E0B" w:rsidRDefault="00A375E6" w:rsidP="00BE678F">
            <w:pPr>
              <w:pStyle w:val="TableText"/>
              <w:jc w:val="center"/>
              <w:rPr>
                <w:noProof w:val="0"/>
              </w:rPr>
            </w:pPr>
            <w:r w:rsidRPr="00935E0B">
              <w:rPr>
                <w:noProof w:val="0"/>
              </w:rPr>
              <w:t>11</w:t>
            </w:r>
          </w:p>
        </w:tc>
        <w:tc>
          <w:tcPr>
            <w:tcW w:w="1199" w:type="dxa"/>
            <w:vAlign w:val="center"/>
          </w:tcPr>
          <w:p w:rsidR="00A375E6" w:rsidRPr="00935E0B" w:rsidRDefault="00A375E6" w:rsidP="00BE678F">
            <w:pPr>
              <w:pStyle w:val="TableText"/>
              <w:jc w:val="center"/>
              <w:rPr>
                <w:noProof w:val="0"/>
              </w:rPr>
            </w:pPr>
            <w:r w:rsidRPr="00935E0B">
              <w:rPr>
                <w:noProof w:val="0"/>
              </w:rPr>
              <w:t>5</w:t>
            </w:r>
          </w:p>
        </w:tc>
      </w:tr>
      <w:tr w:rsidR="00A375E6" w:rsidRPr="00935E0B" w:rsidTr="00BE678F">
        <w:tc>
          <w:tcPr>
            <w:tcW w:w="605" w:type="dxa"/>
            <w:vAlign w:val="center"/>
          </w:tcPr>
          <w:p w:rsidR="00A375E6" w:rsidRPr="00935E0B" w:rsidRDefault="00A375E6" w:rsidP="00BF648F">
            <w:pPr>
              <w:pStyle w:val="TableText"/>
              <w:rPr>
                <w:noProof w:val="0"/>
              </w:rPr>
            </w:pPr>
            <w:r w:rsidRPr="00935E0B">
              <w:rPr>
                <w:noProof w:val="0"/>
              </w:rPr>
              <w:t>2.2</w:t>
            </w:r>
          </w:p>
        </w:tc>
        <w:tc>
          <w:tcPr>
            <w:tcW w:w="4372" w:type="dxa"/>
            <w:gridSpan w:val="2"/>
            <w:vAlign w:val="center"/>
          </w:tcPr>
          <w:p w:rsidR="00A375E6" w:rsidRPr="00935E0B" w:rsidRDefault="00DA70E7" w:rsidP="007C0A74">
            <w:pPr>
              <w:pStyle w:val="TableText"/>
              <w:rPr>
                <w:noProof w:val="0"/>
              </w:rPr>
            </w:pPr>
            <w:fldSimple w:instr=" REF  Criteria22  \* MERGEFORMAT ">
              <w:sdt>
                <w:sdtPr>
                  <w:rPr>
                    <w:noProof w:val="0"/>
                  </w:rPr>
                  <w:alias w:val="Criteria2.2"/>
                  <w:tag w:val="Criteria2.2"/>
                  <w:id w:val="-570421291"/>
                  <w:placeholder>
                    <w:docPart w:val="C3EEA015091A428BAA8E1C57B5D88986"/>
                  </w:placeholder>
                </w:sdtPr>
                <w:sdtEndPr/>
                <w:sdtContent>
                  <w:r w:rsidRPr="00935E0B">
                    <w:rPr>
                      <w:noProof w:val="0"/>
                    </w:rPr>
                    <w:t xml:space="preserve">Develop written operational risk management plans </w:t>
                  </w:r>
                </w:sdtContent>
              </w:sdt>
            </w:fldSimple>
          </w:p>
        </w:tc>
        <w:tc>
          <w:tcPr>
            <w:tcW w:w="1251" w:type="dxa"/>
            <w:vAlign w:val="center"/>
          </w:tcPr>
          <w:p w:rsidR="00A375E6" w:rsidRPr="00935E0B" w:rsidRDefault="00A375E6" w:rsidP="00BE678F">
            <w:pPr>
              <w:pStyle w:val="TableText"/>
              <w:jc w:val="center"/>
              <w:rPr>
                <w:noProof w:val="0"/>
              </w:rPr>
            </w:pPr>
            <w:r w:rsidRPr="00935E0B">
              <w:rPr>
                <w:noProof w:val="0"/>
              </w:rPr>
              <w:t>2.1, 2.2</w:t>
            </w:r>
          </w:p>
        </w:tc>
        <w:tc>
          <w:tcPr>
            <w:tcW w:w="1328" w:type="dxa"/>
            <w:vAlign w:val="center"/>
          </w:tcPr>
          <w:p w:rsidR="00A375E6" w:rsidRPr="00935E0B" w:rsidRDefault="00A375E6" w:rsidP="00BE678F">
            <w:pPr>
              <w:pStyle w:val="TableText"/>
              <w:jc w:val="center"/>
              <w:rPr>
                <w:noProof w:val="0"/>
              </w:rPr>
            </w:pPr>
            <w:r w:rsidRPr="00935E0B">
              <w:rPr>
                <w:noProof w:val="0"/>
              </w:rPr>
              <w:t>12, 14, 15</w:t>
            </w:r>
          </w:p>
        </w:tc>
        <w:tc>
          <w:tcPr>
            <w:tcW w:w="1199" w:type="dxa"/>
            <w:vAlign w:val="center"/>
          </w:tcPr>
          <w:p w:rsidR="00A375E6" w:rsidRPr="00935E0B" w:rsidRDefault="00A375E6" w:rsidP="00BE678F">
            <w:pPr>
              <w:pStyle w:val="TableText"/>
              <w:jc w:val="center"/>
              <w:rPr>
                <w:noProof w:val="0"/>
              </w:rPr>
            </w:pPr>
            <w:r w:rsidRPr="00935E0B">
              <w:rPr>
                <w:noProof w:val="0"/>
              </w:rPr>
              <w:t>6</w:t>
            </w:r>
          </w:p>
        </w:tc>
      </w:tr>
      <w:tr w:rsidR="00A375E6" w:rsidRPr="00935E0B" w:rsidTr="00BE678F">
        <w:tc>
          <w:tcPr>
            <w:tcW w:w="605" w:type="dxa"/>
            <w:vAlign w:val="center"/>
          </w:tcPr>
          <w:p w:rsidR="00A375E6" w:rsidRPr="00935E0B" w:rsidRDefault="00A375E6" w:rsidP="00BF648F">
            <w:pPr>
              <w:pStyle w:val="TableText"/>
              <w:rPr>
                <w:noProof w:val="0"/>
              </w:rPr>
            </w:pPr>
            <w:r w:rsidRPr="00935E0B">
              <w:rPr>
                <w:noProof w:val="0"/>
              </w:rPr>
              <w:t>2.3</w:t>
            </w:r>
          </w:p>
        </w:tc>
        <w:tc>
          <w:tcPr>
            <w:tcW w:w="4372" w:type="dxa"/>
            <w:gridSpan w:val="2"/>
            <w:vAlign w:val="center"/>
          </w:tcPr>
          <w:p w:rsidR="00A375E6" w:rsidRPr="00935E0B" w:rsidRDefault="00DA70E7" w:rsidP="007C0A74">
            <w:pPr>
              <w:pStyle w:val="TableText"/>
              <w:rPr>
                <w:noProof w:val="0"/>
              </w:rPr>
            </w:pPr>
            <w:fldSimple w:instr=" REF  Criteria23  \* MERGEFORMAT ">
              <w:sdt>
                <w:sdtPr>
                  <w:rPr>
                    <w:noProof w:val="0"/>
                  </w:rPr>
                  <w:alias w:val="Criteria23"/>
                  <w:tag w:val="Criteria23"/>
                  <w:id w:val="-1412998699"/>
                  <w:placeholder>
                    <w:docPart w:val="A49987DC1BC44A8F85CFD02B2B08DDE4"/>
                  </w:placeholder>
                </w:sdtPr>
                <w:sdtEndPr/>
                <w:sdtContent>
                  <w:r w:rsidRPr="00935E0B">
                    <w:rPr>
                      <w:noProof w:val="0"/>
                    </w:rPr>
                    <w:t xml:space="preserve">Develop written operational contingency plans </w:t>
                  </w:r>
                </w:sdtContent>
              </w:sdt>
            </w:fldSimple>
          </w:p>
        </w:tc>
        <w:tc>
          <w:tcPr>
            <w:tcW w:w="1251" w:type="dxa"/>
            <w:vAlign w:val="center"/>
          </w:tcPr>
          <w:p w:rsidR="00A375E6" w:rsidRPr="00935E0B" w:rsidRDefault="00A375E6" w:rsidP="00BE678F">
            <w:pPr>
              <w:pStyle w:val="TableText"/>
              <w:jc w:val="center"/>
              <w:rPr>
                <w:noProof w:val="0"/>
              </w:rPr>
            </w:pPr>
            <w:r w:rsidRPr="00935E0B">
              <w:rPr>
                <w:noProof w:val="0"/>
              </w:rPr>
              <w:t>2.3</w:t>
            </w:r>
          </w:p>
        </w:tc>
        <w:tc>
          <w:tcPr>
            <w:tcW w:w="1328" w:type="dxa"/>
            <w:vAlign w:val="center"/>
          </w:tcPr>
          <w:p w:rsidR="00A375E6" w:rsidRPr="00935E0B" w:rsidRDefault="00A375E6" w:rsidP="00BE678F">
            <w:pPr>
              <w:pStyle w:val="TableText"/>
              <w:jc w:val="center"/>
              <w:rPr>
                <w:noProof w:val="0"/>
              </w:rPr>
            </w:pPr>
            <w:r w:rsidRPr="00935E0B">
              <w:rPr>
                <w:noProof w:val="0"/>
              </w:rPr>
              <w:t>12</w:t>
            </w:r>
          </w:p>
        </w:tc>
        <w:tc>
          <w:tcPr>
            <w:tcW w:w="1199" w:type="dxa"/>
            <w:vAlign w:val="center"/>
          </w:tcPr>
          <w:p w:rsidR="00A375E6" w:rsidRPr="00935E0B" w:rsidRDefault="00A375E6" w:rsidP="00BE678F">
            <w:pPr>
              <w:pStyle w:val="TableText"/>
              <w:jc w:val="center"/>
              <w:rPr>
                <w:noProof w:val="0"/>
              </w:rPr>
            </w:pPr>
            <w:r w:rsidRPr="00935E0B">
              <w:rPr>
                <w:noProof w:val="0"/>
              </w:rPr>
              <w:t>7</w:t>
            </w:r>
          </w:p>
        </w:tc>
      </w:tr>
      <w:tr w:rsidR="00A63749" w:rsidRPr="00935E0B" w:rsidTr="00F814A5">
        <w:tc>
          <w:tcPr>
            <w:tcW w:w="8755" w:type="dxa"/>
            <w:gridSpan w:val="6"/>
            <w:shd w:val="clear" w:color="auto" w:fill="E36C0A" w:themeFill="accent6" w:themeFillShade="BF"/>
          </w:tcPr>
          <w:p w:rsidR="00A63749" w:rsidRPr="00935E0B" w:rsidRDefault="006C3CBB" w:rsidP="006C3CBB">
            <w:pPr>
              <w:pStyle w:val="TableHeading"/>
              <w:rPr>
                <w:noProof w:val="0"/>
              </w:rPr>
            </w:pPr>
            <w:r w:rsidRPr="00935E0B">
              <w:rPr>
                <w:noProof w:val="0"/>
              </w:rPr>
              <w:t xml:space="preserve">Element 3: </w:t>
            </w:r>
            <w:sdt>
              <w:sdtPr>
                <w:rPr>
                  <w:noProof w:val="0"/>
                </w:rPr>
                <w:alias w:val="Element3"/>
                <w:tag w:val="Element3"/>
                <w:id w:val="-1232157114"/>
                <w:placeholder>
                  <w:docPart w:val="EA0FA0FE12E9479991CFBA8D283AA4D2"/>
                </w:placeholder>
              </w:sdtPr>
              <w:sdtEndPr/>
              <w:sdtContent>
                <w:r w:rsidRPr="00935E0B">
                  <w:rPr>
                    <w:noProof w:val="0"/>
                  </w:rPr>
                  <w:t>Communicate risk management strategies</w:t>
                </w:r>
              </w:sdtContent>
            </w:sdt>
          </w:p>
        </w:tc>
      </w:tr>
      <w:tr w:rsidR="00A375E6" w:rsidRPr="00935E0B" w:rsidTr="00BF648F">
        <w:tc>
          <w:tcPr>
            <w:tcW w:w="605" w:type="dxa"/>
            <w:vAlign w:val="center"/>
          </w:tcPr>
          <w:p w:rsidR="00A375E6" w:rsidRPr="00935E0B" w:rsidRDefault="00A375E6" w:rsidP="00BF648F">
            <w:pPr>
              <w:pStyle w:val="TableText"/>
              <w:rPr>
                <w:noProof w:val="0"/>
              </w:rPr>
            </w:pPr>
            <w:r w:rsidRPr="00935E0B">
              <w:rPr>
                <w:noProof w:val="0"/>
              </w:rPr>
              <w:t>3.1</w:t>
            </w:r>
          </w:p>
        </w:tc>
        <w:tc>
          <w:tcPr>
            <w:tcW w:w="4372" w:type="dxa"/>
            <w:gridSpan w:val="2"/>
          </w:tcPr>
          <w:p w:rsidR="00A375E6" w:rsidRPr="00935E0B" w:rsidRDefault="00DA70E7" w:rsidP="007C0A74">
            <w:pPr>
              <w:pStyle w:val="TableText"/>
              <w:rPr>
                <w:noProof w:val="0"/>
              </w:rPr>
            </w:pPr>
            <w:fldSimple w:instr=" REF  Criteria31  \* MERGEFORMAT ">
              <w:sdt>
                <w:sdtPr>
                  <w:rPr>
                    <w:noProof w:val="0"/>
                  </w:rPr>
                  <w:alias w:val="Criteria31"/>
                  <w:tag w:val="Criteria31"/>
                  <w:id w:val="-517776026"/>
                  <w:placeholder>
                    <w:docPart w:val="866FADB11B7C4B13B4894AFC4374FCE9"/>
                  </w:placeholder>
                </w:sdtPr>
                <w:sdtEndPr/>
                <w:sdtContent>
                  <w:r w:rsidRPr="00935E0B">
                    <w:rPr>
                      <w:noProof w:val="0"/>
                    </w:rPr>
                    <w:t>Inform staff of operational risk management and contingency plans</w:t>
                  </w:r>
                </w:sdtContent>
              </w:sdt>
            </w:fldSimple>
          </w:p>
        </w:tc>
        <w:tc>
          <w:tcPr>
            <w:tcW w:w="1251" w:type="dxa"/>
            <w:vAlign w:val="center"/>
          </w:tcPr>
          <w:p w:rsidR="00A375E6" w:rsidRPr="00935E0B" w:rsidRDefault="00A375E6" w:rsidP="007C0A74">
            <w:pPr>
              <w:pStyle w:val="TableText"/>
              <w:jc w:val="center"/>
              <w:rPr>
                <w:noProof w:val="0"/>
              </w:rPr>
            </w:pPr>
            <w:r w:rsidRPr="00935E0B">
              <w:rPr>
                <w:noProof w:val="0"/>
              </w:rPr>
              <w:t>Activity 1, 2</w:t>
            </w:r>
          </w:p>
        </w:tc>
        <w:tc>
          <w:tcPr>
            <w:tcW w:w="1328" w:type="dxa"/>
            <w:vAlign w:val="center"/>
          </w:tcPr>
          <w:p w:rsidR="00A375E6" w:rsidRPr="00935E0B" w:rsidRDefault="00A375E6" w:rsidP="007C0A74">
            <w:pPr>
              <w:pStyle w:val="TableText"/>
              <w:jc w:val="center"/>
              <w:rPr>
                <w:noProof w:val="0"/>
              </w:rPr>
            </w:pPr>
            <w:r w:rsidRPr="00935E0B">
              <w:rPr>
                <w:noProof w:val="0"/>
              </w:rPr>
              <w:t>16, 17, 19</w:t>
            </w:r>
          </w:p>
        </w:tc>
        <w:tc>
          <w:tcPr>
            <w:tcW w:w="1199" w:type="dxa"/>
            <w:vAlign w:val="center"/>
          </w:tcPr>
          <w:p w:rsidR="00A375E6" w:rsidRPr="00935E0B" w:rsidRDefault="00A375E6" w:rsidP="007C0A74">
            <w:pPr>
              <w:pStyle w:val="TableText"/>
              <w:jc w:val="center"/>
              <w:rPr>
                <w:noProof w:val="0"/>
              </w:rPr>
            </w:pPr>
            <w:r w:rsidRPr="00935E0B">
              <w:rPr>
                <w:noProof w:val="0"/>
              </w:rPr>
              <w:t>8</w:t>
            </w:r>
          </w:p>
        </w:tc>
      </w:tr>
      <w:tr w:rsidR="00A375E6" w:rsidRPr="00935E0B" w:rsidTr="00BF648F">
        <w:tc>
          <w:tcPr>
            <w:tcW w:w="605" w:type="dxa"/>
            <w:vAlign w:val="center"/>
          </w:tcPr>
          <w:p w:rsidR="00A375E6" w:rsidRPr="00935E0B" w:rsidRDefault="00A375E6" w:rsidP="00BF648F">
            <w:pPr>
              <w:pStyle w:val="TableText"/>
              <w:rPr>
                <w:noProof w:val="0"/>
              </w:rPr>
            </w:pPr>
            <w:r w:rsidRPr="00935E0B">
              <w:rPr>
                <w:noProof w:val="0"/>
              </w:rPr>
              <w:t>3.2</w:t>
            </w:r>
          </w:p>
        </w:tc>
        <w:tc>
          <w:tcPr>
            <w:tcW w:w="4372" w:type="dxa"/>
            <w:gridSpan w:val="2"/>
          </w:tcPr>
          <w:p w:rsidR="00A375E6" w:rsidRPr="00935E0B" w:rsidRDefault="00DA70E7" w:rsidP="007C0A74">
            <w:pPr>
              <w:pStyle w:val="TableText"/>
              <w:rPr>
                <w:noProof w:val="0"/>
              </w:rPr>
            </w:pPr>
            <w:fldSimple w:instr=" REF  Criteria32  \* MERGEFORMAT ">
              <w:sdt>
                <w:sdtPr>
                  <w:rPr>
                    <w:noProof w:val="0"/>
                  </w:rPr>
                  <w:alias w:val="Criteria32"/>
                  <w:tag w:val="Criteria32"/>
                  <w:id w:val="-338780893"/>
                  <w:placeholder>
                    <w:docPart w:val="C0E0EBCA0FA74F3191FB717A735668E9"/>
                  </w:placeholder>
                </w:sdtPr>
                <w:sdtEndPr/>
                <w:sdtContent>
                  <w:r w:rsidRPr="00935E0B">
                    <w:rPr>
                      <w:noProof w:val="0"/>
                    </w:rPr>
                    <w:t>Conduct staff training</w:t>
                  </w:r>
                </w:sdtContent>
              </w:sdt>
            </w:fldSimple>
          </w:p>
        </w:tc>
        <w:tc>
          <w:tcPr>
            <w:tcW w:w="1251" w:type="dxa"/>
            <w:vAlign w:val="center"/>
          </w:tcPr>
          <w:p w:rsidR="00A375E6" w:rsidRPr="00935E0B" w:rsidRDefault="00A375E6" w:rsidP="007C0A74">
            <w:pPr>
              <w:pStyle w:val="TableText"/>
              <w:jc w:val="center"/>
              <w:rPr>
                <w:noProof w:val="0"/>
              </w:rPr>
            </w:pPr>
            <w:r w:rsidRPr="00935E0B">
              <w:rPr>
                <w:noProof w:val="0"/>
              </w:rPr>
              <w:t>Activity 1, 2</w:t>
            </w:r>
          </w:p>
        </w:tc>
        <w:tc>
          <w:tcPr>
            <w:tcW w:w="1328" w:type="dxa"/>
            <w:vAlign w:val="center"/>
          </w:tcPr>
          <w:p w:rsidR="00A375E6" w:rsidRPr="00935E0B" w:rsidRDefault="00A375E6" w:rsidP="007C0A74">
            <w:pPr>
              <w:pStyle w:val="TableText"/>
              <w:jc w:val="center"/>
              <w:rPr>
                <w:noProof w:val="0"/>
              </w:rPr>
            </w:pPr>
            <w:r w:rsidRPr="00935E0B">
              <w:rPr>
                <w:noProof w:val="0"/>
              </w:rPr>
              <w:t>18, 19</w:t>
            </w:r>
          </w:p>
        </w:tc>
        <w:tc>
          <w:tcPr>
            <w:tcW w:w="1199" w:type="dxa"/>
            <w:vAlign w:val="center"/>
          </w:tcPr>
          <w:p w:rsidR="00A375E6" w:rsidRPr="00935E0B" w:rsidRDefault="00A375E6" w:rsidP="007C0A74">
            <w:pPr>
              <w:pStyle w:val="TableText"/>
              <w:jc w:val="center"/>
              <w:rPr>
                <w:noProof w:val="0"/>
              </w:rPr>
            </w:pPr>
            <w:r w:rsidRPr="00935E0B">
              <w:rPr>
                <w:noProof w:val="0"/>
              </w:rPr>
              <w:t>9</w:t>
            </w:r>
          </w:p>
        </w:tc>
      </w:tr>
      <w:tr w:rsidR="00A375E6" w:rsidRPr="00935E0B" w:rsidTr="00BF648F">
        <w:tc>
          <w:tcPr>
            <w:tcW w:w="605" w:type="dxa"/>
            <w:vAlign w:val="center"/>
          </w:tcPr>
          <w:p w:rsidR="00A375E6" w:rsidRPr="00935E0B" w:rsidRDefault="00A375E6" w:rsidP="00BF648F">
            <w:pPr>
              <w:pStyle w:val="TableText"/>
              <w:rPr>
                <w:noProof w:val="0"/>
              </w:rPr>
            </w:pPr>
            <w:r w:rsidRPr="00935E0B">
              <w:rPr>
                <w:noProof w:val="0"/>
              </w:rPr>
              <w:t>3.3</w:t>
            </w:r>
          </w:p>
        </w:tc>
        <w:tc>
          <w:tcPr>
            <w:tcW w:w="4372" w:type="dxa"/>
            <w:gridSpan w:val="2"/>
          </w:tcPr>
          <w:p w:rsidR="00A375E6" w:rsidRPr="00935E0B" w:rsidRDefault="00DA70E7" w:rsidP="007C0A74">
            <w:pPr>
              <w:pStyle w:val="TableText"/>
              <w:rPr>
                <w:noProof w:val="0"/>
              </w:rPr>
            </w:pPr>
            <w:fldSimple w:instr=" REF  Criteria33  \* MERGEFORMAT ">
              <w:sdt>
                <w:sdtPr>
                  <w:rPr>
                    <w:noProof w:val="0"/>
                  </w:rPr>
                  <w:alias w:val="Criteria33"/>
                  <w:tag w:val="Criteria33"/>
                  <w:id w:val="964630227"/>
                  <w:placeholder>
                    <w:docPart w:val="B21E91A076034906A149859CFFE8948D"/>
                  </w:placeholder>
                </w:sdtPr>
                <w:sdtEndPr/>
                <w:sdtContent>
                  <w:r w:rsidRPr="00935E0B">
                    <w:rPr>
                      <w:noProof w:val="0"/>
                    </w:rPr>
                    <w:t>Prepare resources to inform customers of operational risk management plans and operational contingency plans</w:t>
                  </w:r>
                </w:sdtContent>
              </w:sdt>
            </w:fldSimple>
          </w:p>
        </w:tc>
        <w:tc>
          <w:tcPr>
            <w:tcW w:w="1251" w:type="dxa"/>
            <w:vAlign w:val="center"/>
          </w:tcPr>
          <w:p w:rsidR="00A375E6" w:rsidRPr="00935E0B" w:rsidRDefault="00A375E6" w:rsidP="007C0A74">
            <w:pPr>
              <w:pStyle w:val="TableText"/>
              <w:jc w:val="center"/>
              <w:rPr>
                <w:noProof w:val="0"/>
              </w:rPr>
            </w:pPr>
            <w:r w:rsidRPr="00935E0B">
              <w:rPr>
                <w:noProof w:val="0"/>
              </w:rPr>
              <w:t>Activity 3</w:t>
            </w:r>
          </w:p>
        </w:tc>
        <w:tc>
          <w:tcPr>
            <w:tcW w:w="1328" w:type="dxa"/>
            <w:vAlign w:val="center"/>
          </w:tcPr>
          <w:p w:rsidR="00A375E6" w:rsidRPr="00935E0B" w:rsidRDefault="00A375E6" w:rsidP="007C0A74">
            <w:pPr>
              <w:pStyle w:val="TableText"/>
              <w:jc w:val="center"/>
              <w:rPr>
                <w:noProof w:val="0"/>
              </w:rPr>
            </w:pPr>
            <w:r w:rsidRPr="00935E0B">
              <w:rPr>
                <w:noProof w:val="0"/>
              </w:rPr>
              <w:t>19, 20</w:t>
            </w:r>
          </w:p>
        </w:tc>
        <w:tc>
          <w:tcPr>
            <w:tcW w:w="1199" w:type="dxa"/>
            <w:vAlign w:val="center"/>
          </w:tcPr>
          <w:p w:rsidR="00A375E6" w:rsidRPr="00935E0B" w:rsidRDefault="00A375E6" w:rsidP="007C0A74">
            <w:pPr>
              <w:pStyle w:val="TableText"/>
              <w:jc w:val="center"/>
              <w:rPr>
                <w:noProof w:val="0"/>
              </w:rPr>
            </w:pPr>
            <w:r w:rsidRPr="00935E0B">
              <w:rPr>
                <w:noProof w:val="0"/>
              </w:rPr>
              <w:t>10</w:t>
            </w:r>
          </w:p>
        </w:tc>
      </w:tr>
      <w:tr w:rsidR="00A63749" w:rsidRPr="00935E0B" w:rsidTr="00F814A5">
        <w:tc>
          <w:tcPr>
            <w:tcW w:w="8755" w:type="dxa"/>
            <w:gridSpan w:val="6"/>
            <w:shd w:val="clear" w:color="auto" w:fill="E36C0A" w:themeFill="accent6" w:themeFillShade="BF"/>
          </w:tcPr>
          <w:p w:rsidR="00A63749" w:rsidRPr="00935E0B" w:rsidRDefault="00BC6E93" w:rsidP="00BC6E93">
            <w:pPr>
              <w:pStyle w:val="TableHeading"/>
              <w:keepNext/>
              <w:rPr>
                <w:noProof w:val="0"/>
              </w:rPr>
            </w:pPr>
            <w:r w:rsidRPr="00935E0B">
              <w:rPr>
                <w:noProof w:val="0"/>
              </w:rPr>
              <w:t>Element 4: Implement risk management strategies</w:t>
            </w:r>
          </w:p>
        </w:tc>
      </w:tr>
      <w:tr w:rsidR="007C0A74" w:rsidRPr="00935E0B" w:rsidTr="00BE678F">
        <w:tc>
          <w:tcPr>
            <w:tcW w:w="605" w:type="dxa"/>
            <w:vAlign w:val="center"/>
          </w:tcPr>
          <w:p w:rsidR="007C0A74" w:rsidRPr="00935E0B" w:rsidRDefault="007C0A74" w:rsidP="00BF648F">
            <w:pPr>
              <w:pStyle w:val="TableText"/>
              <w:rPr>
                <w:noProof w:val="0"/>
              </w:rPr>
            </w:pPr>
            <w:r w:rsidRPr="00935E0B">
              <w:rPr>
                <w:noProof w:val="0"/>
              </w:rPr>
              <w:t>4.1</w:t>
            </w:r>
          </w:p>
        </w:tc>
        <w:tc>
          <w:tcPr>
            <w:tcW w:w="4372" w:type="dxa"/>
            <w:gridSpan w:val="2"/>
            <w:vAlign w:val="center"/>
          </w:tcPr>
          <w:p w:rsidR="007C0A74" w:rsidRPr="00935E0B" w:rsidRDefault="00DA70E7" w:rsidP="007C0A74">
            <w:pPr>
              <w:pStyle w:val="TableText"/>
              <w:rPr>
                <w:noProof w:val="0"/>
              </w:rPr>
            </w:pPr>
            <w:fldSimple w:instr=" REF  Criteria41  \* MERGEFORMAT ">
              <w:sdt>
                <w:sdtPr>
                  <w:rPr>
                    <w:noProof w:val="0"/>
                  </w:rPr>
                  <w:alias w:val="Criteria41"/>
                  <w:tag w:val="Criteria41"/>
                  <w:id w:val="498621050"/>
                  <w:placeholder>
                    <w:docPart w:val="9362E0EA121F4C15BD2FFB873167ACEB"/>
                  </w:placeholder>
                </w:sdtPr>
                <w:sdtEndPr/>
                <w:sdtContent>
                  <w:r w:rsidRPr="00935E0B">
                    <w:rPr>
                      <w:noProof w:val="0"/>
                    </w:rPr>
                    <w:t xml:space="preserve">Plan for the introduction of written risk management plans </w:t>
                  </w:r>
                </w:sdtContent>
              </w:sdt>
            </w:fldSimple>
          </w:p>
        </w:tc>
        <w:tc>
          <w:tcPr>
            <w:tcW w:w="1251" w:type="dxa"/>
            <w:vAlign w:val="center"/>
          </w:tcPr>
          <w:p w:rsidR="007C0A74" w:rsidRPr="00935E0B" w:rsidRDefault="007C0A74" w:rsidP="00BE678F">
            <w:pPr>
              <w:pStyle w:val="TableText"/>
              <w:jc w:val="center"/>
              <w:rPr>
                <w:noProof w:val="0"/>
              </w:rPr>
            </w:pPr>
            <w:r w:rsidRPr="00935E0B">
              <w:rPr>
                <w:noProof w:val="0"/>
              </w:rPr>
              <w:t>4.1</w:t>
            </w:r>
          </w:p>
        </w:tc>
        <w:tc>
          <w:tcPr>
            <w:tcW w:w="1328" w:type="dxa"/>
            <w:vAlign w:val="center"/>
          </w:tcPr>
          <w:p w:rsidR="007C0A74" w:rsidRPr="00935E0B" w:rsidRDefault="007C0A74" w:rsidP="00BE678F">
            <w:pPr>
              <w:pStyle w:val="TableText"/>
              <w:jc w:val="center"/>
              <w:rPr>
                <w:noProof w:val="0"/>
              </w:rPr>
            </w:pPr>
            <w:r w:rsidRPr="00935E0B">
              <w:rPr>
                <w:noProof w:val="0"/>
              </w:rPr>
              <w:t>21</w:t>
            </w:r>
          </w:p>
        </w:tc>
        <w:tc>
          <w:tcPr>
            <w:tcW w:w="1199" w:type="dxa"/>
            <w:vAlign w:val="center"/>
          </w:tcPr>
          <w:p w:rsidR="007C0A74" w:rsidRPr="00935E0B" w:rsidRDefault="007C0A74" w:rsidP="00BE678F">
            <w:pPr>
              <w:pStyle w:val="TableText"/>
              <w:jc w:val="center"/>
              <w:rPr>
                <w:noProof w:val="0"/>
              </w:rPr>
            </w:pPr>
            <w:r w:rsidRPr="00935E0B">
              <w:rPr>
                <w:noProof w:val="0"/>
              </w:rPr>
              <w:t>11</w:t>
            </w:r>
          </w:p>
        </w:tc>
      </w:tr>
      <w:tr w:rsidR="007C0A74" w:rsidRPr="00935E0B" w:rsidTr="00BE678F">
        <w:tc>
          <w:tcPr>
            <w:tcW w:w="605" w:type="dxa"/>
            <w:vAlign w:val="center"/>
          </w:tcPr>
          <w:p w:rsidR="007C0A74" w:rsidRPr="00935E0B" w:rsidRDefault="007C0A74" w:rsidP="00BF648F">
            <w:pPr>
              <w:pStyle w:val="TableText"/>
              <w:rPr>
                <w:noProof w:val="0"/>
              </w:rPr>
            </w:pPr>
            <w:r w:rsidRPr="00935E0B">
              <w:rPr>
                <w:noProof w:val="0"/>
              </w:rPr>
              <w:t>4.2</w:t>
            </w:r>
          </w:p>
        </w:tc>
        <w:tc>
          <w:tcPr>
            <w:tcW w:w="4372" w:type="dxa"/>
            <w:gridSpan w:val="2"/>
            <w:vAlign w:val="center"/>
          </w:tcPr>
          <w:p w:rsidR="007C0A74" w:rsidRPr="00935E0B" w:rsidRDefault="00DA70E7" w:rsidP="007C0A74">
            <w:pPr>
              <w:pStyle w:val="TableText"/>
              <w:rPr>
                <w:noProof w:val="0"/>
              </w:rPr>
            </w:pPr>
            <w:fldSimple w:instr=" REF  Criteria42  \* MERGEFORMAT ">
              <w:sdt>
                <w:sdtPr>
                  <w:rPr>
                    <w:noProof w:val="0"/>
                  </w:rPr>
                  <w:alias w:val="Criteria42"/>
                  <w:tag w:val="Criteria42"/>
                  <w:id w:val="-1084455996"/>
                  <w:placeholder>
                    <w:docPart w:val="534918A425E64141B5F7EEE163963BE4"/>
                  </w:placeholder>
                </w:sdtPr>
                <w:sdtEndPr/>
                <w:sdtContent>
                  <w:r w:rsidRPr="00935E0B">
                    <w:rPr>
                      <w:noProof w:val="0"/>
                    </w:rPr>
                    <w:t xml:space="preserve">Implement risk management plans as written </w:t>
                  </w:r>
                </w:sdtContent>
              </w:sdt>
            </w:fldSimple>
          </w:p>
        </w:tc>
        <w:tc>
          <w:tcPr>
            <w:tcW w:w="1251" w:type="dxa"/>
            <w:vAlign w:val="center"/>
          </w:tcPr>
          <w:p w:rsidR="007C0A74" w:rsidRPr="00935E0B" w:rsidRDefault="007C0A74" w:rsidP="00BE678F">
            <w:pPr>
              <w:pStyle w:val="TableText"/>
              <w:jc w:val="center"/>
              <w:rPr>
                <w:noProof w:val="0"/>
              </w:rPr>
            </w:pPr>
            <w:r w:rsidRPr="00935E0B">
              <w:rPr>
                <w:noProof w:val="0"/>
              </w:rPr>
              <w:t>4.2, 4.3</w:t>
            </w:r>
          </w:p>
        </w:tc>
        <w:tc>
          <w:tcPr>
            <w:tcW w:w="1328" w:type="dxa"/>
            <w:vAlign w:val="center"/>
          </w:tcPr>
          <w:p w:rsidR="007C0A74" w:rsidRPr="00935E0B" w:rsidRDefault="007C0A74" w:rsidP="00BE678F">
            <w:pPr>
              <w:pStyle w:val="TableText"/>
              <w:jc w:val="center"/>
              <w:rPr>
                <w:noProof w:val="0"/>
              </w:rPr>
            </w:pPr>
            <w:r w:rsidRPr="00935E0B">
              <w:rPr>
                <w:noProof w:val="0"/>
              </w:rPr>
              <w:t>22</w:t>
            </w:r>
          </w:p>
        </w:tc>
        <w:tc>
          <w:tcPr>
            <w:tcW w:w="1199" w:type="dxa"/>
            <w:vAlign w:val="center"/>
          </w:tcPr>
          <w:p w:rsidR="007C0A74" w:rsidRPr="00935E0B" w:rsidRDefault="007C0A74" w:rsidP="00BE678F">
            <w:pPr>
              <w:pStyle w:val="TableText"/>
              <w:jc w:val="center"/>
              <w:rPr>
                <w:noProof w:val="0"/>
              </w:rPr>
            </w:pPr>
            <w:r w:rsidRPr="00935E0B">
              <w:rPr>
                <w:noProof w:val="0"/>
              </w:rPr>
              <w:t>12</w:t>
            </w:r>
          </w:p>
        </w:tc>
      </w:tr>
      <w:tr w:rsidR="005870F3" w:rsidRPr="00935E0B" w:rsidTr="005870F3">
        <w:tc>
          <w:tcPr>
            <w:tcW w:w="8755" w:type="dxa"/>
            <w:gridSpan w:val="6"/>
            <w:shd w:val="clear" w:color="auto" w:fill="E36C0A" w:themeFill="accent6" w:themeFillShade="BF"/>
          </w:tcPr>
          <w:p w:rsidR="005870F3" w:rsidRPr="00935E0B" w:rsidRDefault="003C129C" w:rsidP="004240F4">
            <w:pPr>
              <w:pStyle w:val="TableHeading"/>
              <w:rPr>
                <w:noProof w:val="0"/>
              </w:rPr>
            </w:pPr>
            <w:r w:rsidRPr="00935E0B">
              <w:rPr>
                <w:noProof w:val="0"/>
              </w:rPr>
              <w:t>Element 5</w:t>
            </w:r>
            <w:r w:rsidR="004240F4" w:rsidRPr="00935E0B">
              <w:rPr>
                <w:noProof w:val="0"/>
              </w:rPr>
              <w:t xml:space="preserve">: </w:t>
            </w:r>
            <w:sdt>
              <w:sdtPr>
                <w:rPr>
                  <w:noProof w:val="0"/>
                </w:rPr>
                <w:alias w:val="Element5"/>
                <w:tag w:val="Element5"/>
                <w:id w:val="284543139"/>
                <w:placeholder>
                  <w:docPart w:val="841143DE1CAD4AB9A1177AB4A2E6A88B"/>
                </w:placeholder>
              </w:sdtPr>
              <w:sdtEndPr/>
              <w:sdtContent>
                <w:r w:rsidR="00BE678F" w:rsidRPr="00935E0B">
                  <w:rPr>
                    <w:noProof w:val="0"/>
                  </w:rPr>
                  <w:t>Manage on-going risk exposure</w:t>
                </w:r>
              </w:sdtContent>
            </w:sdt>
          </w:p>
        </w:tc>
      </w:tr>
      <w:tr w:rsidR="00A375E6" w:rsidRPr="00935E0B" w:rsidTr="00BE678F">
        <w:tc>
          <w:tcPr>
            <w:tcW w:w="605" w:type="dxa"/>
            <w:vAlign w:val="center"/>
          </w:tcPr>
          <w:p w:rsidR="00A375E6" w:rsidRPr="00935E0B" w:rsidRDefault="00BF648F" w:rsidP="00BF648F">
            <w:pPr>
              <w:pStyle w:val="TableText"/>
              <w:rPr>
                <w:noProof w:val="0"/>
              </w:rPr>
            </w:pPr>
            <w:r w:rsidRPr="00935E0B">
              <w:rPr>
                <w:noProof w:val="0"/>
              </w:rPr>
              <w:t>5.1</w:t>
            </w:r>
          </w:p>
        </w:tc>
        <w:tc>
          <w:tcPr>
            <w:tcW w:w="4300" w:type="dxa"/>
          </w:tcPr>
          <w:p w:rsidR="00A375E6" w:rsidRPr="00935E0B" w:rsidRDefault="00BC6E93" w:rsidP="00BC6E93">
            <w:pPr>
              <w:pStyle w:val="TableText"/>
              <w:rPr>
                <w:noProof w:val="0"/>
              </w:rPr>
            </w:pPr>
            <w:r w:rsidRPr="00935E0B">
              <w:rPr>
                <w:noProof w:val="0"/>
              </w:rPr>
              <w:t>Identify new operational risks and changes in identified operational risk</w:t>
            </w:r>
          </w:p>
        </w:tc>
        <w:tc>
          <w:tcPr>
            <w:tcW w:w="1323" w:type="dxa"/>
            <w:gridSpan w:val="2"/>
            <w:vAlign w:val="center"/>
          </w:tcPr>
          <w:p w:rsidR="00A375E6" w:rsidRPr="00935E0B" w:rsidRDefault="00A375E6" w:rsidP="007C0A74">
            <w:pPr>
              <w:pStyle w:val="TableText"/>
              <w:jc w:val="center"/>
              <w:rPr>
                <w:noProof w:val="0"/>
              </w:rPr>
            </w:pPr>
            <w:r w:rsidRPr="00935E0B">
              <w:rPr>
                <w:noProof w:val="0"/>
              </w:rPr>
              <w:t>Activity</w:t>
            </w:r>
          </w:p>
        </w:tc>
        <w:tc>
          <w:tcPr>
            <w:tcW w:w="1328" w:type="dxa"/>
            <w:vAlign w:val="center"/>
          </w:tcPr>
          <w:p w:rsidR="00A375E6" w:rsidRPr="00935E0B" w:rsidRDefault="00A375E6" w:rsidP="00BE678F">
            <w:pPr>
              <w:pStyle w:val="TableText"/>
              <w:jc w:val="center"/>
              <w:rPr>
                <w:noProof w:val="0"/>
              </w:rPr>
            </w:pPr>
            <w:r w:rsidRPr="00935E0B">
              <w:rPr>
                <w:noProof w:val="0"/>
              </w:rPr>
              <w:t>23</w:t>
            </w:r>
          </w:p>
        </w:tc>
        <w:tc>
          <w:tcPr>
            <w:tcW w:w="1199" w:type="dxa"/>
            <w:vAlign w:val="center"/>
          </w:tcPr>
          <w:p w:rsidR="00A375E6" w:rsidRPr="00935E0B" w:rsidRDefault="00A375E6" w:rsidP="00BE678F">
            <w:pPr>
              <w:pStyle w:val="TableText"/>
              <w:jc w:val="center"/>
              <w:rPr>
                <w:noProof w:val="0"/>
              </w:rPr>
            </w:pPr>
            <w:r w:rsidRPr="00935E0B">
              <w:rPr>
                <w:noProof w:val="0"/>
              </w:rPr>
              <w:t>13</w:t>
            </w:r>
          </w:p>
        </w:tc>
      </w:tr>
      <w:tr w:rsidR="00A375E6" w:rsidRPr="00935E0B" w:rsidTr="00BE678F">
        <w:tc>
          <w:tcPr>
            <w:tcW w:w="605" w:type="dxa"/>
            <w:vAlign w:val="center"/>
          </w:tcPr>
          <w:p w:rsidR="00A375E6" w:rsidRPr="00935E0B" w:rsidRDefault="00BF648F" w:rsidP="00BF648F">
            <w:pPr>
              <w:pStyle w:val="TableText"/>
              <w:rPr>
                <w:noProof w:val="0"/>
              </w:rPr>
            </w:pPr>
            <w:r w:rsidRPr="00935E0B">
              <w:rPr>
                <w:noProof w:val="0"/>
              </w:rPr>
              <w:t>5.2</w:t>
            </w:r>
          </w:p>
        </w:tc>
        <w:tc>
          <w:tcPr>
            <w:tcW w:w="4300" w:type="dxa"/>
          </w:tcPr>
          <w:p w:rsidR="00A375E6" w:rsidRPr="00935E0B" w:rsidRDefault="00AC6254" w:rsidP="007C0A74">
            <w:pPr>
              <w:pStyle w:val="TableText"/>
              <w:rPr>
                <w:noProof w:val="0"/>
              </w:rPr>
            </w:pPr>
            <w:sdt>
              <w:sdtPr>
                <w:rPr>
                  <w:noProof w:val="0"/>
                </w:rPr>
                <w:alias w:val="Criteria12"/>
                <w:tag w:val="Criteria12"/>
                <w:id w:val="729195991"/>
                <w:placeholder>
                  <w:docPart w:val="14E93A4DF36EA147BE3186C069C04B47"/>
                </w:placeholder>
              </w:sdtPr>
              <w:sdtEndPr/>
              <w:sdtContent>
                <w:r w:rsidR="00A375E6" w:rsidRPr="00935E0B">
                  <w:rPr>
                    <w:noProof w:val="0"/>
                  </w:rPr>
                  <w:t>Monitor implementation of existing plans and strategies</w:t>
                </w:r>
              </w:sdtContent>
            </w:sdt>
          </w:p>
        </w:tc>
        <w:tc>
          <w:tcPr>
            <w:tcW w:w="1323" w:type="dxa"/>
            <w:gridSpan w:val="2"/>
            <w:vAlign w:val="center"/>
          </w:tcPr>
          <w:p w:rsidR="00A375E6" w:rsidRPr="00935E0B" w:rsidRDefault="00A375E6" w:rsidP="007C0A74">
            <w:pPr>
              <w:pStyle w:val="TableText"/>
              <w:jc w:val="center"/>
              <w:rPr>
                <w:noProof w:val="0"/>
              </w:rPr>
            </w:pPr>
            <w:r w:rsidRPr="00935E0B">
              <w:rPr>
                <w:noProof w:val="0"/>
              </w:rPr>
              <w:t>Activity</w:t>
            </w:r>
          </w:p>
        </w:tc>
        <w:tc>
          <w:tcPr>
            <w:tcW w:w="1328" w:type="dxa"/>
            <w:vAlign w:val="center"/>
          </w:tcPr>
          <w:p w:rsidR="00A375E6" w:rsidRPr="00935E0B" w:rsidRDefault="00A375E6" w:rsidP="00BE678F">
            <w:pPr>
              <w:pStyle w:val="TableText"/>
              <w:jc w:val="center"/>
              <w:rPr>
                <w:noProof w:val="0"/>
              </w:rPr>
            </w:pPr>
            <w:r w:rsidRPr="00935E0B">
              <w:rPr>
                <w:noProof w:val="0"/>
              </w:rPr>
              <w:t>24</w:t>
            </w:r>
          </w:p>
        </w:tc>
        <w:tc>
          <w:tcPr>
            <w:tcW w:w="1199" w:type="dxa"/>
            <w:vAlign w:val="center"/>
          </w:tcPr>
          <w:p w:rsidR="00A375E6" w:rsidRPr="00935E0B" w:rsidRDefault="00A375E6" w:rsidP="00BE678F">
            <w:pPr>
              <w:pStyle w:val="TableText"/>
              <w:jc w:val="center"/>
              <w:rPr>
                <w:noProof w:val="0"/>
              </w:rPr>
            </w:pPr>
            <w:r w:rsidRPr="00935E0B">
              <w:rPr>
                <w:noProof w:val="0"/>
              </w:rPr>
              <w:t>14</w:t>
            </w:r>
          </w:p>
        </w:tc>
      </w:tr>
      <w:tr w:rsidR="00A375E6" w:rsidRPr="00935E0B" w:rsidTr="00BE678F">
        <w:tc>
          <w:tcPr>
            <w:tcW w:w="605" w:type="dxa"/>
            <w:vAlign w:val="center"/>
          </w:tcPr>
          <w:p w:rsidR="00A375E6" w:rsidRPr="00935E0B" w:rsidRDefault="00BF648F" w:rsidP="00BF648F">
            <w:pPr>
              <w:pStyle w:val="TableText"/>
              <w:rPr>
                <w:noProof w:val="0"/>
              </w:rPr>
            </w:pPr>
            <w:r w:rsidRPr="00935E0B">
              <w:rPr>
                <w:noProof w:val="0"/>
              </w:rPr>
              <w:t>5.3</w:t>
            </w:r>
          </w:p>
        </w:tc>
        <w:tc>
          <w:tcPr>
            <w:tcW w:w="4300" w:type="dxa"/>
          </w:tcPr>
          <w:p w:rsidR="00A375E6" w:rsidRPr="00935E0B" w:rsidRDefault="00AC6254" w:rsidP="007C0A74">
            <w:pPr>
              <w:pStyle w:val="TableText"/>
              <w:rPr>
                <w:noProof w:val="0"/>
              </w:rPr>
            </w:pPr>
            <w:sdt>
              <w:sdtPr>
                <w:rPr>
                  <w:noProof w:val="0"/>
                </w:rPr>
                <w:alias w:val="Criteria13"/>
                <w:tag w:val="Criteria13"/>
                <w:id w:val="-169492214"/>
                <w:placeholder>
                  <w:docPart w:val="0C57077F28B1584E8D456CF1CECA1178"/>
                </w:placeholder>
              </w:sdtPr>
              <w:sdtEndPr/>
              <w:sdtContent>
                <w:r w:rsidR="00A375E6" w:rsidRPr="00935E0B">
                  <w:rPr>
                    <w:noProof w:val="0"/>
                  </w:rPr>
                  <w:t xml:space="preserve">Ensure near miss events are identified, recorded and analysed </w:t>
                </w:r>
              </w:sdtContent>
            </w:sdt>
          </w:p>
        </w:tc>
        <w:tc>
          <w:tcPr>
            <w:tcW w:w="1323" w:type="dxa"/>
            <w:gridSpan w:val="2"/>
            <w:vAlign w:val="center"/>
          </w:tcPr>
          <w:p w:rsidR="00A375E6" w:rsidRPr="00935E0B" w:rsidRDefault="00C9098A" w:rsidP="007C0A74">
            <w:pPr>
              <w:pStyle w:val="TableText"/>
              <w:jc w:val="center"/>
              <w:rPr>
                <w:noProof w:val="0"/>
              </w:rPr>
            </w:pPr>
            <w:r w:rsidRPr="00935E0B">
              <w:rPr>
                <w:noProof w:val="0"/>
              </w:rPr>
              <w:t>-</w:t>
            </w:r>
          </w:p>
        </w:tc>
        <w:tc>
          <w:tcPr>
            <w:tcW w:w="1328" w:type="dxa"/>
            <w:vAlign w:val="center"/>
          </w:tcPr>
          <w:p w:rsidR="00A375E6" w:rsidRPr="00935E0B" w:rsidRDefault="00A375E6" w:rsidP="00BE678F">
            <w:pPr>
              <w:pStyle w:val="TableText"/>
              <w:jc w:val="center"/>
              <w:rPr>
                <w:noProof w:val="0"/>
              </w:rPr>
            </w:pPr>
            <w:r w:rsidRPr="00935E0B">
              <w:rPr>
                <w:noProof w:val="0"/>
              </w:rPr>
              <w:t>25</w:t>
            </w:r>
          </w:p>
        </w:tc>
        <w:tc>
          <w:tcPr>
            <w:tcW w:w="1199" w:type="dxa"/>
            <w:vAlign w:val="center"/>
          </w:tcPr>
          <w:p w:rsidR="00A375E6" w:rsidRPr="00935E0B" w:rsidRDefault="00A375E6" w:rsidP="00BE678F">
            <w:pPr>
              <w:pStyle w:val="TableText"/>
              <w:jc w:val="center"/>
              <w:rPr>
                <w:noProof w:val="0"/>
              </w:rPr>
            </w:pPr>
            <w:r w:rsidRPr="00935E0B">
              <w:rPr>
                <w:noProof w:val="0"/>
              </w:rPr>
              <w:t>15</w:t>
            </w:r>
          </w:p>
        </w:tc>
      </w:tr>
      <w:tr w:rsidR="00A375E6" w:rsidRPr="00935E0B" w:rsidTr="00BE678F">
        <w:tc>
          <w:tcPr>
            <w:tcW w:w="605" w:type="dxa"/>
            <w:vAlign w:val="center"/>
          </w:tcPr>
          <w:p w:rsidR="00A375E6" w:rsidRPr="00935E0B" w:rsidRDefault="00BF648F" w:rsidP="00BF648F">
            <w:pPr>
              <w:pStyle w:val="TableText"/>
              <w:rPr>
                <w:noProof w:val="0"/>
              </w:rPr>
            </w:pPr>
            <w:r w:rsidRPr="00935E0B">
              <w:rPr>
                <w:noProof w:val="0"/>
              </w:rPr>
              <w:t>5.4</w:t>
            </w:r>
          </w:p>
        </w:tc>
        <w:tc>
          <w:tcPr>
            <w:tcW w:w="4300" w:type="dxa"/>
          </w:tcPr>
          <w:p w:rsidR="00A375E6" w:rsidRPr="00935E0B" w:rsidRDefault="00210AC3" w:rsidP="00210AC3">
            <w:pPr>
              <w:pStyle w:val="TableText"/>
              <w:rPr>
                <w:noProof w:val="0"/>
              </w:rPr>
            </w:pPr>
            <w:r w:rsidRPr="00935E0B">
              <w:rPr>
                <w:noProof w:val="0"/>
              </w:rPr>
              <w:t>Evaluate implementation of existing plans and strategies</w:t>
            </w:r>
          </w:p>
        </w:tc>
        <w:tc>
          <w:tcPr>
            <w:tcW w:w="1323" w:type="dxa"/>
            <w:gridSpan w:val="2"/>
            <w:vAlign w:val="center"/>
          </w:tcPr>
          <w:p w:rsidR="00A375E6" w:rsidRPr="00935E0B" w:rsidRDefault="00A375E6" w:rsidP="007C0A74">
            <w:pPr>
              <w:pStyle w:val="TableText"/>
              <w:jc w:val="center"/>
              <w:rPr>
                <w:noProof w:val="0"/>
              </w:rPr>
            </w:pPr>
            <w:r w:rsidRPr="00935E0B">
              <w:rPr>
                <w:noProof w:val="0"/>
              </w:rPr>
              <w:t>Activity</w:t>
            </w:r>
          </w:p>
        </w:tc>
        <w:tc>
          <w:tcPr>
            <w:tcW w:w="1328" w:type="dxa"/>
            <w:vAlign w:val="center"/>
          </w:tcPr>
          <w:p w:rsidR="00A375E6" w:rsidRPr="00935E0B" w:rsidRDefault="00A375E6" w:rsidP="00BE678F">
            <w:pPr>
              <w:pStyle w:val="TableText"/>
              <w:jc w:val="center"/>
              <w:rPr>
                <w:noProof w:val="0"/>
              </w:rPr>
            </w:pPr>
            <w:r w:rsidRPr="00935E0B">
              <w:rPr>
                <w:noProof w:val="0"/>
              </w:rPr>
              <w:t>26</w:t>
            </w:r>
          </w:p>
        </w:tc>
        <w:tc>
          <w:tcPr>
            <w:tcW w:w="1199" w:type="dxa"/>
            <w:vAlign w:val="center"/>
          </w:tcPr>
          <w:p w:rsidR="00A375E6" w:rsidRPr="00935E0B" w:rsidRDefault="00A375E6" w:rsidP="00BE678F">
            <w:pPr>
              <w:pStyle w:val="TableText"/>
              <w:jc w:val="center"/>
              <w:rPr>
                <w:noProof w:val="0"/>
              </w:rPr>
            </w:pPr>
            <w:r w:rsidRPr="00935E0B">
              <w:rPr>
                <w:noProof w:val="0"/>
              </w:rPr>
              <w:t>16</w:t>
            </w:r>
          </w:p>
        </w:tc>
      </w:tr>
      <w:tr w:rsidR="00A375E6" w:rsidRPr="00935E0B" w:rsidTr="00BE678F">
        <w:tc>
          <w:tcPr>
            <w:tcW w:w="605" w:type="dxa"/>
            <w:vAlign w:val="center"/>
          </w:tcPr>
          <w:p w:rsidR="00A375E6" w:rsidRPr="00935E0B" w:rsidRDefault="00BF648F" w:rsidP="00BF648F">
            <w:pPr>
              <w:pStyle w:val="TableText"/>
              <w:rPr>
                <w:noProof w:val="0"/>
              </w:rPr>
            </w:pPr>
            <w:r w:rsidRPr="00935E0B">
              <w:rPr>
                <w:noProof w:val="0"/>
              </w:rPr>
              <w:t>5.5</w:t>
            </w:r>
          </w:p>
        </w:tc>
        <w:tc>
          <w:tcPr>
            <w:tcW w:w="4300" w:type="dxa"/>
          </w:tcPr>
          <w:p w:rsidR="00A375E6" w:rsidRPr="00935E0B" w:rsidRDefault="00A375E6" w:rsidP="007C0A74">
            <w:pPr>
              <w:pStyle w:val="TableText"/>
              <w:rPr>
                <w:noProof w:val="0"/>
              </w:rPr>
            </w:pPr>
            <w:r w:rsidRPr="00935E0B">
              <w:rPr>
                <w:noProof w:val="0"/>
              </w:rPr>
              <w:t>Revise existing plans and strategies</w:t>
            </w:r>
          </w:p>
        </w:tc>
        <w:tc>
          <w:tcPr>
            <w:tcW w:w="1323" w:type="dxa"/>
            <w:gridSpan w:val="2"/>
            <w:vAlign w:val="center"/>
          </w:tcPr>
          <w:p w:rsidR="00A375E6" w:rsidRPr="00935E0B" w:rsidRDefault="00A375E6" w:rsidP="007C0A74">
            <w:pPr>
              <w:pStyle w:val="TableText"/>
              <w:jc w:val="center"/>
              <w:rPr>
                <w:noProof w:val="0"/>
              </w:rPr>
            </w:pPr>
            <w:r w:rsidRPr="00935E0B">
              <w:rPr>
                <w:noProof w:val="0"/>
              </w:rPr>
              <w:t>Activity</w:t>
            </w:r>
          </w:p>
        </w:tc>
        <w:tc>
          <w:tcPr>
            <w:tcW w:w="1328" w:type="dxa"/>
            <w:vAlign w:val="center"/>
          </w:tcPr>
          <w:p w:rsidR="00A375E6" w:rsidRPr="00935E0B" w:rsidRDefault="00A375E6" w:rsidP="00BE678F">
            <w:pPr>
              <w:pStyle w:val="TableText"/>
              <w:jc w:val="center"/>
              <w:rPr>
                <w:noProof w:val="0"/>
              </w:rPr>
            </w:pPr>
            <w:r w:rsidRPr="00935E0B">
              <w:rPr>
                <w:noProof w:val="0"/>
              </w:rPr>
              <w:t>26</w:t>
            </w:r>
          </w:p>
        </w:tc>
        <w:tc>
          <w:tcPr>
            <w:tcW w:w="1199" w:type="dxa"/>
            <w:vAlign w:val="center"/>
          </w:tcPr>
          <w:p w:rsidR="00A375E6" w:rsidRPr="00935E0B" w:rsidRDefault="00A375E6" w:rsidP="00BE678F">
            <w:pPr>
              <w:pStyle w:val="TableText"/>
              <w:jc w:val="center"/>
              <w:rPr>
                <w:noProof w:val="0"/>
              </w:rPr>
            </w:pPr>
            <w:r w:rsidRPr="00935E0B">
              <w:rPr>
                <w:noProof w:val="0"/>
              </w:rPr>
              <w:t>17</w:t>
            </w:r>
          </w:p>
        </w:tc>
      </w:tr>
    </w:tbl>
    <w:p w:rsidR="00A63749" w:rsidRPr="00935E0B" w:rsidRDefault="00A63749" w:rsidP="00A63749">
      <w:pPr>
        <w:rPr>
          <w:rFonts w:ascii="Helvetica" w:hAnsi="Helvetica"/>
        </w:rPr>
      </w:pPr>
    </w:p>
    <w:p w:rsidR="00A63749" w:rsidRPr="00935E0B" w:rsidRDefault="00A63749" w:rsidP="00A63749">
      <w:pPr>
        <w:rPr>
          <w:rFonts w:ascii="Helvetica" w:hAnsi="Helvetica"/>
        </w:rPr>
        <w:sectPr w:rsidR="00A63749" w:rsidRPr="00935E0B" w:rsidSect="006D7E9B">
          <w:headerReference w:type="even" r:id="rId43"/>
          <w:headerReference w:type="default" r:id="rId44"/>
          <w:pgSz w:w="11906" w:h="16838" w:code="9"/>
          <w:pgMar w:top="1440" w:right="1440" w:bottom="1440" w:left="1440" w:header="709" w:footer="326" w:gutter="0"/>
          <w:cols w:space="708"/>
          <w:docGrid w:linePitch="360"/>
        </w:sectPr>
      </w:pPr>
    </w:p>
    <w:p w:rsidR="00F814A5" w:rsidRPr="00935E0B" w:rsidRDefault="00A63749" w:rsidP="0016691D">
      <w:pPr>
        <w:pStyle w:val="Heading1"/>
      </w:pPr>
      <w:bookmarkStart w:id="37" w:name="_Toc294862959"/>
      <w:bookmarkStart w:id="38" w:name="_Toc337029852"/>
      <w:bookmarkStart w:id="39" w:name="_Toc370805489"/>
      <w:bookmarkStart w:id="40" w:name="_Toc425708234"/>
      <w:r w:rsidRPr="00935E0B">
        <w:t>Glossary</w:t>
      </w:r>
      <w:bookmarkEnd w:id="37"/>
      <w:bookmarkEnd w:id="38"/>
      <w:bookmarkEnd w:id="39"/>
      <w:bookmarkEnd w:id="40"/>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16691D" w:rsidRPr="00935E0B" w:rsidTr="00F814A5">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16691D" w:rsidRPr="00935E0B" w:rsidRDefault="0016691D" w:rsidP="00F814A5">
            <w:pPr>
              <w:pStyle w:val="TableHeading"/>
              <w:rPr>
                <w:noProof w:val="0"/>
              </w:rPr>
            </w:pPr>
            <w:r w:rsidRPr="00935E0B">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16691D" w:rsidRPr="00935E0B" w:rsidRDefault="0016691D" w:rsidP="00F814A5">
            <w:pPr>
              <w:pStyle w:val="TableHeading"/>
              <w:rPr>
                <w:noProof w:val="0"/>
              </w:rPr>
            </w:pPr>
            <w:r w:rsidRPr="00935E0B">
              <w:rPr>
                <w:noProof w:val="0"/>
              </w:rPr>
              <w:t>Explanation</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Adherence</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The act of doing what is required</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ALARP</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Acronym for as low as reasonably practicable</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Audit</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An official inspection of an organisations accounts or procedures</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Best practice</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7C0A74" w:rsidP="00F814A5">
            <w:pPr>
              <w:pStyle w:val="TableText"/>
              <w:rPr>
                <w:noProof w:val="0"/>
              </w:rPr>
            </w:pPr>
            <w:r w:rsidRPr="00935E0B">
              <w:rPr>
                <w:noProof w:val="0"/>
              </w:rPr>
              <w:t>Commercial</w:t>
            </w:r>
            <w:r w:rsidR="0016691D" w:rsidRPr="00935E0B">
              <w:rPr>
                <w:noProof w:val="0"/>
              </w:rPr>
              <w:t xml:space="preserve"> or professional procedures that are accepted or prescribed as being correct or most efficient</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Case study</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A particular instance of something used or analysed in order to illustrate a thesis or principal</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Compliance</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The action of complying with a wish or command</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Consequence</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A result or effect, often unpleasant</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Context</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The circumstances that form the setting for an event</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Contingency</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 xml:space="preserve">A future event or circumstance which is possible but </w:t>
            </w:r>
            <w:r w:rsidR="002D136A" w:rsidRPr="00935E0B">
              <w:rPr>
                <w:noProof w:val="0"/>
              </w:rPr>
              <w:t>cannot</w:t>
            </w:r>
            <w:r w:rsidRPr="00935E0B">
              <w:rPr>
                <w:noProof w:val="0"/>
              </w:rPr>
              <w:t xml:space="preserve"> be predicted with certainty</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Duty of Care</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 xml:space="preserve">A moral or legal obligation to ensure the safety or </w:t>
            </w:r>
            <w:r w:rsidR="002D136A" w:rsidRPr="00935E0B">
              <w:rPr>
                <w:noProof w:val="0"/>
              </w:rPr>
              <w:t>well-being</w:t>
            </w:r>
            <w:r w:rsidRPr="00935E0B">
              <w:rPr>
                <w:noProof w:val="0"/>
              </w:rPr>
              <w:t xml:space="preserve"> of others</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Fire drill</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A practice of the emergency procedures to be used in the event of fire</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Hazard</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A danger or risk</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Hierarchy of control</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A list of control measures in priority order that can be used to eliminate or control exposure to risk</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ISO31000</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A family of standards relating to risk management codified by the International Organisation for Standardisation</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Jurisdiction</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The official power to make legal decisions and judgements</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 xml:space="preserve">Liaison </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Communication or cooperation which facilitates a close working relationship between people and organisations</w:t>
            </w:r>
          </w:p>
        </w:tc>
      </w:tr>
      <w:tr w:rsidR="0016691D" w:rsidRPr="00935E0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Likelihood</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F814A5">
            <w:pPr>
              <w:pStyle w:val="TableText"/>
              <w:rPr>
                <w:noProof w:val="0"/>
              </w:rPr>
            </w:pPr>
            <w:r w:rsidRPr="00935E0B">
              <w:rPr>
                <w:noProof w:val="0"/>
              </w:rPr>
              <w:t>The state or fact of something being likely</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2D136A">
            <w:pPr>
              <w:pStyle w:val="TableTextBold"/>
              <w:keepNext/>
              <w:rPr>
                <w:noProof w:val="0"/>
              </w:rPr>
            </w:pPr>
            <w:r w:rsidRPr="00935E0B">
              <w:rPr>
                <w:noProof w:val="0"/>
              </w:rPr>
              <w:t>Management information system</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A system for gathering the financial, production and other information that managers need to run a business</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F814A5">
            <w:pPr>
              <w:pStyle w:val="TableTextBold"/>
              <w:rPr>
                <w:noProof w:val="0"/>
              </w:rPr>
            </w:pPr>
            <w:r w:rsidRPr="00935E0B">
              <w:rPr>
                <w:noProof w:val="0"/>
              </w:rPr>
              <w:t>Mitigate</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Make something bad less severe, serious or painful</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2D136A">
            <w:pPr>
              <w:pStyle w:val="TableTextBold"/>
              <w:rPr>
                <w:noProof w:val="0"/>
              </w:rPr>
            </w:pPr>
            <w:r w:rsidRPr="00935E0B">
              <w:rPr>
                <w:noProof w:val="0"/>
              </w:rPr>
              <w:t>Near miss</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A narrowly avoided collision or other accident</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A63749">
            <w:pPr>
              <w:pStyle w:val="TableTextBold"/>
              <w:rPr>
                <w:noProof w:val="0"/>
              </w:rPr>
            </w:pPr>
            <w:r w:rsidRPr="00935E0B">
              <w:rPr>
                <w:noProof w:val="0"/>
              </w:rPr>
              <w:t xml:space="preserve">Operational </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In or ready for use</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A63749">
            <w:pPr>
              <w:pStyle w:val="TableTextBold"/>
              <w:rPr>
                <w:noProof w:val="0"/>
              </w:rPr>
            </w:pPr>
            <w:r w:rsidRPr="00935E0B">
              <w:rPr>
                <w:noProof w:val="0"/>
              </w:rPr>
              <w:t xml:space="preserve">Organisational </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Relating to an organised body of people with a purpose</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A63749">
            <w:pPr>
              <w:pStyle w:val="TableTextBold"/>
              <w:rPr>
                <w:noProof w:val="0"/>
              </w:rPr>
            </w:pPr>
            <w:r w:rsidRPr="00935E0B">
              <w:rPr>
                <w:noProof w:val="0"/>
              </w:rPr>
              <w:t>Policy</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A course or principle of action adopted or proposed by an organisation</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A63749">
            <w:pPr>
              <w:pStyle w:val="TableTextBold"/>
              <w:rPr>
                <w:noProof w:val="0"/>
              </w:rPr>
            </w:pPr>
            <w:r w:rsidRPr="00935E0B">
              <w:rPr>
                <w:noProof w:val="0"/>
              </w:rPr>
              <w:t>Risk</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A risk is the potential (or possibility) for a hazard to cause injury or illness in the workplace.</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A63749">
            <w:pPr>
              <w:pStyle w:val="TableTextBold"/>
              <w:rPr>
                <w:noProof w:val="0"/>
              </w:rPr>
            </w:pPr>
            <w:r w:rsidRPr="00935E0B">
              <w:rPr>
                <w:noProof w:val="0"/>
              </w:rPr>
              <w:t>Risk exposure</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The quantified potential for loss that might occur as a result of some activity</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A63749">
            <w:pPr>
              <w:pStyle w:val="TableTextBold"/>
              <w:rPr>
                <w:noProof w:val="0"/>
              </w:rPr>
            </w:pPr>
            <w:r w:rsidRPr="00935E0B">
              <w:rPr>
                <w:noProof w:val="0"/>
              </w:rPr>
              <w:t>Risk treatment</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The process of selecting and implementing measures to control risk</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A63749">
            <w:pPr>
              <w:pStyle w:val="TableTextBold"/>
              <w:rPr>
                <w:noProof w:val="0"/>
              </w:rPr>
            </w:pPr>
            <w:r w:rsidRPr="00935E0B">
              <w:rPr>
                <w:noProof w:val="0"/>
              </w:rPr>
              <w:t>Role play</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Participation in a role playing activity</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A63749">
            <w:pPr>
              <w:pStyle w:val="TableTextBold"/>
              <w:rPr>
                <w:noProof w:val="0"/>
              </w:rPr>
            </w:pPr>
            <w:r w:rsidRPr="00935E0B">
              <w:rPr>
                <w:noProof w:val="0"/>
              </w:rPr>
              <w:t xml:space="preserve">Scenario </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A written outline of a story giving details of the plot and individual scenes</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A63749">
            <w:pPr>
              <w:pStyle w:val="TableTextBold"/>
              <w:rPr>
                <w:noProof w:val="0"/>
              </w:rPr>
            </w:pPr>
            <w:r w:rsidRPr="00935E0B">
              <w:rPr>
                <w:noProof w:val="0"/>
              </w:rPr>
              <w:t xml:space="preserve">Senior management </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A team of individuals at the highest level of the organisation</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A63749">
            <w:pPr>
              <w:pStyle w:val="TableTextBold"/>
              <w:rPr>
                <w:noProof w:val="0"/>
              </w:rPr>
            </w:pPr>
            <w:r w:rsidRPr="00935E0B">
              <w:rPr>
                <w:noProof w:val="0"/>
              </w:rPr>
              <w:t>Simulation</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The imitation or feigning of something</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A63749">
            <w:pPr>
              <w:pStyle w:val="TableTextBold"/>
              <w:rPr>
                <w:noProof w:val="0"/>
              </w:rPr>
            </w:pPr>
            <w:r w:rsidRPr="00935E0B">
              <w:rPr>
                <w:noProof w:val="0"/>
              </w:rPr>
              <w:t>Stakeholder</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A person with an interest or concern in something</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A63749">
            <w:pPr>
              <w:pStyle w:val="TableTextBold"/>
              <w:rPr>
                <w:noProof w:val="0"/>
              </w:rPr>
            </w:pPr>
            <w:r w:rsidRPr="00935E0B">
              <w:rPr>
                <w:noProof w:val="0"/>
              </w:rPr>
              <w:t>Strategic</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Relating to the identification of long term aims</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A63749">
            <w:pPr>
              <w:pStyle w:val="TableTextBold"/>
              <w:rPr>
                <w:noProof w:val="0"/>
              </w:rPr>
            </w:pPr>
            <w:r w:rsidRPr="00935E0B">
              <w:rPr>
                <w:noProof w:val="0"/>
              </w:rPr>
              <w:t>Strategy</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A plan of action designed to achieve a long term result</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A63749">
            <w:pPr>
              <w:pStyle w:val="TableTextBold"/>
              <w:rPr>
                <w:noProof w:val="0"/>
              </w:rPr>
            </w:pPr>
            <w:r w:rsidRPr="00935E0B">
              <w:rPr>
                <w:noProof w:val="0"/>
              </w:rPr>
              <w:t>SWOT Analysis</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A study undertaken by an organisation to identify its internal strengths and weaknesses and external opportunities and threats</w:t>
            </w:r>
          </w:p>
        </w:tc>
      </w:tr>
      <w:tr w:rsidR="0016691D" w:rsidRPr="00935E0B" w:rsidTr="002D136A">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6691D" w:rsidRPr="00935E0B" w:rsidRDefault="0016691D" w:rsidP="00A63749">
            <w:pPr>
              <w:pStyle w:val="TableTextBold"/>
              <w:rPr>
                <w:noProof w:val="0"/>
              </w:rPr>
            </w:pPr>
            <w:r w:rsidRPr="00935E0B">
              <w:rPr>
                <w:noProof w:val="0"/>
              </w:rPr>
              <w:t>Workplace practices</w:t>
            </w:r>
          </w:p>
        </w:tc>
        <w:tc>
          <w:tcPr>
            <w:tcW w:w="5245" w:type="dxa"/>
            <w:tcBorders>
              <w:top w:val="single" w:sz="4" w:space="0" w:color="auto"/>
              <w:left w:val="single" w:sz="4" w:space="0" w:color="auto"/>
              <w:bottom w:val="single" w:sz="4" w:space="0" w:color="auto"/>
              <w:right w:val="single" w:sz="4" w:space="0" w:color="auto"/>
            </w:tcBorders>
            <w:vAlign w:val="center"/>
          </w:tcPr>
          <w:p w:rsidR="0016691D" w:rsidRPr="00935E0B" w:rsidRDefault="0016691D" w:rsidP="002D136A">
            <w:pPr>
              <w:pStyle w:val="TableText"/>
              <w:rPr>
                <w:noProof w:val="0"/>
              </w:rPr>
            </w:pPr>
            <w:r w:rsidRPr="00935E0B">
              <w:rPr>
                <w:noProof w:val="0"/>
              </w:rPr>
              <w:t>The act of doing something again and again in a workplace context</w:t>
            </w:r>
          </w:p>
        </w:tc>
      </w:tr>
    </w:tbl>
    <w:p w:rsidR="00CE6040" w:rsidRPr="00935E0B" w:rsidRDefault="00CE6040" w:rsidP="00BD2681">
      <w:pPr>
        <w:pStyle w:val="BodyCopy"/>
        <w:rPr>
          <w:noProof w:val="0"/>
          <w:szCs w:val="24"/>
        </w:rPr>
      </w:pPr>
    </w:p>
    <w:p w:rsidR="00CE6040" w:rsidRPr="00935E0B" w:rsidRDefault="00CE6040" w:rsidP="00BD2681">
      <w:pPr>
        <w:pStyle w:val="BodyCopy"/>
        <w:rPr>
          <w:noProof w:val="0"/>
          <w:szCs w:val="24"/>
        </w:rPr>
        <w:sectPr w:rsidR="00CE6040" w:rsidRPr="00935E0B" w:rsidSect="006D7E9B">
          <w:headerReference w:type="even" r:id="rId45"/>
          <w:headerReference w:type="default" r:id="rId46"/>
          <w:pgSz w:w="11906" w:h="16838"/>
          <w:pgMar w:top="1440" w:right="1440" w:bottom="1440" w:left="1440" w:header="708" w:footer="329" w:gutter="0"/>
          <w:cols w:space="708"/>
          <w:docGrid w:linePitch="360"/>
        </w:sectPr>
      </w:pPr>
    </w:p>
    <w:p w:rsidR="00F84543" w:rsidRPr="00935E0B" w:rsidRDefault="00BD2681" w:rsidP="00CD0302">
      <w:pPr>
        <w:pStyle w:val="Heading1"/>
      </w:pPr>
      <w:bookmarkStart w:id="41" w:name="_Toc294862960"/>
      <w:bookmarkStart w:id="42" w:name="_Toc370805490"/>
      <w:bookmarkStart w:id="43" w:name="_Toc337029817"/>
      <w:bookmarkStart w:id="44" w:name="_Toc425708235"/>
      <w:r w:rsidRPr="00935E0B">
        <w:t>Element 1</w:t>
      </w:r>
      <w:bookmarkEnd w:id="41"/>
      <w:r w:rsidR="006576A2" w:rsidRPr="00935E0B">
        <w:t xml:space="preserve">: </w:t>
      </w:r>
      <w:r w:rsidR="00F84543" w:rsidRPr="00935E0B">
        <w:br/>
      </w:r>
      <w:bookmarkEnd w:id="42"/>
      <w:bookmarkEnd w:id="43"/>
      <w:sdt>
        <w:sdtPr>
          <w:alias w:val="Element1"/>
          <w:tag w:val="Element1"/>
          <w:id w:val="1734581540"/>
          <w:placeholder>
            <w:docPart w:val="0D21AFA17BE64A4DA78DD508832ABD9B"/>
          </w:placeholder>
        </w:sdtPr>
        <w:sdtEndPr>
          <w:rPr>
            <w:highlight w:val="yellow"/>
          </w:rPr>
        </w:sdtEndPr>
        <w:sdtContent>
          <w:r w:rsidR="00BB51C8" w:rsidRPr="00935E0B">
            <w:t>Undertake initial operational risk management procedures</w:t>
          </w:r>
        </w:sdtContent>
      </w:sdt>
      <w:bookmarkEnd w:id="44"/>
    </w:p>
    <w:p w:rsidR="00BD2681" w:rsidRPr="00935E0B" w:rsidRDefault="00BD2681" w:rsidP="00F84543">
      <w:pPr>
        <w:pStyle w:val="Heading2"/>
      </w:pPr>
      <w:r w:rsidRPr="00935E0B">
        <w:t>1.1</w:t>
      </w:r>
      <w:r w:rsidRPr="00935E0B">
        <w:tab/>
      </w:r>
      <w:fldSimple w:instr=" REF  Criteria11  \* MERGEFORMAT ">
        <w:sdt>
          <w:sdtPr>
            <w:alias w:val="Criteria11"/>
            <w:tag w:val="Criteria11"/>
            <w:id w:val="-1021709173"/>
            <w:placeholder>
              <w:docPart w:val="AAD2150490F44176BD71139553F0D031"/>
            </w:placeholder>
          </w:sdtPr>
          <w:sdtEndPr/>
          <w:sdtContent>
            <w:r w:rsidR="00DA70E7" w:rsidRPr="00DA70E7">
              <w:rPr>
                <w:rStyle w:val="PlaceholderText"/>
                <w:color w:val="45545F"/>
              </w:rPr>
              <w:t xml:space="preserve">Establish the context for operational </w:t>
            </w:r>
            <w:r w:rsidR="00DA70E7" w:rsidRPr="00935E0B">
              <w:t xml:space="preserve">risk </w:t>
            </w:r>
          </w:sdtContent>
        </w:sdt>
      </w:fldSimple>
    </w:p>
    <w:p w:rsidR="00F84543" w:rsidRPr="00935E0B" w:rsidRDefault="00B632D9" w:rsidP="004F6A83">
      <w:pPr>
        <w:pStyle w:val="Heading3"/>
        <w:ind w:left="0" w:firstLine="0"/>
      </w:pPr>
      <w:r w:rsidRPr="00935E0B">
        <w:rPr>
          <w:noProof/>
          <w:lang w:val="en-US" w:eastAsia="en-US"/>
        </w:rPr>
        <w:drawing>
          <wp:anchor distT="0" distB="0" distL="114300" distR="114300" simplePos="0" relativeHeight="251694080" behindDoc="0" locked="0" layoutInCell="1" allowOverlap="1">
            <wp:simplePos x="0" y="0"/>
            <wp:positionH relativeFrom="column">
              <wp:posOffset>3966845</wp:posOffset>
            </wp:positionH>
            <wp:positionV relativeFrom="paragraph">
              <wp:posOffset>282575</wp:posOffset>
            </wp:positionV>
            <wp:extent cx="1724025" cy="1945005"/>
            <wp:effectExtent l="0" t="0" r="0" b="0"/>
            <wp:wrapSquare wrapText="bothSides"/>
            <wp:docPr id="1" name="Picture 1" descr="I:\Overseas Projects\PHOTOS\2012\Front office 2012\shutterstock_947017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2\Front office 2012\shutterstock_94701796.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24025" cy="1945005"/>
                    </a:xfrm>
                    <a:prstGeom prst="rect">
                      <a:avLst/>
                    </a:prstGeom>
                    <a:noFill/>
                    <a:ln>
                      <a:noFill/>
                    </a:ln>
                  </pic:spPr>
                </pic:pic>
              </a:graphicData>
            </a:graphic>
          </wp:anchor>
        </w:drawing>
      </w:r>
      <w:r w:rsidR="00BD2681" w:rsidRPr="00935E0B">
        <w:t>Introduction</w:t>
      </w:r>
    </w:p>
    <w:p w:rsidR="00F84543" w:rsidRPr="00935E0B" w:rsidRDefault="00F9765D" w:rsidP="00F84543">
      <w:pPr>
        <w:pStyle w:val="BodyCopy"/>
        <w:rPr>
          <w:i/>
          <w:noProof w:val="0"/>
        </w:rPr>
      </w:pPr>
      <w:r w:rsidRPr="00935E0B">
        <w:rPr>
          <w:i/>
          <w:noProof w:val="0"/>
        </w:rPr>
        <w:t xml:space="preserve">"As part of cleaning the hotel, Lan and Jo are required to clean guest rooms including the bathrooms. This process involves the use of a very strong smelling cleaning chemical which always makes them feel dizzy, even whilst wearing the face masks which management has provided. </w:t>
      </w:r>
      <w:r w:rsidR="000A3D25" w:rsidRPr="00935E0B">
        <w:rPr>
          <w:i/>
          <w:noProof w:val="0"/>
        </w:rPr>
        <w:t xml:space="preserve"> </w:t>
      </w:r>
      <w:r w:rsidRPr="00935E0B">
        <w:rPr>
          <w:i/>
          <w:noProof w:val="0"/>
        </w:rPr>
        <w:t xml:space="preserve">Not surprisingly neither of them particularly likes this part of their work and one morning, whilst sitting in the staff canteen they were loudly expressing this to their colleagues. </w:t>
      </w:r>
      <w:r w:rsidR="004E2AC6" w:rsidRPr="00935E0B">
        <w:rPr>
          <w:i/>
          <w:noProof w:val="0"/>
        </w:rPr>
        <w:t xml:space="preserve">One of them, </w:t>
      </w:r>
      <w:r w:rsidRPr="00935E0B">
        <w:rPr>
          <w:i/>
          <w:noProof w:val="0"/>
        </w:rPr>
        <w:t>Po</w:t>
      </w:r>
      <w:r w:rsidR="004E2AC6" w:rsidRPr="00935E0B">
        <w:rPr>
          <w:i/>
          <w:noProof w:val="0"/>
        </w:rPr>
        <w:t xml:space="preserve"> came over and said that she had heard that there was a new product on the market for cleaning which has virtually no odour</w:t>
      </w:r>
      <w:r w:rsidRPr="00935E0B">
        <w:rPr>
          <w:i/>
          <w:noProof w:val="0"/>
        </w:rPr>
        <w:t>.</w:t>
      </w:r>
      <w:r w:rsidR="004E2AC6" w:rsidRPr="00935E0B">
        <w:rPr>
          <w:i/>
          <w:noProof w:val="0"/>
        </w:rPr>
        <w:t xml:space="preserve"> She suggested they mention this to the shift supervisor" </w:t>
      </w:r>
    </w:p>
    <w:p w:rsidR="004E2AC6" w:rsidRPr="00935E0B" w:rsidRDefault="004E2AC6" w:rsidP="00F84543">
      <w:pPr>
        <w:pStyle w:val="BodyCopy"/>
        <w:rPr>
          <w:noProof w:val="0"/>
        </w:rPr>
      </w:pPr>
      <w:r w:rsidRPr="00935E0B">
        <w:rPr>
          <w:noProof w:val="0"/>
        </w:rPr>
        <w:t xml:space="preserve">In this example Po has taken steps on her own initiative to manage an operational risk by considering a problem and suggesting a plan of action. </w:t>
      </w:r>
    </w:p>
    <w:p w:rsidR="00135F0F" w:rsidRPr="00935E0B" w:rsidRDefault="000A3D25" w:rsidP="00F84543">
      <w:pPr>
        <w:pStyle w:val="BodyCopy"/>
        <w:rPr>
          <w:noProof w:val="0"/>
        </w:rPr>
      </w:pPr>
      <w:r w:rsidRPr="00935E0B">
        <w:rPr>
          <w:noProof w:val="0"/>
        </w:rPr>
        <w:t xml:space="preserve">Risk can be present in </w:t>
      </w:r>
      <w:r w:rsidR="009F44E9" w:rsidRPr="00935E0B">
        <w:rPr>
          <w:noProof w:val="0"/>
        </w:rPr>
        <w:t>m</w:t>
      </w:r>
      <w:r w:rsidRPr="00935E0B">
        <w:rPr>
          <w:noProof w:val="0"/>
        </w:rPr>
        <w:t xml:space="preserve">any areas </w:t>
      </w:r>
      <w:r w:rsidR="009F44E9" w:rsidRPr="00935E0B">
        <w:rPr>
          <w:noProof w:val="0"/>
        </w:rPr>
        <w:t>within which a</w:t>
      </w:r>
      <w:r w:rsidRPr="00935E0B">
        <w:rPr>
          <w:noProof w:val="0"/>
        </w:rPr>
        <w:t xml:space="preserve"> </w:t>
      </w:r>
      <w:r w:rsidR="00C9067C" w:rsidRPr="00935E0B">
        <w:rPr>
          <w:noProof w:val="0"/>
        </w:rPr>
        <w:t>business</w:t>
      </w:r>
      <w:r w:rsidRPr="00935E0B">
        <w:rPr>
          <w:noProof w:val="0"/>
        </w:rPr>
        <w:t xml:space="preserve"> operates and </w:t>
      </w:r>
      <w:r w:rsidR="009F44E9" w:rsidRPr="00935E0B">
        <w:rPr>
          <w:noProof w:val="0"/>
        </w:rPr>
        <w:t xml:space="preserve">the </w:t>
      </w:r>
      <w:r w:rsidR="004E2AC6" w:rsidRPr="00935E0B">
        <w:rPr>
          <w:noProof w:val="0"/>
        </w:rPr>
        <w:t xml:space="preserve">hospitality </w:t>
      </w:r>
      <w:r w:rsidR="009F44E9" w:rsidRPr="00935E0B">
        <w:rPr>
          <w:noProof w:val="0"/>
        </w:rPr>
        <w:t>industry is no exception.</w:t>
      </w:r>
    </w:p>
    <w:p w:rsidR="004C08C9" w:rsidRPr="00935E0B" w:rsidRDefault="00EB7F15" w:rsidP="00F84543">
      <w:pPr>
        <w:pStyle w:val="BodyCopy"/>
        <w:rPr>
          <w:noProof w:val="0"/>
        </w:rPr>
      </w:pPr>
      <w:r w:rsidRPr="00935E0B">
        <w:rPr>
          <w:noProof w:val="0"/>
        </w:rPr>
        <w:t xml:space="preserve">What then is risk? According to the International Organisation for Standardisation (ISO), risk is "the effect of uncertainty on objectives". Put simply it is the risk of something happening that could impact on the objectives of a business or organisation. </w:t>
      </w:r>
      <w:r w:rsidR="004E2AC6" w:rsidRPr="00935E0B">
        <w:rPr>
          <w:noProof w:val="0"/>
        </w:rPr>
        <w:t xml:space="preserve">The risk Lan and Jo were confronting related to their own health and the impact of a work practice on this. </w:t>
      </w:r>
    </w:p>
    <w:p w:rsidR="004C08C9" w:rsidRPr="00935E0B" w:rsidRDefault="004C08C9" w:rsidP="004C08C9">
      <w:pPr>
        <w:rPr>
          <w:rFonts w:ascii="Helvetica" w:hAnsi="Helvetica"/>
        </w:rPr>
      </w:pPr>
      <w:r w:rsidRPr="00935E0B">
        <w:rPr>
          <w:rFonts w:ascii="Helvetica" w:hAnsi="Helvetica"/>
        </w:rPr>
        <w:t>Risk Management can be simplified into 4 questions:</w:t>
      </w:r>
    </w:p>
    <w:p w:rsidR="004C08C9" w:rsidRPr="00935E0B" w:rsidRDefault="004C08C9" w:rsidP="001A1C49">
      <w:pPr>
        <w:pStyle w:val="ListParagraph"/>
        <w:widowControl/>
        <w:numPr>
          <w:ilvl w:val="0"/>
          <w:numId w:val="31"/>
        </w:numPr>
        <w:spacing w:before="120" w:after="200"/>
        <w:ind w:left="425" w:hanging="357"/>
        <w:rPr>
          <w:rFonts w:ascii="Helvetica" w:hAnsi="Helvetica"/>
          <w:lang w:val="en-AU"/>
        </w:rPr>
      </w:pPr>
      <w:r w:rsidRPr="00935E0B">
        <w:rPr>
          <w:rFonts w:ascii="Helvetica" w:hAnsi="Helvetica"/>
          <w:lang w:val="en-AU"/>
        </w:rPr>
        <w:t>What untoward things could happen?</w:t>
      </w:r>
    </w:p>
    <w:p w:rsidR="004C08C9" w:rsidRPr="00935E0B" w:rsidRDefault="004C08C9" w:rsidP="001A1C49">
      <w:pPr>
        <w:pStyle w:val="ListParagraph"/>
        <w:widowControl/>
        <w:numPr>
          <w:ilvl w:val="0"/>
          <w:numId w:val="31"/>
        </w:numPr>
        <w:spacing w:before="120" w:after="200"/>
        <w:ind w:left="425" w:hanging="357"/>
        <w:rPr>
          <w:rFonts w:ascii="Helvetica" w:hAnsi="Helvetica"/>
          <w:lang w:val="en-AU"/>
        </w:rPr>
      </w:pPr>
      <w:r w:rsidRPr="00935E0B">
        <w:rPr>
          <w:rFonts w:ascii="Helvetica" w:hAnsi="Helvetica"/>
          <w:lang w:val="en-AU"/>
        </w:rPr>
        <w:t>What would be the impact?</w:t>
      </w:r>
    </w:p>
    <w:p w:rsidR="004C08C9" w:rsidRPr="00935E0B" w:rsidRDefault="004C08C9" w:rsidP="001A1C49">
      <w:pPr>
        <w:pStyle w:val="ListParagraph"/>
        <w:widowControl/>
        <w:numPr>
          <w:ilvl w:val="0"/>
          <w:numId w:val="31"/>
        </w:numPr>
        <w:spacing w:before="120" w:after="200"/>
        <w:ind w:left="425" w:hanging="357"/>
        <w:rPr>
          <w:rFonts w:ascii="Helvetica" w:hAnsi="Helvetica"/>
          <w:lang w:val="en-AU"/>
        </w:rPr>
      </w:pPr>
      <w:r w:rsidRPr="00935E0B">
        <w:rPr>
          <w:rFonts w:ascii="Helvetica" w:hAnsi="Helvetica"/>
          <w:lang w:val="en-AU"/>
        </w:rPr>
        <w:t>What can we do about it?</w:t>
      </w:r>
    </w:p>
    <w:p w:rsidR="004C08C9" w:rsidRPr="00935E0B" w:rsidRDefault="004C08C9" w:rsidP="001A1C49">
      <w:pPr>
        <w:pStyle w:val="ListParagraph"/>
        <w:widowControl/>
        <w:numPr>
          <w:ilvl w:val="0"/>
          <w:numId w:val="31"/>
        </w:numPr>
        <w:spacing w:before="120" w:after="200"/>
        <w:ind w:left="425" w:hanging="357"/>
        <w:rPr>
          <w:rFonts w:ascii="Helvetica" w:hAnsi="Helvetica"/>
          <w:lang w:val="en-AU"/>
        </w:rPr>
      </w:pPr>
      <w:r w:rsidRPr="00935E0B">
        <w:rPr>
          <w:rFonts w:ascii="Helvetica" w:hAnsi="Helvetica"/>
          <w:lang w:val="en-AU"/>
        </w:rPr>
        <w:t>How do we tell everyone involved?</w:t>
      </w:r>
    </w:p>
    <w:p w:rsidR="00BE3503" w:rsidRPr="00935E0B" w:rsidRDefault="00BE3503" w:rsidP="00F84543">
      <w:pPr>
        <w:pStyle w:val="BodyCopy"/>
        <w:rPr>
          <w:noProof w:val="0"/>
        </w:rPr>
      </w:pPr>
      <w:r w:rsidRPr="00935E0B">
        <w:rPr>
          <w:noProof w:val="0"/>
        </w:rPr>
        <w:t>Risk can operate on four levels;</w:t>
      </w:r>
    </w:p>
    <w:p w:rsidR="00BE3503" w:rsidRPr="00935E0B" w:rsidRDefault="00B77BAA" w:rsidP="00F84543">
      <w:pPr>
        <w:pStyle w:val="BodyCopy"/>
        <w:rPr>
          <w:noProof w:val="0"/>
        </w:rPr>
      </w:pPr>
      <w:r w:rsidRPr="00935E0B">
        <w:rPr>
          <w:b/>
          <w:noProof w:val="0"/>
        </w:rPr>
        <w:t xml:space="preserve">1. </w:t>
      </w:r>
      <w:r w:rsidR="00BE3503" w:rsidRPr="00935E0B">
        <w:rPr>
          <w:b/>
          <w:noProof w:val="0"/>
        </w:rPr>
        <w:t>Strategic</w:t>
      </w:r>
      <w:r w:rsidR="00BE3503" w:rsidRPr="00935E0B">
        <w:rPr>
          <w:noProof w:val="0"/>
        </w:rPr>
        <w:t xml:space="preserve"> </w:t>
      </w:r>
      <w:r w:rsidR="00B632D9" w:rsidRPr="00935E0B">
        <w:rPr>
          <w:noProof w:val="0"/>
        </w:rPr>
        <w:t xml:space="preserve">- </w:t>
      </w:r>
      <w:r w:rsidR="00BE3503" w:rsidRPr="00935E0B">
        <w:rPr>
          <w:noProof w:val="0"/>
        </w:rPr>
        <w:t>which relates to actions taken at senior management level such as a decision to open a new hotel</w:t>
      </w:r>
      <w:r w:rsidR="00776A71" w:rsidRPr="00935E0B">
        <w:rPr>
          <w:noProof w:val="0"/>
        </w:rPr>
        <w:t>. Risk may be manifested through incorrect assumptions upon which longer term decisions are made.</w:t>
      </w:r>
    </w:p>
    <w:p w:rsidR="00BE3503" w:rsidRPr="00935E0B" w:rsidRDefault="00B77BAA" w:rsidP="00F84543">
      <w:pPr>
        <w:pStyle w:val="BodyCopy"/>
        <w:rPr>
          <w:noProof w:val="0"/>
        </w:rPr>
      </w:pPr>
      <w:r w:rsidRPr="00935E0B">
        <w:rPr>
          <w:b/>
          <w:noProof w:val="0"/>
        </w:rPr>
        <w:t xml:space="preserve">2. </w:t>
      </w:r>
      <w:r w:rsidR="00BE3503" w:rsidRPr="00935E0B">
        <w:rPr>
          <w:b/>
          <w:noProof w:val="0"/>
        </w:rPr>
        <w:t xml:space="preserve">Organisational </w:t>
      </w:r>
      <w:r w:rsidR="00B632D9" w:rsidRPr="00935E0B">
        <w:rPr>
          <w:b/>
          <w:noProof w:val="0"/>
        </w:rPr>
        <w:t xml:space="preserve">- </w:t>
      </w:r>
      <w:r w:rsidR="00776A71" w:rsidRPr="00935E0B">
        <w:rPr>
          <w:noProof w:val="0"/>
        </w:rPr>
        <w:t xml:space="preserve">which relate to the management structures, systems and processes that the organisation adopts to achieve its strategic goals. Risks in this area may arise due to poor management of systems and processes. </w:t>
      </w:r>
    </w:p>
    <w:p w:rsidR="00BE3503" w:rsidRPr="00935E0B" w:rsidRDefault="00B77BAA" w:rsidP="00F84543">
      <w:pPr>
        <w:pStyle w:val="BodyCopy"/>
        <w:rPr>
          <w:noProof w:val="0"/>
        </w:rPr>
      </w:pPr>
      <w:r w:rsidRPr="00935E0B">
        <w:rPr>
          <w:b/>
          <w:noProof w:val="0"/>
        </w:rPr>
        <w:t xml:space="preserve">3. </w:t>
      </w:r>
      <w:r w:rsidR="00BE3503" w:rsidRPr="00935E0B">
        <w:rPr>
          <w:b/>
          <w:noProof w:val="0"/>
        </w:rPr>
        <w:t>Operational</w:t>
      </w:r>
      <w:r w:rsidR="00B632D9" w:rsidRPr="00935E0B">
        <w:rPr>
          <w:b/>
          <w:noProof w:val="0"/>
        </w:rPr>
        <w:t>-</w:t>
      </w:r>
      <w:r w:rsidR="00BE3503" w:rsidRPr="00935E0B">
        <w:rPr>
          <w:noProof w:val="0"/>
        </w:rPr>
        <w:t xml:space="preserve"> </w:t>
      </w:r>
      <w:r w:rsidR="00776A71" w:rsidRPr="00935E0B">
        <w:rPr>
          <w:noProof w:val="0"/>
        </w:rPr>
        <w:t xml:space="preserve">which is linked to a breakdown in systems within an organisation. Such risks may include fraud, IT system failure and power outages. </w:t>
      </w:r>
    </w:p>
    <w:p w:rsidR="00BE3503" w:rsidRPr="00935E0B" w:rsidRDefault="00B77BAA" w:rsidP="00F84543">
      <w:pPr>
        <w:pStyle w:val="BodyCopy"/>
        <w:rPr>
          <w:noProof w:val="0"/>
        </w:rPr>
      </w:pPr>
      <w:r w:rsidRPr="00935E0B">
        <w:rPr>
          <w:b/>
          <w:noProof w:val="0"/>
        </w:rPr>
        <w:t xml:space="preserve">4. </w:t>
      </w:r>
      <w:r w:rsidR="00BE3503" w:rsidRPr="00935E0B">
        <w:rPr>
          <w:b/>
          <w:noProof w:val="0"/>
        </w:rPr>
        <w:t>Task</w:t>
      </w:r>
      <w:r w:rsidR="00776A71" w:rsidRPr="00935E0B">
        <w:rPr>
          <w:b/>
          <w:noProof w:val="0"/>
        </w:rPr>
        <w:t xml:space="preserve"> risks </w:t>
      </w:r>
      <w:r w:rsidR="00A871DE" w:rsidRPr="00935E0B">
        <w:rPr>
          <w:b/>
          <w:noProof w:val="0"/>
        </w:rPr>
        <w:t>-</w:t>
      </w:r>
      <w:r w:rsidR="00776A71" w:rsidRPr="00935E0B">
        <w:rPr>
          <w:noProof w:val="0"/>
        </w:rPr>
        <w:t xml:space="preserve">which result from an </w:t>
      </w:r>
      <w:r w:rsidR="00B30D63" w:rsidRPr="00935E0B">
        <w:rPr>
          <w:noProof w:val="0"/>
        </w:rPr>
        <w:t>individual’s</w:t>
      </w:r>
      <w:r w:rsidR="00776A71" w:rsidRPr="00935E0B">
        <w:rPr>
          <w:noProof w:val="0"/>
        </w:rPr>
        <w:t xml:space="preserve"> work tasks. This may be something like a staff member forgetting to take a drink to a room thus resulting in </w:t>
      </w:r>
      <w:r w:rsidR="005167B9" w:rsidRPr="00935E0B">
        <w:rPr>
          <w:noProof w:val="0"/>
        </w:rPr>
        <w:t>the hotel having a poor reputation.</w:t>
      </w:r>
    </w:p>
    <w:p w:rsidR="00851EE3" w:rsidRPr="00935E0B" w:rsidRDefault="00851EE3" w:rsidP="00F84543">
      <w:pPr>
        <w:pStyle w:val="BodyCopy"/>
        <w:rPr>
          <w:noProof w:val="0"/>
        </w:rPr>
      </w:pPr>
      <w:r w:rsidRPr="00935E0B">
        <w:rPr>
          <w:noProof w:val="0"/>
        </w:rPr>
        <w:t xml:space="preserve">Operational Risk is the risk of loss due to a failure of systems within an organisation. This may </w:t>
      </w:r>
      <w:r w:rsidR="00EB7F15" w:rsidRPr="00935E0B">
        <w:rPr>
          <w:noProof w:val="0"/>
        </w:rPr>
        <w:t xml:space="preserve">take many forms and may range from an immediate threat right through to something which will develop over a protracted period of time. </w:t>
      </w:r>
      <w:r w:rsidR="009F44E9" w:rsidRPr="00935E0B">
        <w:rPr>
          <w:noProof w:val="0"/>
        </w:rPr>
        <w:t>H</w:t>
      </w:r>
      <w:r w:rsidR="000A3D25" w:rsidRPr="00935E0B">
        <w:rPr>
          <w:noProof w:val="0"/>
        </w:rPr>
        <w:t xml:space="preserve">aving an ability to understand the context of this risk is an important part of business survival. </w:t>
      </w:r>
    </w:p>
    <w:p w:rsidR="008A64FB" w:rsidRPr="00935E0B" w:rsidRDefault="00903117" w:rsidP="00F84543">
      <w:pPr>
        <w:pStyle w:val="BodyCopy"/>
        <w:rPr>
          <w:noProof w:val="0"/>
        </w:rPr>
      </w:pPr>
      <w:r w:rsidRPr="00935E0B">
        <w:rPr>
          <w:noProof w:val="0"/>
        </w:rPr>
        <w:t xml:space="preserve">When we establish </w:t>
      </w:r>
      <w:r w:rsidR="00851EE3" w:rsidRPr="00935E0B">
        <w:rPr>
          <w:noProof w:val="0"/>
        </w:rPr>
        <w:t>the context of</w:t>
      </w:r>
      <w:r w:rsidRPr="00935E0B">
        <w:rPr>
          <w:noProof w:val="0"/>
        </w:rPr>
        <w:t xml:space="preserve"> risk we need to do three things: </w:t>
      </w:r>
    </w:p>
    <w:p w:rsidR="008A64FB" w:rsidRPr="00935E0B" w:rsidRDefault="00DC2BDA" w:rsidP="00F84543">
      <w:pPr>
        <w:pStyle w:val="BodyCopy"/>
        <w:rPr>
          <w:noProof w:val="0"/>
        </w:rPr>
      </w:pPr>
      <w:r w:rsidRPr="00935E0B">
        <w:rPr>
          <w:noProof w:val="0"/>
        </w:rPr>
        <w:t>1) U</w:t>
      </w:r>
      <w:r w:rsidR="00903117" w:rsidRPr="00935E0B">
        <w:rPr>
          <w:noProof w:val="0"/>
        </w:rPr>
        <w:t>nderstand the org</w:t>
      </w:r>
      <w:r w:rsidR="00EB7F15" w:rsidRPr="00935E0B">
        <w:rPr>
          <w:noProof w:val="0"/>
        </w:rPr>
        <w:t>a</w:t>
      </w:r>
      <w:r w:rsidR="00903117" w:rsidRPr="00935E0B">
        <w:rPr>
          <w:noProof w:val="0"/>
        </w:rPr>
        <w:t xml:space="preserve">nisations background and the </w:t>
      </w:r>
      <w:r w:rsidR="00B30D63" w:rsidRPr="00935E0B">
        <w:rPr>
          <w:noProof w:val="0"/>
        </w:rPr>
        <w:t>environment,</w:t>
      </w:r>
      <w:r w:rsidR="00903117" w:rsidRPr="00935E0B">
        <w:rPr>
          <w:noProof w:val="0"/>
        </w:rPr>
        <w:t xml:space="preserve"> in which it operates, </w:t>
      </w:r>
    </w:p>
    <w:p w:rsidR="008A64FB" w:rsidRPr="00935E0B" w:rsidRDefault="00DC2BDA" w:rsidP="00F84543">
      <w:pPr>
        <w:pStyle w:val="BodyCopy"/>
        <w:rPr>
          <w:noProof w:val="0"/>
        </w:rPr>
      </w:pPr>
      <w:r w:rsidRPr="00935E0B">
        <w:rPr>
          <w:noProof w:val="0"/>
        </w:rPr>
        <w:t>2) S</w:t>
      </w:r>
      <w:r w:rsidR="00903117" w:rsidRPr="00935E0B">
        <w:rPr>
          <w:noProof w:val="0"/>
        </w:rPr>
        <w:t>cope out the risk management activities that will be undertaken</w:t>
      </w:r>
      <w:r w:rsidR="009A4AB7" w:rsidRPr="00935E0B">
        <w:rPr>
          <w:noProof w:val="0"/>
        </w:rPr>
        <w:t>,</w:t>
      </w:r>
      <w:r w:rsidR="00903117" w:rsidRPr="00935E0B">
        <w:rPr>
          <w:noProof w:val="0"/>
        </w:rPr>
        <w:t xml:space="preserve"> and </w:t>
      </w:r>
    </w:p>
    <w:p w:rsidR="00576610" w:rsidRPr="00935E0B" w:rsidRDefault="00DC2BDA" w:rsidP="00F84543">
      <w:pPr>
        <w:pStyle w:val="BodyCopy"/>
        <w:rPr>
          <w:noProof w:val="0"/>
        </w:rPr>
      </w:pPr>
      <w:r w:rsidRPr="00935E0B">
        <w:rPr>
          <w:noProof w:val="0"/>
        </w:rPr>
        <w:t>3) B</w:t>
      </w:r>
      <w:r w:rsidR="00903117" w:rsidRPr="00935E0B">
        <w:rPr>
          <w:noProof w:val="0"/>
        </w:rPr>
        <w:t>uild a structure in which risk can be managed.</w:t>
      </w:r>
    </w:p>
    <w:p w:rsidR="00EB7F15" w:rsidRPr="00935E0B" w:rsidRDefault="00EB7F15" w:rsidP="00576610">
      <w:pPr>
        <w:pStyle w:val="Heading3"/>
        <w:ind w:left="0" w:firstLine="0"/>
      </w:pPr>
      <w:r w:rsidRPr="00935E0B">
        <w:t>Es</w:t>
      </w:r>
      <w:r w:rsidR="00B30D63" w:rsidRPr="00935E0B">
        <w:t>tablishing the external context</w:t>
      </w:r>
    </w:p>
    <w:p w:rsidR="00907404" w:rsidRPr="00935E0B" w:rsidRDefault="00EB7F15" w:rsidP="00F84543">
      <w:pPr>
        <w:pStyle w:val="BodyCopy"/>
        <w:rPr>
          <w:noProof w:val="0"/>
        </w:rPr>
      </w:pPr>
      <w:r w:rsidRPr="00935E0B">
        <w:rPr>
          <w:noProof w:val="0"/>
        </w:rPr>
        <w:t>Every organisation operates in an external environment</w:t>
      </w:r>
      <w:r w:rsidR="006A2122" w:rsidRPr="00935E0B">
        <w:rPr>
          <w:noProof w:val="0"/>
        </w:rPr>
        <w:t xml:space="preserve"> which impacts greatly on its ability to achieve objectives. To establish the external environment you need to identify what is known as "PESTL" meaning the political, economic, social, technological and legal environments at a local, regional, national and international level. </w:t>
      </w:r>
      <w:r w:rsidR="00F32129" w:rsidRPr="00935E0B">
        <w:rPr>
          <w:noProof w:val="0"/>
        </w:rPr>
        <w:t xml:space="preserve">Imagine a travel business with key operations in a region in Africa which becomes politically unstable. There are sizable risks associated with conducting business in this sort of environment. </w:t>
      </w:r>
    </w:p>
    <w:p w:rsidR="009C4102" w:rsidRPr="00935E0B" w:rsidRDefault="00B30D63" w:rsidP="00F84543">
      <w:pPr>
        <w:pStyle w:val="BodyCopy"/>
        <w:rPr>
          <w:noProof w:val="0"/>
        </w:rPr>
      </w:pPr>
      <w:r w:rsidRPr="00935E0B">
        <w:rPr>
          <w:lang w:val="en-US" w:eastAsia="en-US"/>
        </w:rPr>
        <w:drawing>
          <wp:anchor distT="0" distB="0" distL="114300" distR="114300" simplePos="0" relativeHeight="251695104" behindDoc="0" locked="0" layoutInCell="1" allowOverlap="1">
            <wp:simplePos x="0" y="0"/>
            <wp:positionH relativeFrom="column">
              <wp:posOffset>3649980</wp:posOffset>
            </wp:positionH>
            <wp:positionV relativeFrom="paragraph">
              <wp:posOffset>441960</wp:posOffset>
            </wp:positionV>
            <wp:extent cx="2050415" cy="1261745"/>
            <wp:effectExtent l="0" t="0" r="0" b="0"/>
            <wp:wrapSquare wrapText="bothSides"/>
            <wp:docPr id="2" name="Picture 2" descr="I:\Overseas Projects\PHOTOS\2012\Front office 2012\shutterstock_985186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2\Front office 2012\shutterstock_98518646.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50415" cy="1261745"/>
                    </a:xfrm>
                    <a:prstGeom prst="rect">
                      <a:avLst/>
                    </a:prstGeom>
                    <a:noFill/>
                    <a:ln>
                      <a:noFill/>
                    </a:ln>
                  </pic:spPr>
                </pic:pic>
              </a:graphicData>
            </a:graphic>
          </wp:anchor>
        </w:drawing>
      </w:r>
      <w:r w:rsidR="006A2122" w:rsidRPr="00935E0B">
        <w:rPr>
          <w:noProof w:val="0"/>
        </w:rPr>
        <w:t xml:space="preserve">Another area that needs to be considered is the </w:t>
      </w:r>
      <w:r w:rsidR="00F32129" w:rsidRPr="00935E0B">
        <w:rPr>
          <w:noProof w:val="0"/>
        </w:rPr>
        <w:t xml:space="preserve">key trends and </w:t>
      </w:r>
      <w:r w:rsidR="00993DDD" w:rsidRPr="00935E0B">
        <w:rPr>
          <w:noProof w:val="0"/>
        </w:rPr>
        <w:t>d</w:t>
      </w:r>
      <w:r w:rsidR="00F32129" w:rsidRPr="00935E0B">
        <w:rPr>
          <w:noProof w:val="0"/>
        </w:rPr>
        <w:t xml:space="preserve">rivers which are having an impact on the organisation's operations. The </w:t>
      </w:r>
      <w:r w:rsidR="003919C2" w:rsidRPr="00935E0B">
        <w:rPr>
          <w:noProof w:val="0"/>
        </w:rPr>
        <w:t xml:space="preserve">Travel Industry </w:t>
      </w:r>
      <w:r w:rsidR="00F32129" w:rsidRPr="00935E0B">
        <w:rPr>
          <w:noProof w:val="0"/>
        </w:rPr>
        <w:t xml:space="preserve">has seen the growth, driven by the internet and </w:t>
      </w:r>
      <w:r w:rsidR="00993DDD" w:rsidRPr="00935E0B">
        <w:rPr>
          <w:noProof w:val="0"/>
        </w:rPr>
        <w:t xml:space="preserve">phone </w:t>
      </w:r>
      <w:r w:rsidR="00F32129" w:rsidRPr="00935E0B">
        <w:rPr>
          <w:noProof w:val="0"/>
        </w:rPr>
        <w:t>apps of people arranging their own holidays.</w:t>
      </w:r>
      <w:r w:rsidR="00993DDD" w:rsidRPr="00935E0B">
        <w:rPr>
          <w:noProof w:val="0"/>
        </w:rPr>
        <w:t xml:space="preserve"> What risks does such growth have on the Travel </w:t>
      </w:r>
      <w:r w:rsidR="00D43819" w:rsidRPr="00935E0B">
        <w:rPr>
          <w:noProof w:val="0"/>
        </w:rPr>
        <w:t>Industry?</w:t>
      </w:r>
      <w:r w:rsidR="00F32129" w:rsidRPr="00935E0B">
        <w:rPr>
          <w:noProof w:val="0"/>
        </w:rPr>
        <w:t xml:space="preserve"> In addition to these factors there </w:t>
      </w:r>
      <w:r w:rsidR="00993DDD" w:rsidRPr="00935E0B">
        <w:rPr>
          <w:noProof w:val="0"/>
        </w:rPr>
        <w:t>are</w:t>
      </w:r>
      <w:r w:rsidR="00F32129" w:rsidRPr="00935E0B">
        <w:rPr>
          <w:noProof w:val="0"/>
        </w:rPr>
        <w:t xml:space="preserve"> also the wider perceptions and values of the key customers and stakeholders </w:t>
      </w:r>
      <w:r w:rsidR="00993DDD" w:rsidRPr="00935E0B">
        <w:rPr>
          <w:noProof w:val="0"/>
        </w:rPr>
        <w:t xml:space="preserve">with whom the organisation deals </w:t>
      </w:r>
      <w:r w:rsidR="00F32129" w:rsidRPr="00935E0B">
        <w:rPr>
          <w:noProof w:val="0"/>
        </w:rPr>
        <w:t>and the way in which they</w:t>
      </w:r>
      <w:r w:rsidR="00993DDD" w:rsidRPr="00935E0B">
        <w:rPr>
          <w:noProof w:val="0"/>
        </w:rPr>
        <w:t xml:space="preserve"> view the organisation.</w:t>
      </w:r>
    </w:p>
    <w:p w:rsidR="00993DDD" w:rsidRPr="00935E0B" w:rsidRDefault="00993DDD" w:rsidP="009C4102">
      <w:pPr>
        <w:pStyle w:val="Heading3"/>
        <w:ind w:left="0" w:firstLine="0"/>
      </w:pPr>
      <w:r w:rsidRPr="00935E0B">
        <w:t>Establishing the internal context</w:t>
      </w:r>
    </w:p>
    <w:p w:rsidR="009C4102" w:rsidRPr="00935E0B" w:rsidRDefault="00993DDD" w:rsidP="00F84543">
      <w:pPr>
        <w:pStyle w:val="BodyCopy"/>
        <w:rPr>
          <w:noProof w:val="0"/>
        </w:rPr>
      </w:pPr>
      <w:r w:rsidRPr="00935E0B">
        <w:rPr>
          <w:noProof w:val="0"/>
        </w:rPr>
        <w:t xml:space="preserve">The internal workings of the organisation also need to be considered in terms of the risks associated with its culture, structure, processes and how it sets out to achieve its objectives. This involves understanding areas such as the resources and knowledge available to the organisation, how information is used, policies and systems used, standards adhered to </w:t>
      </w:r>
      <w:r w:rsidR="00B30D63" w:rsidRPr="00935E0B">
        <w:rPr>
          <w:noProof w:val="0"/>
        </w:rPr>
        <w:t>and governance</w:t>
      </w:r>
      <w:r w:rsidR="006D2F93" w:rsidRPr="00935E0B">
        <w:rPr>
          <w:noProof w:val="0"/>
        </w:rPr>
        <w:t xml:space="preserve"> issues and perceptions of internal stakeholders.</w:t>
      </w:r>
    </w:p>
    <w:p w:rsidR="00210AC3" w:rsidRPr="00935E0B" w:rsidRDefault="00210AC3">
      <w:pPr>
        <w:rPr>
          <w:rFonts w:ascii="Helvetica" w:eastAsiaTheme="majorEastAsia" w:hAnsi="Helvetica" w:cstheme="majorBidi"/>
          <w:b/>
          <w:bCs/>
          <w:color w:val="45545F"/>
          <w:sz w:val="28"/>
        </w:rPr>
      </w:pPr>
      <w:r w:rsidRPr="00935E0B">
        <w:rPr>
          <w:rFonts w:ascii="Helvetica" w:hAnsi="Helvetica"/>
        </w:rPr>
        <w:br w:type="page"/>
      </w:r>
    </w:p>
    <w:p w:rsidR="00E13F26" w:rsidRPr="00935E0B" w:rsidRDefault="00E13F26" w:rsidP="00E13F26">
      <w:pPr>
        <w:pStyle w:val="Heading3"/>
        <w:ind w:left="0" w:firstLine="0"/>
      </w:pPr>
      <w:r w:rsidRPr="00935E0B">
        <w:t>Factors impacting on operational environments</w:t>
      </w:r>
    </w:p>
    <w:p w:rsidR="003E7656" w:rsidRPr="00935E0B" w:rsidRDefault="003E7656" w:rsidP="00210AC3">
      <w:pPr>
        <w:pStyle w:val="BodyCopy"/>
        <w:rPr>
          <w:noProof w:val="0"/>
        </w:rPr>
      </w:pPr>
      <w:r w:rsidRPr="00935E0B">
        <w:rPr>
          <w:noProof w:val="0"/>
        </w:rPr>
        <w:t xml:space="preserve">A number of factors can impact on the operational </w:t>
      </w:r>
      <w:r w:rsidR="00D43819" w:rsidRPr="00935E0B">
        <w:rPr>
          <w:noProof w:val="0"/>
        </w:rPr>
        <w:t xml:space="preserve">environment and may have risks </w:t>
      </w:r>
      <w:r w:rsidRPr="00935E0B">
        <w:rPr>
          <w:noProof w:val="0"/>
        </w:rPr>
        <w:t>attached to them. Such factors could include:</w:t>
      </w:r>
    </w:p>
    <w:p w:rsidR="00D318AA" w:rsidRPr="00935E0B" w:rsidRDefault="003E7656" w:rsidP="00D318AA">
      <w:pPr>
        <w:pStyle w:val="Bullet1"/>
      </w:pPr>
      <w:r w:rsidRPr="00935E0B">
        <w:t>Weather – prevailing weather conditions such as strong afterno</w:t>
      </w:r>
      <w:r w:rsidR="00B55964" w:rsidRPr="00935E0B">
        <w:t>on winds, blizzards, heavy rain affecting flights, boat trips, hiking</w:t>
      </w:r>
    </w:p>
    <w:p w:rsidR="00FA455C" w:rsidRPr="00935E0B" w:rsidRDefault="003E7656" w:rsidP="00FA455C">
      <w:pPr>
        <w:pStyle w:val="Bullet1"/>
      </w:pPr>
      <w:r w:rsidRPr="00935E0B">
        <w:t>Customer numbers – higher volumes of guests may mean staff are rushed and tasks may not be completed to the right standard</w:t>
      </w:r>
    </w:p>
    <w:p w:rsidR="00E935FB" w:rsidRPr="00935E0B" w:rsidRDefault="003E7656" w:rsidP="00E935FB">
      <w:pPr>
        <w:pStyle w:val="Bullet1"/>
      </w:pPr>
      <w:r w:rsidRPr="00935E0B">
        <w:t>Time of day – facilities</w:t>
      </w:r>
      <w:r w:rsidR="00C324A0" w:rsidRPr="00935E0B">
        <w:t>, roads, tourist attractions</w:t>
      </w:r>
      <w:r w:rsidRPr="00935E0B">
        <w:t xml:space="preserve"> may be crowded at certain times of the day and congestion carries risks of its own</w:t>
      </w:r>
    </w:p>
    <w:p w:rsidR="00E935FB" w:rsidRPr="00935E0B" w:rsidRDefault="003432BD" w:rsidP="00B30D63">
      <w:pPr>
        <w:pStyle w:val="Bullet1"/>
      </w:pPr>
      <w:r w:rsidRPr="00935E0B">
        <w:rPr>
          <w:noProof/>
          <w:lang w:val="en-US"/>
        </w:rPr>
        <w:drawing>
          <wp:anchor distT="0" distB="0" distL="114300" distR="114300" simplePos="0" relativeHeight="251698176" behindDoc="0" locked="0" layoutInCell="1" allowOverlap="1">
            <wp:simplePos x="0" y="0"/>
            <wp:positionH relativeFrom="column">
              <wp:posOffset>3623310</wp:posOffset>
            </wp:positionH>
            <wp:positionV relativeFrom="paragraph">
              <wp:posOffset>314325</wp:posOffset>
            </wp:positionV>
            <wp:extent cx="1984375" cy="1323340"/>
            <wp:effectExtent l="0" t="0" r="0" b="0"/>
            <wp:wrapSquare wrapText="bothSides"/>
            <wp:docPr id="6" name="Picture 6" descr="I:\Overseas Projects\PHOTOS\2014\Shutterstock 25-a-day\shutterstock_569214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verseas Projects\PHOTOS\2014\Shutterstock 25-a-day\shutterstock_56921473.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84375" cy="1323340"/>
                    </a:xfrm>
                    <a:prstGeom prst="rect">
                      <a:avLst/>
                    </a:prstGeom>
                    <a:noFill/>
                    <a:ln>
                      <a:noFill/>
                    </a:ln>
                  </pic:spPr>
                </pic:pic>
              </a:graphicData>
            </a:graphic>
          </wp:anchor>
        </w:drawing>
      </w:r>
      <w:r w:rsidR="003E7656" w:rsidRPr="00935E0B">
        <w:t>Seasonality – in some locations the time of season i</w:t>
      </w:r>
      <w:r w:rsidR="00E935FB" w:rsidRPr="00935E0B">
        <w:t>.</w:t>
      </w:r>
      <w:r w:rsidR="003E7656" w:rsidRPr="00935E0B">
        <w:t>e</w:t>
      </w:r>
      <w:r w:rsidR="00E935FB" w:rsidRPr="00935E0B">
        <w:t>.</w:t>
      </w:r>
      <w:r w:rsidR="003E7656" w:rsidRPr="00935E0B">
        <w:t xml:space="preserve"> wet season may result in added </w:t>
      </w:r>
      <w:r w:rsidR="00B30D63" w:rsidRPr="00935E0B">
        <w:t>risks due to heavy rain</w:t>
      </w:r>
    </w:p>
    <w:p w:rsidR="00D736E7" w:rsidRPr="00935E0B" w:rsidRDefault="003E7656" w:rsidP="00D736E7">
      <w:pPr>
        <w:pStyle w:val="Bullet1"/>
      </w:pPr>
      <w:r w:rsidRPr="00935E0B">
        <w:t xml:space="preserve">Type of activity or tour – are guests engaged in activities which carry a higher risk </w:t>
      </w:r>
      <w:r w:rsidR="0053657E" w:rsidRPr="00935E0B">
        <w:t xml:space="preserve">such as bungee jumping, </w:t>
      </w:r>
      <w:r w:rsidRPr="00935E0B">
        <w:t>SCUBA diving</w:t>
      </w:r>
      <w:r w:rsidR="0053657E" w:rsidRPr="00935E0B">
        <w:t>, trekking or sky diving?</w:t>
      </w:r>
    </w:p>
    <w:p w:rsidR="002A43C4" w:rsidRPr="00935E0B" w:rsidRDefault="003E7656" w:rsidP="002A43C4">
      <w:pPr>
        <w:pStyle w:val="Bullet1"/>
      </w:pPr>
      <w:r w:rsidRPr="00935E0B">
        <w:t xml:space="preserve">Experience and age of customers – customers who are inexperienced in </w:t>
      </w:r>
      <w:r w:rsidR="00B30D63" w:rsidRPr="00935E0B">
        <w:t>certain</w:t>
      </w:r>
      <w:r w:rsidRPr="00935E0B">
        <w:t xml:space="preserve"> </w:t>
      </w:r>
      <w:r w:rsidR="002A43C4" w:rsidRPr="00935E0B">
        <w:t>activities</w:t>
      </w:r>
      <w:r w:rsidRPr="00935E0B">
        <w:t xml:space="preserve"> or are young may be exposed to more risk as a consequence of this</w:t>
      </w:r>
    </w:p>
    <w:p w:rsidR="002A43C4" w:rsidRPr="00935E0B" w:rsidRDefault="002A43C4" w:rsidP="002A43C4">
      <w:pPr>
        <w:pStyle w:val="Bullet1"/>
      </w:pPr>
      <w:r w:rsidRPr="00935E0B">
        <w:t>Ability</w:t>
      </w:r>
      <w:r w:rsidR="003E7656" w:rsidRPr="00935E0B">
        <w:t xml:space="preserve"> and physical condition of customers – some venues may offer activities </w:t>
      </w:r>
      <w:r w:rsidR="00485E9E" w:rsidRPr="00935E0B">
        <w:t>which could be ris</w:t>
      </w:r>
      <w:r w:rsidR="003E7656" w:rsidRPr="00935E0B">
        <w:t>kier for guests who due to a lack of ability or advanced age would be more exposed to risk</w:t>
      </w:r>
    </w:p>
    <w:p w:rsidR="00E13F26" w:rsidRPr="00935E0B" w:rsidRDefault="003E7656" w:rsidP="00F84543">
      <w:pPr>
        <w:pStyle w:val="Bullet1"/>
      </w:pPr>
      <w:r w:rsidRPr="00935E0B">
        <w:t>Equipment be</w:t>
      </w:r>
      <w:r w:rsidR="002A43C4" w:rsidRPr="00935E0B">
        <w:t xml:space="preserve">ing used and location – where </w:t>
      </w:r>
      <w:r w:rsidRPr="00935E0B">
        <w:t xml:space="preserve">and with </w:t>
      </w:r>
      <w:r w:rsidR="003339B3" w:rsidRPr="00935E0B">
        <w:t xml:space="preserve">which </w:t>
      </w:r>
      <w:r w:rsidRPr="00935E0B">
        <w:t xml:space="preserve">equipment are activities being undertaken.  Old equipment in remote locations may carry risks of its own. </w:t>
      </w:r>
    </w:p>
    <w:p w:rsidR="008A64FB" w:rsidRPr="00935E0B" w:rsidRDefault="008A64FB" w:rsidP="009C4102">
      <w:pPr>
        <w:pStyle w:val="Heading3"/>
        <w:ind w:left="0" w:firstLine="0"/>
      </w:pPr>
      <w:r w:rsidRPr="00935E0B">
        <w:t>Establishing context of risk the management process</w:t>
      </w:r>
    </w:p>
    <w:p w:rsidR="005833F6" w:rsidRPr="00935E0B" w:rsidRDefault="005833F6" w:rsidP="00B30D63">
      <w:pPr>
        <w:pStyle w:val="BodyCopy"/>
        <w:rPr>
          <w:noProof w:val="0"/>
        </w:rPr>
      </w:pPr>
      <w:r w:rsidRPr="00935E0B">
        <w:rPr>
          <w:noProof w:val="0"/>
        </w:rPr>
        <w:t>According to ISO31000:2009 establishing the context of the risk management process involves:</w:t>
      </w:r>
    </w:p>
    <w:p w:rsidR="00EB23C6" w:rsidRPr="00935E0B" w:rsidRDefault="006C7FF7" w:rsidP="00B30D63">
      <w:pPr>
        <w:pStyle w:val="Bullet1"/>
      </w:pPr>
      <w:r w:rsidRPr="00935E0B">
        <w:rPr>
          <w:noProof/>
          <w:lang w:val="en-US"/>
        </w:rPr>
        <w:drawing>
          <wp:anchor distT="0" distB="0" distL="114300" distR="114300" simplePos="0" relativeHeight="251697152" behindDoc="0" locked="0" layoutInCell="1" allowOverlap="1">
            <wp:simplePos x="0" y="0"/>
            <wp:positionH relativeFrom="column">
              <wp:posOffset>3745865</wp:posOffset>
            </wp:positionH>
            <wp:positionV relativeFrom="paragraph">
              <wp:posOffset>83820</wp:posOffset>
            </wp:positionV>
            <wp:extent cx="1861820" cy="1240790"/>
            <wp:effectExtent l="0" t="0" r="0" b="0"/>
            <wp:wrapSquare wrapText="bothSides"/>
            <wp:docPr id="5" name="Picture 5" descr="I:\Overseas Projects\PHOTOS\2011\iStock_Security Offi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verseas Projects\PHOTOS\2011\iStock_Security Officer.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61820" cy="1240790"/>
                    </a:xfrm>
                    <a:prstGeom prst="rect">
                      <a:avLst/>
                    </a:prstGeom>
                    <a:noFill/>
                    <a:ln>
                      <a:noFill/>
                    </a:ln>
                  </pic:spPr>
                </pic:pic>
              </a:graphicData>
            </a:graphic>
          </wp:anchor>
        </w:drawing>
      </w:r>
      <w:r w:rsidR="00B30D63" w:rsidRPr="00935E0B">
        <w:t>D</w:t>
      </w:r>
      <w:r w:rsidR="005833F6" w:rsidRPr="00935E0B">
        <w:t>etermining what are the goal</w:t>
      </w:r>
      <w:r w:rsidR="00112135" w:rsidRPr="00935E0B">
        <w:t>s and objectives of the risk managemen</w:t>
      </w:r>
      <w:r w:rsidR="005833F6" w:rsidRPr="00935E0B">
        <w:t>t process</w:t>
      </w:r>
    </w:p>
    <w:p w:rsidR="00EB23C6" w:rsidRPr="00935E0B" w:rsidRDefault="00B30D63" w:rsidP="00B30D63">
      <w:pPr>
        <w:pStyle w:val="Bullet1"/>
      </w:pPr>
      <w:r w:rsidRPr="00935E0B">
        <w:t>D</w:t>
      </w:r>
      <w:r w:rsidR="005833F6" w:rsidRPr="00935E0B">
        <w:t>efining who is responsible for this</w:t>
      </w:r>
    </w:p>
    <w:p w:rsidR="00EB23C6" w:rsidRPr="00935E0B" w:rsidRDefault="00B30D63" w:rsidP="00B30D63">
      <w:pPr>
        <w:pStyle w:val="Bullet1"/>
      </w:pPr>
      <w:r w:rsidRPr="00935E0B">
        <w:t>D</w:t>
      </w:r>
      <w:r w:rsidR="005833F6" w:rsidRPr="00935E0B">
        <w:t>efining the scope and depth and breadth of risk management activities</w:t>
      </w:r>
    </w:p>
    <w:p w:rsidR="00EB23C6" w:rsidRPr="00935E0B" w:rsidRDefault="00B30D63" w:rsidP="00B30D63">
      <w:pPr>
        <w:pStyle w:val="Bullet1"/>
      </w:pPr>
      <w:r w:rsidRPr="00935E0B">
        <w:t>D</w:t>
      </w:r>
      <w:r w:rsidR="005833F6" w:rsidRPr="00935E0B">
        <w:t>efining the activity, process, function, project, product, service or asset in terms of time and location</w:t>
      </w:r>
    </w:p>
    <w:p w:rsidR="00EB23C6" w:rsidRPr="00935E0B" w:rsidRDefault="00B30D63" w:rsidP="00B30D63">
      <w:pPr>
        <w:pStyle w:val="Bullet1"/>
      </w:pPr>
      <w:r w:rsidRPr="00935E0B">
        <w:t>D</w:t>
      </w:r>
      <w:r w:rsidR="005833F6" w:rsidRPr="00935E0B">
        <w:t>efining the way performance and effectiveness is eva</w:t>
      </w:r>
      <w:r w:rsidR="00EB23C6" w:rsidRPr="00935E0B">
        <w:t>luated in the management of risk</w:t>
      </w:r>
    </w:p>
    <w:p w:rsidR="008A64FB" w:rsidRPr="00935E0B" w:rsidRDefault="00B30D63" w:rsidP="00B30D63">
      <w:pPr>
        <w:pStyle w:val="Bullet1"/>
        <w:spacing w:after="240"/>
      </w:pPr>
      <w:r w:rsidRPr="00935E0B">
        <w:t>I</w:t>
      </w:r>
      <w:r w:rsidR="005833F6" w:rsidRPr="00935E0B">
        <w:t>dentifying what sorts of decisions need to be made</w:t>
      </w:r>
      <w:r w:rsidR="00701400" w:rsidRPr="00935E0B">
        <w:t>.</w:t>
      </w:r>
    </w:p>
    <w:p w:rsidR="004D0502" w:rsidRPr="00935E0B" w:rsidRDefault="004D0502" w:rsidP="00B30D63">
      <w:pPr>
        <w:pStyle w:val="BodyCopy"/>
        <w:rPr>
          <w:noProof w:val="0"/>
        </w:rPr>
      </w:pPr>
      <w:r w:rsidRPr="00935E0B">
        <w:rPr>
          <w:noProof w:val="0"/>
        </w:rPr>
        <w:t>According to ISO31000 Risk may encompass:</w:t>
      </w:r>
    </w:p>
    <w:p w:rsidR="004D0502" w:rsidRPr="00935E0B" w:rsidRDefault="004D0502" w:rsidP="00B30D63">
      <w:pPr>
        <w:pStyle w:val="Bullet1"/>
      </w:pPr>
      <w:r w:rsidRPr="00935E0B">
        <w:t xml:space="preserve">Personal health and injury – what is the risk of staff, customers or other stakeholders suffering </w:t>
      </w:r>
      <w:r w:rsidR="00B30D63" w:rsidRPr="00935E0B">
        <w:t>effects</w:t>
      </w:r>
      <w:r w:rsidRPr="00935E0B">
        <w:t xml:space="preserve"> on their health or injury as a result of the operations of an organisation</w:t>
      </w:r>
    </w:p>
    <w:p w:rsidR="004D0502" w:rsidRPr="00935E0B" w:rsidRDefault="004D0502" w:rsidP="00B30D63">
      <w:pPr>
        <w:pStyle w:val="Bullet1"/>
      </w:pPr>
      <w:r w:rsidRPr="00935E0B">
        <w:t xml:space="preserve">Product malfunction or failure, including systems and equipment – </w:t>
      </w:r>
      <w:r w:rsidR="00B30D63" w:rsidRPr="00935E0B">
        <w:t>there</w:t>
      </w:r>
      <w:r w:rsidRPr="00935E0B">
        <w:t xml:space="preserve"> may be risk as a consequence of a product the business sells or one of their systems not working correctly and affecting a customer experience</w:t>
      </w:r>
    </w:p>
    <w:p w:rsidR="004D0502" w:rsidRPr="00935E0B" w:rsidRDefault="004D0502" w:rsidP="00B30D63">
      <w:pPr>
        <w:pStyle w:val="Bullet1"/>
      </w:pPr>
      <w:r w:rsidRPr="00935E0B">
        <w:t xml:space="preserve">Damage to property and equipment, including customer property </w:t>
      </w:r>
      <w:r w:rsidR="00B30D63" w:rsidRPr="00935E0B">
        <w:t>- a</w:t>
      </w:r>
      <w:r w:rsidRPr="00935E0B">
        <w:t xml:space="preserve"> hospitality venue may suffer damage due to the actions of staff, customers or other stakeholders. Customer property when left on premises may also be at risk of damage or being lost.</w:t>
      </w:r>
    </w:p>
    <w:p w:rsidR="004D0502" w:rsidRPr="00935E0B" w:rsidRDefault="004D0502" w:rsidP="00B30D63">
      <w:pPr>
        <w:pStyle w:val="Bullet1"/>
      </w:pPr>
      <w:r w:rsidRPr="00935E0B">
        <w:t>Industrial dispute – strike action may carry the risk of affecting</w:t>
      </w:r>
      <w:r w:rsidR="006576A2" w:rsidRPr="00935E0B">
        <w:t xml:space="preserve"> the operations of a tourism</w:t>
      </w:r>
      <w:r w:rsidRPr="00935E0B">
        <w:t xml:space="preserve"> business </w:t>
      </w:r>
      <w:r w:rsidR="00B30D63" w:rsidRPr="00935E0B">
        <w:t>e.g.</w:t>
      </w:r>
      <w:r w:rsidRPr="00935E0B">
        <w:t xml:space="preserve"> garbage collection, air services </w:t>
      </w:r>
      <w:r w:rsidR="00B30D63" w:rsidRPr="00935E0B">
        <w:t>etc.</w:t>
      </w:r>
    </w:p>
    <w:p w:rsidR="004D0502" w:rsidRPr="00935E0B" w:rsidRDefault="004D0502" w:rsidP="00B30D63">
      <w:pPr>
        <w:pStyle w:val="Bullet1"/>
      </w:pPr>
      <w:r w:rsidRPr="00935E0B">
        <w:t xml:space="preserve">Professional incompetence – </w:t>
      </w:r>
      <w:r w:rsidR="00B30D63" w:rsidRPr="00935E0B">
        <w:t>there</w:t>
      </w:r>
      <w:r w:rsidRPr="00935E0B">
        <w:t xml:space="preserve"> may be risk associated with the actions of a staff member who through neglect or poor decision making cause loss to the business</w:t>
      </w:r>
    </w:p>
    <w:p w:rsidR="004D0502" w:rsidRPr="00935E0B" w:rsidRDefault="006C7FF7" w:rsidP="00B30D63">
      <w:pPr>
        <w:pStyle w:val="Bullet1"/>
      </w:pPr>
      <w:r w:rsidRPr="00935E0B">
        <w:rPr>
          <w:noProof/>
          <w:lang w:val="en-US"/>
        </w:rPr>
        <w:drawing>
          <wp:anchor distT="0" distB="0" distL="114300" distR="114300" simplePos="0" relativeHeight="251699200" behindDoc="0" locked="0" layoutInCell="1" allowOverlap="1">
            <wp:simplePos x="0" y="0"/>
            <wp:positionH relativeFrom="column">
              <wp:posOffset>3857625</wp:posOffset>
            </wp:positionH>
            <wp:positionV relativeFrom="paragraph">
              <wp:posOffset>-24130</wp:posOffset>
            </wp:positionV>
            <wp:extent cx="1839595" cy="1315720"/>
            <wp:effectExtent l="0" t="0" r="0" b="0"/>
            <wp:wrapSquare wrapText="bothSides"/>
            <wp:docPr id="7" name="Picture 7" descr="I:\Overseas Projects\PHOTOS\2014\Shutterstock 25-a-day\shutterstock_650936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PHOTOS\2014\Shutterstock 25-a-day\shutterstock_65093608.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39595" cy="1315720"/>
                    </a:xfrm>
                    <a:prstGeom prst="rect">
                      <a:avLst/>
                    </a:prstGeom>
                    <a:noFill/>
                    <a:ln>
                      <a:noFill/>
                    </a:ln>
                  </pic:spPr>
                </pic:pic>
              </a:graphicData>
            </a:graphic>
          </wp:anchor>
        </w:drawing>
      </w:r>
      <w:r w:rsidR="004D0502" w:rsidRPr="00935E0B">
        <w:t xml:space="preserve">Natural disasters – there is always the risk of such disasters such as floods, cyclones, earthquakes </w:t>
      </w:r>
      <w:r w:rsidR="00B30D63" w:rsidRPr="00935E0B">
        <w:t>etc.</w:t>
      </w:r>
      <w:r w:rsidR="004D0502" w:rsidRPr="00935E0B">
        <w:t xml:space="preserve"> affecting business operations</w:t>
      </w:r>
    </w:p>
    <w:p w:rsidR="004D0502" w:rsidRPr="00935E0B" w:rsidRDefault="004D0502" w:rsidP="00B30D63">
      <w:pPr>
        <w:pStyle w:val="Bullet1"/>
      </w:pPr>
      <w:r w:rsidRPr="00935E0B">
        <w:t>Security failure – risk can be attached to a breach insecurity leading to lo</w:t>
      </w:r>
      <w:r w:rsidR="00B30D63" w:rsidRPr="00935E0B">
        <w:t>ss or injury to guests or staff</w:t>
      </w:r>
    </w:p>
    <w:p w:rsidR="004D0502" w:rsidRPr="00935E0B" w:rsidRDefault="004D0502" w:rsidP="00B30D63">
      <w:pPr>
        <w:pStyle w:val="Bullet1"/>
      </w:pPr>
      <w:r w:rsidRPr="00935E0B">
        <w:t>Financial loss – there may be a danger of financial loss due to market downturns or increased competition</w:t>
      </w:r>
    </w:p>
    <w:p w:rsidR="004D0502" w:rsidRPr="00935E0B" w:rsidRDefault="004D0502" w:rsidP="00B30D63">
      <w:pPr>
        <w:pStyle w:val="Bullet1"/>
      </w:pPr>
      <w:r w:rsidRPr="00935E0B">
        <w:t>Political events – changes in the political structure of a host country may result in instability affecting safe operations or even changes to existing laws which impact on how the business is run</w:t>
      </w:r>
    </w:p>
    <w:p w:rsidR="004D0502" w:rsidRPr="00935E0B" w:rsidRDefault="004D0502" w:rsidP="00B30D63">
      <w:pPr>
        <w:pStyle w:val="Bullet1"/>
      </w:pPr>
      <w:r w:rsidRPr="00935E0B">
        <w:t xml:space="preserve">Terrorism – in some locations there may be an enhanced risk of terrorist attack on </w:t>
      </w:r>
      <w:r w:rsidR="00BF3B2D" w:rsidRPr="00935E0B">
        <w:t>passengers, tour participants</w:t>
      </w:r>
      <w:r w:rsidRPr="00935E0B">
        <w:t xml:space="preserve"> and staff</w:t>
      </w:r>
      <w:r w:rsidR="00B30D63" w:rsidRPr="00935E0B">
        <w:t>.</w:t>
      </w:r>
    </w:p>
    <w:p w:rsidR="00EB6218" w:rsidRPr="00935E0B" w:rsidRDefault="00EB6218" w:rsidP="00EB6218">
      <w:pPr>
        <w:pStyle w:val="Heading3"/>
      </w:pPr>
      <w:r w:rsidRPr="00935E0B">
        <w:t>Legal requirements</w:t>
      </w:r>
    </w:p>
    <w:p w:rsidR="00BA3495" w:rsidRPr="00935E0B" w:rsidRDefault="003432BD" w:rsidP="00B30D63">
      <w:pPr>
        <w:pStyle w:val="BodyCopy"/>
        <w:rPr>
          <w:noProof w:val="0"/>
        </w:rPr>
      </w:pPr>
      <w:r w:rsidRPr="00935E0B">
        <w:rPr>
          <w:lang w:val="en-US" w:eastAsia="en-US"/>
        </w:rPr>
        <w:drawing>
          <wp:anchor distT="0" distB="0" distL="114300" distR="114300" simplePos="0" relativeHeight="251696128" behindDoc="0" locked="0" layoutInCell="1" allowOverlap="1">
            <wp:simplePos x="0" y="0"/>
            <wp:positionH relativeFrom="column">
              <wp:posOffset>4135120</wp:posOffset>
            </wp:positionH>
            <wp:positionV relativeFrom="paragraph">
              <wp:posOffset>1101090</wp:posOffset>
            </wp:positionV>
            <wp:extent cx="1783715" cy="1803400"/>
            <wp:effectExtent l="0" t="0" r="0" b="0"/>
            <wp:wrapSquare wrapText="bothSides"/>
            <wp:docPr id="4" name="Picture 4" descr="I:\Overseas Projects\PHOTOS\2014\Shutterstock 25-a-day\shutterstock_1657398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4\Shutterstock 25-a-day\shutterstock_165739871.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83715" cy="1803400"/>
                    </a:xfrm>
                    <a:prstGeom prst="rect">
                      <a:avLst/>
                    </a:prstGeom>
                    <a:noFill/>
                    <a:ln>
                      <a:noFill/>
                    </a:ln>
                  </pic:spPr>
                </pic:pic>
              </a:graphicData>
            </a:graphic>
          </wp:anchor>
        </w:drawing>
      </w:r>
      <w:r w:rsidR="00EB6218" w:rsidRPr="00935E0B">
        <w:rPr>
          <w:noProof w:val="0"/>
        </w:rPr>
        <w:t xml:space="preserve">The management of risk is carried out against a background of legal and regulatory requirements. In the first instance, most organisations </w:t>
      </w:r>
      <w:r w:rsidR="00B30091" w:rsidRPr="00935E0B">
        <w:rPr>
          <w:noProof w:val="0"/>
        </w:rPr>
        <w:t xml:space="preserve">which seek to be </w:t>
      </w:r>
      <w:r w:rsidR="00D43819" w:rsidRPr="00935E0B">
        <w:rPr>
          <w:noProof w:val="0"/>
        </w:rPr>
        <w:t>officially</w:t>
      </w:r>
      <w:r w:rsidR="00B30091" w:rsidRPr="00935E0B">
        <w:rPr>
          <w:noProof w:val="0"/>
        </w:rPr>
        <w:t xml:space="preserve"> recognised for their risk management efforts will seek to comply with </w:t>
      </w:r>
      <w:r w:rsidR="00B3326D" w:rsidRPr="00935E0B">
        <w:rPr>
          <w:noProof w:val="0"/>
        </w:rPr>
        <w:t>“</w:t>
      </w:r>
      <w:r w:rsidR="00B30091" w:rsidRPr="00935E0B">
        <w:rPr>
          <w:noProof w:val="0"/>
        </w:rPr>
        <w:t>ISO31000</w:t>
      </w:r>
      <w:r w:rsidR="00B3326D" w:rsidRPr="00935E0B">
        <w:rPr>
          <w:noProof w:val="0"/>
        </w:rPr>
        <w:t xml:space="preserve"> Risk Management”</w:t>
      </w:r>
      <w:r w:rsidR="00B30091" w:rsidRPr="00935E0B">
        <w:rPr>
          <w:noProof w:val="0"/>
        </w:rPr>
        <w:t xml:space="preserve"> and be able to promote this fact to all stakeholders. </w:t>
      </w:r>
      <w:r w:rsidR="001B6BC1" w:rsidRPr="00935E0B">
        <w:rPr>
          <w:noProof w:val="0"/>
        </w:rPr>
        <w:t xml:space="preserve">ISO is not a legal requirement </w:t>
      </w:r>
      <w:r w:rsidR="00D43819" w:rsidRPr="00935E0B">
        <w:rPr>
          <w:noProof w:val="0"/>
        </w:rPr>
        <w:t>for business</w:t>
      </w:r>
      <w:r w:rsidR="001B6BC1" w:rsidRPr="00935E0B">
        <w:rPr>
          <w:noProof w:val="0"/>
        </w:rPr>
        <w:t xml:space="preserve"> in most jurisdictions, however local legislation and </w:t>
      </w:r>
      <w:r w:rsidR="00122EE4" w:rsidRPr="00935E0B">
        <w:rPr>
          <w:noProof w:val="0"/>
        </w:rPr>
        <w:t xml:space="preserve">regulations are. In such instances a business will need to ensure they follow all required legal directions. An important part of this is the concept of duty of care. This refers to a moral or legal obligation to ensure the safety and wellness of others. A business has a duty of care towards its staff, customers and key stakeholders to ensure that they remain safe. Staff have a duty of care to follow instructions and work in a particular way </w:t>
      </w:r>
      <w:r w:rsidR="00E376EE" w:rsidRPr="00935E0B">
        <w:rPr>
          <w:noProof w:val="0"/>
        </w:rPr>
        <w:t xml:space="preserve">to ensure their own safety. Even customers have an obligation to follow instructions in an emergency. Accepting a duty of care means that risk must be managed in an </w:t>
      </w:r>
      <w:r w:rsidR="00D43819" w:rsidRPr="00935E0B">
        <w:rPr>
          <w:noProof w:val="0"/>
        </w:rPr>
        <w:t>ongoing</w:t>
      </w:r>
      <w:r w:rsidR="00E376EE" w:rsidRPr="00935E0B">
        <w:rPr>
          <w:noProof w:val="0"/>
        </w:rPr>
        <w:t xml:space="preserve"> manner. In many jurisdictions, hospitality </w:t>
      </w:r>
      <w:r w:rsidR="00203F42" w:rsidRPr="00935E0B">
        <w:rPr>
          <w:noProof w:val="0"/>
        </w:rPr>
        <w:t xml:space="preserve">and tourism </w:t>
      </w:r>
      <w:r w:rsidR="00E376EE" w:rsidRPr="00935E0B">
        <w:rPr>
          <w:noProof w:val="0"/>
        </w:rPr>
        <w:t xml:space="preserve">establishments will be required to demonstrate that they are compliant with </w:t>
      </w:r>
      <w:r w:rsidR="00D43819" w:rsidRPr="00935E0B">
        <w:rPr>
          <w:noProof w:val="0"/>
        </w:rPr>
        <w:t>relevant</w:t>
      </w:r>
      <w:r w:rsidR="00E376EE" w:rsidRPr="00935E0B">
        <w:rPr>
          <w:noProof w:val="0"/>
        </w:rPr>
        <w:t xml:space="preserve"> local laws relating to safety and they are exercising their </w:t>
      </w:r>
      <w:r w:rsidR="00D43819" w:rsidRPr="00935E0B">
        <w:rPr>
          <w:noProof w:val="0"/>
        </w:rPr>
        <w:t>duty</w:t>
      </w:r>
      <w:r w:rsidR="00E376EE" w:rsidRPr="00935E0B">
        <w:rPr>
          <w:noProof w:val="0"/>
        </w:rPr>
        <w:t xml:space="preserve"> of care responsibly. </w:t>
      </w:r>
      <w:r w:rsidR="00122EE4" w:rsidRPr="00935E0B">
        <w:rPr>
          <w:noProof w:val="0"/>
        </w:rPr>
        <w:t xml:space="preserve"> </w:t>
      </w:r>
    </w:p>
    <w:p w:rsidR="00DB3428" w:rsidRPr="00935E0B" w:rsidRDefault="00DB3428" w:rsidP="00DB3428">
      <w:pPr>
        <w:pStyle w:val="Heading3"/>
        <w:ind w:left="0" w:firstLine="0"/>
      </w:pPr>
      <w:r w:rsidRPr="00935E0B">
        <w:t>Stakeholders who may be at risk</w:t>
      </w:r>
    </w:p>
    <w:p w:rsidR="003D75AC" w:rsidRPr="00935E0B" w:rsidRDefault="003D75AC" w:rsidP="003D75AC">
      <w:pPr>
        <w:pStyle w:val="TableBullet1"/>
        <w:numPr>
          <w:ilvl w:val="0"/>
          <w:numId w:val="0"/>
        </w:numPr>
        <w:spacing w:before="80" w:after="100"/>
        <w:rPr>
          <w:noProof w:val="0"/>
          <w:sz w:val="22"/>
          <w:szCs w:val="22"/>
        </w:rPr>
      </w:pPr>
      <w:r w:rsidRPr="00935E0B">
        <w:rPr>
          <w:noProof w:val="0"/>
          <w:sz w:val="22"/>
          <w:szCs w:val="22"/>
        </w:rPr>
        <w:t xml:space="preserve">All of the potential risk factors </w:t>
      </w:r>
      <w:r w:rsidR="003432BD" w:rsidRPr="00935E0B">
        <w:rPr>
          <w:noProof w:val="0"/>
          <w:sz w:val="22"/>
          <w:szCs w:val="22"/>
        </w:rPr>
        <w:t>described</w:t>
      </w:r>
      <w:r w:rsidRPr="00935E0B">
        <w:rPr>
          <w:noProof w:val="0"/>
          <w:sz w:val="22"/>
          <w:szCs w:val="22"/>
        </w:rPr>
        <w:t xml:space="preserve"> above will need to have been identified so that they can be incorporated into risk management planning. This will also need to have considered which stakeholders may be affected by what potential risks </w:t>
      </w:r>
      <w:r w:rsidR="003432BD" w:rsidRPr="00935E0B">
        <w:rPr>
          <w:noProof w:val="0"/>
          <w:sz w:val="22"/>
          <w:szCs w:val="22"/>
        </w:rPr>
        <w:t>i.e.</w:t>
      </w:r>
      <w:r w:rsidRPr="00935E0B">
        <w:rPr>
          <w:noProof w:val="0"/>
          <w:sz w:val="22"/>
          <w:szCs w:val="22"/>
        </w:rPr>
        <w:t xml:space="preserve"> customers and other members of the public affected by wind on the resort beach and staff affected by security i</w:t>
      </w:r>
      <w:r w:rsidR="00BF3B2D" w:rsidRPr="00935E0B">
        <w:rPr>
          <w:noProof w:val="0"/>
          <w:sz w:val="22"/>
          <w:szCs w:val="22"/>
        </w:rPr>
        <w:t>ssues involving intoxicated customers.</w:t>
      </w:r>
    </w:p>
    <w:p w:rsidR="007C0A74" w:rsidRPr="00935E0B" w:rsidRDefault="007C0A74" w:rsidP="003432BD">
      <w:pPr>
        <w:pStyle w:val="BodyCopy"/>
        <w:rPr>
          <w:noProof w:val="0"/>
        </w:rPr>
      </w:pPr>
      <w:r w:rsidRPr="00935E0B">
        <w:rPr>
          <w:noProof w:val="0"/>
        </w:rPr>
        <w:br w:type="page"/>
      </w:r>
    </w:p>
    <w:p w:rsidR="00F84543" w:rsidRPr="00935E0B" w:rsidRDefault="00633798" w:rsidP="001A35A7">
      <w:pPr>
        <w:pStyle w:val="Heading2"/>
        <w:ind w:left="0" w:firstLine="0"/>
      </w:pPr>
      <w:r w:rsidRPr="00935E0B">
        <w:rPr>
          <w:noProof/>
          <w:lang w:val="en-US" w:eastAsia="en-US"/>
        </w:rPr>
        <w:drawing>
          <wp:anchor distT="0" distB="0" distL="114300" distR="114300" simplePos="0" relativeHeight="251701248" behindDoc="0" locked="0" layoutInCell="1" allowOverlap="1">
            <wp:simplePos x="0" y="0"/>
            <wp:positionH relativeFrom="column">
              <wp:posOffset>3475355</wp:posOffset>
            </wp:positionH>
            <wp:positionV relativeFrom="paragraph">
              <wp:posOffset>154940</wp:posOffset>
            </wp:positionV>
            <wp:extent cx="2199640" cy="1917700"/>
            <wp:effectExtent l="0" t="0" r="0" b="0"/>
            <wp:wrapSquare wrapText="bothSides"/>
            <wp:docPr id="9" name="Picture 9" descr="I:\Overseas Projects\PHOTOS\2012\Front office 2012\shutterstock_92731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Overseas Projects\PHOTOS\2012\Front office 2012\shutterstock_92731135.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99640" cy="1917700"/>
                    </a:xfrm>
                    <a:prstGeom prst="rect">
                      <a:avLst/>
                    </a:prstGeom>
                    <a:noFill/>
                    <a:ln>
                      <a:noFill/>
                    </a:ln>
                  </pic:spPr>
                </pic:pic>
              </a:graphicData>
            </a:graphic>
          </wp:anchor>
        </w:drawing>
      </w:r>
      <w:r w:rsidR="00F84543" w:rsidRPr="00935E0B">
        <w:t>1.2</w:t>
      </w:r>
      <w:r w:rsidR="00F84543" w:rsidRPr="00935E0B">
        <w:tab/>
      </w:r>
      <w:fldSimple w:instr=" REF  Criteria12  \* MERGEFORMAT ">
        <w:sdt>
          <w:sdtPr>
            <w:alias w:val="Criteria12"/>
            <w:tag w:val="Criteria12"/>
            <w:id w:val="2061054962"/>
            <w:placeholder>
              <w:docPart w:val="9F53C71C322E4D23A5325CB54A4E2686"/>
            </w:placeholder>
          </w:sdtPr>
          <w:sdtEndPr/>
          <w:sdtContent>
            <w:r w:rsidR="00DA70E7" w:rsidRPr="00DA70E7">
              <w:rPr>
                <w:rStyle w:val="PlaceholderText"/>
                <w:color w:val="45545F"/>
              </w:rPr>
              <w:t>Identify operational risk</w:t>
            </w:r>
            <w:r w:rsidR="00DA70E7" w:rsidRPr="00DA70E7">
              <w:rPr>
                <w:rStyle w:val="PlaceholderText"/>
              </w:rPr>
              <w:t xml:space="preserve"> </w:t>
            </w:r>
          </w:sdtContent>
        </w:sdt>
      </w:fldSimple>
    </w:p>
    <w:p w:rsidR="00F84543" w:rsidRPr="00935E0B" w:rsidRDefault="00F84543" w:rsidP="00F84543">
      <w:pPr>
        <w:pStyle w:val="Heading3"/>
      </w:pPr>
      <w:r w:rsidRPr="00935E0B">
        <w:t>Introduction</w:t>
      </w:r>
    </w:p>
    <w:p w:rsidR="007B3543" w:rsidRPr="00935E0B" w:rsidRDefault="007B3543" w:rsidP="00F84543">
      <w:pPr>
        <w:pStyle w:val="BodyCopy"/>
        <w:rPr>
          <w:noProof w:val="0"/>
        </w:rPr>
      </w:pPr>
      <w:r w:rsidRPr="00935E0B">
        <w:rPr>
          <w:noProof w:val="0"/>
        </w:rPr>
        <w:t>The process of identifying operational risk should lead to the creation of a risk sta</w:t>
      </w:r>
      <w:r w:rsidR="00A02E4F" w:rsidRPr="00935E0B">
        <w:rPr>
          <w:noProof w:val="0"/>
        </w:rPr>
        <w:t>t</w:t>
      </w:r>
      <w:r w:rsidRPr="00935E0B">
        <w:rPr>
          <w:noProof w:val="0"/>
        </w:rPr>
        <w:t xml:space="preserve">ement which will express the existing </w:t>
      </w:r>
      <w:r w:rsidR="004F4C5B" w:rsidRPr="00935E0B">
        <w:rPr>
          <w:noProof w:val="0"/>
        </w:rPr>
        <w:t>key operations</w:t>
      </w:r>
      <w:r w:rsidRPr="00935E0B">
        <w:rPr>
          <w:noProof w:val="0"/>
        </w:rPr>
        <w:t xml:space="preserve"> in an organisation and then describe the </w:t>
      </w:r>
      <w:r w:rsidR="004F4C5B" w:rsidRPr="00935E0B">
        <w:rPr>
          <w:noProof w:val="0"/>
        </w:rPr>
        <w:t xml:space="preserve">specific </w:t>
      </w:r>
      <w:r w:rsidRPr="00935E0B">
        <w:rPr>
          <w:noProof w:val="0"/>
        </w:rPr>
        <w:t xml:space="preserve">risks associated with each of them. In this way risk is normally identified in terms of major root causes which spring from normal activities. These root causes often focus on four main areas: </w:t>
      </w:r>
    </w:p>
    <w:p w:rsidR="00516389" w:rsidRPr="00935E0B" w:rsidRDefault="00516389" w:rsidP="006C7FF7">
      <w:pPr>
        <w:pStyle w:val="Numberedlist1"/>
      </w:pPr>
      <w:r w:rsidRPr="00935E0B">
        <w:rPr>
          <w:b/>
        </w:rPr>
        <w:t>People</w:t>
      </w:r>
      <w:r w:rsidR="002925EC" w:rsidRPr="00935E0B">
        <w:t xml:space="preserve"> </w:t>
      </w:r>
      <w:r w:rsidR="00202143" w:rsidRPr="00935E0B">
        <w:t xml:space="preserve">- </w:t>
      </w:r>
      <w:r w:rsidR="002925EC" w:rsidRPr="00935E0B">
        <w:t>how do the actions of people working in the business/organisation contribute to creating p</w:t>
      </w:r>
      <w:r w:rsidR="00EE2FE9" w:rsidRPr="00935E0B">
        <w:t>otential risks?</w:t>
      </w:r>
      <w:r w:rsidR="002925EC" w:rsidRPr="00935E0B">
        <w:t xml:space="preserve"> Ideally </w:t>
      </w:r>
      <w:r w:rsidR="00D43819" w:rsidRPr="00935E0B">
        <w:t>appropriate levels of training and commitment ensure</w:t>
      </w:r>
      <w:r w:rsidR="002925EC" w:rsidRPr="00935E0B">
        <w:t xml:space="preserve"> that this does not happen, but we need to consider this as a root cause. </w:t>
      </w:r>
      <w:r w:rsidR="00202143" w:rsidRPr="00935E0B">
        <w:t xml:space="preserve">What actions are staff taking that may be increasing exposure to risk? An example could be a new staff member who through lack of experience (and supervision) makes a booking error which has significant costs both in terms of the reputation of the </w:t>
      </w:r>
      <w:r w:rsidR="006C7FF7" w:rsidRPr="00935E0B">
        <w:t>business and in financial terms</w:t>
      </w:r>
    </w:p>
    <w:p w:rsidR="00516389" w:rsidRPr="00935E0B" w:rsidRDefault="00516389" w:rsidP="006C7FF7">
      <w:pPr>
        <w:pStyle w:val="Numberedlist1"/>
      </w:pPr>
      <w:r w:rsidRPr="00935E0B">
        <w:rPr>
          <w:b/>
        </w:rPr>
        <w:t>Process</w:t>
      </w:r>
      <w:r w:rsidR="00202143" w:rsidRPr="00935E0B">
        <w:t xml:space="preserve"> - </w:t>
      </w:r>
      <w:r w:rsidR="00A02E4F" w:rsidRPr="00935E0B">
        <w:t xml:space="preserve">what processes are currently being employed and what kinds of risks might be present in </w:t>
      </w:r>
      <w:r w:rsidR="00B662FF" w:rsidRPr="00935E0B">
        <w:t>these processes?</w:t>
      </w:r>
    </w:p>
    <w:p w:rsidR="00516389" w:rsidRPr="00935E0B" w:rsidRDefault="00516389" w:rsidP="006C7FF7">
      <w:pPr>
        <w:pStyle w:val="Numberedlist1"/>
      </w:pPr>
      <w:r w:rsidRPr="00935E0B">
        <w:rPr>
          <w:b/>
        </w:rPr>
        <w:t>Technology</w:t>
      </w:r>
      <w:r w:rsidR="00085119" w:rsidRPr="00935E0B">
        <w:t xml:space="preserve"> - the use of technology will represent many advantages for the organisation but it may also be come with the potential for significant risk. A computer system could</w:t>
      </w:r>
      <w:r w:rsidR="00CC3484" w:rsidRPr="00935E0B">
        <w:t>,</w:t>
      </w:r>
      <w:r w:rsidR="00085119" w:rsidRPr="00935E0B">
        <w:t xml:space="preserve"> for example</w:t>
      </w:r>
      <w:r w:rsidR="00CC3484" w:rsidRPr="00935E0B">
        <w:t>,</w:t>
      </w:r>
      <w:r w:rsidR="00085119" w:rsidRPr="00935E0B">
        <w:t xml:space="preserve"> crash and may result in a loss of data or impact on the ability to service clients. Internet based applications are also open to hacking or hav</w:t>
      </w:r>
      <w:r w:rsidR="006C7FF7" w:rsidRPr="00935E0B">
        <w:t>ing their security compromised</w:t>
      </w:r>
    </w:p>
    <w:p w:rsidR="00516389" w:rsidRPr="00935E0B" w:rsidRDefault="00516389" w:rsidP="006C7FF7">
      <w:pPr>
        <w:pStyle w:val="Numberedlist1"/>
      </w:pPr>
      <w:r w:rsidRPr="00935E0B">
        <w:rPr>
          <w:b/>
        </w:rPr>
        <w:t>Environment</w:t>
      </w:r>
      <w:r w:rsidR="00085119" w:rsidRPr="00935E0B">
        <w:t xml:space="preserve"> - the operating environment of the organisation needs to be carefully scrutinised to identify potential risk. This may operate on an economic level i</w:t>
      </w:r>
      <w:r w:rsidR="00BF7DCF" w:rsidRPr="00935E0B">
        <w:t>.</w:t>
      </w:r>
      <w:r w:rsidR="00085119" w:rsidRPr="00935E0B">
        <w:t>e</w:t>
      </w:r>
      <w:r w:rsidR="00BF7DCF" w:rsidRPr="00935E0B">
        <w:t>.</w:t>
      </w:r>
      <w:r w:rsidR="00085119" w:rsidRPr="00935E0B">
        <w:t xml:space="preserve"> the impact of the GFC</w:t>
      </w:r>
      <w:r w:rsidR="00BF7DCF" w:rsidRPr="00935E0B">
        <w:t xml:space="preserve"> (global financial crisis)</w:t>
      </w:r>
      <w:r w:rsidR="00085119" w:rsidRPr="00935E0B">
        <w:t xml:space="preserve"> or the SARS</w:t>
      </w:r>
      <w:r w:rsidR="00992898" w:rsidRPr="00935E0B">
        <w:t xml:space="preserve"> (severe acute respiratory syndrome)</w:t>
      </w:r>
      <w:r w:rsidR="00085119" w:rsidRPr="00935E0B">
        <w:t xml:space="preserve"> outbreak on travel and tourism or political such as a change of government and corresponding regulatory changes in a nation in which </w:t>
      </w:r>
      <w:r w:rsidR="006C7FF7" w:rsidRPr="00935E0B">
        <w:t>the organisation does business.</w:t>
      </w:r>
    </w:p>
    <w:p w:rsidR="00FD5BE4" w:rsidRPr="00935E0B" w:rsidRDefault="00085119" w:rsidP="00F84543">
      <w:pPr>
        <w:pStyle w:val="BodyCopy"/>
        <w:rPr>
          <w:noProof w:val="0"/>
        </w:rPr>
      </w:pPr>
      <w:r w:rsidRPr="00935E0B">
        <w:rPr>
          <w:noProof w:val="0"/>
        </w:rPr>
        <w:t xml:space="preserve">Correct identification </w:t>
      </w:r>
      <w:r w:rsidR="00FD5BE4" w:rsidRPr="00935E0B">
        <w:rPr>
          <w:noProof w:val="0"/>
        </w:rPr>
        <w:t xml:space="preserve">of risk </w:t>
      </w:r>
      <w:r w:rsidR="00C35C99" w:rsidRPr="00935E0B">
        <w:rPr>
          <w:noProof w:val="0"/>
        </w:rPr>
        <w:t xml:space="preserve">is critical to an organisation as this is the process which ensures </w:t>
      </w:r>
      <w:r w:rsidR="00FD5BE4" w:rsidRPr="00935E0B">
        <w:rPr>
          <w:noProof w:val="0"/>
        </w:rPr>
        <w:t>what</w:t>
      </w:r>
      <w:r w:rsidR="00C35C99" w:rsidRPr="00935E0B">
        <w:rPr>
          <w:noProof w:val="0"/>
        </w:rPr>
        <w:t xml:space="preserve"> will be included on a risk statement. W</w:t>
      </w:r>
      <w:r w:rsidR="00C0238C" w:rsidRPr="00935E0B">
        <w:rPr>
          <w:noProof w:val="0"/>
        </w:rPr>
        <w:t>ithout this, the risk may go un</w:t>
      </w:r>
      <w:r w:rsidR="00C35C99" w:rsidRPr="00935E0B">
        <w:rPr>
          <w:noProof w:val="0"/>
        </w:rPr>
        <w:t>noticed and hence no allowance will be made for it with potentially severe consequences should the risk be realised in the future.</w:t>
      </w:r>
      <w:r w:rsidR="003F3AAD" w:rsidRPr="00935E0B">
        <w:rPr>
          <w:noProof w:val="0"/>
        </w:rPr>
        <w:t xml:space="preserve"> </w:t>
      </w:r>
    </w:p>
    <w:p w:rsidR="003F3AAD" w:rsidRPr="00935E0B" w:rsidRDefault="00FD5BE4" w:rsidP="00F84543">
      <w:pPr>
        <w:pStyle w:val="BodyCopy"/>
        <w:rPr>
          <w:noProof w:val="0"/>
        </w:rPr>
      </w:pPr>
      <w:r w:rsidRPr="00935E0B">
        <w:rPr>
          <w:noProof w:val="0"/>
        </w:rPr>
        <w:t xml:space="preserve">The </w:t>
      </w:r>
      <w:r w:rsidR="003F3AAD" w:rsidRPr="00935E0B">
        <w:rPr>
          <w:noProof w:val="0"/>
        </w:rPr>
        <w:t>goal should be to identify the following things:</w:t>
      </w:r>
    </w:p>
    <w:p w:rsidR="00830DB5" w:rsidRPr="00935E0B" w:rsidRDefault="003F3AAD" w:rsidP="006C7FF7">
      <w:pPr>
        <w:pStyle w:val="Bullet1"/>
      </w:pPr>
      <w:r w:rsidRPr="00935E0B">
        <w:rPr>
          <w:i/>
        </w:rPr>
        <w:t>Where is the risk within the organisations activities?</w:t>
      </w:r>
      <w:r w:rsidRPr="00935E0B">
        <w:t xml:space="preserve"> </w:t>
      </w:r>
    </w:p>
    <w:p w:rsidR="003F3AAD" w:rsidRPr="00935E0B" w:rsidRDefault="00BF3B2D" w:rsidP="00830DB5">
      <w:pPr>
        <w:pStyle w:val="Bullet1"/>
        <w:numPr>
          <w:ilvl w:val="0"/>
          <w:numId w:val="0"/>
        </w:numPr>
        <w:ind w:left="357"/>
      </w:pPr>
      <w:r w:rsidRPr="00935E0B">
        <w:t>A large tour company</w:t>
      </w:r>
      <w:r w:rsidR="003F3AAD" w:rsidRPr="00935E0B">
        <w:t xml:space="preserve"> will have a number of departments but risk may be mo</w:t>
      </w:r>
      <w:r w:rsidRPr="00935E0B">
        <w:t xml:space="preserve">st extreme in certain areas </w:t>
      </w:r>
      <w:r w:rsidR="003F3AAD" w:rsidRPr="00935E0B">
        <w:t>e</w:t>
      </w:r>
      <w:r w:rsidR="00C0238C" w:rsidRPr="00935E0B">
        <w:t>.</w:t>
      </w:r>
      <w:r w:rsidRPr="00935E0B">
        <w:t>g.</w:t>
      </w:r>
      <w:r w:rsidR="003F3AAD" w:rsidRPr="00935E0B">
        <w:t xml:space="preserve"> </w:t>
      </w:r>
      <w:r w:rsidRPr="00935E0B">
        <w:t>coach tours which involve</w:t>
      </w:r>
      <w:r w:rsidR="003F3AAD" w:rsidRPr="00935E0B">
        <w:t xml:space="preserve"> the </w:t>
      </w:r>
      <w:r w:rsidRPr="00935E0B">
        <w:t>road transport of customers, the loading and unloading of luggage, and the consumption of meals in external venues</w:t>
      </w:r>
    </w:p>
    <w:p w:rsidR="00830DB5" w:rsidRPr="00935E0B" w:rsidRDefault="003F3AAD" w:rsidP="006C7FF7">
      <w:pPr>
        <w:pStyle w:val="Bullet1"/>
      </w:pPr>
      <w:r w:rsidRPr="00935E0B">
        <w:rPr>
          <w:i/>
        </w:rPr>
        <w:t>When is the risk most likely to be present?</w:t>
      </w:r>
      <w:r w:rsidRPr="00935E0B">
        <w:t xml:space="preserve"> </w:t>
      </w:r>
    </w:p>
    <w:p w:rsidR="003F3AAD" w:rsidRPr="00935E0B" w:rsidRDefault="003F3AAD" w:rsidP="00830DB5">
      <w:pPr>
        <w:pStyle w:val="Bullet1"/>
        <w:numPr>
          <w:ilvl w:val="0"/>
          <w:numId w:val="0"/>
        </w:numPr>
        <w:ind w:left="357"/>
      </w:pPr>
      <w:r w:rsidRPr="00935E0B">
        <w:t xml:space="preserve">Some risk manifests itself more strongly at certain times of the day or during </w:t>
      </w:r>
      <w:r w:rsidR="00BF3B2D" w:rsidRPr="00935E0B">
        <w:t xml:space="preserve">particular seasons. A </w:t>
      </w:r>
      <w:r w:rsidR="005F1AC5" w:rsidRPr="00935E0B">
        <w:t>tour company</w:t>
      </w:r>
      <w:r w:rsidRPr="00935E0B">
        <w:t xml:space="preserve"> in the tropics may need to consider risks associated with torrential rain during the wet season</w:t>
      </w:r>
      <w:r w:rsidR="00176E14" w:rsidRPr="00935E0B">
        <w:t xml:space="preserve"> and its impact on </w:t>
      </w:r>
      <w:r w:rsidR="005F1AC5" w:rsidRPr="00935E0B">
        <w:t>customers</w:t>
      </w:r>
      <w:r w:rsidR="00176E14" w:rsidRPr="00935E0B">
        <w:t xml:space="preserve"> and staff. </w:t>
      </w:r>
      <w:r w:rsidR="007D60FA" w:rsidRPr="00935E0B">
        <w:t>A large tour operator may take tours to remote areas that pos</w:t>
      </w:r>
      <w:r w:rsidR="00830DB5" w:rsidRPr="00935E0B">
        <w:t>e a risk to people on that tour</w:t>
      </w:r>
    </w:p>
    <w:p w:rsidR="00830DB5" w:rsidRPr="00935E0B" w:rsidRDefault="00830DB5">
      <w:pPr>
        <w:rPr>
          <w:rFonts w:ascii="Helvetica" w:eastAsiaTheme="minorHAnsi" w:hAnsi="Helvetica"/>
          <w:i/>
          <w:lang w:eastAsia="en-US"/>
        </w:rPr>
      </w:pPr>
      <w:r w:rsidRPr="00935E0B">
        <w:rPr>
          <w:rFonts w:ascii="Helvetica" w:hAnsi="Helvetica"/>
          <w:i/>
        </w:rPr>
        <w:br w:type="page"/>
      </w:r>
    </w:p>
    <w:p w:rsidR="00830DB5" w:rsidRPr="00935E0B" w:rsidRDefault="003F3AAD" w:rsidP="006C7FF7">
      <w:pPr>
        <w:pStyle w:val="Bullet1"/>
      </w:pPr>
      <w:r w:rsidRPr="00935E0B">
        <w:rPr>
          <w:i/>
        </w:rPr>
        <w:t xml:space="preserve">How </w:t>
      </w:r>
      <w:r w:rsidR="00176E14" w:rsidRPr="00935E0B">
        <w:rPr>
          <w:i/>
        </w:rPr>
        <w:t>is the risk m</w:t>
      </w:r>
      <w:r w:rsidR="00FD5BE4" w:rsidRPr="00935E0B">
        <w:rPr>
          <w:i/>
        </w:rPr>
        <w:t>anifested?</w:t>
      </w:r>
      <w:r w:rsidR="00FD5BE4" w:rsidRPr="00935E0B">
        <w:t xml:space="preserve"> </w:t>
      </w:r>
      <w:r w:rsidR="00FD5BE4" w:rsidRPr="00935E0B">
        <w:rPr>
          <w:i/>
        </w:rPr>
        <w:t>What brings the risk about?</w:t>
      </w:r>
    </w:p>
    <w:p w:rsidR="003F3AAD" w:rsidRPr="00935E0B" w:rsidRDefault="00FD5BE4" w:rsidP="00830DB5">
      <w:pPr>
        <w:pStyle w:val="Bullet1"/>
        <w:numPr>
          <w:ilvl w:val="0"/>
          <w:numId w:val="0"/>
        </w:numPr>
        <w:ind w:left="357"/>
      </w:pPr>
      <w:r w:rsidRPr="00935E0B">
        <w:t>Is it a consequence of certain work practices or is it linked to conditions in</w:t>
      </w:r>
      <w:r w:rsidR="00AD0B49" w:rsidRPr="00935E0B">
        <w:t xml:space="preserve"> the business environment?</w:t>
      </w:r>
    </w:p>
    <w:p w:rsidR="00830DB5" w:rsidRPr="00935E0B" w:rsidRDefault="003F3AAD" w:rsidP="006C7FF7">
      <w:pPr>
        <w:pStyle w:val="Bullet1"/>
      </w:pPr>
      <w:r w:rsidRPr="00935E0B">
        <w:rPr>
          <w:i/>
        </w:rPr>
        <w:t xml:space="preserve">Why </w:t>
      </w:r>
      <w:r w:rsidR="00176E14" w:rsidRPr="00935E0B">
        <w:rPr>
          <w:i/>
        </w:rPr>
        <w:t>is the risk present</w:t>
      </w:r>
      <w:r w:rsidR="00C90212" w:rsidRPr="00935E0B">
        <w:rPr>
          <w:i/>
        </w:rPr>
        <w:t>?</w:t>
      </w:r>
      <w:r w:rsidR="00C90212" w:rsidRPr="00935E0B">
        <w:t xml:space="preserve"> </w:t>
      </w:r>
    </w:p>
    <w:p w:rsidR="003F3AAD" w:rsidRPr="00935E0B" w:rsidRDefault="00C90212" w:rsidP="00830DB5">
      <w:pPr>
        <w:pStyle w:val="Bullet1"/>
        <w:numPr>
          <w:ilvl w:val="0"/>
          <w:numId w:val="0"/>
        </w:numPr>
        <w:ind w:left="357"/>
      </w:pPr>
      <w:r w:rsidRPr="00935E0B">
        <w:t xml:space="preserve">Seeing the underlying root causes can assist in future treatment of the risk. </w:t>
      </w:r>
    </w:p>
    <w:p w:rsidR="00830DB5" w:rsidRPr="00935E0B" w:rsidRDefault="003F3AAD" w:rsidP="006C7FF7">
      <w:pPr>
        <w:pStyle w:val="Bullet1"/>
      </w:pPr>
      <w:r w:rsidRPr="00935E0B">
        <w:rPr>
          <w:i/>
        </w:rPr>
        <w:t xml:space="preserve">What </w:t>
      </w:r>
      <w:r w:rsidR="00176E14" w:rsidRPr="00935E0B">
        <w:rPr>
          <w:i/>
        </w:rPr>
        <w:t>effects does the risk have?</w:t>
      </w:r>
    </w:p>
    <w:p w:rsidR="001D5829" w:rsidRPr="00935E0B" w:rsidRDefault="00FD5BE4" w:rsidP="00830DB5">
      <w:pPr>
        <w:pStyle w:val="Bullet1"/>
        <w:numPr>
          <w:ilvl w:val="0"/>
          <w:numId w:val="0"/>
        </w:numPr>
        <w:ind w:left="357"/>
      </w:pPr>
      <w:r w:rsidRPr="00935E0B">
        <w:t>Are certain</w:t>
      </w:r>
      <w:r w:rsidR="00DF18FD" w:rsidRPr="00935E0B">
        <w:t xml:space="preserve"> areas impacted more than others?</w:t>
      </w:r>
      <w:r w:rsidRPr="00935E0B">
        <w:t xml:space="preserve"> Perhaps some staff will be more strongly affected than others.</w:t>
      </w:r>
    </w:p>
    <w:p w:rsidR="00995528" w:rsidRPr="00935E0B" w:rsidRDefault="00995528" w:rsidP="001D5829">
      <w:pPr>
        <w:pStyle w:val="Heading3"/>
      </w:pPr>
      <w:r w:rsidRPr="00935E0B">
        <w:t>Risk Identification techniques</w:t>
      </w:r>
    </w:p>
    <w:p w:rsidR="00085119" w:rsidRPr="00935E0B" w:rsidRDefault="00995528" w:rsidP="00F84543">
      <w:pPr>
        <w:pStyle w:val="BodyCopy"/>
        <w:rPr>
          <w:noProof w:val="0"/>
        </w:rPr>
      </w:pPr>
      <w:r w:rsidRPr="00935E0B">
        <w:rPr>
          <w:noProof w:val="0"/>
        </w:rPr>
        <w:t xml:space="preserve">To </w:t>
      </w:r>
      <w:r w:rsidR="00830DB5" w:rsidRPr="00935E0B">
        <w:rPr>
          <w:noProof w:val="0"/>
        </w:rPr>
        <w:t>successfully</w:t>
      </w:r>
      <w:r w:rsidRPr="00935E0B">
        <w:rPr>
          <w:noProof w:val="0"/>
        </w:rPr>
        <w:t xml:space="preserve"> answer the questions above, </w:t>
      </w:r>
      <w:r w:rsidR="003F3AAD" w:rsidRPr="00935E0B">
        <w:rPr>
          <w:noProof w:val="0"/>
        </w:rPr>
        <w:t xml:space="preserve">Effective Risk </w:t>
      </w:r>
      <w:r w:rsidR="00C35C99" w:rsidRPr="00935E0B">
        <w:rPr>
          <w:noProof w:val="0"/>
        </w:rPr>
        <w:t xml:space="preserve">Identification relies on </w:t>
      </w:r>
      <w:r w:rsidRPr="00935E0B">
        <w:rPr>
          <w:noProof w:val="0"/>
        </w:rPr>
        <w:t>the following</w:t>
      </w:r>
      <w:r w:rsidR="009653C5" w:rsidRPr="00935E0B">
        <w:rPr>
          <w:noProof w:val="0"/>
        </w:rPr>
        <w:t xml:space="preserve"> techniques:</w:t>
      </w:r>
    </w:p>
    <w:p w:rsidR="009653C5" w:rsidRPr="00935E0B" w:rsidRDefault="00C90D38" w:rsidP="00F84543">
      <w:pPr>
        <w:pStyle w:val="BodyCopy"/>
        <w:rPr>
          <w:noProof w:val="0"/>
        </w:rPr>
      </w:pPr>
      <w:r w:rsidRPr="00935E0B">
        <w:rPr>
          <w:lang w:val="en-US" w:eastAsia="en-US"/>
        </w:rPr>
        <w:drawing>
          <wp:anchor distT="0" distB="0" distL="114300" distR="114300" simplePos="0" relativeHeight="251704320" behindDoc="0" locked="0" layoutInCell="1" allowOverlap="1">
            <wp:simplePos x="0" y="0"/>
            <wp:positionH relativeFrom="column">
              <wp:posOffset>4170045</wp:posOffset>
            </wp:positionH>
            <wp:positionV relativeFrom="paragraph">
              <wp:posOffset>520700</wp:posOffset>
            </wp:positionV>
            <wp:extent cx="1549400" cy="1596390"/>
            <wp:effectExtent l="0" t="0" r="0" b="0"/>
            <wp:wrapSquare wrapText="bothSides"/>
            <wp:docPr id="10" name="Picture 10" descr="I:\Overseas Projects\PHOTOS\2012\Front office 2012\Copy of shutterstock_105269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Overseas Projects\PHOTOS\2012\Front office 2012\Copy of shutterstock_105269162.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49400" cy="1596390"/>
                    </a:xfrm>
                    <a:prstGeom prst="rect">
                      <a:avLst/>
                    </a:prstGeom>
                    <a:noFill/>
                    <a:ln>
                      <a:noFill/>
                    </a:ln>
                  </pic:spPr>
                </pic:pic>
              </a:graphicData>
            </a:graphic>
          </wp:anchor>
        </w:drawing>
      </w:r>
      <w:r w:rsidR="00995528" w:rsidRPr="00935E0B">
        <w:rPr>
          <w:i/>
          <w:noProof w:val="0"/>
        </w:rPr>
        <w:t>Analysing incidents</w:t>
      </w:r>
      <w:r w:rsidR="00995528" w:rsidRPr="00935E0B">
        <w:rPr>
          <w:noProof w:val="0"/>
        </w:rPr>
        <w:t>: By looking at incidents within the organisation we can determine the risks associated with certain processes or tasks. If a number of staff are gett</w:t>
      </w:r>
      <w:r w:rsidR="00DD526D" w:rsidRPr="00935E0B">
        <w:rPr>
          <w:noProof w:val="0"/>
        </w:rPr>
        <w:t>ing injured using a certain housekeeping</w:t>
      </w:r>
      <w:r w:rsidR="00995528" w:rsidRPr="00935E0B">
        <w:rPr>
          <w:noProof w:val="0"/>
        </w:rPr>
        <w:t xml:space="preserve"> trolley at a resort we can deduce a risk associated with this. </w:t>
      </w:r>
    </w:p>
    <w:p w:rsidR="009653C5" w:rsidRPr="00935E0B" w:rsidRDefault="009653C5" w:rsidP="00633798">
      <w:pPr>
        <w:pStyle w:val="Bullet1"/>
      </w:pPr>
      <w:r w:rsidRPr="00935E0B">
        <w:rPr>
          <w:i/>
        </w:rPr>
        <w:t>Looking through historical data on the organisation</w:t>
      </w:r>
      <w:r w:rsidR="008F48F5" w:rsidRPr="00935E0B">
        <w:t>:</w:t>
      </w:r>
      <w:r w:rsidR="00995528" w:rsidRPr="00935E0B">
        <w:t xml:space="preserve"> This </w:t>
      </w:r>
      <w:r w:rsidR="00302A87" w:rsidRPr="00935E0B">
        <w:t>enables us to see recurrences of risk and the frequ</w:t>
      </w:r>
      <w:r w:rsidR="00C90D38" w:rsidRPr="00935E0B">
        <w:t>ency of incidents related to it</w:t>
      </w:r>
    </w:p>
    <w:p w:rsidR="009653C5" w:rsidRPr="00935E0B" w:rsidRDefault="009653C5" w:rsidP="00633798">
      <w:pPr>
        <w:pStyle w:val="Bullet1"/>
      </w:pPr>
      <w:r w:rsidRPr="00935E0B">
        <w:rPr>
          <w:i/>
        </w:rPr>
        <w:t>Getting data from SWOT analyses</w:t>
      </w:r>
      <w:r w:rsidR="008F48F5" w:rsidRPr="00935E0B">
        <w:t>:</w:t>
      </w:r>
      <w:r w:rsidR="00302A87" w:rsidRPr="00935E0B">
        <w:t xml:space="preserve"> Strength, weakness opportunity and threat analyses can make us aware of various forms of risk relating to the organisation's place in the market, future threats related to this and e</w:t>
      </w:r>
      <w:r w:rsidR="00C90D38" w:rsidRPr="00935E0B">
        <w:t>fforts to improve its position</w:t>
      </w:r>
    </w:p>
    <w:p w:rsidR="009653C5" w:rsidRPr="00935E0B" w:rsidRDefault="009653C5" w:rsidP="00633798">
      <w:pPr>
        <w:pStyle w:val="Bullet1"/>
      </w:pPr>
      <w:r w:rsidRPr="00935E0B">
        <w:rPr>
          <w:i/>
        </w:rPr>
        <w:t>Audits and various inspections</w:t>
      </w:r>
      <w:r w:rsidR="008F48F5" w:rsidRPr="00935E0B">
        <w:t>:</w:t>
      </w:r>
      <w:r w:rsidR="00302A87" w:rsidRPr="00935E0B">
        <w:t xml:space="preserve"> By carrying out audits of operations and inspecting existing systems and processes, </w:t>
      </w:r>
      <w:r w:rsidR="00C90D38" w:rsidRPr="00935E0B">
        <w:t>likely risks can be identified</w:t>
      </w:r>
    </w:p>
    <w:p w:rsidR="009653C5" w:rsidRPr="00935E0B" w:rsidRDefault="009653C5" w:rsidP="00633798">
      <w:pPr>
        <w:pStyle w:val="Bullet1"/>
      </w:pPr>
      <w:r w:rsidRPr="00935E0B">
        <w:rPr>
          <w:i/>
        </w:rPr>
        <w:t>Surveys and questionnaires</w:t>
      </w:r>
      <w:r w:rsidR="008F48F5" w:rsidRPr="00935E0B">
        <w:t>:</w:t>
      </w:r>
      <w:r w:rsidR="00302A87" w:rsidRPr="00935E0B">
        <w:t xml:space="preserve"> Getting feedback both from staff and customers may reveal risks which they have experienced or are anticipating, giving further information to t</w:t>
      </w:r>
      <w:r w:rsidR="00C90D38" w:rsidRPr="00935E0B">
        <w:t>he organisation's risk managers</w:t>
      </w:r>
    </w:p>
    <w:p w:rsidR="003F3AAD" w:rsidRPr="00935E0B" w:rsidRDefault="003F3AAD" w:rsidP="00633798">
      <w:pPr>
        <w:pStyle w:val="Bullet1"/>
      </w:pPr>
      <w:r w:rsidRPr="00935E0B">
        <w:rPr>
          <w:i/>
        </w:rPr>
        <w:t>Reviewing legislation, regulations and codes of practice</w:t>
      </w:r>
      <w:r w:rsidR="008F48F5" w:rsidRPr="00935E0B">
        <w:t>:</w:t>
      </w:r>
      <w:r w:rsidR="00302A87" w:rsidRPr="00935E0B">
        <w:t xml:space="preserve"> Compliance with legislative, regulatory and industry codes can be examined. Any deviation from</w:t>
      </w:r>
      <w:r w:rsidR="00C90D38" w:rsidRPr="00935E0B">
        <w:t xml:space="preserve"> this may reveal areas of risk</w:t>
      </w:r>
    </w:p>
    <w:p w:rsidR="003F3AAD" w:rsidRPr="00935E0B" w:rsidRDefault="003F3AAD" w:rsidP="00633798">
      <w:pPr>
        <w:pStyle w:val="Bullet1"/>
      </w:pPr>
      <w:r w:rsidRPr="00935E0B">
        <w:rPr>
          <w:i/>
        </w:rPr>
        <w:t>Running risk identification workshops</w:t>
      </w:r>
      <w:r w:rsidR="008F48F5" w:rsidRPr="00935E0B">
        <w:t>:</w:t>
      </w:r>
      <w:r w:rsidR="00302A87" w:rsidRPr="00935E0B">
        <w:t xml:space="preserve"> Involving staff in facilitated workshops which focus on identifying risk in their operational areas can be a very useful exercise</w:t>
      </w:r>
    </w:p>
    <w:p w:rsidR="009653C5" w:rsidRPr="00935E0B" w:rsidRDefault="009653C5" w:rsidP="00633798">
      <w:pPr>
        <w:pStyle w:val="Bullet1"/>
      </w:pPr>
      <w:r w:rsidRPr="00935E0B">
        <w:rPr>
          <w:i/>
        </w:rPr>
        <w:t>Collecting best practice statistics from the organisation</w:t>
      </w:r>
      <w:r w:rsidR="008F48F5" w:rsidRPr="00935E0B">
        <w:t>:</w:t>
      </w:r>
      <w:r w:rsidR="00E61629" w:rsidRPr="00935E0B">
        <w:t xml:space="preserve"> Where is the organisation doing well and meeting required parameters. If this level of best practice is not being duplicated across the organisation then </w:t>
      </w:r>
      <w:r w:rsidR="00BE3503" w:rsidRPr="00935E0B">
        <w:t xml:space="preserve">it may be resulting in exposure to various risks. </w:t>
      </w:r>
    </w:p>
    <w:p w:rsidR="00830DB5" w:rsidRPr="00935E0B" w:rsidRDefault="00830DB5" w:rsidP="00830DB5">
      <w:pPr>
        <w:pStyle w:val="BodyCopy"/>
        <w:rPr>
          <w:noProof w:val="0"/>
        </w:rPr>
      </w:pPr>
      <w:r w:rsidRPr="00935E0B">
        <w:rPr>
          <w:noProof w:val="0"/>
        </w:rPr>
        <w:br w:type="page"/>
      </w:r>
    </w:p>
    <w:p w:rsidR="00BD2681" w:rsidRPr="00935E0B" w:rsidRDefault="00F84543" w:rsidP="00210AC3">
      <w:pPr>
        <w:pStyle w:val="Heading2"/>
      </w:pPr>
      <w:r w:rsidRPr="00935E0B">
        <w:t>1.3</w:t>
      </w:r>
      <w:r w:rsidRPr="00935E0B">
        <w:tab/>
      </w:r>
      <w:fldSimple w:instr=" REF  Criteria13  \* MERGEFORMAT ">
        <w:sdt>
          <w:sdtPr>
            <w:alias w:val="Criteria13"/>
            <w:tag w:val="Criteria13"/>
            <w:id w:val="-1931347297"/>
            <w:placeholder>
              <w:docPart w:val="45E9DD10D439405196C13E0CE86FF166"/>
            </w:placeholder>
          </w:sdtPr>
          <w:sdtEndPr/>
          <w:sdtContent>
            <w:r w:rsidR="00DA70E7" w:rsidRPr="00935E0B">
              <w:t xml:space="preserve">Identify operational risk control procedures </w:t>
            </w:r>
          </w:sdtContent>
        </w:sdt>
      </w:fldSimple>
    </w:p>
    <w:p w:rsidR="00F84543" w:rsidRPr="00935E0B" w:rsidRDefault="00F84543" w:rsidP="00C90D38">
      <w:pPr>
        <w:pStyle w:val="Heading3"/>
        <w:spacing w:before="180" w:after="180"/>
      </w:pPr>
      <w:r w:rsidRPr="00935E0B">
        <w:t>Introduction</w:t>
      </w:r>
    </w:p>
    <w:p w:rsidR="0015084D" w:rsidRPr="00935E0B" w:rsidRDefault="00633798" w:rsidP="00F84543">
      <w:pPr>
        <w:pStyle w:val="BodyCopy"/>
        <w:rPr>
          <w:noProof w:val="0"/>
        </w:rPr>
      </w:pPr>
      <w:r w:rsidRPr="00935E0B">
        <w:rPr>
          <w:i/>
          <w:lang w:val="en-US" w:eastAsia="en-US"/>
        </w:rPr>
        <w:drawing>
          <wp:anchor distT="0" distB="0" distL="114300" distR="114300" simplePos="0" relativeHeight="251703296" behindDoc="0" locked="0" layoutInCell="1" allowOverlap="1">
            <wp:simplePos x="0" y="0"/>
            <wp:positionH relativeFrom="column">
              <wp:posOffset>-18415</wp:posOffset>
            </wp:positionH>
            <wp:positionV relativeFrom="paragraph">
              <wp:posOffset>81915</wp:posOffset>
            </wp:positionV>
            <wp:extent cx="1956435" cy="1304290"/>
            <wp:effectExtent l="0" t="0" r="0" b="0"/>
            <wp:wrapSquare wrapText="bothSides"/>
            <wp:docPr id="8" name="Picture 8" descr="I:\Overseas Projects\PHOTOS\2011\iStock_walkie talk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Overseas Projects\PHOTOS\2011\iStock_walkie talkie.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56435" cy="1304290"/>
                    </a:xfrm>
                    <a:prstGeom prst="rect">
                      <a:avLst/>
                    </a:prstGeom>
                    <a:noFill/>
                    <a:ln>
                      <a:noFill/>
                    </a:ln>
                  </pic:spPr>
                </pic:pic>
              </a:graphicData>
            </a:graphic>
          </wp:anchor>
        </w:drawing>
      </w:r>
      <w:r w:rsidR="005167B9" w:rsidRPr="00935E0B">
        <w:rPr>
          <w:noProof w:val="0"/>
        </w:rPr>
        <w:t xml:space="preserve">Once risk has been identified, its nature needs to be assessed. This involves </w:t>
      </w:r>
      <w:r w:rsidR="0015084D" w:rsidRPr="00935E0B">
        <w:rPr>
          <w:noProof w:val="0"/>
        </w:rPr>
        <w:t>determining both the likel</w:t>
      </w:r>
      <w:r w:rsidR="003E6A5D" w:rsidRPr="00935E0B">
        <w:rPr>
          <w:noProof w:val="0"/>
        </w:rPr>
        <w:t>i</w:t>
      </w:r>
      <w:r w:rsidR="0015084D" w:rsidRPr="00935E0B">
        <w:rPr>
          <w:noProof w:val="0"/>
        </w:rPr>
        <w:t xml:space="preserve">hood of the risk taking place as well as the consequences if it does. </w:t>
      </w:r>
      <w:r w:rsidR="00B35822" w:rsidRPr="00935E0B">
        <w:rPr>
          <w:noProof w:val="0"/>
        </w:rPr>
        <w:t xml:space="preserve">ISO31000 explains that risk assessment may be undertaken to varying degrees of detail depending on the risk, the purpose of the analysis and the information, data and resources available. This may be carried out at varying points of time depending on the project/process/activity that is being dealt with. </w:t>
      </w:r>
    </w:p>
    <w:p w:rsidR="003337FD" w:rsidRPr="00935E0B" w:rsidRDefault="003337FD" w:rsidP="00C90D38">
      <w:pPr>
        <w:pStyle w:val="Heading3"/>
        <w:spacing w:before="180" w:after="180"/>
      </w:pPr>
      <w:r w:rsidRPr="00935E0B">
        <w:t>Likelihood of risk</w:t>
      </w:r>
    </w:p>
    <w:p w:rsidR="00B35822" w:rsidRPr="00935E0B" w:rsidRDefault="00145782" w:rsidP="00F84543">
      <w:pPr>
        <w:pStyle w:val="BodyCopy"/>
        <w:rPr>
          <w:noProof w:val="0"/>
        </w:rPr>
      </w:pPr>
      <w:r w:rsidRPr="00935E0B">
        <w:rPr>
          <w:noProof w:val="0"/>
        </w:rPr>
        <w:t xml:space="preserve">Great effort can be made to treat risk but in the first instance we should attempt to </w:t>
      </w:r>
      <w:r w:rsidR="00D136A1" w:rsidRPr="00935E0B">
        <w:rPr>
          <w:noProof w:val="0"/>
        </w:rPr>
        <w:t xml:space="preserve">determine the likelihood of something happening in the first place. If it is highly likely </w:t>
      </w:r>
      <w:r w:rsidR="00633798" w:rsidRPr="00935E0B">
        <w:rPr>
          <w:noProof w:val="0"/>
        </w:rPr>
        <w:t>i.e.</w:t>
      </w:r>
      <w:r w:rsidR="00D136A1" w:rsidRPr="00935E0B">
        <w:rPr>
          <w:noProof w:val="0"/>
        </w:rPr>
        <w:t xml:space="preserve"> a new team member using dangerous machinery then we know that we must take immediate remediating steps</w:t>
      </w:r>
      <w:r w:rsidR="003337FD" w:rsidRPr="00935E0B">
        <w:rPr>
          <w:noProof w:val="0"/>
        </w:rPr>
        <w:t>. In situations where the likeli</w:t>
      </w:r>
      <w:r w:rsidR="00D136A1" w:rsidRPr="00935E0B">
        <w:rPr>
          <w:noProof w:val="0"/>
        </w:rPr>
        <w:t xml:space="preserve">hood is </w:t>
      </w:r>
      <w:r w:rsidR="00973493" w:rsidRPr="00935E0B">
        <w:rPr>
          <w:noProof w:val="0"/>
        </w:rPr>
        <w:t xml:space="preserve">low then action will not be considered to be urgent. Likelihood </w:t>
      </w:r>
      <w:r w:rsidR="00551C13" w:rsidRPr="00935E0B">
        <w:rPr>
          <w:noProof w:val="0"/>
        </w:rPr>
        <w:t>can be</w:t>
      </w:r>
      <w:r w:rsidR="00A5439D" w:rsidRPr="00935E0B">
        <w:rPr>
          <w:noProof w:val="0"/>
        </w:rPr>
        <w:t xml:space="preserve"> expressed via </w:t>
      </w:r>
      <w:r w:rsidR="00551C13" w:rsidRPr="00935E0B">
        <w:rPr>
          <w:noProof w:val="0"/>
        </w:rPr>
        <w:t xml:space="preserve">the following </w:t>
      </w:r>
      <w:r w:rsidR="00F55147" w:rsidRPr="00935E0B">
        <w:rPr>
          <w:noProof w:val="0"/>
        </w:rPr>
        <w:t>Category ranking</w:t>
      </w:r>
      <w:r w:rsidR="00551C13" w:rsidRPr="00935E0B">
        <w:rPr>
          <w:noProof w:val="0"/>
        </w:rPr>
        <w:t>s which classify</w:t>
      </w:r>
      <w:r w:rsidR="00F55147" w:rsidRPr="00935E0B">
        <w:rPr>
          <w:noProof w:val="0"/>
        </w:rPr>
        <w:t xml:space="preserve"> risks into categories which rep</w:t>
      </w:r>
      <w:r w:rsidR="00551C13" w:rsidRPr="00935E0B">
        <w:rPr>
          <w:noProof w:val="0"/>
        </w:rPr>
        <w:t>resent their likelihood:</w:t>
      </w:r>
    </w:p>
    <w:p w:rsidR="00B35822" w:rsidRPr="00935E0B" w:rsidRDefault="00B35822" w:rsidP="00F84543">
      <w:pPr>
        <w:pStyle w:val="BodyCopy"/>
        <w:rPr>
          <w:noProof w:val="0"/>
        </w:rPr>
      </w:pPr>
      <w:r w:rsidRPr="00935E0B">
        <w:rPr>
          <w:noProof w:val="0"/>
        </w:rPr>
        <w:t>Almost certain - this denotes an 80% probab</w:t>
      </w:r>
      <w:r w:rsidR="008367E2" w:rsidRPr="00935E0B">
        <w:rPr>
          <w:noProof w:val="0"/>
        </w:rPr>
        <w:t>ility where there is a high level of recorded incidences and strong evidence to suppo</w:t>
      </w:r>
      <w:r w:rsidR="00A96E73" w:rsidRPr="00935E0B">
        <w:rPr>
          <w:noProof w:val="0"/>
        </w:rPr>
        <w:t>rt it. This event is almost certain</w:t>
      </w:r>
      <w:r w:rsidR="008367E2" w:rsidRPr="00935E0B">
        <w:rPr>
          <w:noProof w:val="0"/>
        </w:rPr>
        <w:t xml:space="preserve"> to occur</w:t>
      </w:r>
      <w:r w:rsidR="00FE714F" w:rsidRPr="00935E0B">
        <w:rPr>
          <w:noProof w:val="0"/>
        </w:rPr>
        <w:t xml:space="preserve"> within the foreseeable future</w:t>
      </w:r>
      <w:r w:rsidR="008367E2" w:rsidRPr="00935E0B">
        <w:rPr>
          <w:noProof w:val="0"/>
        </w:rPr>
        <w:t>.</w:t>
      </w:r>
    </w:p>
    <w:p w:rsidR="00B35822" w:rsidRPr="00935E0B" w:rsidRDefault="008367E2" w:rsidP="00F84543">
      <w:pPr>
        <w:pStyle w:val="BodyCopy"/>
        <w:rPr>
          <w:noProof w:val="0"/>
        </w:rPr>
      </w:pPr>
      <w:r w:rsidRPr="00935E0B">
        <w:rPr>
          <w:noProof w:val="0"/>
        </w:rPr>
        <w:t xml:space="preserve">Likely - this denotes a &gt;50% probability meaning the event will probably occur in most circumstances. There will also be regular recorded incidents and strong evidence for this to </w:t>
      </w:r>
      <w:r w:rsidR="00A96E73" w:rsidRPr="00935E0B">
        <w:rPr>
          <w:noProof w:val="0"/>
        </w:rPr>
        <w:t xml:space="preserve">likely </w:t>
      </w:r>
      <w:r w:rsidRPr="00935E0B">
        <w:rPr>
          <w:noProof w:val="0"/>
        </w:rPr>
        <w:t>occur</w:t>
      </w:r>
      <w:r w:rsidR="00FE714F" w:rsidRPr="00935E0B">
        <w:rPr>
          <w:noProof w:val="0"/>
        </w:rPr>
        <w:t xml:space="preserve"> within the foreseeable future</w:t>
      </w:r>
      <w:r w:rsidRPr="00935E0B">
        <w:rPr>
          <w:noProof w:val="0"/>
        </w:rPr>
        <w:t>.</w:t>
      </w:r>
    </w:p>
    <w:p w:rsidR="00B35822" w:rsidRPr="00935E0B" w:rsidRDefault="008367E2" w:rsidP="00F84543">
      <w:pPr>
        <w:pStyle w:val="BodyCopy"/>
        <w:rPr>
          <w:noProof w:val="0"/>
        </w:rPr>
      </w:pPr>
      <w:r w:rsidRPr="00935E0B">
        <w:rPr>
          <w:noProof w:val="0"/>
        </w:rPr>
        <w:t xml:space="preserve">Possible - this denotes a &gt;20% probability that the event may occur at some time. There are a few infrequent random incidents which have been recorded with only a little evidence to support the likelihood of </w:t>
      </w:r>
      <w:r w:rsidR="00B60F6D" w:rsidRPr="00935E0B">
        <w:rPr>
          <w:noProof w:val="0"/>
        </w:rPr>
        <w:t>occurrence within the foreseeable future</w:t>
      </w:r>
      <w:r w:rsidRPr="00935E0B">
        <w:rPr>
          <w:noProof w:val="0"/>
        </w:rPr>
        <w:t>.</w:t>
      </w:r>
    </w:p>
    <w:p w:rsidR="00B35822" w:rsidRPr="00935E0B" w:rsidRDefault="008367E2" w:rsidP="00F84543">
      <w:pPr>
        <w:pStyle w:val="BodyCopy"/>
        <w:rPr>
          <w:noProof w:val="0"/>
        </w:rPr>
      </w:pPr>
      <w:r w:rsidRPr="00935E0B">
        <w:rPr>
          <w:noProof w:val="0"/>
        </w:rPr>
        <w:t>Unlikely - this denotes a &gt;10% probability meaning the event would only occur in rare circumstances. There have been no recent incidents and there is little opportunity for the event to occur</w:t>
      </w:r>
      <w:r w:rsidR="00B60F6D" w:rsidRPr="00935E0B">
        <w:rPr>
          <w:noProof w:val="0"/>
        </w:rPr>
        <w:t xml:space="preserve"> </w:t>
      </w:r>
      <w:r w:rsidR="00D43819" w:rsidRPr="00935E0B">
        <w:rPr>
          <w:noProof w:val="0"/>
        </w:rPr>
        <w:t>within</w:t>
      </w:r>
      <w:r w:rsidR="00B60F6D" w:rsidRPr="00935E0B">
        <w:rPr>
          <w:noProof w:val="0"/>
        </w:rPr>
        <w:t xml:space="preserve"> the foreseeable future</w:t>
      </w:r>
      <w:r w:rsidRPr="00935E0B">
        <w:rPr>
          <w:noProof w:val="0"/>
        </w:rPr>
        <w:t>.</w:t>
      </w:r>
    </w:p>
    <w:p w:rsidR="00B35822" w:rsidRPr="00935E0B" w:rsidRDefault="00B35822" w:rsidP="00F84543">
      <w:pPr>
        <w:pStyle w:val="BodyCopy"/>
        <w:rPr>
          <w:noProof w:val="0"/>
        </w:rPr>
      </w:pPr>
      <w:r w:rsidRPr="00935E0B">
        <w:rPr>
          <w:noProof w:val="0"/>
        </w:rPr>
        <w:t>Rare</w:t>
      </w:r>
      <w:r w:rsidR="008367E2" w:rsidRPr="00935E0B">
        <w:rPr>
          <w:noProof w:val="0"/>
        </w:rPr>
        <w:t xml:space="preserve"> - this denotes a 1% probability with the event only </w:t>
      </w:r>
      <w:r w:rsidR="00D43819" w:rsidRPr="00935E0B">
        <w:rPr>
          <w:noProof w:val="0"/>
        </w:rPr>
        <w:t>occurring</w:t>
      </w:r>
      <w:r w:rsidR="008367E2" w:rsidRPr="00935E0B">
        <w:rPr>
          <w:noProof w:val="0"/>
        </w:rPr>
        <w:t xml:space="preserve"> in exceptional circumstances</w:t>
      </w:r>
      <w:r w:rsidR="00AD4D63" w:rsidRPr="00935E0B">
        <w:rPr>
          <w:noProof w:val="0"/>
        </w:rPr>
        <w:t xml:space="preserve"> and with no known previous incidents. </w:t>
      </w:r>
    </w:p>
    <w:p w:rsidR="00A5439D" w:rsidRPr="00935E0B" w:rsidRDefault="00F55147" w:rsidP="00F84543">
      <w:pPr>
        <w:pStyle w:val="BodyCopy"/>
        <w:rPr>
          <w:noProof w:val="0"/>
        </w:rPr>
      </w:pPr>
      <w:r w:rsidRPr="00935E0B">
        <w:rPr>
          <w:noProof w:val="0"/>
        </w:rPr>
        <w:t>(</w:t>
      </w:r>
      <w:r w:rsidR="00C90D38" w:rsidRPr="00935E0B">
        <w:rPr>
          <w:noProof w:val="0"/>
        </w:rPr>
        <w:t>See</w:t>
      </w:r>
      <w:r w:rsidRPr="00935E0B">
        <w:rPr>
          <w:noProof w:val="0"/>
        </w:rPr>
        <w:t xml:space="preserve"> </w:t>
      </w:r>
      <w:r w:rsidR="00603214" w:rsidRPr="00935E0B">
        <w:rPr>
          <w:noProof w:val="0"/>
        </w:rPr>
        <w:t>the Risk M</w:t>
      </w:r>
      <w:r w:rsidR="00C90D38" w:rsidRPr="00935E0B">
        <w:rPr>
          <w:noProof w:val="0"/>
        </w:rPr>
        <w:t>atrix</w:t>
      </w:r>
      <w:r w:rsidRPr="00935E0B">
        <w:rPr>
          <w:noProof w:val="0"/>
        </w:rPr>
        <w:t>)</w:t>
      </w:r>
    </w:p>
    <w:p w:rsidR="00C90D38" w:rsidRPr="00935E0B" w:rsidRDefault="00C90D38">
      <w:pPr>
        <w:rPr>
          <w:rFonts w:ascii="Helvetica" w:eastAsiaTheme="majorEastAsia" w:hAnsi="Helvetica" w:cstheme="majorBidi"/>
          <w:b/>
          <w:bCs/>
          <w:color w:val="45545F"/>
          <w:sz w:val="28"/>
        </w:rPr>
      </w:pPr>
      <w:r w:rsidRPr="00935E0B">
        <w:rPr>
          <w:rFonts w:ascii="Helvetica" w:hAnsi="Helvetica"/>
        </w:rPr>
        <w:br w:type="page"/>
      </w:r>
    </w:p>
    <w:p w:rsidR="003E6A5D" w:rsidRPr="00935E0B" w:rsidRDefault="003E6A5D" w:rsidP="00C90D38">
      <w:pPr>
        <w:pStyle w:val="Heading3"/>
        <w:spacing w:before="180" w:after="180"/>
      </w:pPr>
      <w:r w:rsidRPr="00935E0B">
        <w:t>Consequences of risk</w:t>
      </w:r>
    </w:p>
    <w:p w:rsidR="00C37D54" w:rsidRPr="00935E0B" w:rsidRDefault="00CC0F87" w:rsidP="00F84543">
      <w:pPr>
        <w:pStyle w:val="BodyCopy"/>
        <w:rPr>
          <w:noProof w:val="0"/>
        </w:rPr>
      </w:pPr>
      <w:r w:rsidRPr="00935E0B">
        <w:rPr>
          <w:lang w:val="en-US" w:eastAsia="en-US"/>
        </w:rPr>
        <w:drawing>
          <wp:anchor distT="0" distB="0" distL="114300" distR="114300" simplePos="0" relativeHeight="251706368" behindDoc="0" locked="0" layoutInCell="1" allowOverlap="1">
            <wp:simplePos x="0" y="0"/>
            <wp:positionH relativeFrom="column">
              <wp:posOffset>-1270</wp:posOffset>
            </wp:positionH>
            <wp:positionV relativeFrom="paragraph">
              <wp:posOffset>36830</wp:posOffset>
            </wp:positionV>
            <wp:extent cx="1917700" cy="1269365"/>
            <wp:effectExtent l="0" t="0" r="0" b="0"/>
            <wp:wrapSquare wrapText="bothSides"/>
            <wp:docPr id="12" name="Picture 12" descr="I:\Overseas Projects\PHOTOS\2011\Third degree bur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Overseas Projects\PHOTOS\2011\Third degree burns.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17700" cy="1269365"/>
                    </a:xfrm>
                    <a:prstGeom prst="rect">
                      <a:avLst/>
                    </a:prstGeom>
                    <a:noFill/>
                    <a:ln>
                      <a:noFill/>
                    </a:ln>
                  </pic:spPr>
                </pic:pic>
              </a:graphicData>
            </a:graphic>
          </wp:anchor>
        </w:drawing>
      </w:r>
      <w:r w:rsidR="00592E68" w:rsidRPr="00935E0B">
        <w:rPr>
          <w:noProof w:val="0"/>
        </w:rPr>
        <w:t xml:space="preserve">Risk events can carry differing consequences. Consider the difference between a staff member in an office working with paper and someone who is involved with machinery in a factory. In each case </w:t>
      </w:r>
      <w:r w:rsidR="001518C1" w:rsidRPr="00935E0B">
        <w:rPr>
          <w:noProof w:val="0"/>
        </w:rPr>
        <w:t xml:space="preserve">should an accident take place the consequences are going to be substantially different. A paper cut for the office worker could be contrasted against a severe injury as a result of getting an arm stuck in a machine. </w:t>
      </w:r>
      <w:r w:rsidR="00DD08EF" w:rsidRPr="00935E0B">
        <w:rPr>
          <w:noProof w:val="0"/>
        </w:rPr>
        <w:t xml:space="preserve">The paper cut is likely to have very different consequences to an arm getting stuck in a machine and for this reason </w:t>
      </w:r>
      <w:r w:rsidR="005F43EC" w:rsidRPr="00935E0B">
        <w:rPr>
          <w:noProof w:val="0"/>
        </w:rPr>
        <w:t xml:space="preserve">the following </w:t>
      </w:r>
      <w:r w:rsidR="00DD08EF" w:rsidRPr="00935E0B">
        <w:rPr>
          <w:noProof w:val="0"/>
        </w:rPr>
        <w:t>hierarchy</w:t>
      </w:r>
      <w:r w:rsidR="00C37D54" w:rsidRPr="00935E0B">
        <w:rPr>
          <w:noProof w:val="0"/>
        </w:rPr>
        <w:t xml:space="preserve"> of consequences is used to determine what risks require more urgent attention and which can be dealt with as and when required.</w:t>
      </w:r>
      <w:r w:rsidR="003E64D2" w:rsidRPr="00935E0B">
        <w:rPr>
          <w:noProof w:val="0"/>
        </w:rPr>
        <w:t xml:space="preserve"> The possible consequences of injury may be: </w:t>
      </w:r>
    </w:p>
    <w:p w:rsidR="00FD41D3" w:rsidRPr="00935E0B" w:rsidRDefault="00C37D54" w:rsidP="00F84543">
      <w:pPr>
        <w:pStyle w:val="Bullet1"/>
      </w:pPr>
      <w:r w:rsidRPr="00935E0B">
        <w:t>Death or permanent disability</w:t>
      </w:r>
    </w:p>
    <w:p w:rsidR="00FD41D3" w:rsidRPr="00935E0B" w:rsidRDefault="00C37D54" w:rsidP="00F84543">
      <w:pPr>
        <w:pStyle w:val="Bullet1"/>
      </w:pPr>
      <w:r w:rsidRPr="00935E0B">
        <w:t>Very serious injury or long term illness</w:t>
      </w:r>
      <w:r w:rsidR="002E40D6" w:rsidRPr="00935E0B">
        <w:t xml:space="preserve"> requiring specialist treatment or hospitalisation</w:t>
      </w:r>
    </w:p>
    <w:p w:rsidR="00FD41D3" w:rsidRPr="00935E0B" w:rsidRDefault="00C37D54" w:rsidP="00F84543">
      <w:pPr>
        <w:pStyle w:val="Bullet1"/>
      </w:pPr>
      <w:r w:rsidRPr="00935E0B">
        <w:t>Medical attention and several days off work</w:t>
      </w:r>
    </w:p>
    <w:p w:rsidR="00FD41D3" w:rsidRPr="00935E0B" w:rsidRDefault="00704D09" w:rsidP="00F84543">
      <w:pPr>
        <w:pStyle w:val="Bullet1"/>
      </w:pPr>
      <w:r w:rsidRPr="00935E0B">
        <w:t xml:space="preserve">Minor injury requiring first aid </w:t>
      </w:r>
      <w:r w:rsidR="00C37D54" w:rsidRPr="00935E0B">
        <w:t>but no time off work</w:t>
      </w:r>
    </w:p>
    <w:p w:rsidR="00C37D54" w:rsidRPr="00935E0B" w:rsidRDefault="00C37D54" w:rsidP="00F84543">
      <w:pPr>
        <w:pStyle w:val="Bullet1"/>
      </w:pPr>
      <w:r w:rsidRPr="00935E0B">
        <w:t>Insignificant</w:t>
      </w:r>
      <w:r w:rsidR="00704D09" w:rsidRPr="00935E0B">
        <w:t xml:space="preserve"> so no treatment required</w:t>
      </w:r>
      <w:r w:rsidR="00CC0F87" w:rsidRPr="00935E0B">
        <w:t>.</w:t>
      </w:r>
    </w:p>
    <w:p w:rsidR="005F43EC" w:rsidRPr="00935E0B" w:rsidRDefault="003337FD" w:rsidP="00F84543">
      <w:pPr>
        <w:pStyle w:val="BodyCopy"/>
        <w:rPr>
          <w:noProof w:val="0"/>
        </w:rPr>
      </w:pPr>
      <w:r w:rsidRPr="00935E0B">
        <w:rPr>
          <w:noProof w:val="0"/>
        </w:rPr>
        <w:t xml:space="preserve">According to </w:t>
      </w:r>
      <w:r w:rsidR="00973493" w:rsidRPr="00935E0B">
        <w:rPr>
          <w:noProof w:val="0"/>
        </w:rPr>
        <w:t xml:space="preserve">ISO31000 </w:t>
      </w:r>
      <w:r w:rsidRPr="00935E0B">
        <w:rPr>
          <w:noProof w:val="0"/>
        </w:rPr>
        <w:t>t</w:t>
      </w:r>
      <w:r w:rsidR="005F43EC" w:rsidRPr="00935E0B">
        <w:rPr>
          <w:noProof w:val="0"/>
        </w:rPr>
        <w:t>he net effect of this assessment can be expressed by the following equation:</w:t>
      </w:r>
    </w:p>
    <w:p w:rsidR="005F43EC" w:rsidRPr="00935E0B" w:rsidRDefault="005F43EC" w:rsidP="00C90D38">
      <w:pPr>
        <w:pStyle w:val="BodyCopyBold"/>
        <w:rPr>
          <w:noProof w:val="0"/>
        </w:rPr>
      </w:pPr>
      <w:r w:rsidRPr="00935E0B">
        <w:rPr>
          <w:noProof w:val="0"/>
        </w:rPr>
        <w:t>Risk = Consequence + Likelihood</w:t>
      </w:r>
    </w:p>
    <w:p w:rsidR="005F43EC" w:rsidRPr="00935E0B" w:rsidRDefault="0007634C" w:rsidP="00F84543">
      <w:pPr>
        <w:pStyle w:val="BodyCopy"/>
        <w:rPr>
          <w:noProof w:val="0"/>
        </w:rPr>
      </w:pPr>
      <w:r w:rsidRPr="00935E0B">
        <w:rPr>
          <w:noProof w:val="0"/>
        </w:rPr>
        <w:t>This equation is represented through a Risk Matrix like the one described below</w:t>
      </w:r>
      <w:r w:rsidR="00C06B95" w:rsidRPr="00935E0B">
        <w:rPr>
          <w:noProof w:val="0"/>
        </w:rPr>
        <w:t xml:space="preserve"> which can be used to determine the likelihood and consequences of th</w:t>
      </w:r>
      <w:r w:rsidR="006C6A92" w:rsidRPr="00935E0B">
        <w:rPr>
          <w:noProof w:val="0"/>
        </w:rPr>
        <w:t xml:space="preserve">e risk </w:t>
      </w:r>
      <w:r w:rsidR="00C90D38" w:rsidRPr="00935E0B">
        <w:rPr>
          <w:noProof w:val="0"/>
        </w:rPr>
        <w:t>occurring</w:t>
      </w:r>
      <w:r w:rsidR="006C6A92" w:rsidRPr="00935E0B">
        <w:rPr>
          <w:noProof w:val="0"/>
        </w:rPr>
        <w:t>. In this table h</w:t>
      </w:r>
      <w:r w:rsidR="00C06B95" w:rsidRPr="00935E0B">
        <w:rPr>
          <w:noProof w:val="0"/>
        </w:rPr>
        <w:t xml:space="preserve">igh risk is represented via the colour red, medium risk via orange and low risk via yellow. </w:t>
      </w:r>
    </w:p>
    <w:tbl>
      <w:tblPr>
        <w:tblpPr w:leftFromText="180" w:rightFromText="180" w:vertAnchor="text" w:horzAnchor="page" w:tblpX="1528" w:tblpY="134"/>
        <w:tblW w:w="9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7"/>
        <w:gridCol w:w="1299"/>
        <w:gridCol w:w="1284"/>
        <w:gridCol w:w="1319"/>
        <w:gridCol w:w="1321"/>
        <w:gridCol w:w="1264"/>
      </w:tblGrid>
      <w:tr w:rsidR="00571BB8" w:rsidRPr="00935E0B" w:rsidTr="00C90D38">
        <w:trPr>
          <w:trHeight w:val="385"/>
        </w:trPr>
        <w:tc>
          <w:tcPr>
            <w:tcW w:w="2777" w:type="dxa"/>
          </w:tcPr>
          <w:p w:rsidR="00571BB8" w:rsidRPr="00935E0B" w:rsidRDefault="005F43EC" w:rsidP="00C90D38">
            <w:pPr>
              <w:pStyle w:val="TableTextBold"/>
              <w:rPr>
                <w:noProof w:val="0"/>
              </w:rPr>
            </w:pPr>
            <w:r w:rsidRPr="00935E0B">
              <w:rPr>
                <w:noProof w:val="0"/>
              </w:rPr>
              <w:t>RISK</w:t>
            </w:r>
            <w:r w:rsidR="00571BB8" w:rsidRPr="00935E0B">
              <w:rPr>
                <w:noProof w:val="0"/>
              </w:rPr>
              <w:t xml:space="preserve"> MATRIX</w:t>
            </w:r>
          </w:p>
        </w:tc>
        <w:tc>
          <w:tcPr>
            <w:tcW w:w="6487" w:type="dxa"/>
            <w:gridSpan w:val="5"/>
            <w:vAlign w:val="center"/>
          </w:tcPr>
          <w:p w:rsidR="00571BB8" w:rsidRPr="00935E0B" w:rsidRDefault="00571BB8" w:rsidP="00C90D38">
            <w:pPr>
              <w:pStyle w:val="TableTextBold"/>
              <w:jc w:val="center"/>
              <w:rPr>
                <w:noProof w:val="0"/>
              </w:rPr>
            </w:pPr>
            <w:r w:rsidRPr="00935E0B">
              <w:rPr>
                <w:noProof w:val="0"/>
              </w:rPr>
              <w:t>LIKELIHOOD OF OCCURRENCE</w:t>
            </w:r>
          </w:p>
        </w:tc>
      </w:tr>
      <w:tr w:rsidR="00571BB8" w:rsidRPr="00935E0B" w:rsidTr="00C90D38">
        <w:tc>
          <w:tcPr>
            <w:tcW w:w="2777" w:type="dxa"/>
          </w:tcPr>
          <w:p w:rsidR="00571BB8" w:rsidRPr="00935E0B" w:rsidRDefault="00571BB8" w:rsidP="00C90D38">
            <w:pPr>
              <w:pStyle w:val="TableTextBold"/>
              <w:rPr>
                <w:noProof w:val="0"/>
              </w:rPr>
            </w:pPr>
            <w:r w:rsidRPr="00935E0B">
              <w:rPr>
                <w:noProof w:val="0"/>
              </w:rPr>
              <w:t>WHAT ARE THE POSSIBLE CONSEQUENCES?</w:t>
            </w:r>
          </w:p>
        </w:tc>
        <w:tc>
          <w:tcPr>
            <w:tcW w:w="1299" w:type="dxa"/>
            <w:vAlign w:val="center"/>
          </w:tcPr>
          <w:p w:rsidR="00571BB8" w:rsidRPr="00935E0B" w:rsidRDefault="00571BB8" w:rsidP="00C90D38">
            <w:pPr>
              <w:pStyle w:val="TableText"/>
              <w:jc w:val="center"/>
              <w:rPr>
                <w:noProof w:val="0"/>
              </w:rPr>
            </w:pPr>
            <w:r w:rsidRPr="00935E0B">
              <w:rPr>
                <w:noProof w:val="0"/>
              </w:rPr>
              <w:t>Almost certain</w:t>
            </w:r>
          </w:p>
        </w:tc>
        <w:tc>
          <w:tcPr>
            <w:tcW w:w="1284" w:type="dxa"/>
            <w:vAlign w:val="center"/>
          </w:tcPr>
          <w:p w:rsidR="00571BB8" w:rsidRPr="00935E0B" w:rsidRDefault="00571BB8" w:rsidP="00C90D38">
            <w:pPr>
              <w:pStyle w:val="TableText"/>
              <w:jc w:val="center"/>
              <w:rPr>
                <w:noProof w:val="0"/>
              </w:rPr>
            </w:pPr>
            <w:r w:rsidRPr="00935E0B">
              <w:rPr>
                <w:noProof w:val="0"/>
              </w:rPr>
              <w:t>Likely</w:t>
            </w:r>
          </w:p>
        </w:tc>
        <w:tc>
          <w:tcPr>
            <w:tcW w:w="1319" w:type="dxa"/>
            <w:vAlign w:val="center"/>
          </w:tcPr>
          <w:p w:rsidR="00571BB8" w:rsidRPr="00935E0B" w:rsidRDefault="00571BB8" w:rsidP="00C90D38">
            <w:pPr>
              <w:pStyle w:val="TableText"/>
              <w:jc w:val="center"/>
              <w:rPr>
                <w:noProof w:val="0"/>
              </w:rPr>
            </w:pPr>
            <w:r w:rsidRPr="00935E0B">
              <w:rPr>
                <w:noProof w:val="0"/>
              </w:rPr>
              <w:t>Possible</w:t>
            </w:r>
          </w:p>
        </w:tc>
        <w:tc>
          <w:tcPr>
            <w:tcW w:w="1321" w:type="dxa"/>
            <w:tcBorders>
              <w:bottom w:val="single" w:sz="4" w:space="0" w:color="auto"/>
            </w:tcBorders>
            <w:vAlign w:val="center"/>
          </w:tcPr>
          <w:p w:rsidR="00571BB8" w:rsidRPr="00935E0B" w:rsidRDefault="00571BB8" w:rsidP="00C90D38">
            <w:pPr>
              <w:pStyle w:val="TableText"/>
              <w:jc w:val="center"/>
              <w:rPr>
                <w:noProof w:val="0"/>
              </w:rPr>
            </w:pPr>
            <w:r w:rsidRPr="00935E0B">
              <w:rPr>
                <w:noProof w:val="0"/>
              </w:rPr>
              <w:t>Unlikely</w:t>
            </w:r>
          </w:p>
        </w:tc>
        <w:tc>
          <w:tcPr>
            <w:tcW w:w="1264" w:type="dxa"/>
            <w:tcBorders>
              <w:bottom w:val="single" w:sz="4" w:space="0" w:color="auto"/>
            </w:tcBorders>
            <w:vAlign w:val="center"/>
          </w:tcPr>
          <w:p w:rsidR="00571BB8" w:rsidRPr="00935E0B" w:rsidRDefault="00571BB8" w:rsidP="00C90D38">
            <w:pPr>
              <w:pStyle w:val="TableText"/>
              <w:jc w:val="center"/>
              <w:rPr>
                <w:noProof w:val="0"/>
              </w:rPr>
            </w:pPr>
            <w:r w:rsidRPr="00935E0B">
              <w:rPr>
                <w:noProof w:val="0"/>
              </w:rPr>
              <w:t>Rare</w:t>
            </w:r>
          </w:p>
        </w:tc>
      </w:tr>
      <w:tr w:rsidR="00571BB8" w:rsidRPr="00935E0B" w:rsidTr="00C90D38">
        <w:tc>
          <w:tcPr>
            <w:tcW w:w="2777" w:type="dxa"/>
          </w:tcPr>
          <w:p w:rsidR="00571BB8" w:rsidRPr="00935E0B" w:rsidRDefault="00571BB8" w:rsidP="00C90D38">
            <w:pPr>
              <w:pStyle w:val="TableTextBold"/>
              <w:rPr>
                <w:noProof w:val="0"/>
              </w:rPr>
            </w:pPr>
            <w:r w:rsidRPr="00935E0B">
              <w:rPr>
                <w:noProof w:val="0"/>
              </w:rPr>
              <w:t>Death or permanent disability</w:t>
            </w:r>
          </w:p>
        </w:tc>
        <w:tc>
          <w:tcPr>
            <w:tcW w:w="1299" w:type="dxa"/>
            <w:shd w:val="clear" w:color="auto" w:fill="FF0000"/>
            <w:vAlign w:val="center"/>
          </w:tcPr>
          <w:p w:rsidR="00571BB8" w:rsidRPr="00935E0B" w:rsidRDefault="00571BB8" w:rsidP="00C90D38">
            <w:pPr>
              <w:pStyle w:val="TableText"/>
              <w:jc w:val="center"/>
              <w:rPr>
                <w:noProof w:val="0"/>
              </w:rPr>
            </w:pPr>
            <w:r w:rsidRPr="00935E0B">
              <w:rPr>
                <w:noProof w:val="0"/>
              </w:rPr>
              <w:t>1</w:t>
            </w:r>
          </w:p>
        </w:tc>
        <w:tc>
          <w:tcPr>
            <w:tcW w:w="1284" w:type="dxa"/>
            <w:shd w:val="clear" w:color="auto" w:fill="FF0000"/>
            <w:vAlign w:val="center"/>
          </w:tcPr>
          <w:p w:rsidR="00571BB8" w:rsidRPr="00935E0B" w:rsidRDefault="00571BB8" w:rsidP="00C90D38">
            <w:pPr>
              <w:pStyle w:val="TableText"/>
              <w:jc w:val="center"/>
              <w:rPr>
                <w:noProof w:val="0"/>
              </w:rPr>
            </w:pPr>
            <w:r w:rsidRPr="00935E0B">
              <w:rPr>
                <w:noProof w:val="0"/>
              </w:rPr>
              <w:t>1</w:t>
            </w:r>
          </w:p>
        </w:tc>
        <w:tc>
          <w:tcPr>
            <w:tcW w:w="1319" w:type="dxa"/>
            <w:shd w:val="clear" w:color="auto" w:fill="FF0000"/>
            <w:vAlign w:val="center"/>
          </w:tcPr>
          <w:p w:rsidR="00571BB8" w:rsidRPr="00935E0B" w:rsidRDefault="00571BB8" w:rsidP="00C90D38">
            <w:pPr>
              <w:pStyle w:val="TableText"/>
              <w:jc w:val="center"/>
              <w:rPr>
                <w:noProof w:val="0"/>
              </w:rPr>
            </w:pPr>
            <w:r w:rsidRPr="00935E0B">
              <w:rPr>
                <w:noProof w:val="0"/>
              </w:rPr>
              <w:t>2</w:t>
            </w:r>
          </w:p>
        </w:tc>
        <w:tc>
          <w:tcPr>
            <w:tcW w:w="1321" w:type="dxa"/>
            <w:shd w:val="clear" w:color="auto" w:fill="FF9900"/>
            <w:vAlign w:val="center"/>
          </w:tcPr>
          <w:p w:rsidR="00571BB8" w:rsidRPr="00935E0B" w:rsidRDefault="00571BB8" w:rsidP="00C90D38">
            <w:pPr>
              <w:pStyle w:val="TableText"/>
              <w:jc w:val="center"/>
              <w:rPr>
                <w:noProof w:val="0"/>
              </w:rPr>
            </w:pPr>
            <w:r w:rsidRPr="00935E0B">
              <w:rPr>
                <w:noProof w:val="0"/>
              </w:rPr>
              <w:t>3</w:t>
            </w:r>
          </w:p>
        </w:tc>
        <w:tc>
          <w:tcPr>
            <w:tcW w:w="1264" w:type="dxa"/>
            <w:tcBorders>
              <w:bottom w:val="single" w:sz="4" w:space="0" w:color="auto"/>
            </w:tcBorders>
            <w:shd w:val="clear" w:color="auto" w:fill="FF9900"/>
            <w:vAlign w:val="center"/>
          </w:tcPr>
          <w:p w:rsidR="00571BB8" w:rsidRPr="00935E0B" w:rsidRDefault="00571BB8" w:rsidP="00C90D38">
            <w:pPr>
              <w:pStyle w:val="TableText"/>
              <w:jc w:val="center"/>
              <w:rPr>
                <w:noProof w:val="0"/>
              </w:rPr>
            </w:pPr>
            <w:r w:rsidRPr="00935E0B">
              <w:rPr>
                <w:noProof w:val="0"/>
              </w:rPr>
              <w:t>4</w:t>
            </w:r>
          </w:p>
        </w:tc>
      </w:tr>
      <w:tr w:rsidR="00571BB8" w:rsidRPr="00935E0B" w:rsidTr="00C90D38">
        <w:tc>
          <w:tcPr>
            <w:tcW w:w="2777" w:type="dxa"/>
          </w:tcPr>
          <w:p w:rsidR="00571BB8" w:rsidRPr="00935E0B" w:rsidRDefault="00571BB8" w:rsidP="00C90D38">
            <w:pPr>
              <w:pStyle w:val="TableTextBold"/>
              <w:rPr>
                <w:noProof w:val="0"/>
              </w:rPr>
            </w:pPr>
            <w:r w:rsidRPr="00935E0B">
              <w:rPr>
                <w:noProof w:val="0"/>
              </w:rPr>
              <w:t>Very serious injury or long term illness</w:t>
            </w:r>
          </w:p>
        </w:tc>
        <w:tc>
          <w:tcPr>
            <w:tcW w:w="1299" w:type="dxa"/>
            <w:shd w:val="clear" w:color="auto" w:fill="FF0000"/>
            <w:vAlign w:val="center"/>
          </w:tcPr>
          <w:p w:rsidR="00571BB8" w:rsidRPr="00935E0B" w:rsidRDefault="00571BB8" w:rsidP="00C90D38">
            <w:pPr>
              <w:pStyle w:val="TableText"/>
              <w:jc w:val="center"/>
              <w:rPr>
                <w:noProof w:val="0"/>
              </w:rPr>
            </w:pPr>
            <w:r w:rsidRPr="00935E0B">
              <w:rPr>
                <w:noProof w:val="0"/>
              </w:rPr>
              <w:t>1</w:t>
            </w:r>
          </w:p>
        </w:tc>
        <w:tc>
          <w:tcPr>
            <w:tcW w:w="1284" w:type="dxa"/>
            <w:shd w:val="clear" w:color="auto" w:fill="FF0000"/>
            <w:vAlign w:val="center"/>
          </w:tcPr>
          <w:p w:rsidR="00571BB8" w:rsidRPr="00935E0B" w:rsidRDefault="00571BB8" w:rsidP="00C90D38">
            <w:pPr>
              <w:pStyle w:val="TableText"/>
              <w:jc w:val="center"/>
              <w:rPr>
                <w:noProof w:val="0"/>
              </w:rPr>
            </w:pPr>
            <w:r w:rsidRPr="00935E0B">
              <w:rPr>
                <w:noProof w:val="0"/>
              </w:rPr>
              <w:t>2</w:t>
            </w:r>
          </w:p>
        </w:tc>
        <w:tc>
          <w:tcPr>
            <w:tcW w:w="1319" w:type="dxa"/>
            <w:tcBorders>
              <w:bottom w:val="single" w:sz="4" w:space="0" w:color="auto"/>
            </w:tcBorders>
            <w:shd w:val="clear" w:color="auto" w:fill="FF0000"/>
            <w:vAlign w:val="center"/>
          </w:tcPr>
          <w:p w:rsidR="00571BB8" w:rsidRPr="00935E0B" w:rsidRDefault="00571BB8" w:rsidP="00C90D38">
            <w:pPr>
              <w:pStyle w:val="TableText"/>
              <w:jc w:val="center"/>
              <w:rPr>
                <w:noProof w:val="0"/>
              </w:rPr>
            </w:pPr>
            <w:r w:rsidRPr="00935E0B">
              <w:rPr>
                <w:noProof w:val="0"/>
              </w:rPr>
              <w:t>3</w:t>
            </w:r>
          </w:p>
        </w:tc>
        <w:tc>
          <w:tcPr>
            <w:tcW w:w="1321" w:type="dxa"/>
            <w:tcBorders>
              <w:bottom w:val="single" w:sz="4" w:space="0" w:color="auto"/>
            </w:tcBorders>
            <w:shd w:val="clear" w:color="auto" w:fill="FF9900"/>
            <w:vAlign w:val="center"/>
          </w:tcPr>
          <w:p w:rsidR="00571BB8" w:rsidRPr="00935E0B" w:rsidRDefault="00571BB8" w:rsidP="00C90D38">
            <w:pPr>
              <w:pStyle w:val="TableText"/>
              <w:jc w:val="center"/>
              <w:rPr>
                <w:noProof w:val="0"/>
              </w:rPr>
            </w:pPr>
            <w:r w:rsidRPr="00935E0B">
              <w:rPr>
                <w:noProof w:val="0"/>
              </w:rPr>
              <w:t>4</w:t>
            </w:r>
          </w:p>
        </w:tc>
        <w:tc>
          <w:tcPr>
            <w:tcW w:w="1264" w:type="dxa"/>
            <w:tcBorders>
              <w:bottom w:val="single" w:sz="4" w:space="0" w:color="auto"/>
            </w:tcBorders>
            <w:shd w:val="clear" w:color="auto" w:fill="FFFF00"/>
            <w:vAlign w:val="center"/>
          </w:tcPr>
          <w:p w:rsidR="00571BB8" w:rsidRPr="00935E0B" w:rsidRDefault="00571BB8" w:rsidP="00C90D38">
            <w:pPr>
              <w:pStyle w:val="TableText"/>
              <w:jc w:val="center"/>
              <w:rPr>
                <w:noProof w:val="0"/>
              </w:rPr>
            </w:pPr>
            <w:r w:rsidRPr="00935E0B">
              <w:rPr>
                <w:noProof w:val="0"/>
              </w:rPr>
              <w:t>5</w:t>
            </w:r>
          </w:p>
        </w:tc>
      </w:tr>
      <w:tr w:rsidR="00571BB8" w:rsidRPr="00935E0B" w:rsidTr="00C90D38">
        <w:tc>
          <w:tcPr>
            <w:tcW w:w="2777" w:type="dxa"/>
          </w:tcPr>
          <w:p w:rsidR="00571BB8" w:rsidRPr="00935E0B" w:rsidRDefault="00571BB8" w:rsidP="00C90D38">
            <w:pPr>
              <w:pStyle w:val="TableTextBold"/>
              <w:rPr>
                <w:noProof w:val="0"/>
              </w:rPr>
            </w:pPr>
            <w:r w:rsidRPr="00935E0B">
              <w:rPr>
                <w:noProof w:val="0"/>
              </w:rPr>
              <w:t>Medical attention and several days off work</w:t>
            </w:r>
          </w:p>
        </w:tc>
        <w:tc>
          <w:tcPr>
            <w:tcW w:w="1299" w:type="dxa"/>
            <w:shd w:val="clear" w:color="auto" w:fill="FF0000"/>
            <w:vAlign w:val="center"/>
          </w:tcPr>
          <w:p w:rsidR="00571BB8" w:rsidRPr="00935E0B" w:rsidRDefault="00571BB8" w:rsidP="00C90D38">
            <w:pPr>
              <w:pStyle w:val="TableText"/>
              <w:jc w:val="center"/>
              <w:rPr>
                <w:noProof w:val="0"/>
              </w:rPr>
            </w:pPr>
            <w:r w:rsidRPr="00935E0B">
              <w:rPr>
                <w:noProof w:val="0"/>
              </w:rPr>
              <w:t>2</w:t>
            </w:r>
          </w:p>
        </w:tc>
        <w:tc>
          <w:tcPr>
            <w:tcW w:w="1284" w:type="dxa"/>
            <w:tcBorders>
              <w:bottom w:val="single" w:sz="4" w:space="0" w:color="auto"/>
            </w:tcBorders>
            <w:shd w:val="clear" w:color="auto" w:fill="FF0000"/>
            <w:vAlign w:val="center"/>
          </w:tcPr>
          <w:p w:rsidR="00571BB8" w:rsidRPr="00935E0B" w:rsidRDefault="00571BB8" w:rsidP="00C90D38">
            <w:pPr>
              <w:pStyle w:val="TableText"/>
              <w:jc w:val="center"/>
              <w:rPr>
                <w:noProof w:val="0"/>
              </w:rPr>
            </w:pPr>
            <w:r w:rsidRPr="00935E0B">
              <w:rPr>
                <w:noProof w:val="0"/>
              </w:rPr>
              <w:t>3</w:t>
            </w:r>
          </w:p>
        </w:tc>
        <w:tc>
          <w:tcPr>
            <w:tcW w:w="1319" w:type="dxa"/>
            <w:tcBorders>
              <w:bottom w:val="single" w:sz="4" w:space="0" w:color="auto"/>
            </w:tcBorders>
            <w:shd w:val="clear" w:color="auto" w:fill="FF9900"/>
            <w:vAlign w:val="center"/>
          </w:tcPr>
          <w:p w:rsidR="00571BB8" w:rsidRPr="00935E0B" w:rsidRDefault="00571BB8" w:rsidP="00C90D38">
            <w:pPr>
              <w:pStyle w:val="TableText"/>
              <w:jc w:val="center"/>
              <w:rPr>
                <w:noProof w:val="0"/>
              </w:rPr>
            </w:pPr>
            <w:r w:rsidRPr="00935E0B">
              <w:rPr>
                <w:noProof w:val="0"/>
              </w:rPr>
              <w:t>4</w:t>
            </w:r>
          </w:p>
        </w:tc>
        <w:tc>
          <w:tcPr>
            <w:tcW w:w="1321" w:type="dxa"/>
            <w:tcBorders>
              <w:bottom w:val="single" w:sz="4" w:space="0" w:color="auto"/>
            </w:tcBorders>
            <w:shd w:val="clear" w:color="auto" w:fill="FFFF00"/>
            <w:vAlign w:val="center"/>
          </w:tcPr>
          <w:p w:rsidR="00571BB8" w:rsidRPr="00935E0B" w:rsidRDefault="00571BB8" w:rsidP="00C90D38">
            <w:pPr>
              <w:pStyle w:val="TableText"/>
              <w:jc w:val="center"/>
              <w:rPr>
                <w:noProof w:val="0"/>
              </w:rPr>
            </w:pPr>
            <w:r w:rsidRPr="00935E0B">
              <w:rPr>
                <w:noProof w:val="0"/>
              </w:rPr>
              <w:t>5</w:t>
            </w:r>
          </w:p>
        </w:tc>
        <w:tc>
          <w:tcPr>
            <w:tcW w:w="1264" w:type="dxa"/>
            <w:tcBorders>
              <w:bottom w:val="single" w:sz="4" w:space="0" w:color="auto"/>
            </w:tcBorders>
            <w:shd w:val="clear" w:color="auto" w:fill="FFFF00"/>
            <w:vAlign w:val="center"/>
          </w:tcPr>
          <w:p w:rsidR="00571BB8" w:rsidRPr="00935E0B" w:rsidRDefault="00571BB8" w:rsidP="00C90D38">
            <w:pPr>
              <w:pStyle w:val="TableText"/>
              <w:jc w:val="center"/>
              <w:rPr>
                <w:noProof w:val="0"/>
              </w:rPr>
            </w:pPr>
            <w:r w:rsidRPr="00935E0B">
              <w:rPr>
                <w:noProof w:val="0"/>
              </w:rPr>
              <w:t>6</w:t>
            </w:r>
          </w:p>
        </w:tc>
      </w:tr>
      <w:tr w:rsidR="00571BB8" w:rsidRPr="00935E0B" w:rsidTr="00C90D38">
        <w:trPr>
          <w:trHeight w:val="618"/>
        </w:trPr>
        <w:tc>
          <w:tcPr>
            <w:tcW w:w="2777" w:type="dxa"/>
          </w:tcPr>
          <w:p w:rsidR="00571BB8" w:rsidRPr="00935E0B" w:rsidRDefault="00571BB8" w:rsidP="00C90D38">
            <w:pPr>
              <w:pStyle w:val="TableTextBold"/>
              <w:rPr>
                <w:noProof w:val="0"/>
              </w:rPr>
            </w:pPr>
            <w:r w:rsidRPr="00935E0B">
              <w:rPr>
                <w:noProof w:val="0"/>
              </w:rPr>
              <w:t>First aid needed but no time off work</w:t>
            </w:r>
          </w:p>
        </w:tc>
        <w:tc>
          <w:tcPr>
            <w:tcW w:w="1299" w:type="dxa"/>
            <w:tcBorders>
              <w:bottom w:val="single" w:sz="4" w:space="0" w:color="auto"/>
            </w:tcBorders>
            <w:shd w:val="clear" w:color="auto" w:fill="FF0000"/>
            <w:vAlign w:val="center"/>
          </w:tcPr>
          <w:p w:rsidR="00571BB8" w:rsidRPr="00935E0B" w:rsidRDefault="00571BB8" w:rsidP="00C90D38">
            <w:pPr>
              <w:pStyle w:val="TableText"/>
              <w:jc w:val="center"/>
              <w:rPr>
                <w:noProof w:val="0"/>
              </w:rPr>
            </w:pPr>
            <w:r w:rsidRPr="00935E0B">
              <w:rPr>
                <w:noProof w:val="0"/>
              </w:rPr>
              <w:t>3</w:t>
            </w:r>
          </w:p>
        </w:tc>
        <w:tc>
          <w:tcPr>
            <w:tcW w:w="1284" w:type="dxa"/>
            <w:tcBorders>
              <w:bottom w:val="single" w:sz="4" w:space="0" w:color="auto"/>
            </w:tcBorders>
            <w:shd w:val="clear" w:color="auto" w:fill="FF9900"/>
            <w:vAlign w:val="center"/>
          </w:tcPr>
          <w:p w:rsidR="00571BB8" w:rsidRPr="00935E0B" w:rsidRDefault="00571BB8" w:rsidP="00C90D38">
            <w:pPr>
              <w:pStyle w:val="TableText"/>
              <w:jc w:val="center"/>
              <w:rPr>
                <w:noProof w:val="0"/>
              </w:rPr>
            </w:pPr>
            <w:r w:rsidRPr="00935E0B">
              <w:rPr>
                <w:noProof w:val="0"/>
              </w:rPr>
              <w:t>4</w:t>
            </w:r>
          </w:p>
        </w:tc>
        <w:tc>
          <w:tcPr>
            <w:tcW w:w="1319" w:type="dxa"/>
            <w:tcBorders>
              <w:bottom w:val="single" w:sz="4" w:space="0" w:color="auto"/>
            </w:tcBorders>
            <w:shd w:val="clear" w:color="auto" w:fill="FFFF00"/>
            <w:vAlign w:val="center"/>
          </w:tcPr>
          <w:p w:rsidR="00571BB8" w:rsidRPr="00935E0B" w:rsidRDefault="00571BB8" w:rsidP="00C90D38">
            <w:pPr>
              <w:pStyle w:val="TableText"/>
              <w:jc w:val="center"/>
              <w:rPr>
                <w:noProof w:val="0"/>
              </w:rPr>
            </w:pPr>
            <w:r w:rsidRPr="00935E0B">
              <w:rPr>
                <w:noProof w:val="0"/>
              </w:rPr>
              <w:t>5</w:t>
            </w:r>
          </w:p>
        </w:tc>
        <w:tc>
          <w:tcPr>
            <w:tcW w:w="1321" w:type="dxa"/>
            <w:tcBorders>
              <w:bottom w:val="single" w:sz="4" w:space="0" w:color="auto"/>
            </w:tcBorders>
            <w:shd w:val="clear" w:color="auto" w:fill="FFFF00"/>
            <w:vAlign w:val="center"/>
          </w:tcPr>
          <w:p w:rsidR="00571BB8" w:rsidRPr="00935E0B" w:rsidRDefault="00571BB8" w:rsidP="00C90D38">
            <w:pPr>
              <w:pStyle w:val="TableText"/>
              <w:jc w:val="center"/>
              <w:rPr>
                <w:noProof w:val="0"/>
              </w:rPr>
            </w:pPr>
            <w:r w:rsidRPr="00935E0B">
              <w:rPr>
                <w:noProof w:val="0"/>
              </w:rPr>
              <w:t>6</w:t>
            </w:r>
          </w:p>
        </w:tc>
        <w:tc>
          <w:tcPr>
            <w:tcW w:w="1264" w:type="dxa"/>
            <w:tcBorders>
              <w:bottom w:val="single" w:sz="4" w:space="0" w:color="auto"/>
            </w:tcBorders>
            <w:shd w:val="clear" w:color="auto" w:fill="FFFF00"/>
            <w:vAlign w:val="center"/>
          </w:tcPr>
          <w:p w:rsidR="00571BB8" w:rsidRPr="00935E0B" w:rsidRDefault="00571BB8" w:rsidP="00C90D38">
            <w:pPr>
              <w:pStyle w:val="TableText"/>
              <w:jc w:val="center"/>
              <w:rPr>
                <w:noProof w:val="0"/>
              </w:rPr>
            </w:pPr>
            <w:r w:rsidRPr="00935E0B">
              <w:rPr>
                <w:noProof w:val="0"/>
              </w:rPr>
              <w:t>7</w:t>
            </w:r>
          </w:p>
        </w:tc>
      </w:tr>
      <w:tr w:rsidR="00571BB8" w:rsidRPr="00935E0B" w:rsidTr="00C90D38">
        <w:tc>
          <w:tcPr>
            <w:tcW w:w="2777" w:type="dxa"/>
          </w:tcPr>
          <w:p w:rsidR="003E64D2" w:rsidRPr="00935E0B" w:rsidRDefault="00571BB8" w:rsidP="00C90D38">
            <w:pPr>
              <w:pStyle w:val="TableTextBold"/>
              <w:rPr>
                <w:noProof w:val="0"/>
              </w:rPr>
            </w:pPr>
            <w:r w:rsidRPr="00935E0B">
              <w:rPr>
                <w:noProof w:val="0"/>
              </w:rPr>
              <w:t>Insignificant</w:t>
            </w:r>
          </w:p>
        </w:tc>
        <w:tc>
          <w:tcPr>
            <w:tcW w:w="1299" w:type="dxa"/>
            <w:shd w:val="clear" w:color="auto" w:fill="FF9900"/>
            <w:vAlign w:val="center"/>
          </w:tcPr>
          <w:p w:rsidR="00571BB8" w:rsidRPr="00935E0B" w:rsidRDefault="00571BB8" w:rsidP="00C90D38">
            <w:pPr>
              <w:pStyle w:val="TableText"/>
              <w:jc w:val="center"/>
              <w:rPr>
                <w:noProof w:val="0"/>
              </w:rPr>
            </w:pPr>
            <w:r w:rsidRPr="00935E0B">
              <w:rPr>
                <w:noProof w:val="0"/>
              </w:rPr>
              <w:t>4</w:t>
            </w:r>
          </w:p>
        </w:tc>
        <w:tc>
          <w:tcPr>
            <w:tcW w:w="1284" w:type="dxa"/>
            <w:shd w:val="clear" w:color="auto" w:fill="FFFF00"/>
            <w:vAlign w:val="center"/>
          </w:tcPr>
          <w:p w:rsidR="00571BB8" w:rsidRPr="00935E0B" w:rsidRDefault="00571BB8" w:rsidP="00C90D38">
            <w:pPr>
              <w:pStyle w:val="TableText"/>
              <w:jc w:val="center"/>
              <w:rPr>
                <w:noProof w:val="0"/>
              </w:rPr>
            </w:pPr>
            <w:r w:rsidRPr="00935E0B">
              <w:rPr>
                <w:noProof w:val="0"/>
              </w:rPr>
              <w:t>5</w:t>
            </w:r>
          </w:p>
        </w:tc>
        <w:tc>
          <w:tcPr>
            <w:tcW w:w="1319" w:type="dxa"/>
            <w:shd w:val="clear" w:color="auto" w:fill="FFFF00"/>
            <w:vAlign w:val="center"/>
          </w:tcPr>
          <w:p w:rsidR="00571BB8" w:rsidRPr="00935E0B" w:rsidRDefault="00571BB8" w:rsidP="00C90D38">
            <w:pPr>
              <w:pStyle w:val="TableText"/>
              <w:jc w:val="center"/>
              <w:rPr>
                <w:noProof w:val="0"/>
              </w:rPr>
            </w:pPr>
            <w:r w:rsidRPr="00935E0B">
              <w:rPr>
                <w:noProof w:val="0"/>
              </w:rPr>
              <w:t>6</w:t>
            </w:r>
          </w:p>
        </w:tc>
        <w:tc>
          <w:tcPr>
            <w:tcW w:w="1321" w:type="dxa"/>
            <w:shd w:val="clear" w:color="auto" w:fill="FFFF00"/>
            <w:vAlign w:val="center"/>
          </w:tcPr>
          <w:p w:rsidR="00571BB8" w:rsidRPr="00935E0B" w:rsidRDefault="00571BB8" w:rsidP="00C90D38">
            <w:pPr>
              <w:pStyle w:val="TableText"/>
              <w:jc w:val="center"/>
              <w:rPr>
                <w:noProof w:val="0"/>
              </w:rPr>
            </w:pPr>
            <w:r w:rsidRPr="00935E0B">
              <w:rPr>
                <w:noProof w:val="0"/>
              </w:rPr>
              <w:t>7</w:t>
            </w:r>
          </w:p>
        </w:tc>
        <w:tc>
          <w:tcPr>
            <w:tcW w:w="1264" w:type="dxa"/>
            <w:shd w:val="clear" w:color="auto" w:fill="FFFF00"/>
            <w:vAlign w:val="center"/>
          </w:tcPr>
          <w:p w:rsidR="00571BB8" w:rsidRPr="00935E0B" w:rsidRDefault="00571BB8" w:rsidP="00C90D38">
            <w:pPr>
              <w:pStyle w:val="TableText"/>
              <w:jc w:val="center"/>
              <w:rPr>
                <w:noProof w:val="0"/>
              </w:rPr>
            </w:pPr>
            <w:r w:rsidRPr="00935E0B">
              <w:rPr>
                <w:noProof w:val="0"/>
              </w:rPr>
              <w:t>8</w:t>
            </w:r>
          </w:p>
        </w:tc>
      </w:tr>
    </w:tbl>
    <w:p w:rsidR="00C90D38" w:rsidRPr="00935E0B" w:rsidRDefault="00C90D38" w:rsidP="00D70561">
      <w:pPr>
        <w:pStyle w:val="BodyCopy"/>
        <w:spacing w:before="240" w:after="0"/>
        <w:rPr>
          <w:b/>
          <w:noProof w:val="0"/>
        </w:rPr>
      </w:pPr>
      <w:r w:rsidRPr="00935E0B">
        <w:rPr>
          <w:b/>
          <w:noProof w:val="0"/>
        </w:rPr>
        <w:t>Legend:</w:t>
      </w:r>
    </w:p>
    <w:tbl>
      <w:tblPr>
        <w:tblpPr w:leftFromText="180" w:rightFromText="180" w:vertAnchor="text" w:horzAnchor="page" w:tblpX="1682" w:tblpY="222"/>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3"/>
        <w:gridCol w:w="3013"/>
        <w:gridCol w:w="3013"/>
      </w:tblGrid>
      <w:tr w:rsidR="00145782" w:rsidRPr="00935E0B" w:rsidTr="00C90D38">
        <w:tc>
          <w:tcPr>
            <w:tcW w:w="3013" w:type="dxa"/>
            <w:shd w:val="clear" w:color="auto" w:fill="FF0000"/>
            <w:vAlign w:val="center"/>
          </w:tcPr>
          <w:p w:rsidR="00145782" w:rsidRPr="00935E0B" w:rsidRDefault="00145782" w:rsidP="00C90D38">
            <w:pPr>
              <w:pStyle w:val="TableTextBold"/>
              <w:jc w:val="center"/>
              <w:rPr>
                <w:noProof w:val="0"/>
              </w:rPr>
            </w:pPr>
            <w:r w:rsidRPr="00935E0B">
              <w:rPr>
                <w:noProof w:val="0"/>
              </w:rPr>
              <w:t>High Risk</w:t>
            </w:r>
          </w:p>
        </w:tc>
        <w:tc>
          <w:tcPr>
            <w:tcW w:w="3013" w:type="dxa"/>
            <w:shd w:val="clear" w:color="auto" w:fill="FF9900"/>
            <w:vAlign w:val="center"/>
          </w:tcPr>
          <w:p w:rsidR="00145782" w:rsidRPr="00935E0B" w:rsidRDefault="00145782" w:rsidP="00C90D38">
            <w:pPr>
              <w:pStyle w:val="TableTextBold"/>
              <w:jc w:val="center"/>
              <w:rPr>
                <w:noProof w:val="0"/>
              </w:rPr>
            </w:pPr>
            <w:r w:rsidRPr="00935E0B">
              <w:rPr>
                <w:noProof w:val="0"/>
              </w:rPr>
              <w:t>Medium Risk</w:t>
            </w:r>
          </w:p>
        </w:tc>
        <w:tc>
          <w:tcPr>
            <w:tcW w:w="3013" w:type="dxa"/>
            <w:shd w:val="clear" w:color="auto" w:fill="FFFF00"/>
            <w:vAlign w:val="center"/>
          </w:tcPr>
          <w:p w:rsidR="00145782" w:rsidRPr="00935E0B" w:rsidRDefault="00145782" w:rsidP="00C90D38">
            <w:pPr>
              <w:pStyle w:val="TableTextBold"/>
              <w:jc w:val="center"/>
              <w:rPr>
                <w:noProof w:val="0"/>
              </w:rPr>
            </w:pPr>
            <w:r w:rsidRPr="00935E0B">
              <w:rPr>
                <w:noProof w:val="0"/>
              </w:rPr>
              <w:t>Low Risk</w:t>
            </w:r>
          </w:p>
        </w:tc>
      </w:tr>
    </w:tbl>
    <w:p w:rsidR="003E07AC" w:rsidRPr="00935E0B" w:rsidRDefault="003E07AC" w:rsidP="00C90D38">
      <w:pPr>
        <w:pStyle w:val="BodyCopyBold"/>
        <w:rPr>
          <w:noProof w:val="0"/>
        </w:rPr>
      </w:pPr>
      <w:r w:rsidRPr="00935E0B">
        <w:rPr>
          <w:noProof w:val="0"/>
        </w:rPr>
        <w:t>Action</w:t>
      </w:r>
      <w:r w:rsidR="00C90D38" w:rsidRPr="00935E0B">
        <w:rPr>
          <w:noProof w:val="0"/>
        </w:rPr>
        <w:t>:</w:t>
      </w:r>
    </w:p>
    <w:p w:rsidR="003E07AC" w:rsidRPr="00935E0B" w:rsidRDefault="003E07AC" w:rsidP="00C90D38">
      <w:pPr>
        <w:pStyle w:val="BodyCopy"/>
        <w:rPr>
          <w:noProof w:val="0"/>
        </w:rPr>
      </w:pPr>
      <w:r w:rsidRPr="00935E0B">
        <w:rPr>
          <w:noProof w:val="0"/>
        </w:rPr>
        <w:t xml:space="preserve">If rated 1, 2 or 3 </w:t>
      </w:r>
      <w:r w:rsidR="006B5BFB" w:rsidRPr="00935E0B">
        <w:rPr>
          <w:noProof w:val="0"/>
        </w:rPr>
        <w:t>or “high risk” you must consider alternatives to doing the action. Controls will need to be in place to ensure safety.</w:t>
      </w:r>
    </w:p>
    <w:p w:rsidR="006B5BFB" w:rsidRPr="00935E0B" w:rsidRDefault="00CC0F87" w:rsidP="00C90D38">
      <w:pPr>
        <w:pStyle w:val="BodyCopy"/>
        <w:rPr>
          <w:noProof w:val="0"/>
        </w:rPr>
      </w:pPr>
      <w:r w:rsidRPr="00935E0B">
        <w:rPr>
          <w:lang w:val="en-US" w:eastAsia="en-US"/>
        </w:rPr>
        <w:drawing>
          <wp:anchor distT="0" distB="0" distL="114300" distR="114300" simplePos="0" relativeHeight="251705344" behindDoc="0" locked="0" layoutInCell="1" allowOverlap="1">
            <wp:simplePos x="0" y="0"/>
            <wp:positionH relativeFrom="column">
              <wp:posOffset>4181475</wp:posOffset>
            </wp:positionH>
            <wp:positionV relativeFrom="paragraph">
              <wp:posOffset>-2540</wp:posOffset>
            </wp:positionV>
            <wp:extent cx="1438275" cy="2006600"/>
            <wp:effectExtent l="0" t="0" r="0" b="0"/>
            <wp:wrapSquare wrapText="bothSides"/>
            <wp:docPr id="11" name="Picture 11" descr="I:\Overseas Projects\PHOTOS\2014\Shutterstock 25-a-day\shutterstock_791285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Overseas Projects\PHOTOS\2014\Shutterstock 25-a-day\shutterstock_79128547.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38275" cy="2006600"/>
                    </a:xfrm>
                    <a:prstGeom prst="rect">
                      <a:avLst/>
                    </a:prstGeom>
                    <a:noFill/>
                    <a:ln>
                      <a:noFill/>
                    </a:ln>
                  </pic:spPr>
                </pic:pic>
              </a:graphicData>
            </a:graphic>
          </wp:anchor>
        </w:drawing>
      </w:r>
      <w:r w:rsidR="006B5BFB" w:rsidRPr="00935E0B">
        <w:rPr>
          <w:noProof w:val="0"/>
        </w:rPr>
        <w:t>If rated 4 or “medium risk” additional controls may be need</w:t>
      </w:r>
      <w:r w:rsidR="005F1AC5" w:rsidRPr="00935E0B">
        <w:rPr>
          <w:noProof w:val="0"/>
        </w:rPr>
        <w:t>ed to undertake the task safely</w:t>
      </w:r>
    </w:p>
    <w:p w:rsidR="006B5BFB" w:rsidRPr="00935E0B" w:rsidRDefault="006B5BFB" w:rsidP="00C90D38">
      <w:pPr>
        <w:pStyle w:val="BodyCopy"/>
        <w:rPr>
          <w:noProof w:val="0"/>
        </w:rPr>
      </w:pPr>
      <w:r w:rsidRPr="00935E0B">
        <w:rPr>
          <w:noProof w:val="0"/>
        </w:rPr>
        <w:t>If rated 5, 6, 7, or 8 or “low risk” it is okay to undertake the tasks safely with the existing controls in place.</w:t>
      </w:r>
    </w:p>
    <w:p w:rsidR="006B5BFB" w:rsidRPr="00935E0B" w:rsidRDefault="006B5BFB" w:rsidP="00C90D38">
      <w:pPr>
        <w:pStyle w:val="BodyCopy"/>
        <w:rPr>
          <w:noProof w:val="0"/>
        </w:rPr>
      </w:pPr>
      <w:r w:rsidRPr="00935E0B">
        <w:rPr>
          <w:noProof w:val="0"/>
        </w:rPr>
        <w:t>NOTE: Controls or hierarchy of contro</w:t>
      </w:r>
      <w:r w:rsidR="001F1443" w:rsidRPr="00935E0B">
        <w:rPr>
          <w:noProof w:val="0"/>
        </w:rPr>
        <w:t>ls will be discussed in section 1.4 of this</w:t>
      </w:r>
      <w:r w:rsidRPr="00935E0B">
        <w:rPr>
          <w:noProof w:val="0"/>
        </w:rPr>
        <w:t xml:space="preserve"> manual.</w:t>
      </w:r>
    </w:p>
    <w:p w:rsidR="00E2668F" w:rsidRPr="00935E0B" w:rsidRDefault="00C06B95" w:rsidP="00C90D38">
      <w:pPr>
        <w:pStyle w:val="BodyCopy"/>
        <w:rPr>
          <w:noProof w:val="0"/>
        </w:rPr>
      </w:pPr>
      <w:r w:rsidRPr="00935E0B">
        <w:rPr>
          <w:noProof w:val="0"/>
        </w:rPr>
        <w:t xml:space="preserve">By using this table you can </w:t>
      </w:r>
      <w:r w:rsidR="0035068D" w:rsidRPr="00935E0B">
        <w:rPr>
          <w:noProof w:val="0"/>
        </w:rPr>
        <w:t xml:space="preserve">prioritise the risks which are most likely to require action on your part and allocate resources where required. This information can then be used to assess the exposure </w:t>
      </w:r>
      <w:r w:rsidR="00145782" w:rsidRPr="00935E0B">
        <w:rPr>
          <w:noProof w:val="0"/>
        </w:rPr>
        <w:t xml:space="preserve">of </w:t>
      </w:r>
      <w:r w:rsidR="0035068D" w:rsidRPr="00935E0B">
        <w:rPr>
          <w:noProof w:val="0"/>
        </w:rPr>
        <w:t xml:space="preserve">the </w:t>
      </w:r>
      <w:r w:rsidR="00145782" w:rsidRPr="00935E0B">
        <w:rPr>
          <w:noProof w:val="0"/>
        </w:rPr>
        <w:t xml:space="preserve">business to damage or claims </w:t>
      </w:r>
      <w:r w:rsidR="0035068D" w:rsidRPr="00935E0B">
        <w:rPr>
          <w:noProof w:val="0"/>
        </w:rPr>
        <w:t xml:space="preserve">arising from </w:t>
      </w:r>
      <w:r w:rsidR="00D43819" w:rsidRPr="00935E0B">
        <w:rPr>
          <w:noProof w:val="0"/>
        </w:rPr>
        <w:t>such</w:t>
      </w:r>
      <w:r w:rsidR="0035068D" w:rsidRPr="00935E0B">
        <w:rPr>
          <w:noProof w:val="0"/>
        </w:rPr>
        <w:t xml:space="preserve"> risks eventuating.</w:t>
      </w:r>
    </w:p>
    <w:p w:rsidR="00B762A2" w:rsidRPr="00935E0B" w:rsidRDefault="00B762A2" w:rsidP="00C90D38">
      <w:pPr>
        <w:pStyle w:val="Heading3"/>
      </w:pPr>
      <w:r w:rsidRPr="00935E0B">
        <w:t>Exposure of the business to damage or claims</w:t>
      </w:r>
    </w:p>
    <w:p w:rsidR="003E6A5D" w:rsidRPr="00935E0B" w:rsidRDefault="00787AB2" w:rsidP="00F84543">
      <w:pPr>
        <w:pStyle w:val="BodyCopy"/>
        <w:rPr>
          <w:noProof w:val="0"/>
        </w:rPr>
      </w:pPr>
      <w:r w:rsidRPr="00935E0B">
        <w:rPr>
          <w:noProof w:val="0"/>
        </w:rPr>
        <w:t>Every business involved in managing risk must carefully assess its exposure to risk in three areas:</w:t>
      </w:r>
    </w:p>
    <w:p w:rsidR="00787AB2" w:rsidRPr="00935E0B" w:rsidRDefault="00787AB2" w:rsidP="00CC0F87">
      <w:pPr>
        <w:pStyle w:val="Bullet1"/>
      </w:pPr>
      <w:r w:rsidRPr="00935E0B">
        <w:rPr>
          <w:b/>
        </w:rPr>
        <w:t>Legal</w:t>
      </w:r>
      <w:r w:rsidRPr="00935E0B">
        <w:t xml:space="preserve"> - could risk events if realised lead to legal liabilities, either through the business being </w:t>
      </w:r>
      <w:r w:rsidR="00C90D38" w:rsidRPr="00935E0B">
        <w:t>non-compliant</w:t>
      </w:r>
      <w:r w:rsidRPr="00935E0B">
        <w:t xml:space="preserve"> with legislation/regulation and facing fines, or via </w:t>
      </w:r>
      <w:r w:rsidR="00F64D81" w:rsidRPr="00935E0B">
        <w:t>legal procee</w:t>
      </w:r>
      <w:r w:rsidRPr="00935E0B">
        <w:t xml:space="preserve">dings being initiated against it as a result of a stakeholder suffering loss which could be traced back to a risk the business should have provisioned for. </w:t>
      </w:r>
      <w:r w:rsidR="00E95DE4" w:rsidRPr="00935E0B">
        <w:t>Legal also implies a reputational loss if the business is seen to be negligent in managing its own ri</w:t>
      </w:r>
      <w:r w:rsidR="00CC0F87" w:rsidRPr="00935E0B">
        <w:t>sks effectively</w:t>
      </w:r>
    </w:p>
    <w:p w:rsidR="003E6A5D" w:rsidRPr="00935E0B" w:rsidRDefault="00CE627B" w:rsidP="00CC0F87">
      <w:pPr>
        <w:pStyle w:val="Bullet1"/>
      </w:pPr>
      <w:r w:rsidRPr="00935E0B">
        <w:rPr>
          <w:b/>
        </w:rPr>
        <w:t>Material</w:t>
      </w:r>
      <w:r w:rsidRPr="00935E0B">
        <w:t xml:space="preserve"> - risk events </w:t>
      </w:r>
      <w:r w:rsidR="000B6B55" w:rsidRPr="00935E0B">
        <w:t xml:space="preserve">could result in physical damage to the business premises, equipment and other physical assets such as </w:t>
      </w:r>
      <w:r w:rsidR="00965656" w:rsidRPr="00935E0B">
        <w:t>vehicles and perishable (foods that spoil, rot and go bad quickly e.g. dairy) and non-</w:t>
      </w:r>
      <w:r w:rsidR="000B6B55" w:rsidRPr="00935E0B">
        <w:t>perishable</w:t>
      </w:r>
      <w:r w:rsidR="00965656" w:rsidRPr="00935E0B">
        <w:t xml:space="preserve"> (foods that don’t spoil or decay e.g. flour)</w:t>
      </w:r>
      <w:r w:rsidR="00CC0F87" w:rsidRPr="00935E0B">
        <w:t xml:space="preserve"> items</w:t>
      </w:r>
    </w:p>
    <w:p w:rsidR="00E95DE4" w:rsidRPr="00935E0B" w:rsidRDefault="00E95DE4" w:rsidP="00CC0F87">
      <w:pPr>
        <w:pStyle w:val="Bullet1"/>
      </w:pPr>
      <w:r w:rsidRPr="00935E0B">
        <w:rPr>
          <w:b/>
        </w:rPr>
        <w:t>Financial</w:t>
      </w:r>
      <w:r w:rsidRPr="00935E0B">
        <w:t xml:space="preserve"> - what costs in financial terms would the business experience if a risk was realised. This cost may relate to compensating stakeholders, paying fines or having to </w:t>
      </w:r>
      <w:r w:rsidR="00D43819" w:rsidRPr="00935E0B">
        <w:t>affect</w:t>
      </w:r>
      <w:r w:rsidR="00CC0F87" w:rsidRPr="00935E0B">
        <w:t xml:space="preserve"> repairs or reconstruction.</w:t>
      </w:r>
    </w:p>
    <w:p w:rsidR="004173BC" w:rsidRPr="00935E0B" w:rsidRDefault="004173BC" w:rsidP="004173BC">
      <w:pPr>
        <w:pStyle w:val="Heading3"/>
      </w:pPr>
      <w:r w:rsidRPr="00935E0B">
        <w:t xml:space="preserve">Deciding </w:t>
      </w:r>
      <w:r w:rsidR="00596ADD" w:rsidRPr="00935E0B">
        <w:t>whether</w:t>
      </w:r>
      <w:r w:rsidRPr="00935E0B">
        <w:t xml:space="preserve"> to address risk</w:t>
      </w:r>
    </w:p>
    <w:p w:rsidR="00596ADD" w:rsidRPr="00935E0B" w:rsidRDefault="004173BC" w:rsidP="00006992">
      <w:pPr>
        <w:pStyle w:val="BodyCopy"/>
        <w:rPr>
          <w:noProof w:val="0"/>
          <w:szCs w:val="24"/>
        </w:rPr>
      </w:pPr>
      <w:r w:rsidRPr="00935E0B">
        <w:rPr>
          <w:noProof w:val="0"/>
        </w:rPr>
        <w:t xml:space="preserve">Once this exposure has been considered the business must decide </w:t>
      </w:r>
      <w:r w:rsidR="00596ADD" w:rsidRPr="00935E0B">
        <w:rPr>
          <w:noProof w:val="0"/>
        </w:rPr>
        <w:t>whether the risk as identified should be addressed. This decision will hinge on the identified magnitude of consequences if the risk is realised. In some instances the nature of the risk will be such that action is not really feasible and the business may have to rely on strong</w:t>
      </w:r>
      <w:r w:rsidR="00FC5C73" w:rsidRPr="00935E0B">
        <w:rPr>
          <w:noProof w:val="0"/>
        </w:rPr>
        <w:t xml:space="preserve"> contingency planning</w:t>
      </w:r>
      <w:r w:rsidR="00596ADD" w:rsidRPr="00935E0B">
        <w:rPr>
          <w:noProof w:val="0"/>
        </w:rPr>
        <w:t xml:space="preserve"> to deal with it. In other cases it may be deemed practical to address the risk and hence this action will become part of the overall risk management strategy. </w:t>
      </w:r>
    </w:p>
    <w:p w:rsidR="002C01FE" w:rsidRPr="00935E0B" w:rsidRDefault="002C01FE">
      <w:pPr>
        <w:rPr>
          <w:rFonts w:ascii="Helvetica" w:eastAsiaTheme="majorEastAsia" w:hAnsi="Helvetica" w:cstheme="majorBidi"/>
          <w:b/>
          <w:bCs/>
          <w:color w:val="45545F"/>
          <w:sz w:val="28"/>
        </w:rPr>
      </w:pPr>
      <w:r w:rsidRPr="00935E0B">
        <w:rPr>
          <w:rFonts w:ascii="Helvetica" w:hAnsi="Helvetica"/>
        </w:rPr>
        <w:br w:type="page"/>
      </w:r>
    </w:p>
    <w:p w:rsidR="00F84543" w:rsidRPr="00935E0B" w:rsidRDefault="00596ADD" w:rsidP="00F84543">
      <w:pPr>
        <w:pStyle w:val="Heading3"/>
      </w:pPr>
      <w:r w:rsidRPr="00935E0B">
        <w:t>Risk sharing options</w:t>
      </w:r>
    </w:p>
    <w:p w:rsidR="00F84543" w:rsidRPr="00935E0B" w:rsidRDefault="00656C0D" w:rsidP="00F84543">
      <w:pPr>
        <w:pStyle w:val="BodyCopy"/>
        <w:rPr>
          <w:noProof w:val="0"/>
          <w:szCs w:val="24"/>
        </w:rPr>
      </w:pPr>
      <w:r w:rsidRPr="00935E0B">
        <w:rPr>
          <w:lang w:val="en-US" w:eastAsia="en-US"/>
        </w:rPr>
        <w:drawing>
          <wp:anchor distT="0" distB="0" distL="114300" distR="114300" simplePos="0" relativeHeight="251707392" behindDoc="0" locked="0" layoutInCell="1" allowOverlap="1">
            <wp:simplePos x="0" y="0"/>
            <wp:positionH relativeFrom="column">
              <wp:posOffset>3545840</wp:posOffset>
            </wp:positionH>
            <wp:positionV relativeFrom="paragraph">
              <wp:posOffset>222250</wp:posOffset>
            </wp:positionV>
            <wp:extent cx="2140585" cy="1426845"/>
            <wp:effectExtent l="0" t="0" r="0" b="0"/>
            <wp:wrapSquare wrapText="bothSides"/>
            <wp:docPr id="13" name="Picture 13" descr="I:\Overseas Projects\PHOTOS\2014\Shutterstock 25-a-day\shutterstock_184389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Overseas Projects\PHOTOS\2014\Shutterstock 25-a-day\shutterstock_184389518.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40585" cy="1426845"/>
                    </a:xfrm>
                    <a:prstGeom prst="rect">
                      <a:avLst/>
                    </a:prstGeom>
                    <a:noFill/>
                    <a:ln>
                      <a:noFill/>
                    </a:ln>
                  </pic:spPr>
                </pic:pic>
              </a:graphicData>
            </a:graphic>
          </wp:anchor>
        </w:drawing>
      </w:r>
      <w:r w:rsidR="007574E3" w:rsidRPr="00935E0B">
        <w:rPr>
          <w:noProof w:val="0"/>
        </w:rPr>
        <w:t xml:space="preserve">One option a business may consider in situations where it has to carry </w:t>
      </w:r>
      <w:r w:rsidR="005E5595" w:rsidRPr="00935E0B">
        <w:rPr>
          <w:noProof w:val="0"/>
        </w:rPr>
        <w:t>a significant risk is known as “s</w:t>
      </w:r>
      <w:r w:rsidR="007574E3" w:rsidRPr="00935E0B">
        <w:rPr>
          <w:noProof w:val="0"/>
        </w:rPr>
        <w:t>haring</w:t>
      </w:r>
      <w:r w:rsidR="005E5595" w:rsidRPr="00935E0B">
        <w:rPr>
          <w:noProof w:val="0"/>
        </w:rPr>
        <w:t>”</w:t>
      </w:r>
      <w:r w:rsidR="007574E3" w:rsidRPr="00935E0B">
        <w:rPr>
          <w:noProof w:val="0"/>
        </w:rPr>
        <w:t xml:space="preserve">. In this case </w:t>
      </w:r>
      <w:r w:rsidR="004B5DEF" w:rsidRPr="00935E0B">
        <w:rPr>
          <w:noProof w:val="0"/>
        </w:rPr>
        <w:t xml:space="preserve">another party, usually an insurer </w:t>
      </w:r>
      <w:r w:rsidR="00102797" w:rsidRPr="00935E0B">
        <w:rPr>
          <w:noProof w:val="0"/>
        </w:rPr>
        <w:t>“</w:t>
      </w:r>
      <w:r w:rsidR="004B5DEF" w:rsidRPr="00935E0B">
        <w:rPr>
          <w:noProof w:val="0"/>
        </w:rPr>
        <w:t>shares</w:t>
      </w:r>
      <w:r w:rsidR="00102797" w:rsidRPr="00935E0B">
        <w:rPr>
          <w:noProof w:val="0"/>
        </w:rPr>
        <w:t>”</w:t>
      </w:r>
      <w:r w:rsidR="004B5DEF" w:rsidRPr="00935E0B">
        <w:rPr>
          <w:noProof w:val="0"/>
        </w:rPr>
        <w:t xml:space="preserve"> some of the risk with the business. In return for a cost in terms of insurance coverage, the business will be covered for significant risk events. An example could be a resort on a </w:t>
      </w:r>
      <w:r w:rsidR="005F1AC5" w:rsidRPr="00935E0B">
        <w:rPr>
          <w:noProof w:val="0"/>
        </w:rPr>
        <w:t>tropical is</w:t>
      </w:r>
      <w:r w:rsidR="004B5DEF" w:rsidRPr="00935E0B">
        <w:rPr>
          <w:noProof w:val="0"/>
        </w:rPr>
        <w:t>land. This business would be well aware of the potential risk inherent in w</w:t>
      </w:r>
      <w:r w:rsidR="00102797" w:rsidRPr="00935E0B">
        <w:rPr>
          <w:noProof w:val="0"/>
        </w:rPr>
        <w:t>eather events such as typhoons</w:t>
      </w:r>
      <w:r w:rsidR="004B5DEF" w:rsidRPr="00935E0B">
        <w:rPr>
          <w:noProof w:val="0"/>
        </w:rPr>
        <w:t xml:space="preserve">, and the only practical approach would be for them to seek to </w:t>
      </w:r>
      <w:r w:rsidR="00102797" w:rsidRPr="00935E0B">
        <w:rPr>
          <w:noProof w:val="0"/>
        </w:rPr>
        <w:t>“</w:t>
      </w:r>
      <w:r w:rsidR="004B5DEF" w:rsidRPr="00935E0B">
        <w:rPr>
          <w:noProof w:val="0"/>
        </w:rPr>
        <w:t>share</w:t>
      </w:r>
      <w:r w:rsidR="00102797" w:rsidRPr="00935E0B">
        <w:rPr>
          <w:noProof w:val="0"/>
        </w:rPr>
        <w:t>”</w:t>
      </w:r>
      <w:r w:rsidR="004B5DEF" w:rsidRPr="00935E0B">
        <w:rPr>
          <w:noProof w:val="0"/>
        </w:rPr>
        <w:t xml:space="preserve"> this risk with an insurer</w:t>
      </w:r>
      <w:r w:rsidR="00E632DB" w:rsidRPr="00935E0B">
        <w:rPr>
          <w:noProof w:val="0"/>
        </w:rPr>
        <w:t>,</w:t>
      </w:r>
      <w:r w:rsidR="004B5DEF" w:rsidRPr="00935E0B">
        <w:rPr>
          <w:noProof w:val="0"/>
        </w:rPr>
        <w:t xml:space="preserve"> </w:t>
      </w:r>
      <w:r w:rsidR="003060D1" w:rsidRPr="00935E0B">
        <w:rPr>
          <w:noProof w:val="0"/>
        </w:rPr>
        <w:t>albeit</w:t>
      </w:r>
      <w:r w:rsidR="004B5DEF" w:rsidRPr="00935E0B">
        <w:rPr>
          <w:noProof w:val="0"/>
        </w:rPr>
        <w:t xml:space="preserve"> at a substantial financial cost. </w:t>
      </w:r>
    </w:p>
    <w:p w:rsidR="00625DAE" w:rsidRPr="00935E0B" w:rsidRDefault="00625DAE" w:rsidP="00C90D38">
      <w:pPr>
        <w:pStyle w:val="Heading3"/>
      </w:pPr>
      <w:r w:rsidRPr="00935E0B">
        <w:t>Operational risk control options</w:t>
      </w:r>
      <w:r w:rsidR="00006992" w:rsidRPr="00935E0B">
        <w:t xml:space="preserve"> and evaluating existing strategies</w:t>
      </w:r>
    </w:p>
    <w:p w:rsidR="00625DAE" w:rsidRPr="00935E0B" w:rsidRDefault="00625DAE" w:rsidP="00E632DB">
      <w:pPr>
        <w:pStyle w:val="BodyCopy"/>
        <w:rPr>
          <w:noProof w:val="0"/>
        </w:rPr>
      </w:pPr>
      <w:r w:rsidRPr="00935E0B">
        <w:rPr>
          <w:noProof w:val="0"/>
        </w:rPr>
        <w:t xml:space="preserve">The business will need to consider and evaluate various risk control options. </w:t>
      </w:r>
      <w:r w:rsidR="00E632DB" w:rsidRPr="00935E0B">
        <w:rPr>
          <w:noProof w:val="0"/>
        </w:rPr>
        <w:t xml:space="preserve">This will be done with specific reference to the environment the business operates in and the nature of risks it faces. As well as sharing risk, the business will need to consider three other options in relation to its ongoing risk approach. </w:t>
      </w:r>
    </w:p>
    <w:p w:rsidR="00625DAE" w:rsidRPr="00935E0B" w:rsidRDefault="00F9262B" w:rsidP="00C90D38">
      <w:pPr>
        <w:pStyle w:val="Numberedlist1"/>
        <w:numPr>
          <w:ilvl w:val="0"/>
          <w:numId w:val="37"/>
        </w:numPr>
      </w:pPr>
      <w:r w:rsidRPr="00935E0B">
        <w:rPr>
          <w:b/>
        </w:rPr>
        <w:t>Avoidance</w:t>
      </w:r>
      <w:r w:rsidRPr="00935E0B">
        <w:t xml:space="preserve"> - can some activities be avoided </w:t>
      </w:r>
      <w:r w:rsidR="00D43819" w:rsidRPr="00935E0B">
        <w:t>altogether?</w:t>
      </w:r>
      <w:r w:rsidRPr="00935E0B">
        <w:t xml:space="preserve"> A resort may decide to discontinue SCUBA diving due to the risk it carries and the difficulties in controlling this. This appr</w:t>
      </w:r>
      <w:r w:rsidR="005F1AC5" w:rsidRPr="00935E0B">
        <w:t xml:space="preserve">oach is not always practicable </w:t>
      </w:r>
      <w:r w:rsidRPr="00935E0B">
        <w:t>e</w:t>
      </w:r>
      <w:r w:rsidR="00940164" w:rsidRPr="00935E0B">
        <w:t>.</w:t>
      </w:r>
      <w:r w:rsidR="005F1AC5" w:rsidRPr="00935E0B">
        <w:t>g.</w:t>
      </w:r>
      <w:r w:rsidRPr="00935E0B">
        <w:t xml:space="preserve"> an airline could not decide to avoid flying due to the risk!</w:t>
      </w:r>
    </w:p>
    <w:p w:rsidR="00F9262B" w:rsidRPr="00935E0B" w:rsidRDefault="00F9262B" w:rsidP="00C90D38">
      <w:pPr>
        <w:pStyle w:val="Numberedlist1"/>
      </w:pPr>
      <w:r w:rsidRPr="00935E0B">
        <w:rPr>
          <w:b/>
        </w:rPr>
        <w:t>Reduction</w:t>
      </w:r>
      <w:r w:rsidRPr="00935E0B">
        <w:t xml:space="preserve"> - This form of control relies on a hierarchy of steps (see next section)</w:t>
      </w:r>
      <w:r w:rsidR="00D87AD9" w:rsidRPr="00935E0B">
        <w:t xml:space="preserve"> </w:t>
      </w:r>
      <w:r w:rsidRPr="00935E0B">
        <w:t xml:space="preserve">being implemented in order to mitigate the likelihood of a risk being realised. Reduction will always form part of a risk control approach as some core functions of a business will require this kind of </w:t>
      </w:r>
      <w:r w:rsidR="000312E7" w:rsidRPr="00935E0B">
        <w:t>treatment</w:t>
      </w:r>
    </w:p>
    <w:p w:rsidR="00F9262B" w:rsidRPr="00935E0B" w:rsidRDefault="00F9262B" w:rsidP="00C90D38">
      <w:pPr>
        <w:pStyle w:val="Numberedlist1"/>
      </w:pPr>
      <w:r w:rsidRPr="00935E0B">
        <w:rPr>
          <w:b/>
        </w:rPr>
        <w:t>Retention</w:t>
      </w:r>
      <w:r w:rsidRPr="00935E0B">
        <w:t xml:space="preserve"> - All risks that are not avoided or reduced are essentially retained. In such cases there will be an acceptance of the loss associated with the risk being realised. There are some situatio</w:t>
      </w:r>
      <w:r w:rsidR="00E07C10" w:rsidRPr="00935E0B">
        <w:t>ns for which even insurance can</w:t>
      </w:r>
      <w:r w:rsidRPr="00935E0B">
        <w:t xml:space="preserve">not be obtained and a strategic decision must be made to </w:t>
      </w:r>
      <w:r w:rsidR="00E07C10" w:rsidRPr="00935E0B">
        <w:t>accep</w:t>
      </w:r>
      <w:r w:rsidR="00617F48" w:rsidRPr="00935E0B">
        <w:t xml:space="preserve">t the losses likely from the risk event. </w:t>
      </w:r>
    </w:p>
    <w:p w:rsidR="00617F48" w:rsidRPr="00935E0B" w:rsidRDefault="00617F48" w:rsidP="00E632DB">
      <w:pPr>
        <w:pStyle w:val="BodyCopy"/>
        <w:rPr>
          <w:noProof w:val="0"/>
        </w:rPr>
      </w:pPr>
      <w:r w:rsidRPr="00935E0B">
        <w:rPr>
          <w:noProof w:val="0"/>
        </w:rPr>
        <w:t xml:space="preserve">The business will need to carefully evaluate its existing control options and decide if they need amending due to various changes taking place in both the internal and external operational environment. </w:t>
      </w:r>
    </w:p>
    <w:p w:rsidR="003060D1" w:rsidRPr="00935E0B" w:rsidRDefault="003060D1">
      <w:pPr>
        <w:rPr>
          <w:rFonts w:ascii="Helvetica" w:eastAsia="Calibri" w:hAnsi="Helvetica" w:cs="Calibri"/>
          <w:szCs w:val="16"/>
          <w:lang w:eastAsia="ar-SA"/>
        </w:rPr>
      </w:pPr>
      <w:r w:rsidRPr="00935E0B">
        <w:rPr>
          <w:rFonts w:ascii="Helvetica" w:eastAsia="Calibri" w:hAnsi="Helvetica" w:cs="Calibri"/>
          <w:b/>
          <w:bCs/>
          <w:szCs w:val="16"/>
          <w:lang w:eastAsia="ar-SA"/>
        </w:rPr>
        <w:br w:type="page"/>
      </w:r>
    </w:p>
    <w:p w:rsidR="00F84543" w:rsidRPr="00935E0B" w:rsidRDefault="00F84543" w:rsidP="001F1443">
      <w:pPr>
        <w:pStyle w:val="Heading2"/>
        <w:ind w:left="0" w:firstLine="0"/>
      </w:pPr>
      <w:r w:rsidRPr="00935E0B">
        <w:t>1.4</w:t>
      </w:r>
      <w:r w:rsidRPr="00935E0B">
        <w:tab/>
      </w:r>
      <w:fldSimple w:instr=" REF  Criteria14  \* MERGEFORMAT ">
        <w:sdt>
          <w:sdtPr>
            <w:alias w:val="Criteria14"/>
            <w:tag w:val="Criteria14"/>
            <w:id w:val="-1712711292"/>
            <w:placeholder>
              <w:docPart w:val="2A904C34E0BC4E7C8CB215D1FFAECD6A"/>
            </w:placeholder>
          </w:sdtPr>
          <w:sdtEndPr/>
          <w:sdtContent>
            <w:r w:rsidR="00DA70E7" w:rsidRPr="00DA70E7">
              <w:rPr>
                <w:rStyle w:val="PlaceholderText"/>
                <w:color w:val="45545F"/>
              </w:rPr>
              <w:t>Identify operational risk control procedures</w:t>
            </w:r>
            <w:r w:rsidR="00DA70E7" w:rsidRPr="00935E0B">
              <w:t xml:space="preserve"> </w:t>
            </w:r>
          </w:sdtContent>
        </w:sdt>
      </w:fldSimple>
    </w:p>
    <w:p w:rsidR="00F84543" w:rsidRPr="00935E0B" w:rsidRDefault="005A5EB9" w:rsidP="00F84543">
      <w:pPr>
        <w:pStyle w:val="Heading3"/>
      </w:pPr>
      <w:r w:rsidRPr="00935E0B">
        <w:rPr>
          <w:noProof/>
          <w:lang w:val="en-US" w:eastAsia="en-US"/>
        </w:rPr>
        <w:drawing>
          <wp:anchor distT="0" distB="0" distL="114300" distR="114300" simplePos="0" relativeHeight="251708416" behindDoc="0" locked="0" layoutInCell="1" allowOverlap="1">
            <wp:simplePos x="0" y="0"/>
            <wp:positionH relativeFrom="column">
              <wp:posOffset>4460240</wp:posOffset>
            </wp:positionH>
            <wp:positionV relativeFrom="paragraph">
              <wp:posOffset>277495</wp:posOffset>
            </wp:positionV>
            <wp:extent cx="1181735" cy="1322705"/>
            <wp:effectExtent l="0" t="0" r="0" b="0"/>
            <wp:wrapSquare wrapText="bothSides"/>
            <wp:docPr id="14" name="Picture 14" descr="I:\Overseas Projects\PHOTOS\2012\Front office 2012\shutterstock_1023768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Overseas Projects\PHOTOS\2012\Front office 2012\shutterstock_102376840.jpg"/>
                    <pic:cNvPicPr>
                      <a:picLocks noChangeAspect="1" noChangeArrowheads="1"/>
                    </pic:cNvPicPr>
                  </pic:nvPicPr>
                  <pic:blipFill rotWithShape="1">
                    <a:blip r:embed="rId59">
                      <a:extLst>
                        <a:ext uri="{28A0092B-C50C-407E-A947-70E740481C1C}">
                          <a14:useLocalDpi xmlns:a14="http://schemas.microsoft.com/office/drawing/2010/main" val="0"/>
                        </a:ext>
                      </a:extLst>
                    </a:blip>
                    <a:srcRect l="10172" t="10339" r="11859" b="7739"/>
                    <a:stretch/>
                  </pic:blipFill>
                  <pic:spPr bwMode="auto">
                    <a:xfrm>
                      <a:off x="0" y="0"/>
                      <a:ext cx="1181735" cy="1322705"/>
                    </a:xfrm>
                    <a:prstGeom prst="rect">
                      <a:avLst/>
                    </a:prstGeom>
                    <a:noFill/>
                    <a:ln>
                      <a:noFill/>
                    </a:ln>
                    <a:extLst>
                      <a:ext uri="{53640926-AAD7-44D8-BBD7-CCE9431645EC}">
                        <a14:shadowObscured xmlns:a14="http://schemas.microsoft.com/office/drawing/2010/main"/>
                      </a:ext>
                    </a:extLst>
                  </pic:spPr>
                </pic:pic>
              </a:graphicData>
            </a:graphic>
          </wp:anchor>
        </w:drawing>
      </w:r>
      <w:r w:rsidR="00F84543" w:rsidRPr="00935E0B">
        <w:t>Introduction</w:t>
      </w:r>
    </w:p>
    <w:p w:rsidR="000C4CA0" w:rsidRPr="00935E0B" w:rsidRDefault="0035068D" w:rsidP="00656C0D">
      <w:pPr>
        <w:pStyle w:val="BodyCopy"/>
        <w:rPr>
          <w:noProof w:val="0"/>
        </w:rPr>
      </w:pPr>
      <w:r w:rsidRPr="00935E0B">
        <w:rPr>
          <w:noProof w:val="0"/>
        </w:rPr>
        <w:t xml:space="preserve">Identifying risks and determining </w:t>
      </w:r>
      <w:r w:rsidR="00B26D69" w:rsidRPr="00935E0B">
        <w:rPr>
          <w:noProof w:val="0"/>
        </w:rPr>
        <w:t>the impact of this risk on operations through a risk matrix is a cr</w:t>
      </w:r>
      <w:r w:rsidR="00617F48" w:rsidRPr="00935E0B">
        <w:rPr>
          <w:noProof w:val="0"/>
        </w:rPr>
        <w:t>itical task</w:t>
      </w:r>
      <w:r w:rsidR="00B26D69" w:rsidRPr="00935E0B">
        <w:rPr>
          <w:noProof w:val="0"/>
        </w:rPr>
        <w:t xml:space="preserve"> for any organisation. K</w:t>
      </w:r>
      <w:r w:rsidR="005F1AC5" w:rsidRPr="00935E0B">
        <w:rPr>
          <w:noProof w:val="0"/>
        </w:rPr>
        <w:t>nowing a risk is present</w:t>
      </w:r>
      <w:r w:rsidR="00B26D69" w:rsidRPr="00935E0B">
        <w:rPr>
          <w:noProof w:val="0"/>
        </w:rPr>
        <w:t xml:space="preserve"> is only part of the story. From this point it is essential that easily identified procedures are in place to control the risk. </w:t>
      </w:r>
      <w:r w:rsidR="009E13E1" w:rsidRPr="00935E0B">
        <w:rPr>
          <w:noProof w:val="0"/>
        </w:rPr>
        <w:t xml:space="preserve">These procedures aim at achieving what is known as ALARP, being to keep the risk "As Low </w:t>
      </w:r>
      <w:r w:rsidR="00D43819" w:rsidRPr="00935E0B">
        <w:rPr>
          <w:noProof w:val="0"/>
        </w:rPr>
        <w:t>as</w:t>
      </w:r>
      <w:r w:rsidR="009E13E1" w:rsidRPr="00935E0B">
        <w:rPr>
          <w:noProof w:val="0"/>
        </w:rPr>
        <w:t xml:space="preserve"> Reasonably Practicable".</w:t>
      </w:r>
    </w:p>
    <w:p w:rsidR="00F84543" w:rsidRPr="00935E0B" w:rsidRDefault="002F0770" w:rsidP="002B6021">
      <w:pPr>
        <w:pStyle w:val="Heading3"/>
      </w:pPr>
      <w:r w:rsidRPr="00935E0B">
        <w:t>Hierarchy of risk control</w:t>
      </w:r>
    </w:p>
    <w:p w:rsidR="000E033D" w:rsidRPr="00935E0B" w:rsidRDefault="00FF01EF" w:rsidP="00F84543">
      <w:pPr>
        <w:pStyle w:val="BodyCopy"/>
        <w:rPr>
          <w:noProof w:val="0"/>
        </w:rPr>
      </w:pPr>
      <w:r w:rsidRPr="00935E0B">
        <w:rPr>
          <w:noProof w:val="0"/>
        </w:rPr>
        <w:t>“</w:t>
      </w:r>
      <w:r w:rsidR="009E13E1" w:rsidRPr="00935E0B">
        <w:rPr>
          <w:noProof w:val="0"/>
        </w:rPr>
        <w:t xml:space="preserve">Risk </w:t>
      </w:r>
      <w:r w:rsidR="00617F48" w:rsidRPr="00935E0B">
        <w:rPr>
          <w:noProof w:val="0"/>
        </w:rPr>
        <w:t>reduction</w:t>
      </w:r>
      <w:r w:rsidRPr="00935E0B">
        <w:rPr>
          <w:noProof w:val="0"/>
        </w:rPr>
        <w:t>”</w:t>
      </w:r>
      <w:r w:rsidR="009E13E1" w:rsidRPr="00935E0B">
        <w:rPr>
          <w:noProof w:val="0"/>
        </w:rPr>
        <w:t xml:space="preserve"> or what is sometimes known as </w:t>
      </w:r>
      <w:r w:rsidRPr="00935E0B">
        <w:rPr>
          <w:noProof w:val="0"/>
        </w:rPr>
        <w:t>“</w:t>
      </w:r>
      <w:r w:rsidR="009E13E1" w:rsidRPr="00935E0B">
        <w:rPr>
          <w:noProof w:val="0"/>
        </w:rPr>
        <w:t>risk treatment</w:t>
      </w:r>
      <w:r w:rsidRPr="00935E0B">
        <w:rPr>
          <w:noProof w:val="0"/>
        </w:rPr>
        <w:t>”</w:t>
      </w:r>
      <w:r w:rsidR="009E13E1" w:rsidRPr="00935E0B">
        <w:rPr>
          <w:noProof w:val="0"/>
        </w:rPr>
        <w:t xml:space="preserve"> aims to lower risk through a hierarchy of control. </w:t>
      </w:r>
      <w:r w:rsidRPr="00935E0B">
        <w:rPr>
          <w:noProof w:val="0"/>
        </w:rPr>
        <w:t xml:space="preserve">This is the most common way of controlling risks. </w:t>
      </w:r>
      <w:r w:rsidR="009E13E1" w:rsidRPr="00935E0B">
        <w:rPr>
          <w:noProof w:val="0"/>
        </w:rPr>
        <w:t>This hierarchy should be known, understood and be accessible to all staff as part of the risk control plan for the org</w:t>
      </w:r>
      <w:r w:rsidR="00705ABE" w:rsidRPr="00935E0B">
        <w:rPr>
          <w:noProof w:val="0"/>
        </w:rPr>
        <w:t>a</w:t>
      </w:r>
      <w:r w:rsidR="009E13E1" w:rsidRPr="00935E0B">
        <w:rPr>
          <w:noProof w:val="0"/>
        </w:rPr>
        <w:t xml:space="preserve">nisation. </w:t>
      </w:r>
      <w:r w:rsidRPr="00935E0B">
        <w:rPr>
          <w:noProof w:val="0"/>
        </w:rPr>
        <w:t xml:space="preserve">Work your way down the list until the most suitable control measure to eliminate or minimise the risk has been identified.  </w:t>
      </w:r>
      <w:r w:rsidR="009E13E1" w:rsidRPr="00935E0B">
        <w:rPr>
          <w:noProof w:val="0"/>
        </w:rPr>
        <w:t>The hierarchy consists of the following key parts:</w:t>
      </w:r>
    </w:p>
    <w:tbl>
      <w:tblPr>
        <w:tblStyle w:val="TableGrid"/>
        <w:tblW w:w="9356"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985"/>
        <w:gridCol w:w="1843"/>
        <w:gridCol w:w="5528"/>
      </w:tblGrid>
      <w:tr w:rsidR="00E35EAC" w:rsidRPr="00935E0B" w:rsidTr="002F0770">
        <w:trPr>
          <w:trHeight w:val="567"/>
          <w:tblHeader/>
        </w:trPr>
        <w:tc>
          <w:tcPr>
            <w:tcW w:w="9356" w:type="dxa"/>
            <w:gridSpan w:val="3"/>
            <w:tcBorders>
              <w:top w:val="single" w:sz="4" w:space="0" w:color="auto"/>
              <w:left w:val="single" w:sz="4" w:space="0" w:color="auto"/>
              <w:bottom w:val="single" w:sz="4" w:space="0" w:color="auto"/>
              <w:right w:val="single" w:sz="4" w:space="0" w:color="auto"/>
            </w:tcBorders>
            <w:shd w:val="clear" w:color="auto" w:fill="45545F"/>
            <w:vAlign w:val="center"/>
          </w:tcPr>
          <w:p w:rsidR="00E35EAC" w:rsidRPr="00935E0B" w:rsidRDefault="00E35EAC" w:rsidP="002F0770">
            <w:pPr>
              <w:pStyle w:val="TableTextBold"/>
              <w:spacing w:before="80" w:after="80"/>
              <w:jc w:val="center"/>
              <w:rPr>
                <w:noProof w:val="0"/>
                <w:color w:val="FFFFFF" w:themeColor="background1"/>
              </w:rPr>
            </w:pPr>
            <w:r w:rsidRPr="00935E0B">
              <w:rPr>
                <w:noProof w:val="0"/>
                <w:color w:val="FFFFFF" w:themeColor="background1"/>
              </w:rPr>
              <w:t>Hierarchy of Controls</w:t>
            </w:r>
          </w:p>
        </w:tc>
      </w:tr>
      <w:tr w:rsidR="008B29AC" w:rsidRPr="00935E0B" w:rsidTr="008510EB">
        <w:trPr>
          <w:trHeight w:val="567"/>
        </w:trPr>
        <w:tc>
          <w:tcPr>
            <w:tcW w:w="1985" w:type="dxa"/>
            <w:vMerge w:val="restart"/>
            <w:tcBorders>
              <w:top w:val="single" w:sz="4" w:space="0" w:color="auto"/>
              <w:left w:val="single" w:sz="4" w:space="0" w:color="auto"/>
              <w:right w:val="single" w:sz="4" w:space="0" w:color="auto"/>
            </w:tcBorders>
            <w:vAlign w:val="center"/>
          </w:tcPr>
          <w:p w:rsidR="008B29AC" w:rsidRPr="00935E0B" w:rsidRDefault="008B29AC" w:rsidP="000E033D">
            <w:pPr>
              <w:rPr>
                <w:rFonts w:ascii="Helvetica" w:hAnsi="Helvetica"/>
                <w:sz w:val="22"/>
                <w:szCs w:val="22"/>
              </w:rPr>
            </w:pPr>
            <w:r w:rsidRPr="00935E0B">
              <w:rPr>
                <w:rFonts w:ascii="Helvetica" w:hAnsi="Helvetica"/>
                <w:sz w:val="22"/>
                <w:szCs w:val="22"/>
              </w:rPr>
              <w:t xml:space="preserve">    Most effective</w:t>
            </w:r>
          </w:p>
          <w:p w:rsidR="008B29AC" w:rsidRPr="00935E0B" w:rsidRDefault="008B29AC" w:rsidP="000E033D">
            <w:pPr>
              <w:rPr>
                <w:rFonts w:ascii="Helvetica" w:hAnsi="Helvetica"/>
                <w:sz w:val="22"/>
                <w:szCs w:val="22"/>
              </w:rPr>
            </w:pPr>
          </w:p>
          <w:p w:rsidR="008B29AC" w:rsidRPr="00935E0B" w:rsidRDefault="008B29AC" w:rsidP="000E033D">
            <w:pPr>
              <w:jc w:val="center"/>
              <w:rPr>
                <w:rFonts w:ascii="Helvetica" w:hAnsi="Helvetica"/>
                <w:sz w:val="22"/>
                <w:szCs w:val="22"/>
              </w:rPr>
            </w:pPr>
            <w:r w:rsidRPr="00935E0B">
              <w:rPr>
                <w:rFonts w:ascii="Helvetica" w:hAnsi="Helvetica"/>
                <w:sz w:val="96"/>
                <w:szCs w:val="96"/>
              </w:rPr>
              <w:t></w:t>
            </w:r>
          </w:p>
          <w:p w:rsidR="008B29AC" w:rsidRPr="00935E0B" w:rsidRDefault="008B29AC" w:rsidP="000E033D">
            <w:pPr>
              <w:pStyle w:val="TableText"/>
              <w:spacing w:before="80" w:after="80"/>
              <w:rPr>
                <w:noProof w:val="0"/>
              </w:rPr>
            </w:pPr>
            <w:r w:rsidRPr="00935E0B">
              <w:rPr>
                <w:noProof w:val="0"/>
                <w:sz w:val="22"/>
              </w:rPr>
              <w:t xml:space="preserve">    Least effective</w:t>
            </w:r>
          </w:p>
        </w:tc>
        <w:tc>
          <w:tcPr>
            <w:tcW w:w="1843" w:type="dxa"/>
            <w:tcBorders>
              <w:top w:val="single" w:sz="4" w:space="0" w:color="auto"/>
              <w:left w:val="single" w:sz="4" w:space="0" w:color="auto"/>
              <w:bottom w:val="single" w:sz="4" w:space="0" w:color="auto"/>
              <w:right w:val="single" w:sz="4" w:space="0" w:color="auto"/>
            </w:tcBorders>
            <w:vAlign w:val="center"/>
          </w:tcPr>
          <w:p w:rsidR="008B29AC" w:rsidRPr="00935E0B" w:rsidRDefault="008B29AC" w:rsidP="001613F9">
            <w:pPr>
              <w:pStyle w:val="TableText"/>
              <w:spacing w:before="80" w:after="80"/>
              <w:rPr>
                <w:noProof w:val="0"/>
              </w:rPr>
            </w:pPr>
            <w:r w:rsidRPr="00935E0B">
              <w:rPr>
                <w:b/>
                <w:noProof w:val="0"/>
              </w:rPr>
              <w:t>Elimination</w:t>
            </w:r>
          </w:p>
        </w:tc>
        <w:tc>
          <w:tcPr>
            <w:tcW w:w="5528" w:type="dxa"/>
            <w:tcBorders>
              <w:top w:val="single" w:sz="4" w:space="0" w:color="auto"/>
              <w:left w:val="single" w:sz="4" w:space="0" w:color="auto"/>
              <w:bottom w:val="single" w:sz="4" w:space="0" w:color="auto"/>
              <w:right w:val="single" w:sz="4" w:space="0" w:color="auto"/>
            </w:tcBorders>
            <w:vAlign w:val="center"/>
          </w:tcPr>
          <w:p w:rsidR="008B29AC" w:rsidRPr="00935E0B" w:rsidRDefault="008B29AC" w:rsidP="001613F9">
            <w:pPr>
              <w:pStyle w:val="BodyCopy"/>
              <w:rPr>
                <w:noProof w:val="0"/>
              </w:rPr>
            </w:pPr>
            <w:r w:rsidRPr="00935E0B">
              <w:rPr>
                <w:noProof w:val="0"/>
              </w:rPr>
              <w:t>Can the risk be removed? An example may be that if an employee is working on a plant on an exposed balcony, could the plant be moved indoors before work is carried out on it.</w:t>
            </w:r>
          </w:p>
        </w:tc>
      </w:tr>
      <w:tr w:rsidR="008B29AC" w:rsidRPr="00935E0B" w:rsidTr="008510EB">
        <w:trPr>
          <w:trHeight w:val="567"/>
        </w:trPr>
        <w:tc>
          <w:tcPr>
            <w:tcW w:w="1985" w:type="dxa"/>
            <w:vMerge/>
            <w:tcBorders>
              <w:left w:val="single" w:sz="4" w:space="0" w:color="auto"/>
              <w:right w:val="single" w:sz="4" w:space="0" w:color="auto"/>
            </w:tcBorders>
            <w:vAlign w:val="center"/>
          </w:tcPr>
          <w:p w:rsidR="008B29AC" w:rsidRPr="00935E0B" w:rsidRDefault="008B29AC" w:rsidP="003F77B6">
            <w:pPr>
              <w:pStyle w:val="TableText"/>
              <w:spacing w:before="80" w:after="80"/>
              <w:rPr>
                <w:noProof w:val="0"/>
              </w:rPr>
            </w:pPr>
          </w:p>
        </w:tc>
        <w:tc>
          <w:tcPr>
            <w:tcW w:w="1843" w:type="dxa"/>
            <w:tcBorders>
              <w:top w:val="single" w:sz="4" w:space="0" w:color="auto"/>
              <w:left w:val="single" w:sz="4" w:space="0" w:color="auto"/>
              <w:bottom w:val="single" w:sz="4" w:space="0" w:color="auto"/>
              <w:right w:val="single" w:sz="4" w:space="0" w:color="auto"/>
            </w:tcBorders>
            <w:vAlign w:val="center"/>
          </w:tcPr>
          <w:p w:rsidR="008B29AC" w:rsidRPr="00935E0B" w:rsidRDefault="008B29AC" w:rsidP="001613F9">
            <w:pPr>
              <w:pStyle w:val="TableText"/>
              <w:spacing w:before="80" w:after="80"/>
              <w:rPr>
                <w:noProof w:val="0"/>
              </w:rPr>
            </w:pPr>
            <w:r w:rsidRPr="00935E0B">
              <w:rPr>
                <w:b/>
                <w:noProof w:val="0"/>
              </w:rPr>
              <w:t>Substitution</w:t>
            </w:r>
          </w:p>
        </w:tc>
        <w:tc>
          <w:tcPr>
            <w:tcW w:w="5528" w:type="dxa"/>
            <w:tcBorders>
              <w:top w:val="single" w:sz="4" w:space="0" w:color="auto"/>
              <w:left w:val="single" w:sz="4" w:space="0" w:color="auto"/>
              <w:bottom w:val="single" w:sz="4" w:space="0" w:color="auto"/>
              <w:right w:val="single" w:sz="4" w:space="0" w:color="auto"/>
            </w:tcBorders>
            <w:vAlign w:val="center"/>
          </w:tcPr>
          <w:p w:rsidR="008B29AC" w:rsidRPr="00935E0B" w:rsidRDefault="008B29AC" w:rsidP="005F1AC5">
            <w:pPr>
              <w:pStyle w:val="BodyCopy"/>
              <w:rPr>
                <w:noProof w:val="0"/>
              </w:rPr>
            </w:pPr>
            <w:r w:rsidRPr="00935E0B">
              <w:rPr>
                <w:noProof w:val="0"/>
              </w:rPr>
              <w:t xml:space="preserve">Can something be replaced with </w:t>
            </w:r>
            <w:r w:rsidR="00773314" w:rsidRPr="00935E0B">
              <w:rPr>
                <w:noProof w:val="0"/>
              </w:rPr>
              <w:t>another</w:t>
            </w:r>
            <w:r w:rsidRPr="00935E0B">
              <w:rPr>
                <w:noProof w:val="0"/>
              </w:rPr>
              <w:t xml:space="preserve"> item which is</w:t>
            </w:r>
            <w:r w:rsidR="005F1AC5" w:rsidRPr="00935E0B">
              <w:rPr>
                <w:noProof w:val="0"/>
              </w:rPr>
              <w:t xml:space="preserve"> less hazardous? If cleaning</w:t>
            </w:r>
            <w:r w:rsidRPr="00935E0B">
              <w:rPr>
                <w:noProof w:val="0"/>
              </w:rPr>
              <w:t xml:space="preserve"> staff are using a c</w:t>
            </w:r>
            <w:r w:rsidR="005F1AC5" w:rsidRPr="00935E0B">
              <w:rPr>
                <w:noProof w:val="0"/>
              </w:rPr>
              <w:t>hemical</w:t>
            </w:r>
            <w:r w:rsidRPr="00935E0B">
              <w:rPr>
                <w:noProof w:val="0"/>
              </w:rPr>
              <w:t xml:space="preserve"> with very strong toxic fumes, is there another product available which does not have these characteristics? </w:t>
            </w:r>
          </w:p>
        </w:tc>
      </w:tr>
      <w:tr w:rsidR="008B29AC" w:rsidRPr="00935E0B" w:rsidTr="008510EB">
        <w:trPr>
          <w:trHeight w:val="567"/>
        </w:trPr>
        <w:tc>
          <w:tcPr>
            <w:tcW w:w="1985" w:type="dxa"/>
            <w:vMerge/>
            <w:tcBorders>
              <w:left w:val="single" w:sz="4" w:space="0" w:color="auto"/>
              <w:right w:val="single" w:sz="4" w:space="0" w:color="auto"/>
            </w:tcBorders>
            <w:vAlign w:val="center"/>
          </w:tcPr>
          <w:p w:rsidR="008B29AC" w:rsidRPr="00935E0B" w:rsidRDefault="008B29AC" w:rsidP="003F77B6">
            <w:pPr>
              <w:pStyle w:val="TableText"/>
              <w:spacing w:before="80" w:after="80"/>
              <w:rPr>
                <w:noProof w:val="0"/>
              </w:rPr>
            </w:pPr>
          </w:p>
        </w:tc>
        <w:tc>
          <w:tcPr>
            <w:tcW w:w="1843" w:type="dxa"/>
            <w:tcBorders>
              <w:top w:val="single" w:sz="4" w:space="0" w:color="auto"/>
              <w:left w:val="single" w:sz="4" w:space="0" w:color="auto"/>
              <w:bottom w:val="single" w:sz="4" w:space="0" w:color="auto"/>
              <w:right w:val="single" w:sz="4" w:space="0" w:color="auto"/>
            </w:tcBorders>
            <w:vAlign w:val="center"/>
          </w:tcPr>
          <w:p w:rsidR="008B29AC" w:rsidRPr="00935E0B" w:rsidRDefault="008B29AC" w:rsidP="001613F9">
            <w:pPr>
              <w:pStyle w:val="TableText"/>
              <w:spacing w:before="80" w:after="80"/>
              <w:rPr>
                <w:noProof w:val="0"/>
              </w:rPr>
            </w:pPr>
            <w:r w:rsidRPr="00935E0B">
              <w:rPr>
                <w:b/>
                <w:noProof w:val="0"/>
              </w:rPr>
              <w:t>Isolation</w:t>
            </w:r>
          </w:p>
        </w:tc>
        <w:tc>
          <w:tcPr>
            <w:tcW w:w="5528" w:type="dxa"/>
            <w:tcBorders>
              <w:top w:val="single" w:sz="4" w:space="0" w:color="auto"/>
              <w:left w:val="single" w:sz="4" w:space="0" w:color="auto"/>
              <w:bottom w:val="single" w:sz="4" w:space="0" w:color="auto"/>
              <w:right w:val="single" w:sz="4" w:space="0" w:color="auto"/>
            </w:tcBorders>
            <w:vAlign w:val="center"/>
          </w:tcPr>
          <w:p w:rsidR="008B29AC" w:rsidRPr="00935E0B" w:rsidRDefault="008B29AC" w:rsidP="001613F9">
            <w:pPr>
              <w:pStyle w:val="TableText"/>
              <w:spacing w:before="80" w:after="80"/>
              <w:rPr>
                <w:noProof w:val="0"/>
              </w:rPr>
            </w:pPr>
            <w:r w:rsidRPr="00935E0B">
              <w:rPr>
                <w:noProof w:val="0"/>
              </w:rPr>
              <w:t>Can something dangerous be isolated so that the risks of people being near it are reduced? A sharp edged piece of furniture next to a busy walkway might be moved to a quieter location.</w:t>
            </w:r>
          </w:p>
        </w:tc>
      </w:tr>
      <w:tr w:rsidR="008B29AC" w:rsidRPr="00935E0B" w:rsidTr="008510EB">
        <w:trPr>
          <w:trHeight w:val="567"/>
        </w:trPr>
        <w:tc>
          <w:tcPr>
            <w:tcW w:w="1985" w:type="dxa"/>
            <w:vMerge/>
            <w:tcBorders>
              <w:left w:val="single" w:sz="4" w:space="0" w:color="auto"/>
              <w:right w:val="single" w:sz="4" w:space="0" w:color="auto"/>
            </w:tcBorders>
            <w:vAlign w:val="center"/>
          </w:tcPr>
          <w:p w:rsidR="008B29AC" w:rsidRPr="00935E0B" w:rsidRDefault="008B29AC" w:rsidP="003F77B6">
            <w:pPr>
              <w:pStyle w:val="TableText"/>
              <w:spacing w:before="80" w:after="80"/>
              <w:rPr>
                <w:noProof w:val="0"/>
              </w:rPr>
            </w:pPr>
          </w:p>
        </w:tc>
        <w:tc>
          <w:tcPr>
            <w:tcW w:w="1843" w:type="dxa"/>
            <w:tcBorders>
              <w:top w:val="single" w:sz="4" w:space="0" w:color="auto"/>
              <w:left w:val="single" w:sz="4" w:space="0" w:color="auto"/>
              <w:bottom w:val="single" w:sz="4" w:space="0" w:color="auto"/>
              <w:right w:val="single" w:sz="4" w:space="0" w:color="auto"/>
            </w:tcBorders>
            <w:vAlign w:val="center"/>
          </w:tcPr>
          <w:p w:rsidR="008B29AC" w:rsidRPr="00935E0B" w:rsidRDefault="008B29AC" w:rsidP="001613F9">
            <w:pPr>
              <w:pStyle w:val="TableText"/>
              <w:spacing w:before="80" w:after="80"/>
              <w:rPr>
                <w:noProof w:val="0"/>
              </w:rPr>
            </w:pPr>
            <w:r w:rsidRPr="00935E0B">
              <w:rPr>
                <w:b/>
                <w:noProof w:val="0"/>
              </w:rPr>
              <w:t>Changes to plant, procedures and workplace</w:t>
            </w:r>
            <w:r w:rsidRPr="00935E0B">
              <w:rPr>
                <w:noProof w:val="0"/>
              </w:rPr>
              <w:t xml:space="preserve"> </w:t>
            </w:r>
          </w:p>
        </w:tc>
        <w:tc>
          <w:tcPr>
            <w:tcW w:w="5528" w:type="dxa"/>
            <w:tcBorders>
              <w:top w:val="single" w:sz="4" w:space="0" w:color="auto"/>
              <w:left w:val="single" w:sz="4" w:space="0" w:color="auto"/>
              <w:bottom w:val="single" w:sz="4" w:space="0" w:color="auto"/>
              <w:right w:val="single" w:sz="4" w:space="0" w:color="auto"/>
            </w:tcBorders>
            <w:vAlign w:val="center"/>
          </w:tcPr>
          <w:p w:rsidR="008B29AC" w:rsidRPr="00935E0B" w:rsidRDefault="008B29AC" w:rsidP="00BD44B4">
            <w:pPr>
              <w:pStyle w:val="TableText"/>
              <w:spacing w:before="80" w:after="80"/>
              <w:rPr>
                <w:noProof w:val="0"/>
              </w:rPr>
            </w:pPr>
            <w:r w:rsidRPr="00935E0B">
              <w:rPr>
                <w:noProof w:val="0"/>
              </w:rPr>
              <w:t xml:space="preserve">Work practices which currently require people to undertake risky tasks or work with dangerous materials </w:t>
            </w:r>
            <w:r w:rsidR="001613F9" w:rsidRPr="00935E0B">
              <w:rPr>
                <w:noProof w:val="0"/>
              </w:rPr>
              <w:t>may</w:t>
            </w:r>
            <w:r w:rsidRPr="00935E0B">
              <w:rPr>
                <w:noProof w:val="0"/>
              </w:rPr>
              <w:t xml:space="preserve"> be changed. An example may be that </w:t>
            </w:r>
            <w:r w:rsidR="005F1AC5" w:rsidRPr="00935E0B">
              <w:rPr>
                <w:noProof w:val="0"/>
              </w:rPr>
              <w:t xml:space="preserve">staff </w:t>
            </w:r>
            <w:r w:rsidR="00BD44B4" w:rsidRPr="00935E0B">
              <w:rPr>
                <w:noProof w:val="0"/>
              </w:rPr>
              <w:t xml:space="preserve">members, </w:t>
            </w:r>
            <w:r w:rsidRPr="00935E0B">
              <w:rPr>
                <w:noProof w:val="0"/>
              </w:rPr>
              <w:t>who currently are asked to move furniture, now get th</w:t>
            </w:r>
            <w:r w:rsidR="00BD44B4" w:rsidRPr="00935E0B">
              <w:rPr>
                <w:noProof w:val="0"/>
              </w:rPr>
              <w:t>is task done b</w:t>
            </w:r>
            <w:r w:rsidRPr="00935E0B">
              <w:rPr>
                <w:noProof w:val="0"/>
              </w:rPr>
              <w:t xml:space="preserve">y </w:t>
            </w:r>
            <w:r w:rsidR="00BD44B4" w:rsidRPr="00935E0B">
              <w:rPr>
                <w:noProof w:val="0"/>
              </w:rPr>
              <w:t>experienc</w:t>
            </w:r>
            <w:r w:rsidRPr="00935E0B">
              <w:rPr>
                <w:noProof w:val="0"/>
              </w:rPr>
              <w:t xml:space="preserve">ed removalists. </w:t>
            </w:r>
          </w:p>
        </w:tc>
      </w:tr>
      <w:tr w:rsidR="008B29AC" w:rsidRPr="00935E0B" w:rsidTr="008510EB">
        <w:trPr>
          <w:trHeight w:val="567"/>
        </w:trPr>
        <w:tc>
          <w:tcPr>
            <w:tcW w:w="1985" w:type="dxa"/>
            <w:vMerge/>
            <w:tcBorders>
              <w:left w:val="single" w:sz="4" w:space="0" w:color="auto"/>
              <w:right w:val="single" w:sz="4" w:space="0" w:color="auto"/>
            </w:tcBorders>
            <w:vAlign w:val="center"/>
          </w:tcPr>
          <w:p w:rsidR="008B29AC" w:rsidRPr="00935E0B" w:rsidRDefault="008B29AC" w:rsidP="003F77B6">
            <w:pPr>
              <w:pStyle w:val="TableText"/>
              <w:spacing w:before="80" w:after="80"/>
              <w:rPr>
                <w:noProof w:val="0"/>
              </w:rPr>
            </w:pPr>
          </w:p>
        </w:tc>
        <w:tc>
          <w:tcPr>
            <w:tcW w:w="1843" w:type="dxa"/>
            <w:tcBorders>
              <w:top w:val="single" w:sz="4" w:space="0" w:color="auto"/>
              <w:left w:val="single" w:sz="4" w:space="0" w:color="auto"/>
              <w:bottom w:val="single" w:sz="4" w:space="0" w:color="auto"/>
              <w:right w:val="single" w:sz="4" w:space="0" w:color="auto"/>
            </w:tcBorders>
            <w:vAlign w:val="center"/>
          </w:tcPr>
          <w:p w:rsidR="008B29AC" w:rsidRPr="00935E0B" w:rsidRDefault="008B29AC" w:rsidP="001613F9">
            <w:pPr>
              <w:pStyle w:val="TableText"/>
              <w:spacing w:before="80" w:after="80"/>
              <w:rPr>
                <w:noProof w:val="0"/>
              </w:rPr>
            </w:pPr>
            <w:r w:rsidRPr="00935E0B">
              <w:rPr>
                <w:b/>
                <w:noProof w:val="0"/>
              </w:rPr>
              <w:t>Administrative controls</w:t>
            </w:r>
            <w:r w:rsidRPr="00935E0B">
              <w:rPr>
                <w:noProof w:val="0"/>
              </w:rPr>
              <w:t xml:space="preserve"> </w:t>
            </w:r>
          </w:p>
        </w:tc>
        <w:tc>
          <w:tcPr>
            <w:tcW w:w="5528" w:type="dxa"/>
            <w:tcBorders>
              <w:top w:val="single" w:sz="4" w:space="0" w:color="auto"/>
              <w:left w:val="single" w:sz="4" w:space="0" w:color="auto"/>
              <w:bottom w:val="single" w:sz="4" w:space="0" w:color="auto"/>
              <w:right w:val="single" w:sz="4" w:space="0" w:color="auto"/>
            </w:tcBorders>
            <w:vAlign w:val="center"/>
          </w:tcPr>
          <w:p w:rsidR="008B29AC" w:rsidRPr="00935E0B" w:rsidRDefault="008B29AC" w:rsidP="001613F9">
            <w:pPr>
              <w:pStyle w:val="TableText"/>
              <w:spacing w:before="80" w:after="80"/>
              <w:rPr>
                <w:noProof w:val="0"/>
              </w:rPr>
            </w:pPr>
            <w:r w:rsidRPr="00935E0B">
              <w:rPr>
                <w:noProof w:val="0"/>
              </w:rPr>
              <w:t xml:space="preserve">Can the way people work be changed? This might entail further training or the use of signs and labels to remind people of the hazards they are dealing with. </w:t>
            </w:r>
            <w:r w:rsidR="00FC4B19" w:rsidRPr="00935E0B">
              <w:rPr>
                <w:noProof w:val="0"/>
              </w:rPr>
              <w:t xml:space="preserve">It may also involve putting </w:t>
            </w:r>
            <w:r w:rsidR="001613F9" w:rsidRPr="00935E0B">
              <w:rPr>
                <w:noProof w:val="0"/>
              </w:rPr>
              <w:t>policies</w:t>
            </w:r>
            <w:r w:rsidR="00FC4B19" w:rsidRPr="00935E0B">
              <w:rPr>
                <w:noProof w:val="0"/>
              </w:rPr>
              <w:t xml:space="preserve"> and procedures in place. </w:t>
            </w:r>
            <w:r w:rsidRPr="00935E0B">
              <w:rPr>
                <w:noProof w:val="0"/>
              </w:rPr>
              <w:t xml:space="preserve">An example could be that staff </w:t>
            </w:r>
            <w:r w:rsidR="00BD44B4" w:rsidRPr="00935E0B">
              <w:rPr>
                <w:noProof w:val="0"/>
              </w:rPr>
              <w:t xml:space="preserve">members </w:t>
            </w:r>
            <w:r w:rsidRPr="00935E0B">
              <w:rPr>
                <w:noProof w:val="0"/>
              </w:rPr>
              <w:t>are trained to lift heavy loads correctly and avoid back injuries.</w:t>
            </w:r>
          </w:p>
        </w:tc>
      </w:tr>
      <w:tr w:rsidR="008B29AC" w:rsidRPr="00935E0B" w:rsidTr="008510EB">
        <w:trPr>
          <w:trHeight w:val="567"/>
        </w:trPr>
        <w:tc>
          <w:tcPr>
            <w:tcW w:w="1985" w:type="dxa"/>
            <w:vMerge/>
            <w:tcBorders>
              <w:left w:val="single" w:sz="4" w:space="0" w:color="auto"/>
              <w:bottom w:val="single" w:sz="4" w:space="0" w:color="auto"/>
              <w:right w:val="single" w:sz="4" w:space="0" w:color="auto"/>
            </w:tcBorders>
            <w:vAlign w:val="center"/>
          </w:tcPr>
          <w:p w:rsidR="008B29AC" w:rsidRPr="00935E0B" w:rsidRDefault="008B29AC" w:rsidP="003F77B6">
            <w:pPr>
              <w:pStyle w:val="TableText"/>
              <w:spacing w:before="80" w:after="80"/>
              <w:rPr>
                <w:noProof w:val="0"/>
              </w:rPr>
            </w:pPr>
          </w:p>
        </w:tc>
        <w:tc>
          <w:tcPr>
            <w:tcW w:w="1843" w:type="dxa"/>
            <w:tcBorders>
              <w:top w:val="single" w:sz="4" w:space="0" w:color="auto"/>
              <w:left w:val="single" w:sz="4" w:space="0" w:color="auto"/>
              <w:bottom w:val="single" w:sz="4" w:space="0" w:color="auto"/>
              <w:right w:val="single" w:sz="4" w:space="0" w:color="auto"/>
            </w:tcBorders>
            <w:vAlign w:val="center"/>
          </w:tcPr>
          <w:p w:rsidR="008B29AC" w:rsidRPr="00935E0B" w:rsidRDefault="008B29AC" w:rsidP="008510EB">
            <w:pPr>
              <w:pStyle w:val="TableText"/>
              <w:spacing w:before="80" w:after="80"/>
              <w:rPr>
                <w:noProof w:val="0"/>
              </w:rPr>
            </w:pPr>
            <w:r w:rsidRPr="00935E0B">
              <w:rPr>
                <w:b/>
                <w:noProof w:val="0"/>
              </w:rPr>
              <w:t>Personal protective equipment (PPE</w:t>
            </w:r>
            <w:r w:rsidR="008510EB" w:rsidRPr="00935E0B">
              <w:rPr>
                <w:b/>
                <w:noProof w:val="0"/>
              </w:rPr>
              <w:t>)</w:t>
            </w:r>
          </w:p>
        </w:tc>
        <w:tc>
          <w:tcPr>
            <w:tcW w:w="5528" w:type="dxa"/>
            <w:tcBorders>
              <w:top w:val="single" w:sz="4" w:space="0" w:color="auto"/>
              <w:left w:val="single" w:sz="4" w:space="0" w:color="auto"/>
              <w:bottom w:val="single" w:sz="4" w:space="0" w:color="auto"/>
              <w:right w:val="single" w:sz="4" w:space="0" w:color="auto"/>
            </w:tcBorders>
            <w:vAlign w:val="center"/>
          </w:tcPr>
          <w:p w:rsidR="008B29AC" w:rsidRPr="00935E0B" w:rsidRDefault="008B29AC" w:rsidP="00BD44B4">
            <w:pPr>
              <w:pStyle w:val="TableText"/>
              <w:spacing w:before="80" w:after="80"/>
              <w:rPr>
                <w:noProof w:val="0"/>
              </w:rPr>
            </w:pPr>
            <w:r w:rsidRPr="00935E0B">
              <w:rPr>
                <w:noProof w:val="0"/>
              </w:rPr>
              <w:t xml:space="preserve">Where tasks with potential risks must be undertaken, what protective equipment can be used to lessen the dangers associated with </w:t>
            </w:r>
            <w:r w:rsidR="00D43819" w:rsidRPr="00935E0B">
              <w:rPr>
                <w:noProof w:val="0"/>
              </w:rPr>
              <w:t>this?</w:t>
            </w:r>
            <w:r w:rsidRPr="00935E0B">
              <w:rPr>
                <w:noProof w:val="0"/>
              </w:rPr>
              <w:t xml:space="preserve"> If </w:t>
            </w:r>
            <w:r w:rsidR="00BD44B4" w:rsidRPr="00935E0B">
              <w:rPr>
                <w:noProof w:val="0"/>
              </w:rPr>
              <w:t>cleaners</w:t>
            </w:r>
            <w:r w:rsidRPr="00935E0B">
              <w:rPr>
                <w:noProof w:val="0"/>
              </w:rPr>
              <w:t xml:space="preserve"> ha</w:t>
            </w:r>
            <w:r w:rsidR="00BD44B4" w:rsidRPr="00935E0B">
              <w:rPr>
                <w:noProof w:val="0"/>
              </w:rPr>
              <w:t xml:space="preserve">ve to use a particular </w:t>
            </w:r>
            <w:r w:rsidRPr="00935E0B">
              <w:rPr>
                <w:noProof w:val="0"/>
              </w:rPr>
              <w:t xml:space="preserve">chemical then they are provided with PPE such as gloves, face masks and eye goggles. </w:t>
            </w:r>
          </w:p>
        </w:tc>
      </w:tr>
    </w:tbl>
    <w:p w:rsidR="001613F9" w:rsidRPr="00935E0B" w:rsidRDefault="001613F9">
      <w:pPr>
        <w:rPr>
          <w:rFonts w:ascii="Helvetica" w:hAnsi="Helvetica"/>
        </w:rPr>
      </w:pPr>
      <w:r w:rsidRPr="00935E0B">
        <w:rPr>
          <w:rFonts w:ascii="Helvetica" w:hAnsi="Helvetica"/>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8"/>
        <w:gridCol w:w="7474"/>
      </w:tblGrid>
      <w:tr w:rsidR="00DF334C" w:rsidRPr="00935E0B" w:rsidTr="008510EB">
        <w:tc>
          <w:tcPr>
            <w:tcW w:w="1809" w:type="dxa"/>
            <w:shd w:val="clear" w:color="auto" w:fill="000000"/>
            <w:vAlign w:val="center"/>
          </w:tcPr>
          <w:p w:rsidR="00DF334C" w:rsidRPr="00935E0B" w:rsidRDefault="00DF334C" w:rsidP="001613F9">
            <w:pPr>
              <w:pStyle w:val="TableTextBold"/>
              <w:rPr>
                <w:noProof w:val="0"/>
                <w:color w:val="FFFFFF" w:themeColor="background1"/>
              </w:rPr>
            </w:pPr>
            <w:r w:rsidRPr="00935E0B">
              <w:rPr>
                <w:noProof w:val="0"/>
                <w:color w:val="FFFFFF" w:themeColor="background1"/>
              </w:rPr>
              <w:t>Work example</w:t>
            </w:r>
          </w:p>
        </w:tc>
        <w:tc>
          <w:tcPr>
            <w:tcW w:w="7793" w:type="dxa"/>
            <w:shd w:val="clear" w:color="auto" w:fill="auto"/>
          </w:tcPr>
          <w:p w:rsidR="00DF334C" w:rsidRPr="00935E0B" w:rsidRDefault="00DF334C" w:rsidP="001613F9">
            <w:pPr>
              <w:pStyle w:val="TableText"/>
              <w:rPr>
                <w:noProof w:val="0"/>
              </w:rPr>
            </w:pPr>
            <w:r w:rsidRPr="00935E0B">
              <w:rPr>
                <w:noProof w:val="0"/>
              </w:rPr>
              <w:t xml:space="preserve">Raj is a waiter in </w:t>
            </w:r>
            <w:r w:rsidR="00BD44B4" w:rsidRPr="00935E0B">
              <w:rPr>
                <w:noProof w:val="0"/>
              </w:rPr>
              <w:t>a tourist café</w:t>
            </w:r>
            <w:r w:rsidRPr="00935E0B">
              <w:rPr>
                <w:noProof w:val="0"/>
              </w:rPr>
              <w:t>.  He has just cleared a table of dirty dishes and is taking them to the kitchen.  He notices in the middle of the dining room that someone has spilt their water on the tiled floor next to the water station.</w:t>
            </w:r>
          </w:p>
          <w:p w:rsidR="00DF334C" w:rsidRPr="00935E0B" w:rsidRDefault="00DF334C" w:rsidP="001613F9">
            <w:pPr>
              <w:pStyle w:val="TableText"/>
              <w:rPr>
                <w:noProof w:val="0"/>
              </w:rPr>
            </w:pPr>
            <w:r w:rsidRPr="00935E0B">
              <w:rPr>
                <w:b/>
                <w:noProof w:val="0"/>
              </w:rPr>
              <w:t>Hazard</w:t>
            </w:r>
            <w:r w:rsidRPr="00935E0B">
              <w:rPr>
                <w:noProof w:val="0"/>
              </w:rPr>
              <w:t>: water on a tiled floor</w:t>
            </w:r>
          </w:p>
          <w:p w:rsidR="00DF334C" w:rsidRPr="00935E0B" w:rsidRDefault="00DF334C" w:rsidP="001613F9">
            <w:pPr>
              <w:pStyle w:val="TableText"/>
              <w:rPr>
                <w:noProof w:val="0"/>
              </w:rPr>
            </w:pPr>
            <w:r w:rsidRPr="00935E0B">
              <w:rPr>
                <w:b/>
                <w:noProof w:val="0"/>
              </w:rPr>
              <w:t>Risk</w:t>
            </w:r>
            <w:r w:rsidRPr="00935E0B">
              <w:rPr>
                <w:noProof w:val="0"/>
              </w:rPr>
              <w:t>: slips and/or falls</w:t>
            </w:r>
          </w:p>
          <w:p w:rsidR="00DF334C" w:rsidRPr="00935E0B" w:rsidRDefault="00DF334C" w:rsidP="001613F9">
            <w:pPr>
              <w:pStyle w:val="TableText"/>
              <w:rPr>
                <w:noProof w:val="0"/>
              </w:rPr>
            </w:pPr>
            <w:r w:rsidRPr="00935E0B">
              <w:rPr>
                <w:b/>
                <w:noProof w:val="0"/>
              </w:rPr>
              <w:t>Likelihood</w:t>
            </w:r>
            <w:r w:rsidRPr="00935E0B">
              <w:rPr>
                <w:noProof w:val="0"/>
              </w:rPr>
              <w:t>: 4</w:t>
            </w:r>
          </w:p>
          <w:p w:rsidR="00DF334C" w:rsidRPr="00935E0B" w:rsidRDefault="00DF334C" w:rsidP="001613F9">
            <w:pPr>
              <w:pStyle w:val="TableText"/>
              <w:rPr>
                <w:noProof w:val="0"/>
              </w:rPr>
            </w:pPr>
            <w:r w:rsidRPr="00935E0B">
              <w:rPr>
                <w:b/>
                <w:noProof w:val="0"/>
              </w:rPr>
              <w:t>Consequence</w:t>
            </w:r>
            <w:r w:rsidRPr="00935E0B">
              <w:rPr>
                <w:noProof w:val="0"/>
              </w:rPr>
              <w:t>: Serious injury requiring specialist treatment or hospitalisation</w:t>
            </w:r>
          </w:p>
          <w:p w:rsidR="00DF334C" w:rsidRPr="00935E0B" w:rsidRDefault="00DF334C" w:rsidP="001613F9">
            <w:pPr>
              <w:pStyle w:val="TableText"/>
              <w:rPr>
                <w:noProof w:val="0"/>
              </w:rPr>
            </w:pPr>
            <w:r w:rsidRPr="00935E0B">
              <w:rPr>
                <w:b/>
                <w:noProof w:val="0"/>
              </w:rPr>
              <w:t>Control measure</w:t>
            </w:r>
            <w:r w:rsidRPr="00935E0B">
              <w:rPr>
                <w:noProof w:val="0"/>
              </w:rPr>
              <w:t xml:space="preserve">: </w:t>
            </w:r>
            <w:r w:rsidR="00DB72F0" w:rsidRPr="00935E0B">
              <w:rPr>
                <w:noProof w:val="0"/>
              </w:rPr>
              <w:br/>
            </w:r>
            <w:r w:rsidRPr="00935E0B">
              <w:rPr>
                <w:i/>
                <w:noProof w:val="0"/>
              </w:rPr>
              <w:t>Isolation</w:t>
            </w:r>
            <w:r w:rsidRPr="00935E0B">
              <w:rPr>
                <w:noProof w:val="0"/>
              </w:rPr>
              <w:t xml:space="preserve"> - place a wet floor sign/s and mop up the water </w:t>
            </w:r>
            <w:r w:rsidR="00DB72F0" w:rsidRPr="00935E0B">
              <w:rPr>
                <w:noProof w:val="0"/>
              </w:rPr>
              <w:br/>
            </w:r>
            <w:r w:rsidRPr="00935E0B">
              <w:rPr>
                <w:i/>
                <w:noProof w:val="0"/>
              </w:rPr>
              <w:t>Elimination</w:t>
            </w:r>
            <w:r w:rsidRPr="00935E0B">
              <w:rPr>
                <w:noProof w:val="0"/>
              </w:rPr>
              <w:t xml:space="preserve"> – leave sign out until floor is dry and hazard is eliminated.</w:t>
            </w:r>
          </w:p>
        </w:tc>
      </w:tr>
    </w:tbl>
    <w:p w:rsidR="001528BF" w:rsidRPr="00935E0B" w:rsidRDefault="001528BF" w:rsidP="00462211">
      <w:pPr>
        <w:pStyle w:val="Heading3"/>
        <w:ind w:left="0" w:firstLine="0"/>
      </w:pPr>
      <w:r w:rsidRPr="00935E0B">
        <w:t>Rating the cost of implementation of viable options</w:t>
      </w:r>
    </w:p>
    <w:p w:rsidR="001528BF" w:rsidRPr="00935E0B" w:rsidRDefault="00E17143" w:rsidP="00617F48">
      <w:pPr>
        <w:pStyle w:val="BodyCopy"/>
        <w:rPr>
          <w:noProof w:val="0"/>
        </w:rPr>
      </w:pPr>
      <w:r w:rsidRPr="00935E0B">
        <w:rPr>
          <w:b/>
          <w:lang w:val="en-US" w:eastAsia="en-US"/>
        </w:rPr>
        <w:drawing>
          <wp:anchor distT="0" distB="0" distL="114300" distR="114300" simplePos="0" relativeHeight="251709440" behindDoc="0" locked="0" layoutInCell="1" allowOverlap="1">
            <wp:simplePos x="0" y="0"/>
            <wp:positionH relativeFrom="column">
              <wp:posOffset>3524250</wp:posOffset>
            </wp:positionH>
            <wp:positionV relativeFrom="paragraph">
              <wp:posOffset>368300</wp:posOffset>
            </wp:positionV>
            <wp:extent cx="2272665" cy="1783715"/>
            <wp:effectExtent l="0" t="0" r="0" b="0"/>
            <wp:wrapSquare wrapText="bothSides"/>
            <wp:docPr id="16" name="Picture 16" descr="I:\Overseas Projects\PHOTOS\2012\Front office 2012\shutterstock_963318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Overseas Projects\PHOTOS\2012\Front office 2012\shutterstock_96331862.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72665" cy="1783715"/>
                    </a:xfrm>
                    <a:prstGeom prst="rect">
                      <a:avLst/>
                    </a:prstGeom>
                    <a:noFill/>
                    <a:ln>
                      <a:noFill/>
                    </a:ln>
                  </pic:spPr>
                </pic:pic>
              </a:graphicData>
            </a:graphic>
          </wp:anchor>
        </w:drawing>
      </w:r>
      <w:r w:rsidR="001528BF" w:rsidRPr="00935E0B">
        <w:rPr>
          <w:noProof w:val="0"/>
        </w:rPr>
        <w:t xml:space="preserve">Each of the treatment options described </w:t>
      </w:r>
      <w:r w:rsidR="00BB66DA" w:rsidRPr="00935E0B">
        <w:rPr>
          <w:noProof w:val="0"/>
        </w:rPr>
        <w:t xml:space="preserve">above must be assessed against the likely cost of implementation. This cost should not be seen just in </w:t>
      </w:r>
      <w:r w:rsidR="00DB72F0" w:rsidRPr="00935E0B">
        <w:rPr>
          <w:noProof w:val="0"/>
        </w:rPr>
        <w:t>monetary</w:t>
      </w:r>
      <w:r w:rsidR="00BB66DA" w:rsidRPr="00935E0B">
        <w:rPr>
          <w:noProof w:val="0"/>
        </w:rPr>
        <w:t xml:space="preserve"> terms, but also as part of its impact on the efficient operation of the business and the level of productivity of staff. For this reason, bu</w:t>
      </w:r>
      <w:r w:rsidR="00685B15" w:rsidRPr="00935E0B">
        <w:rPr>
          <w:noProof w:val="0"/>
        </w:rPr>
        <w:t xml:space="preserve">sinesses must use their risk assessment process to determine which options need to be adopted and which can wait. Whilst it might be ideal to redesign the foyer of a hotel to eliminate steps as potential fall hazard, it may only be feasible at this point to </w:t>
      </w:r>
      <w:r w:rsidR="00AA2815" w:rsidRPr="00935E0B">
        <w:rPr>
          <w:noProof w:val="0"/>
        </w:rPr>
        <w:t>place non slip surfaces on the steps and provide a sign warning patrons and staff of this. In other instances, the likely cost</w:t>
      </w:r>
      <w:r w:rsidR="000A5DE3" w:rsidRPr="00935E0B">
        <w:rPr>
          <w:noProof w:val="0"/>
        </w:rPr>
        <w:t xml:space="preserve">s associated with the risk </w:t>
      </w:r>
      <w:r w:rsidR="00612BC1" w:rsidRPr="00935E0B">
        <w:rPr>
          <w:noProof w:val="0"/>
        </w:rPr>
        <w:t>occurring</w:t>
      </w:r>
      <w:r w:rsidR="000A5DE3" w:rsidRPr="00935E0B">
        <w:rPr>
          <w:noProof w:val="0"/>
        </w:rPr>
        <w:t xml:space="preserve"> may dictate immediate remedial action irrespective of cost or disruption to the businesses operations. </w:t>
      </w:r>
    </w:p>
    <w:p w:rsidR="000A5DE3" w:rsidRPr="00935E0B" w:rsidRDefault="000A5DE3" w:rsidP="00815F9E">
      <w:pPr>
        <w:pStyle w:val="Heading3"/>
        <w:ind w:left="0" w:firstLine="0"/>
      </w:pPr>
      <w:r w:rsidRPr="00935E0B">
        <w:t>Sourcing the requirements for operational risk control implementation, including expertise, p</w:t>
      </w:r>
      <w:r w:rsidR="005A5EB9" w:rsidRPr="00935E0B">
        <w:t>hysical resources and knowledge</w:t>
      </w:r>
    </w:p>
    <w:p w:rsidR="001528BF" w:rsidRPr="00935E0B" w:rsidRDefault="000A5DE3" w:rsidP="00617F48">
      <w:pPr>
        <w:pStyle w:val="BodyCopy"/>
        <w:rPr>
          <w:noProof w:val="0"/>
        </w:rPr>
      </w:pPr>
      <w:r w:rsidRPr="00935E0B">
        <w:rPr>
          <w:noProof w:val="0"/>
        </w:rPr>
        <w:t>From the perspective of an employee, it is important to know where to obtain what is required to adhere to risk policies and ensure that control measures are implemented in the manner required. Most businesses will have a representative whose main role is to manage the risk control of the organisation and provide advice and support to staff in implementing this. They will be responsible for providing or sourcing the following things:</w:t>
      </w:r>
    </w:p>
    <w:p w:rsidR="00350C62" w:rsidRPr="00935E0B" w:rsidRDefault="00D470C1" w:rsidP="00617F48">
      <w:pPr>
        <w:pStyle w:val="Bullet1"/>
      </w:pPr>
      <w:r w:rsidRPr="00935E0B">
        <w:t>Expertise on methods to deal with risk issues</w:t>
      </w:r>
    </w:p>
    <w:p w:rsidR="00350C62" w:rsidRPr="00935E0B" w:rsidRDefault="00D470C1" w:rsidP="00617F48">
      <w:pPr>
        <w:pStyle w:val="Bullet1"/>
      </w:pPr>
      <w:r w:rsidRPr="00935E0B">
        <w:t>Physical resources required to manage and treat risk such as PPE</w:t>
      </w:r>
    </w:p>
    <w:p w:rsidR="00350C62" w:rsidRPr="00935E0B" w:rsidRDefault="00D470C1" w:rsidP="00617F48">
      <w:pPr>
        <w:pStyle w:val="Bullet1"/>
      </w:pPr>
      <w:r w:rsidRPr="00935E0B">
        <w:t>Sources of knowl</w:t>
      </w:r>
      <w:r w:rsidR="009E2604" w:rsidRPr="00935E0B">
        <w:t>e</w:t>
      </w:r>
      <w:r w:rsidRPr="00935E0B">
        <w:t>dge on risk which may be held internally or could be obtained via e</w:t>
      </w:r>
      <w:r w:rsidR="00612BC1" w:rsidRPr="00935E0B">
        <w:t>xternal bodies and consultants</w:t>
      </w:r>
    </w:p>
    <w:p w:rsidR="00D470C1" w:rsidRPr="00935E0B" w:rsidRDefault="00D470C1" w:rsidP="00617F48">
      <w:pPr>
        <w:pStyle w:val="Bullet1"/>
      </w:pPr>
      <w:r w:rsidRPr="00935E0B">
        <w:t xml:space="preserve">In some instances where such a representative is not within the organisation, staff members may be required to obtain these requirements themselves. </w:t>
      </w:r>
    </w:p>
    <w:p w:rsidR="00996B51" w:rsidRPr="00935E0B" w:rsidRDefault="00996B51" w:rsidP="00D70561">
      <w:pPr>
        <w:pStyle w:val="BodyCopy"/>
        <w:rPr>
          <w:noProof w:val="0"/>
        </w:rPr>
      </w:pPr>
      <w:r w:rsidRPr="00935E0B">
        <w:rPr>
          <w:noProof w:val="0"/>
        </w:rPr>
        <w:br w:type="page"/>
      </w:r>
    </w:p>
    <w:p w:rsidR="00B258C5" w:rsidRPr="00935E0B" w:rsidRDefault="005A0BBB" w:rsidP="005A0BBB">
      <w:pPr>
        <w:pStyle w:val="Heading3"/>
        <w:ind w:left="0" w:firstLine="0"/>
      </w:pPr>
      <w:r w:rsidRPr="00935E0B">
        <w:t>Selecting protocols to be put in place to control identified operational risk</w:t>
      </w:r>
    </w:p>
    <w:p w:rsidR="005A0BBB" w:rsidRPr="00935E0B" w:rsidRDefault="003216D6" w:rsidP="00612BC1">
      <w:pPr>
        <w:pStyle w:val="BodyCopy"/>
        <w:rPr>
          <w:noProof w:val="0"/>
        </w:rPr>
      </w:pPr>
      <w:r w:rsidRPr="00935E0B">
        <w:rPr>
          <w:lang w:val="en-US" w:eastAsia="en-US"/>
        </w:rPr>
        <w:drawing>
          <wp:anchor distT="0" distB="0" distL="114300" distR="114300" simplePos="0" relativeHeight="251710464" behindDoc="0" locked="0" layoutInCell="1" allowOverlap="1">
            <wp:simplePos x="0" y="0"/>
            <wp:positionH relativeFrom="column">
              <wp:posOffset>3690620</wp:posOffset>
            </wp:positionH>
            <wp:positionV relativeFrom="paragraph">
              <wp:posOffset>672465</wp:posOffset>
            </wp:positionV>
            <wp:extent cx="1973580" cy="1315085"/>
            <wp:effectExtent l="0" t="0" r="0" b="0"/>
            <wp:wrapSquare wrapText="bothSides"/>
            <wp:docPr id="17" name="Picture 17" descr="I:\Overseas Projects\PHOTOS\2014\Shutterstock 25-a-day\shutterstock_551844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Overseas Projects\PHOTOS\2014\Shutterstock 25-a-day\shutterstock_55184434.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73580" cy="1315085"/>
                    </a:xfrm>
                    <a:prstGeom prst="rect">
                      <a:avLst/>
                    </a:prstGeom>
                    <a:noFill/>
                    <a:ln>
                      <a:noFill/>
                    </a:ln>
                  </pic:spPr>
                </pic:pic>
              </a:graphicData>
            </a:graphic>
          </wp:anchor>
        </w:drawing>
      </w:r>
      <w:r w:rsidR="00321A3D" w:rsidRPr="00935E0B">
        <w:rPr>
          <w:noProof w:val="0"/>
        </w:rPr>
        <w:t>The organisation needs to ensure that all of the risks identified are clearly listed and protocols to deal with each have been developed in consultation with relevant staff. In this way as a potential risk event emerges, staff will be able to respond with correct procedures and actions to control it.</w:t>
      </w:r>
    </w:p>
    <w:p w:rsidR="00D470C1" w:rsidRPr="00935E0B" w:rsidRDefault="00D470C1" w:rsidP="005A0BBB">
      <w:pPr>
        <w:pStyle w:val="Heading3"/>
      </w:pPr>
      <w:r w:rsidRPr="00935E0B">
        <w:t>Seeking input from stakeholders</w:t>
      </w:r>
    </w:p>
    <w:p w:rsidR="005A0BBB" w:rsidRPr="00935E0B" w:rsidRDefault="00321A3D" w:rsidP="00612BC1">
      <w:pPr>
        <w:pStyle w:val="BodyCopy"/>
        <w:rPr>
          <w:noProof w:val="0"/>
        </w:rPr>
      </w:pPr>
      <w:r w:rsidRPr="00935E0B">
        <w:rPr>
          <w:noProof w:val="0"/>
        </w:rPr>
        <w:t xml:space="preserve">It is important that all stakeholders </w:t>
      </w:r>
      <w:r w:rsidRPr="00935E0B">
        <w:rPr>
          <w:rStyle w:val="BodyCopyChar1"/>
          <w:noProof w:val="0"/>
        </w:rPr>
        <w:t>including customers, staff and suppliers are included in the development of these protocols. This consultation process will ensure useful input from stakeholders and a better perspective on</w:t>
      </w:r>
      <w:r w:rsidRPr="00935E0B">
        <w:rPr>
          <w:noProof w:val="0"/>
        </w:rPr>
        <w:t xml:space="preserve"> the required risk management steps to take.  </w:t>
      </w:r>
    </w:p>
    <w:p w:rsidR="00F723A2" w:rsidRPr="00935E0B" w:rsidRDefault="00F9765D" w:rsidP="005A0BBB">
      <w:pPr>
        <w:pStyle w:val="Heading3"/>
      </w:pPr>
      <w:r w:rsidRPr="00935E0B">
        <w:t>Deciding on operational risk management processes to be adopted</w:t>
      </w:r>
    </w:p>
    <w:p w:rsidR="00D470C1" w:rsidRPr="00935E0B" w:rsidRDefault="00B258C5" w:rsidP="00996B51">
      <w:pPr>
        <w:pStyle w:val="BodyCopy"/>
        <w:rPr>
          <w:noProof w:val="0"/>
        </w:rPr>
      </w:pPr>
      <w:r w:rsidRPr="00935E0B">
        <w:rPr>
          <w:noProof w:val="0"/>
        </w:rPr>
        <w:t xml:space="preserve">The risk control process covers many functional areas within a business and requires the action and cooperation of a number </w:t>
      </w:r>
      <w:r w:rsidR="0034159B" w:rsidRPr="00935E0B">
        <w:rPr>
          <w:noProof w:val="0"/>
        </w:rPr>
        <w:t xml:space="preserve">of people. In order for this </w:t>
      </w:r>
      <w:r w:rsidRPr="00935E0B">
        <w:rPr>
          <w:noProof w:val="0"/>
        </w:rPr>
        <w:t xml:space="preserve">process to be undertaken effectively, the input from these people </w:t>
      </w:r>
      <w:r w:rsidR="008773DF" w:rsidRPr="00935E0B">
        <w:rPr>
          <w:noProof w:val="0"/>
        </w:rPr>
        <w:t xml:space="preserve">is </w:t>
      </w:r>
      <w:r w:rsidR="00D43819" w:rsidRPr="00935E0B">
        <w:rPr>
          <w:noProof w:val="0"/>
        </w:rPr>
        <w:t>required. This</w:t>
      </w:r>
      <w:r w:rsidR="00F723A2" w:rsidRPr="00935E0B">
        <w:rPr>
          <w:noProof w:val="0"/>
        </w:rPr>
        <w:t xml:space="preserve"> will assist with the process of deciding upon what operational risk management processes are adopted. </w:t>
      </w:r>
      <w:r w:rsidRPr="00935E0B">
        <w:rPr>
          <w:noProof w:val="0"/>
        </w:rPr>
        <w:t xml:space="preserve"> Good risk control will focus initially on seeking input from all stakeholders (including customers) to ensure that consideration has been given to initial risk control activities and planning and ongoing changes can be achieved. </w:t>
      </w:r>
      <w:r w:rsidR="008773DF" w:rsidRPr="00935E0B">
        <w:rPr>
          <w:noProof w:val="0"/>
        </w:rPr>
        <w:t>This input can be obtained via the following means:</w:t>
      </w:r>
    </w:p>
    <w:p w:rsidR="00193580" w:rsidRPr="00935E0B" w:rsidRDefault="008773DF" w:rsidP="00193580">
      <w:pPr>
        <w:pStyle w:val="Bullet1"/>
      </w:pPr>
      <w:r w:rsidRPr="00935E0B">
        <w:t>One on one consultation</w:t>
      </w:r>
    </w:p>
    <w:p w:rsidR="00193580" w:rsidRPr="00935E0B" w:rsidRDefault="00F9765D" w:rsidP="00193580">
      <w:pPr>
        <w:pStyle w:val="Bullet1"/>
      </w:pPr>
      <w:r w:rsidRPr="00935E0B">
        <w:t>Team meetings</w:t>
      </w:r>
    </w:p>
    <w:p w:rsidR="00F9765D" w:rsidRPr="00935E0B" w:rsidRDefault="003216D6" w:rsidP="003216D6">
      <w:pPr>
        <w:pStyle w:val="Bullet1"/>
        <w:spacing w:after="240"/>
      </w:pPr>
      <w:r w:rsidRPr="00935E0B">
        <w:t>On</w:t>
      </w:r>
      <w:r w:rsidR="00F9765D" w:rsidRPr="00935E0B">
        <w:t>line forums</w:t>
      </w:r>
      <w:r w:rsidR="00996B51" w:rsidRPr="00935E0B">
        <w:t>.</w:t>
      </w:r>
    </w:p>
    <w:p w:rsidR="00F9765D" w:rsidRPr="00935E0B" w:rsidRDefault="00F723A2" w:rsidP="00996B51">
      <w:pPr>
        <w:pStyle w:val="BodyCopy"/>
        <w:rPr>
          <w:noProof w:val="0"/>
        </w:rPr>
      </w:pPr>
      <w:r w:rsidRPr="00935E0B">
        <w:rPr>
          <w:noProof w:val="0"/>
        </w:rPr>
        <w:t>T</w:t>
      </w:r>
      <w:r w:rsidR="00F9765D" w:rsidRPr="00935E0B">
        <w:rPr>
          <w:noProof w:val="0"/>
        </w:rPr>
        <w:t xml:space="preserve">his consultation process </w:t>
      </w:r>
      <w:r w:rsidRPr="00935E0B">
        <w:rPr>
          <w:noProof w:val="0"/>
        </w:rPr>
        <w:t>will ensure useful input from stakeholders and a better perspective on the required r</w:t>
      </w:r>
      <w:r w:rsidR="00996B51" w:rsidRPr="00935E0B">
        <w:rPr>
          <w:noProof w:val="0"/>
        </w:rPr>
        <w:t>isk management steps to take.</w:t>
      </w:r>
    </w:p>
    <w:p w:rsidR="008510EB" w:rsidRPr="00935E0B" w:rsidRDefault="008510EB">
      <w:pPr>
        <w:rPr>
          <w:rFonts w:ascii="Helvetica" w:eastAsia="Calibri" w:hAnsi="Helvetica" w:cs="Calibri"/>
          <w:b/>
          <w:szCs w:val="16"/>
          <w:lang w:eastAsia="ar-SA"/>
        </w:rPr>
      </w:pPr>
      <w:r w:rsidRPr="00935E0B">
        <w:rPr>
          <w:rFonts w:ascii="Helvetica" w:eastAsia="Calibri" w:hAnsi="Helvetica" w:cs="Calibri"/>
          <w:bCs/>
          <w:szCs w:val="16"/>
          <w:lang w:eastAsia="ar-SA"/>
        </w:rPr>
        <w:br w:type="page"/>
      </w:r>
    </w:p>
    <w:p w:rsidR="00647F35" w:rsidRPr="00935E0B" w:rsidRDefault="00647F35" w:rsidP="00CA3C0A">
      <w:pPr>
        <w:pStyle w:val="Heading3"/>
        <w:ind w:left="0" w:firstLine="0"/>
      </w:pPr>
      <w:r w:rsidRPr="00935E0B">
        <w:t xml:space="preserve">Risk Assessment Tool - Hotel Operators for Room Attendant Tasks </w:t>
      </w:r>
    </w:p>
    <w:p w:rsidR="00647F35" w:rsidRPr="00935E0B" w:rsidRDefault="00647F35" w:rsidP="003216D6">
      <w:pPr>
        <w:pStyle w:val="BodyCopy"/>
        <w:rPr>
          <w:noProof w:val="0"/>
          <w:color w:val="282526"/>
        </w:rPr>
      </w:pPr>
      <w:r w:rsidRPr="00935E0B">
        <w:rPr>
          <w:noProof w:val="0"/>
        </w:rPr>
        <w:t xml:space="preserve">This </w:t>
      </w:r>
      <w:r w:rsidR="00303D30" w:rsidRPr="00935E0B">
        <w:rPr>
          <w:noProof w:val="0"/>
        </w:rPr>
        <w:t xml:space="preserve">tool covers the most common hazards for Room Attendants </w:t>
      </w:r>
      <w:r w:rsidR="00ED1EF8" w:rsidRPr="00935E0B">
        <w:rPr>
          <w:noProof w:val="0"/>
        </w:rPr>
        <w:t xml:space="preserve">in a typical hotel and does not cover all tasks for Room Attendants.  </w:t>
      </w:r>
      <w:r w:rsidR="00ED1EF8" w:rsidRPr="00935E0B">
        <w:rPr>
          <w:noProof w:val="0"/>
          <w:color w:val="282526"/>
        </w:rPr>
        <w:t>This</w:t>
      </w:r>
      <w:r w:rsidR="00ED1EF8" w:rsidRPr="00935E0B">
        <w:rPr>
          <w:noProof w:val="0"/>
          <w:color w:val="282526"/>
          <w:spacing w:val="-3"/>
        </w:rPr>
        <w:t xml:space="preserve"> </w:t>
      </w:r>
      <w:r w:rsidR="00ED1EF8" w:rsidRPr="00935E0B">
        <w:rPr>
          <w:noProof w:val="0"/>
          <w:color w:val="282526"/>
        </w:rPr>
        <w:t>tool</w:t>
      </w:r>
      <w:r w:rsidR="00ED1EF8" w:rsidRPr="00935E0B">
        <w:rPr>
          <w:noProof w:val="0"/>
          <w:color w:val="282526"/>
          <w:spacing w:val="-3"/>
        </w:rPr>
        <w:t xml:space="preserve"> </w:t>
      </w:r>
      <w:r w:rsidR="00ED1EF8" w:rsidRPr="00935E0B">
        <w:rPr>
          <w:noProof w:val="0"/>
          <w:color w:val="282526"/>
        </w:rPr>
        <w:t>will</w:t>
      </w:r>
      <w:r w:rsidR="00ED1EF8" w:rsidRPr="00935E0B">
        <w:rPr>
          <w:noProof w:val="0"/>
          <w:color w:val="282526"/>
          <w:spacing w:val="-3"/>
        </w:rPr>
        <w:t xml:space="preserve"> </w:t>
      </w:r>
      <w:r w:rsidR="00ED1EF8" w:rsidRPr="00935E0B">
        <w:rPr>
          <w:noProof w:val="0"/>
          <w:color w:val="282526"/>
        </w:rPr>
        <w:t>help</w:t>
      </w:r>
      <w:r w:rsidR="00ED1EF8" w:rsidRPr="00935E0B">
        <w:rPr>
          <w:noProof w:val="0"/>
          <w:color w:val="282526"/>
          <w:spacing w:val="-3"/>
        </w:rPr>
        <w:t xml:space="preserve"> </w:t>
      </w:r>
      <w:r w:rsidR="00ED1EF8" w:rsidRPr="00935E0B">
        <w:rPr>
          <w:noProof w:val="0"/>
          <w:color w:val="282526"/>
        </w:rPr>
        <w:t>you</w:t>
      </w:r>
      <w:r w:rsidR="00ED1EF8" w:rsidRPr="00935E0B">
        <w:rPr>
          <w:noProof w:val="0"/>
          <w:color w:val="282526"/>
          <w:spacing w:val="-3"/>
        </w:rPr>
        <w:t xml:space="preserve"> </w:t>
      </w:r>
      <w:r w:rsidR="00ED1EF8" w:rsidRPr="00935E0B">
        <w:rPr>
          <w:noProof w:val="0"/>
          <w:color w:val="282526"/>
        </w:rPr>
        <w:t>decide</w:t>
      </w:r>
      <w:r w:rsidR="00ED1EF8" w:rsidRPr="00935E0B">
        <w:rPr>
          <w:noProof w:val="0"/>
          <w:color w:val="282526"/>
          <w:spacing w:val="-3"/>
        </w:rPr>
        <w:t xml:space="preserve"> </w:t>
      </w:r>
      <w:r w:rsidR="00ED1EF8" w:rsidRPr="00935E0B">
        <w:rPr>
          <w:noProof w:val="0"/>
          <w:color w:val="282526"/>
        </w:rPr>
        <w:t>how</w:t>
      </w:r>
      <w:r w:rsidR="00ED1EF8" w:rsidRPr="00935E0B">
        <w:rPr>
          <w:noProof w:val="0"/>
          <w:color w:val="282526"/>
          <w:spacing w:val="-3"/>
        </w:rPr>
        <w:t xml:space="preserve"> </w:t>
      </w:r>
      <w:r w:rsidR="00ED1EF8" w:rsidRPr="00935E0B">
        <w:rPr>
          <w:noProof w:val="0"/>
          <w:color w:val="282526"/>
        </w:rPr>
        <w:t>likely</w:t>
      </w:r>
      <w:r w:rsidR="00ED1EF8" w:rsidRPr="00935E0B">
        <w:rPr>
          <w:noProof w:val="0"/>
          <w:color w:val="282526"/>
          <w:spacing w:val="-3"/>
        </w:rPr>
        <w:t xml:space="preserve"> </w:t>
      </w:r>
      <w:r w:rsidR="00ED1EF8" w:rsidRPr="00935E0B">
        <w:rPr>
          <w:noProof w:val="0"/>
          <w:color w:val="282526"/>
        </w:rPr>
        <w:t>it</w:t>
      </w:r>
      <w:r w:rsidR="00ED1EF8" w:rsidRPr="00935E0B">
        <w:rPr>
          <w:noProof w:val="0"/>
          <w:color w:val="282526"/>
          <w:spacing w:val="-3"/>
        </w:rPr>
        <w:t xml:space="preserve"> </w:t>
      </w:r>
      <w:r w:rsidR="00ED1EF8" w:rsidRPr="00935E0B">
        <w:rPr>
          <w:noProof w:val="0"/>
          <w:color w:val="282526"/>
        </w:rPr>
        <w:t>is</w:t>
      </w:r>
      <w:r w:rsidR="00ED1EF8" w:rsidRPr="00935E0B">
        <w:rPr>
          <w:noProof w:val="0"/>
          <w:color w:val="282526"/>
          <w:spacing w:val="-3"/>
        </w:rPr>
        <w:t xml:space="preserve"> </w:t>
      </w:r>
      <w:r w:rsidR="00ED1EF8" w:rsidRPr="00935E0B">
        <w:rPr>
          <w:noProof w:val="0"/>
          <w:color w:val="282526"/>
        </w:rPr>
        <w:t>that</w:t>
      </w:r>
      <w:r w:rsidR="00ED1EF8" w:rsidRPr="00935E0B">
        <w:rPr>
          <w:noProof w:val="0"/>
          <w:color w:val="282526"/>
          <w:spacing w:val="-3"/>
        </w:rPr>
        <w:t xml:space="preserve"> </w:t>
      </w:r>
      <w:r w:rsidR="00ED1EF8" w:rsidRPr="00935E0B">
        <w:rPr>
          <w:noProof w:val="0"/>
          <w:color w:val="282526"/>
        </w:rPr>
        <w:t>an</w:t>
      </w:r>
      <w:r w:rsidR="00ED1EF8" w:rsidRPr="00935E0B">
        <w:rPr>
          <w:noProof w:val="0"/>
          <w:color w:val="282526"/>
          <w:spacing w:val="-3"/>
        </w:rPr>
        <w:t xml:space="preserve"> </w:t>
      </w:r>
      <w:r w:rsidR="00ED1EF8" w:rsidRPr="00935E0B">
        <w:rPr>
          <w:noProof w:val="0"/>
          <w:color w:val="282526"/>
        </w:rPr>
        <w:t>incident</w:t>
      </w:r>
      <w:r w:rsidR="00ED1EF8" w:rsidRPr="00935E0B">
        <w:rPr>
          <w:noProof w:val="0"/>
          <w:color w:val="282526"/>
          <w:spacing w:val="-3"/>
        </w:rPr>
        <w:t xml:space="preserve"> </w:t>
      </w:r>
      <w:r w:rsidR="00ED1EF8" w:rsidRPr="00935E0B">
        <w:rPr>
          <w:noProof w:val="0"/>
          <w:color w:val="282526"/>
        </w:rPr>
        <w:t>will</w:t>
      </w:r>
      <w:r w:rsidR="00ED1EF8" w:rsidRPr="00935E0B">
        <w:rPr>
          <w:noProof w:val="0"/>
          <w:color w:val="282526"/>
          <w:spacing w:val="-3"/>
        </w:rPr>
        <w:t xml:space="preserve"> </w:t>
      </w:r>
      <w:r w:rsidR="00ED1EF8" w:rsidRPr="00935E0B">
        <w:rPr>
          <w:noProof w:val="0"/>
          <w:color w:val="282526"/>
        </w:rPr>
        <w:t>happen</w:t>
      </w:r>
      <w:r w:rsidR="00ED1EF8" w:rsidRPr="00935E0B">
        <w:rPr>
          <w:noProof w:val="0"/>
          <w:color w:val="282526"/>
          <w:spacing w:val="-3"/>
        </w:rPr>
        <w:t xml:space="preserve"> </w:t>
      </w:r>
      <w:r w:rsidR="00ED1EF8" w:rsidRPr="00935E0B">
        <w:rPr>
          <w:noProof w:val="0"/>
          <w:color w:val="282526"/>
        </w:rPr>
        <w:t>and</w:t>
      </w:r>
      <w:r w:rsidR="00ED1EF8" w:rsidRPr="00935E0B">
        <w:rPr>
          <w:noProof w:val="0"/>
          <w:color w:val="282526"/>
          <w:spacing w:val="-3"/>
        </w:rPr>
        <w:t xml:space="preserve"> </w:t>
      </w:r>
      <w:r w:rsidR="00ED1EF8" w:rsidRPr="00935E0B">
        <w:rPr>
          <w:noProof w:val="0"/>
          <w:color w:val="282526"/>
        </w:rPr>
        <w:t>how</w:t>
      </w:r>
      <w:r w:rsidR="00ED1EF8" w:rsidRPr="00935E0B">
        <w:rPr>
          <w:noProof w:val="0"/>
          <w:color w:val="282526"/>
          <w:spacing w:val="-4"/>
        </w:rPr>
        <w:t xml:space="preserve"> </w:t>
      </w:r>
      <w:r w:rsidR="00ED1EF8" w:rsidRPr="00935E0B">
        <w:rPr>
          <w:noProof w:val="0"/>
          <w:color w:val="282526"/>
        </w:rPr>
        <w:t>severe the impact of the incident could be. This is known as a ‘risk assessment’.</w:t>
      </w:r>
    </w:p>
    <w:p w:rsidR="00ED1EF8" w:rsidRPr="00935E0B" w:rsidRDefault="00ED1EF8" w:rsidP="003216D6">
      <w:pPr>
        <w:pStyle w:val="BodyCopy"/>
        <w:rPr>
          <w:noProof w:val="0"/>
          <w:color w:val="282526"/>
        </w:rPr>
      </w:pPr>
      <w:r w:rsidRPr="00935E0B">
        <w:rPr>
          <w:noProof w:val="0"/>
          <w:color w:val="282526"/>
        </w:rPr>
        <w:t>This tool can be adapted for other job roles in a hospitality and tourism context.</w:t>
      </w:r>
    </w:p>
    <w:p w:rsidR="00C348C7" w:rsidRPr="00935E0B" w:rsidRDefault="00C348C7" w:rsidP="003216D6">
      <w:pPr>
        <w:pStyle w:val="BodyCopy"/>
        <w:rPr>
          <w:noProof w:val="0"/>
          <w:color w:val="282526"/>
        </w:rPr>
      </w:pPr>
      <w:r w:rsidRPr="00935E0B">
        <w:rPr>
          <w:noProof w:val="0"/>
          <w:color w:val="282526"/>
        </w:rPr>
        <w:t xml:space="preserve">A good place to start is to become aware </w:t>
      </w:r>
      <w:r w:rsidR="00160970" w:rsidRPr="00935E0B">
        <w:rPr>
          <w:noProof w:val="0"/>
          <w:color w:val="282526"/>
        </w:rPr>
        <w:t>of what can cause harm and then take action to make sure no one is at risk in your workplace.  Ask yourself the following questions as part of the risk assessment process.</w:t>
      </w:r>
    </w:p>
    <w:p w:rsidR="00160970" w:rsidRPr="00935E0B" w:rsidRDefault="00160970" w:rsidP="003216D6">
      <w:pPr>
        <w:pStyle w:val="BodyCopyBold"/>
        <w:rPr>
          <w:noProof w:val="0"/>
          <w:szCs w:val="22"/>
        </w:rPr>
      </w:pPr>
      <w:r w:rsidRPr="00935E0B">
        <w:rPr>
          <w:noProof w:val="0"/>
          <w:szCs w:val="22"/>
        </w:rPr>
        <w:t>Do you consult with your employees about safety issues?</w:t>
      </w:r>
    </w:p>
    <w:bookmarkStart w:id="45" w:name="Check2"/>
    <w:p w:rsidR="00160970" w:rsidRPr="00935E0B" w:rsidRDefault="008862BB" w:rsidP="00ED1EF8">
      <w:pPr>
        <w:pStyle w:val="TableBullet1"/>
        <w:numPr>
          <w:ilvl w:val="0"/>
          <w:numId w:val="0"/>
        </w:numPr>
        <w:rPr>
          <w:noProof w:val="0"/>
          <w:sz w:val="22"/>
          <w:szCs w:val="22"/>
        </w:rPr>
      </w:pPr>
      <w:r w:rsidRPr="00935E0B">
        <w:rPr>
          <w:rFonts w:eastAsia="MS Gothic" w:cs="MS Gothic"/>
          <w:noProof w:val="0"/>
          <w:sz w:val="22"/>
          <w:szCs w:val="22"/>
        </w:rPr>
        <w:fldChar w:fldCharType="begin">
          <w:ffData>
            <w:name w:val="Check2"/>
            <w:enabled/>
            <w:calcOnExit w:val="0"/>
            <w:checkBox>
              <w:sizeAuto/>
              <w:default w:val="0"/>
            </w:checkBox>
          </w:ffData>
        </w:fldChar>
      </w:r>
      <w:r w:rsidR="003216D6" w:rsidRPr="00935E0B">
        <w:rPr>
          <w:rFonts w:eastAsia="MS Gothic" w:cs="MS Gothic"/>
          <w:noProof w:val="0"/>
          <w:sz w:val="22"/>
          <w:szCs w:val="22"/>
        </w:rPr>
        <w:instrText xml:space="preserve"> FORMCHECKBOX </w:instrText>
      </w:r>
      <w:r w:rsidR="00AC6254">
        <w:rPr>
          <w:rFonts w:eastAsia="MS Gothic" w:cs="MS Gothic"/>
          <w:noProof w:val="0"/>
          <w:sz w:val="22"/>
          <w:szCs w:val="22"/>
        </w:rPr>
      </w:r>
      <w:r w:rsidR="00AC6254">
        <w:rPr>
          <w:rFonts w:eastAsia="MS Gothic" w:cs="MS Gothic"/>
          <w:noProof w:val="0"/>
          <w:sz w:val="22"/>
          <w:szCs w:val="22"/>
        </w:rPr>
        <w:fldChar w:fldCharType="separate"/>
      </w:r>
      <w:r w:rsidRPr="00935E0B">
        <w:rPr>
          <w:rFonts w:eastAsia="MS Gothic" w:cs="MS Gothic"/>
          <w:noProof w:val="0"/>
          <w:sz w:val="22"/>
          <w:szCs w:val="22"/>
        </w:rPr>
        <w:fldChar w:fldCharType="end"/>
      </w:r>
      <w:bookmarkEnd w:id="45"/>
      <w:r w:rsidR="008554E0" w:rsidRPr="00935E0B">
        <w:rPr>
          <w:noProof w:val="0"/>
          <w:sz w:val="22"/>
          <w:szCs w:val="22"/>
        </w:rPr>
        <w:t xml:space="preserve"> Yes   </w:t>
      </w:r>
      <w:r w:rsidRPr="00935E0B">
        <w:rPr>
          <w:rFonts w:eastAsia="MS Gothic" w:cs="MS Gothic"/>
          <w:noProof w:val="0"/>
          <w:sz w:val="22"/>
          <w:szCs w:val="22"/>
        </w:rPr>
        <w:fldChar w:fldCharType="begin">
          <w:ffData>
            <w:name w:val="Check2"/>
            <w:enabled/>
            <w:calcOnExit w:val="0"/>
            <w:checkBox>
              <w:sizeAuto/>
              <w:default w:val="0"/>
            </w:checkBox>
          </w:ffData>
        </w:fldChar>
      </w:r>
      <w:r w:rsidR="003216D6" w:rsidRPr="00935E0B">
        <w:rPr>
          <w:rFonts w:eastAsia="MS Gothic" w:cs="MS Gothic"/>
          <w:noProof w:val="0"/>
          <w:sz w:val="22"/>
          <w:szCs w:val="22"/>
        </w:rPr>
        <w:instrText xml:space="preserve"> FORMCHECKBOX </w:instrText>
      </w:r>
      <w:r w:rsidR="00AC6254">
        <w:rPr>
          <w:rFonts w:eastAsia="MS Gothic" w:cs="MS Gothic"/>
          <w:noProof w:val="0"/>
          <w:sz w:val="22"/>
          <w:szCs w:val="22"/>
        </w:rPr>
      </w:r>
      <w:r w:rsidR="00AC6254">
        <w:rPr>
          <w:rFonts w:eastAsia="MS Gothic" w:cs="MS Gothic"/>
          <w:noProof w:val="0"/>
          <w:sz w:val="22"/>
          <w:szCs w:val="22"/>
        </w:rPr>
        <w:fldChar w:fldCharType="separate"/>
      </w:r>
      <w:r w:rsidRPr="00935E0B">
        <w:rPr>
          <w:rFonts w:eastAsia="MS Gothic" w:cs="MS Gothic"/>
          <w:noProof w:val="0"/>
          <w:sz w:val="22"/>
          <w:szCs w:val="22"/>
        </w:rPr>
        <w:fldChar w:fldCharType="end"/>
      </w:r>
      <w:r w:rsidR="003216D6" w:rsidRPr="00935E0B">
        <w:rPr>
          <w:noProof w:val="0"/>
          <w:sz w:val="22"/>
          <w:szCs w:val="22"/>
        </w:rPr>
        <w:t xml:space="preserve"> </w:t>
      </w:r>
      <w:r w:rsidR="008554E0" w:rsidRPr="00935E0B">
        <w:rPr>
          <w:noProof w:val="0"/>
          <w:sz w:val="22"/>
          <w:szCs w:val="22"/>
        </w:rPr>
        <w:t>No</w:t>
      </w:r>
    </w:p>
    <w:p w:rsidR="00160970" w:rsidRPr="00935E0B" w:rsidRDefault="00160970" w:rsidP="003216D6">
      <w:pPr>
        <w:pStyle w:val="BodyCopyBold"/>
        <w:rPr>
          <w:noProof w:val="0"/>
          <w:szCs w:val="22"/>
        </w:rPr>
      </w:pPr>
      <w:r w:rsidRPr="00935E0B">
        <w:rPr>
          <w:noProof w:val="0"/>
          <w:szCs w:val="22"/>
        </w:rPr>
        <w:t>Do you encourage your employees to report safety problems?</w:t>
      </w:r>
    </w:p>
    <w:p w:rsidR="003216D6" w:rsidRPr="00935E0B" w:rsidRDefault="008862BB" w:rsidP="003216D6">
      <w:pPr>
        <w:pStyle w:val="TableBullet1"/>
        <w:numPr>
          <w:ilvl w:val="0"/>
          <w:numId w:val="0"/>
        </w:numPr>
        <w:rPr>
          <w:noProof w:val="0"/>
          <w:sz w:val="22"/>
          <w:szCs w:val="22"/>
        </w:rPr>
      </w:pPr>
      <w:r w:rsidRPr="00935E0B">
        <w:rPr>
          <w:rFonts w:eastAsia="MS Gothic" w:cs="MS Gothic"/>
          <w:noProof w:val="0"/>
          <w:sz w:val="22"/>
          <w:szCs w:val="22"/>
        </w:rPr>
        <w:fldChar w:fldCharType="begin">
          <w:ffData>
            <w:name w:val="Check2"/>
            <w:enabled/>
            <w:calcOnExit w:val="0"/>
            <w:checkBox>
              <w:sizeAuto/>
              <w:default w:val="0"/>
            </w:checkBox>
          </w:ffData>
        </w:fldChar>
      </w:r>
      <w:r w:rsidR="003216D6" w:rsidRPr="00935E0B">
        <w:rPr>
          <w:rFonts w:eastAsia="MS Gothic" w:cs="MS Gothic"/>
          <w:noProof w:val="0"/>
          <w:sz w:val="22"/>
          <w:szCs w:val="22"/>
        </w:rPr>
        <w:instrText xml:space="preserve"> FORMCHECKBOX </w:instrText>
      </w:r>
      <w:r w:rsidR="00AC6254">
        <w:rPr>
          <w:rFonts w:eastAsia="MS Gothic" w:cs="MS Gothic"/>
          <w:noProof w:val="0"/>
          <w:sz w:val="22"/>
          <w:szCs w:val="22"/>
        </w:rPr>
      </w:r>
      <w:r w:rsidR="00AC6254">
        <w:rPr>
          <w:rFonts w:eastAsia="MS Gothic" w:cs="MS Gothic"/>
          <w:noProof w:val="0"/>
          <w:sz w:val="22"/>
          <w:szCs w:val="22"/>
        </w:rPr>
        <w:fldChar w:fldCharType="separate"/>
      </w:r>
      <w:r w:rsidRPr="00935E0B">
        <w:rPr>
          <w:rFonts w:eastAsia="MS Gothic" w:cs="MS Gothic"/>
          <w:noProof w:val="0"/>
          <w:sz w:val="22"/>
          <w:szCs w:val="22"/>
        </w:rPr>
        <w:fldChar w:fldCharType="end"/>
      </w:r>
      <w:r w:rsidR="003216D6" w:rsidRPr="00935E0B">
        <w:rPr>
          <w:noProof w:val="0"/>
          <w:sz w:val="22"/>
          <w:szCs w:val="22"/>
        </w:rPr>
        <w:t xml:space="preserve"> Yes   </w:t>
      </w:r>
      <w:r w:rsidRPr="00935E0B">
        <w:rPr>
          <w:rFonts w:eastAsia="MS Gothic" w:cs="MS Gothic"/>
          <w:noProof w:val="0"/>
          <w:sz w:val="22"/>
          <w:szCs w:val="22"/>
        </w:rPr>
        <w:fldChar w:fldCharType="begin">
          <w:ffData>
            <w:name w:val="Check2"/>
            <w:enabled/>
            <w:calcOnExit w:val="0"/>
            <w:checkBox>
              <w:sizeAuto/>
              <w:default w:val="0"/>
            </w:checkBox>
          </w:ffData>
        </w:fldChar>
      </w:r>
      <w:r w:rsidR="003216D6" w:rsidRPr="00935E0B">
        <w:rPr>
          <w:rFonts w:eastAsia="MS Gothic" w:cs="MS Gothic"/>
          <w:noProof w:val="0"/>
          <w:sz w:val="22"/>
          <w:szCs w:val="22"/>
        </w:rPr>
        <w:instrText xml:space="preserve"> FORMCHECKBOX </w:instrText>
      </w:r>
      <w:r w:rsidR="00AC6254">
        <w:rPr>
          <w:rFonts w:eastAsia="MS Gothic" w:cs="MS Gothic"/>
          <w:noProof w:val="0"/>
          <w:sz w:val="22"/>
          <w:szCs w:val="22"/>
        </w:rPr>
      </w:r>
      <w:r w:rsidR="00AC6254">
        <w:rPr>
          <w:rFonts w:eastAsia="MS Gothic" w:cs="MS Gothic"/>
          <w:noProof w:val="0"/>
          <w:sz w:val="22"/>
          <w:szCs w:val="22"/>
        </w:rPr>
        <w:fldChar w:fldCharType="separate"/>
      </w:r>
      <w:r w:rsidRPr="00935E0B">
        <w:rPr>
          <w:rFonts w:eastAsia="MS Gothic" w:cs="MS Gothic"/>
          <w:noProof w:val="0"/>
          <w:sz w:val="22"/>
          <w:szCs w:val="22"/>
        </w:rPr>
        <w:fldChar w:fldCharType="end"/>
      </w:r>
      <w:r w:rsidR="003216D6" w:rsidRPr="00935E0B">
        <w:rPr>
          <w:noProof w:val="0"/>
          <w:sz w:val="22"/>
          <w:szCs w:val="22"/>
        </w:rPr>
        <w:t xml:space="preserve"> No</w:t>
      </w:r>
    </w:p>
    <w:p w:rsidR="00160970" w:rsidRPr="00935E0B" w:rsidRDefault="00160970" w:rsidP="003216D6">
      <w:pPr>
        <w:pStyle w:val="BodyCopyBold"/>
        <w:rPr>
          <w:noProof w:val="0"/>
          <w:szCs w:val="22"/>
        </w:rPr>
      </w:pPr>
      <w:r w:rsidRPr="00935E0B">
        <w:rPr>
          <w:noProof w:val="0"/>
          <w:szCs w:val="22"/>
        </w:rPr>
        <w:t>Do you have a Work Health and Safety (WHS) policy that clearly specifies how health and safety will be managed at your workplace?</w:t>
      </w:r>
    </w:p>
    <w:p w:rsidR="003216D6" w:rsidRPr="00935E0B" w:rsidRDefault="008862BB" w:rsidP="003216D6">
      <w:pPr>
        <w:pStyle w:val="TableBullet1"/>
        <w:numPr>
          <w:ilvl w:val="0"/>
          <w:numId w:val="0"/>
        </w:numPr>
        <w:rPr>
          <w:noProof w:val="0"/>
          <w:sz w:val="22"/>
          <w:szCs w:val="22"/>
        </w:rPr>
      </w:pPr>
      <w:r w:rsidRPr="00935E0B">
        <w:rPr>
          <w:rFonts w:eastAsia="MS Gothic" w:cs="MS Gothic"/>
          <w:noProof w:val="0"/>
          <w:sz w:val="22"/>
          <w:szCs w:val="22"/>
        </w:rPr>
        <w:fldChar w:fldCharType="begin">
          <w:ffData>
            <w:name w:val="Check2"/>
            <w:enabled/>
            <w:calcOnExit w:val="0"/>
            <w:checkBox>
              <w:sizeAuto/>
              <w:default w:val="0"/>
            </w:checkBox>
          </w:ffData>
        </w:fldChar>
      </w:r>
      <w:r w:rsidR="003216D6" w:rsidRPr="00935E0B">
        <w:rPr>
          <w:rFonts w:eastAsia="MS Gothic" w:cs="MS Gothic"/>
          <w:noProof w:val="0"/>
          <w:sz w:val="22"/>
          <w:szCs w:val="22"/>
        </w:rPr>
        <w:instrText xml:space="preserve"> FORMCHECKBOX </w:instrText>
      </w:r>
      <w:r w:rsidR="00AC6254">
        <w:rPr>
          <w:rFonts w:eastAsia="MS Gothic" w:cs="MS Gothic"/>
          <w:noProof w:val="0"/>
          <w:sz w:val="22"/>
          <w:szCs w:val="22"/>
        </w:rPr>
      </w:r>
      <w:r w:rsidR="00AC6254">
        <w:rPr>
          <w:rFonts w:eastAsia="MS Gothic" w:cs="MS Gothic"/>
          <w:noProof w:val="0"/>
          <w:sz w:val="22"/>
          <w:szCs w:val="22"/>
        </w:rPr>
        <w:fldChar w:fldCharType="separate"/>
      </w:r>
      <w:r w:rsidRPr="00935E0B">
        <w:rPr>
          <w:rFonts w:eastAsia="MS Gothic" w:cs="MS Gothic"/>
          <w:noProof w:val="0"/>
          <w:sz w:val="22"/>
          <w:szCs w:val="22"/>
        </w:rPr>
        <w:fldChar w:fldCharType="end"/>
      </w:r>
      <w:r w:rsidR="003216D6" w:rsidRPr="00935E0B">
        <w:rPr>
          <w:noProof w:val="0"/>
          <w:sz w:val="22"/>
          <w:szCs w:val="22"/>
        </w:rPr>
        <w:t xml:space="preserve"> Yes   </w:t>
      </w:r>
      <w:r w:rsidRPr="00935E0B">
        <w:rPr>
          <w:rFonts w:eastAsia="MS Gothic" w:cs="MS Gothic"/>
          <w:noProof w:val="0"/>
          <w:sz w:val="22"/>
          <w:szCs w:val="22"/>
        </w:rPr>
        <w:fldChar w:fldCharType="begin">
          <w:ffData>
            <w:name w:val="Check2"/>
            <w:enabled/>
            <w:calcOnExit w:val="0"/>
            <w:checkBox>
              <w:sizeAuto/>
              <w:default w:val="0"/>
            </w:checkBox>
          </w:ffData>
        </w:fldChar>
      </w:r>
      <w:r w:rsidR="003216D6" w:rsidRPr="00935E0B">
        <w:rPr>
          <w:rFonts w:eastAsia="MS Gothic" w:cs="MS Gothic"/>
          <w:noProof w:val="0"/>
          <w:sz w:val="22"/>
          <w:szCs w:val="22"/>
        </w:rPr>
        <w:instrText xml:space="preserve"> FORMCHECKBOX </w:instrText>
      </w:r>
      <w:r w:rsidR="00AC6254">
        <w:rPr>
          <w:rFonts w:eastAsia="MS Gothic" w:cs="MS Gothic"/>
          <w:noProof w:val="0"/>
          <w:sz w:val="22"/>
          <w:szCs w:val="22"/>
        </w:rPr>
      </w:r>
      <w:r w:rsidR="00AC6254">
        <w:rPr>
          <w:rFonts w:eastAsia="MS Gothic" w:cs="MS Gothic"/>
          <w:noProof w:val="0"/>
          <w:sz w:val="22"/>
          <w:szCs w:val="22"/>
        </w:rPr>
        <w:fldChar w:fldCharType="separate"/>
      </w:r>
      <w:r w:rsidRPr="00935E0B">
        <w:rPr>
          <w:rFonts w:eastAsia="MS Gothic" w:cs="MS Gothic"/>
          <w:noProof w:val="0"/>
          <w:sz w:val="22"/>
          <w:szCs w:val="22"/>
        </w:rPr>
        <w:fldChar w:fldCharType="end"/>
      </w:r>
      <w:r w:rsidR="003216D6" w:rsidRPr="00935E0B">
        <w:rPr>
          <w:noProof w:val="0"/>
          <w:sz w:val="22"/>
          <w:szCs w:val="22"/>
        </w:rPr>
        <w:t xml:space="preserve"> No</w:t>
      </w:r>
    </w:p>
    <w:p w:rsidR="00160970" w:rsidRPr="00935E0B" w:rsidRDefault="0023551D" w:rsidP="003216D6">
      <w:pPr>
        <w:pStyle w:val="BodyCopyBold"/>
        <w:rPr>
          <w:noProof w:val="0"/>
          <w:szCs w:val="22"/>
        </w:rPr>
      </w:pPr>
      <w:r w:rsidRPr="00935E0B">
        <w:rPr>
          <w:noProof w:val="0"/>
          <w:szCs w:val="22"/>
        </w:rPr>
        <w:t>Have you developed safe work procedures so employees, know how to do their job safely?</w:t>
      </w:r>
    </w:p>
    <w:p w:rsidR="003216D6" w:rsidRPr="00935E0B" w:rsidRDefault="008862BB" w:rsidP="003216D6">
      <w:pPr>
        <w:pStyle w:val="TableBullet1"/>
        <w:numPr>
          <w:ilvl w:val="0"/>
          <w:numId w:val="0"/>
        </w:numPr>
        <w:rPr>
          <w:noProof w:val="0"/>
          <w:sz w:val="22"/>
          <w:szCs w:val="22"/>
        </w:rPr>
      </w:pPr>
      <w:r w:rsidRPr="00935E0B">
        <w:rPr>
          <w:rFonts w:eastAsia="MS Gothic" w:cs="MS Gothic"/>
          <w:noProof w:val="0"/>
          <w:sz w:val="22"/>
          <w:szCs w:val="22"/>
        </w:rPr>
        <w:fldChar w:fldCharType="begin">
          <w:ffData>
            <w:name w:val="Check2"/>
            <w:enabled/>
            <w:calcOnExit w:val="0"/>
            <w:checkBox>
              <w:sizeAuto/>
              <w:default w:val="0"/>
            </w:checkBox>
          </w:ffData>
        </w:fldChar>
      </w:r>
      <w:r w:rsidR="003216D6" w:rsidRPr="00935E0B">
        <w:rPr>
          <w:rFonts w:eastAsia="MS Gothic" w:cs="MS Gothic"/>
          <w:noProof w:val="0"/>
          <w:sz w:val="22"/>
          <w:szCs w:val="22"/>
        </w:rPr>
        <w:instrText xml:space="preserve"> FORMCHECKBOX </w:instrText>
      </w:r>
      <w:r w:rsidR="00AC6254">
        <w:rPr>
          <w:rFonts w:eastAsia="MS Gothic" w:cs="MS Gothic"/>
          <w:noProof w:val="0"/>
          <w:sz w:val="22"/>
          <w:szCs w:val="22"/>
        </w:rPr>
      </w:r>
      <w:r w:rsidR="00AC6254">
        <w:rPr>
          <w:rFonts w:eastAsia="MS Gothic" w:cs="MS Gothic"/>
          <w:noProof w:val="0"/>
          <w:sz w:val="22"/>
          <w:szCs w:val="22"/>
        </w:rPr>
        <w:fldChar w:fldCharType="separate"/>
      </w:r>
      <w:r w:rsidRPr="00935E0B">
        <w:rPr>
          <w:rFonts w:eastAsia="MS Gothic" w:cs="MS Gothic"/>
          <w:noProof w:val="0"/>
          <w:sz w:val="22"/>
          <w:szCs w:val="22"/>
        </w:rPr>
        <w:fldChar w:fldCharType="end"/>
      </w:r>
      <w:r w:rsidR="003216D6" w:rsidRPr="00935E0B">
        <w:rPr>
          <w:noProof w:val="0"/>
          <w:sz w:val="22"/>
          <w:szCs w:val="22"/>
        </w:rPr>
        <w:t xml:space="preserve"> Yes   </w:t>
      </w:r>
      <w:r w:rsidRPr="00935E0B">
        <w:rPr>
          <w:rFonts w:eastAsia="MS Gothic" w:cs="MS Gothic"/>
          <w:noProof w:val="0"/>
          <w:sz w:val="22"/>
          <w:szCs w:val="22"/>
        </w:rPr>
        <w:fldChar w:fldCharType="begin">
          <w:ffData>
            <w:name w:val="Check2"/>
            <w:enabled/>
            <w:calcOnExit w:val="0"/>
            <w:checkBox>
              <w:sizeAuto/>
              <w:default w:val="0"/>
            </w:checkBox>
          </w:ffData>
        </w:fldChar>
      </w:r>
      <w:r w:rsidR="003216D6" w:rsidRPr="00935E0B">
        <w:rPr>
          <w:rFonts w:eastAsia="MS Gothic" w:cs="MS Gothic"/>
          <w:noProof w:val="0"/>
          <w:sz w:val="22"/>
          <w:szCs w:val="22"/>
        </w:rPr>
        <w:instrText xml:space="preserve"> FORMCHECKBOX </w:instrText>
      </w:r>
      <w:r w:rsidR="00AC6254">
        <w:rPr>
          <w:rFonts w:eastAsia="MS Gothic" w:cs="MS Gothic"/>
          <w:noProof w:val="0"/>
          <w:sz w:val="22"/>
          <w:szCs w:val="22"/>
        </w:rPr>
      </w:r>
      <w:r w:rsidR="00AC6254">
        <w:rPr>
          <w:rFonts w:eastAsia="MS Gothic" w:cs="MS Gothic"/>
          <w:noProof w:val="0"/>
          <w:sz w:val="22"/>
          <w:szCs w:val="22"/>
        </w:rPr>
        <w:fldChar w:fldCharType="separate"/>
      </w:r>
      <w:r w:rsidRPr="00935E0B">
        <w:rPr>
          <w:rFonts w:eastAsia="MS Gothic" w:cs="MS Gothic"/>
          <w:noProof w:val="0"/>
          <w:sz w:val="22"/>
          <w:szCs w:val="22"/>
        </w:rPr>
        <w:fldChar w:fldCharType="end"/>
      </w:r>
      <w:r w:rsidR="003216D6" w:rsidRPr="00935E0B">
        <w:rPr>
          <w:noProof w:val="0"/>
          <w:sz w:val="22"/>
          <w:szCs w:val="22"/>
        </w:rPr>
        <w:t xml:space="preserve"> No</w:t>
      </w:r>
    </w:p>
    <w:p w:rsidR="0023551D" w:rsidRPr="00935E0B" w:rsidRDefault="0023551D" w:rsidP="003216D6">
      <w:pPr>
        <w:pStyle w:val="BodyCopyBold"/>
        <w:rPr>
          <w:noProof w:val="0"/>
          <w:szCs w:val="22"/>
        </w:rPr>
      </w:pPr>
      <w:r w:rsidRPr="00935E0B">
        <w:rPr>
          <w:noProof w:val="0"/>
          <w:szCs w:val="22"/>
        </w:rPr>
        <w:t>Do you provide training for employees, particularly where changes in work procedures occur?</w:t>
      </w:r>
    </w:p>
    <w:p w:rsidR="003216D6" w:rsidRPr="00935E0B" w:rsidRDefault="008862BB" w:rsidP="003216D6">
      <w:pPr>
        <w:pStyle w:val="TableBullet1"/>
        <w:numPr>
          <w:ilvl w:val="0"/>
          <w:numId w:val="0"/>
        </w:numPr>
        <w:rPr>
          <w:noProof w:val="0"/>
          <w:sz w:val="22"/>
          <w:szCs w:val="22"/>
        </w:rPr>
      </w:pPr>
      <w:r w:rsidRPr="00935E0B">
        <w:rPr>
          <w:rFonts w:eastAsia="MS Gothic" w:cs="MS Gothic"/>
          <w:noProof w:val="0"/>
          <w:sz w:val="22"/>
          <w:szCs w:val="22"/>
        </w:rPr>
        <w:fldChar w:fldCharType="begin">
          <w:ffData>
            <w:name w:val="Check2"/>
            <w:enabled/>
            <w:calcOnExit w:val="0"/>
            <w:checkBox>
              <w:sizeAuto/>
              <w:default w:val="0"/>
            </w:checkBox>
          </w:ffData>
        </w:fldChar>
      </w:r>
      <w:r w:rsidR="003216D6" w:rsidRPr="00935E0B">
        <w:rPr>
          <w:rFonts w:eastAsia="MS Gothic" w:cs="MS Gothic"/>
          <w:noProof w:val="0"/>
          <w:sz w:val="22"/>
          <w:szCs w:val="22"/>
        </w:rPr>
        <w:instrText xml:space="preserve"> FORMCHECKBOX </w:instrText>
      </w:r>
      <w:r w:rsidR="00AC6254">
        <w:rPr>
          <w:rFonts w:eastAsia="MS Gothic" w:cs="MS Gothic"/>
          <w:noProof w:val="0"/>
          <w:sz w:val="22"/>
          <w:szCs w:val="22"/>
        </w:rPr>
      </w:r>
      <w:r w:rsidR="00AC6254">
        <w:rPr>
          <w:rFonts w:eastAsia="MS Gothic" w:cs="MS Gothic"/>
          <w:noProof w:val="0"/>
          <w:sz w:val="22"/>
          <w:szCs w:val="22"/>
        </w:rPr>
        <w:fldChar w:fldCharType="separate"/>
      </w:r>
      <w:r w:rsidRPr="00935E0B">
        <w:rPr>
          <w:rFonts w:eastAsia="MS Gothic" w:cs="MS Gothic"/>
          <w:noProof w:val="0"/>
          <w:sz w:val="22"/>
          <w:szCs w:val="22"/>
        </w:rPr>
        <w:fldChar w:fldCharType="end"/>
      </w:r>
      <w:r w:rsidR="003216D6" w:rsidRPr="00935E0B">
        <w:rPr>
          <w:noProof w:val="0"/>
          <w:sz w:val="22"/>
          <w:szCs w:val="22"/>
        </w:rPr>
        <w:t xml:space="preserve"> Yes   </w:t>
      </w:r>
      <w:r w:rsidRPr="00935E0B">
        <w:rPr>
          <w:rFonts w:eastAsia="MS Gothic" w:cs="MS Gothic"/>
          <w:noProof w:val="0"/>
          <w:sz w:val="22"/>
          <w:szCs w:val="22"/>
        </w:rPr>
        <w:fldChar w:fldCharType="begin">
          <w:ffData>
            <w:name w:val="Check2"/>
            <w:enabled/>
            <w:calcOnExit w:val="0"/>
            <w:checkBox>
              <w:sizeAuto/>
              <w:default w:val="0"/>
            </w:checkBox>
          </w:ffData>
        </w:fldChar>
      </w:r>
      <w:r w:rsidR="003216D6" w:rsidRPr="00935E0B">
        <w:rPr>
          <w:rFonts w:eastAsia="MS Gothic" w:cs="MS Gothic"/>
          <w:noProof w:val="0"/>
          <w:sz w:val="22"/>
          <w:szCs w:val="22"/>
        </w:rPr>
        <w:instrText xml:space="preserve"> FORMCHECKBOX </w:instrText>
      </w:r>
      <w:r w:rsidR="00AC6254">
        <w:rPr>
          <w:rFonts w:eastAsia="MS Gothic" w:cs="MS Gothic"/>
          <w:noProof w:val="0"/>
          <w:sz w:val="22"/>
          <w:szCs w:val="22"/>
        </w:rPr>
      </w:r>
      <w:r w:rsidR="00AC6254">
        <w:rPr>
          <w:rFonts w:eastAsia="MS Gothic" w:cs="MS Gothic"/>
          <w:noProof w:val="0"/>
          <w:sz w:val="22"/>
          <w:szCs w:val="22"/>
        </w:rPr>
        <w:fldChar w:fldCharType="separate"/>
      </w:r>
      <w:r w:rsidRPr="00935E0B">
        <w:rPr>
          <w:rFonts w:eastAsia="MS Gothic" w:cs="MS Gothic"/>
          <w:noProof w:val="0"/>
          <w:sz w:val="22"/>
          <w:szCs w:val="22"/>
        </w:rPr>
        <w:fldChar w:fldCharType="end"/>
      </w:r>
      <w:r w:rsidR="003216D6" w:rsidRPr="00935E0B">
        <w:rPr>
          <w:noProof w:val="0"/>
          <w:sz w:val="22"/>
          <w:szCs w:val="22"/>
        </w:rPr>
        <w:t xml:space="preserve"> No</w:t>
      </w:r>
    </w:p>
    <w:p w:rsidR="0023551D" w:rsidRPr="00935E0B" w:rsidRDefault="00E7166B" w:rsidP="003216D6">
      <w:pPr>
        <w:pStyle w:val="BodyCopyBold"/>
        <w:rPr>
          <w:noProof w:val="0"/>
          <w:szCs w:val="22"/>
        </w:rPr>
      </w:pPr>
      <w:r w:rsidRPr="00935E0B">
        <w:rPr>
          <w:noProof w:val="0"/>
          <w:szCs w:val="22"/>
        </w:rPr>
        <w:t>Do you supervise employees to make sure the safe work procedures are effective and are followed?</w:t>
      </w:r>
    </w:p>
    <w:p w:rsidR="003216D6" w:rsidRPr="00935E0B" w:rsidRDefault="008862BB" w:rsidP="003216D6">
      <w:pPr>
        <w:pStyle w:val="TableBullet1"/>
        <w:numPr>
          <w:ilvl w:val="0"/>
          <w:numId w:val="0"/>
        </w:numPr>
        <w:rPr>
          <w:noProof w:val="0"/>
          <w:sz w:val="22"/>
          <w:szCs w:val="22"/>
        </w:rPr>
      </w:pPr>
      <w:r w:rsidRPr="00935E0B">
        <w:rPr>
          <w:rFonts w:eastAsia="MS Gothic" w:cs="MS Gothic"/>
          <w:noProof w:val="0"/>
          <w:sz w:val="22"/>
          <w:szCs w:val="22"/>
        </w:rPr>
        <w:fldChar w:fldCharType="begin">
          <w:ffData>
            <w:name w:val="Check2"/>
            <w:enabled/>
            <w:calcOnExit w:val="0"/>
            <w:checkBox>
              <w:sizeAuto/>
              <w:default w:val="0"/>
            </w:checkBox>
          </w:ffData>
        </w:fldChar>
      </w:r>
      <w:r w:rsidR="003216D6" w:rsidRPr="00935E0B">
        <w:rPr>
          <w:rFonts w:eastAsia="MS Gothic" w:cs="MS Gothic"/>
          <w:noProof w:val="0"/>
          <w:sz w:val="22"/>
          <w:szCs w:val="22"/>
        </w:rPr>
        <w:instrText xml:space="preserve"> FORMCHECKBOX </w:instrText>
      </w:r>
      <w:r w:rsidR="00AC6254">
        <w:rPr>
          <w:rFonts w:eastAsia="MS Gothic" w:cs="MS Gothic"/>
          <w:noProof w:val="0"/>
          <w:sz w:val="22"/>
          <w:szCs w:val="22"/>
        </w:rPr>
      </w:r>
      <w:r w:rsidR="00AC6254">
        <w:rPr>
          <w:rFonts w:eastAsia="MS Gothic" w:cs="MS Gothic"/>
          <w:noProof w:val="0"/>
          <w:sz w:val="22"/>
          <w:szCs w:val="22"/>
        </w:rPr>
        <w:fldChar w:fldCharType="separate"/>
      </w:r>
      <w:r w:rsidRPr="00935E0B">
        <w:rPr>
          <w:rFonts w:eastAsia="MS Gothic" w:cs="MS Gothic"/>
          <w:noProof w:val="0"/>
          <w:sz w:val="22"/>
          <w:szCs w:val="22"/>
        </w:rPr>
        <w:fldChar w:fldCharType="end"/>
      </w:r>
      <w:r w:rsidR="003216D6" w:rsidRPr="00935E0B">
        <w:rPr>
          <w:noProof w:val="0"/>
          <w:sz w:val="22"/>
          <w:szCs w:val="22"/>
        </w:rPr>
        <w:t xml:space="preserve"> Yes   </w:t>
      </w:r>
      <w:r w:rsidRPr="00935E0B">
        <w:rPr>
          <w:rFonts w:eastAsia="MS Gothic" w:cs="MS Gothic"/>
          <w:noProof w:val="0"/>
          <w:sz w:val="22"/>
          <w:szCs w:val="22"/>
        </w:rPr>
        <w:fldChar w:fldCharType="begin">
          <w:ffData>
            <w:name w:val="Check2"/>
            <w:enabled/>
            <w:calcOnExit w:val="0"/>
            <w:checkBox>
              <w:sizeAuto/>
              <w:default w:val="0"/>
            </w:checkBox>
          </w:ffData>
        </w:fldChar>
      </w:r>
      <w:r w:rsidR="003216D6" w:rsidRPr="00935E0B">
        <w:rPr>
          <w:rFonts w:eastAsia="MS Gothic" w:cs="MS Gothic"/>
          <w:noProof w:val="0"/>
          <w:sz w:val="22"/>
          <w:szCs w:val="22"/>
        </w:rPr>
        <w:instrText xml:space="preserve"> FORMCHECKBOX </w:instrText>
      </w:r>
      <w:r w:rsidR="00AC6254">
        <w:rPr>
          <w:rFonts w:eastAsia="MS Gothic" w:cs="MS Gothic"/>
          <w:noProof w:val="0"/>
          <w:sz w:val="22"/>
          <w:szCs w:val="22"/>
        </w:rPr>
      </w:r>
      <w:r w:rsidR="00AC6254">
        <w:rPr>
          <w:rFonts w:eastAsia="MS Gothic" w:cs="MS Gothic"/>
          <w:noProof w:val="0"/>
          <w:sz w:val="22"/>
          <w:szCs w:val="22"/>
        </w:rPr>
        <w:fldChar w:fldCharType="separate"/>
      </w:r>
      <w:r w:rsidRPr="00935E0B">
        <w:rPr>
          <w:rFonts w:eastAsia="MS Gothic" w:cs="MS Gothic"/>
          <w:noProof w:val="0"/>
          <w:sz w:val="22"/>
          <w:szCs w:val="22"/>
        </w:rPr>
        <w:fldChar w:fldCharType="end"/>
      </w:r>
      <w:r w:rsidR="003216D6" w:rsidRPr="00935E0B">
        <w:rPr>
          <w:noProof w:val="0"/>
          <w:sz w:val="22"/>
          <w:szCs w:val="22"/>
        </w:rPr>
        <w:t xml:space="preserve"> No</w:t>
      </w:r>
    </w:p>
    <w:p w:rsidR="00117D60" w:rsidRPr="00935E0B" w:rsidRDefault="00E7166B" w:rsidP="003216D6">
      <w:pPr>
        <w:pStyle w:val="BodyCopyBold"/>
        <w:rPr>
          <w:noProof w:val="0"/>
          <w:szCs w:val="22"/>
        </w:rPr>
      </w:pPr>
      <w:r w:rsidRPr="00935E0B">
        <w:rPr>
          <w:noProof w:val="0"/>
          <w:szCs w:val="22"/>
        </w:rPr>
        <w:t>Do you regularly monitor and review these measures to make sure they are still effective and being followed?</w:t>
      </w:r>
    </w:p>
    <w:p w:rsidR="003216D6" w:rsidRPr="00935E0B" w:rsidRDefault="008862BB" w:rsidP="003216D6">
      <w:pPr>
        <w:pStyle w:val="TableBullet1"/>
        <w:numPr>
          <w:ilvl w:val="0"/>
          <w:numId w:val="0"/>
        </w:numPr>
        <w:rPr>
          <w:noProof w:val="0"/>
          <w:sz w:val="22"/>
          <w:szCs w:val="22"/>
        </w:rPr>
      </w:pPr>
      <w:r w:rsidRPr="00935E0B">
        <w:rPr>
          <w:rFonts w:eastAsia="MS Gothic" w:cs="MS Gothic"/>
          <w:noProof w:val="0"/>
          <w:sz w:val="22"/>
          <w:szCs w:val="22"/>
        </w:rPr>
        <w:fldChar w:fldCharType="begin">
          <w:ffData>
            <w:name w:val="Check2"/>
            <w:enabled/>
            <w:calcOnExit w:val="0"/>
            <w:checkBox>
              <w:sizeAuto/>
              <w:default w:val="0"/>
            </w:checkBox>
          </w:ffData>
        </w:fldChar>
      </w:r>
      <w:r w:rsidR="003216D6" w:rsidRPr="00935E0B">
        <w:rPr>
          <w:rFonts w:eastAsia="MS Gothic" w:cs="MS Gothic"/>
          <w:noProof w:val="0"/>
          <w:sz w:val="22"/>
          <w:szCs w:val="22"/>
        </w:rPr>
        <w:instrText xml:space="preserve"> FORMCHECKBOX </w:instrText>
      </w:r>
      <w:r w:rsidR="00AC6254">
        <w:rPr>
          <w:rFonts w:eastAsia="MS Gothic" w:cs="MS Gothic"/>
          <w:noProof w:val="0"/>
          <w:sz w:val="22"/>
          <w:szCs w:val="22"/>
        </w:rPr>
      </w:r>
      <w:r w:rsidR="00AC6254">
        <w:rPr>
          <w:rFonts w:eastAsia="MS Gothic" w:cs="MS Gothic"/>
          <w:noProof w:val="0"/>
          <w:sz w:val="22"/>
          <w:szCs w:val="22"/>
        </w:rPr>
        <w:fldChar w:fldCharType="separate"/>
      </w:r>
      <w:r w:rsidRPr="00935E0B">
        <w:rPr>
          <w:rFonts w:eastAsia="MS Gothic" w:cs="MS Gothic"/>
          <w:noProof w:val="0"/>
          <w:sz w:val="22"/>
          <w:szCs w:val="22"/>
        </w:rPr>
        <w:fldChar w:fldCharType="end"/>
      </w:r>
      <w:r w:rsidR="003216D6" w:rsidRPr="00935E0B">
        <w:rPr>
          <w:noProof w:val="0"/>
          <w:sz w:val="22"/>
          <w:szCs w:val="22"/>
        </w:rPr>
        <w:t xml:space="preserve"> Yes   </w:t>
      </w:r>
      <w:r w:rsidRPr="00935E0B">
        <w:rPr>
          <w:rFonts w:eastAsia="MS Gothic" w:cs="MS Gothic"/>
          <w:noProof w:val="0"/>
          <w:sz w:val="22"/>
          <w:szCs w:val="22"/>
        </w:rPr>
        <w:fldChar w:fldCharType="begin">
          <w:ffData>
            <w:name w:val="Check2"/>
            <w:enabled/>
            <w:calcOnExit w:val="0"/>
            <w:checkBox>
              <w:sizeAuto/>
              <w:default w:val="0"/>
            </w:checkBox>
          </w:ffData>
        </w:fldChar>
      </w:r>
      <w:r w:rsidR="003216D6" w:rsidRPr="00935E0B">
        <w:rPr>
          <w:rFonts w:eastAsia="MS Gothic" w:cs="MS Gothic"/>
          <w:noProof w:val="0"/>
          <w:sz w:val="22"/>
          <w:szCs w:val="22"/>
        </w:rPr>
        <w:instrText xml:space="preserve"> FORMCHECKBOX </w:instrText>
      </w:r>
      <w:r w:rsidR="00AC6254">
        <w:rPr>
          <w:rFonts w:eastAsia="MS Gothic" w:cs="MS Gothic"/>
          <w:noProof w:val="0"/>
          <w:sz w:val="22"/>
          <w:szCs w:val="22"/>
        </w:rPr>
      </w:r>
      <w:r w:rsidR="00AC6254">
        <w:rPr>
          <w:rFonts w:eastAsia="MS Gothic" w:cs="MS Gothic"/>
          <w:noProof w:val="0"/>
          <w:sz w:val="22"/>
          <w:szCs w:val="22"/>
        </w:rPr>
        <w:fldChar w:fldCharType="separate"/>
      </w:r>
      <w:r w:rsidRPr="00935E0B">
        <w:rPr>
          <w:rFonts w:eastAsia="MS Gothic" w:cs="MS Gothic"/>
          <w:noProof w:val="0"/>
          <w:sz w:val="22"/>
          <w:szCs w:val="22"/>
        </w:rPr>
        <w:fldChar w:fldCharType="end"/>
      </w:r>
      <w:r w:rsidR="003216D6" w:rsidRPr="00935E0B">
        <w:rPr>
          <w:noProof w:val="0"/>
          <w:sz w:val="22"/>
          <w:szCs w:val="22"/>
        </w:rPr>
        <w:t xml:space="preserve"> No</w:t>
      </w:r>
    </w:p>
    <w:p w:rsidR="003216D6" w:rsidRPr="00935E0B" w:rsidRDefault="003216D6">
      <w:pPr>
        <w:rPr>
          <w:rFonts w:ascii="Helvetica" w:eastAsiaTheme="majorEastAsia" w:hAnsi="Helvetica" w:cstheme="majorBidi"/>
          <w:b/>
          <w:bCs/>
          <w:color w:val="45545F"/>
          <w:w w:val="99"/>
          <w:sz w:val="28"/>
        </w:rPr>
      </w:pPr>
      <w:r w:rsidRPr="00935E0B">
        <w:rPr>
          <w:rFonts w:ascii="Helvetica" w:hAnsi="Helvetica"/>
          <w:w w:val="99"/>
        </w:rPr>
        <w:br w:type="page"/>
      </w:r>
    </w:p>
    <w:p w:rsidR="00117D60" w:rsidRPr="00935E0B" w:rsidRDefault="00117D60" w:rsidP="003216D6">
      <w:pPr>
        <w:pStyle w:val="Heading3"/>
        <w:rPr>
          <w:rFonts w:eastAsia="Arial" w:cs="Arial"/>
          <w:szCs w:val="24"/>
        </w:rPr>
      </w:pPr>
      <w:r w:rsidRPr="00935E0B">
        <w:rPr>
          <w:w w:val="99"/>
        </w:rPr>
        <w:t>How</w:t>
      </w:r>
      <w:r w:rsidRPr="00935E0B">
        <w:rPr>
          <w:spacing w:val="3"/>
          <w:w w:val="99"/>
        </w:rPr>
        <w:t xml:space="preserve"> </w:t>
      </w:r>
      <w:r w:rsidRPr="00935E0B">
        <w:rPr>
          <w:w w:val="99"/>
        </w:rPr>
        <w:t xml:space="preserve">to </w:t>
      </w:r>
      <w:r w:rsidRPr="00935E0B">
        <w:t>complete a risk assessment</w:t>
      </w:r>
    </w:p>
    <w:p w:rsidR="00117D60" w:rsidRPr="00935E0B" w:rsidRDefault="00117D60" w:rsidP="003216D6">
      <w:pPr>
        <w:pStyle w:val="BodyCopy"/>
        <w:rPr>
          <w:rFonts w:eastAsia="Arial" w:cs="Arial"/>
          <w:noProof w:val="0"/>
          <w:szCs w:val="20"/>
        </w:rPr>
      </w:pPr>
      <w:r w:rsidRPr="00935E0B">
        <w:rPr>
          <w:noProof w:val="0"/>
        </w:rPr>
        <w:t>You</w:t>
      </w:r>
      <w:r w:rsidRPr="00935E0B">
        <w:rPr>
          <w:noProof w:val="0"/>
          <w:spacing w:val="-1"/>
        </w:rPr>
        <w:t xml:space="preserve"> </w:t>
      </w:r>
      <w:r w:rsidRPr="00935E0B">
        <w:rPr>
          <w:noProof w:val="0"/>
        </w:rPr>
        <w:t>sh</w:t>
      </w:r>
      <w:r w:rsidRPr="00935E0B">
        <w:rPr>
          <w:noProof w:val="0"/>
          <w:spacing w:val="-2"/>
        </w:rPr>
        <w:t>o</w:t>
      </w:r>
      <w:r w:rsidRPr="00935E0B">
        <w:rPr>
          <w:noProof w:val="0"/>
        </w:rPr>
        <w:t>u</w:t>
      </w:r>
      <w:r w:rsidRPr="00935E0B">
        <w:rPr>
          <w:noProof w:val="0"/>
          <w:spacing w:val="-1"/>
        </w:rPr>
        <w:t>l</w:t>
      </w:r>
      <w:r w:rsidRPr="00935E0B">
        <w:rPr>
          <w:noProof w:val="0"/>
        </w:rPr>
        <w:t>d</w:t>
      </w:r>
      <w:r w:rsidRPr="00935E0B">
        <w:rPr>
          <w:noProof w:val="0"/>
          <w:spacing w:val="-1"/>
        </w:rPr>
        <w:t xml:space="preserve"> </w:t>
      </w:r>
      <w:r w:rsidRPr="00935E0B">
        <w:rPr>
          <w:noProof w:val="0"/>
        </w:rPr>
        <w:t>i</w:t>
      </w:r>
      <w:r w:rsidRPr="00935E0B">
        <w:rPr>
          <w:noProof w:val="0"/>
          <w:spacing w:val="-2"/>
        </w:rPr>
        <w:t>n</w:t>
      </w:r>
      <w:r w:rsidRPr="00935E0B">
        <w:rPr>
          <w:noProof w:val="0"/>
        </w:rPr>
        <w:t>volve</w:t>
      </w:r>
      <w:r w:rsidRPr="00935E0B">
        <w:rPr>
          <w:noProof w:val="0"/>
          <w:spacing w:val="-1"/>
        </w:rPr>
        <w:t xml:space="preserve"> </w:t>
      </w:r>
      <w:r w:rsidRPr="00935E0B">
        <w:rPr>
          <w:noProof w:val="0"/>
        </w:rPr>
        <w:t>your</w:t>
      </w:r>
      <w:r w:rsidRPr="00935E0B">
        <w:rPr>
          <w:noProof w:val="0"/>
          <w:spacing w:val="-1"/>
        </w:rPr>
        <w:t xml:space="preserve"> </w:t>
      </w:r>
      <w:r w:rsidRPr="00935E0B">
        <w:rPr>
          <w:noProof w:val="0"/>
        </w:rPr>
        <w:t>employe</w:t>
      </w:r>
      <w:r w:rsidRPr="00935E0B">
        <w:rPr>
          <w:noProof w:val="0"/>
          <w:spacing w:val="-2"/>
        </w:rPr>
        <w:t>e</w:t>
      </w:r>
      <w:r w:rsidRPr="00935E0B">
        <w:rPr>
          <w:noProof w:val="0"/>
        </w:rPr>
        <w:t>s</w:t>
      </w:r>
      <w:r w:rsidRPr="00935E0B">
        <w:rPr>
          <w:noProof w:val="0"/>
          <w:spacing w:val="-1"/>
        </w:rPr>
        <w:t xml:space="preserve"> </w:t>
      </w:r>
      <w:r w:rsidRPr="00935E0B">
        <w:rPr>
          <w:noProof w:val="0"/>
        </w:rPr>
        <w:t>w</w:t>
      </w:r>
      <w:r w:rsidRPr="00935E0B">
        <w:rPr>
          <w:noProof w:val="0"/>
          <w:spacing w:val="-1"/>
        </w:rPr>
        <w:t>he</w:t>
      </w:r>
      <w:r w:rsidRPr="00935E0B">
        <w:rPr>
          <w:noProof w:val="0"/>
        </w:rPr>
        <w:t>n</w:t>
      </w:r>
      <w:r w:rsidRPr="00935E0B">
        <w:rPr>
          <w:noProof w:val="0"/>
          <w:spacing w:val="-1"/>
        </w:rPr>
        <w:t xml:space="preserve"> </w:t>
      </w:r>
      <w:r w:rsidRPr="00935E0B">
        <w:rPr>
          <w:noProof w:val="0"/>
        </w:rPr>
        <w:t>c</w:t>
      </w:r>
      <w:r w:rsidRPr="00935E0B">
        <w:rPr>
          <w:noProof w:val="0"/>
          <w:spacing w:val="-2"/>
        </w:rPr>
        <w:t>a</w:t>
      </w:r>
      <w:r w:rsidRPr="00935E0B">
        <w:rPr>
          <w:noProof w:val="0"/>
        </w:rPr>
        <w:t>rryi</w:t>
      </w:r>
      <w:r w:rsidRPr="00935E0B">
        <w:rPr>
          <w:noProof w:val="0"/>
          <w:spacing w:val="-2"/>
        </w:rPr>
        <w:t>n</w:t>
      </w:r>
      <w:r w:rsidRPr="00935E0B">
        <w:rPr>
          <w:noProof w:val="0"/>
        </w:rPr>
        <w:t>g</w:t>
      </w:r>
      <w:r w:rsidRPr="00935E0B">
        <w:rPr>
          <w:noProof w:val="0"/>
          <w:spacing w:val="-1"/>
        </w:rPr>
        <w:t xml:space="preserve"> </w:t>
      </w:r>
      <w:r w:rsidRPr="00935E0B">
        <w:rPr>
          <w:noProof w:val="0"/>
          <w:spacing w:val="-2"/>
        </w:rPr>
        <w:t>o</w:t>
      </w:r>
      <w:r w:rsidRPr="00935E0B">
        <w:rPr>
          <w:noProof w:val="0"/>
        </w:rPr>
        <w:t>ut</w:t>
      </w:r>
      <w:r w:rsidRPr="00935E0B">
        <w:rPr>
          <w:noProof w:val="0"/>
          <w:spacing w:val="-1"/>
        </w:rPr>
        <w:t xml:space="preserve"> an</w:t>
      </w:r>
      <w:r w:rsidRPr="00935E0B">
        <w:rPr>
          <w:noProof w:val="0"/>
        </w:rPr>
        <w:t>y</w:t>
      </w:r>
      <w:r w:rsidRPr="00935E0B">
        <w:rPr>
          <w:noProof w:val="0"/>
          <w:spacing w:val="-1"/>
        </w:rPr>
        <w:t xml:space="preserve"> </w:t>
      </w:r>
      <w:r w:rsidRPr="00935E0B">
        <w:rPr>
          <w:noProof w:val="0"/>
        </w:rPr>
        <w:t>risk</w:t>
      </w:r>
      <w:r w:rsidRPr="00935E0B">
        <w:rPr>
          <w:noProof w:val="0"/>
          <w:spacing w:val="-1"/>
        </w:rPr>
        <w:t xml:space="preserve"> </w:t>
      </w:r>
      <w:r w:rsidRPr="00935E0B">
        <w:rPr>
          <w:noProof w:val="0"/>
        </w:rPr>
        <w:t>ass</w:t>
      </w:r>
      <w:r w:rsidRPr="00935E0B">
        <w:rPr>
          <w:noProof w:val="0"/>
          <w:spacing w:val="-2"/>
        </w:rPr>
        <w:t>e</w:t>
      </w:r>
      <w:r w:rsidRPr="00935E0B">
        <w:rPr>
          <w:noProof w:val="0"/>
        </w:rPr>
        <w:t>ss</w:t>
      </w:r>
      <w:r w:rsidRPr="00935E0B">
        <w:rPr>
          <w:noProof w:val="0"/>
          <w:spacing w:val="-2"/>
        </w:rPr>
        <w:t>m</w:t>
      </w:r>
      <w:r w:rsidRPr="00935E0B">
        <w:rPr>
          <w:noProof w:val="0"/>
          <w:spacing w:val="-1"/>
        </w:rPr>
        <w:t>ent.</w:t>
      </w:r>
    </w:p>
    <w:p w:rsidR="00117D60" w:rsidRPr="00935E0B" w:rsidRDefault="00117D60" w:rsidP="003216D6">
      <w:pPr>
        <w:pStyle w:val="BodyCopy"/>
        <w:rPr>
          <w:rFonts w:eastAsia="Arial" w:cs="Arial"/>
          <w:noProof w:val="0"/>
          <w:szCs w:val="20"/>
        </w:rPr>
      </w:pPr>
      <w:r w:rsidRPr="00935E0B">
        <w:rPr>
          <w:b/>
          <w:noProof w:val="0"/>
        </w:rPr>
        <w:t>Step</w:t>
      </w:r>
      <w:r w:rsidRPr="00935E0B">
        <w:rPr>
          <w:b/>
          <w:noProof w:val="0"/>
          <w:spacing w:val="-1"/>
        </w:rPr>
        <w:t xml:space="preserve"> 1</w:t>
      </w:r>
      <w:r w:rsidRPr="00935E0B">
        <w:rPr>
          <w:b/>
          <w:noProof w:val="0"/>
        </w:rPr>
        <w:t xml:space="preserve">: </w:t>
      </w:r>
      <w:r w:rsidRPr="00935E0B">
        <w:rPr>
          <w:noProof w:val="0"/>
          <w:spacing w:val="-1"/>
        </w:rPr>
        <w:t>Id</w:t>
      </w:r>
      <w:r w:rsidRPr="00935E0B">
        <w:rPr>
          <w:noProof w:val="0"/>
          <w:spacing w:val="-2"/>
        </w:rPr>
        <w:t>e</w:t>
      </w:r>
      <w:r w:rsidRPr="00935E0B">
        <w:rPr>
          <w:noProof w:val="0"/>
        </w:rPr>
        <w:t>ntify</w:t>
      </w:r>
      <w:r w:rsidRPr="00935E0B">
        <w:rPr>
          <w:noProof w:val="0"/>
          <w:spacing w:val="-1"/>
        </w:rPr>
        <w:t xml:space="preserve"> hazar</w:t>
      </w:r>
      <w:r w:rsidRPr="00935E0B">
        <w:rPr>
          <w:noProof w:val="0"/>
          <w:spacing w:val="-2"/>
        </w:rPr>
        <w:t>d</w:t>
      </w:r>
      <w:r w:rsidRPr="00935E0B">
        <w:rPr>
          <w:noProof w:val="0"/>
        </w:rPr>
        <w:t xml:space="preserve">s </w:t>
      </w:r>
      <w:r w:rsidRPr="00935E0B">
        <w:rPr>
          <w:noProof w:val="0"/>
          <w:spacing w:val="-1"/>
        </w:rPr>
        <w:t>i</w:t>
      </w:r>
      <w:r w:rsidRPr="00935E0B">
        <w:rPr>
          <w:noProof w:val="0"/>
        </w:rPr>
        <w:t>n</w:t>
      </w:r>
      <w:r w:rsidRPr="00935E0B">
        <w:rPr>
          <w:noProof w:val="0"/>
          <w:spacing w:val="-2"/>
        </w:rPr>
        <w:t xml:space="preserve"> </w:t>
      </w:r>
      <w:r w:rsidRPr="00935E0B">
        <w:rPr>
          <w:noProof w:val="0"/>
        </w:rPr>
        <w:t>the</w:t>
      </w:r>
      <w:r w:rsidRPr="00935E0B">
        <w:rPr>
          <w:noProof w:val="0"/>
          <w:spacing w:val="-1"/>
        </w:rPr>
        <w:t xml:space="preserve"> workp</w:t>
      </w:r>
      <w:r w:rsidRPr="00935E0B">
        <w:rPr>
          <w:noProof w:val="0"/>
          <w:spacing w:val="-2"/>
        </w:rPr>
        <w:t>l</w:t>
      </w:r>
      <w:r w:rsidRPr="00935E0B">
        <w:rPr>
          <w:noProof w:val="0"/>
          <w:spacing w:val="-1"/>
        </w:rPr>
        <w:t>ac</w:t>
      </w:r>
      <w:r w:rsidRPr="00935E0B">
        <w:rPr>
          <w:noProof w:val="0"/>
        </w:rPr>
        <w:t>e</w:t>
      </w:r>
      <w:r w:rsidRPr="00935E0B">
        <w:rPr>
          <w:noProof w:val="0"/>
          <w:spacing w:val="-1"/>
        </w:rPr>
        <w:t xml:space="preserve"> by</w:t>
      </w:r>
      <w:r w:rsidRPr="00935E0B">
        <w:rPr>
          <w:noProof w:val="0"/>
        </w:rPr>
        <w:t>: reviewi</w:t>
      </w:r>
      <w:r w:rsidRPr="00935E0B">
        <w:rPr>
          <w:noProof w:val="0"/>
          <w:spacing w:val="-2"/>
        </w:rPr>
        <w:t>n</w:t>
      </w:r>
      <w:r w:rsidRPr="00935E0B">
        <w:rPr>
          <w:noProof w:val="0"/>
        </w:rPr>
        <w:t>g</w:t>
      </w:r>
      <w:r w:rsidRPr="00935E0B">
        <w:rPr>
          <w:noProof w:val="0"/>
          <w:spacing w:val="-1"/>
        </w:rPr>
        <w:t xml:space="preserve"> pas</w:t>
      </w:r>
      <w:r w:rsidRPr="00935E0B">
        <w:rPr>
          <w:noProof w:val="0"/>
        </w:rPr>
        <w:t>t</w:t>
      </w:r>
      <w:r w:rsidRPr="00935E0B">
        <w:rPr>
          <w:noProof w:val="0"/>
          <w:spacing w:val="-1"/>
        </w:rPr>
        <w:t xml:space="preserve"> </w:t>
      </w:r>
      <w:r w:rsidRPr="00935E0B">
        <w:rPr>
          <w:noProof w:val="0"/>
        </w:rPr>
        <w:t>inj</w:t>
      </w:r>
      <w:r w:rsidRPr="00935E0B">
        <w:rPr>
          <w:noProof w:val="0"/>
          <w:spacing w:val="-2"/>
        </w:rPr>
        <w:t>u</w:t>
      </w:r>
      <w:r w:rsidRPr="00935E0B">
        <w:rPr>
          <w:noProof w:val="0"/>
        </w:rPr>
        <w:t>ry/illness</w:t>
      </w:r>
      <w:r w:rsidRPr="00935E0B">
        <w:rPr>
          <w:noProof w:val="0"/>
          <w:spacing w:val="-1"/>
        </w:rPr>
        <w:t xml:space="preserve"> </w:t>
      </w:r>
      <w:r w:rsidRPr="00935E0B">
        <w:rPr>
          <w:noProof w:val="0"/>
        </w:rPr>
        <w:t>a</w:t>
      </w:r>
      <w:r w:rsidRPr="00935E0B">
        <w:rPr>
          <w:noProof w:val="0"/>
          <w:spacing w:val="-2"/>
        </w:rPr>
        <w:t>n</w:t>
      </w:r>
      <w:r w:rsidRPr="00935E0B">
        <w:rPr>
          <w:noProof w:val="0"/>
        </w:rPr>
        <w:t>d</w:t>
      </w:r>
      <w:r w:rsidRPr="00935E0B">
        <w:rPr>
          <w:noProof w:val="0"/>
          <w:spacing w:val="-1"/>
        </w:rPr>
        <w:t xml:space="preserve"> </w:t>
      </w:r>
      <w:r w:rsidRPr="00935E0B">
        <w:rPr>
          <w:noProof w:val="0"/>
        </w:rPr>
        <w:t>inc</w:t>
      </w:r>
      <w:r w:rsidRPr="00935E0B">
        <w:rPr>
          <w:noProof w:val="0"/>
          <w:spacing w:val="-2"/>
        </w:rPr>
        <w:t>i</w:t>
      </w:r>
      <w:r w:rsidRPr="00935E0B">
        <w:rPr>
          <w:noProof w:val="0"/>
          <w:spacing w:val="-1"/>
        </w:rPr>
        <w:t>dent investigatio</w:t>
      </w:r>
      <w:r w:rsidRPr="00935E0B">
        <w:rPr>
          <w:noProof w:val="0"/>
        </w:rPr>
        <w:t>n</w:t>
      </w:r>
      <w:r w:rsidRPr="00935E0B">
        <w:rPr>
          <w:noProof w:val="0"/>
          <w:spacing w:val="-1"/>
        </w:rPr>
        <w:t xml:space="preserve"> </w:t>
      </w:r>
      <w:r w:rsidRPr="00935E0B">
        <w:rPr>
          <w:noProof w:val="0"/>
        </w:rPr>
        <w:t>records;</w:t>
      </w:r>
      <w:r w:rsidRPr="00935E0B">
        <w:rPr>
          <w:noProof w:val="0"/>
          <w:spacing w:val="-1"/>
        </w:rPr>
        <w:t xml:space="preserve"> </w:t>
      </w:r>
      <w:r w:rsidRPr="00935E0B">
        <w:rPr>
          <w:noProof w:val="0"/>
        </w:rPr>
        <w:t>talk</w:t>
      </w:r>
      <w:r w:rsidRPr="00935E0B">
        <w:rPr>
          <w:noProof w:val="0"/>
          <w:spacing w:val="-2"/>
        </w:rPr>
        <w:t>i</w:t>
      </w:r>
      <w:r w:rsidRPr="00935E0B">
        <w:rPr>
          <w:noProof w:val="0"/>
          <w:spacing w:val="-1"/>
        </w:rPr>
        <w:t>n</w:t>
      </w:r>
      <w:r w:rsidRPr="00935E0B">
        <w:rPr>
          <w:noProof w:val="0"/>
        </w:rPr>
        <w:t>g</w:t>
      </w:r>
      <w:r w:rsidRPr="00935E0B">
        <w:rPr>
          <w:noProof w:val="0"/>
          <w:spacing w:val="-1"/>
        </w:rPr>
        <w:t xml:space="preserve"> </w:t>
      </w:r>
      <w:r w:rsidRPr="00935E0B">
        <w:rPr>
          <w:noProof w:val="0"/>
        </w:rPr>
        <w:t>to</w:t>
      </w:r>
      <w:r w:rsidRPr="00935E0B">
        <w:rPr>
          <w:noProof w:val="0"/>
          <w:spacing w:val="-1"/>
        </w:rPr>
        <w:t xml:space="preserve"> emplo</w:t>
      </w:r>
      <w:r w:rsidRPr="00935E0B">
        <w:rPr>
          <w:noProof w:val="0"/>
          <w:spacing w:val="-2"/>
        </w:rPr>
        <w:t>y</w:t>
      </w:r>
      <w:r w:rsidRPr="00935E0B">
        <w:rPr>
          <w:noProof w:val="0"/>
          <w:spacing w:val="-1"/>
        </w:rPr>
        <w:t>ees</w:t>
      </w:r>
      <w:r w:rsidRPr="00935E0B">
        <w:rPr>
          <w:noProof w:val="0"/>
        </w:rPr>
        <w:t>;</w:t>
      </w:r>
      <w:r w:rsidRPr="00935E0B">
        <w:rPr>
          <w:noProof w:val="0"/>
          <w:spacing w:val="-1"/>
        </w:rPr>
        <w:t xml:space="preserve"> do</w:t>
      </w:r>
      <w:r w:rsidRPr="00935E0B">
        <w:rPr>
          <w:noProof w:val="0"/>
          <w:spacing w:val="-2"/>
        </w:rPr>
        <w:t>i</w:t>
      </w:r>
      <w:r w:rsidRPr="00935E0B">
        <w:rPr>
          <w:noProof w:val="0"/>
          <w:spacing w:val="-1"/>
        </w:rPr>
        <w:t>n</w:t>
      </w:r>
      <w:r w:rsidRPr="00935E0B">
        <w:rPr>
          <w:noProof w:val="0"/>
        </w:rPr>
        <w:t>g</w:t>
      </w:r>
      <w:r w:rsidRPr="00935E0B">
        <w:rPr>
          <w:noProof w:val="0"/>
          <w:spacing w:val="-1"/>
        </w:rPr>
        <w:t xml:space="preserve"> </w:t>
      </w:r>
      <w:r w:rsidRPr="00935E0B">
        <w:rPr>
          <w:noProof w:val="0"/>
        </w:rPr>
        <w:t>a</w:t>
      </w:r>
      <w:r w:rsidRPr="00935E0B">
        <w:rPr>
          <w:noProof w:val="0"/>
          <w:spacing w:val="-2"/>
        </w:rPr>
        <w:t>n</w:t>
      </w:r>
      <w:r w:rsidRPr="00935E0B">
        <w:rPr>
          <w:noProof w:val="0"/>
          <w:spacing w:val="-1"/>
        </w:rPr>
        <w:t xml:space="preserve"> i</w:t>
      </w:r>
      <w:r w:rsidRPr="00935E0B">
        <w:rPr>
          <w:noProof w:val="0"/>
          <w:spacing w:val="-2"/>
        </w:rPr>
        <w:t>n</w:t>
      </w:r>
      <w:r w:rsidRPr="00935E0B">
        <w:rPr>
          <w:noProof w:val="0"/>
        </w:rPr>
        <w:t>sp</w:t>
      </w:r>
      <w:r w:rsidRPr="00935E0B">
        <w:rPr>
          <w:noProof w:val="0"/>
          <w:spacing w:val="-2"/>
        </w:rPr>
        <w:t>e</w:t>
      </w:r>
      <w:r w:rsidRPr="00935E0B">
        <w:rPr>
          <w:noProof w:val="0"/>
        </w:rPr>
        <w:t>ction</w:t>
      </w:r>
      <w:r w:rsidRPr="00935E0B">
        <w:rPr>
          <w:noProof w:val="0"/>
          <w:spacing w:val="-1"/>
        </w:rPr>
        <w:t xml:space="preserve"> o</w:t>
      </w:r>
      <w:r w:rsidRPr="00935E0B">
        <w:rPr>
          <w:noProof w:val="0"/>
        </w:rPr>
        <w:t>f</w:t>
      </w:r>
      <w:r w:rsidRPr="00935E0B">
        <w:rPr>
          <w:noProof w:val="0"/>
          <w:spacing w:val="-1"/>
        </w:rPr>
        <w:t xml:space="preserve"> </w:t>
      </w:r>
      <w:r w:rsidRPr="00935E0B">
        <w:rPr>
          <w:noProof w:val="0"/>
        </w:rPr>
        <w:t>t</w:t>
      </w:r>
      <w:r w:rsidRPr="00935E0B">
        <w:rPr>
          <w:noProof w:val="0"/>
          <w:spacing w:val="-2"/>
        </w:rPr>
        <w:t>h</w:t>
      </w:r>
      <w:r w:rsidRPr="00935E0B">
        <w:rPr>
          <w:noProof w:val="0"/>
        </w:rPr>
        <w:t>e</w:t>
      </w:r>
      <w:r w:rsidRPr="00935E0B">
        <w:rPr>
          <w:noProof w:val="0"/>
          <w:spacing w:val="-1"/>
        </w:rPr>
        <w:t xml:space="preserve"> workp</w:t>
      </w:r>
      <w:r w:rsidRPr="00935E0B">
        <w:rPr>
          <w:noProof w:val="0"/>
          <w:spacing w:val="-2"/>
        </w:rPr>
        <w:t>l</w:t>
      </w:r>
      <w:r w:rsidRPr="00935E0B">
        <w:rPr>
          <w:noProof w:val="0"/>
          <w:spacing w:val="-1"/>
        </w:rPr>
        <w:t>ace</w:t>
      </w:r>
      <w:r w:rsidRPr="00935E0B">
        <w:rPr>
          <w:noProof w:val="0"/>
        </w:rPr>
        <w:t>;</w:t>
      </w:r>
      <w:r w:rsidRPr="00935E0B">
        <w:rPr>
          <w:noProof w:val="0"/>
          <w:spacing w:val="-1"/>
        </w:rPr>
        <w:t xml:space="preserve"> and </w:t>
      </w:r>
      <w:r w:rsidRPr="00935E0B">
        <w:rPr>
          <w:noProof w:val="0"/>
        </w:rPr>
        <w:t>analys</w:t>
      </w:r>
      <w:r w:rsidRPr="00935E0B">
        <w:rPr>
          <w:noProof w:val="0"/>
          <w:spacing w:val="-2"/>
        </w:rPr>
        <w:t>i</w:t>
      </w:r>
      <w:r w:rsidRPr="00935E0B">
        <w:rPr>
          <w:noProof w:val="0"/>
          <w:spacing w:val="-1"/>
        </w:rPr>
        <w:t>n</w:t>
      </w:r>
      <w:r w:rsidRPr="00935E0B">
        <w:rPr>
          <w:noProof w:val="0"/>
        </w:rPr>
        <w:t>g</w:t>
      </w:r>
      <w:r w:rsidRPr="00935E0B">
        <w:rPr>
          <w:noProof w:val="0"/>
          <w:spacing w:val="-1"/>
        </w:rPr>
        <w:t xml:space="preserve"> </w:t>
      </w:r>
      <w:r w:rsidRPr="00935E0B">
        <w:rPr>
          <w:noProof w:val="0"/>
        </w:rPr>
        <w:t>the</w:t>
      </w:r>
      <w:r w:rsidRPr="00935E0B">
        <w:rPr>
          <w:noProof w:val="0"/>
          <w:spacing w:val="-2"/>
        </w:rPr>
        <w:t xml:space="preserve"> </w:t>
      </w:r>
      <w:r w:rsidRPr="00935E0B">
        <w:rPr>
          <w:noProof w:val="0"/>
          <w:spacing w:val="-1"/>
        </w:rPr>
        <w:t>wa</w:t>
      </w:r>
      <w:r w:rsidRPr="00935E0B">
        <w:rPr>
          <w:noProof w:val="0"/>
        </w:rPr>
        <w:t>y</w:t>
      </w:r>
      <w:r w:rsidRPr="00935E0B">
        <w:rPr>
          <w:noProof w:val="0"/>
          <w:spacing w:val="-1"/>
        </w:rPr>
        <w:t xml:space="preserve"> wor</w:t>
      </w:r>
      <w:r w:rsidRPr="00935E0B">
        <w:rPr>
          <w:noProof w:val="0"/>
        </w:rPr>
        <w:t>k</w:t>
      </w:r>
      <w:r w:rsidRPr="00935E0B">
        <w:rPr>
          <w:noProof w:val="0"/>
          <w:spacing w:val="-1"/>
        </w:rPr>
        <w:t xml:space="preserve"> </w:t>
      </w:r>
      <w:r w:rsidRPr="00935E0B">
        <w:rPr>
          <w:noProof w:val="0"/>
        </w:rPr>
        <w:t>t</w:t>
      </w:r>
      <w:r w:rsidRPr="00935E0B">
        <w:rPr>
          <w:noProof w:val="0"/>
          <w:spacing w:val="-2"/>
        </w:rPr>
        <w:t>a</w:t>
      </w:r>
      <w:r w:rsidRPr="00935E0B">
        <w:rPr>
          <w:noProof w:val="0"/>
        </w:rPr>
        <w:t>sks</w:t>
      </w:r>
      <w:r w:rsidRPr="00935E0B">
        <w:rPr>
          <w:noProof w:val="0"/>
          <w:spacing w:val="-1"/>
        </w:rPr>
        <w:t xml:space="preserve"> </w:t>
      </w:r>
      <w:r w:rsidRPr="00935E0B">
        <w:rPr>
          <w:noProof w:val="0"/>
          <w:spacing w:val="-2"/>
        </w:rPr>
        <w:t>a</w:t>
      </w:r>
      <w:r w:rsidRPr="00935E0B">
        <w:rPr>
          <w:noProof w:val="0"/>
        </w:rPr>
        <w:t>re</w:t>
      </w:r>
      <w:r w:rsidRPr="00935E0B">
        <w:rPr>
          <w:noProof w:val="0"/>
          <w:spacing w:val="-1"/>
        </w:rPr>
        <w:t xml:space="preserve"> </w:t>
      </w:r>
      <w:r w:rsidRPr="00935E0B">
        <w:rPr>
          <w:noProof w:val="0"/>
        </w:rPr>
        <w:t>p</w:t>
      </w:r>
      <w:r w:rsidRPr="00935E0B">
        <w:rPr>
          <w:noProof w:val="0"/>
          <w:spacing w:val="-2"/>
        </w:rPr>
        <w:t>e</w:t>
      </w:r>
      <w:r w:rsidRPr="00935E0B">
        <w:rPr>
          <w:noProof w:val="0"/>
        </w:rPr>
        <w:t>rformed</w:t>
      </w:r>
      <w:r w:rsidRPr="00935E0B">
        <w:rPr>
          <w:noProof w:val="0"/>
          <w:spacing w:val="-1"/>
        </w:rPr>
        <w:t xml:space="preserve"> </w:t>
      </w:r>
      <w:r w:rsidRPr="00935E0B">
        <w:rPr>
          <w:noProof w:val="0"/>
        </w:rPr>
        <w:t xml:space="preserve">- </w:t>
      </w:r>
      <w:r w:rsidRPr="00935E0B">
        <w:rPr>
          <w:noProof w:val="0"/>
          <w:color w:val="282526"/>
          <w:spacing w:val="-1"/>
        </w:rPr>
        <w:t>c</w:t>
      </w:r>
      <w:r w:rsidRPr="00935E0B">
        <w:rPr>
          <w:noProof w:val="0"/>
          <w:color w:val="282526"/>
        </w:rPr>
        <w:t>o</w:t>
      </w:r>
      <w:r w:rsidRPr="00935E0B">
        <w:rPr>
          <w:noProof w:val="0"/>
          <w:color w:val="282526"/>
          <w:spacing w:val="-2"/>
        </w:rPr>
        <w:t>n</w:t>
      </w:r>
      <w:r w:rsidRPr="00935E0B">
        <w:rPr>
          <w:noProof w:val="0"/>
          <w:color w:val="282526"/>
        </w:rPr>
        <w:t>si</w:t>
      </w:r>
      <w:r w:rsidRPr="00935E0B">
        <w:rPr>
          <w:noProof w:val="0"/>
          <w:color w:val="282526"/>
          <w:spacing w:val="-2"/>
        </w:rPr>
        <w:t>d</w:t>
      </w:r>
      <w:r w:rsidRPr="00935E0B">
        <w:rPr>
          <w:noProof w:val="0"/>
          <w:color w:val="282526"/>
        </w:rPr>
        <w:t>er</w:t>
      </w:r>
      <w:r w:rsidRPr="00935E0B">
        <w:rPr>
          <w:noProof w:val="0"/>
          <w:color w:val="282526"/>
          <w:spacing w:val="-1"/>
        </w:rPr>
        <w:t xml:space="preserve"> </w:t>
      </w:r>
      <w:r w:rsidRPr="00935E0B">
        <w:rPr>
          <w:noProof w:val="0"/>
          <w:color w:val="282526"/>
        </w:rPr>
        <w:t>li</w:t>
      </w:r>
      <w:r w:rsidRPr="00935E0B">
        <w:rPr>
          <w:noProof w:val="0"/>
          <w:color w:val="282526"/>
          <w:spacing w:val="-1"/>
        </w:rPr>
        <w:t>fti</w:t>
      </w:r>
      <w:r w:rsidRPr="00935E0B">
        <w:rPr>
          <w:noProof w:val="0"/>
          <w:color w:val="282526"/>
        </w:rPr>
        <w:t>ng,</w:t>
      </w:r>
      <w:r w:rsidRPr="00935E0B">
        <w:rPr>
          <w:noProof w:val="0"/>
          <w:color w:val="282526"/>
          <w:spacing w:val="-1"/>
        </w:rPr>
        <w:t xml:space="preserve"> </w:t>
      </w:r>
      <w:r w:rsidRPr="00935E0B">
        <w:rPr>
          <w:noProof w:val="0"/>
          <w:color w:val="282526"/>
        </w:rPr>
        <w:t>be</w:t>
      </w:r>
      <w:r w:rsidRPr="00935E0B">
        <w:rPr>
          <w:noProof w:val="0"/>
          <w:color w:val="282526"/>
          <w:spacing w:val="-2"/>
        </w:rPr>
        <w:t>n</w:t>
      </w:r>
      <w:r w:rsidRPr="00935E0B">
        <w:rPr>
          <w:noProof w:val="0"/>
          <w:color w:val="282526"/>
        </w:rPr>
        <w:t>ding</w:t>
      </w:r>
      <w:r w:rsidRPr="00935E0B">
        <w:rPr>
          <w:noProof w:val="0"/>
          <w:color w:val="282526"/>
          <w:spacing w:val="-1"/>
        </w:rPr>
        <w:t xml:space="preserve"> </w:t>
      </w:r>
      <w:r w:rsidRPr="00935E0B">
        <w:rPr>
          <w:noProof w:val="0"/>
          <w:color w:val="282526"/>
        </w:rPr>
        <w:t>a</w:t>
      </w:r>
      <w:r w:rsidRPr="00935E0B">
        <w:rPr>
          <w:noProof w:val="0"/>
          <w:color w:val="282526"/>
          <w:spacing w:val="-2"/>
        </w:rPr>
        <w:t>n</w:t>
      </w:r>
      <w:r w:rsidRPr="00935E0B">
        <w:rPr>
          <w:noProof w:val="0"/>
          <w:color w:val="282526"/>
        </w:rPr>
        <w:t>d</w:t>
      </w:r>
      <w:r w:rsidRPr="00935E0B">
        <w:rPr>
          <w:noProof w:val="0"/>
          <w:color w:val="282526"/>
          <w:spacing w:val="-1"/>
        </w:rPr>
        <w:t xml:space="preserve"> </w:t>
      </w:r>
      <w:r w:rsidRPr="00935E0B">
        <w:rPr>
          <w:noProof w:val="0"/>
          <w:color w:val="282526"/>
        </w:rPr>
        <w:t>re</w:t>
      </w:r>
      <w:r w:rsidRPr="00935E0B">
        <w:rPr>
          <w:noProof w:val="0"/>
          <w:color w:val="282526"/>
          <w:spacing w:val="-2"/>
        </w:rPr>
        <w:t>pe</w:t>
      </w:r>
      <w:r w:rsidRPr="00935E0B">
        <w:rPr>
          <w:noProof w:val="0"/>
          <w:color w:val="282526"/>
          <w:spacing w:val="-1"/>
        </w:rPr>
        <w:t>t</w:t>
      </w:r>
      <w:r w:rsidRPr="00935E0B">
        <w:rPr>
          <w:noProof w:val="0"/>
          <w:color w:val="282526"/>
        </w:rPr>
        <w:t>i</w:t>
      </w:r>
      <w:r w:rsidRPr="00935E0B">
        <w:rPr>
          <w:noProof w:val="0"/>
          <w:color w:val="282526"/>
          <w:spacing w:val="-1"/>
        </w:rPr>
        <w:t>t</w:t>
      </w:r>
      <w:r w:rsidRPr="00935E0B">
        <w:rPr>
          <w:noProof w:val="0"/>
          <w:color w:val="282526"/>
        </w:rPr>
        <w:t>i</w:t>
      </w:r>
      <w:r w:rsidRPr="00935E0B">
        <w:rPr>
          <w:noProof w:val="0"/>
          <w:color w:val="282526"/>
          <w:spacing w:val="-1"/>
        </w:rPr>
        <w:t>v</w:t>
      </w:r>
      <w:r w:rsidRPr="00935E0B">
        <w:rPr>
          <w:noProof w:val="0"/>
          <w:color w:val="282526"/>
        </w:rPr>
        <w:t>e</w:t>
      </w:r>
      <w:r w:rsidRPr="00935E0B">
        <w:rPr>
          <w:noProof w:val="0"/>
          <w:color w:val="282526"/>
          <w:spacing w:val="-1"/>
        </w:rPr>
        <w:t xml:space="preserve"> t</w:t>
      </w:r>
      <w:r w:rsidRPr="00935E0B">
        <w:rPr>
          <w:noProof w:val="0"/>
          <w:color w:val="282526"/>
        </w:rPr>
        <w:t>asks,</w:t>
      </w:r>
      <w:r w:rsidRPr="00935E0B">
        <w:rPr>
          <w:noProof w:val="0"/>
          <w:color w:val="282526"/>
          <w:spacing w:val="-1"/>
        </w:rPr>
        <w:t xml:space="preserve"> </w:t>
      </w:r>
      <w:r w:rsidRPr="00935E0B">
        <w:rPr>
          <w:noProof w:val="0"/>
          <w:color w:val="282526"/>
        </w:rPr>
        <w:t>r</w:t>
      </w:r>
      <w:r w:rsidRPr="00935E0B">
        <w:rPr>
          <w:noProof w:val="0"/>
          <w:color w:val="282526"/>
          <w:spacing w:val="-2"/>
        </w:rPr>
        <w:t>o</w:t>
      </w:r>
      <w:r w:rsidRPr="00935E0B">
        <w:rPr>
          <w:noProof w:val="0"/>
          <w:color w:val="282526"/>
        </w:rPr>
        <w:t xml:space="preserve">om </w:t>
      </w:r>
      <w:r w:rsidRPr="00935E0B">
        <w:rPr>
          <w:noProof w:val="0"/>
          <w:color w:val="282526"/>
          <w:spacing w:val="-1"/>
        </w:rPr>
        <w:t>layout</w:t>
      </w:r>
      <w:r w:rsidRPr="00935E0B">
        <w:rPr>
          <w:noProof w:val="0"/>
          <w:color w:val="282526"/>
        </w:rPr>
        <w:t>,</w:t>
      </w:r>
      <w:r w:rsidRPr="00935E0B">
        <w:rPr>
          <w:noProof w:val="0"/>
          <w:color w:val="282526"/>
          <w:spacing w:val="-1"/>
        </w:rPr>
        <w:t xml:space="preserve"> an</w:t>
      </w:r>
      <w:r w:rsidRPr="00935E0B">
        <w:rPr>
          <w:noProof w:val="0"/>
          <w:color w:val="282526"/>
        </w:rPr>
        <w:t>d</w:t>
      </w:r>
      <w:r w:rsidRPr="00935E0B">
        <w:rPr>
          <w:noProof w:val="0"/>
          <w:color w:val="282526"/>
          <w:spacing w:val="-1"/>
        </w:rPr>
        <w:t xml:space="preserve"> </w:t>
      </w:r>
      <w:r w:rsidRPr="00935E0B">
        <w:rPr>
          <w:noProof w:val="0"/>
          <w:color w:val="282526"/>
          <w:spacing w:val="-2"/>
        </w:rPr>
        <w:t>a</w:t>
      </w:r>
      <w:r w:rsidRPr="00935E0B">
        <w:rPr>
          <w:noProof w:val="0"/>
          <w:color w:val="282526"/>
        </w:rPr>
        <w:t>ny</w:t>
      </w:r>
      <w:r w:rsidRPr="00935E0B">
        <w:rPr>
          <w:noProof w:val="0"/>
          <w:color w:val="282526"/>
          <w:spacing w:val="-1"/>
        </w:rPr>
        <w:t xml:space="preserve"> sli</w:t>
      </w:r>
      <w:r w:rsidRPr="00935E0B">
        <w:rPr>
          <w:noProof w:val="0"/>
          <w:color w:val="282526"/>
        </w:rPr>
        <w:t>p</w:t>
      </w:r>
      <w:r w:rsidRPr="00935E0B">
        <w:rPr>
          <w:noProof w:val="0"/>
          <w:color w:val="282526"/>
          <w:spacing w:val="-1"/>
        </w:rPr>
        <w:t xml:space="preserve"> an</w:t>
      </w:r>
      <w:r w:rsidRPr="00935E0B">
        <w:rPr>
          <w:noProof w:val="0"/>
          <w:color w:val="282526"/>
        </w:rPr>
        <w:t>d</w:t>
      </w:r>
      <w:r w:rsidRPr="00935E0B">
        <w:rPr>
          <w:noProof w:val="0"/>
          <w:color w:val="282526"/>
          <w:spacing w:val="-1"/>
        </w:rPr>
        <w:t xml:space="preserve"> tr</w:t>
      </w:r>
      <w:r w:rsidRPr="00935E0B">
        <w:rPr>
          <w:noProof w:val="0"/>
          <w:color w:val="282526"/>
          <w:spacing w:val="-2"/>
        </w:rPr>
        <w:t>i</w:t>
      </w:r>
      <w:r w:rsidRPr="00935E0B">
        <w:rPr>
          <w:noProof w:val="0"/>
          <w:color w:val="282526"/>
        </w:rPr>
        <w:t>p</w:t>
      </w:r>
      <w:r w:rsidRPr="00935E0B">
        <w:rPr>
          <w:noProof w:val="0"/>
          <w:color w:val="282526"/>
          <w:spacing w:val="-1"/>
        </w:rPr>
        <w:t xml:space="preserve"> hazar</w:t>
      </w:r>
      <w:r w:rsidRPr="00935E0B">
        <w:rPr>
          <w:noProof w:val="0"/>
          <w:color w:val="282526"/>
          <w:spacing w:val="-2"/>
        </w:rPr>
        <w:t>d</w:t>
      </w:r>
      <w:r w:rsidRPr="00935E0B">
        <w:rPr>
          <w:noProof w:val="0"/>
          <w:color w:val="282526"/>
          <w:spacing w:val="2"/>
        </w:rPr>
        <w:t>s</w:t>
      </w:r>
      <w:r w:rsidRPr="00935E0B">
        <w:rPr>
          <w:noProof w:val="0"/>
        </w:rPr>
        <w:t>.</w:t>
      </w:r>
    </w:p>
    <w:p w:rsidR="00117D60" w:rsidRPr="00935E0B" w:rsidRDefault="00117D60" w:rsidP="003216D6">
      <w:pPr>
        <w:pStyle w:val="BodyCopy"/>
        <w:rPr>
          <w:rFonts w:eastAsia="Arial" w:cs="Arial"/>
          <w:noProof w:val="0"/>
          <w:szCs w:val="20"/>
        </w:rPr>
      </w:pPr>
      <w:r w:rsidRPr="00935E0B">
        <w:rPr>
          <w:b/>
          <w:noProof w:val="0"/>
          <w:spacing w:val="-1"/>
        </w:rPr>
        <w:t>S</w:t>
      </w:r>
      <w:r w:rsidRPr="00935E0B">
        <w:rPr>
          <w:b/>
          <w:noProof w:val="0"/>
        </w:rPr>
        <w:t>tep</w:t>
      </w:r>
      <w:r w:rsidRPr="00935E0B">
        <w:rPr>
          <w:b/>
          <w:noProof w:val="0"/>
          <w:spacing w:val="-1"/>
        </w:rPr>
        <w:t xml:space="preserve"> </w:t>
      </w:r>
      <w:r w:rsidRPr="00935E0B">
        <w:rPr>
          <w:b/>
          <w:noProof w:val="0"/>
        </w:rPr>
        <w:t>2:</w:t>
      </w:r>
      <w:r w:rsidRPr="00935E0B">
        <w:rPr>
          <w:b/>
          <w:noProof w:val="0"/>
          <w:spacing w:val="-1"/>
        </w:rPr>
        <w:t xml:space="preserve"> </w:t>
      </w:r>
      <w:r w:rsidRPr="00935E0B">
        <w:rPr>
          <w:noProof w:val="0"/>
          <w:spacing w:val="-1"/>
        </w:rPr>
        <w:t>Rev</w:t>
      </w:r>
      <w:r w:rsidRPr="00935E0B">
        <w:rPr>
          <w:noProof w:val="0"/>
          <w:spacing w:val="-2"/>
        </w:rPr>
        <w:t>i</w:t>
      </w:r>
      <w:r w:rsidRPr="00935E0B">
        <w:rPr>
          <w:noProof w:val="0"/>
          <w:spacing w:val="-1"/>
        </w:rPr>
        <w:t>e</w:t>
      </w:r>
      <w:r w:rsidRPr="00935E0B">
        <w:rPr>
          <w:noProof w:val="0"/>
        </w:rPr>
        <w:t>w</w:t>
      </w:r>
      <w:r w:rsidRPr="00935E0B">
        <w:rPr>
          <w:noProof w:val="0"/>
          <w:spacing w:val="-1"/>
        </w:rPr>
        <w:t xml:space="preserve"> an</w:t>
      </w:r>
      <w:r w:rsidRPr="00935E0B">
        <w:rPr>
          <w:noProof w:val="0"/>
        </w:rPr>
        <w:t>y</w:t>
      </w:r>
      <w:r w:rsidRPr="00935E0B">
        <w:rPr>
          <w:noProof w:val="0"/>
          <w:spacing w:val="-1"/>
        </w:rPr>
        <w:t xml:space="preserve"> gu</w:t>
      </w:r>
      <w:r w:rsidRPr="00935E0B">
        <w:rPr>
          <w:noProof w:val="0"/>
          <w:spacing w:val="-2"/>
        </w:rPr>
        <w:t>i</w:t>
      </w:r>
      <w:r w:rsidRPr="00935E0B">
        <w:rPr>
          <w:noProof w:val="0"/>
          <w:spacing w:val="-1"/>
        </w:rPr>
        <w:t>d</w:t>
      </w:r>
      <w:r w:rsidRPr="00935E0B">
        <w:rPr>
          <w:noProof w:val="0"/>
          <w:spacing w:val="-2"/>
        </w:rPr>
        <w:t>a</w:t>
      </w:r>
      <w:r w:rsidRPr="00935E0B">
        <w:rPr>
          <w:noProof w:val="0"/>
          <w:spacing w:val="-1"/>
        </w:rPr>
        <w:t>nc</w:t>
      </w:r>
      <w:r w:rsidRPr="00935E0B">
        <w:rPr>
          <w:noProof w:val="0"/>
        </w:rPr>
        <w:t>e</w:t>
      </w:r>
      <w:r w:rsidRPr="00935E0B">
        <w:rPr>
          <w:noProof w:val="0"/>
          <w:spacing w:val="-1"/>
        </w:rPr>
        <w:t xml:space="preserve"> mat</w:t>
      </w:r>
      <w:r w:rsidRPr="00935E0B">
        <w:rPr>
          <w:noProof w:val="0"/>
          <w:spacing w:val="-2"/>
        </w:rPr>
        <w:t>e</w:t>
      </w:r>
      <w:r w:rsidRPr="00935E0B">
        <w:rPr>
          <w:noProof w:val="0"/>
          <w:spacing w:val="-1"/>
        </w:rPr>
        <w:t>rial</w:t>
      </w:r>
      <w:r w:rsidRPr="00935E0B">
        <w:rPr>
          <w:noProof w:val="0"/>
        </w:rPr>
        <w:t>,</w:t>
      </w:r>
      <w:r w:rsidRPr="00935E0B">
        <w:rPr>
          <w:noProof w:val="0"/>
          <w:spacing w:val="-2"/>
        </w:rPr>
        <w:t xml:space="preserve"> </w:t>
      </w:r>
      <w:r w:rsidRPr="00935E0B">
        <w:rPr>
          <w:noProof w:val="0"/>
          <w:spacing w:val="-1"/>
        </w:rPr>
        <w:t>minimu</w:t>
      </w:r>
      <w:r w:rsidRPr="00935E0B">
        <w:rPr>
          <w:noProof w:val="0"/>
        </w:rPr>
        <w:t>m</w:t>
      </w:r>
      <w:r w:rsidRPr="00935E0B">
        <w:rPr>
          <w:noProof w:val="0"/>
          <w:spacing w:val="-1"/>
        </w:rPr>
        <w:t xml:space="preserve"> st</w:t>
      </w:r>
      <w:r w:rsidRPr="00935E0B">
        <w:rPr>
          <w:noProof w:val="0"/>
          <w:spacing w:val="-2"/>
        </w:rPr>
        <w:t>a</w:t>
      </w:r>
      <w:r w:rsidRPr="00935E0B">
        <w:rPr>
          <w:noProof w:val="0"/>
          <w:spacing w:val="-1"/>
        </w:rPr>
        <w:t>nda</w:t>
      </w:r>
      <w:r w:rsidRPr="00935E0B">
        <w:rPr>
          <w:noProof w:val="0"/>
          <w:spacing w:val="1"/>
        </w:rPr>
        <w:t>r</w:t>
      </w:r>
      <w:r w:rsidRPr="00935E0B">
        <w:rPr>
          <w:noProof w:val="0"/>
          <w:spacing w:val="-1"/>
        </w:rPr>
        <w:t>d</w:t>
      </w:r>
      <w:r w:rsidRPr="00935E0B">
        <w:rPr>
          <w:noProof w:val="0"/>
        </w:rPr>
        <w:t>s</w:t>
      </w:r>
      <w:r w:rsidRPr="00935E0B">
        <w:rPr>
          <w:noProof w:val="0"/>
          <w:spacing w:val="-1"/>
        </w:rPr>
        <w:t xml:space="preserve"> </w:t>
      </w:r>
      <w:r w:rsidRPr="00935E0B">
        <w:rPr>
          <w:noProof w:val="0"/>
          <w:spacing w:val="-2"/>
        </w:rPr>
        <w:t>o</w:t>
      </w:r>
      <w:r w:rsidRPr="00935E0B">
        <w:rPr>
          <w:noProof w:val="0"/>
        </w:rPr>
        <w:t>r leg</w:t>
      </w:r>
      <w:r w:rsidRPr="00935E0B">
        <w:rPr>
          <w:noProof w:val="0"/>
          <w:spacing w:val="-2"/>
        </w:rPr>
        <w:t>i</w:t>
      </w:r>
      <w:r w:rsidRPr="00935E0B">
        <w:rPr>
          <w:noProof w:val="0"/>
        </w:rPr>
        <w:t>slation</w:t>
      </w:r>
      <w:r w:rsidRPr="00935E0B">
        <w:rPr>
          <w:noProof w:val="0"/>
          <w:spacing w:val="-1"/>
        </w:rPr>
        <w:t xml:space="preserve"> </w:t>
      </w:r>
      <w:r w:rsidRPr="00935E0B">
        <w:rPr>
          <w:noProof w:val="0"/>
          <w:spacing w:val="-2"/>
        </w:rPr>
        <w:t>g</w:t>
      </w:r>
      <w:r w:rsidRPr="00935E0B">
        <w:rPr>
          <w:noProof w:val="0"/>
        </w:rPr>
        <w:t>overning</w:t>
      </w:r>
      <w:r w:rsidRPr="00935E0B">
        <w:rPr>
          <w:noProof w:val="0"/>
          <w:spacing w:val="-1"/>
        </w:rPr>
        <w:t xml:space="preserve"> </w:t>
      </w:r>
      <w:r w:rsidRPr="00935E0B">
        <w:rPr>
          <w:noProof w:val="0"/>
        </w:rPr>
        <w:t>the</w:t>
      </w:r>
      <w:r w:rsidRPr="00935E0B">
        <w:rPr>
          <w:noProof w:val="0"/>
          <w:spacing w:val="-1"/>
        </w:rPr>
        <w:t xml:space="preserve"> </w:t>
      </w:r>
      <w:r w:rsidRPr="00935E0B">
        <w:rPr>
          <w:noProof w:val="0"/>
        </w:rPr>
        <w:t>p</w:t>
      </w:r>
      <w:r w:rsidRPr="00935E0B">
        <w:rPr>
          <w:noProof w:val="0"/>
          <w:spacing w:val="-2"/>
        </w:rPr>
        <w:t>a</w:t>
      </w:r>
      <w:r w:rsidRPr="00935E0B">
        <w:rPr>
          <w:noProof w:val="0"/>
        </w:rPr>
        <w:t>rticul</w:t>
      </w:r>
      <w:r w:rsidRPr="00935E0B">
        <w:rPr>
          <w:noProof w:val="0"/>
          <w:spacing w:val="-2"/>
        </w:rPr>
        <w:t>a</w:t>
      </w:r>
      <w:r w:rsidRPr="00935E0B">
        <w:rPr>
          <w:noProof w:val="0"/>
        </w:rPr>
        <w:t xml:space="preserve">r </w:t>
      </w:r>
      <w:r w:rsidRPr="00935E0B">
        <w:rPr>
          <w:noProof w:val="0"/>
          <w:spacing w:val="-1"/>
        </w:rPr>
        <w:t>hazar</w:t>
      </w:r>
      <w:r w:rsidRPr="00935E0B">
        <w:rPr>
          <w:noProof w:val="0"/>
        </w:rPr>
        <w:t>d.</w:t>
      </w:r>
      <w:r w:rsidRPr="00935E0B">
        <w:rPr>
          <w:noProof w:val="0"/>
          <w:spacing w:val="-1"/>
        </w:rPr>
        <w:t xml:space="preserve"> </w:t>
      </w:r>
      <w:r w:rsidRPr="00935E0B">
        <w:rPr>
          <w:noProof w:val="0"/>
        </w:rPr>
        <w:t>Wh</w:t>
      </w:r>
      <w:r w:rsidRPr="00935E0B">
        <w:rPr>
          <w:noProof w:val="0"/>
          <w:spacing w:val="-2"/>
        </w:rPr>
        <w:t>e</w:t>
      </w:r>
      <w:r w:rsidRPr="00935E0B">
        <w:rPr>
          <w:noProof w:val="0"/>
        </w:rPr>
        <w:t>re</w:t>
      </w:r>
      <w:r w:rsidRPr="00935E0B">
        <w:rPr>
          <w:noProof w:val="0"/>
          <w:spacing w:val="-2"/>
        </w:rPr>
        <w:t xml:space="preserve"> </w:t>
      </w:r>
      <w:r w:rsidRPr="00935E0B">
        <w:rPr>
          <w:noProof w:val="0"/>
        </w:rPr>
        <w:t>such</w:t>
      </w:r>
      <w:r w:rsidRPr="00935E0B">
        <w:rPr>
          <w:noProof w:val="0"/>
          <w:spacing w:val="-1"/>
        </w:rPr>
        <w:t xml:space="preserve"> </w:t>
      </w:r>
      <w:r w:rsidRPr="00935E0B">
        <w:rPr>
          <w:noProof w:val="0"/>
        </w:rPr>
        <w:t>informati</w:t>
      </w:r>
      <w:r w:rsidRPr="00935E0B">
        <w:rPr>
          <w:noProof w:val="0"/>
          <w:spacing w:val="-1"/>
        </w:rPr>
        <w:t>o</w:t>
      </w:r>
      <w:r w:rsidRPr="00935E0B">
        <w:rPr>
          <w:noProof w:val="0"/>
        </w:rPr>
        <w:t>n</w:t>
      </w:r>
      <w:r w:rsidRPr="00935E0B">
        <w:rPr>
          <w:noProof w:val="0"/>
          <w:spacing w:val="-1"/>
        </w:rPr>
        <w:t xml:space="preserve"> </w:t>
      </w:r>
      <w:r w:rsidRPr="00935E0B">
        <w:rPr>
          <w:noProof w:val="0"/>
        </w:rPr>
        <w:t>ex</w:t>
      </w:r>
      <w:r w:rsidRPr="00935E0B">
        <w:rPr>
          <w:noProof w:val="0"/>
          <w:spacing w:val="-1"/>
        </w:rPr>
        <w:t>ists</w:t>
      </w:r>
      <w:r w:rsidRPr="00935E0B">
        <w:rPr>
          <w:noProof w:val="0"/>
        </w:rPr>
        <w:t>,</w:t>
      </w:r>
      <w:r w:rsidRPr="00935E0B">
        <w:rPr>
          <w:noProof w:val="0"/>
          <w:spacing w:val="-1"/>
        </w:rPr>
        <w:t xml:space="preserve"> i</w:t>
      </w:r>
      <w:r w:rsidRPr="00935E0B">
        <w:rPr>
          <w:noProof w:val="0"/>
        </w:rPr>
        <w:t>t</w:t>
      </w:r>
      <w:r w:rsidRPr="00935E0B">
        <w:rPr>
          <w:noProof w:val="0"/>
          <w:spacing w:val="-1"/>
        </w:rPr>
        <w:t xml:space="preserve"> shou</w:t>
      </w:r>
      <w:r w:rsidRPr="00935E0B">
        <w:rPr>
          <w:noProof w:val="0"/>
          <w:spacing w:val="-2"/>
        </w:rPr>
        <w:t>l</w:t>
      </w:r>
      <w:r w:rsidRPr="00935E0B">
        <w:rPr>
          <w:noProof w:val="0"/>
        </w:rPr>
        <w:t>d</w:t>
      </w:r>
      <w:r w:rsidRPr="00935E0B">
        <w:rPr>
          <w:noProof w:val="0"/>
          <w:spacing w:val="-1"/>
        </w:rPr>
        <w:t xml:space="preserve"> b</w:t>
      </w:r>
      <w:r w:rsidRPr="00935E0B">
        <w:rPr>
          <w:noProof w:val="0"/>
        </w:rPr>
        <w:t>e</w:t>
      </w:r>
      <w:r w:rsidRPr="00935E0B">
        <w:rPr>
          <w:noProof w:val="0"/>
          <w:spacing w:val="-1"/>
        </w:rPr>
        <w:t xml:space="preserve"> </w:t>
      </w:r>
      <w:r w:rsidRPr="00935E0B">
        <w:rPr>
          <w:noProof w:val="0"/>
        </w:rPr>
        <w:t>followed</w:t>
      </w:r>
      <w:r w:rsidRPr="00935E0B">
        <w:rPr>
          <w:noProof w:val="0"/>
          <w:spacing w:val="-2"/>
        </w:rPr>
        <w:t xml:space="preserve"> i</w:t>
      </w:r>
      <w:r w:rsidRPr="00935E0B">
        <w:rPr>
          <w:noProof w:val="0"/>
          <w:spacing w:val="-1"/>
        </w:rPr>
        <w:t>mmediately</w:t>
      </w:r>
      <w:r w:rsidRPr="00935E0B">
        <w:rPr>
          <w:noProof w:val="0"/>
        </w:rPr>
        <w:t xml:space="preserve">. </w:t>
      </w:r>
      <w:r w:rsidRPr="00935E0B">
        <w:rPr>
          <w:noProof w:val="0"/>
          <w:spacing w:val="-1"/>
        </w:rPr>
        <w:t xml:space="preserve"> </w:t>
      </w:r>
      <w:r w:rsidRPr="00935E0B">
        <w:rPr>
          <w:noProof w:val="0"/>
        </w:rPr>
        <w:t>If</w:t>
      </w:r>
      <w:r w:rsidRPr="00935E0B">
        <w:rPr>
          <w:noProof w:val="0"/>
          <w:spacing w:val="-1"/>
        </w:rPr>
        <w:t xml:space="preserve"> no informatio</w:t>
      </w:r>
      <w:r w:rsidRPr="00935E0B">
        <w:rPr>
          <w:noProof w:val="0"/>
        </w:rPr>
        <w:t>n</w:t>
      </w:r>
      <w:r w:rsidRPr="00935E0B">
        <w:rPr>
          <w:noProof w:val="0"/>
          <w:spacing w:val="-1"/>
        </w:rPr>
        <w:t xml:space="preserve"> </w:t>
      </w:r>
      <w:r w:rsidRPr="00935E0B">
        <w:rPr>
          <w:noProof w:val="0"/>
          <w:spacing w:val="-2"/>
        </w:rPr>
        <w:t>e</w:t>
      </w:r>
      <w:r w:rsidRPr="00935E0B">
        <w:rPr>
          <w:noProof w:val="0"/>
          <w:spacing w:val="-1"/>
        </w:rPr>
        <w:t>xists</w:t>
      </w:r>
      <w:r w:rsidRPr="00935E0B">
        <w:rPr>
          <w:noProof w:val="0"/>
        </w:rPr>
        <w:t>,</w:t>
      </w:r>
      <w:r w:rsidRPr="00935E0B">
        <w:rPr>
          <w:noProof w:val="0"/>
          <w:spacing w:val="-1"/>
        </w:rPr>
        <w:t xml:space="preserve"> </w:t>
      </w:r>
      <w:r w:rsidRPr="00935E0B">
        <w:rPr>
          <w:noProof w:val="0"/>
        </w:rPr>
        <w:t>then</w:t>
      </w:r>
      <w:r w:rsidRPr="00935E0B">
        <w:rPr>
          <w:noProof w:val="0"/>
          <w:spacing w:val="-1"/>
        </w:rPr>
        <w:t xml:space="preserve"> d</w:t>
      </w:r>
      <w:r w:rsidRPr="00935E0B">
        <w:rPr>
          <w:noProof w:val="0"/>
        </w:rPr>
        <w:t>o</w:t>
      </w:r>
      <w:r w:rsidRPr="00935E0B">
        <w:rPr>
          <w:noProof w:val="0"/>
          <w:spacing w:val="-2"/>
        </w:rPr>
        <w:t xml:space="preserve"> </w:t>
      </w:r>
      <w:r w:rsidRPr="00935E0B">
        <w:rPr>
          <w:noProof w:val="0"/>
        </w:rPr>
        <w:t>a</w:t>
      </w:r>
      <w:r w:rsidRPr="00935E0B">
        <w:rPr>
          <w:noProof w:val="0"/>
          <w:spacing w:val="-1"/>
        </w:rPr>
        <w:t xml:space="preserve"> ris</w:t>
      </w:r>
      <w:r w:rsidRPr="00935E0B">
        <w:rPr>
          <w:noProof w:val="0"/>
        </w:rPr>
        <w:t>k</w:t>
      </w:r>
      <w:r w:rsidRPr="00935E0B">
        <w:rPr>
          <w:noProof w:val="0"/>
          <w:spacing w:val="-1"/>
        </w:rPr>
        <w:t xml:space="preserve"> ass</w:t>
      </w:r>
      <w:r w:rsidRPr="00935E0B">
        <w:rPr>
          <w:noProof w:val="0"/>
          <w:spacing w:val="-2"/>
        </w:rPr>
        <w:t>e</w:t>
      </w:r>
      <w:r w:rsidRPr="00935E0B">
        <w:rPr>
          <w:noProof w:val="0"/>
          <w:spacing w:val="-1"/>
        </w:rPr>
        <w:t>ssmen</w:t>
      </w:r>
      <w:r w:rsidRPr="00935E0B">
        <w:rPr>
          <w:noProof w:val="0"/>
        </w:rPr>
        <w:t>t</w:t>
      </w:r>
      <w:r w:rsidRPr="00935E0B">
        <w:rPr>
          <w:noProof w:val="0"/>
          <w:spacing w:val="-1"/>
        </w:rPr>
        <w:t xml:space="preserve"> o</w:t>
      </w:r>
      <w:r w:rsidRPr="00935E0B">
        <w:rPr>
          <w:noProof w:val="0"/>
        </w:rPr>
        <w:t>f</w:t>
      </w:r>
      <w:r w:rsidRPr="00935E0B">
        <w:rPr>
          <w:noProof w:val="0"/>
          <w:spacing w:val="-1"/>
        </w:rPr>
        <w:t xml:space="preserve"> </w:t>
      </w:r>
      <w:r w:rsidRPr="00935E0B">
        <w:rPr>
          <w:noProof w:val="0"/>
        </w:rPr>
        <w:t>the</w:t>
      </w:r>
      <w:r w:rsidRPr="00935E0B">
        <w:rPr>
          <w:noProof w:val="0"/>
          <w:spacing w:val="-1"/>
        </w:rPr>
        <w:t xml:space="preserve"> particu</w:t>
      </w:r>
      <w:r w:rsidRPr="00935E0B">
        <w:rPr>
          <w:noProof w:val="0"/>
          <w:spacing w:val="-2"/>
        </w:rPr>
        <w:t>l</w:t>
      </w:r>
      <w:r w:rsidRPr="00935E0B">
        <w:rPr>
          <w:noProof w:val="0"/>
        </w:rPr>
        <w:t>ar</w:t>
      </w:r>
      <w:r w:rsidRPr="00935E0B">
        <w:rPr>
          <w:noProof w:val="0"/>
          <w:spacing w:val="-1"/>
        </w:rPr>
        <w:t xml:space="preserve"> </w:t>
      </w:r>
      <w:r w:rsidRPr="00935E0B">
        <w:rPr>
          <w:noProof w:val="0"/>
          <w:spacing w:val="-2"/>
        </w:rPr>
        <w:t>h</w:t>
      </w:r>
      <w:r w:rsidRPr="00935E0B">
        <w:rPr>
          <w:noProof w:val="0"/>
        </w:rPr>
        <w:t>a</w:t>
      </w:r>
      <w:r w:rsidRPr="00935E0B">
        <w:rPr>
          <w:noProof w:val="0"/>
          <w:spacing w:val="-1"/>
        </w:rPr>
        <w:t>z</w:t>
      </w:r>
      <w:r w:rsidRPr="00935E0B">
        <w:rPr>
          <w:noProof w:val="0"/>
          <w:spacing w:val="-2"/>
        </w:rPr>
        <w:t>a</w:t>
      </w:r>
      <w:r w:rsidRPr="00935E0B">
        <w:rPr>
          <w:noProof w:val="0"/>
          <w:spacing w:val="-1"/>
        </w:rPr>
        <w:t>rd.</w:t>
      </w:r>
    </w:p>
    <w:p w:rsidR="00117D60" w:rsidRPr="00935E0B" w:rsidRDefault="00117D60" w:rsidP="003216D6">
      <w:pPr>
        <w:pStyle w:val="BodyCopy"/>
        <w:rPr>
          <w:rFonts w:eastAsia="Arial" w:cs="Arial"/>
          <w:noProof w:val="0"/>
          <w:szCs w:val="20"/>
        </w:rPr>
      </w:pPr>
      <w:r w:rsidRPr="00935E0B">
        <w:rPr>
          <w:b/>
          <w:noProof w:val="0"/>
        </w:rPr>
        <w:t>Step</w:t>
      </w:r>
      <w:r w:rsidRPr="00935E0B">
        <w:rPr>
          <w:b/>
          <w:noProof w:val="0"/>
          <w:spacing w:val="-1"/>
        </w:rPr>
        <w:t xml:space="preserve"> 3</w:t>
      </w:r>
      <w:r w:rsidRPr="00935E0B">
        <w:rPr>
          <w:b/>
          <w:noProof w:val="0"/>
        </w:rPr>
        <w:t>:</w:t>
      </w:r>
      <w:r w:rsidRPr="00935E0B">
        <w:rPr>
          <w:b/>
          <w:noProof w:val="0"/>
          <w:spacing w:val="-1"/>
        </w:rPr>
        <w:t xml:space="preserve"> </w:t>
      </w:r>
      <w:r w:rsidRPr="00935E0B">
        <w:rPr>
          <w:noProof w:val="0"/>
        </w:rPr>
        <w:t>Co</w:t>
      </w:r>
      <w:r w:rsidRPr="00935E0B">
        <w:rPr>
          <w:noProof w:val="0"/>
          <w:spacing w:val="-2"/>
        </w:rPr>
        <w:t>n</w:t>
      </w:r>
      <w:r w:rsidRPr="00935E0B">
        <w:rPr>
          <w:noProof w:val="0"/>
          <w:spacing w:val="-1"/>
        </w:rPr>
        <w:t>side</w:t>
      </w:r>
      <w:r w:rsidRPr="00935E0B">
        <w:rPr>
          <w:noProof w:val="0"/>
        </w:rPr>
        <w:t>r</w:t>
      </w:r>
      <w:r w:rsidRPr="00935E0B">
        <w:rPr>
          <w:noProof w:val="0"/>
          <w:spacing w:val="-1"/>
        </w:rPr>
        <w:t xml:space="preserve"> wh</w:t>
      </w:r>
      <w:r w:rsidRPr="00935E0B">
        <w:rPr>
          <w:noProof w:val="0"/>
        </w:rPr>
        <w:t>o</w:t>
      </w:r>
      <w:r w:rsidRPr="00935E0B">
        <w:rPr>
          <w:noProof w:val="0"/>
          <w:spacing w:val="-1"/>
        </w:rPr>
        <w:t xml:space="preserve"> </w:t>
      </w:r>
      <w:r w:rsidRPr="00935E0B">
        <w:rPr>
          <w:noProof w:val="0"/>
        </w:rPr>
        <w:t>mi</w:t>
      </w:r>
      <w:r w:rsidRPr="00935E0B">
        <w:rPr>
          <w:noProof w:val="0"/>
          <w:spacing w:val="-2"/>
        </w:rPr>
        <w:t>g</w:t>
      </w:r>
      <w:r w:rsidRPr="00935E0B">
        <w:rPr>
          <w:noProof w:val="0"/>
        </w:rPr>
        <w:t>ht</w:t>
      </w:r>
      <w:r w:rsidRPr="00935E0B">
        <w:rPr>
          <w:noProof w:val="0"/>
          <w:spacing w:val="-1"/>
        </w:rPr>
        <w:t xml:space="preserve"> b</w:t>
      </w:r>
      <w:r w:rsidRPr="00935E0B">
        <w:rPr>
          <w:noProof w:val="0"/>
        </w:rPr>
        <w:t>e</w:t>
      </w:r>
      <w:r w:rsidRPr="00935E0B">
        <w:rPr>
          <w:noProof w:val="0"/>
          <w:spacing w:val="-1"/>
        </w:rPr>
        <w:t xml:space="preserve"> </w:t>
      </w:r>
      <w:r w:rsidRPr="00935E0B">
        <w:rPr>
          <w:noProof w:val="0"/>
        </w:rPr>
        <w:t>injur</w:t>
      </w:r>
      <w:r w:rsidRPr="00935E0B">
        <w:rPr>
          <w:noProof w:val="0"/>
          <w:spacing w:val="-2"/>
        </w:rPr>
        <w:t>e</w:t>
      </w:r>
      <w:r w:rsidRPr="00935E0B">
        <w:rPr>
          <w:noProof w:val="0"/>
        </w:rPr>
        <w:t>d</w:t>
      </w:r>
      <w:r w:rsidRPr="00935E0B">
        <w:rPr>
          <w:noProof w:val="0"/>
          <w:spacing w:val="-1"/>
        </w:rPr>
        <w:t xml:space="preserve"> an</w:t>
      </w:r>
      <w:r w:rsidRPr="00935E0B">
        <w:rPr>
          <w:noProof w:val="0"/>
        </w:rPr>
        <w:t>d</w:t>
      </w:r>
      <w:r w:rsidRPr="00935E0B">
        <w:rPr>
          <w:noProof w:val="0"/>
          <w:spacing w:val="-1"/>
        </w:rPr>
        <w:t xml:space="preserve"> </w:t>
      </w:r>
      <w:r w:rsidRPr="00935E0B">
        <w:rPr>
          <w:noProof w:val="0"/>
        </w:rPr>
        <w:t>h</w:t>
      </w:r>
      <w:r w:rsidRPr="00935E0B">
        <w:rPr>
          <w:noProof w:val="0"/>
          <w:spacing w:val="-2"/>
        </w:rPr>
        <w:t>o</w:t>
      </w:r>
      <w:r w:rsidRPr="00935E0B">
        <w:rPr>
          <w:noProof w:val="0"/>
          <w:spacing w:val="-1"/>
        </w:rPr>
        <w:t>w</w:t>
      </w:r>
      <w:r w:rsidRPr="00935E0B">
        <w:rPr>
          <w:noProof w:val="0"/>
        </w:rPr>
        <w:t>.</w:t>
      </w:r>
      <w:r w:rsidRPr="00935E0B">
        <w:rPr>
          <w:noProof w:val="0"/>
          <w:spacing w:val="-1"/>
        </w:rPr>
        <w:t xml:space="preserve"> </w:t>
      </w:r>
      <w:r w:rsidRPr="00935E0B">
        <w:rPr>
          <w:noProof w:val="0"/>
        </w:rPr>
        <w:t>Are</w:t>
      </w:r>
      <w:r w:rsidRPr="00935E0B">
        <w:rPr>
          <w:noProof w:val="0"/>
          <w:spacing w:val="-1"/>
        </w:rPr>
        <w:t xml:space="preserve"> </w:t>
      </w:r>
      <w:r w:rsidRPr="00935E0B">
        <w:rPr>
          <w:noProof w:val="0"/>
        </w:rPr>
        <w:t>there</w:t>
      </w:r>
      <w:r w:rsidRPr="00935E0B">
        <w:rPr>
          <w:noProof w:val="0"/>
          <w:spacing w:val="-1"/>
        </w:rPr>
        <w:t xml:space="preserve"> existin</w:t>
      </w:r>
      <w:r w:rsidRPr="00935E0B">
        <w:rPr>
          <w:noProof w:val="0"/>
        </w:rPr>
        <w:t>g</w:t>
      </w:r>
      <w:r w:rsidRPr="00935E0B">
        <w:rPr>
          <w:noProof w:val="0"/>
          <w:spacing w:val="-1"/>
        </w:rPr>
        <w:t xml:space="preserve"> measure</w:t>
      </w:r>
      <w:r w:rsidRPr="00935E0B">
        <w:rPr>
          <w:noProof w:val="0"/>
        </w:rPr>
        <w:t>s</w:t>
      </w:r>
      <w:r w:rsidRPr="00935E0B">
        <w:rPr>
          <w:noProof w:val="0"/>
          <w:spacing w:val="-1"/>
        </w:rPr>
        <w:t xml:space="preserve"> </w:t>
      </w:r>
      <w:r w:rsidRPr="00935E0B">
        <w:rPr>
          <w:noProof w:val="0"/>
          <w:spacing w:val="-2"/>
        </w:rPr>
        <w:t>a</w:t>
      </w:r>
      <w:r w:rsidRPr="00935E0B">
        <w:rPr>
          <w:noProof w:val="0"/>
          <w:spacing w:val="-1"/>
        </w:rPr>
        <w:t>lread</w:t>
      </w:r>
      <w:r w:rsidRPr="00935E0B">
        <w:rPr>
          <w:noProof w:val="0"/>
        </w:rPr>
        <w:t>y</w:t>
      </w:r>
      <w:r w:rsidRPr="00935E0B">
        <w:rPr>
          <w:noProof w:val="0"/>
          <w:spacing w:val="-1"/>
        </w:rPr>
        <w:t xml:space="preserve"> i</w:t>
      </w:r>
      <w:r w:rsidRPr="00935E0B">
        <w:rPr>
          <w:noProof w:val="0"/>
        </w:rPr>
        <w:t>n</w:t>
      </w:r>
      <w:r w:rsidRPr="00935E0B">
        <w:rPr>
          <w:noProof w:val="0"/>
          <w:spacing w:val="-1"/>
        </w:rPr>
        <w:t xml:space="preserve"> pl</w:t>
      </w:r>
      <w:r w:rsidRPr="00935E0B">
        <w:rPr>
          <w:noProof w:val="0"/>
          <w:spacing w:val="-2"/>
        </w:rPr>
        <w:t>a</w:t>
      </w:r>
      <w:r w:rsidRPr="00935E0B">
        <w:rPr>
          <w:noProof w:val="0"/>
          <w:spacing w:val="-1"/>
        </w:rPr>
        <w:t xml:space="preserve">ce? </w:t>
      </w:r>
      <w:r w:rsidRPr="00935E0B">
        <w:rPr>
          <w:noProof w:val="0"/>
        </w:rPr>
        <w:t>Are</w:t>
      </w:r>
      <w:r w:rsidRPr="00935E0B">
        <w:rPr>
          <w:noProof w:val="0"/>
          <w:spacing w:val="-1"/>
        </w:rPr>
        <w:t xml:space="preserve"> </w:t>
      </w:r>
      <w:r w:rsidRPr="00935E0B">
        <w:rPr>
          <w:noProof w:val="0"/>
        </w:rPr>
        <w:t>they</w:t>
      </w:r>
      <w:r w:rsidRPr="00935E0B">
        <w:rPr>
          <w:noProof w:val="0"/>
          <w:spacing w:val="-1"/>
        </w:rPr>
        <w:t xml:space="preserve"> </w:t>
      </w:r>
      <w:r w:rsidRPr="00935E0B">
        <w:rPr>
          <w:noProof w:val="0"/>
        </w:rPr>
        <w:t>sufficient?</w:t>
      </w:r>
      <w:r w:rsidRPr="00935E0B">
        <w:rPr>
          <w:noProof w:val="0"/>
          <w:spacing w:val="-1"/>
        </w:rPr>
        <w:t xml:space="preserve"> </w:t>
      </w:r>
      <w:r w:rsidRPr="00935E0B">
        <w:rPr>
          <w:noProof w:val="0"/>
        </w:rPr>
        <w:t>You</w:t>
      </w:r>
      <w:r w:rsidRPr="00935E0B">
        <w:rPr>
          <w:noProof w:val="0"/>
          <w:spacing w:val="-2"/>
        </w:rPr>
        <w:t xml:space="preserve"> </w:t>
      </w:r>
      <w:r w:rsidRPr="00935E0B">
        <w:rPr>
          <w:noProof w:val="0"/>
        </w:rPr>
        <w:t>s</w:t>
      </w:r>
      <w:r w:rsidRPr="00935E0B">
        <w:rPr>
          <w:noProof w:val="0"/>
          <w:spacing w:val="-2"/>
        </w:rPr>
        <w:t>h</w:t>
      </w:r>
      <w:r w:rsidRPr="00935E0B">
        <w:rPr>
          <w:noProof w:val="0"/>
          <w:spacing w:val="-1"/>
        </w:rPr>
        <w:t>oul</w:t>
      </w:r>
      <w:r w:rsidRPr="00935E0B">
        <w:rPr>
          <w:noProof w:val="0"/>
        </w:rPr>
        <w:t>d</w:t>
      </w:r>
      <w:r w:rsidRPr="00935E0B">
        <w:rPr>
          <w:noProof w:val="0"/>
          <w:spacing w:val="-1"/>
        </w:rPr>
        <w:t xml:space="preserve"> </w:t>
      </w:r>
      <w:r w:rsidRPr="00935E0B">
        <w:rPr>
          <w:noProof w:val="0"/>
        </w:rPr>
        <w:t>pr</w:t>
      </w:r>
      <w:r w:rsidRPr="00935E0B">
        <w:rPr>
          <w:noProof w:val="0"/>
          <w:spacing w:val="-2"/>
        </w:rPr>
        <w:t>i</w:t>
      </w:r>
      <w:r w:rsidRPr="00935E0B">
        <w:rPr>
          <w:noProof w:val="0"/>
        </w:rPr>
        <w:t>orit</w:t>
      </w:r>
      <w:r w:rsidRPr="00935E0B">
        <w:rPr>
          <w:noProof w:val="0"/>
          <w:spacing w:val="-2"/>
        </w:rPr>
        <w:t>i</w:t>
      </w:r>
      <w:r w:rsidRPr="00935E0B">
        <w:rPr>
          <w:noProof w:val="0"/>
        </w:rPr>
        <w:t>se</w:t>
      </w:r>
      <w:r w:rsidRPr="00935E0B">
        <w:rPr>
          <w:noProof w:val="0"/>
          <w:spacing w:val="-2"/>
        </w:rPr>
        <w:t xml:space="preserve"> </w:t>
      </w:r>
      <w:r w:rsidRPr="00935E0B">
        <w:rPr>
          <w:noProof w:val="0"/>
        </w:rPr>
        <w:t>the</w:t>
      </w:r>
      <w:r w:rsidRPr="00935E0B">
        <w:rPr>
          <w:noProof w:val="0"/>
          <w:spacing w:val="-1"/>
        </w:rPr>
        <w:t xml:space="preserve"> </w:t>
      </w:r>
      <w:r w:rsidRPr="00935E0B">
        <w:rPr>
          <w:noProof w:val="0"/>
        </w:rPr>
        <w:t>risks</w:t>
      </w:r>
      <w:r w:rsidRPr="00935E0B">
        <w:rPr>
          <w:noProof w:val="0"/>
          <w:spacing w:val="-1"/>
        </w:rPr>
        <w:t xml:space="preserve"> </w:t>
      </w:r>
      <w:r w:rsidRPr="00935E0B">
        <w:rPr>
          <w:noProof w:val="0"/>
        </w:rPr>
        <w:t>to</w:t>
      </w:r>
      <w:r w:rsidRPr="00935E0B">
        <w:rPr>
          <w:noProof w:val="0"/>
          <w:spacing w:val="-1"/>
        </w:rPr>
        <w:t xml:space="preserve"> </w:t>
      </w:r>
      <w:r w:rsidRPr="00935E0B">
        <w:rPr>
          <w:noProof w:val="0"/>
          <w:spacing w:val="-2"/>
        </w:rPr>
        <w:t>d</w:t>
      </w:r>
      <w:r w:rsidRPr="00935E0B">
        <w:rPr>
          <w:noProof w:val="0"/>
        </w:rPr>
        <w:t>etermi</w:t>
      </w:r>
      <w:r w:rsidRPr="00935E0B">
        <w:rPr>
          <w:noProof w:val="0"/>
          <w:spacing w:val="-2"/>
        </w:rPr>
        <w:t>n</w:t>
      </w:r>
      <w:r w:rsidRPr="00935E0B">
        <w:rPr>
          <w:noProof w:val="0"/>
        </w:rPr>
        <w:t>e</w:t>
      </w:r>
      <w:r w:rsidRPr="00935E0B">
        <w:rPr>
          <w:noProof w:val="0"/>
          <w:spacing w:val="-1"/>
        </w:rPr>
        <w:t xml:space="preserve"> </w:t>
      </w:r>
      <w:r w:rsidRPr="00935E0B">
        <w:rPr>
          <w:noProof w:val="0"/>
        </w:rPr>
        <w:t>wh</w:t>
      </w:r>
      <w:r w:rsidRPr="00935E0B">
        <w:rPr>
          <w:noProof w:val="0"/>
          <w:spacing w:val="-2"/>
        </w:rPr>
        <w:t>i</w:t>
      </w:r>
      <w:r w:rsidRPr="00935E0B">
        <w:rPr>
          <w:noProof w:val="0"/>
        </w:rPr>
        <w:t>ch</w:t>
      </w:r>
      <w:r w:rsidRPr="00935E0B">
        <w:rPr>
          <w:noProof w:val="0"/>
          <w:spacing w:val="-1"/>
        </w:rPr>
        <w:t xml:space="preserve"> </w:t>
      </w:r>
      <w:r w:rsidRPr="00935E0B">
        <w:rPr>
          <w:noProof w:val="0"/>
        </w:rPr>
        <w:t>o</w:t>
      </w:r>
      <w:r w:rsidRPr="00935E0B">
        <w:rPr>
          <w:noProof w:val="0"/>
          <w:spacing w:val="-2"/>
        </w:rPr>
        <w:t>n</w:t>
      </w:r>
      <w:r w:rsidRPr="00935E0B">
        <w:rPr>
          <w:noProof w:val="0"/>
        </w:rPr>
        <w:t>es</w:t>
      </w:r>
      <w:r w:rsidRPr="00935E0B">
        <w:rPr>
          <w:noProof w:val="0"/>
          <w:spacing w:val="-1"/>
        </w:rPr>
        <w:t xml:space="preserve"> </w:t>
      </w:r>
      <w:r w:rsidRPr="00935E0B">
        <w:rPr>
          <w:noProof w:val="0"/>
        </w:rPr>
        <w:t>you</w:t>
      </w:r>
      <w:r w:rsidRPr="00935E0B">
        <w:rPr>
          <w:noProof w:val="0"/>
          <w:spacing w:val="-2"/>
        </w:rPr>
        <w:t xml:space="preserve"> </w:t>
      </w:r>
      <w:r w:rsidRPr="00935E0B">
        <w:rPr>
          <w:noProof w:val="0"/>
        </w:rPr>
        <w:t>sh</w:t>
      </w:r>
      <w:r w:rsidRPr="00935E0B">
        <w:rPr>
          <w:noProof w:val="0"/>
          <w:spacing w:val="-2"/>
        </w:rPr>
        <w:t>o</w:t>
      </w:r>
      <w:r w:rsidRPr="00935E0B">
        <w:rPr>
          <w:noProof w:val="0"/>
        </w:rPr>
        <w:t>uld</w:t>
      </w:r>
      <w:r w:rsidRPr="00935E0B">
        <w:rPr>
          <w:noProof w:val="0"/>
          <w:spacing w:val="-1"/>
        </w:rPr>
        <w:t xml:space="preserve"> </w:t>
      </w:r>
      <w:r w:rsidRPr="00935E0B">
        <w:rPr>
          <w:noProof w:val="0"/>
        </w:rPr>
        <w:t>a</w:t>
      </w:r>
      <w:r w:rsidRPr="00935E0B">
        <w:rPr>
          <w:noProof w:val="0"/>
          <w:spacing w:val="-2"/>
        </w:rPr>
        <w:t>d</w:t>
      </w:r>
      <w:r w:rsidRPr="00935E0B">
        <w:rPr>
          <w:noProof w:val="0"/>
        </w:rPr>
        <w:t>dr</w:t>
      </w:r>
      <w:r w:rsidRPr="00935E0B">
        <w:rPr>
          <w:noProof w:val="0"/>
          <w:spacing w:val="-2"/>
        </w:rPr>
        <w:t>e</w:t>
      </w:r>
      <w:r w:rsidRPr="00935E0B">
        <w:rPr>
          <w:noProof w:val="0"/>
        </w:rPr>
        <w:t>ss first.</w:t>
      </w:r>
      <w:r w:rsidRPr="00935E0B">
        <w:rPr>
          <w:noProof w:val="0"/>
          <w:spacing w:val="-1"/>
        </w:rPr>
        <w:t xml:space="preserve"> </w:t>
      </w:r>
      <w:r w:rsidRPr="00935E0B">
        <w:rPr>
          <w:noProof w:val="0"/>
        </w:rPr>
        <w:t>To</w:t>
      </w:r>
      <w:r w:rsidRPr="00935E0B">
        <w:rPr>
          <w:noProof w:val="0"/>
          <w:spacing w:val="-1"/>
        </w:rPr>
        <w:t xml:space="preserve"> hel</w:t>
      </w:r>
      <w:r w:rsidRPr="00935E0B">
        <w:rPr>
          <w:noProof w:val="0"/>
        </w:rPr>
        <w:t>p</w:t>
      </w:r>
      <w:r w:rsidRPr="00935E0B">
        <w:rPr>
          <w:noProof w:val="0"/>
          <w:spacing w:val="-2"/>
        </w:rPr>
        <w:t xml:space="preserve"> </w:t>
      </w:r>
      <w:r w:rsidRPr="00935E0B">
        <w:rPr>
          <w:noProof w:val="0"/>
        </w:rPr>
        <w:t>you</w:t>
      </w:r>
      <w:r w:rsidRPr="00935E0B">
        <w:rPr>
          <w:noProof w:val="0"/>
          <w:spacing w:val="-1"/>
        </w:rPr>
        <w:t xml:space="preserve"> d</w:t>
      </w:r>
      <w:r w:rsidRPr="00935E0B">
        <w:rPr>
          <w:noProof w:val="0"/>
        </w:rPr>
        <w:t>o</w:t>
      </w:r>
      <w:r w:rsidRPr="00935E0B">
        <w:rPr>
          <w:noProof w:val="0"/>
          <w:spacing w:val="-1"/>
        </w:rPr>
        <w:t xml:space="preserve"> </w:t>
      </w:r>
      <w:r w:rsidRPr="00935E0B">
        <w:rPr>
          <w:noProof w:val="0"/>
        </w:rPr>
        <w:t>this,</w:t>
      </w:r>
      <w:r w:rsidRPr="00935E0B">
        <w:rPr>
          <w:noProof w:val="0"/>
          <w:spacing w:val="-1"/>
        </w:rPr>
        <w:t xml:space="preserve"> </w:t>
      </w:r>
      <w:r w:rsidRPr="00935E0B">
        <w:rPr>
          <w:noProof w:val="0"/>
        </w:rPr>
        <w:t>you</w:t>
      </w:r>
      <w:r w:rsidRPr="00935E0B">
        <w:rPr>
          <w:noProof w:val="0"/>
          <w:spacing w:val="-1"/>
        </w:rPr>
        <w:t xml:space="preserve"> </w:t>
      </w:r>
      <w:r w:rsidRPr="00935E0B">
        <w:rPr>
          <w:noProof w:val="0"/>
        </w:rPr>
        <w:t>c</w:t>
      </w:r>
      <w:r w:rsidRPr="00935E0B">
        <w:rPr>
          <w:noProof w:val="0"/>
          <w:spacing w:val="-2"/>
        </w:rPr>
        <w:t>a</w:t>
      </w:r>
      <w:r w:rsidRPr="00935E0B">
        <w:rPr>
          <w:noProof w:val="0"/>
        </w:rPr>
        <w:t>n</w:t>
      </w:r>
      <w:r w:rsidRPr="00935E0B">
        <w:rPr>
          <w:noProof w:val="0"/>
          <w:spacing w:val="-1"/>
        </w:rPr>
        <w:t xml:space="preserve"> us</w:t>
      </w:r>
      <w:r w:rsidRPr="00935E0B">
        <w:rPr>
          <w:noProof w:val="0"/>
        </w:rPr>
        <w:t>e</w:t>
      </w:r>
      <w:r w:rsidRPr="00935E0B">
        <w:rPr>
          <w:noProof w:val="0"/>
          <w:spacing w:val="-1"/>
        </w:rPr>
        <w:t xml:space="preserve"> </w:t>
      </w:r>
      <w:r w:rsidRPr="00935E0B">
        <w:rPr>
          <w:noProof w:val="0"/>
        </w:rPr>
        <w:t>the</w:t>
      </w:r>
      <w:r w:rsidRPr="00935E0B">
        <w:rPr>
          <w:noProof w:val="0"/>
          <w:spacing w:val="-1"/>
        </w:rPr>
        <w:t xml:space="preserve"> Ris</w:t>
      </w:r>
      <w:r w:rsidRPr="00935E0B">
        <w:rPr>
          <w:noProof w:val="0"/>
        </w:rPr>
        <w:t>k</w:t>
      </w:r>
      <w:r w:rsidRPr="00935E0B">
        <w:rPr>
          <w:noProof w:val="0"/>
          <w:spacing w:val="-1"/>
        </w:rPr>
        <w:t xml:space="preserve"> Matrix o</w:t>
      </w:r>
      <w:r w:rsidRPr="00935E0B">
        <w:rPr>
          <w:noProof w:val="0"/>
        </w:rPr>
        <w:t>n</w:t>
      </w:r>
      <w:r w:rsidRPr="00935E0B">
        <w:rPr>
          <w:noProof w:val="0"/>
          <w:spacing w:val="-1"/>
        </w:rPr>
        <w:t xml:space="preserve"> </w:t>
      </w:r>
      <w:r w:rsidRPr="00935E0B">
        <w:rPr>
          <w:noProof w:val="0"/>
        </w:rPr>
        <w:t>t</w:t>
      </w:r>
      <w:r w:rsidRPr="00935E0B">
        <w:rPr>
          <w:noProof w:val="0"/>
          <w:spacing w:val="-2"/>
        </w:rPr>
        <w:t>h</w:t>
      </w:r>
      <w:r w:rsidRPr="00935E0B">
        <w:rPr>
          <w:noProof w:val="0"/>
        </w:rPr>
        <w:t>e</w:t>
      </w:r>
      <w:r w:rsidRPr="00935E0B">
        <w:rPr>
          <w:noProof w:val="0"/>
          <w:spacing w:val="-1"/>
        </w:rPr>
        <w:t xml:space="preserve"> las</w:t>
      </w:r>
      <w:r w:rsidRPr="00935E0B">
        <w:rPr>
          <w:noProof w:val="0"/>
        </w:rPr>
        <w:t>t</w:t>
      </w:r>
      <w:r w:rsidRPr="00935E0B">
        <w:rPr>
          <w:noProof w:val="0"/>
          <w:spacing w:val="-1"/>
        </w:rPr>
        <w:t xml:space="preserve"> pa</w:t>
      </w:r>
      <w:r w:rsidRPr="00935E0B">
        <w:rPr>
          <w:noProof w:val="0"/>
          <w:spacing w:val="-2"/>
        </w:rPr>
        <w:t>g</w:t>
      </w:r>
      <w:r w:rsidRPr="00935E0B">
        <w:rPr>
          <w:noProof w:val="0"/>
          <w:spacing w:val="-1"/>
        </w:rPr>
        <w:t>e.</w:t>
      </w:r>
    </w:p>
    <w:p w:rsidR="00117D60" w:rsidRPr="00935E0B" w:rsidRDefault="00117D60" w:rsidP="003216D6">
      <w:pPr>
        <w:pStyle w:val="BodyCopy"/>
        <w:rPr>
          <w:rFonts w:eastAsia="Arial" w:cs="Arial"/>
          <w:noProof w:val="0"/>
          <w:szCs w:val="20"/>
        </w:rPr>
      </w:pPr>
      <w:r w:rsidRPr="00935E0B">
        <w:rPr>
          <w:rFonts w:eastAsia="Arial" w:cs="Arial"/>
          <w:b/>
          <w:bCs/>
          <w:noProof w:val="0"/>
          <w:spacing w:val="-1"/>
          <w:szCs w:val="20"/>
        </w:rPr>
        <w:t>S</w:t>
      </w:r>
      <w:r w:rsidRPr="00935E0B">
        <w:rPr>
          <w:rFonts w:eastAsia="Arial" w:cs="Arial"/>
          <w:b/>
          <w:bCs/>
          <w:noProof w:val="0"/>
          <w:szCs w:val="20"/>
        </w:rPr>
        <w:t>tep</w:t>
      </w:r>
      <w:r w:rsidRPr="00935E0B">
        <w:rPr>
          <w:rFonts w:eastAsia="Arial" w:cs="Arial"/>
          <w:b/>
          <w:bCs/>
          <w:noProof w:val="0"/>
          <w:spacing w:val="-1"/>
          <w:szCs w:val="20"/>
        </w:rPr>
        <w:t xml:space="preserve"> </w:t>
      </w:r>
      <w:r w:rsidRPr="00935E0B">
        <w:rPr>
          <w:rFonts w:eastAsia="Arial" w:cs="Arial"/>
          <w:b/>
          <w:bCs/>
          <w:noProof w:val="0"/>
          <w:szCs w:val="20"/>
        </w:rPr>
        <w:t xml:space="preserve">4: </w:t>
      </w:r>
      <w:r w:rsidRPr="00935E0B">
        <w:rPr>
          <w:rFonts w:eastAsia="Arial" w:cs="Arial"/>
          <w:noProof w:val="0"/>
          <w:spacing w:val="-2"/>
          <w:szCs w:val="20"/>
        </w:rPr>
        <w:t>T</w:t>
      </w:r>
      <w:r w:rsidRPr="00935E0B">
        <w:rPr>
          <w:rFonts w:eastAsia="Arial" w:cs="Arial"/>
          <w:noProof w:val="0"/>
          <w:szCs w:val="20"/>
        </w:rPr>
        <w:t>ake</w:t>
      </w:r>
      <w:r w:rsidRPr="00935E0B">
        <w:rPr>
          <w:rFonts w:eastAsia="Arial" w:cs="Arial"/>
          <w:noProof w:val="0"/>
          <w:spacing w:val="-1"/>
          <w:szCs w:val="20"/>
        </w:rPr>
        <w:t xml:space="preserve"> </w:t>
      </w:r>
      <w:r w:rsidRPr="00935E0B">
        <w:rPr>
          <w:rFonts w:eastAsia="Arial" w:cs="Arial"/>
          <w:noProof w:val="0"/>
          <w:szCs w:val="20"/>
        </w:rPr>
        <w:t>ste</w:t>
      </w:r>
      <w:r w:rsidRPr="00935E0B">
        <w:rPr>
          <w:rFonts w:eastAsia="Arial" w:cs="Arial"/>
          <w:noProof w:val="0"/>
          <w:spacing w:val="-2"/>
          <w:szCs w:val="20"/>
        </w:rPr>
        <w:t>p</w:t>
      </w:r>
      <w:r w:rsidRPr="00935E0B">
        <w:rPr>
          <w:rFonts w:eastAsia="Arial" w:cs="Arial"/>
          <w:noProof w:val="0"/>
          <w:szCs w:val="20"/>
        </w:rPr>
        <w:t>s/me</w:t>
      </w:r>
      <w:r w:rsidRPr="00935E0B">
        <w:rPr>
          <w:rFonts w:eastAsia="Arial" w:cs="Arial"/>
          <w:noProof w:val="0"/>
          <w:spacing w:val="-2"/>
          <w:szCs w:val="20"/>
        </w:rPr>
        <w:t>a</w:t>
      </w:r>
      <w:r w:rsidRPr="00935E0B">
        <w:rPr>
          <w:rFonts w:eastAsia="Arial" w:cs="Arial"/>
          <w:noProof w:val="0"/>
          <w:szCs w:val="20"/>
        </w:rPr>
        <w:t>s</w:t>
      </w:r>
      <w:r w:rsidRPr="00935E0B">
        <w:rPr>
          <w:rFonts w:eastAsia="Arial" w:cs="Arial"/>
          <w:noProof w:val="0"/>
          <w:spacing w:val="-2"/>
          <w:szCs w:val="20"/>
        </w:rPr>
        <w:t>u</w:t>
      </w:r>
      <w:r w:rsidRPr="00935E0B">
        <w:rPr>
          <w:rFonts w:eastAsia="Arial" w:cs="Arial"/>
          <w:noProof w:val="0"/>
          <w:spacing w:val="-1"/>
          <w:szCs w:val="20"/>
        </w:rPr>
        <w:t>re</w:t>
      </w:r>
      <w:r w:rsidRPr="00935E0B">
        <w:rPr>
          <w:rFonts w:eastAsia="Arial" w:cs="Arial"/>
          <w:noProof w:val="0"/>
          <w:szCs w:val="20"/>
        </w:rPr>
        <w:t>s</w:t>
      </w:r>
      <w:r w:rsidRPr="00935E0B">
        <w:rPr>
          <w:rFonts w:eastAsia="Arial" w:cs="Arial"/>
          <w:noProof w:val="0"/>
          <w:spacing w:val="-1"/>
          <w:szCs w:val="20"/>
        </w:rPr>
        <w:t xml:space="preserve"> </w:t>
      </w:r>
      <w:r w:rsidRPr="00935E0B">
        <w:rPr>
          <w:rFonts w:eastAsia="Arial" w:cs="Arial"/>
          <w:noProof w:val="0"/>
          <w:szCs w:val="20"/>
        </w:rPr>
        <w:t>to</w:t>
      </w:r>
      <w:r w:rsidRPr="00935E0B">
        <w:rPr>
          <w:rFonts w:eastAsia="Arial" w:cs="Arial"/>
          <w:noProof w:val="0"/>
          <w:spacing w:val="-1"/>
          <w:szCs w:val="20"/>
        </w:rPr>
        <w:t xml:space="preserve"> elimina</w:t>
      </w:r>
      <w:r w:rsidRPr="00935E0B">
        <w:rPr>
          <w:rFonts w:eastAsia="Arial" w:cs="Arial"/>
          <w:noProof w:val="0"/>
          <w:spacing w:val="-2"/>
          <w:szCs w:val="20"/>
        </w:rPr>
        <w:t>t</w:t>
      </w:r>
      <w:r w:rsidRPr="00935E0B">
        <w:rPr>
          <w:rFonts w:eastAsia="Arial" w:cs="Arial"/>
          <w:noProof w:val="0"/>
          <w:szCs w:val="20"/>
        </w:rPr>
        <w:t>e</w:t>
      </w:r>
      <w:r w:rsidRPr="00935E0B">
        <w:rPr>
          <w:rFonts w:eastAsia="Arial" w:cs="Arial"/>
          <w:noProof w:val="0"/>
          <w:spacing w:val="-1"/>
          <w:szCs w:val="20"/>
        </w:rPr>
        <w:t xml:space="preserve"> o</w:t>
      </w:r>
      <w:r w:rsidRPr="00935E0B">
        <w:rPr>
          <w:rFonts w:eastAsia="Arial" w:cs="Arial"/>
          <w:noProof w:val="0"/>
          <w:szCs w:val="20"/>
        </w:rPr>
        <w:t>r</w:t>
      </w:r>
      <w:r w:rsidRPr="00935E0B">
        <w:rPr>
          <w:rFonts w:eastAsia="Arial" w:cs="Arial"/>
          <w:noProof w:val="0"/>
          <w:spacing w:val="-1"/>
          <w:szCs w:val="20"/>
        </w:rPr>
        <w:t xml:space="preserve"> </w:t>
      </w:r>
      <w:r w:rsidRPr="00935E0B">
        <w:rPr>
          <w:rFonts w:eastAsia="Arial" w:cs="Arial"/>
          <w:noProof w:val="0"/>
          <w:szCs w:val="20"/>
        </w:rPr>
        <w:t>r</w:t>
      </w:r>
      <w:r w:rsidRPr="00935E0B">
        <w:rPr>
          <w:rFonts w:eastAsia="Arial" w:cs="Arial"/>
          <w:noProof w:val="0"/>
          <w:spacing w:val="-2"/>
          <w:szCs w:val="20"/>
        </w:rPr>
        <w:t>e</w:t>
      </w:r>
      <w:r w:rsidRPr="00935E0B">
        <w:rPr>
          <w:rFonts w:eastAsia="Arial" w:cs="Arial"/>
          <w:noProof w:val="0"/>
          <w:spacing w:val="-1"/>
          <w:szCs w:val="20"/>
        </w:rPr>
        <w:t>d</w:t>
      </w:r>
      <w:r w:rsidRPr="00935E0B">
        <w:rPr>
          <w:rFonts w:eastAsia="Arial" w:cs="Arial"/>
          <w:noProof w:val="0"/>
          <w:spacing w:val="-2"/>
          <w:szCs w:val="20"/>
        </w:rPr>
        <w:t>u</w:t>
      </w:r>
      <w:r w:rsidRPr="00935E0B">
        <w:rPr>
          <w:rFonts w:eastAsia="Arial" w:cs="Arial"/>
          <w:noProof w:val="0"/>
          <w:szCs w:val="20"/>
        </w:rPr>
        <w:t>ce</w:t>
      </w:r>
      <w:r w:rsidRPr="00935E0B">
        <w:rPr>
          <w:rFonts w:eastAsia="Arial" w:cs="Arial"/>
          <w:noProof w:val="0"/>
          <w:spacing w:val="-1"/>
          <w:szCs w:val="20"/>
        </w:rPr>
        <w:t xml:space="preserve"> </w:t>
      </w:r>
      <w:r w:rsidRPr="00935E0B">
        <w:rPr>
          <w:rFonts w:eastAsia="Arial" w:cs="Arial"/>
          <w:noProof w:val="0"/>
          <w:spacing w:val="2"/>
          <w:szCs w:val="20"/>
        </w:rPr>
        <w:t>t</w:t>
      </w:r>
      <w:r w:rsidRPr="00935E0B">
        <w:rPr>
          <w:rFonts w:eastAsia="Arial" w:cs="Arial"/>
          <w:noProof w:val="0"/>
          <w:spacing w:val="-1"/>
          <w:szCs w:val="20"/>
        </w:rPr>
        <w:t>h</w:t>
      </w:r>
      <w:r w:rsidRPr="00935E0B">
        <w:rPr>
          <w:rFonts w:eastAsia="Arial" w:cs="Arial"/>
          <w:noProof w:val="0"/>
          <w:szCs w:val="20"/>
        </w:rPr>
        <w:t>e</w:t>
      </w:r>
      <w:r w:rsidRPr="00935E0B">
        <w:rPr>
          <w:rFonts w:eastAsia="Arial" w:cs="Arial"/>
          <w:noProof w:val="0"/>
          <w:spacing w:val="-1"/>
          <w:szCs w:val="20"/>
        </w:rPr>
        <w:t xml:space="preserve"> </w:t>
      </w:r>
      <w:r w:rsidRPr="00935E0B">
        <w:rPr>
          <w:rFonts w:eastAsia="Arial" w:cs="Arial"/>
          <w:noProof w:val="0"/>
          <w:szCs w:val="20"/>
        </w:rPr>
        <w:t>risk.</w:t>
      </w:r>
      <w:r w:rsidRPr="00935E0B">
        <w:rPr>
          <w:rFonts w:eastAsia="Arial" w:cs="Arial"/>
          <w:noProof w:val="0"/>
          <w:spacing w:val="-1"/>
          <w:szCs w:val="20"/>
        </w:rPr>
        <w:t xml:space="preserve"> </w:t>
      </w:r>
      <w:r w:rsidRPr="00935E0B">
        <w:rPr>
          <w:rFonts w:eastAsia="Arial" w:cs="Arial"/>
          <w:noProof w:val="0"/>
          <w:szCs w:val="20"/>
        </w:rPr>
        <w:t>Th</w:t>
      </w:r>
      <w:r w:rsidRPr="00935E0B">
        <w:rPr>
          <w:rFonts w:eastAsia="Arial" w:cs="Arial"/>
          <w:noProof w:val="0"/>
          <w:spacing w:val="-2"/>
          <w:szCs w:val="20"/>
        </w:rPr>
        <w:t>i</w:t>
      </w:r>
      <w:r w:rsidRPr="00935E0B">
        <w:rPr>
          <w:rFonts w:eastAsia="Arial" w:cs="Arial"/>
          <w:noProof w:val="0"/>
          <w:szCs w:val="20"/>
        </w:rPr>
        <w:t xml:space="preserve">s </w:t>
      </w:r>
      <w:r w:rsidRPr="00935E0B">
        <w:rPr>
          <w:rFonts w:eastAsia="Arial" w:cs="Arial"/>
          <w:noProof w:val="0"/>
          <w:spacing w:val="-1"/>
          <w:szCs w:val="20"/>
        </w:rPr>
        <w:t>i</w:t>
      </w:r>
      <w:r w:rsidRPr="00935E0B">
        <w:rPr>
          <w:rFonts w:eastAsia="Arial" w:cs="Arial"/>
          <w:noProof w:val="0"/>
          <w:szCs w:val="20"/>
        </w:rPr>
        <w:t>s</w:t>
      </w:r>
      <w:r w:rsidRPr="00935E0B">
        <w:rPr>
          <w:rFonts w:eastAsia="Arial" w:cs="Arial"/>
          <w:noProof w:val="0"/>
          <w:spacing w:val="-1"/>
          <w:szCs w:val="20"/>
        </w:rPr>
        <w:t xml:space="preserve"> als</w:t>
      </w:r>
      <w:r w:rsidRPr="00935E0B">
        <w:rPr>
          <w:rFonts w:eastAsia="Arial" w:cs="Arial"/>
          <w:noProof w:val="0"/>
          <w:szCs w:val="20"/>
        </w:rPr>
        <w:t>o</w:t>
      </w:r>
      <w:r w:rsidRPr="00935E0B">
        <w:rPr>
          <w:rFonts w:eastAsia="Arial" w:cs="Arial"/>
          <w:noProof w:val="0"/>
          <w:spacing w:val="-1"/>
          <w:szCs w:val="20"/>
        </w:rPr>
        <w:t xml:space="preserve"> </w:t>
      </w:r>
      <w:r w:rsidRPr="00935E0B">
        <w:rPr>
          <w:rFonts w:eastAsia="Arial" w:cs="Arial"/>
          <w:noProof w:val="0"/>
          <w:szCs w:val="20"/>
        </w:rPr>
        <w:t>k</w:t>
      </w:r>
      <w:r w:rsidRPr="00935E0B">
        <w:rPr>
          <w:rFonts w:eastAsia="Arial" w:cs="Arial"/>
          <w:noProof w:val="0"/>
          <w:spacing w:val="-2"/>
          <w:szCs w:val="20"/>
        </w:rPr>
        <w:t>n</w:t>
      </w:r>
      <w:r w:rsidRPr="00935E0B">
        <w:rPr>
          <w:rFonts w:eastAsia="Arial" w:cs="Arial"/>
          <w:noProof w:val="0"/>
          <w:spacing w:val="-1"/>
          <w:szCs w:val="20"/>
        </w:rPr>
        <w:t>ow</w:t>
      </w:r>
      <w:r w:rsidRPr="00935E0B">
        <w:rPr>
          <w:rFonts w:eastAsia="Arial" w:cs="Arial"/>
          <w:noProof w:val="0"/>
          <w:szCs w:val="20"/>
        </w:rPr>
        <w:t>n</w:t>
      </w:r>
      <w:r w:rsidRPr="00935E0B">
        <w:rPr>
          <w:rFonts w:eastAsia="Arial" w:cs="Arial"/>
          <w:noProof w:val="0"/>
          <w:spacing w:val="-1"/>
          <w:szCs w:val="20"/>
        </w:rPr>
        <w:t xml:space="preserve"> a</w:t>
      </w:r>
      <w:r w:rsidRPr="00935E0B">
        <w:rPr>
          <w:rFonts w:eastAsia="Arial" w:cs="Arial"/>
          <w:noProof w:val="0"/>
          <w:szCs w:val="20"/>
        </w:rPr>
        <w:t>s</w:t>
      </w:r>
      <w:r w:rsidRPr="00935E0B">
        <w:rPr>
          <w:rFonts w:eastAsia="Arial" w:cs="Arial"/>
          <w:noProof w:val="0"/>
          <w:spacing w:val="-1"/>
          <w:szCs w:val="20"/>
        </w:rPr>
        <w:t xml:space="preserve"> </w:t>
      </w:r>
      <w:r w:rsidRPr="00935E0B">
        <w:rPr>
          <w:rFonts w:eastAsia="Arial" w:cs="Arial"/>
          <w:noProof w:val="0"/>
          <w:szCs w:val="20"/>
        </w:rPr>
        <w:t>‘r</w:t>
      </w:r>
      <w:r w:rsidRPr="00935E0B">
        <w:rPr>
          <w:rFonts w:eastAsia="Arial" w:cs="Arial"/>
          <w:noProof w:val="0"/>
          <w:spacing w:val="-2"/>
          <w:szCs w:val="20"/>
        </w:rPr>
        <w:t>i</w:t>
      </w:r>
      <w:r w:rsidRPr="00935E0B">
        <w:rPr>
          <w:rFonts w:eastAsia="Arial" w:cs="Arial"/>
          <w:noProof w:val="0"/>
          <w:szCs w:val="20"/>
        </w:rPr>
        <w:t>sk</w:t>
      </w:r>
      <w:r w:rsidRPr="00935E0B">
        <w:rPr>
          <w:rFonts w:eastAsia="Arial" w:cs="Arial"/>
          <w:noProof w:val="0"/>
          <w:spacing w:val="-2"/>
          <w:szCs w:val="20"/>
        </w:rPr>
        <w:t xml:space="preserve"> </w:t>
      </w:r>
      <w:r w:rsidRPr="00935E0B">
        <w:rPr>
          <w:rFonts w:eastAsia="Arial" w:cs="Arial"/>
          <w:noProof w:val="0"/>
          <w:szCs w:val="20"/>
        </w:rPr>
        <w:t>con</w:t>
      </w:r>
      <w:r w:rsidRPr="00935E0B">
        <w:rPr>
          <w:rFonts w:eastAsia="Arial" w:cs="Arial"/>
          <w:noProof w:val="0"/>
          <w:spacing w:val="-2"/>
          <w:szCs w:val="20"/>
        </w:rPr>
        <w:t>t</w:t>
      </w:r>
      <w:r w:rsidRPr="00935E0B">
        <w:rPr>
          <w:rFonts w:eastAsia="Arial" w:cs="Arial"/>
          <w:noProof w:val="0"/>
          <w:szCs w:val="20"/>
        </w:rPr>
        <w:t>rol’. Use the Hierarchy of Control to do this.</w:t>
      </w:r>
    </w:p>
    <w:p w:rsidR="00117D60" w:rsidRPr="00935E0B" w:rsidRDefault="00117D60" w:rsidP="003216D6">
      <w:pPr>
        <w:pStyle w:val="BodyCopy"/>
        <w:rPr>
          <w:rFonts w:eastAsia="Arial" w:cs="Arial"/>
          <w:noProof w:val="0"/>
          <w:szCs w:val="20"/>
        </w:rPr>
      </w:pPr>
      <w:r w:rsidRPr="00935E0B">
        <w:rPr>
          <w:b/>
          <w:noProof w:val="0"/>
        </w:rPr>
        <w:t>Step</w:t>
      </w:r>
      <w:r w:rsidRPr="00935E0B">
        <w:rPr>
          <w:b/>
          <w:noProof w:val="0"/>
          <w:spacing w:val="-1"/>
        </w:rPr>
        <w:t xml:space="preserve"> 5</w:t>
      </w:r>
      <w:r w:rsidRPr="00935E0B">
        <w:rPr>
          <w:b/>
          <w:noProof w:val="0"/>
        </w:rPr>
        <w:t xml:space="preserve">: </w:t>
      </w:r>
      <w:r w:rsidRPr="00935E0B">
        <w:rPr>
          <w:noProof w:val="0"/>
        </w:rPr>
        <w:t>K</w:t>
      </w:r>
      <w:r w:rsidRPr="00935E0B">
        <w:rPr>
          <w:noProof w:val="0"/>
          <w:spacing w:val="-2"/>
        </w:rPr>
        <w:t>e</w:t>
      </w:r>
      <w:r w:rsidRPr="00935E0B">
        <w:rPr>
          <w:noProof w:val="0"/>
        </w:rPr>
        <w:t>ep</w:t>
      </w:r>
      <w:r w:rsidRPr="00935E0B">
        <w:rPr>
          <w:noProof w:val="0"/>
          <w:spacing w:val="-2"/>
        </w:rPr>
        <w:t xml:space="preserve"> </w:t>
      </w:r>
      <w:r w:rsidRPr="00935E0B">
        <w:rPr>
          <w:noProof w:val="0"/>
        </w:rPr>
        <w:t>rec</w:t>
      </w:r>
      <w:r w:rsidRPr="00935E0B">
        <w:rPr>
          <w:noProof w:val="0"/>
          <w:spacing w:val="-2"/>
        </w:rPr>
        <w:t>o</w:t>
      </w:r>
      <w:r w:rsidRPr="00935E0B">
        <w:rPr>
          <w:noProof w:val="0"/>
        </w:rPr>
        <w:t>r</w:t>
      </w:r>
      <w:r w:rsidRPr="00935E0B">
        <w:rPr>
          <w:noProof w:val="0"/>
          <w:spacing w:val="-2"/>
        </w:rPr>
        <w:t>d</w:t>
      </w:r>
      <w:r w:rsidRPr="00935E0B">
        <w:rPr>
          <w:noProof w:val="0"/>
        </w:rPr>
        <w:t>s</w:t>
      </w:r>
      <w:r w:rsidRPr="00935E0B">
        <w:rPr>
          <w:noProof w:val="0"/>
          <w:spacing w:val="-1"/>
        </w:rPr>
        <w:t xml:space="preserve"> </w:t>
      </w:r>
      <w:r w:rsidRPr="00935E0B">
        <w:rPr>
          <w:noProof w:val="0"/>
        </w:rPr>
        <w:t>of</w:t>
      </w:r>
      <w:r w:rsidRPr="00935E0B">
        <w:rPr>
          <w:noProof w:val="0"/>
          <w:spacing w:val="-1"/>
        </w:rPr>
        <w:t xml:space="preserve"> </w:t>
      </w:r>
      <w:r w:rsidRPr="00935E0B">
        <w:rPr>
          <w:noProof w:val="0"/>
        </w:rPr>
        <w:t>the</w:t>
      </w:r>
      <w:r w:rsidRPr="00935E0B">
        <w:rPr>
          <w:noProof w:val="0"/>
          <w:spacing w:val="-1"/>
        </w:rPr>
        <w:t xml:space="preserve"> </w:t>
      </w:r>
      <w:r w:rsidRPr="00935E0B">
        <w:rPr>
          <w:noProof w:val="0"/>
        </w:rPr>
        <w:t>risk</w:t>
      </w:r>
      <w:r w:rsidRPr="00935E0B">
        <w:rPr>
          <w:noProof w:val="0"/>
          <w:spacing w:val="-1"/>
        </w:rPr>
        <w:t xml:space="preserve"> </w:t>
      </w:r>
      <w:r w:rsidRPr="00935E0B">
        <w:rPr>
          <w:noProof w:val="0"/>
          <w:spacing w:val="-2"/>
        </w:rPr>
        <w:t>a</w:t>
      </w:r>
      <w:r w:rsidRPr="00935E0B">
        <w:rPr>
          <w:noProof w:val="0"/>
        </w:rPr>
        <w:t>ss</w:t>
      </w:r>
      <w:r w:rsidRPr="00935E0B">
        <w:rPr>
          <w:noProof w:val="0"/>
          <w:spacing w:val="-2"/>
        </w:rPr>
        <w:t>e</w:t>
      </w:r>
      <w:r w:rsidRPr="00935E0B">
        <w:rPr>
          <w:noProof w:val="0"/>
        </w:rPr>
        <w:t>ssments</w:t>
      </w:r>
      <w:r w:rsidRPr="00935E0B">
        <w:rPr>
          <w:noProof w:val="0"/>
          <w:spacing w:val="-1"/>
        </w:rPr>
        <w:t xml:space="preserve"> </w:t>
      </w:r>
      <w:r w:rsidRPr="00935E0B">
        <w:rPr>
          <w:noProof w:val="0"/>
        </w:rPr>
        <w:t>you</w:t>
      </w:r>
      <w:r w:rsidRPr="00935E0B">
        <w:rPr>
          <w:noProof w:val="0"/>
          <w:spacing w:val="-1"/>
        </w:rPr>
        <w:t xml:space="preserve"> </w:t>
      </w:r>
      <w:r w:rsidRPr="00935E0B">
        <w:rPr>
          <w:noProof w:val="0"/>
        </w:rPr>
        <w:t>h</w:t>
      </w:r>
      <w:r w:rsidRPr="00935E0B">
        <w:rPr>
          <w:noProof w:val="0"/>
          <w:spacing w:val="-1"/>
        </w:rPr>
        <w:t>av</w:t>
      </w:r>
      <w:r w:rsidRPr="00935E0B">
        <w:rPr>
          <w:noProof w:val="0"/>
        </w:rPr>
        <w:t>e</w:t>
      </w:r>
      <w:r w:rsidRPr="00935E0B">
        <w:rPr>
          <w:noProof w:val="0"/>
          <w:spacing w:val="-1"/>
        </w:rPr>
        <w:t xml:space="preserve"> </w:t>
      </w:r>
      <w:r w:rsidRPr="00935E0B">
        <w:rPr>
          <w:noProof w:val="0"/>
        </w:rPr>
        <w:t>co</w:t>
      </w:r>
      <w:r w:rsidRPr="00935E0B">
        <w:rPr>
          <w:noProof w:val="0"/>
          <w:spacing w:val="-1"/>
        </w:rPr>
        <w:t>mpleted</w:t>
      </w:r>
      <w:r w:rsidRPr="00935E0B">
        <w:rPr>
          <w:noProof w:val="0"/>
        </w:rPr>
        <w:t>.</w:t>
      </w:r>
      <w:r w:rsidRPr="00935E0B">
        <w:rPr>
          <w:noProof w:val="0"/>
          <w:spacing w:val="-1"/>
        </w:rPr>
        <w:t xml:space="preserve"> Ma</w:t>
      </w:r>
      <w:r w:rsidRPr="00935E0B">
        <w:rPr>
          <w:noProof w:val="0"/>
        </w:rPr>
        <w:t>ke</w:t>
      </w:r>
      <w:r w:rsidRPr="00935E0B">
        <w:rPr>
          <w:noProof w:val="0"/>
          <w:spacing w:val="-1"/>
        </w:rPr>
        <w:t xml:space="preserve"> sur</w:t>
      </w:r>
      <w:r w:rsidRPr="00935E0B">
        <w:rPr>
          <w:noProof w:val="0"/>
        </w:rPr>
        <w:t>e</w:t>
      </w:r>
      <w:r w:rsidRPr="00935E0B">
        <w:rPr>
          <w:noProof w:val="0"/>
          <w:spacing w:val="-1"/>
        </w:rPr>
        <w:t xml:space="preserve"> </w:t>
      </w:r>
      <w:r w:rsidRPr="00935E0B">
        <w:rPr>
          <w:noProof w:val="0"/>
          <w:spacing w:val="-2"/>
        </w:rPr>
        <w:t>t</w:t>
      </w:r>
      <w:r w:rsidRPr="00935E0B">
        <w:rPr>
          <w:noProof w:val="0"/>
          <w:spacing w:val="-1"/>
        </w:rPr>
        <w:t>ha</w:t>
      </w:r>
      <w:r w:rsidRPr="00935E0B">
        <w:rPr>
          <w:noProof w:val="0"/>
        </w:rPr>
        <w:t>t</w:t>
      </w:r>
      <w:r w:rsidRPr="00935E0B">
        <w:rPr>
          <w:noProof w:val="0"/>
          <w:spacing w:val="-1"/>
        </w:rPr>
        <w:t xml:space="preserve"> th</w:t>
      </w:r>
      <w:r w:rsidRPr="00935E0B">
        <w:rPr>
          <w:noProof w:val="0"/>
        </w:rPr>
        <w:t>e</w:t>
      </w:r>
      <w:r w:rsidRPr="00935E0B">
        <w:rPr>
          <w:noProof w:val="0"/>
          <w:spacing w:val="-1"/>
        </w:rPr>
        <w:t xml:space="preserve"> risk </w:t>
      </w:r>
      <w:r w:rsidRPr="00935E0B">
        <w:rPr>
          <w:noProof w:val="0"/>
        </w:rPr>
        <w:t>controls</w:t>
      </w:r>
      <w:r w:rsidRPr="00935E0B">
        <w:rPr>
          <w:noProof w:val="0"/>
          <w:spacing w:val="-1"/>
        </w:rPr>
        <w:t xml:space="preserve"> </w:t>
      </w:r>
      <w:r w:rsidRPr="00935E0B">
        <w:rPr>
          <w:noProof w:val="0"/>
          <w:spacing w:val="-2"/>
        </w:rPr>
        <w:t>a</w:t>
      </w:r>
      <w:r w:rsidRPr="00935E0B">
        <w:rPr>
          <w:noProof w:val="0"/>
        </w:rPr>
        <w:t>re</w:t>
      </w:r>
      <w:r w:rsidRPr="00935E0B">
        <w:rPr>
          <w:noProof w:val="0"/>
          <w:spacing w:val="-2"/>
        </w:rPr>
        <w:t xml:space="preserve"> </w:t>
      </w:r>
      <w:r w:rsidRPr="00935E0B">
        <w:rPr>
          <w:noProof w:val="0"/>
        </w:rPr>
        <w:t>well</w:t>
      </w:r>
      <w:r w:rsidRPr="00935E0B">
        <w:rPr>
          <w:noProof w:val="0"/>
          <w:spacing w:val="-1"/>
        </w:rPr>
        <w:t xml:space="preserve"> </w:t>
      </w:r>
      <w:r w:rsidRPr="00935E0B">
        <w:rPr>
          <w:noProof w:val="0"/>
        </w:rPr>
        <w:t>d</w:t>
      </w:r>
      <w:r w:rsidRPr="00935E0B">
        <w:rPr>
          <w:noProof w:val="0"/>
          <w:spacing w:val="-2"/>
        </w:rPr>
        <w:t>o</w:t>
      </w:r>
      <w:r w:rsidRPr="00935E0B">
        <w:rPr>
          <w:noProof w:val="0"/>
        </w:rPr>
        <w:t>cu</w:t>
      </w:r>
      <w:r w:rsidRPr="00935E0B">
        <w:rPr>
          <w:noProof w:val="0"/>
          <w:spacing w:val="-2"/>
        </w:rPr>
        <w:t>m</w:t>
      </w:r>
      <w:r w:rsidRPr="00935E0B">
        <w:rPr>
          <w:noProof w:val="0"/>
        </w:rPr>
        <w:t>e</w:t>
      </w:r>
      <w:r w:rsidRPr="00935E0B">
        <w:rPr>
          <w:noProof w:val="0"/>
          <w:spacing w:val="-2"/>
        </w:rPr>
        <w:t>n</w:t>
      </w:r>
      <w:r w:rsidRPr="00935E0B">
        <w:rPr>
          <w:noProof w:val="0"/>
          <w:spacing w:val="-1"/>
        </w:rPr>
        <w:t>t</w:t>
      </w:r>
      <w:r w:rsidRPr="00935E0B">
        <w:rPr>
          <w:noProof w:val="0"/>
        </w:rPr>
        <w:t>ed and</w:t>
      </w:r>
      <w:r w:rsidRPr="00935E0B">
        <w:rPr>
          <w:noProof w:val="0"/>
          <w:spacing w:val="-1"/>
        </w:rPr>
        <w:t xml:space="preserve"> </w:t>
      </w:r>
      <w:r w:rsidRPr="00935E0B">
        <w:rPr>
          <w:noProof w:val="0"/>
        </w:rPr>
        <w:t>emp</w:t>
      </w:r>
      <w:r w:rsidRPr="00935E0B">
        <w:rPr>
          <w:noProof w:val="0"/>
          <w:spacing w:val="-2"/>
        </w:rPr>
        <w:t>l</w:t>
      </w:r>
      <w:r w:rsidRPr="00935E0B">
        <w:rPr>
          <w:noProof w:val="0"/>
        </w:rPr>
        <w:t>oyees</w:t>
      </w:r>
      <w:r w:rsidRPr="00935E0B">
        <w:rPr>
          <w:noProof w:val="0"/>
          <w:spacing w:val="-1"/>
        </w:rPr>
        <w:t xml:space="preserve"> </w:t>
      </w:r>
      <w:r w:rsidRPr="00935E0B">
        <w:rPr>
          <w:noProof w:val="0"/>
          <w:spacing w:val="-2"/>
        </w:rPr>
        <w:t>a</w:t>
      </w:r>
      <w:r w:rsidRPr="00935E0B">
        <w:rPr>
          <w:noProof w:val="0"/>
        </w:rPr>
        <w:t>re</w:t>
      </w:r>
      <w:r w:rsidRPr="00935E0B">
        <w:rPr>
          <w:noProof w:val="0"/>
          <w:spacing w:val="-1"/>
        </w:rPr>
        <w:t xml:space="preserve"> </w:t>
      </w:r>
      <w:r w:rsidRPr="00935E0B">
        <w:rPr>
          <w:noProof w:val="0"/>
        </w:rPr>
        <w:t>in</w:t>
      </w:r>
      <w:r w:rsidRPr="00935E0B">
        <w:rPr>
          <w:noProof w:val="0"/>
          <w:spacing w:val="-2"/>
        </w:rPr>
        <w:t>f</w:t>
      </w:r>
      <w:r w:rsidRPr="00935E0B">
        <w:rPr>
          <w:noProof w:val="0"/>
        </w:rPr>
        <w:t>orm</w:t>
      </w:r>
      <w:r w:rsidRPr="00935E0B">
        <w:rPr>
          <w:noProof w:val="0"/>
          <w:spacing w:val="-2"/>
        </w:rPr>
        <w:t>e</w:t>
      </w:r>
      <w:r w:rsidRPr="00935E0B">
        <w:rPr>
          <w:noProof w:val="0"/>
        </w:rPr>
        <w:t>d</w:t>
      </w:r>
      <w:r w:rsidRPr="00935E0B">
        <w:rPr>
          <w:noProof w:val="0"/>
          <w:spacing w:val="-1"/>
        </w:rPr>
        <w:t xml:space="preserve"> </w:t>
      </w:r>
      <w:r w:rsidRPr="00935E0B">
        <w:rPr>
          <w:noProof w:val="0"/>
        </w:rPr>
        <w:t>ab</w:t>
      </w:r>
      <w:r w:rsidRPr="00935E0B">
        <w:rPr>
          <w:noProof w:val="0"/>
          <w:spacing w:val="-2"/>
        </w:rPr>
        <w:t>o</w:t>
      </w:r>
      <w:r w:rsidRPr="00935E0B">
        <w:rPr>
          <w:noProof w:val="0"/>
        </w:rPr>
        <w:t>ut</w:t>
      </w:r>
      <w:r w:rsidRPr="00935E0B">
        <w:rPr>
          <w:noProof w:val="0"/>
          <w:spacing w:val="-1"/>
        </w:rPr>
        <w:t xml:space="preserve"> </w:t>
      </w:r>
      <w:r w:rsidRPr="00935E0B">
        <w:rPr>
          <w:noProof w:val="0"/>
        </w:rPr>
        <w:t>the</w:t>
      </w:r>
      <w:r w:rsidRPr="00935E0B">
        <w:rPr>
          <w:noProof w:val="0"/>
          <w:spacing w:val="-1"/>
        </w:rPr>
        <w:t xml:space="preserve"> </w:t>
      </w:r>
      <w:r w:rsidRPr="00935E0B">
        <w:rPr>
          <w:noProof w:val="0"/>
        </w:rPr>
        <w:t>con</w:t>
      </w:r>
      <w:r w:rsidRPr="00935E0B">
        <w:rPr>
          <w:noProof w:val="0"/>
          <w:spacing w:val="-2"/>
        </w:rPr>
        <w:t>t</w:t>
      </w:r>
      <w:r w:rsidRPr="00935E0B">
        <w:rPr>
          <w:noProof w:val="0"/>
        </w:rPr>
        <w:t>rols</w:t>
      </w:r>
      <w:r w:rsidRPr="00935E0B">
        <w:rPr>
          <w:noProof w:val="0"/>
          <w:spacing w:val="-1"/>
        </w:rPr>
        <w:t xml:space="preserve"> </w:t>
      </w:r>
      <w:r w:rsidRPr="00935E0B">
        <w:rPr>
          <w:noProof w:val="0"/>
          <w:spacing w:val="-2"/>
        </w:rPr>
        <w:t>a</w:t>
      </w:r>
      <w:r w:rsidRPr="00935E0B">
        <w:rPr>
          <w:noProof w:val="0"/>
        </w:rPr>
        <w:t>nd</w:t>
      </w:r>
      <w:r w:rsidRPr="00935E0B">
        <w:rPr>
          <w:noProof w:val="0"/>
          <w:spacing w:val="-1"/>
        </w:rPr>
        <w:t xml:space="preserve"> </w:t>
      </w:r>
      <w:r w:rsidRPr="00935E0B">
        <w:rPr>
          <w:noProof w:val="0"/>
        </w:rPr>
        <w:t>safe</w:t>
      </w:r>
      <w:r w:rsidRPr="00935E0B">
        <w:rPr>
          <w:noProof w:val="0"/>
          <w:spacing w:val="-2"/>
        </w:rPr>
        <w:t xml:space="preserve"> </w:t>
      </w:r>
      <w:r w:rsidRPr="00935E0B">
        <w:rPr>
          <w:noProof w:val="0"/>
        </w:rPr>
        <w:t xml:space="preserve">work </w:t>
      </w:r>
      <w:r w:rsidRPr="00935E0B">
        <w:rPr>
          <w:noProof w:val="0"/>
          <w:spacing w:val="-1"/>
        </w:rPr>
        <w:t>pr</w:t>
      </w:r>
      <w:r w:rsidRPr="00935E0B">
        <w:rPr>
          <w:noProof w:val="0"/>
          <w:spacing w:val="-2"/>
        </w:rPr>
        <w:t>o</w:t>
      </w:r>
      <w:r w:rsidRPr="00935E0B">
        <w:rPr>
          <w:noProof w:val="0"/>
        </w:rPr>
        <w:t>c</w:t>
      </w:r>
      <w:r w:rsidRPr="00935E0B">
        <w:rPr>
          <w:noProof w:val="0"/>
          <w:spacing w:val="-1"/>
        </w:rPr>
        <w:t>e</w:t>
      </w:r>
      <w:r w:rsidRPr="00935E0B">
        <w:rPr>
          <w:noProof w:val="0"/>
          <w:spacing w:val="-2"/>
        </w:rPr>
        <w:t>d</w:t>
      </w:r>
      <w:r w:rsidRPr="00935E0B">
        <w:rPr>
          <w:noProof w:val="0"/>
          <w:spacing w:val="-1"/>
        </w:rPr>
        <w:t>ure</w:t>
      </w:r>
      <w:r w:rsidRPr="00935E0B">
        <w:rPr>
          <w:noProof w:val="0"/>
        </w:rPr>
        <w:t>s</w:t>
      </w:r>
      <w:r w:rsidRPr="00935E0B">
        <w:rPr>
          <w:noProof w:val="0"/>
          <w:spacing w:val="-1"/>
        </w:rPr>
        <w:t xml:space="preserve"> t</w:t>
      </w:r>
      <w:r w:rsidRPr="00935E0B">
        <w:rPr>
          <w:noProof w:val="0"/>
          <w:spacing w:val="-2"/>
        </w:rPr>
        <w:t>h</w:t>
      </w:r>
      <w:r w:rsidRPr="00935E0B">
        <w:rPr>
          <w:noProof w:val="0"/>
          <w:spacing w:val="-1"/>
        </w:rPr>
        <w:t>a</w:t>
      </w:r>
      <w:r w:rsidRPr="00935E0B">
        <w:rPr>
          <w:noProof w:val="0"/>
        </w:rPr>
        <w:t>t</w:t>
      </w:r>
      <w:r w:rsidRPr="00935E0B">
        <w:rPr>
          <w:noProof w:val="0"/>
          <w:spacing w:val="-1"/>
        </w:rPr>
        <w:t xml:space="preserve"> hav</w:t>
      </w:r>
      <w:r w:rsidRPr="00935E0B">
        <w:rPr>
          <w:noProof w:val="0"/>
        </w:rPr>
        <w:t>e</w:t>
      </w:r>
      <w:r w:rsidRPr="00935E0B">
        <w:rPr>
          <w:noProof w:val="0"/>
          <w:spacing w:val="-1"/>
        </w:rPr>
        <w:t xml:space="preserve"> bee</w:t>
      </w:r>
      <w:r w:rsidRPr="00935E0B">
        <w:rPr>
          <w:noProof w:val="0"/>
        </w:rPr>
        <w:t>n</w:t>
      </w:r>
      <w:r w:rsidRPr="00935E0B">
        <w:rPr>
          <w:noProof w:val="0"/>
          <w:spacing w:val="-2"/>
        </w:rPr>
        <w:t xml:space="preserve"> </w:t>
      </w:r>
      <w:r w:rsidRPr="00935E0B">
        <w:rPr>
          <w:noProof w:val="0"/>
          <w:spacing w:val="-1"/>
        </w:rPr>
        <w:t>pu</w:t>
      </w:r>
      <w:r w:rsidRPr="00935E0B">
        <w:rPr>
          <w:noProof w:val="0"/>
        </w:rPr>
        <w:t>t</w:t>
      </w:r>
      <w:r w:rsidRPr="00935E0B">
        <w:rPr>
          <w:noProof w:val="0"/>
          <w:spacing w:val="-1"/>
        </w:rPr>
        <w:t xml:space="preserve"> int</w:t>
      </w:r>
      <w:r w:rsidRPr="00935E0B">
        <w:rPr>
          <w:noProof w:val="0"/>
        </w:rPr>
        <w:t>o</w:t>
      </w:r>
      <w:r w:rsidRPr="00935E0B">
        <w:rPr>
          <w:noProof w:val="0"/>
          <w:spacing w:val="-1"/>
        </w:rPr>
        <w:t xml:space="preserve"> plac</w:t>
      </w:r>
      <w:r w:rsidRPr="00935E0B">
        <w:rPr>
          <w:noProof w:val="0"/>
          <w:spacing w:val="-2"/>
        </w:rPr>
        <w:t>e</w:t>
      </w:r>
      <w:r w:rsidRPr="00935E0B">
        <w:rPr>
          <w:noProof w:val="0"/>
        </w:rPr>
        <w:t>.</w:t>
      </w:r>
    </w:p>
    <w:p w:rsidR="00E17143" w:rsidRPr="00935E0B" w:rsidRDefault="00E17143">
      <w:pPr>
        <w:rPr>
          <w:rFonts w:ascii="Helvetica" w:eastAsiaTheme="majorEastAsia" w:hAnsi="Helvetica" w:cstheme="majorBidi"/>
          <w:b/>
          <w:bCs/>
          <w:color w:val="45545F"/>
          <w:sz w:val="28"/>
        </w:rPr>
      </w:pPr>
      <w:r w:rsidRPr="00935E0B">
        <w:rPr>
          <w:rFonts w:ascii="Helvetica" w:hAnsi="Helvetica"/>
        </w:rPr>
        <w:br w:type="page"/>
      </w:r>
    </w:p>
    <w:p w:rsidR="006948F8" w:rsidRPr="00935E0B" w:rsidRDefault="006948F8" w:rsidP="006948F8">
      <w:pPr>
        <w:pStyle w:val="Heading3"/>
        <w:ind w:left="0" w:firstLine="0"/>
      </w:pPr>
      <w:r w:rsidRPr="00935E0B">
        <w:t>Risk Assessment record for Bed making</w:t>
      </w:r>
      <w:r w:rsidR="006102BE" w:rsidRPr="00935E0B">
        <w:t xml:space="preserve"> </w:t>
      </w:r>
    </w:p>
    <w:tbl>
      <w:tblPr>
        <w:tblStyle w:val="TableGrid"/>
        <w:tblW w:w="0" w:type="auto"/>
        <w:tblLook w:val="04A0" w:firstRow="1" w:lastRow="0" w:firstColumn="1" w:lastColumn="0" w:noHBand="0" w:noVBand="1"/>
      </w:tblPr>
      <w:tblGrid>
        <w:gridCol w:w="2518"/>
        <w:gridCol w:w="1418"/>
        <w:gridCol w:w="2551"/>
        <w:gridCol w:w="1689"/>
        <w:gridCol w:w="1066"/>
      </w:tblGrid>
      <w:tr w:rsidR="00E17143" w:rsidRPr="00935E0B" w:rsidTr="000048B0">
        <w:trPr>
          <w:trHeight w:val="112"/>
          <w:tblHeader/>
        </w:trPr>
        <w:tc>
          <w:tcPr>
            <w:tcW w:w="6487" w:type="dxa"/>
            <w:gridSpan w:val="3"/>
            <w:vMerge w:val="restart"/>
            <w:shd w:val="clear" w:color="auto" w:fill="45545F"/>
            <w:vAlign w:val="center"/>
          </w:tcPr>
          <w:p w:rsidR="00E17143" w:rsidRPr="00935E0B" w:rsidRDefault="00E17143" w:rsidP="000048B0">
            <w:pPr>
              <w:pStyle w:val="TableHeading"/>
              <w:rPr>
                <w:noProof w:val="0"/>
                <w:sz w:val="22"/>
              </w:rPr>
            </w:pPr>
            <w:r w:rsidRPr="00935E0B">
              <w:rPr>
                <w:noProof w:val="0"/>
              </w:rPr>
              <w:t>TASK/ACTIVITY: Bed</w:t>
            </w:r>
            <w:r w:rsidRPr="00935E0B">
              <w:rPr>
                <w:noProof w:val="0"/>
                <w:spacing w:val="-18"/>
              </w:rPr>
              <w:t xml:space="preserve"> </w:t>
            </w:r>
            <w:r w:rsidRPr="00935E0B">
              <w:rPr>
                <w:noProof w:val="0"/>
              </w:rPr>
              <w:t>making/changing</w:t>
            </w:r>
          </w:p>
        </w:tc>
        <w:tc>
          <w:tcPr>
            <w:tcW w:w="1689" w:type="dxa"/>
            <w:shd w:val="clear" w:color="auto" w:fill="45545F"/>
            <w:vAlign w:val="center"/>
          </w:tcPr>
          <w:p w:rsidR="00E17143" w:rsidRPr="00935E0B" w:rsidRDefault="00E17143" w:rsidP="000048B0">
            <w:pPr>
              <w:pStyle w:val="TableHeading"/>
              <w:rPr>
                <w:rFonts w:eastAsia="Arial" w:cs="Arial"/>
                <w:noProof w:val="0"/>
                <w:szCs w:val="20"/>
              </w:rPr>
            </w:pPr>
            <w:r w:rsidRPr="00935E0B">
              <w:rPr>
                <w:noProof w:val="0"/>
                <w:szCs w:val="20"/>
              </w:rPr>
              <w:t>Date</w:t>
            </w:r>
            <w:r w:rsidRPr="00935E0B">
              <w:rPr>
                <w:noProof w:val="0"/>
                <w:spacing w:val="-1"/>
                <w:szCs w:val="20"/>
              </w:rPr>
              <w:t xml:space="preserve"> </w:t>
            </w:r>
            <w:r w:rsidRPr="00935E0B">
              <w:rPr>
                <w:noProof w:val="0"/>
                <w:szCs w:val="20"/>
              </w:rPr>
              <w:t>assessment</w:t>
            </w:r>
            <w:r w:rsidRPr="00935E0B">
              <w:rPr>
                <w:noProof w:val="0"/>
                <w:spacing w:val="-1"/>
                <w:szCs w:val="20"/>
              </w:rPr>
              <w:t xml:space="preserve"> </w:t>
            </w:r>
            <w:r w:rsidRPr="00935E0B">
              <w:rPr>
                <w:noProof w:val="0"/>
                <w:szCs w:val="20"/>
              </w:rPr>
              <w:t>conducted and by</w:t>
            </w:r>
            <w:r w:rsidRPr="00935E0B">
              <w:rPr>
                <w:noProof w:val="0"/>
                <w:spacing w:val="-13"/>
                <w:szCs w:val="20"/>
              </w:rPr>
              <w:t xml:space="preserve"> </w:t>
            </w:r>
            <w:r w:rsidRPr="00935E0B">
              <w:rPr>
                <w:noProof w:val="0"/>
                <w:szCs w:val="20"/>
              </w:rPr>
              <w:t>whom</w:t>
            </w:r>
          </w:p>
        </w:tc>
        <w:tc>
          <w:tcPr>
            <w:tcW w:w="1066" w:type="dxa"/>
            <w:shd w:val="clear" w:color="auto" w:fill="45545F"/>
            <w:vAlign w:val="center"/>
          </w:tcPr>
          <w:p w:rsidR="00E17143" w:rsidRPr="00935E0B" w:rsidRDefault="00E17143" w:rsidP="000048B0">
            <w:pPr>
              <w:pStyle w:val="TableHeading"/>
              <w:rPr>
                <w:noProof w:val="0"/>
                <w:sz w:val="22"/>
              </w:rPr>
            </w:pPr>
          </w:p>
        </w:tc>
      </w:tr>
      <w:tr w:rsidR="00E17143" w:rsidRPr="00935E0B" w:rsidTr="000048B0">
        <w:trPr>
          <w:trHeight w:val="112"/>
          <w:tblHeader/>
        </w:trPr>
        <w:tc>
          <w:tcPr>
            <w:tcW w:w="6487" w:type="dxa"/>
            <w:gridSpan w:val="3"/>
            <w:vMerge/>
            <w:tcBorders>
              <w:bottom w:val="single" w:sz="4" w:space="0" w:color="auto"/>
            </w:tcBorders>
            <w:shd w:val="clear" w:color="auto" w:fill="45545F"/>
            <w:vAlign w:val="center"/>
          </w:tcPr>
          <w:p w:rsidR="00E17143" w:rsidRPr="00935E0B" w:rsidRDefault="00E17143" w:rsidP="000048B0">
            <w:pPr>
              <w:pStyle w:val="TableHeading"/>
              <w:rPr>
                <w:noProof w:val="0"/>
              </w:rPr>
            </w:pPr>
          </w:p>
        </w:tc>
        <w:tc>
          <w:tcPr>
            <w:tcW w:w="1689" w:type="dxa"/>
            <w:tcBorders>
              <w:bottom w:val="single" w:sz="4" w:space="0" w:color="auto"/>
            </w:tcBorders>
            <w:shd w:val="clear" w:color="auto" w:fill="45545F"/>
            <w:vAlign w:val="center"/>
          </w:tcPr>
          <w:p w:rsidR="00E17143" w:rsidRPr="00935E0B" w:rsidRDefault="00E17143" w:rsidP="000048B0">
            <w:pPr>
              <w:pStyle w:val="TableHeading"/>
              <w:rPr>
                <w:rFonts w:eastAsia="Arial" w:cs="Arial"/>
                <w:noProof w:val="0"/>
                <w:szCs w:val="20"/>
              </w:rPr>
            </w:pPr>
            <w:r w:rsidRPr="00935E0B">
              <w:rPr>
                <w:noProof w:val="0"/>
                <w:szCs w:val="20"/>
              </w:rPr>
              <w:t>Date assessment</w:t>
            </w:r>
            <w:r w:rsidRPr="00935E0B">
              <w:rPr>
                <w:noProof w:val="0"/>
                <w:spacing w:val="-12"/>
                <w:szCs w:val="20"/>
              </w:rPr>
              <w:t xml:space="preserve"> </w:t>
            </w:r>
            <w:r w:rsidRPr="00935E0B">
              <w:rPr>
                <w:noProof w:val="0"/>
                <w:szCs w:val="20"/>
              </w:rPr>
              <w:t>reviewed</w:t>
            </w:r>
            <w:r w:rsidRPr="00935E0B">
              <w:rPr>
                <w:noProof w:val="0"/>
                <w:spacing w:val="-1"/>
                <w:szCs w:val="20"/>
              </w:rPr>
              <w:t xml:space="preserve"> </w:t>
            </w:r>
            <w:r w:rsidRPr="00935E0B">
              <w:rPr>
                <w:noProof w:val="0"/>
                <w:szCs w:val="20"/>
              </w:rPr>
              <w:t>and by</w:t>
            </w:r>
            <w:r w:rsidRPr="00935E0B">
              <w:rPr>
                <w:noProof w:val="0"/>
                <w:spacing w:val="-4"/>
                <w:szCs w:val="20"/>
              </w:rPr>
              <w:t xml:space="preserve"> </w:t>
            </w:r>
            <w:r w:rsidRPr="00935E0B">
              <w:rPr>
                <w:noProof w:val="0"/>
                <w:szCs w:val="20"/>
              </w:rPr>
              <w:t>whom</w:t>
            </w:r>
          </w:p>
        </w:tc>
        <w:tc>
          <w:tcPr>
            <w:tcW w:w="1066" w:type="dxa"/>
            <w:tcBorders>
              <w:bottom w:val="single" w:sz="4" w:space="0" w:color="auto"/>
            </w:tcBorders>
            <w:shd w:val="clear" w:color="auto" w:fill="45545F"/>
            <w:vAlign w:val="center"/>
          </w:tcPr>
          <w:p w:rsidR="00E17143" w:rsidRPr="00935E0B" w:rsidRDefault="00E17143" w:rsidP="000048B0">
            <w:pPr>
              <w:pStyle w:val="TableHeading"/>
              <w:rPr>
                <w:noProof w:val="0"/>
                <w:sz w:val="22"/>
              </w:rPr>
            </w:pPr>
          </w:p>
        </w:tc>
      </w:tr>
      <w:tr w:rsidR="00E17143" w:rsidRPr="00935E0B" w:rsidTr="00E17143">
        <w:trPr>
          <w:tblHeader/>
        </w:trPr>
        <w:tc>
          <w:tcPr>
            <w:tcW w:w="2518" w:type="dxa"/>
            <w:shd w:val="clear" w:color="auto" w:fill="E6E6E6"/>
            <w:vAlign w:val="center"/>
          </w:tcPr>
          <w:p w:rsidR="00E17143" w:rsidRPr="00935E0B" w:rsidRDefault="00E17143" w:rsidP="00E17143">
            <w:pPr>
              <w:pStyle w:val="TableText"/>
              <w:keepNext/>
              <w:rPr>
                <w:rFonts w:eastAsia="Arial" w:cs="Arial"/>
                <w:noProof w:val="0"/>
              </w:rPr>
            </w:pPr>
            <w:r w:rsidRPr="00935E0B">
              <w:rPr>
                <w:b/>
                <w:noProof w:val="0"/>
              </w:rPr>
              <w:t>Hazards</w:t>
            </w:r>
            <w:r w:rsidRPr="00935E0B">
              <w:rPr>
                <w:b/>
                <w:noProof w:val="0"/>
                <w:spacing w:val="-6"/>
              </w:rPr>
              <w:t xml:space="preserve"> </w:t>
            </w:r>
            <w:r w:rsidRPr="00935E0B">
              <w:rPr>
                <w:b/>
                <w:noProof w:val="0"/>
              </w:rPr>
              <w:t>identified</w:t>
            </w:r>
          </w:p>
        </w:tc>
        <w:tc>
          <w:tcPr>
            <w:tcW w:w="1418" w:type="dxa"/>
            <w:shd w:val="clear" w:color="auto" w:fill="E6E6E6"/>
            <w:vAlign w:val="center"/>
          </w:tcPr>
          <w:p w:rsidR="00E17143" w:rsidRPr="00935E0B" w:rsidRDefault="00E17143" w:rsidP="00E17143">
            <w:pPr>
              <w:pStyle w:val="TableText"/>
              <w:keepNext/>
              <w:rPr>
                <w:rFonts w:eastAsia="Arial" w:cs="Arial"/>
                <w:noProof w:val="0"/>
              </w:rPr>
            </w:pPr>
            <w:r w:rsidRPr="00935E0B">
              <w:rPr>
                <w:b/>
                <w:noProof w:val="0"/>
              </w:rPr>
              <w:t>Level of</w:t>
            </w:r>
            <w:r w:rsidRPr="00935E0B">
              <w:rPr>
                <w:b/>
                <w:noProof w:val="0"/>
                <w:spacing w:val="-4"/>
              </w:rPr>
              <w:t xml:space="preserve"> </w:t>
            </w:r>
            <w:r w:rsidRPr="00935E0B">
              <w:rPr>
                <w:b/>
                <w:noProof w:val="0"/>
              </w:rPr>
              <w:t>risk</w:t>
            </w:r>
          </w:p>
        </w:tc>
        <w:tc>
          <w:tcPr>
            <w:tcW w:w="2551" w:type="dxa"/>
            <w:shd w:val="clear" w:color="auto" w:fill="E6E6E6"/>
            <w:vAlign w:val="center"/>
          </w:tcPr>
          <w:p w:rsidR="00E17143" w:rsidRPr="00935E0B" w:rsidRDefault="00E17143" w:rsidP="00E17143">
            <w:pPr>
              <w:pStyle w:val="TableText"/>
              <w:keepNext/>
              <w:rPr>
                <w:rFonts w:eastAsia="Arial" w:cs="Arial"/>
                <w:noProof w:val="0"/>
              </w:rPr>
            </w:pPr>
            <w:r w:rsidRPr="00935E0B">
              <w:rPr>
                <w:b/>
                <w:noProof w:val="0"/>
              </w:rPr>
              <w:t>Risk controls to be put in</w:t>
            </w:r>
            <w:r w:rsidRPr="00935E0B">
              <w:rPr>
                <w:b/>
                <w:noProof w:val="0"/>
                <w:spacing w:val="-11"/>
              </w:rPr>
              <w:t xml:space="preserve"> </w:t>
            </w:r>
            <w:r w:rsidRPr="00935E0B">
              <w:rPr>
                <w:b/>
                <w:noProof w:val="0"/>
              </w:rPr>
              <w:t>place</w:t>
            </w:r>
          </w:p>
        </w:tc>
        <w:tc>
          <w:tcPr>
            <w:tcW w:w="1689" w:type="dxa"/>
            <w:shd w:val="clear" w:color="auto" w:fill="E6E6E6"/>
            <w:vAlign w:val="center"/>
          </w:tcPr>
          <w:p w:rsidR="00E17143" w:rsidRPr="00935E0B" w:rsidRDefault="00E17143" w:rsidP="00E17143">
            <w:pPr>
              <w:pStyle w:val="TableText"/>
              <w:keepNext/>
              <w:rPr>
                <w:rFonts w:eastAsia="Arial" w:cs="Arial"/>
                <w:noProof w:val="0"/>
              </w:rPr>
            </w:pPr>
            <w:r w:rsidRPr="00935E0B">
              <w:rPr>
                <w:b/>
                <w:noProof w:val="0"/>
              </w:rPr>
              <w:t>Person responsible</w:t>
            </w:r>
            <w:r w:rsidRPr="00935E0B">
              <w:rPr>
                <w:b/>
                <w:noProof w:val="0"/>
                <w:spacing w:val="-3"/>
              </w:rPr>
              <w:t xml:space="preserve"> </w:t>
            </w:r>
            <w:r w:rsidRPr="00935E0B">
              <w:rPr>
                <w:b/>
                <w:noProof w:val="0"/>
              </w:rPr>
              <w:t>for putting risk control in</w:t>
            </w:r>
            <w:r w:rsidRPr="00935E0B">
              <w:rPr>
                <w:b/>
                <w:noProof w:val="0"/>
                <w:spacing w:val="-8"/>
              </w:rPr>
              <w:t xml:space="preserve"> </w:t>
            </w:r>
            <w:r w:rsidRPr="00935E0B">
              <w:rPr>
                <w:b/>
                <w:noProof w:val="0"/>
              </w:rPr>
              <w:t>place and by</w:t>
            </w:r>
            <w:r w:rsidRPr="00935E0B">
              <w:rPr>
                <w:b/>
                <w:noProof w:val="0"/>
                <w:spacing w:val="-4"/>
              </w:rPr>
              <w:t xml:space="preserve"> </w:t>
            </w:r>
            <w:r w:rsidRPr="00935E0B">
              <w:rPr>
                <w:b/>
                <w:noProof w:val="0"/>
              </w:rPr>
              <w:t>when</w:t>
            </w:r>
          </w:p>
        </w:tc>
        <w:tc>
          <w:tcPr>
            <w:tcW w:w="1066" w:type="dxa"/>
            <w:shd w:val="clear" w:color="auto" w:fill="E6E6E6"/>
            <w:vAlign w:val="center"/>
          </w:tcPr>
          <w:p w:rsidR="00E17143" w:rsidRPr="00935E0B" w:rsidRDefault="00E17143" w:rsidP="00E17143">
            <w:pPr>
              <w:pStyle w:val="TableText"/>
              <w:keepNext/>
              <w:rPr>
                <w:rFonts w:eastAsia="Arial" w:cs="Arial"/>
                <w:noProof w:val="0"/>
              </w:rPr>
            </w:pPr>
            <w:r w:rsidRPr="00935E0B">
              <w:rPr>
                <w:b/>
                <w:noProof w:val="0"/>
              </w:rPr>
              <w:t>Date</w:t>
            </w:r>
            <w:r w:rsidRPr="00935E0B">
              <w:rPr>
                <w:b/>
                <w:noProof w:val="0"/>
                <w:spacing w:val="-2"/>
              </w:rPr>
              <w:t xml:space="preserve"> </w:t>
            </w:r>
            <w:r w:rsidRPr="00935E0B">
              <w:rPr>
                <w:b/>
                <w:noProof w:val="0"/>
              </w:rPr>
              <w:t>put</w:t>
            </w:r>
            <w:r w:rsidRPr="00935E0B">
              <w:rPr>
                <w:b/>
                <w:noProof w:val="0"/>
                <w:w w:val="99"/>
              </w:rPr>
              <w:t xml:space="preserve"> </w:t>
            </w:r>
            <w:r w:rsidRPr="00935E0B">
              <w:rPr>
                <w:b/>
                <w:noProof w:val="0"/>
              </w:rPr>
              <w:t>in</w:t>
            </w:r>
            <w:r w:rsidRPr="00935E0B">
              <w:rPr>
                <w:b/>
                <w:noProof w:val="0"/>
                <w:spacing w:val="-1"/>
              </w:rPr>
              <w:t xml:space="preserve"> </w:t>
            </w:r>
            <w:r w:rsidRPr="00935E0B">
              <w:rPr>
                <w:b/>
                <w:noProof w:val="0"/>
              </w:rPr>
              <w:t>place</w:t>
            </w:r>
          </w:p>
        </w:tc>
      </w:tr>
      <w:tr w:rsidR="00E17143" w:rsidRPr="00935E0B" w:rsidTr="00E17143">
        <w:tc>
          <w:tcPr>
            <w:tcW w:w="2518" w:type="dxa"/>
          </w:tcPr>
          <w:p w:rsidR="00E17143" w:rsidRPr="00935E0B" w:rsidRDefault="00E17143" w:rsidP="00E17143">
            <w:pPr>
              <w:pStyle w:val="TableText"/>
              <w:rPr>
                <w:b/>
                <w:noProof w:val="0"/>
              </w:rPr>
            </w:pPr>
            <w:r w:rsidRPr="00935E0B">
              <w:rPr>
                <w:b/>
                <w:noProof w:val="0"/>
              </w:rPr>
              <w:t>Manual handling</w:t>
            </w:r>
          </w:p>
          <w:p w:rsidR="00E17143" w:rsidRPr="00935E0B" w:rsidRDefault="00E17143" w:rsidP="00E17143">
            <w:pPr>
              <w:pStyle w:val="TableBullet1"/>
              <w:rPr>
                <w:noProof w:val="0"/>
              </w:rPr>
            </w:pPr>
            <w:r w:rsidRPr="00935E0B">
              <w:rPr>
                <w:noProof w:val="0"/>
              </w:rPr>
              <w:t>Lifting, lowering, pushing, pulling, moving mattresses</w:t>
            </w:r>
          </w:p>
          <w:p w:rsidR="00E17143" w:rsidRPr="00935E0B" w:rsidRDefault="00E17143" w:rsidP="00E17143">
            <w:pPr>
              <w:pStyle w:val="TableBullet1"/>
              <w:rPr>
                <w:noProof w:val="0"/>
              </w:rPr>
            </w:pPr>
            <w:r w:rsidRPr="00935E0B">
              <w:rPr>
                <w:noProof w:val="0"/>
              </w:rPr>
              <w:t>Pulling pillow cases off pillows</w:t>
            </w:r>
          </w:p>
          <w:p w:rsidR="00E17143" w:rsidRPr="00935E0B" w:rsidRDefault="00E17143" w:rsidP="00E17143">
            <w:pPr>
              <w:pStyle w:val="TableBullet1"/>
              <w:rPr>
                <w:noProof w:val="0"/>
              </w:rPr>
            </w:pPr>
            <w:r w:rsidRPr="00935E0B">
              <w:rPr>
                <w:noProof w:val="0"/>
              </w:rPr>
              <w:t>Carrying, folding, tucking linen</w:t>
            </w:r>
          </w:p>
          <w:p w:rsidR="00E17143" w:rsidRPr="00935E0B" w:rsidRDefault="00E17143" w:rsidP="00E17143">
            <w:pPr>
              <w:pStyle w:val="TableBullet1"/>
              <w:rPr>
                <w:noProof w:val="0"/>
              </w:rPr>
            </w:pPr>
            <w:r w:rsidRPr="00935E0B">
              <w:rPr>
                <w:noProof w:val="0"/>
              </w:rPr>
              <w:t>Pushing equipment trolley</w:t>
            </w:r>
          </w:p>
          <w:p w:rsidR="00E17143" w:rsidRPr="00935E0B" w:rsidRDefault="00E17143" w:rsidP="00E17143">
            <w:pPr>
              <w:pStyle w:val="TableBullet1"/>
              <w:rPr>
                <w:noProof w:val="0"/>
              </w:rPr>
            </w:pPr>
            <w:r w:rsidRPr="00935E0B">
              <w:rPr>
                <w:noProof w:val="0"/>
              </w:rPr>
              <w:t xml:space="preserve">Overloading equipment trolley </w:t>
            </w:r>
            <w:r w:rsidR="009A1A6B" w:rsidRPr="00935E0B">
              <w:rPr>
                <w:noProof w:val="0"/>
              </w:rPr>
              <w:br/>
            </w:r>
            <w:r w:rsidRPr="00935E0B">
              <w:rPr>
                <w:noProof w:val="0"/>
              </w:rPr>
              <w:t>(</w:t>
            </w:r>
            <w:r w:rsidR="00D43819" w:rsidRPr="00935E0B">
              <w:rPr>
                <w:noProof w:val="0"/>
              </w:rPr>
              <w:t>e.g.</w:t>
            </w:r>
            <w:r w:rsidRPr="00935E0B">
              <w:rPr>
                <w:noProof w:val="0"/>
              </w:rPr>
              <w:t xml:space="preserve"> with clean or dirty linen)</w:t>
            </w:r>
          </w:p>
          <w:p w:rsidR="00E17143" w:rsidRPr="00935E0B" w:rsidRDefault="00E17143" w:rsidP="00E17143">
            <w:pPr>
              <w:pStyle w:val="TableBullet1"/>
              <w:rPr>
                <w:noProof w:val="0"/>
              </w:rPr>
            </w:pPr>
            <w:r w:rsidRPr="00935E0B">
              <w:rPr>
                <w:noProof w:val="0"/>
              </w:rPr>
              <w:t>Lack of time to work safely</w:t>
            </w:r>
          </w:p>
          <w:p w:rsidR="00E17143" w:rsidRPr="00935E0B" w:rsidRDefault="00E17143" w:rsidP="00E17143">
            <w:pPr>
              <w:pStyle w:val="TableBullet1"/>
              <w:rPr>
                <w:noProof w:val="0"/>
              </w:rPr>
            </w:pPr>
            <w:r w:rsidRPr="00935E0B">
              <w:rPr>
                <w:noProof w:val="0"/>
              </w:rPr>
              <w:t>Poorly designed equipment trolley</w:t>
            </w:r>
          </w:p>
          <w:p w:rsidR="00E17143" w:rsidRPr="00935E0B" w:rsidRDefault="0013154D" w:rsidP="00E17143">
            <w:pPr>
              <w:pStyle w:val="TableBullet1"/>
              <w:rPr>
                <w:noProof w:val="0"/>
              </w:rPr>
            </w:pPr>
            <w:r w:rsidRPr="00935E0B">
              <w:rPr>
                <w:noProof w:val="0"/>
              </w:rPr>
              <w:t>F</w:t>
            </w:r>
            <w:r w:rsidR="00E17143" w:rsidRPr="00935E0B">
              <w:rPr>
                <w:noProof w:val="0"/>
              </w:rPr>
              <w:t>requent bending/ twisting postures</w:t>
            </w:r>
          </w:p>
        </w:tc>
        <w:tc>
          <w:tcPr>
            <w:tcW w:w="1418" w:type="dxa"/>
          </w:tcPr>
          <w:p w:rsidR="00E17143" w:rsidRPr="00935E0B" w:rsidRDefault="00E17143" w:rsidP="00E17143">
            <w:pPr>
              <w:pStyle w:val="TableText"/>
              <w:rPr>
                <w:b/>
                <w:noProof w:val="0"/>
              </w:rPr>
            </w:pPr>
            <w:r w:rsidRPr="00935E0B">
              <w:rPr>
                <w:b/>
                <w:noProof w:val="0"/>
              </w:rPr>
              <w:t>High</w:t>
            </w:r>
          </w:p>
          <w:p w:rsidR="00E17143" w:rsidRPr="00935E0B" w:rsidRDefault="00E17143" w:rsidP="00E17143">
            <w:pPr>
              <w:pStyle w:val="TableText"/>
              <w:rPr>
                <w:noProof w:val="0"/>
              </w:rPr>
            </w:pPr>
            <w:r w:rsidRPr="00935E0B">
              <w:rPr>
                <w:noProof w:val="0"/>
              </w:rPr>
              <w:t>Probability of muscular or joint stress or strain from over exertion or repetitive nature of tasks</w:t>
            </w:r>
          </w:p>
        </w:tc>
        <w:tc>
          <w:tcPr>
            <w:tcW w:w="2551" w:type="dxa"/>
          </w:tcPr>
          <w:p w:rsidR="00E17143" w:rsidRPr="00935E0B" w:rsidRDefault="00E17143" w:rsidP="000048B0">
            <w:pPr>
              <w:pStyle w:val="TableBullet1"/>
              <w:rPr>
                <w:noProof w:val="0"/>
              </w:rPr>
            </w:pPr>
            <w:r w:rsidRPr="00935E0B">
              <w:rPr>
                <w:noProof w:val="0"/>
              </w:rPr>
              <w:t>Use other forms of bed covering/linen to reduce manual handling requirements</w:t>
            </w:r>
          </w:p>
          <w:p w:rsidR="00E17143" w:rsidRPr="00935E0B" w:rsidRDefault="00E17143" w:rsidP="000048B0">
            <w:pPr>
              <w:pStyle w:val="TableBullet1"/>
              <w:rPr>
                <w:noProof w:val="0"/>
              </w:rPr>
            </w:pPr>
            <w:r w:rsidRPr="00935E0B">
              <w:rPr>
                <w:noProof w:val="0"/>
              </w:rPr>
              <w:t>Limit the number of tasks per day</w:t>
            </w:r>
          </w:p>
          <w:p w:rsidR="00E17143" w:rsidRPr="00935E0B" w:rsidRDefault="00E17143" w:rsidP="000048B0">
            <w:pPr>
              <w:pStyle w:val="TableBullet1"/>
              <w:rPr>
                <w:noProof w:val="0"/>
              </w:rPr>
            </w:pPr>
            <w:r w:rsidRPr="00935E0B">
              <w:rPr>
                <w:noProof w:val="0"/>
              </w:rPr>
              <w:t>Develop safe work procedure for this task</w:t>
            </w:r>
          </w:p>
          <w:p w:rsidR="00E17143" w:rsidRPr="00935E0B" w:rsidRDefault="00E17143" w:rsidP="000048B0">
            <w:pPr>
              <w:pStyle w:val="TableBullet1"/>
              <w:rPr>
                <w:noProof w:val="0"/>
              </w:rPr>
            </w:pPr>
            <w:r w:rsidRPr="00935E0B">
              <w:rPr>
                <w:noProof w:val="0"/>
              </w:rPr>
              <w:t>Train staff on how to recognise and control manual handling risks; safe manual handling methods; safe use of mechanical aids (such as trolleys)</w:t>
            </w:r>
          </w:p>
          <w:p w:rsidR="00E17143" w:rsidRPr="00935E0B" w:rsidRDefault="00E17143" w:rsidP="000048B0">
            <w:pPr>
              <w:pStyle w:val="TableBullet1"/>
              <w:rPr>
                <w:noProof w:val="0"/>
              </w:rPr>
            </w:pPr>
            <w:r w:rsidRPr="00935E0B">
              <w:rPr>
                <w:noProof w:val="0"/>
              </w:rPr>
              <w:t>Improve the way work is planned</w:t>
            </w:r>
          </w:p>
          <w:p w:rsidR="00E17143" w:rsidRPr="00935E0B" w:rsidRDefault="00E17143" w:rsidP="000048B0">
            <w:pPr>
              <w:pStyle w:val="TableBullet1"/>
              <w:rPr>
                <w:noProof w:val="0"/>
              </w:rPr>
            </w:pPr>
            <w:r w:rsidRPr="00935E0B">
              <w:rPr>
                <w:noProof w:val="0"/>
              </w:rPr>
              <w:t>Put in place an equipment maintenance program</w:t>
            </w:r>
          </w:p>
          <w:p w:rsidR="00E17143" w:rsidRPr="00935E0B" w:rsidRDefault="00E17143" w:rsidP="000048B0">
            <w:pPr>
              <w:pStyle w:val="TableBullet1"/>
              <w:rPr>
                <w:noProof w:val="0"/>
              </w:rPr>
            </w:pPr>
            <w:r w:rsidRPr="00935E0B">
              <w:rPr>
                <w:noProof w:val="0"/>
              </w:rPr>
              <w:t>Improve work environment by designing safer rooms</w:t>
            </w:r>
          </w:p>
          <w:p w:rsidR="00E17143" w:rsidRPr="00935E0B" w:rsidRDefault="00E17143" w:rsidP="000048B0">
            <w:pPr>
              <w:pStyle w:val="TableBullet1"/>
              <w:rPr>
                <w:noProof w:val="0"/>
              </w:rPr>
            </w:pPr>
            <w:r w:rsidRPr="00935E0B">
              <w:rPr>
                <w:noProof w:val="0"/>
              </w:rPr>
              <w:t>Improve work practices-</w:t>
            </w:r>
            <w:r w:rsidR="00D43819" w:rsidRPr="00935E0B">
              <w:rPr>
                <w:noProof w:val="0"/>
              </w:rPr>
              <w:t>e.g.</w:t>
            </w:r>
            <w:r w:rsidRPr="00935E0B">
              <w:rPr>
                <w:noProof w:val="0"/>
              </w:rPr>
              <w:t>, kneeling reduces strain on back, arms and shoulders; reduce weight of loads to avoid injury to ankles - ‘don’t twist, move your feet’.</w:t>
            </w:r>
          </w:p>
        </w:tc>
        <w:tc>
          <w:tcPr>
            <w:tcW w:w="1689" w:type="dxa"/>
            <w:vAlign w:val="center"/>
          </w:tcPr>
          <w:p w:rsidR="00E17143" w:rsidRPr="00935E0B" w:rsidRDefault="00E17143" w:rsidP="00E17143">
            <w:pPr>
              <w:pStyle w:val="TableText"/>
              <w:rPr>
                <w:noProof w:val="0"/>
                <w:sz w:val="22"/>
              </w:rPr>
            </w:pPr>
          </w:p>
        </w:tc>
        <w:tc>
          <w:tcPr>
            <w:tcW w:w="1066" w:type="dxa"/>
            <w:vAlign w:val="center"/>
          </w:tcPr>
          <w:p w:rsidR="00E17143" w:rsidRPr="00935E0B" w:rsidRDefault="00E17143" w:rsidP="00E17143">
            <w:pPr>
              <w:pStyle w:val="TableText"/>
              <w:rPr>
                <w:noProof w:val="0"/>
                <w:sz w:val="22"/>
              </w:rPr>
            </w:pPr>
          </w:p>
        </w:tc>
      </w:tr>
      <w:tr w:rsidR="00E17143" w:rsidRPr="00935E0B" w:rsidTr="00E17143">
        <w:tc>
          <w:tcPr>
            <w:tcW w:w="2518" w:type="dxa"/>
          </w:tcPr>
          <w:p w:rsidR="00E17143" w:rsidRPr="00935E0B" w:rsidRDefault="00E17143" w:rsidP="000048B0">
            <w:pPr>
              <w:pStyle w:val="TableTextBold"/>
              <w:keepNext/>
              <w:rPr>
                <w:noProof w:val="0"/>
              </w:rPr>
            </w:pPr>
            <w:r w:rsidRPr="00935E0B">
              <w:rPr>
                <w:noProof w:val="0"/>
              </w:rPr>
              <w:t>Slips, trips or falls</w:t>
            </w:r>
          </w:p>
          <w:p w:rsidR="00E17143" w:rsidRPr="00935E0B" w:rsidRDefault="000048B0" w:rsidP="000048B0">
            <w:pPr>
              <w:pStyle w:val="TableBullet1"/>
              <w:rPr>
                <w:noProof w:val="0"/>
              </w:rPr>
            </w:pPr>
            <w:r w:rsidRPr="00935E0B">
              <w:rPr>
                <w:noProof w:val="0"/>
              </w:rPr>
              <w:t>O</w:t>
            </w:r>
            <w:r w:rsidR="00E17143" w:rsidRPr="00935E0B">
              <w:rPr>
                <w:noProof w:val="0"/>
              </w:rPr>
              <w:t>bstructions caused by linen or other furniture/ objects in work area</w:t>
            </w:r>
          </w:p>
          <w:p w:rsidR="00E17143" w:rsidRPr="00935E0B" w:rsidRDefault="000048B0" w:rsidP="000048B0">
            <w:pPr>
              <w:pStyle w:val="TableBullet1"/>
              <w:rPr>
                <w:noProof w:val="0"/>
              </w:rPr>
            </w:pPr>
            <w:r w:rsidRPr="00935E0B">
              <w:rPr>
                <w:noProof w:val="0"/>
              </w:rPr>
              <w:t>I</w:t>
            </w:r>
            <w:r w:rsidR="00E17143" w:rsidRPr="00935E0B">
              <w:rPr>
                <w:noProof w:val="0"/>
              </w:rPr>
              <w:t>nsufficient lighting</w:t>
            </w:r>
          </w:p>
          <w:p w:rsidR="00E17143" w:rsidRPr="00935E0B" w:rsidRDefault="000048B0" w:rsidP="000048B0">
            <w:pPr>
              <w:pStyle w:val="TableBullet1"/>
              <w:rPr>
                <w:noProof w:val="0"/>
              </w:rPr>
            </w:pPr>
            <w:r w:rsidRPr="00935E0B">
              <w:rPr>
                <w:noProof w:val="0"/>
              </w:rPr>
              <w:t>P</w:t>
            </w:r>
            <w:r w:rsidR="00E17143" w:rsidRPr="00935E0B">
              <w:rPr>
                <w:noProof w:val="0"/>
              </w:rPr>
              <w:t>oor access</w:t>
            </w:r>
          </w:p>
        </w:tc>
        <w:tc>
          <w:tcPr>
            <w:tcW w:w="1418" w:type="dxa"/>
          </w:tcPr>
          <w:p w:rsidR="00E17143" w:rsidRPr="00935E0B" w:rsidRDefault="00E17143" w:rsidP="000048B0">
            <w:pPr>
              <w:pStyle w:val="TableText"/>
              <w:keepNext/>
              <w:rPr>
                <w:b/>
                <w:noProof w:val="0"/>
              </w:rPr>
            </w:pPr>
            <w:r w:rsidRPr="00935E0B">
              <w:rPr>
                <w:b/>
                <w:noProof w:val="0"/>
              </w:rPr>
              <w:t>Medium</w:t>
            </w:r>
          </w:p>
          <w:p w:rsidR="00E17143" w:rsidRPr="00935E0B" w:rsidRDefault="00E17143" w:rsidP="000048B0">
            <w:pPr>
              <w:pStyle w:val="TableText"/>
              <w:keepNext/>
              <w:rPr>
                <w:noProof w:val="0"/>
              </w:rPr>
            </w:pPr>
            <w:r w:rsidRPr="00935E0B">
              <w:rPr>
                <w:noProof w:val="0"/>
              </w:rPr>
              <w:t>Probability of muscular or joint stress or strain from over exertion or fall</w:t>
            </w:r>
          </w:p>
        </w:tc>
        <w:tc>
          <w:tcPr>
            <w:tcW w:w="2551" w:type="dxa"/>
          </w:tcPr>
          <w:p w:rsidR="00E17143" w:rsidRPr="00935E0B" w:rsidRDefault="00E17143" w:rsidP="000048B0">
            <w:pPr>
              <w:pStyle w:val="TableBullet1"/>
              <w:rPr>
                <w:noProof w:val="0"/>
              </w:rPr>
            </w:pPr>
            <w:r w:rsidRPr="00935E0B">
              <w:rPr>
                <w:noProof w:val="0"/>
              </w:rPr>
              <w:t>Use other forms of bed covering/linen to eliminate/reduce slip or trip hazard</w:t>
            </w:r>
          </w:p>
          <w:p w:rsidR="00E17143" w:rsidRPr="00935E0B" w:rsidRDefault="00E17143" w:rsidP="000048B0">
            <w:pPr>
              <w:pStyle w:val="TableBullet1"/>
              <w:rPr>
                <w:noProof w:val="0"/>
              </w:rPr>
            </w:pPr>
            <w:r w:rsidRPr="00935E0B">
              <w:rPr>
                <w:noProof w:val="0"/>
              </w:rPr>
              <w:t>Make sure work area is clear of obstructions</w:t>
            </w:r>
          </w:p>
          <w:p w:rsidR="00E17143" w:rsidRPr="00935E0B" w:rsidRDefault="00E17143" w:rsidP="000048B0">
            <w:pPr>
              <w:pStyle w:val="TableBullet1"/>
              <w:rPr>
                <w:noProof w:val="0"/>
              </w:rPr>
            </w:pPr>
            <w:r w:rsidRPr="00935E0B">
              <w:rPr>
                <w:noProof w:val="0"/>
              </w:rPr>
              <w:t>Provide adequate lighting</w:t>
            </w:r>
          </w:p>
          <w:p w:rsidR="00E17143" w:rsidRPr="00935E0B" w:rsidRDefault="00E17143" w:rsidP="000048B0">
            <w:pPr>
              <w:pStyle w:val="TableBullet1"/>
              <w:rPr>
                <w:noProof w:val="0"/>
              </w:rPr>
            </w:pPr>
            <w:r w:rsidRPr="00935E0B">
              <w:rPr>
                <w:noProof w:val="0"/>
              </w:rPr>
              <w:t>Improve access to work area</w:t>
            </w:r>
          </w:p>
        </w:tc>
        <w:tc>
          <w:tcPr>
            <w:tcW w:w="1689" w:type="dxa"/>
            <w:vAlign w:val="center"/>
          </w:tcPr>
          <w:p w:rsidR="00E17143" w:rsidRPr="00935E0B" w:rsidRDefault="00E17143" w:rsidP="000048B0">
            <w:pPr>
              <w:pStyle w:val="TableText"/>
              <w:keepNext/>
              <w:rPr>
                <w:noProof w:val="0"/>
                <w:sz w:val="22"/>
              </w:rPr>
            </w:pPr>
          </w:p>
        </w:tc>
        <w:tc>
          <w:tcPr>
            <w:tcW w:w="1066" w:type="dxa"/>
            <w:vAlign w:val="center"/>
          </w:tcPr>
          <w:p w:rsidR="00E17143" w:rsidRPr="00935E0B" w:rsidRDefault="00E17143" w:rsidP="000048B0">
            <w:pPr>
              <w:pStyle w:val="TableText"/>
              <w:keepNext/>
              <w:rPr>
                <w:noProof w:val="0"/>
                <w:sz w:val="22"/>
              </w:rPr>
            </w:pPr>
          </w:p>
        </w:tc>
      </w:tr>
    </w:tbl>
    <w:p w:rsidR="00D70561" w:rsidRPr="00935E0B" w:rsidRDefault="00D70561" w:rsidP="009A1A6B">
      <w:pPr>
        <w:pStyle w:val="BodyCopy"/>
        <w:rPr>
          <w:noProof w:val="0"/>
        </w:rPr>
      </w:pPr>
    </w:p>
    <w:p w:rsidR="00D70561" w:rsidRPr="00935E0B" w:rsidRDefault="00D70561" w:rsidP="00D70561">
      <w:pPr>
        <w:spacing w:before="240" w:line="240" w:lineRule="auto"/>
        <w:rPr>
          <w:rFonts w:ascii="Helvetica" w:hAnsi="Helvetica"/>
        </w:rPr>
      </w:pPr>
      <w:r w:rsidRPr="00935E0B">
        <w:rPr>
          <w:rStyle w:val="BodyCopyChar1"/>
          <w:noProof w:val="0"/>
        </w:rPr>
        <w:t xml:space="preserve">Source: </w:t>
      </w:r>
      <w:r w:rsidR="00BD44B4" w:rsidRPr="00935E0B">
        <w:rPr>
          <w:rStyle w:val="BodyCopyChar1"/>
          <w:noProof w:val="0"/>
        </w:rPr>
        <w:t>Work Cover</w:t>
      </w:r>
      <w:r w:rsidRPr="00935E0B">
        <w:rPr>
          <w:rStyle w:val="BodyCopyChar1"/>
          <w:noProof w:val="0"/>
        </w:rPr>
        <w:t xml:space="preserve"> NSW Hotel/Motel Operators Risk Assessment Tool for Housekeepers</w:t>
      </w:r>
      <w:r w:rsidRPr="00935E0B">
        <w:rPr>
          <w:rFonts w:ascii="Helvetica" w:hAnsi="Helvetica"/>
        </w:rPr>
        <w:t xml:space="preserve"> Tasks </w:t>
      </w:r>
      <w:hyperlink r:id="rId62" w:history="1">
        <w:r w:rsidRPr="00935E0B">
          <w:rPr>
            <w:rStyle w:val="Hyperlink"/>
          </w:rPr>
          <w:t>www.workcover.nsw.gov.au</w:t>
        </w:r>
      </w:hyperlink>
      <w:r w:rsidRPr="00935E0B">
        <w:rPr>
          <w:rFonts w:ascii="Helvetica" w:hAnsi="Helvetica"/>
        </w:rPr>
        <w:t xml:space="preserve"> </w:t>
      </w:r>
    </w:p>
    <w:p w:rsidR="00E17143" w:rsidRPr="00935E0B" w:rsidRDefault="00E17143" w:rsidP="009A1A6B">
      <w:pPr>
        <w:pStyle w:val="BodyCopy"/>
        <w:rPr>
          <w:noProof w:val="0"/>
        </w:rPr>
      </w:pPr>
      <w:r w:rsidRPr="00935E0B">
        <w:rPr>
          <w:noProof w:val="0"/>
        </w:rPr>
        <w:br w:type="page"/>
      </w:r>
    </w:p>
    <w:p w:rsidR="00E17143" w:rsidRPr="00935E0B" w:rsidRDefault="00E17143" w:rsidP="00E17143">
      <w:pPr>
        <w:pStyle w:val="Heading3"/>
        <w:ind w:left="0" w:firstLine="0"/>
      </w:pPr>
      <w:r w:rsidRPr="00935E0B">
        <w:t xml:space="preserve">Risk Assessment record for </w:t>
      </w:r>
      <w:r w:rsidR="00BD44B4" w:rsidRPr="00935E0B">
        <w:t>cleaning</w:t>
      </w:r>
      <w:r w:rsidRPr="00935E0B">
        <w:t xml:space="preserve"> bathrooms</w:t>
      </w:r>
    </w:p>
    <w:tbl>
      <w:tblPr>
        <w:tblStyle w:val="TableGrid"/>
        <w:tblW w:w="0" w:type="auto"/>
        <w:tblLook w:val="04A0" w:firstRow="1" w:lastRow="0" w:firstColumn="1" w:lastColumn="0" w:noHBand="0" w:noVBand="1"/>
      </w:tblPr>
      <w:tblGrid>
        <w:gridCol w:w="2122"/>
        <w:gridCol w:w="1734"/>
        <w:gridCol w:w="2631"/>
        <w:gridCol w:w="1632"/>
        <w:gridCol w:w="1123"/>
      </w:tblGrid>
      <w:tr w:rsidR="00E17143" w:rsidRPr="00935E0B" w:rsidTr="000048B0">
        <w:trPr>
          <w:trHeight w:val="112"/>
        </w:trPr>
        <w:tc>
          <w:tcPr>
            <w:tcW w:w="6487" w:type="dxa"/>
            <w:gridSpan w:val="3"/>
            <w:vMerge w:val="restart"/>
            <w:shd w:val="clear" w:color="auto" w:fill="45545F"/>
            <w:vAlign w:val="center"/>
          </w:tcPr>
          <w:p w:rsidR="00E17143" w:rsidRPr="00935E0B" w:rsidRDefault="00E17143" w:rsidP="000048B0">
            <w:pPr>
              <w:pStyle w:val="TableHeading"/>
              <w:rPr>
                <w:noProof w:val="0"/>
                <w:sz w:val="22"/>
              </w:rPr>
            </w:pPr>
            <w:r w:rsidRPr="00935E0B">
              <w:rPr>
                <w:noProof w:val="0"/>
              </w:rPr>
              <w:t>TASK/ACTIVITY: Cleaning bathrooms</w:t>
            </w:r>
          </w:p>
        </w:tc>
        <w:tc>
          <w:tcPr>
            <w:tcW w:w="1632" w:type="dxa"/>
            <w:shd w:val="clear" w:color="auto" w:fill="45545F"/>
            <w:vAlign w:val="center"/>
          </w:tcPr>
          <w:p w:rsidR="00E17143" w:rsidRPr="00935E0B" w:rsidRDefault="00E17143" w:rsidP="000048B0">
            <w:pPr>
              <w:pStyle w:val="TableHeading"/>
              <w:rPr>
                <w:rFonts w:eastAsia="Arial" w:cs="Arial"/>
                <w:noProof w:val="0"/>
              </w:rPr>
            </w:pPr>
            <w:r w:rsidRPr="00935E0B">
              <w:rPr>
                <w:noProof w:val="0"/>
              </w:rPr>
              <w:t>Date</w:t>
            </w:r>
            <w:r w:rsidRPr="00935E0B">
              <w:rPr>
                <w:noProof w:val="0"/>
                <w:spacing w:val="-1"/>
              </w:rPr>
              <w:t xml:space="preserve"> </w:t>
            </w:r>
            <w:r w:rsidRPr="00935E0B">
              <w:rPr>
                <w:noProof w:val="0"/>
              </w:rPr>
              <w:t>assessment</w:t>
            </w:r>
            <w:r w:rsidRPr="00935E0B">
              <w:rPr>
                <w:noProof w:val="0"/>
                <w:spacing w:val="-1"/>
              </w:rPr>
              <w:t xml:space="preserve"> </w:t>
            </w:r>
            <w:r w:rsidRPr="00935E0B">
              <w:rPr>
                <w:noProof w:val="0"/>
              </w:rPr>
              <w:t>conducted and by</w:t>
            </w:r>
            <w:r w:rsidRPr="00935E0B">
              <w:rPr>
                <w:noProof w:val="0"/>
                <w:spacing w:val="-13"/>
              </w:rPr>
              <w:t xml:space="preserve"> </w:t>
            </w:r>
            <w:r w:rsidRPr="00935E0B">
              <w:rPr>
                <w:noProof w:val="0"/>
              </w:rPr>
              <w:t>whom</w:t>
            </w:r>
          </w:p>
        </w:tc>
        <w:tc>
          <w:tcPr>
            <w:tcW w:w="1123" w:type="dxa"/>
            <w:shd w:val="clear" w:color="auto" w:fill="45545F"/>
            <w:vAlign w:val="center"/>
          </w:tcPr>
          <w:p w:rsidR="00E17143" w:rsidRPr="00935E0B" w:rsidRDefault="00E17143" w:rsidP="000048B0">
            <w:pPr>
              <w:pStyle w:val="TableHeading"/>
              <w:rPr>
                <w:noProof w:val="0"/>
                <w:sz w:val="22"/>
              </w:rPr>
            </w:pPr>
          </w:p>
        </w:tc>
      </w:tr>
      <w:tr w:rsidR="00E17143" w:rsidRPr="00935E0B" w:rsidTr="000048B0">
        <w:trPr>
          <w:trHeight w:val="112"/>
        </w:trPr>
        <w:tc>
          <w:tcPr>
            <w:tcW w:w="6487" w:type="dxa"/>
            <w:gridSpan w:val="3"/>
            <w:vMerge/>
            <w:tcBorders>
              <w:bottom w:val="single" w:sz="4" w:space="0" w:color="auto"/>
            </w:tcBorders>
            <w:shd w:val="clear" w:color="auto" w:fill="45545F"/>
            <w:vAlign w:val="center"/>
          </w:tcPr>
          <w:p w:rsidR="00E17143" w:rsidRPr="00935E0B" w:rsidRDefault="00E17143" w:rsidP="000048B0">
            <w:pPr>
              <w:pStyle w:val="TableHeading"/>
              <w:rPr>
                <w:noProof w:val="0"/>
              </w:rPr>
            </w:pPr>
          </w:p>
        </w:tc>
        <w:tc>
          <w:tcPr>
            <w:tcW w:w="1632" w:type="dxa"/>
            <w:tcBorders>
              <w:bottom w:val="single" w:sz="4" w:space="0" w:color="auto"/>
            </w:tcBorders>
            <w:shd w:val="clear" w:color="auto" w:fill="45545F"/>
            <w:vAlign w:val="center"/>
          </w:tcPr>
          <w:p w:rsidR="00E17143" w:rsidRPr="00935E0B" w:rsidRDefault="00E17143" w:rsidP="000048B0">
            <w:pPr>
              <w:pStyle w:val="TableHeading"/>
              <w:rPr>
                <w:rFonts w:eastAsia="Arial" w:cs="Arial"/>
                <w:noProof w:val="0"/>
              </w:rPr>
            </w:pPr>
            <w:r w:rsidRPr="00935E0B">
              <w:rPr>
                <w:noProof w:val="0"/>
              </w:rPr>
              <w:t>Date assessment</w:t>
            </w:r>
            <w:r w:rsidRPr="00935E0B">
              <w:rPr>
                <w:noProof w:val="0"/>
                <w:spacing w:val="-12"/>
              </w:rPr>
              <w:t xml:space="preserve"> </w:t>
            </w:r>
            <w:r w:rsidRPr="00935E0B">
              <w:rPr>
                <w:noProof w:val="0"/>
              </w:rPr>
              <w:t>reviewed</w:t>
            </w:r>
            <w:r w:rsidRPr="00935E0B">
              <w:rPr>
                <w:noProof w:val="0"/>
                <w:spacing w:val="-1"/>
              </w:rPr>
              <w:t xml:space="preserve"> </w:t>
            </w:r>
            <w:r w:rsidRPr="00935E0B">
              <w:rPr>
                <w:noProof w:val="0"/>
              </w:rPr>
              <w:t>and by</w:t>
            </w:r>
            <w:r w:rsidRPr="00935E0B">
              <w:rPr>
                <w:noProof w:val="0"/>
                <w:spacing w:val="-4"/>
              </w:rPr>
              <w:t xml:space="preserve"> </w:t>
            </w:r>
            <w:r w:rsidRPr="00935E0B">
              <w:rPr>
                <w:noProof w:val="0"/>
              </w:rPr>
              <w:t>whom</w:t>
            </w:r>
          </w:p>
        </w:tc>
        <w:tc>
          <w:tcPr>
            <w:tcW w:w="1123" w:type="dxa"/>
            <w:tcBorders>
              <w:bottom w:val="single" w:sz="4" w:space="0" w:color="auto"/>
            </w:tcBorders>
            <w:shd w:val="clear" w:color="auto" w:fill="45545F"/>
            <w:vAlign w:val="center"/>
          </w:tcPr>
          <w:p w:rsidR="00E17143" w:rsidRPr="00935E0B" w:rsidRDefault="00E17143" w:rsidP="000048B0">
            <w:pPr>
              <w:pStyle w:val="TableHeading"/>
              <w:rPr>
                <w:noProof w:val="0"/>
                <w:sz w:val="22"/>
              </w:rPr>
            </w:pPr>
          </w:p>
        </w:tc>
      </w:tr>
      <w:tr w:rsidR="00E17143" w:rsidRPr="00935E0B" w:rsidTr="000048B0">
        <w:tc>
          <w:tcPr>
            <w:tcW w:w="2122" w:type="dxa"/>
            <w:shd w:val="clear" w:color="auto" w:fill="E6E6E6"/>
            <w:vAlign w:val="center"/>
          </w:tcPr>
          <w:p w:rsidR="00E17143" w:rsidRPr="00935E0B" w:rsidRDefault="00E17143" w:rsidP="000048B0">
            <w:pPr>
              <w:pStyle w:val="TableText"/>
              <w:rPr>
                <w:rFonts w:eastAsia="Arial" w:cs="Arial"/>
                <w:noProof w:val="0"/>
              </w:rPr>
            </w:pPr>
            <w:r w:rsidRPr="00935E0B">
              <w:rPr>
                <w:b/>
                <w:noProof w:val="0"/>
              </w:rPr>
              <w:t>Hazards</w:t>
            </w:r>
            <w:r w:rsidRPr="00935E0B">
              <w:rPr>
                <w:b/>
                <w:noProof w:val="0"/>
                <w:spacing w:val="-6"/>
              </w:rPr>
              <w:t xml:space="preserve"> </w:t>
            </w:r>
            <w:r w:rsidRPr="00935E0B">
              <w:rPr>
                <w:b/>
                <w:noProof w:val="0"/>
              </w:rPr>
              <w:t>identified</w:t>
            </w:r>
          </w:p>
        </w:tc>
        <w:tc>
          <w:tcPr>
            <w:tcW w:w="1734" w:type="dxa"/>
            <w:shd w:val="clear" w:color="auto" w:fill="E6E6E6"/>
            <w:vAlign w:val="center"/>
          </w:tcPr>
          <w:p w:rsidR="00E17143" w:rsidRPr="00935E0B" w:rsidRDefault="00E17143" w:rsidP="000048B0">
            <w:pPr>
              <w:pStyle w:val="TableText"/>
              <w:rPr>
                <w:rFonts w:eastAsia="Arial" w:cs="Arial"/>
                <w:noProof w:val="0"/>
              </w:rPr>
            </w:pPr>
            <w:r w:rsidRPr="00935E0B">
              <w:rPr>
                <w:b/>
                <w:noProof w:val="0"/>
              </w:rPr>
              <w:t>Level of</w:t>
            </w:r>
            <w:r w:rsidRPr="00935E0B">
              <w:rPr>
                <w:b/>
                <w:noProof w:val="0"/>
                <w:spacing w:val="-4"/>
              </w:rPr>
              <w:t xml:space="preserve"> </w:t>
            </w:r>
            <w:r w:rsidRPr="00935E0B">
              <w:rPr>
                <w:b/>
                <w:noProof w:val="0"/>
              </w:rPr>
              <w:t>risk</w:t>
            </w:r>
          </w:p>
        </w:tc>
        <w:tc>
          <w:tcPr>
            <w:tcW w:w="2631" w:type="dxa"/>
            <w:shd w:val="clear" w:color="auto" w:fill="E6E6E6"/>
            <w:vAlign w:val="center"/>
          </w:tcPr>
          <w:p w:rsidR="00E17143" w:rsidRPr="00935E0B" w:rsidRDefault="00E17143" w:rsidP="000048B0">
            <w:pPr>
              <w:pStyle w:val="TableText"/>
              <w:rPr>
                <w:rFonts w:eastAsia="Arial" w:cs="Arial"/>
                <w:noProof w:val="0"/>
              </w:rPr>
            </w:pPr>
            <w:r w:rsidRPr="00935E0B">
              <w:rPr>
                <w:b/>
                <w:noProof w:val="0"/>
              </w:rPr>
              <w:t>Risk controls to be put in</w:t>
            </w:r>
            <w:r w:rsidRPr="00935E0B">
              <w:rPr>
                <w:b/>
                <w:noProof w:val="0"/>
                <w:spacing w:val="-11"/>
              </w:rPr>
              <w:t xml:space="preserve"> </w:t>
            </w:r>
            <w:r w:rsidRPr="00935E0B">
              <w:rPr>
                <w:b/>
                <w:noProof w:val="0"/>
              </w:rPr>
              <w:t>place</w:t>
            </w:r>
          </w:p>
        </w:tc>
        <w:tc>
          <w:tcPr>
            <w:tcW w:w="1632" w:type="dxa"/>
            <w:shd w:val="clear" w:color="auto" w:fill="E6E6E6"/>
            <w:vAlign w:val="center"/>
          </w:tcPr>
          <w:p w:rsidR="00E17143" w:rsidRPr="00935E0B" w:rsidRDefault="00E17143" w:rsidP="000048B0">
            <w:pPr>
              <w:pStyle w:val="TableText"/>
              <w:rPr>
                <w:rFonts w:eastAsia="Arial" w:cs="Arial"/>
                <w:noProof w:val="0"/>
              </w:rPr>
            </w:pPr>
            <w:r w:rsidRPr="00935E0B">
              <w:rPr>
                <w:b/>
                <w:noProof w:val="0"/>
              </w:rPr>
              <w:t>Person responsible</w:t>
            </w:r>
            <w:r w:rsidRPr="00935E0B">
              <w:rPr>
                <w:b/>
                <w:noProof w:val="0"/>
                <w:spacing w:val="-3"/>
              </w:rPr>
              <w:t xml:space="preserve"> </w:t>
            </w:r>
            <w:r w:rsidRPr="00935E0B">
              <w:rPr>
                <w:b/>
                <w:noProof w:val="0"/>
              </w:rPr>
              <w:t>for putting risk control in</w:t>
            </w:r>
            <w:r w:rsidRPr="00935E0B">
              <w:rPr>
                <w:b/>
                <w:noProof w:val="0"/>
                <w:spacing w:val="-8"/>
              </w:rPr>
              <w:t xml:space="preserve"> </w:t>
            </w:r>
            <w:r w:rsidRPr="00935E0B">
              <w:rPr>
                <w:b/>
                <w:noProof w:val="0"/>
              </w:rPr>
              <w:t>place and by</w:t>
            </w:r>
            <w:r w:rsidRPr="00935E0B">
              <w:rPr>
                <w:b/>
                <w:noProof w:val="0"/>
                <w:spacing w:val="-4"/>
              </w:rPr>
              <w:t xml:space="preserve"> </w:t>
            </w:r>
            <w:r w:rsidRPr="00935E0B">
              <w:rPr>
                <w:b/>
                <w:noProof w:val="0"/>
              </w:rPr>
              <w:t>when</w:t>
            </w:r>
          </w:p>
        </w:tc>
        <w:tc>
          <w:tcPr>
            <w:tcW w:w="1123" w:type="dxa"/>
            <w:shd w:val="clear" w:color="auto" w:fill="E6E6E6"/>
            <w:vAlign w:val="center"/>
          </w:tcPr>
          <w:p w:rsidR="00E17143" w:rsidRPr="00935E0B" w:rsidRDefault="00E17143" w:rsidP="000048B0">
            <w:pPr>
              <w:pStyle w:val="TableText"/>
              <w:rPr>
                <w:rFonts w:eastAsia="Arial" w:cs="Arial"/>
                <w:noProof w:val="0"/>
              </w:rPr>
            </w:pPr>
            <w:r w:rsidRPr="00935E0B">
              <w:rPr>
                <w:b/>
                <w:noProof w:val="0"/>
              </w:rPr>
              <w:t>Date</w:t>
            </w:r>
            <w:r w:rsidRPr="00935E0B">
              <w:rPr>
                <w:b/>
                <w:noProof w:val="0"/>
                <w:spacing w:val="-2"/>
              </w:rPr>
              <w:t xml:space="preserve"> </w:t>
            </w:r>
            <w:r w:rsidRPr="00935E0B">
              <w:rPr>
                <w:b/>
                <w:noProof w:val="0"/>
              </w:rPr>
              <w:t>put</w:t>
            </w:r>
            <w:r w:rsidRPr="00935E0B">
              <w:rPr>
                <w:b/>
                <w:noProof w:val="0"/>
                <w:w w:val="99"/>
              </w:rPr>
              <w:t xml:space="preserve"> </w:t>
            </w:r>
            <w:r w:rsidRPr="00935E0B">
              <w:rPr>
                <w:b/>
                <w:noProof w:val="0"/>
              </w:rPr>
              <w:t>in</w:t>
            </w:r>
            <w:r w:rsidRPr="00935E0B">
              <w:rPr>
                <w:b/>
                <w:noProof w:val="0"/>
                <w:spacing w:val="-1"/>
              </w:rPr>
              <w:t xml:space="preserve"> </w:t>
            </w:r>
            <w:r w:rsidRPr="00935E0B">
              <w:rPr>
                <w:b/>
                <w:noProof w:val="0"/>
              </w:rPr>
              <w:t>place</w:t>
            </w:r>
          </w:p>
        </w:tc>
      </w:tr>
      <w:tr w:rsidR="00E17143" w:rsidRPr="00935E0B" w:rsidTr="000048B0">
        <w:tc>
          <w:tcPr>
            <w:tcW w:w="2122" w:type="dxa"/>
          </w:tcPr>
          <w:p w:rsidR="00E17143" w:rsidRPr="00935E0B" w:rsidRDefault="00E17143" w:rsidP="000048B0">
            <w:pPr>
              <w:pStyle w:val="TableTextBold"/>
              <w:rPr>
                <w:rFonts w:eastAsia="Arial" w:cs="Arial"/>
                <w:noProof w:val="0"/>
                <w:szCs w:val="24"/>
              </w:rPr>
            </w:pPr>
            <w:r w:rsidRPr="00935E0B">
              <w:rPr>
                <w:noProof w:val="0"/>
              </w:rPr>
              <w:t>Slips, trips or</w:t>
            </w:r>
            <w:r w:rsidRPr="00935E0B">
              <w:rPr>
                <w:noProof w:val="0"/>
                <w:spacing w:val="-6"/>
              </w:rPr>
              <w:t xml:space="preserve"> </w:t>
            </w:r>
            <w:r w:rsidRPr="00935E0B">
              <w:rPr>
                <w:noProof w:val="0"/>
              </w:rPr>
              <w:t>falls</w:t>
            </w:r>
          </w:p>
          <w:p w:rsidR="00E17143" w:rsidRPr="00935E0B" w:rsidRDefault="000048B0" w:rsidP="000048B0">
            <w:pPr>
              <w:pStyle w:val="TableBullet1"/>
              <w:rPr>
                <w:rFonts w:eastAsia="Arial" w:cs="Arial"/>
                <w:noProof w:val="0"/>
              </w:rPr>
            </w:pPr>
            <w:r w:rsidRPr="00935E0B">
              <w:rPr>
                <w:noProof w:val="0"/>
              </w:rPr>
              <w:t>Wet/slippery</w:t>
            </w:r>
            <w:r w:rsidR="00E17143" w:rsidRPr="00935E0B">
              <w:rPr>
                <w:noProof w:val="0"/>
                <w:spacing w:val="-4"/>
              </w:rPr>
              <w:t xml:space="preserve"> </w:t>
            </w:r>
            <w:r w:rsidR="00E17143" w:rsidRPr="00935E0B">
              <w:rPr>
                <w:noProof w:val="0"/>
              </w:rPr>
              <w:t>floors</w:t>
            </w:r>
          </w:p>
          <w:p w:rsidR="00E17143" w:rsidRPr="00935E0B" w:rsidRDefault="000048B0" w:rsidP="000048B0">
            <w:pPr>
              <w:pStyle w:val="TableBullet1"/>
              <w:rPr>
                <w:rFonts w:eastAsia="Arial" w:cs="Arial"/>
                <w:noProof w:val="0"/>
              </w:rPr>
            </w:pPr>
            <w:r w:rsidRPr="00935E0B">
              <w:rPr>
                <w:noProof w:val="0"/>
              </w:rPr>
              <w:t>Restricted or</w:t>
            </w:r>
            <w:r w:rsidR="00E17143" w:rsidRPr="00935E0B">
              <w:rPr>
                <w:noProof w:val="0"/>
                <w:spacing w:val="-11"/>
              </w:rPr>
              <w:t xml:space="preserve"> </w:t>
            </w:r>
            <w:r w:rsidR="00E17143" w:rsidRPr="00935E0B">
              <w:rPr>
                <w:noProof w:val="0"/>
              </w:rPr>
              <w:t>cramped work</w:t>
            </w:r>
            <w:r w:rsidR="00E17143" w:rsidRPr="00935E0B">
              <w:rPr>
                <w:noProof w:val="0"/>
                <w:spacing w:val="-1"/>
              </w:rPr>
              <w:t xml:space="preserve"> </w:t>
            </w:r>
            <w:r w:rsidR="00E17143" w:rsidRPr="00935E0B">
              <w:rPr>
                <w:noProof w:val="0"/>
              </w:rPr>
              <w:t>area</w:t>
            </w:r>
          </w:p>
          <w:p w:rsidR="00E17143" w:rsidRPr="00935E0B" w:rsidRDefault="000048B0" w:rsidP="000048B0">
            <w:pPr>
              <w:pStyle w:val="TableBullet1"/>
              <w:rPr>
                <w:rFonts w:eastAsia="Arial" w:cs="Arial"/>
                <w:noProof w:val="0"/>
              </w:rPr>
            </w:pPr>
            <w:r w:rsidRPr="00935E0B">
              <w:rPr>
                <w:noProof w:val="0"/>
              </w:rPr>
              <w:t>Uneven floors or</w:t>
            </w:r>
            <w:r w:rsidR="00E17143" w:rsidRPr="00935E0B">
              <w:rPr>
                <w:noProof w:val="0"/>
                <w:spacing w:val="-4"/>
              </w:rPr>
              <w:t xml:space="preserve"> </w:t>
            </w:r>
            <w:r w:rsidR="00E17143" w:rsidRPr="00935E0B">
              <w:rPr>
                <w:noProof w:val="0"/>
              </w:rPr>
              <w:t>steps</w:t>
            </w:r>
          </w:p>
          <w:p w:rsidR="00E17143" w:rsidRPr="00935E0B" w:rsidRDefault="000048B0" w:rsidP="000048B0">
            <w:pPr>
              <w:pStyle w:val="TableBullet1"/>
              <w:rPr>
                <w:rFonts w:eastAsia="Arial" w:cs="Arial"/>
                <w:noProof w:val="0"/>
              </w:rPr>
            </w:pPr>
            <w:r w:rsidRPr="00935E0B">
              <w:rPr>
                <w:noProof w:val="0"/>
              </w:rPr>
              <w:t>Insufficient</w:t>
            </w:r>
            <w:r w:rsidR="00E17143" w:rsidRPr="00935E0B">
              <w:rPr>
                <w:noProof w:val="0"/>
                <w:spacing w:val="-1"/>
              </w:rPr>
              <w:t xml:space="preserve"> </w:t>
            </w:r>
            <w:r w:rsidR="00E17143" w:rsidRPr="00935E0B">
              <w:rPr>
                <w:noProof w:val="0"/>
              </w:rPr>
              <w:t>lighting</w:t>
            </w:r>
          </w:p>
          <w:p w:rsidR="00E17143" w:rsidRPr="00935E0B" w:rsidRDefault="000048B0" w:rsidP="000048B0">
            <w:pPr>
              <w:pStyle w:val="TableBullet1"/>
              <w:rPr>
                <w:rFonts w:eastAsia="Arial" w:cs="Arial"/>
                <w:noProof w:val="0"/>
                <w:sz w:val="18"/>
                <w:szCs w:val="18"/>
              </w:rPr>
            </w:pPr>
            <w:r w:rsidRPr="00935E0B">
              <w:rPr>
                <w:noProof w:val="0"/>
              </w:rPr>
              <w:t>Worn rubber seals</w:t>
            </w:r>
            <w:r w:rsidR="00E17143" w:rsidRPr="00935E0B">
              <w:rPr>
                <w:noProof w:val="0"/>
                <w:spacing w:val="-6"/>
              </w:rPr>
              <w:t xml:space="preserve"> </w:t>
            </w:r>
            <w:r w:rsidR="00E17143" w:rsidRPr="00935E0B">
              <w:rPr>
                <w:noProof w:val="0"/>
              </w:rPr>
              <w:t>on</w:t>
            </w:r>
            <w:r w:rsidR="00E17143" w:rsidRPr="00935E0B">
              <w:rPr>
                <w:noProof w:val="0"/>
                <w:spacing w:val="-1"/>
              </w:rPr>
              <w:t xml:space="preserve"> </w:t>
            </w:r>
            <w:r w:rsidR="00E17143" w:rsidRPr="00935E0B">
              <w:rPr>
                <w:noProof w:val="0"/>
              </w:rPr>
              <w:t>shower screens</w:t>
            </w:r>
            <w:r w:rsidR="00E17143" w:rsidRPr="00935E0B">
              <w:rPr>
                <w:noProof w:val="0"/>
                <w:spacing w:val="-1"/>
              </w:rPr>
              <w:t xml:space="preserve"> </w:t>
            </w:r>
            <w:r w:rsidR="00E17143" w:rsidRPr="00935E0B">
              <w:rPr>
                <w:noProof w:val="0"/>
              </w:rPr>
              <w:t>(may allow leakage of</w:t>
            </w:r>
            <w:r w:rsidR="00E17143" w:rsidRPr="00935E0B">
              <w:rPr>
                <w:noProof w:val="0"/>
                <w:spacing w:val="-9"/>
              </w:rPr>
              <w:t xml:space="preserve"> </w:t>
            </w:r>
            <w:r w:rsidR="00E17143" w:rsidRPr="00935E0B">
              <w:rPr>
                <w:noProof w:val="0"/>
              </w:rPr>
              <w:t>water onto bathroom</w:t>
            </w:r>
            <w:r w:rsidR="00E17143" w:rsidRPr="00935E0B">
              <w:rPr>
                <w:noProof w:val="0"/>
                <w:spacing w:val="-4"/>
              </w:rPr>
              <w:t xml:space="preserve"> </w:t>
            </w:r>
            <w:r w:rsidR="00E17143" w:rsidRPr="00935E0B">
              <w:rPr>
                <w:noProof w:val="0"/>
              </w:rPr>
              <w:t>floor)</w:t>
            </w:r>
          </w:p>
        </w:tc>
        <w:tc>
          <w:tcPr>
            <w:tcW w:w="1734" w:type="dxa"/>
          </w:tcPr>
          <w:p w:rsidR="00E17143" w:rsidRPr="00935E0B" w:rsidRDefault="00E17143" w:rsidP="000048B0">
            <w:pPr>
              <w:pStyle w:val="TableTextBold"/>
              <w:rPr>
                <w:rFonts w:eastAsia="Arial" w:cs="Arial"/>
                <w:noProof w:val="0"/>
                <w:szCs w:val="24"/>
              </w:rPr>
            </w:pPr>
            <w:r w:rsidRPr="00935E0B">
              <w:rPr>
                <w:noProof w:val="0"/>
              </w:rPr>
              <w:t>High</w:t>
            </w:r>
          </w:p>
          <w:p w:rsidR="00E17143" w:rsidRPr="00935E0B" w:rsidRDefault="00E17143" w:rsidP="000048B0">
            <w:pPr>
              <w:pStyle w:val="TableText"/>
              <w:rPr>
                <w:rFonts w:eastAsia="Arial" w:cs="Arial"/>
                <w:noProof w:val="0"/>
              </w:rPr>
            </w:pPr>
            <w:r w:rsidRPr="00935E0B">
              <w:rPr>
                <w:noProof w:val="0"/>
              </w:rPr>
              <w:t>Probability</w:t>
            </w:r>
            <w:r w:rsidRPr="00935E0B">
              <w:rPr>
                <w:noProof w:val="0"/>
                <w:spacing w:val="-2"/>
              </w:rPr>
              <w:t xml:space="preserve"> </w:t>
            </w:r>
            <w:r w:rsidRPr="00935E0B">
              <w:rPr>
                <w:noProof w:val="0"/>
              </w:rPr>
              <w:t>of</w:t>
            </w:r>
            <w:r w:rsidRPr="00935E0B">
              <w:rPr>
                <w:noProof w:val="0"/>
                <w:spacing w:val="-1"/>
              </w:rPr>
              <w:t xml:space="preserve"> </w:t>
            </w:r>
            <w:r w:rsidRPr="00935E0B">
              <w:rPr>
                <w:noProof w:val="0"/>
              </w:rPr>
              <w:t>muscular or</w:t>
            </w:r>
            <w:r w:rsidRPr="00935E0B">
              <w:rPr>
                <w:noProof w:val="0"/>
                <w:spacing w:val="-4"/>
              </w:rPr>
              <w:t xml:space="preserve"> </w:t>
            </w:r>
            <w:r w:rsidRPr="00935E0B">
              <w:rPr>
                <w:noProof w:val="0"/>
              </w:rPr>
              <w:t>joint</w:t>
            </w:r>
            <w:r w:rsidRPr="00935E0B">
              <w:rPr>
                <w:noProof w:val="0"/>
                <w:spacing w:val="-1"/>
              </w:rPr>
              <w:t xml:space="preserve"> </w:t>
            </w:r>
            <w:r w:rsidRPr="00935E0B">
              <w:rPr>
                <w:noProof w:val="0"/>
              </w:rPr>
              <w:t>stress or strain</w:t>
            </w:r>
            <w:r w:rsidRPr="00935E0B">
              <w:rPr>
                <w:noProof w:val="0"/>
                <w:spacing w:val="-1"/>
              </w:rPr>
              <w:t xml:space="preserve"> </w:t>
            </w:r>
            <w:r w:rsidRPr="00935E0B">
              <w:rPr>
                <w:noProof w:val="0"/>
              </w:rPr>
              <w:t>from over exertion or</w:t>
            </w:r>
            <w:r w:rsidRPr="00935E0B">
              <w:rPr>
                <w:noProof w:val="0"/>
                <w:spacing w:val="-13"/>
              </w:rPr>
              <w:t xml:space="preserve"> </w:t>
            </w:r>
            <w:r w:rsidRPr="00935E0B">
              <w:rPr>
                <w:noProof w:val="0"/>
              </w:rPr>
              <w:t>fall</w:t>
            </w:r>
          </w:p>
        </w:tc>
        <w:tc>
          <w:tcPr>
            <w:tcW w:w="2631" w:type="dxa"/>
          </w:tcPr>
          <w:p w:rsidR="00E17143" w:rsidRPr="00935E0B" w:rsidRDefault="00E17143" w:rsidP="000048B0">
            <w:pPr>
              <w:pStyle w:val="TableBullet1"/>
              <w:rPr>
                <w:rFonts w:eastAsia="Arial" w:cs="Arial"/>
                <w:noProof w:val="0"/>
              </w:rPr>
            </w:pPr>
            <w:r w:rsidRPr="00935E0B">
              <w:rPr>
                <w:noProof w:val="0"/>
              </w:rPr>
              <w:t>Make sure surfaces are dry and slip</w:t>
            </w:r>
            <w:r w:rsidRPr="00935E0B">
              <w:rPr>
                <w:noProof w:val="0"/>
                <w:spacing w:val="-10"/>
              </w:rPr>
              <w:t xml:space="preserve"> </w:t>
            </w:r>
            <w:r w:rsidRPr="00935E0B">
              <w:rPr>
                <w:noProof w:val="0"/>
              </w:rPr>
              <w:t>resistant</w:t>
            </w:r>
          </w:p>
          <w:p w:rsidR="00E17143" w:rsidRPr="00935E0B" w:rsidRDefault="00E17143" w:rsidP="000048B0">
            <w:pPr>
              <w:pStyle w:val="TableBullet1"/>
              <w:rPr>
                <w:rFonts w:eastAsia="Arial" w:cs="Arial"/>
                <w:noProof w:val="0"/>
              </w:rPr>
            </w:pPr>
            <w:r w:rsidRPr="00935E0B">
              <w:rPr>
                <w:noProof w:val="0"/>
              </w:rPr>
              <w:t>Make sure work area is clear of</w:t>
            </w:r>
            <w:r w:rsidRPr="00935E0B">
              <w:rPr>
                <w:noProof w:val="0"/>
                <w:spacing w:val="-9"/>
              </w:rPr>
              <w:t xml:space="preserve"> </w:t>
            </w:r>
            <w:r w:rsidRPr="00935E0B">
              <w:rPr>
                <w:noProof w:val="0"/>
              </w:rPr>
              <w:t>obstructions</w:t>
            </w:r>
          </w:p>
          <w:p w:rsidR="00E17143" w:rsidRPr="00935E0B" w:rsidRDefault="00E17143" w:rsidP="000048B0">
            <w:pPr>
              <w:pStyle w:val="TableBullet1"/>
              <w:rPr>
                <w:rFonts w:eastAsia="Arial" w:cs="Arial"/>
                <w:noProof w:val="0"/>
              </w:rPr>
            </w:pPr>
            <w:r w:rsidRPr="00935E0B">
              <w:rPr>
                <w:noProof w:val="0"/>
              </w:rPr>
              <w:t>Improve access to work</w:t>
            </w:r>
            <w:r w:rsidRPr="00935E0B">
              <w:rPr>
                <w:noProof w:val="0"/>
                <w:spacing w:val="-5"/>
              </w:rPr>
              <w:t xml:space="preserve"> </w:t>
            </w:r>
            <w:r w:rsidRPr="00935E0B">
              <w:rPr>
                <w:noProof w:val="0"/>
              </w:rPr>
              <w:t>area</w:t>
            </w:r>
          </w:p>
          <w:p w:rsidR="00E17143" w:rsidRPr="00935E0B" w:rsidRDefault="00E17143" w:rsidP="000048B0">
            <w:pPr>
              <w:pStyle w:val="TableBullet1"/>
              <w:rPr>
                <w:rFonts w:eastAsia="Arial" w:cs="Arial"/>
                <w:noProof w:val="0"/>
              </w:rPr>
            </w:pPr>
            <w:r w:rsidRPr="00935E0B">
              <w:rPr>
                <w:noProof w:val="0"/>
              </w:rPr>
              <w:t>Provide appropriate shoes with good</w:t>
            </w:r>
            <w:r w:rsidRPr="00935E0B">
              <w:rPr>
                <w:noProof w:val="0"/>
                <w:spacing w:val="-8"/>
              </w:rPr>
              <w:t xml:space="preserve"> </w:t>
            </w:r>
            <w:r w:rsidRPr="00935E0B">
              <w:rPr>
                <w:noProof w:val="0"/>
              </w:rPr>
              <w:t>grip</w:t>
            </w:r>
          </w:p>
          <w:p w:rsidR="00E17143" w:rsidRPr="00935E0B" w:rsidRDefault="00E17143" w:rsidP="000048B0">
            <w:pPr>
              <w:pStyle w:val="TableBullet1"/>
              <w:rPr>
                <w:rFonts w:eastAsia="Arial" w:cs="Arial"/>
                <w:noProof w:val="0"/>
              </w:rPr>
            </w:pPr>
            <w:r w:rsidRPr="00935E0B">
              <w:rPr>
                <w:noProof w:val="0"/>
              </w:rPr>
              <w:t>Provide adequate</w:t>
            </w:r>
            <w:r w:rsidRPr="00935E0B">
              <w:rPr>
                <w:noProof w:val="0"/>
                <w:spacing w:val="-3"/>
              </w:rPr>
              <w:t xml:space="preserve"> </w:t>
            </w:r>
            <w:r w:rsidRPr="00935E0B">
              <w:rPr>
                <w:noProof w:val="0"/>
              </w:rPr>
              <w:t>lighting</w:t>
            </w:r>
          </w:p>
          <w:p w:rsidR="00E17143" w:rsidRPr="00935E0B" w:rsidRDefault="00E17143" w:rsidP="000048B0">
            <w:pPr>
              <w:pStyle w:val="TableBullet1"/>
              <w:rPr>
                <w:rFonts w:eastAsia="Arial" w:cs="Arial"/>
                <w:noProof w:val="0"/>
              </w:rPr>
            </w:pPr>
            <w:r w:rsidRPr="00935E0B">
              <w:rPr>
                <w:noProof w:val="0"/>
              </w:rPr>
              <w:t>Make sure rubber seals on shower screens are</w:t>
            </w:r>
            <w:r w:rsidRPr="00935E0B">
              <w:rPr>
                <w:noProof w:val="0"/>
                <w:spacing w:val="-14"/>
              </w:rPr>
              <w:t xml:space="preserve"> </w:t>
            </w:r>
            <w:r w:rsidRPr="00935E0B">
              <w:rPr>
                <w:noProof w:val="0"/>
              </w:rPr>
              <w:t>maintained</w:t>
            </w:r>
          </w:p>
          <w:p w:rsidR="00E17143" w:rsidRPr="00935E0B" w:rsidRDefault="00E17143" w:rsidP="000048B0">
            <w:pPr>
              <w:pStyle w:val="TableBullet1"/>
              <w:rPr>
                <w:rFonts w:eastAsia="Arial" w:cs="Arial"/>
                <w:noProof w:val="0"/>
              </w:rPr>
            </w:pPr>
            <w:r w:rsidRPr="00935E0B">
              <w:rPr>
                <w:noProof w:val="0"/>
              </w:rPr>
              <w:t>Develop and train staff in safe work procedures for</w:t>
            </w:r>
            <w:r w:rsidRPr="00935E0B">
              <w:rPr>
                <w:noProof w:val="0"/>
                <w:spacing w:val="-37"/>
              </w:rPr>
              <w:t xml:space="preserve"> </w:t>
            </w:r>
            <w:r w:rsidRPr="00935E0B">
              <w:rPr>
                <w:noProof w:val="0"/>
              </w:rPr>
              <w:t>cleaning</w:t>
            </w:r>
            <w:r w:rsidRPr="00935E0B">
              <w:rPr>
                <w:noProof w:val="0"/>
                <w:spacing w:val="-1"/>
              </w:rPr>
              <w:t xml:space="preserve"> </w:t>
            </w:r>
            <w:r w:rsidRPr="00935E0B">
              <w:rPr>
                <w:noProof w:val="0"/>
              </w:rPr>
              <w:t>bathrooms</w:t>
            </w:r>
          </w:p>
        </w:tc>
        <w:tc>
          <w:tcPr>
            <w:tcW w:w="1632" w:type="dxa"/>
          </w:tcPr>
          <w:p w:rsidR="00E17143" w:rsidRPr="00935E0B" w:rsidRDefault="00E17143" w:rsidP="000048B0">
            <w:pPr>
              <w:pStyle w:val="TableText"/>
              <w:rPr>
                <w:noProof w:val="0"/>
                <w:sz w:val="22"/>
              </w:rPr>
            </w:pPr>
          </w:p>
        </w:tc>
        <w:tc>
          <w:tcPr>
            <w:tcW w:w="1123" w:type="dxa"/>
          </w:tcPr>
          <w:p w:rsidR="00E17143" w:rsidRPr="00935E0B" w:rsidRDefault="00E17143" w:rsidP="000048B0">
            <w:pPr>
              <w:pStyle w:val="TableText"/>
              <w:rPr>
                <w:noProof w:val="0"/>
                <w:sz w:val="22"/>
              </w:rPr>
            </w:pPr>
          </w:p>
        </w:tc>
      </w:tr>
      <w:tr w:rsidR="00E17143" w:rsidRPr="00935E0B" w:rsidTr="000048B0">
        <w:tc>
          <w:tcPr>
            <w:tcW w:w="2122" w:type="dxa"/>
          </w:tcPr>
          <w:p w:rsidR="00E17143" w:rsidRPr="00935E0B" w:rsidRDefault="00E17143" w:rsidP="000048B0">
            <w:pPr>
              <w:pStyle w:val="TableTextBold"/>
              <w:rPr>
                <w:rFonts w:eastAsia="Arial" w:cs="Arial"/>
                <w:noProof w:val="0"/>
                <w:szCs w:val="24"/>
              </w:rPr>
            </w:pPr>
            <w:r w:rsidRPr="00935E0B">
              <w:rPr>
                <w:noProof w:val="0"/>
              </w:rPr>
              <w:t>Slips, trips or</w:t>
            </w:r>
            <w:r w:rsidRPr="00935E0B">
              <w:rPr>
                <w:noProof w:val="0"/>
                <w:spacing w:val="-6"/>
              </w:rPr>
              <w:t xml:space="preserve"> </w:t>
            </w:r>
            <w:r w:rsidRPr="00935E0B">
              <w:rPr>
                <w:noProof w:val="0"/>
              </w:rPr>
              <w:t>falls</w:t>
            </w:r>
          </w:p>
          <w:p w:rsidR="00E17143" w:rsidRPr="00935E0B" w:rsidRDefault="000048B0" w:rsidP="000048B0">
            <w:pPr>
              <w:pStyle w:val="TableBullet1"/>
              <w:rPr>
                <w:rFonts w:eastAsia="Arial" w:cs="Arial"/>
                <w:noProof w:val="0"/>
              </w:rPr>
            </w:pPr>
            <w:r w:rsidRPr="00935E0B">
              <w:rPr>
                <w:noProof w:val="0"/>
              </w:rPr>
              <w:t>Obstructions caused</w:t>
            </w:r>
            <w:r w:rsidR="00E17143" w:rsidRPr="00935E0B">
              <w:rPr>
                <w:noProof w:val="0"/>
                <w:spacing w:val="-21"/>
              </w:rPr>
              <w:t xml:space="preserve"> </w:t>
            </w:r>
            <w:r w:rsidR="00E17143" w:rsidRPr="00935E0B">
              <w:rPr>
                <w:noProof w:val="0"/>
              </w:rPr>
              <w:t>by linen or other</w:t>
            </w:r>
            <w:r w:rsidR="00E17143" w:rsidRPr="00935E0B">
              <w:rPr>
                <w:noProof w:val="0"/>
                <w:spacing w:val="-10"/>
              </w:rPr>
              <w:t xml:space="preserve"> </w:t>
            </w:r>
            <w:r w:rsidR="00E17143" w:rsidRPr="00935E0B">
              <w:rPr>
                <w:noProof w:val="0"/>
              </w:rPr>
              <w:t>furniture/</w:t>
            </w:r>
            <w:r w:rsidR="00E17143" w:rsidRPr="00935E0B">
              <w:rPr>
                <w:noProof w:val="0"/>
                <w:spacing w:val="-1"/>
              </w:rPr>
              <w:t xml:space="preserve"> </w:t>
            </w:r>
            <w:r w:rsidR="00E17143" w:rsidRPr="00935E0B">
              <w:rPr>
                <w:noProof w:val="0"/>
              </w:rPr>
              <w:t>objects in work</w:t>
            </w:r>
            <w:r w:rsidR="00E17143" w:rsidRPr="00935E0B">
              <w:rPr>
                <w:noProof w:val="0"/>
                <w:spacing w:val="-12"/>
              </w:rPr>
              <w:t xml:space="preserve"> </w:t>
            </w:r>
            <w:r w:rsidR="00E17143" w:rsidRPr="00935E0B">
              <w:rPr>
                <w:noProof w:val="0"/>
              </w:rPr>
              <w:t>area</w:t>
            </w:r>
          </w:p>
          <w:p w:rsidR="00E17143" w:rsidRPr="00935E0B" w:rsidRDefault="000048B0" w:rsidP="000048B0">
            <w:pPr>
              <w:pStyle w:val="TableBullet1"/>
              <w:rPr>
                <w:rFonts w:eastAsia="Arial" w:cs="Arial"/>
                <w:noProof w:val="0"/>
              </w:rPr>
            </w:pPr>
            <w:r w:rsidRPr="00935E0B">
              <w:rPr>
                <w:noProof w:val="0"/>
                <w:color w:val="282526"/>
              </w:rPr>
              <w:t>Insufficient</w:t>
            </w:r>
            <w:r w:rsidR="00E17143" w:rsidRPr="00935E0B">
              <w:rPr>
                <w:noProof w:val="0"/>
                <w:color w:val="282526"/>
                <w:spacing w:val="-2"/>
              </w:rPr>
              <w:t xml:space="preserve"> </w:t>
            </w:r>
            <w:r w:rsidR="00E17143" w:rsidRPr="00935E0B">
              <w:rPr>
                <w:noProof w:val="0"/>
                <w:color w:val="282526"/>
              </w:rPr>
              <w:t>lighting</w:t>
            </w:r>
          </w:p>
          <w:p w:rsidR="00E17143" w:rsidRPr="00935E0B" w:rsidRDefault="000048B0" w:rsidP="000048B0">
            <w:pPr>
              <w:pStyle w:val="TableBullet1"/>
              <w:rPr>
                <w:rFonts w:eastAsia="Arial" w:cs="Arial"/>
                <w:noProof w:val="0"/>
                <w:sz w:val="18"/>
                <w:szCs w:val="18"/>
              </w:rPr>
            </w:pPr>
            <w:r w:rsidRPr="00935E0B">
              <w:rPr>
                <w:noProof w:val="0"/>
                <w:color w:val="282526"/>
              </w:rPr>
              <w:t>Poor</w:t>
            </w:r>
            <w:r w:rsidR="00E17143" w:rsidRPr="00935E0B">
              <w:rPr>
                <w:noProof w:val="0"/>
                <w:color w:val="282526"/>
                <w:spacing w:val="-1"/>
              </w:rPr>
              <w:t xml:space="preserve"> </w:t>
            </w:r>
            <w:r w:rsidR="00E17143" w:rsidRPr="00935E0B">
              <w:rPr>
                <w:noProof w:val="0"/>
                <w:color w:val="282526"/>
              </w:rPr>
              <w:t>access</w:t>
            </w:r>
          </w:p>
        </w:tc>
        <w:tc>
          <w:tcPr>
            <w:tcW w:w="1734" w:type="dxa"/>
          </w:tcPr>
          <w:p w:rsidR="00E17143" w:rsidRPr="00935E0B" w:rsidRDefault="00E17143" w:rsidP="000048B0">
            <w:pPr>
              <w:pStyle w:val="TableTextBold"/>
              <w:rPr>
                <w:rFonts w:eastAsia="Arial" w:cs="Arial"/>
                <w:noProof w:val="0"/>
                <w:szCs w:val="24"/>
              </w:rPr>
            </w:pPr>
            <w:r w:rsidRPr="00935E0B">
              <w:rPr>
                <w:noProof w:val="0"/>
              </w:rPr>
              <w:t>Medium</w:t>
            </w:r>
          </w:p>
          <w:p w:rsidR="00E17143" w:rsidRPr="00935E0B" w:rsidRDefault="00E17143" w:rsidP="000048B0">
            <w:pPr>
              <w:pStyle w:val="TableText"/>
              <w:rPr>
                <w:rFonts w:eastAsia="Arial" w:cs="Arial"/>
                <w:noProof w:val="0"/>
              </w:rPr>
            </w:pPr>
            <w:r w:rsidRPr="00935E0B">
              <w:rPr>
                <w:noProof w:val="0"/>
              </w:rPr>
              <w:t>Probability of muscular or joint stress or strain from over exertion</w:t>
            </w:r>
            <w:r w:rsidRPr="00935E0B">
              <w:rPr>
                <w:noProof w:val="0"/>
                <w:spacing w:val="-1"/>
              </w:rPr>
              <w:t xml:space="preserve"> </w:t>
            </w:r>
            <w:r w:rsidRPr="00935E0B">
              <w:rPr>
                <w:noProof w:val="0"/>
              </w:rPr>
              <w:t>or</w:t>
            </w:r>
            <w:r w:rsidRPr="00935E0B">
              <w:rPr>
                <w:noProof w:val="0"/>
                <w:spacing w:val="-5"/>
              </w:rPr>
              <w:t xml:space="preserve"> </w:t>
            </w:r>
            <w:r w:rsidRPr="00935E0B">
              <w:rPr>
                <w:noProof w:val="0"/>
              </w:rPr>
              <w:t>fall</w:t>
            </w:r>
          </w:p>
        </w:tc>
        <w:tc>
          <w:tcPr>
            <w:tcW w:w="2631" w:type="dxa"/>
          </w:tcPr>
          <w:p w:rsidR="00E17143" w:rsidRPr="00935E0B" w:rsidRDefault="00E17143" w:rsidP="000048B0">
            <w:pPr>
              <w:pStyle w:val="TableText"/>
              <w:rPr>
                <w:rFonts w:eastAsia="Arial" w:cs="Arial"/>
                <w:noProof w:val="0"/>
                <w:color w:val="282526"/>
              </w:rPr>
            </w:pPr>
            <w:r w:rsidRPr="00935E0B">
              <w:rPr>
                <w:noProof w:val="0"/>
              </w:rPr>
              <w:t>Use</w:t>
            </w:r>
            <w:r w:rsidRPr="00935E0B">
              <w:rPr>
                <w:noProof w:val="0"/>
                <w:spacing w:val="-5"/>
              </w:rPr>
              <w:t xml:space="preserve"> </w:t>
            </w:r>
            <w:r w:rsidRPr="00935E0B">
              <w:rPr>
                <w:noProof w:val="0"/>
              </w:rPr>
              <w:t>other</w:t>
            </w:r>
            <w:r w:rsidRPr="00935E0B">
              <w:rPr>
                <w:noProof w:val="0"/>
                <w:spacing w:val="-5"/>
              </w:rPr>
              <w:t xml:space="preserve"> </w:t>
            </w:r>
            <w:r w:rsidRPr="00935E0B">
              <w:rPr>
                <w:noProof w:val="0"/>
              </w:rPr>
              <w:t>forms</w:t>
            </w:r>
            <w:r w:rsidRPr="00935E0B">
              <w:rPr>
                <w:noProof w:val="0"/>
                <w:spacing w:val="-5"/>
              </w:rPr>
              <w:t xml:space="preserve"> </w:t>
            </w:r>
            <w:r w:rsidRPr="00935E0B">
              <w:rPr>
                <w:noProof w:val="0"/>
              </w:rPr>
              <w:t>of</w:t>
            </w:r>
            <w:r w:rsidRPr="00935E0B">
              <w:rPr>
                <w:noProof w:val="0"/>
                <w:spacing w:val="-5"/>
              </w:rPr>
              <w:t xml:space="preserve"> </w:t>
            </w:r>
            <w:r w:rsidRPr="00935E0B">
              <w:rPr>
                <w:noProof w:val="0"/>
              </w:rPr>
              <w:t>bed</w:t>
            </w:r>
            <w:r w:rsidRPr="00935E0B">
              <w:rPr>
                <w:noProof w:val="0"/>
                <w:spacing w:val="-6"/>
              </w:rPr>
              <w:t xml:space="preserve"> </w:t>
            </w:r>
            <w:r w:rsidRPr="00935E0B">
              <w:rPr>
                <w:noProof w:val="0"/>
              </w:rPr>
              <w:t>covering/linen</w:t>
            </w:r>
            <w:r w:rsidRPr="00935E0B">
              <w:rPr>
                <w:noProof w:val="0"/>
                <w:spacing w:val="-5"/>
              </w:rPr>
              <w:t xml:space="preserve"> </w:t>
            </w:r>
            <w:r w:rsidRPr="00935E0B">
              <w:rPr>
                <w:noProof w:val="0"/>
              </w:rPr>
              <w:t>to</w:t>
            </w:r>
            <w:r w:rsidRPr="00935E0B">
              <w:rPr>
                <w:noProof w:val="0"/>
                <w:spacing w:val="-5"/>
              </w:rPr>
              <w:t xml:space="preserve"> </w:t>
            </w:r>
            <w:r w:rsidRPr="00935E0B">
              <w:rPr>
                <w:noProof w:val="0"/>
              </w:rPr>
              <w:t>eliminate/reduce</w:t>
            </w:r>
            <w:r w:rsidRPr="00935E0B">
              <w:rPr>
                <w:noProof w:val="0"/>
                <w:spacing w:val="-5"/>
              </w:rPr>
              <w:t xml:space="preserve"> </w:t>
            </w:r>
            <w:r w:rsidRPr="00935E0B">
              <w:rPr>
                <w:noProof w:val="0"/>
              </w:rPr>
              <w:t>slip</w:t>
            </w:r>
            <w:r w:rsidRPr="00935E0B">
              <w:rPr>
                <w:noProof w:val="0"/>
                <w:spacing w:val="-5"/>
              </w:rPr>
              <w:t xml:space="preserve"> </w:t>
            </w:r>
            <w:r w:rsidRPr="00935E0B">
              <w:rPr>
                <w:noProof w:val="0"/>
              </w:rPr>
              <w:t>or trip</w:t>
            </w:r>
            <w:r w:rsidRPr="00935E0B">
              <w:rPr>
                <w:noProof w:val="0"/>
                <w:spacing w:val="-2"/>
              </w:rPr>
              <w:t xml:space="preserve"> </w:t>
            </w:r>
            <w:r w:rsidRPr="00935E0B">
              <w:rPr>
                <w:noProof w:val="0"/>
              </w:rPr>
              <w:t>hazard</w:t>
            </w:r>
          </w:p>
          <w:p w:rsidR="00E17143" w:rsidRPr="00935E0B" w:rsidRDefault="00E17143" w:rsidP="000048B0">
            <w:pPr>
              <w:pStyle w:val="TableText"/>
              <w:rPr>
                <w:rFonts w:eastAsia="Arial" w:cs="Arial"/>
                <w:noProof w:val="0"/>
                <w:color w:val="282526"/>
              </w:rPr>
            </w:pPr>
            <w:r w:rsidRPr="00935E0B">
              <w:rPr>
                <w:noProof w:val="0"/>
                <w:color w:val="282526"/>
              </w:rPr>
              <w:t>Make sure work area is clear of</w:t>
            </w:r>
            <w:r w:rsidRPr="00935E0B">
              <w:rPr>
                <w:noProof w:val="0"/>
                <w:color w:val="282526"/>
                <w:spacing w:val="-9"/>
              </w:rPr>
              <w:t xml:space="preserve"> </w:t>
            </w:r>
            <w:r w:rsidRPr="00935E0B">
              <w:rPr>
                <w:noProof w:val="0"/>
                <w:color w:val="282526"/>
              </w:rPr>
              <w:t>obstructions</w:t>
            </w:r>
          </w:p>
          <w:p w:rsidR="00E17143" w:rsidRPr="00935E0B" w:rsidRDefault="00E17143" w:rsidP="000048B0">
            <w:pPr>
              <w:pStyle w:val="TableText"/>
              <w:rPr>
                <w:rFonts w:eastAsia="Arial" w:cs="Arial"/>
                <w:noProof w:val="0"/>
                <w:color w:val="282526"/>
              </w:rPr>
            </w:pPr>
            <w:r w:rsidRPr="00935E0B">
              <w:rPr>
                <w:noProof w:val="0"/>
                <w:color w:val="282526"/>
              </w:rPr>
              <w:t>Provide adequate</w:t>
            </w:r>
            <w:r w:rsidRPr="00935E0B">
              <w:rPr>
                <w:noProof w:val="0"/>
                <w:color w:val="282526"/>
                <w:spacing w:val="-3"/>
              </w:rPr>
              <w:t xml:space="preserve"> </w:t>
            </w:r>
            <w:r w:rsidRPr="00935E0B">
              <w:rPr>
                <w:noProof w:val="0"/>
                <w:color w:val="282526"/>
              </w:rPr>
              <w:t>lighting</w:t>
            </w:r>
          </w:p>
          <w:p w:rsidR="00E17143" w:rsidRPr="00935E0B" w:rsidRDefault="00E17143" w:rsidP="000048B0">
            <w:pPr>
              <w:pStyle w:val="TableText"/>
              <w:rPr>
                <w:rFonts w:eastAsia="Arial" w:cs="Arial"/>
                <w:noProof w:val="0"/>
              </w:rPr>
            </w:pPr>
            <w:r w:rsidRPr="00935E0B">
              <w:rPr>
                <w:noProof w:val="0"/>
                <w:color w:val="282526"/>
              </w:rPr>
              <w:t>Improve access to work</w:t>
            </w:r>
            <w:r w:rsidRPr="00935E0B">
              <w:rPr>
                <w:noProof w:val="0"/>
                <w:color w:val="282526"/>
                <w:spacing w:val="-5"/>
              </w:rPr>
              <w:t xml:space="preserve"> </w:t>
            </w:r>
            <w:r w:rsidRPr="00935E0B">
              <w:rPr>
                <w:noProof w:val="0"/>
                <w:color w:val="282526"/>
              </w:rPr>
              <w:t>area</w:t>
            </w:r>
          </w:p>
        </w:tc>
        <w:tc>
          <w:tcPr>
            <w:tcW w:w="1632" w:type="dxa"/>
          </w:tcPr>
          <w:p w:rsidR="00E17143" w:rsidRPr="00935E0B" w:rsidRDefault="00E17143" w:rsidP="000048B0">
            <w:pPr>
              <w:pStyle w:val="TableText"/>
              <w:rPr>
                <w:noProof w:val="0"/>
                <w:sz w:val="22"/>
              </w:rPr>
            </w:pPr>
          </w:p>
        </w:tc>
        <w:tc>
          <w:tcPr>
            <w:tcW w:w="1123" w:type="dxa"/>
          </w:tcPr>
          <w:p w:rsidR="00E17143" w:rsidRPr="00935E0B" w:rsidRDefault="00E17143" w:rsidP="000048B0">
            <w:pPr>
              <w:pStyle w:val="TableText"/>
              <w:rPr>
                <w:noProof w:val="0"/>
                <w:sz w:val="22"/>
              </w:rPr>
            </w:pPr>
          </w:p>
        </w:tc>
      </w:tr>
    </w:tbl>
    <w:p w:rsidR="00D70561" w:rsidRPr="00935E0B" w:rsidRDefault="00D70561" w:rsidP="000048B0">
      <w:pPr>
        <w:spacing w:before="240" w:line="240" w:lineRule="auto"/>
        <w:rPr>
          <w:rStyle w:val="BodyCopyChar1"/>
          <w:noProof w:val="0"/>
        </w:rPr>
      </w:pPr>
    </w:p>
    <w:p w:rsidR="003216D6" w:rsidRPr="00935E0B" w:rsidRDefault="00B73519" w:rsidP="00D70561">
      <w:pPr>
        <w:spacing w:before="240" w:line="240" w:lineRule="auto"/>
        <w:rPr>
          <w:rFonts w:ascii="Helvetica" w:hAnsi="Helvetica"/>
        </w:rPr>
      </w:pPr>
      <w:r w:rsidRPr="00935E0B">
        <w:rPr>
          <w:rStyle w:val="BodyCopyChar1"/>
          <w:noProof w:val="0"/>
        </w:rPr>
        <w:t xml:space="preserve">Source: </w:t>
      </w:r>
      <w:r w:rsidR="00BD44B4" w:rsidRPr="00935E0B">
        <w:rPr>
          <w:rStyle w:val="BodyCopyChar1"/>
          <w:noProof w:val="0"/>
        </w:rPr>
        <w:t>Work Cover</w:t>
      </w:r>
      <w:r w:rsidR="0050275D" w:rsidRPr="00935E0B">
        <w:rPr>
          <w:rStyle w:val="BodyCopyChar1"/>
          <w:noProof w:val="0"/>
        </w:rPr>
        <w:t xml:space="preserve"> NSW Hotel/Motel Operators Risk Assessment Tool for Housekeepers</w:t>
      </w:r>
      <w:r w:rsidR="0050275D" w:rsidRPr="00935E0B">
        <w:rPr>
          <w:rFonts w:ascii="Helvetica" w:hAnsi="Helvetica"/>
        </w:rPr>
        <w:t xml:space="preserve"> Tasks </w:t>
      </w:r>
      <w:hyperlink r:id="rId63" w:history="1">
        <w:r w:rsidR="0050275D" w:rsidRPr="00935E0B">
          <w:rPr>
            <w:rStyle w:val="Hyperlink"/>
          </w:rPr>
          <w:t>www.workcover.nsw.gov.au</w:t>
        </w:r>
      </w:hyperlink>
      <w:r w:rsidR="0050275D" w:rsidRPr="00935E0B">
        <w:rPr>
          <w:rFonts w:ascii="Helvetica" w:hAnsi="Helvetica"/>
        </w:rPr>
        <w:t xml:space="preserve"> </w:t>
      </w:r>
      <w:r w:rsidR="003216D6" w:rsidRPr="00935E0B">
        <w:rPr>
          <w:rFonts w:ascii="Helvetica" w:hAnsi="Helvetica"/>
        </w:rPr>
        <w:br w:type="page"/>
      </w:r>
    </w:p>
    <w:p w:rsidR="00F84543" w:rsidRPr="00935E0B" w:rsidRDefault="00F84543" w:rsidP="00F84543">
      <w:pPr>
        <w:pStyle w:val="ActivityHead"/>
        <w:shd w:val="clear" w:color="auto" w:fill="E36C0A" w:themeFill="accent6" w:themeFillShade="BF"/>
        <w:rPr>
          <w:noProof w:val="0"/>
          <w:color w:val="FFFFFF" w:themeColor="background1"/>
        </w:rPr>
      </w:pPr>
      <w:r w:rsidRPr="00935E0B">
        <w:rPr>
          <w:noProof w:val="0"/>
          <w:color w:val="FFFFFF" w:themeColor="background1"/>
        </w:rPr>
        <w:t>Work Projects</w:t>
      </w:r>
    </w:p>
    <w:p w:rsidR="00F84543" w:rsidRPr="00935E0B" w:rsidRDefault="00F84543" w:rsidP="000048B0">
      <w:pPr>
        <w:pStyle w:val="BodyCopy"/>
        <w:rPr>
          <w:noProof w:val="0"/>
        </w:rPr>
      </w:pPr>
      <w:r w:rsidRPr="00935E0B">
        <w:rPr>
          <w:noProof w:val="0"/>
        </w:rPr>
        <w:t>It is a requirement of this Unit you complete Work Projects as advised by your Trainer. You must submit documentation, suitable evidence or other relevant proof of completion of the project to your Trainer by the agreed date.</w:t>
      </w:r>
    </w:p>
    <w:p w:rsidR="00F84543" w:rsidRPr="00935E0B" w:rsidRDefault="00CD0302" w:rsidP="0087700A">
      <w:pPr>
        <w:pStyle w:val="ActivityNumbered"/>
      </w:pPr>
      <w:r w:rsidRPr="00935E0B">
        <w:t>1.1</w:t>
      </w:r>
      <w:r w:rsidRPr="00935E0B">
        <w:tab/>
      </w:r>
      <w:r w:rsidR="005140E1" w:rsidRPr="00935E0B">
        <w:t xml:space="preserve">What sort of laws and regulations relating to risk management and safety are there in your jurisdiction which your business must comply with? </w:t>
      </w:r>
    </w:p>
    <w:p w:rsidR="00F84543" w:rsidRPr="00935E0B" w:rsidRDefault="00C46052" w:rsidP="0087700A">
      <w:pPr>
        <w:pStyle w:val="ActivityNumbered"/>
      </w:pPr>
      <w:r w:rsidRPr="00935E0B">
        <w:t>1.2.</w:t>
      </w:r>
      <w:r w:rsidRPr="00935E0B">
        <w:tab/>
        <w:t>In relation to your current workpla</w:t>
      </w:r>
      <w:r w:rsidR="0087700A" w:rsidRPr="00935E0B">
        <w:t>ce ask the following questions:</w:t>
      </w:r>
    </w:p>
    <w:p w:rsidR="00C46052" w:rsidRPr="00935E0B" w:rsidRDefault="00C46052" w:rsidP="0087700A">
      <w:pPr>
        <w:pStyle w:val="ActivityBullet1"/>
      </w:pPr>
      <w:r w:rsidRPr="00935E0B">
        <w:t>What untoward things could happen?</w:t>
      </w:r>
    </w:p>
    <w:p w:rsidR="00C46052" w:rsidRPr="00935E0B" w:rsidRDefault="00C46052" w:rsidP="0087700A">
      <w:pPr>
        <w:pStyle w:val="ActivityBullet1"/>
      </w:pPr>
      <w:r w:rsidRPr="00935E0B">
        <w:t>What would be the impact?</w:t>
      </w:r>
    </w:p>
    <w:p w:rsidR="00C46052" w:rsidRPr="00935E0B" w:rsidRDefault="00C46052" w:rsidP="0087700A">
      <w:pPr>
        <w:pStyle w:val="ActivityBullet1"/>
      </w:pPr>
      <w:r w:rsidRPr="00935E0B">
        <w:t>What can we do about it?</w:t>
      </w:r>
    </w:p>
    <w:p w:rsidR="00C46052" w:rsidRPr="00935E0B" w:rsidRDefault="00C46052" w:rsidP="0087700A">
      <w:pPr>
        <w:pStyle w:val="ActivityBullet1"/>
      </w:pPr>
      <w:r w:rsidRPr="00935E0B">
        <w:t>How do we tell everyone involved?</w:t>
      </w:r>
    </w:p>
    <w:p w:rsidR="00F84543" w:rsidRPr="00935E0B" w:rsidRDefault="00C2637E" w:rsidP="0087700A">
      <w:pPr>
        <w:pStyle w:val="ActivityNumbered"/>
      </w:pPr>
      <w:r w:rsidRPr="00935E0B">
        <w:t>1.3.</w:t>
      </w:r>
      <w:r w:rsidRPr="00935E0B">
        <w:tab/>
        <w:t>Complete a risk assessment of an area of your organisation and using the risk matrix and hierarchy of controls classify the risk and identify the risk control procedures you will put in place.</w:t>
      </w:r>
    </w:p>
    <w:p w:rsidR="00C2637E" w:rsidRPr="00935E0B" w:rsidRDefault="00C2637E" w:rsidP="0087700A">
      <w:pPr>
        <w:pStyle w:val="ActivityNumbered"/>
        <w:ind w:firstLine="0"/>
      </w:pPr>
      <w:r w:rsidRPr="00935E0B">
        <w:t xml:space="preserve">You may like to use the Risk Assessment Tool provided and adapt it to suit your </w:t>
      </w:r>
      <w:r w:rsidR="0087700A" w:rsidRPr="00935E0B">
        <w:t>organisation’s</w:t>
      </w:r>
      <w:r w:rsidRPr="00935E0B">
        <w:t xml:space="preserve"> needs.</w:t>
      </w:r>
    </w:p>
    <w:p w:rsidR="00AA2A69" w:rsidRPr="00935E0B" w:rsidRDefault="00AA2A69" w:rsidP="0087700A">
      <w:pPr>
        <w:pStyle w:val="BodyCopy"/>
        <w:rPr>
          <w:noProof w:val="0"/>
        </w:rPr>
      </w:pPr>
      <w:r w:rsidRPr="00935E0B">
        <w:rPr>
          <w:b/>
          <w:noProof w:val="0"/>
        </w:rPr>
        <w:t>Activity 1</w:t>
      </w:r>
      <w:r w:rsidR="0087700A" w:rsidRPr="00935E0B">
        <w:rPr>
          <w:noProof w:val="0"/>
        </w:rPr>
        <w:t xml:space="preserve"> - </w:t>
      </w:r>
      <w:r w:rsidRPr="00935E0B">
        <w:rPr>
          <w:noProof w:val="0"/>
        </w:rPr>
        <w:t xml:space="preserve">Far East Travel is a busy travel agency operating in Jakarta which has been undergoing a major expansion, taking on many new staff and investing in a new computer system. They specialise in tours to historic sites around Asia and in recent years their clientele has included older retired people, many of whom have never travelled abroad before. The trips are conducted all year round irrespective of weather conditions. They have also recently begun to include some African locations in their </w:t>
      </w:r>
      <w:r w:rsidR="00D43819" w:rsidRPr="00935E0B">
        <w:rPr>
          <w:noProof w:val="0"/>
        </w:rPr>
        <w:t>itineraries</w:t>
      </w:r>
      <w:r w:rsidRPr="00935E0B">
        <w:rPr>
          <w:noProof w:val="0"/>
        </w:rPr>
        <w:t xml:space="preserve">. The owner of Far East Travel has recently become concerned at the possible risks the company is exposing itself to and has asked you to put the likely risks it faces into context so that they are easily explained to all staff. </w:t>
      </w:r>
    </w:p>
    <w:p w:rsidR="00AA2A69" w:rsidRPr="00935E0B" w:rsidRDefault="00AA2A69" w:rsidP="0087700A">
      <w:pPr>
        <w:pStyle w:val="BodyCopy"/>
        <w:rPr>
          <w:noProof w:val="0"/>
        </w:rPr>
      </w:pPr>
      <w:r w:rsidRPr="00935E0B">
        <w:rPr>
          <w:b/>
          <w:noProof w:val="0"/>
        </w:rPr>
        <w:t>Activity 2</w:t>
      </w:r>
      <w:r w:rsidR="0087700A" w:rsidRPr="00935E0B">
        <w:rPr>
          <w:noProof w:val="0"/>
        </w:rPr>
        <w:t xml:space="preserve"> - </w:t>
      </w:r>
      <w:r w:rsidRPr="00935E0B">
        <w:rPr>
          <w:noProof w:val="0"/>
        </w:rPr>
        <w:t xml:space="preserve">Consider your own organisation. Using two of the techniques described in element 1.2 Identify Operational Risk, identify and describe some risks that it faces. Explain the risks in terms of the where, when, how, why and what.  </w:t>
      </w:r>
    </w:p>
    <w:p w:rsidR="00F84543" w:rsidRPr="00935E0B" w:rsidRDefault="00AA2A69" w:rsidP="0087700A">
      <w:pPr>
        <w:pStyle w:val="BodyCopy"/>
        <w:rPr>
          <w:noProof w:val="0"/>
        </w:rPr>
      </w:pPr>
      <w:r w:rsidRPr="00935E0B">
        <w:rPr>
          <w:noProof w:val="0"/>
        </w:rPr>
        <w:t>Assess each risk using the risk matrix from the workbook. Which of the two risks would require priority and why?</w:t>
      </w:r>
    </w:p>
    <w:p w:rsidR="00FE3840" w:rsidRPr="00935E0B" w:rsidRDefault="00FE3840" w:rsidP="00AA2A69">
      <w:pPr>
        <w:pStyle w:val="BodyCopy"/>
        <w:rPr>
          <w:noProof w:val="0"/>
        </w:rPr>
      </w:pPr>
      <w:r w:rsidRPr="00935E0B">
        <w:rPr>
          <w:b/>
          <w:noProof w:val="0"/>
        </w:rPr>
        <w:t>Activity 3</w:t>
      </w:r>
      <w:r w:rsidR="0087700A" w:rsidRPr="00935E0B">
        <w:rPr>
          <w:noProof w:val="0"/>
        </w:rPr>
        <w:t xml:space="preserve"> - </w:t>
      </w:r>
      <w:r w:rsidRPr="00935E0B">
        <w:rPr>
          <w:noProof w:val="0"/>
        </w:rPr>
        <w:t xml:space="preserve">Consider a work activity in your business. What </w:t>
      </w:r>
      <w:r w:rsidR="00BD44B4" w:rsidRPr="00935E0B">
        <w:rPr>
          <w:noProof w:val="0"/>
        </w:rPr>
        <w:t>sorts of risks are</w:t>
      </w:r>
      <w:r w:rsidRPr="00935E0B">
        <w:rPr>
          <w:noProof w:val="0"/>
        </w:rPr>
        <w:t xml:space="preserve"> attached to this </w:t>
      </w:r>
      <w:r w:rsidR="00BD44B4" w:rsidRPr="00935E0B">
        <w:rPr>
          <w:noProof w:val="0"/>
        </w:rPr>
        <w:t>activity?</w:t>
      </w:r>
      <w:r w:rsidRPr="00935E0B">
        <w:rPr>
          <w:noProof w:val="0"/>
        </w:rPr>
        <w:t xml:space="preserve"> How likely is it to happen and what would be the consequences if it did? After considering these things have a go at allocating a box to the</w:t>
      </w:r>
      <w:r w:rsidR="0087700A" w:rsidRPr="00935E0B">
        <w:rPr>
          <w:noProof w:val="0"/>
        </w:rPr>
        <w:t xml:space="preserve"> activity in the matrix above. </w:t>
      </w:r>
    </w:p>
    <w:p w:rsidR="00AA2A69" w:rsidRPr="00935E0B" w:rsidRDefault="00AA2A69" w:rsidP="00AA2A69">
      <w:pPr>
        <w:pStyle w:val="ActivityBottom"/>
        <w:ind w:firstLine="0"/>
        <w:rPr>
          <w:noProof w:val="0"/>
        </w:rPr>
      </w:pPr>
    </w:p>
    <w:p w:rsidR="009B2DA4" w:rsidRPr="00935E0B" w:rsidRDefault="009B2DA4">
      <w:pPr>
        <w:rPr>
          <w:rFonts w:ascii="Helvetica" w:eastAsia="Calibri" w:hAnsi="Helvetica" w:cs="Calibri"/>
          <w:szCs w:val="16"/>
          <w:lang w:eastAsia="ar-SA"/>
        </w:rPr>
      </w:pPr>
      <w:r w:rsidRPr="00935E0B">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935E0B" w:rsidTr="0087700A">
        <w:trPr>
          <w:trHeight w:val="5065"/>
        </w:trPr>
        <w:tc>
          <w:tcPr>
            <w:tcW w:w="9242" w:type="dxa"/>
            <w:shd w:val="clear" w:color="auto" w:fill="F2F2F2" w:themeFill="background1" w:themeFillShade="F2"/>
          </w:tcPr>
          <w:p w:rsidR="009B2DA4" w:rsidRPr="00935E0B" w:rsidRDefault="009B2DA4" w:rsidP="00A85840">
            <w:pPr>
              <w:pStyle w:val="Heading2"/>
              <w:outlineLvl w:val="1"/>
            </w:pPr>
            <w:r w:rsidRPr="00935E0B">
              <w:t>Summary</w:t>
            </w:r>
          </w:p>
          <w:p w:rsidR="009B2DA4" w:rsidRPr="00935E0B" w:rsidRDefault="00AC6254" w:rsidP="00A85840">
            <w:pPr>
              <w:pStyle w:val="SumaryHeading3"/>
            </w:pPr>
            <w:sdt>
              <w:sdtPr>
                <w:alias w:val="Element1"/>
                <w:tag w:val="Element1"/>
                <w:id w:val="-1834521267"/>
                <w:placeholder>
                  <w:docPart w:val="B7B55266775740938270471706EE83F1"/>
                </w:placeholder>
              </w:sdtPr>
              <w:sdtEndPr>
                <w:rPr>
                  <w:highlight w:val="yellow"/>
                </w:rPr>
              </w:sdtEndPr>
              <w:sdtContent>
                <w:r w:rsidR="000312E7" w:rsidRPr="00935E0B">
                  <w:t>Undertake initial operational risk management procedures</w:t>
                </w:r>
              </w:sdtContent>
            </w:sdt>
          </w:p>
          <w:p w:rsidR="005E3DBC" w:rsidRPr="00935E0B" w:rsidRDefault="005E3DBC" w:rsidP="0087700A">
            <w:pPr>
              <w:pStyle w:val="TableText"/>
              <w:rPr>
                <w:noProof w:val="0"/>
              </w:rPr>
            </w:pPr>
            <w:r w:rsidRPr="00935E0B">
              <w:rPr>
                <w:noProof w:val="0"/>
              </w:rPr>
              <w:t>When undertaking initial operational risk management procedures it is important to consider:</w:t>
            </w:r>
          </w:p>
          <w:p w:rsidR="005E3DBC" w:rsidRPr="00935E0B" w:rsidRDefault="005E3DBC" w:rsidP="0087700A">
            <w:pPr>
              <w:pStyle w:val="Bullet1"/>
            </w:pPr>
            <w:r w:rsidRPr="00935E0B">
              <w:t>How well you have established the context for the operational risk by establishing internal and external contexts and understanding the le</w:t>
            </w:r>
            <w:r w:rsidR="0087700A" w:rsidRPr="00935E0B">
              <w:t>gal implications of this</w:t>
            </w:r>
          </w:p>
          <w:p w:rsidR="005E3DBC" w:rsidRPr="00935E0B" w:rsidRDefault="005E3DBC" w:rsidP="0087700A">
            <w:pPr>
              <w:pStyle w:val="Bullet1"/>
            </w:pPr>
            <w:r w:rsidRPr="00935E0B">
              <w:t>You have identified the operational risk you are dealing with by looking at the root causes of risk and applying correct</w:t>
            </w:r>
            <w:r w:rsidR="0087700A" w:rsidRPr="00935E0B">
              <w:t xml:space="preserve"> risk identification techniques</w:t>
            </w:r>
          </w:p>
          <w:p w:rsidR="005E3DBC" w:rsidRPr="00935E0B" w:rsidRDefault="005E3DBC" w:rsidP="0087700A">
            <w:pPr>
              <w:pStyle w:val="Bullet1"/>
            </w:pPr>
            <w:r w:rsidRPr="00935E0B">
              <w:t>The operational risk has been assessed via likelihood and consequence analysis, the use of a risk management matrix, determining the exposure of the business, determining whether to address the risk, and if</w:t>
            </w:r>
            <w:r w:rsidR="0087700A" w:rsidRPr="00935E0B">
              <w:t xml:space="preserve"> so using risk control options</w:t>
            </w:r>
          </w:p>
          <w:p w:rsidR="009B2DA4" w:rsidRPr="00935E0B" w:rsidRDefault="005E3DBC" w:rsidP="0087700A">
            <w:pPr>
              <w:pStyle w:val="Bullet1"/>
            </w:pPr>
            <w:r w:rsidRPr="00935E0B">
              <w:t>Operational risk control procedures have been identified through use of the hierarchy of risk control, viable options for control have been rated, relevant supporting resources have been sourced, risk control protocols adopted, stakeholder input sought and a decision made on the final risk c</w:t>
            </w:r>
            <w:r w:rsidR="0087700A" w:rsidRPr="00935E0B">
              <w:t>ontrol processes to be adopted</w:t>
            </w:r>
          </w:p>
        </w:tc>
      </w:tr>
    </w:tbl>
    <w:p w:rsidR="00E83E16" w:rsidRPr="00935E0B" w:rsidRDefault="00E83E16" w:rsidP="00F84543">
      <w:pPr>
        <w:pStyle w:val="BodyCopy"/>
        <w:rPr>
          <w:noProof w:val="0"/>
        </w:rPr>
      </w:pPr>
    </w:p>
    <w:p w:rsidR="003216D6" w:rsidRPr="00935E0B" w:rsidRDefault="003216D6" w:rsidP="00F84543">
      <w:pPr>
        <w:pStyle w:val="BodyCopy"/>
        <w:rPr>
          <w:noProof w:val="0"/>
        </w:rPr>
        <w:sectPr w:rsidR="003216D6" w:rsidRPr="00935E0B" w:rsidSect="006D7E9B">
          <w:headerReference w:type="even" r:id="rId64"/>
          <w:headerReference w:type="default" r:id="rId65"/>
          <w:pgSz w:w="11906" w:h="16838"/>
          <w:pgMar w:top="1440" w:right="1440" w:bottom="1440" w:left="1440" w:header="708" w:footer="324" w:gutter="0"/>
          <w:cols w:space="708"/>
          <w:docGrid w:linePitch="360"/>
        </w:sectPr>
      </w:pPr>
    </w:p>
    <w:p w:rsidR="00E83E16" w:rsidRPr="00935E0B" w:rsidRDefault="002D0810" w:rsidP="00CD0302">
      <w:pPr>
        <w:pStyle w:val="Heading1"/>
      </w:pPr>
      <w:bookmarkStart w:id="46" w:name="_Toc370805491"/>
      <w:bookmarkStart w:id="47" w:name="_Toc425708236"/>
      <w:r w:rsidRPr="00935E0B">
        <w:t>Element 2</w:t>
      </w:r>
      <w:r w:rsidR="00BD44B4" w:rsidRPr="00935E0B">
        <w:t xml:space="preserve">: </w:t>
      </w:r>
      <w:r w:rsidRPr="00935E0B">
        <w:br/>
      </w:r>
      <w:fldSimple w:instr=" REF  Element2  \* MERGEFORMAT ">
        <w:sdt>
          <w:sdtPr>
            <w:alias w:val="Element2"/>
            <w:tag w:val="Element2"/>
            <w:id w:val="2108385954"/>
            <w:placeholder>
              <w:docPart w:val="1A7A2DF3A96840E4887E31AE53381866"/>
            </w:placeholder>
          </w:sdtPr>
          <w:sdtEndPr/>
          <w:sdtContent>
            <w:r w:rsidR="00DA70E7" w:rsidRPr="00935E0B">
              <w:t>Prepare risk management strategies</w:t>
            </w:r>
          </w:sdtContent>
        </w:sdt>
        <w:bookmarkEnd w:id="46"/>
        <w:bookmarkEnd w:id="47"/>
      </w:fldSimple>
    </w:p>
    <w:p w:rsidR="00F84543" w:rsidRPr="00935E0B" w:rsidRDefault="00715147" w:rsidP="00785EE9">
      <w:pPr>
        <w:pStyle w:val="Heading2"/>
      </w:pPr>
      <w:r w:rsidRPr="00935E0B">
        <w:rPr>
          <w:noProof/>
          <w:lang w:val="en-US" w:eastAsia="en-US"/>
        </w:rPr>
        <w:drawing>
          <wp:anchor distT="0" distB="0" distL="114300" distR="114300" simplePos="0" relativeHeight="251711488" behindDoc="0" locked="0" layoutInCell="1" allowOverlap="1">
            <wp:simplePos x="0" y="0"/>
            <wp:positionH relativeFrom="column">
              <wp:posOffset>4259580</wp:posOffset>
            </wp:positionH>
            <wp:positionV relativeFrom="paragraph">
              <wp:posOffset>579120</wp:posOffset>
            </wp:positionV>
            <wp:extent cx="1404620" cy="2108200"/>
            <wp:effectExtent l="0" t="0" r="0" b="0"/>
            <wp:wrapSquare wrapText="bothSides"/>
            <wp:docPr id="19" name="Picture 19" descr="I:\Overseas Projects\PHOTOS\2013\Office\freeimage-51566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Overseas Projects\PHOTOS\2013\Office\freeimage-5156682.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404620" cy="2108200"/>
                    </a:xfrm>
                    <a:prstGeom prst="rect">
                      <a:avLst/>
                    </a:prstGeom>
                    <a:noFill/>
                    <a:ln>
                      <a:noFill/>
                    </a:ln>
                  </pic:spPr>
                </pic:pic>
              </a:graphicData>
            </a:graphic>
          </wp:anchor>
        </w:drawing>
      </w:r>
      <w:r w:rsidR="002D0810" w:rsidRPr="00935E0B">
        <w:t>2.1</w:t>
      </w:r>
      <w:r w:rsidR="002D0810" w:rsidRPr="00935E0B">
        <w:tab/>
      </w:r>
      <w:fldSimple w:instr=" REF  Criteria21  \* MERGEFORMAT ">
        <w:sdt>
          <w:sdtPr>
            <w:alias w:val="Criteria21"/>
            <w:tag w:val="Criteria21"/>
            <w:id w:val="1127752158"/>
            <w:placeholder>
              <w:docPart w:val="F0EE06830577460B866B9EE61E0DCFA1"/>
            </w:placeholder>
          </w:sdtPr>
          <w:sdtEndPr/>
          <w:sdtContent>
            <w:r w:rsidR="00DA70E7" w:rsidRPr="00DA70E7">
              <w:rPr>
                <w:rStyle w:val="PlaceholderText"/>
                <w:color w:val="45545F"/>
              </w:rPr>
              <w:t xml:space="preserve">Develop written operational risk management </w:t>
            </w:r>
            <w:r w:rsidR="00DA70E7" w:rsidRPr="00935E0B">
              <w:t>policy</w:t>
            </w:r>
          </w:sdtContent>
        </w:sdt>
      </w:fldSimple>
    </w:p>
    <w:p w:rsidR="002D0810" w:rsidRPr="00935E0B" w:rsidRDefault="002D0810" w:rsidP="002D0810">
      <w:pPr>
        <w:pStyle w:val="Heading3"/>
      </w:pPr>
      <w:r w:rsidRPr="00935E0B">
        <w:t>Introduction</w:t>
      </w:r>
    </w:p>
    <w:p w:rsidR="00513994" w:rsidRPr="00935E0B" w:rsidRDefault="00513994" w:rsidP="009A1A6B">
      <w:pPr>
        <w:pStyle w:val="BodyCopy"/>
        <w:rPr>
          <w:noProof w:val="0"/>
        </w:rPr>
      </w:pPr>
      <w:r w:rsidRPr="00935E0B">
        <w:rPr>
          <w:noProof w:val="0"/>
        </w:rPr>
        <w:t xml:space="preserve">A policy is a statement about the culture of an organisation and gives an explanation of why activities are to be undertaken.  They will also provide </w:t>
      </w:r>
      <w:r w:rsidR="00D43819" w:rsidRPr="00935E0B">
        <w:rPr>
          <w:noProof w:val="0"/>
        </w:rPr>
        <w:t>guidelines</w:t>
      </w:r>
      <w:r w:rsidRPr="00935E0B">
        <w:rPr>
          <w:noProof w:val="0"/>
        </w:rPr>
        <w:t xml:space="preserve"> for action and a </w:t>
      </w:r>
      <w:r w:rsidR="00D43819" w:rsidRPr="00935E0B">
        <w:rPr>
          <w:noProof w:val="0"/>
        </w:rPr>
        <w:t>mechanism</w:t>
      </w:r>
      <w:r w:rsidRPr="00935E0B">
        <w:rPr>
          <w:noProof w:val="0"/>
        </w:rPr>
        <w:t xml:space="preserve"> for dealing with issues as they arise.</w:t>
      </w:r>
    </w:p>
    <w:p w:rsidR="00AE187C" w:rsidRPr="00935E0B" w:rsidRDefault="004E2AC6" w:rsidP="009A1A6B">
      <w:pPr>
        <w:pStyle w:val="BodyCopy"/>
        <w:rPr>
          <w:noProof w:val="0"/>
        </w:rPr>
      </w:pPr>
      <w:r w:rsidRPr="00935E0B">
        <w:rPr>
          <w:noProof w:val="0"/>
        </w:rPr>
        <w:t>A risk management policy should have two main purposes. The first is to identify, red</w:t>
      </w:r>
      <w:r w:rsidR="00692A3D" w:rsidRPr="00935E0B">
        <w:rPr>
          <w:noProof w:val="0"/>
        </w:rPr>
        <w:t xml:space="preserve">uce and prevent incidents and </w:t>
      </w:r>
      <w:r w:rsidR="00F723A2" w:rsidRPr="00935E0B">
        <w:rPr>
          <w:noProof w:val="0"/>
        </w:rPr>
        <w:t xml:space="preserve">the second </w:t>
      </w:r>
      <w:r w:rsidR="00692A3D" w:rsidRPr="00935E0B">
        <w:rPr>
          <w:noProof w:val="0"/>
        </w:rPr>
        <w:t xml:space="preserve">to review past incidents with a mind to prevent future </w:t>
      </w:r>
      <w:r w:rsidR="00D43819" w:rsidRPr="00935E0B">
        <w:rPr>
          <w:noProof w:val="0"/>
        </w:rPr>
        <w:t>occurrences</w:t>
      </w:r>
      <w:r w:rsidR="00692A3D" w:rsidRPr="00935E0B">
        <w:rPr>
          <w:noProof w:val="0"/>
        </w:rPr>
        <w:t xml:space="preserve">. </w:t>
      </w:r>
    </w:p>
    <w:p w:rsidR="00AE187C" w:rsidRPr="00935E0B" w:rsidRDefault="00AE187C" w:rsidP="00AE187C">
      <w:pPr>
        <w:pStyle w:val="Heading3"/>
      </w:pPr>
      <w:r w:rsidRPr="00935E0B">
        <w:t>A risk management policy</w:t>
      </w:r>
    </w:p>
    <w:p w:rsidR="00983C99" w:rsidRPr="00935E0B" w:rsidRDefault="00B2245C" w:rsidP="009A1A6B">
      <w:pPr>
        <w:pStyle w:val="BodyCopy"/>
        <w:rPr>
          <w:noProof w:val="0"/>
        </w:rPr>
      </w:pPr>
      <w:r w:rsidRPr="00935E0B">
        <w:rPr>
          <w:noProof w:val="0"/>
        </w:rPr>
        <w:t>A risk management policy</w:t>
      </w:r>
      <w:r w:rsidR="00692A3D" w:rsidRPr="00935E0B">
        <w:rPr>
          <w:noProof w:val="0"/>
        </w:rPr>
        <w:t xml:space="preserve"> will normally co</w:t>
      </w:r>
      <w:r w:rsidR="00BB236F" w:rsidRPr="00935E0B">
        <w:rPr>
          <w:noProof w:val="0"/>
        </w:rPr>
        <w:t>nsist of the following sections.</w:t>
      </w:r>
      <w:r w:rsidR="00692A3D" w:rsidRPr="00935E0B">
        <w:rPr>
          <w:noProof w:val="0"/>
        </w:rPr>
        <w:t xml:space="preserve"> </w:t>
      </w:r>
    </w:p>
    <w:p w:rsidR="00983C99" w:rsidRPr="00935E0B" w:rsidRDefault="00692A3D" w:rsidP="002D0810">
      <w:pPr>
        <w:pStyle w:val="BodyCopy"/>
        <w:rPr>
          <w:noProof w:val="0"/>
        </w:rPr>
      </w:pPr>
      <w:r w:rsidRPr="00935E0B">
        <w:rPr>
          <w:i/>
          <w:noProof w:val="0"/>
        </w:rPr>
        <w:t>The reason for the business wanting or nee</w:t>
      </w:r>
      <w:r w:rsidR="00BD44B4" w:rsidRPr="00935E0B">
        <w:rPr>
          <w:i/>
          <w:noProof w:val="0"/>
        </w:rPr>
        <w:t>ding to manage operational risk</w:t>
      </w:r>
    </w:p>
    <w:p w:rsidR="002D0810" w:rsidRPr="00935E0B" w:rsidRDefault="00084984" w:rsidP="009A1A6B">
      <w:pPr>
        <w:pStyle w:val="BodyCopy"/>
        <w:rPr>
          <w:noProof w:val="0"/>
        </w:rPr>
      </w:pPr>
      <w:r w:rsidRPr="00935E0B">
        <w:rPr>
          <w:noProof w:val="0"/>
        </w:rPr>
        <w:t xml:space="preserve">This will be consider the context of the workplace and the different processes and operational activities that characterise it as well as things that could go wrong with this and the risks it would expose the business to. </w:t>
      </w:r>
    </w:p>
    <w:p w:rsidR="00983C99" w:rsidRPr="00935E0B" w:rsidRDefault="00084984" w:rsidP="002D0810">
      <w:pPr>
        <w:pStyle w:val="BodyCopy"/>
        <w:rPr>
          <w:noProof w:val="0"/>
        </w:rPr>
      </w:pPr>
      <w:r w:rsidRPr="00935E0B">
        <w:rPr>
          <w:i/>
          <w:noProof w:val="0"/>
        </w:rPr>
        <w:t>The objectives of the operati</w:t>
      </w:r>
      <w:r w:rsidR="00BD44B4" w:rsidRPr="00935E0B">
        <w:rPr>
          <w:i/>
          <w:noProof w:val="0"/>
        </w:rPr>
        <w:t>onal risk management strategies</w:t>
      </w:r>
    </w:p>
    <w:p w:rsidR="00084984" w:rsidRPr="00935E0B" w:rsidRDefault="00303B23" w:rsidP="009A1A6B">
      <w:pPr>
        <w:pStyle w:val="BodyCopy"/>
        <w:rPr>
          <w:noProof w:val="0"/>
        </w:rPr>
      </w:pPr>
      <w:r w:rsidRPr="00935E0B">
        <w:rPr>
          <w:noProof w:val="0"/>
        </w:rPr>
        <w:t>What kind of things are to be achieved through the stra</w:t>
      </w:r>
      <w:r w:rsidR="00B2245C" w:rsidRPr="00935E0B">
        <w:rPr>
          <w:noProof w:val="0"/>
        </w:rPr>
        <w:t>tegies?</w:t>
      </w:r>
      <w:r w:rsidRPr="00935E0B">
        <w:rPr>
          <w:noProof w:val="0"/>
        </w:rPr>
        <w:t xml:space="preserve"> They may be described in terms of a reduction in workplace injuries, poor customer feedback or systemic workplace errors. These objectives need to be clearly stated and be accessible to all affected stakeholders including customers. </w:t>
      </w:r>
    </w:p>
    <w:p w:rsidR="00983C99" w:rsidRPr="00935E0B" w:rsidRDefault="00303B23" w:rsidP="002D0810">
      <w:pPr>
        <w:pStyle w:val="BodyCopy"/>
        <w:rPr>
          <w:noProof w:val="0"/>
        </w:rPr>
      </w:pPr>
      <w:r w:rsidRPr="00935E0B">
        <w:rPr>
          <w:i/>
          <w:noProof w:val="0"/>
        </w:rPr>
        <w:t>Statements regarding the level of operational risk the ent</w:t>
      </w:r>
      <w:r w:rsidR="00BD44B4" w:rsidRPr="00935E0B">
        <w:rPr>
          <w:i/>
          <w:noProof w:val="0"/>
        </w:rPr>
        <w:t>erprise will allow or engage in</w:t>
      </w:r>
    </w:p>
    <w:p w:rsidR="00303B23" w:rsidRPr="00935E0B" w:rsidRDefault="00303B23" w:rsidP="009A1A6B">
      <w:pPr>
        <w:pStyle w:val="BodyCopy"/>
        <w:rPr>
          <w:noProof w:val="0"/>
        </w:rPr>
      </w:pPr>
      <w:r w:rsidRPr="00935E0B">
        <w:rPr>
          <w:noProof w:val="0"/>
        </w:rPr>
        <w:t xml:space="preserve">Such statements will need to quantify what </w:t>
      </w:r>
      <w:r w:rsidR="00D43819" w:rsidRPr="00935E0B">
        <w:rPr>
          <w:noProof w:val="0"/>
        </w:rPr>
        <w:t>these levels are and are</w:t>
      </w:r>
      <w:r w:rsidRPr="00935E0B">
        <w:rPr>
          <w:noProof w:val="0"/>
        </w:rPr>
        <w:t xml:space="preserve"> an </w:t>
      </w:r>
      <w:r w:rsidR="00D43819" w:rsidRPr="00935E0B">
        <w:rPr>
          <w:noProof w:val="0"/>
        </w:rPr>
        <w:t>acknowledgment</w:t>
      </w:r>
      <w:r w:rsidRPr="00935E0B">
        <w:rPr>
          <w:noProof w:val="0"/>
        </w:rPr>
        <w:t xml:space="preserve"> that not all operational risk can be eliminated and management of risk </w:t>
      </w:r>
      <w:r w:rsidR="004A1873" w:rsidRPr="00935E0B">
        <w:rPr>
          <w:noProof w:val="0"/>
        </w:rPr>
        <w:t xml:space="preserve">and an acceptance of possible consequences </w:t>
      </w:r>
      <w:r w:rsidRPr="00935E0B">
        <w:rPr>
          <w:noProof w:val="0"/>
        </w:rPr>
        <w:t xml:space="preserve">will be necessary at some point within certain parts of the businesses operations. </w:t>
      </w:r>
    </w:p>
    <w:p w:rsidR="00983C99" w:rsidRPr="00935E0B" w:rsidRDefault="004A1873" w:rsidP="002D0810">
      <w:pPr>
        <w:pStyle w:val="BodyCopy"/>
        <w:rPr>
          <w:noProof w:val="0"/>
        </w:rPr>
      </w:pPr>
      <w:r w:rsidRPr="00935E0B">
        <w:rPr>
          <w:i/>
          <w:noProof w:val="0"/>
        </w:rPr>
        <w:t>The ways in which the enterpri</w:t>
      </w:r>
      <w:r w:rsidR="00BD44B4" w:rsidRPr="00935E0B">
        <w:rPr>
          <w:i/>
          <w:noProof w:val="0"/>
        </w:rPr>
        <w:t>se will manage operational risk</w:t>
      </w:r>
    </w:p>
    <w:p w:rsidR="004A1873" w:rsidRPr="00935E0B" w:rsidRDefault="005F3B9F" w:rsidP="009A1A6B">
      <w:pPr>
        <w:pStyle w:val="BodyCopy"/>
        <w:rPr>
          <w:noProof w:val="0"/>
        </w:rPr>
      </w:pPr>
      <w:r w:rsidRPr="00935E0B">
        <w:rPr>
          <w:noProof w:val="0"/>
        </w:rPr>
        <w:t xml:space="preserve">This will clearly list the approach to be undertaken to manage risk and detail the process staff should follow. </w:t>
      </w:r>
    </w:p>
    <w:p w:rsidR="00983C99" w:rsidRPr="00935E0B" w:rsidRDefault="004A1873" w:rsidP="002D0810">
      <w:pPr>
        <w:pStyle w:val="BodyCopy"/>
        <w:rPr>
          <w:noProof w:val="0"/>
        </w:rPr>
      </w:pPr>
      <w:r w:rsidRPr="00935E0B">
        <w:rPr>
          <w:i/>
          <w:noProof w:val="0"/>
        </w:rPr>
        <w:t xml:space="preserve">Allocation of responsibilities </w:t>
      </w:r>
      <w:r w:rsidR="00BD44B4" w:rsidRPr="00935E0B">
        <w:rPr>
          <w:i/>
          <w:noProof w:val="0"/>
        </w:rPr>
        <w:t>for operational risk management</w:t>
      </w:r>
    </w:p>
    <w:p w:rsidR="00303B23" w:rsidRPr="00935E0B" w:rsidRDefault="004A1873" w:rsidP="009A1A6B">
      <w:pPr>
        <w:pStyle w:val="BodyCopy"/>
        <w:rPr>
          <w:noProof w:val="0"/>
        </w:rPr>
      </w:pPr>
      <w:r w:rsidRPr="00935E0B">
        <w:rPr>
          <w:noProof w:val="0"/>
        </w:rPr>
        <w:t>This will clearly identify areas of responsibility for different risk management activities and the key personnel involved.</w:t>
      </w:r>
    </w:p>
    <w:p w:rsidR="00715147" w:rsidRPr="00935E0B" w:rsidRDefault="00715147">
      <w:pPr>
        <w:rPr>
          <w:rFonts w:ascii="Helvetica" w:eastAsia="Calibri" w:hAnsi="Helvetica" w:cs="Calibri"/>
          <w:szCs w:val="16"/>
          <w:lang w:eastAsia="ar-SA"/>
        </w:rPr>
      </w:pPr>
      <w:r w:rsidRPr="00935E0B">
        <w:rPr>
          <w:rFonts w:ascii="Helvetica" w:hAnsi="Helvetica"/>
        </w:rPr>
        <w:br w:type="page"/>
      </w:r>
    </w:p>
    <w:p w:rsidR="004A1873" w:rsidRPr="00935E0B" w:rsidRDefault="004A1873" w:rsidP="002D0810">
      <w:pPr>
        <w:pStyle w:val="BodyCopy"/>
        <w:rPr>
          <w:noProof w:val="0"/>
        </w:rPr>
      </w:pPr>
      <w:r w:rsidRPr="00935E0B">
        <w:rPr>
          <w:noProof w:val="0"/>
        </w:rPr>
        <w:t>Identification of reviews of operational risk of existing operational risk management strategies</w:t>
      </w:r>
      <w:r w:rsidR="00BD44B4" w:rsidRPr="00935E0B">
        <w:rPr>
          <w:noProof w:val="0"/>
        </w:rPr>
        <w:t>; t</w:t>
      </w:r>
      <w:r w:rsidR="005F3B9F" w:rsidRPr="00935E0B">
        <w:rPr>
          <w:noProof w:val="0"/>
        </w:rPr>
        <w:t>his will give an honest appraisal of how well current strategies are dealing with</w:t>
      </w:r>
      <w:r w:rsidR="00B975B5" w:rsidRPr="00935E0B">
        <w:rPr>
          <w:noProof w:val="0"/>
        </w:rPr>
        <w:t xml:space="preserve"> risk and provide insight into where improvements to the system could be made. </w:t>
      </w:r>
      <w:r w:rsidR="00D12C5D" w:rsidRPr="00935E0B">
        <w:rPr>
          <w:noProof w:val="0"/>
        </w:rPr>
        <w:t>In identifying and assessing current risk approaches the business will also need to consider its compliance with industry codes of practice and relevant government legal requirements.</w:t>
      </w:r>
    </w:p>
    <w:p w:rsidR="004A1873" w:rsidRPr="00935E0B" w:rsidRDefault="005A220A" w:rsidP="002D0810">
      <w:pPr>
        <w:pStyle w:val="BodyCopy"/>
        <w:rPr>
          <w:noProof w:val="0"/>
        </w:rPr>
      </w:pPr>
      <w:r w:rsidRPr="00935E0B">
        <w:rPr>
          <w:noProof w:val="0"/>
        </w:rPr>
        <w:t>Statement by management committing the enterpri</w:t>
      </w:r>
      <w:r w:rsidR="00BD44B4" w:rsidRPr="00935E0B">
        <w:rPr>
          <w:noProof w:val="0"/>
        </w:rPr>
        <w:t>se to managing operational risk; m</w:t>
      </w:r>
      <w:r w:rsidR="004A1873" w:rsidRPr="00935E0B">
        <w:rPr>
          <w:noProof w:val="0"/>
        </w:rPr>
        <w:t xml:space="preserve">anagement </w:t>
      </w:r>
      <w:r w:rsidR="00F723A2" w:rsidRPr="00935E0B">
        <w:rPr>
          <w:noProof w:val="0"/>
        </w:rPr>
        <w:t xml:space="preserve">will need to show their commitment </w:t>
      </w:r>
      <w:r w:rsidR="004A1873" w:rsidRPr="00935E0B">
        <w:rPr>
          <w:noProof w:val="0"/>
        </w:rPr>
        <w:t>to managing operational risk</w:t>
      </w:r>
      <w:r w:rsidR="00B2245C" w:rsidRPr="00935E0B">
        <w:rPr>
          <w:noProof w:val="0"/>
        </w:rPr>
        <w:t xml:space="preserve"> in the </w:t>
      </w:r>
      <w:r w:rsidR="00F723A2" w:rsidRPr="00935E0B">
        <w:rPr>
          <w:noProof w:val="0"/>
        </w:rPr>
        <w:t xml:space="preserve">business by issuing a statement, accessible to all staff and stakeholders which affirms this. This does not need to be a lengthy document but </w:t>
      </w:r>
      <w:r w:rsidR="00D43819" w:rsidRPr="00935E0B">
        <w:rPr>
          <w:noProof w:val="0"/>
        </w:rPr>
        <w:t>will confirm</w:t>
      </w:r>
      <w:r w:rsidR="005F3B9F" w:rsidRPr="00935E0B">
        <w:rPr>
          <w:noProof w:val="0"/>
        </w:rPr>
        <w:t xml:space="preserve"> </w:t>
      </w:r>
      <w:r w:rsidR="00144FFB" w:rsidRPr="00935E0B">
        <w:rPr>
          <w:noProof w:val="0"/>
        </w:rPr>
        <w:t xml:space="preserve">the importance placed on the implementation of the policy. </w:t>
      </w:r>
    </w:p>
    <w:p w:rsidR="00BB236F" w:rsidRPr="00935E0B" w:rsidRDefault="00BB236F" w:rsidP="00BB236F">
      <w:pPr>
        <w:pStyle w:val="BodyCopy"/>
        <w:rPr>
          <w:i/>
          <w:noProof w:val="0"/>
          <w:szCs w:val="24"/>
        </w:rPr>
      </w:pPr>
      <w:r w:rsidRPr="00935E0B">
        <w:rPr>
          <w:noProof w:val="0"/>
        </w:rPr>
        <w:t xml:space="preserve">As part of a risk management strategy </w:t>
      </w:r>
      <w:r w:rsidR="0053679D" w:rsidRPr="00935E0B">
        <w:rPr>
          <w:noProof w:val="0"/>
        </w:rPr>
        <w:t xml:space="preserve">an organisation will adopt or develop a selection of policies.  These may include </w:t>
      </w:r>
      <w:r w:rsidR="00D43819" w:rsidRPr="00935E0B">
        <w:rPr>
          <w:noProof w:val="0"/>
        </w:rPr>
        <w:t>things</w:t>
      </w:r>
      <w:r w:rsidR="0053679D" w:rsidRPr="00935E0B">
        <w:rPr>
          <w:noProof w:val="0"/>
        </w:rPr>
        <w:t xml:space="preserve"> like handling hazardous </w:t>
      </w:r>
      <w:r w:rsidR="00D43819" w:rsidRPr="00935E0B">
        <w:rPr>
          <w:noProof w:val="0"/>
        </w:rPr>
        <w:t>chemicals</w:t>
      </w:r>
      <w:r w:rsidR="0053679D" w:rsidRPr="00935E0B">
        <w:rPr>
          <w:noProof w:val="0"/>
        </w:rPr>
        <w:t>, discrimination, handling al</w:t>
      </w:r>
      <w:r w:rsidR="001248B4" w:rsidRPr="00935E0B">
        <w:rPr>
          <w:noProof w:val="0"/>
        </w:rPr>
        <w:t>cohol responsibly etc. A</w:t>
      </w:r>
      <w:r w:rsidR="0053679D" w:rsidRPr="00935E0B">
        <w:rPr>
          <w:noProof w:val="0"/>
        </w:rPr>
        <w:t>n example of a Bullying Policy</w:t>
      </w:r>
      <w:r w:rsidR="001248B4" w:rsidRPr="00935E0B">
        <w:rPr>
          <w:noProof w:val="0"/>
        </w:rPr>
        <w:t xml:space="preserve"> for a restaurant group is below</w:t>
      </w:r>
      <w:r w:rsidR="0053679D" w:rsidRPr="00935E0B">
        <w:rPr>
          <w:noProof w:val="0"/>
        </w:rPr>
        <w:t xml:space="preserve">.  </w:t>
      </w:r>
      <w:r w:rsidR="0053679D" w:rsidRPr="00935E0B">
        <w:rPr>
          <w:i/>
          <w:noProof w:val="0"/>
        </w:rPr>
        <w:t>Thank you to The Kazbah Group for allowing their Bullying Policy to be added to this resource.</w:t>
      </w:r>
      <w:r w:rsidR="00662EDA" w:rsidRPr="00935E0B">
        <w:rPr>
          <w:i/>
          <w:noProof w:val="0"/>
        </w:rPr>
        <w:t xml:space="preserve"> NOTE: This policy has been adapted for this document.</w:t>
      </w:r>
    </w:p>
    <w:p w:rsidR="00715147" w:rsidRPr="00935E0B" w:rsidRDefault="00715147">
      <w:pPr>
        <w:rPr>
          <w:rFonts w:ascii="Helvetica" w:eastAsia="Calibri" w:hAnsi="Helvetica" w:cs="Calibri"/>
          <w:szCs w:val="16"/>
          <w:lang w:eastAsia="ar-SA"/>
        </w:rPr>
      </w:pPr>
      <w:r w:rsidRPr="00935E0B">
        <w:rPr>
          <w:rFonts w:ascii="Helvetica" w:hAnsi="Helvetica"/>
        </w:rPr>
        <w:br w:type="page"/>
      </w:r>
    </w:p>
    <w:tbl>
      <w:tblPr>
        <w:tblStyle w:val="TableGrid"/>
        <w:tblW w:w="5000" w:type="pct"/>
        <w:tblInd w:w="-34" w:type="dxa"/>
        <w:shd w:val="clear" w:color="auto" w:fill="E5DFEC" w:themeFill="accent4" w:themeFillTint="33"/>
        <w:tblLook w:val="04A0" w:firstRow="1" w:lastRow="0" w:firstColumn="1" w:lastColumn="0" w:noHBand="0" w:noVBand="1"/>
      </w:tblPr>
      <w:tblGrid>
        <w:gridCol w:w="9242"/>
      </w:tblGrid>
      <w:tr w:rsidR="00AB7C8D" w:rsidRPr="00935E0B" w:rsidTr="00597A13">
        <w:trPr>
          <w:trHeight w:val="10784"/>
        </w:trPr>
        <w:tc>
          <w:tcPr>
            <w:tcW w:w="9242" w:type="dxa"/>
            <w:shd w:val="clear" w:color="auto" w:fill="E5DFEC" w:themeFill="accent4" w:themeFillTint="33"/>
          </w:tcPr>
          <w:p w:rsidR="007E60B9" w:rsidRPr="00935E0B" w:rsidRDefault="007E60B9" w:rsidP="0052635B">
            <w:pPr>
              <w:pStyle w:val="BodyCopyBold"/>
              <w:spacing w:before="120" w:after="120"/>
              <w:jc w:val="center"/>
              <w:rPr>
                <w:noProof w:val="0"/>
                <w:sz w:val="28"/>
                <w:szCs w:val="28"/>
              </w:rPr>
            </w:pPr>
            <w:r w:rsidRPr="00935E0B">
              <w:rPr>
                <w:noProof w:val="0"/>
                <w:sz w:val="28"/>
                <w:szCs w:val="28"/>
              </w:rPr>
              <w:t>(</w:t>
            </w:r>
            <w:r w:rsidRPr="00935E0B">
              <w:rPr>
                <w:rStyle w:val="BodyCopyBoldChar1"/>
                <w:b/>
                <w:noProof w:val="0"/>
                <w:sz w:val="28"/>
                <w:szCs w:val="28"/>
              </w:rPr>
              <w:t>KG02WS) Bullying Policy</w:t>
            </w:r>
          </w:p>
          <w:p w:rsidR="007E60B9" w:rsidRPr="00935E0B" w:rsidRDefault="007E60B9" w:rsidP="0052635B">
            <w:pPr>
              <w:pStyle w:val="TableTextBold"/>
              <w:rPr>
                <w:bCs/>
                <w:i/>
                <w:noProof w:val="0"/>
                <w:u w:val="single"/>
              </w:rPr>
            </w:pPr>
            <w:r w:rsidRPr="00935E0B">
              <w:rPr>
                <w:noProof w:val="0"/>
                <w:u w:val="single" w:color="000000"/>
              </w:rPr>
              <w:t>Purpose</w:t>
            </w:r>
          </w:p>
          <w:p w:rsidR="007E60B9" w:rsidRPr="00935E0B" w:rsidRDefault="007E60B9" w:rsidP="0052635B">
            <w:pPr>
              <w:pStyle w:val="BodyText"/>
              <w:spacing w:before="120" w:after="120"/>
              <w:ind w:right="507"/>
              <w:rPr>
                <w:rFonts w:ascii="Helvetica" w:hAnsi="Helvetica"/>
                <w:color w:val="000000" w:themeColor="text1"/>
              </w:rPr>
            </w:pPr>
            <w:r w:rsidRPr="00935E0B">
              <w:rPr>
                <w:rFonts w:ascii="Helvetica" w:hAnsi="Helvetica"/>
                <w:color w:val="000000" w:themeColor="text1"/>
              </w:rPr>
              <w:t>This policy is aimed to ensure the health and safety of workers is protected so far as is</w:t>
            </w:r>
            <w:r w:rsidRPr="00935E0B">
              <w:rPr>
                <w:rFonts w:ascii="Helvetica" w:hAnsi="Helvetica"/>
                <w:color w:val="000000" w:themeColor="text1"/>
                <w:spacing w:val="-21"/>
              </w:rPr>
              <w:t xml:space="preserve"> </w:t>
            </w:r>
            <w:r w:rsidRPr="00935E0B">
              <w:rPr>
                <w:rFonts w:ascii="Helvetica" w:hAnsi="Helvetica"/>
                <w:color w:val="000000" w:themeColor="text1"/>
              </w:rPr>
              <w:t>reasonably</w:t>
            </w:r>
            <w:r w:rsidRPr="00935E0B">
              <w:rPr>
                <w:rFonts w:ascii="Helvetica" w:hAnsi="Helvetica"/>
                <w:color w:val="000000" w:themeColor="text1"/>
                <w:w w:val="99"/>
              </w:rPr>
              <w:t xml:space="preserve"> </w:t>
            </w:r>
            <w:r w:rsidRPr="00935E0B">
              <w:rPr>
                <w:rFonts w:ascii="Helvetica" w:hAnsi="Helvetica"/>
                <w:color w:val="000000" w:themeColor="text1"/>
              </w:rPr>
              <w:t>practicable from the effects of bullying and harassment</w:t>
            </w:r>
            <w:r w:rsidRPr="00935E0B">
              <w:rPr>
                <w:rFonts w:ascii="Helvetica" w:hAnsi="Helvetica"/>
                <w:color w:val="000000" w:themeColor="text1"/>
                <w:spacing w:val="-14"/>
              </w:rPr>
              <w:t xml:space="preserve"> </w:t>
            </w:r>
            <w:r w:rsidRPr="00935E0B">
              <w:rPr>
                <w:rFonts w:ascii="Helvetica" w:hAnsi="Helvetica"/>
                <w:color w:val="000000" w:themeColor="text1"/>
              </w:rPr>
              <w:t>by:</w:t>
            </w:r>
          </w:p>
          <w:p w:rsidR="007E60B9" w:rsidRPr="00935E0B" w:rsidRDefault="007E60B9" w:rsidP="0052635B">
            <w:pPr>
              <w:pStyle w:val="ListParagraph"/>
              <w:numPr>
                <w:ilvl w:val="0"/>
                <w:numId w:val="26"/>
              </w:numPr>
              <w:tabs>
                <w:tab w:val="left" w:pos="757"/>
              </w:tabs>
              <w:spacing w:before="120" w:after="120"/>
              <w:ind w:left="360" w:right="507"/>
              <w:rPr>
                <w:rFonts w:ascii="Helvetica" w:eastAsia="Arial" w:hAnsi="Helvetica" w:cs="Arial"/>
                <w:color w:val="000000" w:themeColor="text1"/>
                <w:lang w:val="en-AU"/>
              </w:rPr>
            </w:pPr>
            <w:r w:rsidRPr="00935E0B">
              <w:rPr>
                <w:rFonts w:ascii="Helvetica" w:eastAsia="Arial" w:hAnsi="Helvetica" w:cs="Arial"/>
                <w:color w:val="000000" w:themeColor="text1"/>
                <w:lang w:val="en-AU"/>
              </w:rPr>
              <w:t>Outlining our commitment toward eliminating bullying within the</w:t>
            </w:r>
            <w:r w:rsidRPr="00935E0B">
              <w:rPr>
                <w:rFonts w:ascii="Helvetica" w:eastAsia="Arial" w:hAnsi="Helvetica" w:cs="Arial"/>
                <w:color w:val="000000" w:themeColor="text1"/>
                <w:spacing w:val="-8"/>
                <w:lang w:val="en-AU"/>
              </w:rPr>
              <w:t xml:space="preserve"> </w:t>
            </w:r>
            <w:r w:rsidR="0052635B" w:rsidRPr="00935E0B">
              <w:rPr>
                <w:rFonts w:ascii="Helvetica" w:eastAsia="Arial" w:hAnsi="Helvetica" w:cs="Arial"/>
                <w:color w:val="000000" w:themeColor="text1"/>
                <w:lang w:val="en-AU"/>
              </w:rPr>
              <w:t>workplace</w:t>
            </w:r>
          </w:p>
          <w:p w:rsidR="007E60B9" w:rsidRPr="00935E0B" w:rsidRDefault="007E60B9" w:rsidP="0052635B">
            <w:pPr>
              <w:pStyle w:val="ListParagraph"/>
              <w:numPr>
                <w:ilvl w:val="0"/>
                <w:numId w:val="26"/>
              </w:numPr>
              <w:tabs>
                <w:tab w:val="left" w:pos="757"/>
              </w:tabs>
              <w:spacing w:before="120" w:after="120"/>
              <w:ind w:left="360" w:right="507"/>
              <w:rPr>
                <w:rFonts w:ascii="Helvetica" w:eastAsia="Arial" w:hAnsi="Helvetica" w:cs="Arial"/>
                <w:color w:val="000000" w:themeColor="text1"/>
                <w:lang w:val="en-AU"/>
              </w:rPr>
            </w:pPr>
            <w:r w:rsidRPr="00935E0B">
              <w:rPr>
                <w:rFonts w:ascii="Helvetica" w:hAnsi="Helvetica"/>
                <w:color w:val="000000" w:themeColor="text1"/>
                <w:lang w:val="en-AU"/>
              </w:rPr>
              <w:t>Defining what is considered to be bullying and what is</w:t>
            </w:r>
            <w:r w:rsidRPr="00935E0B">
              <w:rPr>
                <w:rFonts w:ascii="Helvetica" w:hAnsi="Helvetica"/>
                <w:color w:val="000000" w:themeColor="text1"/>
                <w:spacing w:val="6"/>
                <w:lang w:val="en-AU"/>
              </w:rPr>
              <w:t xml:space="preserve"> </w:t>
            </w:r>
            <w:r w:rsidR="0052635B" w:rsidRPr="00935E0B">
              <w:rPr>
                <w:rFonts w:ascii="Helvetica" w:hAnsi="Helvetica"/>
                <w:color w:val="000000" w:themeColor="text1"/>
                <w:lang w:val="en-AU"/>
              </w:rPr>
              <w:t>not</w:t>
            </w:r>
          </w:p>
          <w:p w:rsidR="007E60B9" w:rsidRPr="00935E0B" w:rsidRDefault="007E60B9" w:rsidP="0052635B">
            <w:pPr>
              <w:pStyle w:val="ListParagraph"/>
              <w:numPr>
                <w:ilvl w:val="0"/>
                <w:numId w:val="26"/>
              </w:numPr>
              <w:tabs>
                <w:tab w:val="left" w:pos="757"/>
              </w:tabs>
              <w:spacing w:before="120" w:after="120"/>
              <w:ind w:left="360" w:right="507"/>
              <w:rPr>
                <w:rFonts w:ascii="Helvetica" w:eastAsia="Arial" w:hAnsi="Helvetica" w:cs="Arial"/>
                <w:color w:val="000000" w:themeColor="text1"/>
                <w:lang w:val="en-AU"/>
              </w:rPr>
            </w:pPr>
            <w:r w:rsidRPr="00935E0B">
              <w:rPr>
                <w:rFonts w:ascii="Helvetica" w:hAnsi="Helvetica"/>
                <w:color w:val="000000" w:themeColor="text1"/>
                <w:lang w:val="en-AU"/>
              </w:rPr>
              <w:t>Outlining the responsibilities of all parties to eliminate bullying within the</w:t>
            </w:r>
            <w:r w:rsidRPr="00935E0B">
              <w:rPr>
                <w:rFonts w:ascii="Helvetica" w:hAnsi="Helvetica"/>
                <w:color w:val="000000" w:themeColor="text1"/>
                <w:spacing w:val="-7"/>
                <w:lang w:val="en-AU"/>
              </w:rPr>
              <w:t xml:space="preserve"> </w:t>
            </w:r>
            <w:r w:rsidR="0052635B" w:rsidRPr="00935E0B">
              <w:rPr>
                <w:rFonts w:ascii="Helvetica" w:hAnsi="Helvetica"/>
                <w:color w:val="000000" w:themeColor="text1"/>
                <w:lang w:val="en-AU"/>
              </w:rPr>
              <w:t>workplace</w:t>
            </w:r>
          </w:p>
          <w:p w:rsidR="007E60B9" w:rsidRPr="00935E0B" w:rsidRDefault="007E60B9" w:rsidP="0052635B">
            <w:pPr>
              <w:pStyle w:val="ListParagraph"/>
              <w:numPr>
                <w:ilvl w:val="0"/>
                <w:numId w:val="25"/>
              </w:numPr>
              <w:tabs>
                <w:tab w:val="left" w:pos="757"/>
              </w:tabs>
              <w:spacing w:before="120" w:after="120"/>
              <w:ind w:left="360" w:right="507"/>
              <w:rPr>
                <w:rFonts w:ascii="Helvetica" w:eastAsia="Arial" w:hAnsi="Helvetica" w:cs="Arial"/>
                <w:color w:val="000000" w:themeColor="text1"/>
                <w:lang w:val="en-AU"/>
              </w:rPr>
            </w:pPr>
            <w:r w:rsidRPr="00935E0B">
              <w:rPr>
                <w:rFonts w:ascii="Helvetica" w:hAnsi="Helvetica"/>
                <w:color w:val="000000" w:themeColor="text1"/>
                <w:lang w:val="en-AU"/>
              </w:rPr>
              <w:t>Outlining how to report instances of bullying and the processes following a</w:t>
            </w:r>
            <w:r w:rsidRPr="00935E0B">
              <w:rPr>
                <w:rFonts w:ascii="Helvetica" w:hAnsi="Helvetica"/>
                <w:color w:val="000000" w:themeColor="text1"/>
                <w:spacing w:val="-12"/>
                <w:lang w:val="en-AU"/>
              </w:rPr>
              <w:t xml:space="preserve"> </w:t>
            </w:r>
            <w:r w:rsidRPr="00935E0B">
              <w:rPr>
                <w:rFonts w:ascii="Helvetica" w:hAnsi="Helvetica"/>
                <w:color w:val="000000" w:themeColor="text1"/>
                <w:lang w:val="en-AU"/>
              </w:rPr>
              <w:t>repor</w:t>
            </w:r>
            <w:r w:rsidR="0052635B" w:rsidRPr="00935E0B">
              <w:rPr>
                <w:rFonts w:ascii="Helvetica" w:hAnsi="Helvetica"/>
                <w:color w:val="000000" w:themeColor="text1"/>
                <w:lang w:val="en-AU"/>
              </w:rPr>
              <w:t>t</w:t>
            </w:r>
          </w:p>
          <w:p w:rsidR="007E60B9" w:rsidRPr="00935E0B" w:rsidRDefault="007E60B9" w:rsidP="0052635B">
            <w:pPr>
              <w:pStyle w:val="ListParagraph"/>
              <w:numPr>
                <w:ilvl w:val="0"/>
                <w:numId w:val="25"/>
              </w:numPr>
              <w:tabs>
                <w:tab w:val="left" w:pos="757"/>
              </w:tabs>
              <w:spacing w:before="120" w:after="240"/>
              <w:ind w:left="357" w:hanging="357"/>
              <w:rPr>
                <w:rFonts w:ascii="Helvetica" w:eastAsia="Arial" w:hAnsi="Helvetica" w:cs="Arial"/>
                <w:color w:val="000000" w:themeColor="text1"/>
                <w:lang w:val="en-AU"/>
              </w:rPr>
            </w:pPr>
            <w:r w:rsidRPr="00935E0B">
              <w:rPr>
                <w:rFonts w:ascii="Helvetica" w:hAnsi="Helvetica"/>
                <w:color w:val="000000" w:themeColor="text1"/>
                <w:lang w:val="en-AU"/>
              </w:rPr>
              <w:t>Outlining the consequences of</w:t>
            </w:r>
            <w:r w:rsidRPr="00935E0B">
              <w:rPr>
                <w:rFonts w:ascii="Helvetica" w:hAnsi="Helvetica"/>
                <w:color w:val="000000" w:themeColor="text1"/>
                <w:spacing w:val="-2"/>
                <w:lang w:val="en-AU"/>
              </w:rPr>
              <w:t xml:space="preserve"> </w:t>
            </w:r>
            <w:r w:rsidRPr="00935E0B">
              <w:rPr>
                <w:rFonts w:ascii="Helvetica" w:hAnsi="Helvetica"/>
                <w:color w:val="000000" w:themeColor="text1"/>
                <w:lang w:val="en-AU"/>
              </w:rPr>
              <w:t>bullying.</w:t>
            </w:r>
          </w:p>
          <w:p w:rsidR="007E60B9" w:rsidRPr="00935E0B" w:rsidRDefault="007E60B9" w:rsidP="0052635B">
            <w:pPr>
              <w:pStyle w:val="TableTextBold"/>
              <w:rPr>
                <w:bCs/>
                <w:i/>
                <w:noProof w:val="0"/>
                <w:u w:val="single"/>
              </w:rPr>
            </w:pPr>
            <w:r w:rsidRPr="00935E0B">
              <w:rPr>
                <w:noProof w:val="0"/>
                <w:u w:val="single" w:color="000000"/>
              </w:rPr>
              <w:t>Scope</w:t>
            </w:r>
          </w:p>
          <w:p w:rsidR="007E60B9" w:rsidRPr="00935E0B" w:rsidRDefault="007E60B9" w:rsidP="0052635B">
            <w:pPr>
              <w:pStyle w:val="BodyText"/>
              <w:spacing w:before="120" w:after="240"/>
              <w:ind w:right="507"/>
              <w:rPr>
                <w:rFonts w:ascii="Helvetica" w:hAnsi="Helvetica"/>
                <w:color w:val="000000" w:themeColor="text1"/>
              </w:rPr>
            </w:pPr>
            <w:r w:rsidRPr="00935E0B">
              <w:rPr>
                <w:rFonts w:ascii="Helvetica" w:hAnsi="Helvetica"/>
                <w:color w:val="000000" w:themeColor="text1"/>
              </w:rPr>
              <w:t>This policy applies to all workers of XXX who are engaged in one of our restaurants.</w:t>
            </w:r>
          </w:p>
          <w:p w:rsidR="007E60B9" w:rsidRPr="00935E0B" w:rsidRDefault="007E60B9" w:rsidP="0052635B">
            <w:pPr>
              <w:pStyle w:val="TableTextBold"/>
              <w:rPr>
                <w:bCs/>
                <w:i/>
                <w:noProof w:val="0"/>
                <w:u w:val="single"/>
              </w:rPr>
            </w:pPr>
            <w:r w:rsidRPr="00935E0B">
              <w:rPr>
                <w:noProof w:val="0"/>
                <w:u w:val="single" w:color="000000"/>
              </w:rPr>
              <w:t>References</w:t>
            </w:r>
          </w:p>
          <w:p w:rsidR="007E60B9" w:rsidRPr="00935E0B" w:rsidRDefault="007E60B9" w:rsidP="0052635B">
            <w:pPr>
              <w:pStyle w:val="BodyText"/>
              <w:spacing w:before="120" w:after="120"/>
              <w:ind w:right="474"/>
              <w:rPr>
                <w:rFonts w:ascii="Helvetica" w:hAnsi="Helvetica"/>
                <w:color w:val="000000" w:themeColor="text1"/>
              </w:rPr>
            </w:pPr>
            <w:r w:rsidRPr="00935E0B">
              <w:rPr>
                <w:rFonts w:ascii="Helvetica" w:hAnsi="Helvetica"/>
                <w:color w:val="000000" w:themeColor="text1"/>
              </w:rPr>
              <w:t>XXX will comply with the relevant jurisdictional work safe legislation and regulations, the Fair Work Act</w:t>
            </w:r>
            <w:r w:rsidRPr="00935E0B">
              <w:rPr>
                <w:rFonts w:ascii="Helvetica" w:hAnsi="Helvetica"/>
                <w:color w:val="000000" w:themeColor="text1"/>
                <w:spacing w:val="-26"/>
              </w:rPr>
              <w:t xml:space="preserve"> </w:t>
            </w:r>
            <w:r w:rsidRPr="00935E0B">
              <w:rPr>
                <w:rFonts w:ascii="Helvetica" w:hAnsi="Helvetica"/>
                <w:color w:val="000000" w:themeColor="text1"/>
              </w:rPr>
              <w:t>and</w:t>
            </w:r>
            <w:r w:rsidRPr="00935E0B">
              <w:rPr>
                <w:rFonts w:ascii="Helvetica" w:hAnsi="Helvetica"/>
                <w:color w:val="000000" w:themeColor="text1"/>
                <w:w w:val="99"/>
              </w:rPr>
              <w:t xml:space="preserve"> </w:t>
            </w:r>
            <w:r w:rsidRPr="00935E0B">
              <w:rPr>
                <w:rFonts w:ascii="Helvetica" w:hAnsi="Helvetica"/>
                <w:color w:val="000000" w:themeColor="text1"/>
              </w:rPr>
              <w:t>other relevant legislation and industry standards. We acknowledge this policy was prepared with reference</w:t>
            </w:r>
            <w:r w:rsidRPr="00935E0B">
              <w:rPr>
                <w:rFonts w:ascii="Helvetica" w:hAnsi="Helvetica"/>
                <w:color w:val="000000" w:themeColor="text1"/>
                <w:spacing w:val="-26"/>
              </w:rPr>
              <w:t xml:space="preserve"> </w:t>
            </w:r>
            <w:r w:rsidRPr="00935E0B">
              <w:rPr>
                <w:rFonts w:ascii="Helvetica" w:hAnsi="Helvetica"/>
                <w:color w:val="000000" w:themeColor="text1"/>
              </w:rPr>
              <w:t>to relevant</w:t>
            </w:r>
            <w:r w:rsidRPr="00935E0B">
              <w:rPr>
                <w:rFonts w:ascii="Helvetica" w:hAnsi="Helvetica"/>
                <w:color w:val="000000" w:themeColor="text1"/>
                <w:w w:val="99"/>
              </w:rPr>
              <w:t xml:space="preserve"> </w:t>
            </w:r>
            <w:r w:rsidRPr="00935E0B">
              <w:rPr>
                <w:rFonts w:ascii="Helvetica" w:hAnsi="Helvetica"/>
                <w:color w:val="000000" w:themeColor="text1"/>
              </w:rPr>
              <w:t>Codes of Practice.</w:t>
            </w:r>
          </w:p>
          <w:p w:rsidR="007E60B9" w:rsidRPr="00935E0B" w:rsidRDefault="007E60B9" w:rsidP="0052635B">
            <w:pPr>
              <w:pStyle w:val="BodyText"/>
              <w:spacing w:before="120" w:after="120"/>
              <w:ind w:right="507"/>
              <w:rPr>
                <w:rFonts w:ascii="Helvetica" w:hAnsi="Helvetica"/>
                <w:color w:val="000000" w:themeColor="text1"/>
              </w:rPr>
            </w:pPr>
            <w:r w:rsidRPr="00935E0B">
              <w:rPr>
                <w:rFonts w:ascii="Helvetica" w:hAnsi="Helvetica"/>
                <w:color w:val="000000" w:themeColor="text1"/>
              </w:rPr>
              <w:t>This procedure does not form part of a workers contract of employment, however failure to comply with</w:t>
            </w:r>
            <w:r w:rsidRPr="00935E0B">
              <w:rPr>
                <w:rFonts w:ascii="Helvetica" w:hAnsi="Helvetica"/>
                <w:color w:val="000000" w:themeColor="text1"/>
                <w:spacing w:val="-31"/>
              </w:rPr>
              <w:t xml:space="preserve"> </w:t>
            </w:r>
            <w:r w:rsidRPr="00935E0B">
              <w:rPr>
                <w:rFonts w:ascii="Helvetica" w:hAnsi="Helvetica"/>
                <w:color w:val="000000" w:themeColor="text1"/>
              </w:rPr>
              <w:t>the</w:t>
            </w:r>
            <w:r w:rsidRPr="00935E0B">
              <w:rPr>
                <w:rFonts w:ascii="Helvetica" w:hAnsi="Helvetica"/>
                <w:color w:val="000000" w:themeColor="text1"/>
                <w:w w:val="99"/>
              </w:rPr>
              <w:t xml:space="preserve"> </w:t>
            </w:r>
            <w:r w:rsidRPr="00935E0B">
              <w:rPr>
                <w:rFonts w:ascii="Helvetica" w:hAnsi="Helvetica"/>
                <w:color w:val="000000" w:themeColor="text1"/>
              </w:rPr>
              <w:t>procedure may lead to disciplinary action up to and including the termination of employment and/or</w:t>
            </w:r>
            <w:r w:rsidRPr="00935E0B">
              <w:rPr>
                <w:rFonts w:ascii="Helvetica" w:hAnsi="Helvetica"/>
                <w:color w:val="000000" w:themeColor="text1"/>
                <w:spacing w:val="-26"/>
              </w:rPr>
              <w:t xml:space="preserve"> </w:t>
            </w:r>
            <w:r w:rsidRPr="00935E0B">
              <w:rPr>
                <w:rFonts w:ascii="Helvetica" w:hAnsi="Helvetica"/>
                <w:color w:val="000000" w:themeColor="text1"/>
              </w:rPr>
              <w:t>other</w:t>
            </w:r>
            <w:r w:rsidRPr="00935E0B">
              <w:rPr>
                <w:rFonts w:ascii="Helvetica" w:hAnsi="Helvetica"/>
                <w:color w:val="000000" w:themeColor="text1"/>
                <w:w w:val="99"/>
              </w:rPr>
              <w:t xml:space="preserve"> </w:t>
            </w:r>
            <w:r w:rsidRPr="00935E0B">
              <w:rPr>
                <w:rFonts w:ascii="Helvetica" w:hAnsi="Helvetica"/>
                <w:color w:val="000000" w:themeColor="text1"/>
              </w:rPr>
              <w:t>legal</w:t>
            </w:r>
            <w:r w:rsidRPr="00935E0B">
              <w:rPr>
                <w:rFonts w:ascii="Helvetica" w:hAnsi="Helvetica"/>
                <w:color w:val="000000" w:themeColor="text1"/>
                <w:spacing w:val="-6"/>
              </w:rPr>
              <w:t xml:space="preserve"> </w:t>
            </w:r>
            <w:r w:rsidRPr="00935E0B">
              <w:rPr>
                <w:rFonts w:ascii="Helvetica" w:hAnsi="Helvetica"/>
                <w:color w:val="000000" w:themeColor="text1"/>
              </w:rPr>
              <w:t>action.</w:t>
            </w:r>
          </w:p>
          <w:p w:rsidR="007E60B9" w:rsidRPr="00935E0B" w:rsidRDefault="007E60B9" w:rsidP="0052635B">
            <w:pPr>
              <w:pStyle w:val="BodyText"/>
              <w:spacing w:before="120" w:after="240"/>
              <w:ind w:right="507"/>
              <w:rPr>
                <w:rFonts w:ascii="Helvetica" w:hAnsi="Helvetica"/>
                <w:color w:val="000000" w:themeColor="text1"/>
              </w:rPr>
            </w:pPr>
            <w:r w:rsidRPr="00935E0B">
              <w:rPr>
                <w:rFonts w:ascii="Helvetica" w:hAnsi="Helvetica"/>
                <w:color w:val="000000" w:themeColor="text1"/>
              </w:rPr>
              <w:t>The policy may be amended from time to time at the discretion of</w:t>
            </w:r>
            <w:r w:rsidRPr="00935E0B">
              <w:rPr>
                <w:rFonts w:ascii="Helvetica" w:hAnsi="Helvetica"/>
                <w:color w:val="000000" w:themeColor="text1"/>
                <w:spacing w:val="-18"/>
              </w:rPr>
              <w:t xml:space="preserve"> </w:t>
            </w:r>
            <w:r w:rsidRPr="00935E0B">
              <w:rPr>
                <w:rFonts w:ascii="Helvetica" w:hAnsi="Helvetica"/>
                <w:color w:val="000000" w:themeColor="text1"/>
              </w:rPr>
              <w:t>XXX.</w:t>
            </w:r>
          </w:p>
          <w:p w:rsidR="007E60B9" w:rsidRPr="00935E0B" w:rsidRDefault="007E60B9" w:rsidP="0052635B">
            <w:pPr>
              <w:pStyle w:val="TableTextBold"/>
              <w:rPr>
                <w:bCs/>
                <w:i/>
                <w:noProof w:val="0"/>
                <w:u w:val="single"/>
              </w:rPr>
            </w:pPr>
            <w:r w:rsidRPr="00935E0B">
              <w:rPr>
                <w:noProof w:val="0"/>
                <w:u w:val="single" w:color="000000"/>
              </w:rPr>
              <w:t>Bullying and Harassment Statement of</w:t>
            </w:r>
            <w:r w:rsidRPr="00935E0B">
              <w:rPr>
                <w:noProof w:val="0"/>
                <w:spacing w:val="-10"/>
                <w:u w:val="single" w:color="000000"/>
              </w:rPr>
              <w:t xml:space="preserve"> </w:t>
            </w:r>
            <w:r w:rsidRPr="00935E0B">
              <w:rPr>
                <w:noProof w:val="0"/>
                <w:u w:val="single" w:color="000000"/>
              </w:rPr>
              <w:t>Commitment</w:t>
            </w:r>
          </w:p>
          <w:p w:rsidR="007E60B9" w:rsidRPr="00935E0B" w:rsidRDefault="007E60B9" w:rsidP="0052635B">
            <w:pPr>
              <w:pStyle w:val="BodyText"/>
              <w:spacing w:before="120" w:after="240"/>
              <w:ind w:right="705"/>
              <w:rPr>
                <w:rFonts w:ascii="Helvetica" w:hAnsi="Helvetica"/>
                <w:color w:val="000000" w:themeColor="text1"/>
              </w:rPr>
            </w:pPr>
            <w:r w:rsidRPr="00935E0B">
              <w:rPr>
                <w:rFonts w:ascii="Helvetica" w:hAnsi="Helvetica"/>
                <w:color w:val="000000" w:themeColor="text1"/>
              </w:rPr>
              <w:t>XXX is committed to providing a safe working environment where workers are protected so far as is</w:t>
            </w:r>
            <w:r w:rsidRPr="00935E0B">
              <w:rPr>
                <w:rFonts w:ascii="Helvetica" w:hAnsi="Helvetica"/>
                <w:color w:val="000000" w:themeColor="text1"/>
                <w:spacing w:val="-31"/>
              </w:rPr>
              <w:t xml:space="preserve"> </w:t>
            </w:r>
            <w:r w:rsidRPr="00935E0B">
              <w:rPr>
                <w:rFonts w:ascii="Helvetica" w:hAnsi="Helvetica"/>
                <w:color w:val="000000" w:themeColor="text1"/>
              </w:rPr>
              <w:t>practicable</w:t>
            </w:r>
            <w:r w:rsidRPr="00935E0B">
              <w:rPr>
                <w:rFonts w:ascii="Helvetica" w:hAnsi="Helvetica"/>
                <w:color w:val="000000" w:themeColor="text1"/>
                <w:w w:val="99"/>
              </w:rPr>
              <w:t xml:space="preserve"> </w:t>
            </w:r>
            <w:r w:rsidRPr="00935E0B">
              <w:rPr>
                <w:rFonts w:ascii="Helvetica" w:hAnsi="Helvetica"/>
                <w:color w:val="000000" w:themeColor="text1"/>
              </w:rPr>
              <w:t>from all hazards to physical and mental health. XXX recognise that bullying and harassment is a</w:t>
            </w:r>
            <w:r w:rsidRPr="00935E0B">
              <w:rPr>
                <w:rFonts w:ascii="Helvetica" w:hAnsi="Helvetica"/>
                <w:color w:val="000000" w:themeColor="text1"/>
                <w:spacing w:val="-35"/>
              </w:rPr>
              <w:t xml:space="preserve"> </w:t>
            </w:r>
            <w:r w:rsidRPr="00935E0B">
              <w:rPr>
                <w:rFonts w:ascii="Helvetica" w:hAnsi="Helvetica"/>
                <w:color w:val="000000" w:themeColor="text1"/>
              </w:rPr>
              <w:t>workplace hazard as it may affect the emotional, mental and physical wellbeing of workers. Therefore XXX is</w:t>
            </w:r>
            <w:r w:rsidRPr="00935E0B">
              <w:rPr>
                <w:rFonts w:ascii="Helvetica" w:hAnsi="Helvetica"/>
                <w:color w:val="000000" w:themeColor="text1"/>
                <w:spacing w:val="-21"/>
              </w:rPr>
              <w:t xml:space="preserve"> </w:t>
            </w:r>
            <w:r w:rsidRPr="00935E0B">
              <w:rPr>
                <w:rFonts w:ascii="Helvetica" w:hAnsi="Helvetica"/>
                <w:color w:val="000000" w:themeColor="text1"/>
              </w:rPr>
              <w:t>committed</w:t>
            </w:r>
            <w:r w:rsidRPr="00935E0B">
              <w:rPr>
                <w:rFonts w:ascii="Helvetica" w:hAnsi="Helvetica"/>
                <w:color w:val="000000" w:themeColor="text1"/>
                <w:w w:val="99"/>
              </w:rPr>
              <w:t xml:space="preserve"> </w:t>
            </w:r>
            <w:r w:rsidRPr="00935E0B">
              <w:rPr>
                <w:rFonts w:ascii="Helvetica" w:hAnsi="Helvetica"/>
                <w:color w:val="000000" w:themeColor="text1"/>
              </w:rPr>
              <w:t xml:space="preserve">to eliminating workplace bullying and harassment so far as is reasonably </w:t>
            </w:r>
            <w:r w:rsidR="00D43819" w:rsidRPr="00935E0B">
              <w:rPr>
                <w:rFonts w:ascii="Helvetica" w:hAnsi="Helvetica"/>
                <w:color w:val="000000" w:themeColor="text1"/>
              </w:rPr>
              <w:t>practicable;</w:t>
            </w:r>
            <w:r w:rsidRPr="00935E0B">
              <w:rPr>
                <w:rFonts w:ascii="Helvetica" w:hAnsi="Helvetica"/>
                <w:color w:val="000000" w:themeColor="text1"/>
              </w:rPr>
              <w:t xml:space="preserve"> by ensuring</w:t>
            </w:r>
            <w:r w:rsidRPr="00935E0B">
              <w:rPr>
                <w:rFonts w:ascii="Helvetica" w:hAnsi="Helvetica"/>
                <w:color w:val="000000" w:themeColor="text1"/>
                <w:spacing w:val="-24"/>
              </w:rPr>
              <w:t xml:space="preserve"> </w:t>
            </w:r>
            <w:r w:rsidRPr="00935E0B">
              <w:rPr>
                <w:rFonts w:ascii="Helvetica" w:hAnsi="Helvetica"/>
                <w:color w:val="000000" w:themeColor="text1"/>
              </w:rPr>
              <w:t>everyone</w:t>
            </w:r>
            <w:r w:rsidRPr="00935E0B">
              <w:rPr>
                <w:rFonts w:ascii="Helvetica" w:hAnsi="Helvetica"/>
                <w:color w:val="000000" w:themeColor="text1"/>
                <w:w w:val="99"/>
              </w:rPr>
              <w:t xml:space="preserve"> </w:t>
            </w:r>
            <w:r w:rsidRPr="00935E0B">
              <w:rPr>
                <w:rFonts w:ascii="Helvetica" w:hAnsi="Helvetica"/>
                <w:color w:val="000000" w:themeColor="text1"/>
              </w:rPr>
              <w:t>is treated with dignity and</w:t>
            </w:r>
            <w:r w:rsidRPr="00935E0B">
              <w:rPr>
                <w:rFonts w:ascii="Helvetica" w:hAnsi="Helvetica"/>
                <w:color w:val="000000" w:themeColor="text1"/>
                <w:spacing w:val="-10"/>
              </w:rPr>
              <w:t xml:space="preserve"> </w:t>
            </w:r>
            <w:r w:rsidRPr="00935E0B">
              <w:rPr>
                <w:rFonts w:ascii="Helvetica" w:hAnsi="Helvetica"/>
                <w:color w:val="000000" w:themeColor="text1"/>
              </w:rPr>
              <w:t>respect.</w:t>
            </w:r>
          </w:p>
          <w:p w:rsidR="007E60B9" w:rsidRPr="00935E0B" w:rsidRDefault="007E60B9" w:rsidP="0052635B">
            <w:pPr>
              <w:pStyle w:val="TableTextBold"/>
              <w:rPr>
                <w:bCs/>
                <w:i/>
                <w:noProof w:val="0"/>
                <w:u w:val="single"/>
              </w:rPr>
            </w:pPr>
            <w:r w:rsidRPr="00935E0B">
              <w:rPr>
                <w:noProof w:val="0"/>
                <w:u w:val="single" w:color="000000"/>
              </w:rPr>
              <w:t>What is Workplace</w:t>
            </w:r>
            <w:r w:rsidRPr="00935E0B">
              <w:rPr>
                <w:noProof w:val="0"/>
                <w:spacing w:val="-8"/>
                <w:u w:val="single" w:color="000000"/>
              </w:rPr>
              <w:t xml:space="preserve"> </w:t>
            </w:r>
            <w:r w:rsidRPr="00935E0B">
              <w:rPr>
                <w:noProof w:val="0"/>
                <w:u w:val="single" w:color="000000"/>
              </w:rPr>
              <w:t>Bullying</w:t>
            </w:r>
          </w:p>
          <w:p w:rsidR="007E60B9" w:rsidRPr="00935E0B" w:rsidRDefault="007E60B9" w:rsidP="0052635B">
            <w:pPr>
              <w:pStyle w:val="BodyText"/>
              <w:spacing w:before="120" w:after="120"/>
              <w:ind w:right="594"/>
              <w:rPr>
                <w:rFonts w:ascii="Helvetica" w:hAnsi="Helvetica"/>
                <w:color w:val="000000" w:themeColor="text1"/>
              </w:rPr>
            </w:pPr>
            <w:r w:rsidRPr="00935E0B">
              <w:rPr>
                <w:rFonts w:ascii="Helvetica" w:hAnsi="Helvetica"/>
                <w:color w:val="000000" w:themeColor="text1"/>
              </w:rPr>
              <w:t xml:space="preserve">Bullying is considered to be </w:t>
            </w:r>
            <w:r w:rsidRPr="00935E0B">
              <w:rPr>
                <w:rFonts w:ascii="Helvetica" w:hAnsi="Helvetica"/>
                <w:b/>
                <w:color w:val="000000" w:themeColor="text1"/>
              </w:rPr>
              <w:t xml:space="preserve">repeated </w:t>
            </w:r>
            <w:r w:rsidRPr="00935E0B">
              <w:rPr>
                <w:rFonts w:ascii="Helvetica" w:hAnsi="Helvetica"/>
                <w:color w:val="000000" w:themeColor="text1"/>
              </w:rPr>
              <w:t xml:space="preserve">and </w:t>
            </w:r>
            <w:r w:rsidRPr="00935E0B">
              <w:rPr>
                <w:rFonts w:ascii="Helvetica" w:hAnsi="Helvetica"/>
                <w:b/>
                <w:color w:val="000000" w:themeColor="text1"/>
              </w:rPr>
              <w:t xml:space="preserve">unreasonable </w:t>
            </w:r>
            <w:r w:rsidRPr="00935E0B">
              <w:rPr>
                <w:rFonts w:ascii="Helvetica" w:hAnsi="Helvetica"/>
                <w:color w:val="000000" w:themeColor="text1"/>
              </w:rPr>
              <w:t>behaviour directed toward an employee, or</w:t>
            </w:r>
            <w:r w:rsidRPr="00935E0B">
              <w:rPr>
                <w:rFonts w:ascii="Helvetica" w:hAnsi="Helvetica"/>
                <w:color w:val="000000" w:themeColor="text1"/>
                <w:spacing w:val="-26"/>
              </w:rPr>
              <w:t xml:space="preserve"> </w:t>
            </w:r>
            <w:r w:rsidRPr="00935E0B">
              <w:rPr>
                <w:rFonts w:ascii="Helvetica" w:hAnsi="Helvetica"/>
                <w:color w:val="000000" w:themeColor="text1"/>
              </w:rPr>
              <w:t>group</w:t>
            </w:r>
            <w:r w:rsidRPr="00935E0B">
              <w:rPr>
                <w:rFonts w:ascii="Helvetica" w:hAnsi="Helvetica"/>
                <w:color w:val="000000" w:themeColor="text1"/>
                <w:w w:val="99"/>
              </w:rPr>
              <w:t xml:space="preserve"> </w:t>
            </w:r>
            <w:r w:rsidRPr="00935E0B">
              <w:rPr>
                <w:rFonts w:ascii="Helvetica" w:hAnsi="Helvetica"/>
                <w:color w:val="000000" w:themeColor="text1"/>
              </w:rPr>
              <w:t>of employees which creates a risk to health and</w:t>
            </w:r>
            <w:r w:rsidRPr="00935E0B">
              <w:rPr>
                <w:rFonts w:ascii="Helvetica" w:hAnsi="Helvetica"/>
                <w:color w:val="000000" w:themeColor="text1"/>
                <w:spacing w:val="-17"/>
              </w:rPr>
              <w:t xml:space="preserve"> </w:t>
            </w:r>
            <w:r w:rsidR="0052635B" w:rsidRPr="00935E0B">
              <w:rPr>
                <w:rFonts w:ascii="Helvetica" w:hAnsi="Helvetica"/>
                <w:color w:val="000000" w:themeColor="text1"/>
              </w:rPr>
              <w:t>safety.</w:t>
            </w:r>
          </w:p>
          <w:p w:rsidR="007E60B9" w:rsidRPr="00935E0B" w:rsidRDefault="007E60B9" w:rsidP="0052635B">
            <w:pPr>
              <w:pStyle w:val="BodyText"/>
              <w:spacing w:before="120" w:after="120"/>
              <w:ind w:right="541"/>
              <w:rPr>
                <w:rFonts w:ascii="Helvetica" w:hAnsi="Helvetica"/>
                <w:color w:val="000000" w:themeColor="text1"/>
              </w:rPr>
            </w:pPr>
            <w:r w:rsidRPr="00935E0B">
              <w:rPr>
                <w:rFonts w:ascii="Helvetica" w:hAnsi="Helvetica" w:cs="Arial"/>
                <w:b/>
                <w:bCs/>
                <w:color w:val="000000" w:themeColor="text1"/>
              </w:rPr>
              <w:t xml:space="preserve">“Repeated behaviour” </w:t>
            </w:r>
            <w:r w:rsidRPr="00935E0B">
              <w:rPr>
                <w:rFonts w:ascii="Helvetica" w:hAnsi="Helvetica"/>
                <w:color w:val="000000" w:themeColor="text1"/>
              </w:rPr>
              <w:t>refers to the persistent nature of unreasonable behaviour being exhibited rather</w:t>
            </w:r>
            <w:r w:rsidRPr="00935E0B">
              <w:rPr>
                <w:rFonts w:ascii="Helvetica" w:hAnsi="Helvetica"/>
                <w:color w:val="000000" w:themeColor="text1"/>
                <w:spacing w:val="-26"/>
              </w:rPr>
              <w:t xml:space="preserve"> </w:t>
            </w:r>
            <w:r w:rsidRPr="00935E0B">
              <w:rPr>
                <w:rFonts w:ascii="Helvetica" w:hAnsi="Helvetica"/>
                <w:color w:val="000000" w:themeColor="text1"/>
              </w:rPr>
              <w:t>than</w:t>
            </w:r>
            <w:r w:rsidRPr="00935E0B">
              <w:rPr>
                <w:rFonts w:ascii="Helvetica" w:hAnsi="Helvetica"/>
                <w:color w:val="000000" w:themeColor="text1"/>
                <w:w w:val="99"/>
              </w:rPr>
              <w:t xml:space="preserve"> </w:t>
            </w:r>
            <w:r w:rsidRPr="00935E0B">
              <w:rPr>
                <w:rFonts w:ascii="Helvetica" w:hAnsi="Helvetica"/>
                <w:color w:val="000000" w:themeColor="text1"/>
              </w:rPr>
              <w:t>the behaviour itself. Therefore bullying can be a range of different behaviours being exhibited over</w:t>
            </w:r>
            <w:r w:rsidRPr="00935E0B">
              <w:rPr>
                <w:rFonts w:ascii="Helvetica" w:hAnsi="Helvetica"/>
                <w:color w:val="000000" w:themeColor="text1"/>
                <w:spacing w:val="-18"/>
              </w:rPr>
              <w:t xml:space="preserve"> </w:t>
            </w:r>
            <w:r w:rsidRPr="00935E0B">
              <w:rPr>
                <w:rFonts w:ascii="Helvetica" w:hAnsi="Helvetica"/>
                <w:color w:val="000000" w:themeColor="text1"/>
              </w:rPr>
              <w:t>an</w:t>
            </w:r>
            <w:r w:rsidRPr="00935E0B">
              <w:rPr>
                <w:rFonts w:ascii="Helvetica" w:hAnsi="Helvetica"/>
                <w:color w:val="000000" w:themeColor="text1"/>
                <w:w w:val="99"/>
              </w:rPr>
              <w:t xml:space="preserve"> </w:t>
            </w:r>
            <w:r w:rsidRPr="00935E0B">
              <w:rPr>
                <w:rFonts w:ascii="Helvetica" w:hAnsi="Helvetica"/>
                <w:color w:val="000000" w:themeColor="text1"/>
              </w:rPr>
              <w:t>extended period of time. In certain circumstances, bullying can be the exhibition of one serious</w:t>
            </w:r>
            <w:r w:rsidRPr="00935E0B">
              <w:rPr>
                <w:rFonts w:ascii="Helvetica" w:hAnsi="Helvetica"/>
                <w:color w:val="000000" w:themeColor="text1"/>
                <w:spacing w:val="-28"/>
              </w:rPr>
              <w:t xml:space="preserve"> </w:t>
            </w:r>
            <w:r w:rsidR="0052635B" w:rsidRPr="00935E0B">
              <w:rPr>
                <w:rFonts w:ascii="Helvetica" w:hAnsi="Helvetica"/>
                <w:color w:val="000000" w:themeColor="text1"/>
              </w:rPr>
              <w:t>act.</w:t>
            </w:r>
          </w:p>
          <w:p w:rsidR="007E60B9" w:rsidRPr="00935E0B" w:rsidRDefault="007E60B9" w:rsidP="0052635B">
            <w:pPr>
              <w:pStyle w:val="BodyText"/>
              <w:spacing w:before="120" w:after="120"/>
              <w:ind w:right="594"/>
              <w:rPr>
                <w:rFonts w:ascii="Helvetica" w:hAnsi="Helvetica"/>
                <w:color w:val="000000" w:themeColor="text1"/>
              </w:rPr>
            </w:pPr>
            <w:r w:rsidRPr="00935E0B">
              <w:rPr>
                <w:rFonts w:ascii="Helvetica" w:hAnsi="Helvetica" w:cs="Arial"/>
                <w:b/>
                <w:bCs/>
                <w:color w:val="000000" w:themeColor="text1"/>
              </w:rPr>
              <w:t xml:space="preserve">“Unreasonable behaviour” </w:t>
            </w:r>
            <w:r w:rsidRPr="00935E0B">
              <w:rPr>
                <w:rFonts w:ascii="Helvetica" w:hAnsi="Helvetica"/>
                <w:color w:val="000000" w:themeColor="text1"/>
              </w:rPr>
              <w:t>means behaviour which a reasonable person would see as</w:t>
            </w:r>
            <w:r w:rsidRPr="00935E0B">
              <w:rPr>
                <w:rFonts w:ascii="Helvetica" w:hAnsi="Helvetica"/>
                <w:color w:val="000000" w:themeColor="text1"/>
                <w:spacing w:val="-19"/>
              </w:rPr>
              <w:t xml:space="preserve"> </w:t>
            </w:r>
            <w:r w:rsidRPr="00935E0B">
              <w:rPr>
                <w:rFonts w:ascii="Helvetica" w:hAnsi="Helvetica"/>
                <w:color w:val="000000" w:themeColor="text1"/>
              </w:rPr>
              <w:t>victimising,</w:t>
            </w:r>
            <w:r w:rsidRPr="00935E0B">
              <w:rPr>
                <w:rFonts w:ascii="Helvetica" w:hAnsi="Helvetica"/>
                <w:color w:val="000000" w:themeColor="text1"/>
                <w:spacing w:val="-1"/>
                <w:w w:val="99"/>
              </w:rPr>
              <w:t xml:space="preserve"> </w:t>
            </w:r>
            <w:r w:rsidRPr="00935E0B">
              <w:rPr>
                <w:rFonts w:ascii="Helvetica" w:hAnsi="Helvetica"/>
                <w:color w:val="000000" w:themeColor="text1"/>
              </w:rPr>
              <w:t>humiliating, undermining or</w:t>
            </w:r>
            <w:r w:rsidRPr="00935E0B">
              <w:rPr>
                <w:rFonts w:ascii="Helvetica" w:hAnsi="Helvetica"/>
                <w:color w:val="000000" w:themeColor="text1"/>
                <w:spacing w:val="-12"/>
              </w:rPr>
              <w:t xml:space="preserve"> </w:t>
            </w:r>
            <w:r w:rsidR="0052635B" w:rsidRPr="00935E0B">
              <w:rPr>
                <w:rFonts w:ascii="Helvetica" w:hAnsi="Helvetica"/>
                <w:color w:val="000000" w:themeColor="text1"/>
              </w:rPr>
              <w:t>threatening.</w:t>
            </w:r>
          </w:p>
          <w:p w:rsidR="007E60B9" w:rsidRPr="00935E0B" w:rsidRDefault="007E60B9" w:rsidP="0052635B">
            <w:pPr>
              <w:pStyle w:val="BodyText"/>
              <w:spacing w:before="120" w:after="120"/>
              <w:ind w:right="594"/>
              <w:rPr>
                <w:rFonts w:ascii="Helvetica" w:hAnsi="Helvetica"/>
                <w:color w:val="000000" w:themeColor="text1"/>
              </w:rPr>
            </w:pPr>
            <w:r w:rsidRPr="00935E0B">
              <w:rPr>
                <w:rFonts w:ascii="Helvetica" w:hAnsi="Helvetica"/>
                <w:color w:val="000000" w:themeColor="text1"/>
              </w:rPr>
              <w:t>Bullying can be intentional or unintentional. Intentional bullying is where the actions were intended</w:t>
            </w:r>
            <w:r w:rsidRPr="00935E0B">
              <w:rPr>
                <w:rFonts w:ascii="Helvetica" w:hAnsi="Helvetica"/>
                <w:color w:val="000000" w:themeColor="text1"/>
                <w:spacing w:val="-21"/>
              </w:rPr>
              <w:t xml:space="preserve"> </w:t>
            </w:r>
            <w:r w:rsidRPr="00935E0B">
              <w:rPr>
                <w:rFonts w:ascii="Helvetica" w:hAnsi="Helvetica"/>
                <w:color w:val="000000" w:themeColor="text1"/>
              </w:rPr>
              <w:t>and</w:t>
            </w:r>
            <w:r w:rsidRPr="00935E0B">
              <w:rPr>
                <w:rFonts w:ascii="Helvetica" w:hAnsi="Helvetica"/>
                <w:color w:val="000000" w:themeColor="text1"/>
                <w:w w:val="99"/>
              </w:rPr>
              <w:t xml:space="preserve"> </w:t>
            </w:r>
            <w:r w:rsidRPr="00935E0B">
              <w:rPr>
                <w:rFonts w:ascii="Helvetica" w:hAnsi="Helvetica"/>
                <w:color w:val="000000" w:themeColor="text1"/>
              </w:rPr>
              <w:t>designed to victimise, humiliate, undermine or threaten the victim(s). In circumstances of intentional</w:t>
            </w:r>
            <w:r w:rsidRPr="00935E0B">
              <w:rPr>
                <w:rFonts w:ascii="Helvetica" w:hAnsi="Helvetica"/>
                <w:color w:val="000000" w:themeColor="text1"/>
                <w:spacing w:val="-23"/>
              </w:rPr>
              <w:t xml:space="preserve"> </w:t>
            </w:r>
            <w:r w:rsidRPr="00935E0B">
              <w:rPr>
                <w:rFonts w:ascii="Helvetica" w:hAnsi="Helvetica"/>
                <w:color w:val="000000" w:themeColor="text1"/>
              </w:rPr>
              <w:t>bullying,</w:t>
            </w:r>
            <w:r w:rsidRPr="00935E0B">
              <w:rPr>
                <w:rFonts w:ascii="Helvetica" w:hAnsi="Helvetica"/>
                <w:color w:val="000000" w:themeColor="text1"/>
                <w:w w:val="99"/>
              </w:rPr>
              <w:t xml:space="preserve"> </w:t>
            </w:r>
            <w:r w:rsidRPr="00935E0B">
              <w:rPr>
                <w:rFonts w:ascii="Helvetica" w:hAnsi="Helvetica"/>
                <w:color w:val="000000" w:themeColor="text1"/>
              </w:rPr>
              <w:t>the effect of the behaviour is of no consequence with the intent being the sole defining factor i.e. if</w:t>
            </w:r>
            <w:r w:rsidRPr="00935E0B">
              <w:rPr>
                <w:rFonts w:ascii="Helvetica" w:hAnsi="Helvetica"/>
                <w:color w:val="000000" w:themeColor="text1"/>
                <w:spacing w:val="-15"/>
              </w:rPr>
              <w:t xml:space="preserve"> </w:t>
            </w:r>
            <w:r w:rsidRPr="00935E0B">
              <w:rPr>
                <w:rFonts w:ascii="Helvetica" w:hAnsi="Helvetica"/>
                <w:color w:val="000000" w:themeColor="text1"/>
              </w:rPr>
              <w:t>the</w:t>
            </w:r>
            <w:r w:rsidRPr="00935E0B">
              <w:rPr>
                <w:rFonts w:ascii="Helvetica" w:hAnsi="Helvetica"/>
                <w:color w:val="000000" w:themeColor="text1"/>
                <w:w w:val="99"/>
              </w:rPr>
              <w:t xml:space="preserve"> </w:t>
            </w:r>
            <w:r w:rsidRPr="00935E0B">
              <w:rPr>
                <w:rFonts w:ascii="Helvetica" w:hAnsi="Helvetica"/>
                <w:color w:val="000000" w:themeColor="text1"/>
              </w:rPr>
              <w:t>behaviour was intended to victimise, humiliate, undermine or threaten, then it is bullying even if</w:t>
            </w:r>
            <w:r w:rsidRPr="00935E0B">
              <w:rPr>
                <w:rFonts w:ascii="Helvetica" w:hAnsi="Helvetica"/>
                <w:color w:val="000000" w:themeColor="text1"/>
                <w:spacing w:val="-8"/>
              </w:rPr>
              <w:t xml:space="preserve"> </w:t>
            </w:r>
            <w:r w:rsidRPr="00935E0B">
              <w:rPr>
                <w:rFonts w:ascii="Helvetica" w:hAnsi="Helvetica"/>
                <w:color w:val="000000" w:themeColor="text1"/>
              </w:rPr>
              <w:t>the</w:t>
            </w:r>
            <w:r w:rsidRPr="00935E0B">
              <w:rPr>
                <w:rFonts w:ascii="Helvetica" w:hAnsi="Helvetica"/>
                <w:color w:val="000000" w:themeColor="text1"/>
                <w:w w:val="99"/>
              </w:rPr>
              <w:t xml:space="preserve"> </w:t>
            </w:r>
            <w:r w:rsidRPr="00935E0B">
              <w:rPr>
                <w:rFonts w:ascii="Helvetica" w:hAnsi="Helvetica"/>
                <w:color w:val="000000" w:themeColor="text1"/>
              </w:rPr>
              <w:t>behaviour did not achieve the intended</w:t>
            </w:r>
            <w:r w:rsidRPr="00935E0B">
              <w:rPr>
                <w:rFonts w:ascii="Helvetica" w:hAnsi="Helvetica"/>
                <w:color w:val="000000" w:themeColor="text1"/>
                <w:spacing w:val="-7"/>
              </w:rPr>
              <w:t xml:space="preserve"> </w:t>
            </w:r>
            <w:r w:rsidR="0052635B" w:rsidRPr="00935E0B">
              <w:rPr>
                <w:rFonts w:ascii="Helvetica" w:hAnsi="Helvetica"/>
                <w:color w:val="000000" w:themeColor="text1"/>
              </w:rPr>
              <w:t>effect.</w:t>
            </w:r>
          </w:p>
          <w:p w:rsidR="007E60B9" w:rsidRPr="00935E0B" w:rsidRDefault="007E60B9" w:rsidP="0052635B">
            <w:pPr>
              <w:pStyle w:val="BodyText"/>
              <w:spacing w:before="120" w:after="120"/>
              <w:ind w:right="594"/>
              <w:rPr>
                <w:rFonts w:ascii="Helvetica" w:hAnsi="Helvetica"/>
                <w:color w:val="000000" w:themeColor="text1"/>
              </w:rPr>
            </w:pPr>
            <w:r w:rsidRPr="00935E0B">
              <w:rPr>
                <w:rFonts w:ascii="Helvetica" w:hAnsi="Helvetica"/>
                <w:color w:val="000000" w:themeColor="text1"/>
              </w:rPr>
              <w:t>Sometimes workers may not realise that their behaviour can be harmful to others and</w:t>
            </w:r>
            <w:r w:rsidRPr="00935E0B">
              <w:rPr>
                <w:rFonts w:ascii="Helvetica" w:hAnsi="Helvetica"/>
                <w:color w:val="000000" w:themeColor="text1"/>
                <w:spacing w:val="-18"/>
              </w:rPr>
              <w:t xml:space="preserve"> </w:t>
            </w:r>
            <w:r w:rsidRPr="00935E0B">
              <w:rPr>
                <w:rFonts w:ascii="Helvetica" w:hAnsi="Helvetica"/>
                <w:color w:val="000000" w:themeColor="text1"/>
              </w:rPr>
              <w:t>therefore</w:t>
            </w:r>
            <w:r w:rsidRPr="00935E0B">
              <w:rPr>
                <w:rFonts w:ascii="Helvetica" w:hAnsi="Helvetica"/>
                <w:color w:val="000000" w:themeColor="text1"/>
                <w:w w:val="99"/>
              </w:rPr>
              <w:t xml:space="preserve"> </w:t>
            </w:r>
            <w:r w:rsidRPr="00935E0B">
              <w:rPr>
                <w:rFonts w:ascii="Helvetica" w:hAnsi="Helvetica"/>
                <w:color w:val="000000" w:themeColor="text1"/>
              </w:rPr>
              <w:t>unintentionally engage in bullying. Although there was no intention to victimise, humiliate, undermine</w:t>
            </w:r>
            <w:r w:rsidRPr="00935E0B">
              <w:rPr>
                <w:rFonts w:ascii="Helvetica" w:hAnsi="Helvetica"/>
                <w:color w:val="000000" w:themeColor="text1"/>
                <w:spacing w:val="-21"/>
              </w:rPr>
              <w:t xml:space="preserve"> </w:t>
            </w:r>
            <w:r w:rsidRPr="00935E0B">
              <w:rPr>
                <w:rFonts w:ascii="Helvetica" w:hAnsi="Helvetica"/>
                <w:color w:val="000000" w:themeColor="text1"/>
              </w:rPr>
              <w:t>or</w:t>
            </w:r>
            <w:r w:rsidRPr="00935E0B">
              <w:rPr>
                <w:rFonts w:ascii="Helvetica" w:hAnsi="Helvetica"/>
                <w:color w:val="000000" w:themeColor="text1"/>
                <w:w w:val="99"/>
              </w:rPr>
              <w:t xml:space="preserve"> </w:t>
            </w:r>
            <w:r w:rsidRPr="00935E0B">
              <w:rPr>
                <w:rFonts w:ascii="Helvetica" w:hAnsi="Helvetica"/>
                <w:color w:val="000000" w:themeColor="text1"/>
              </w:rPr>
              <w:t>threaten a victim, unintentional bullying exists where the behaviour did as such and should also</w:t>
            </w:r>
            <w:r w:rsidRPr="00935E0B">
              <w:rPr>
                <w:rFonts w:ascii="Helvetica" w:hAnsi="Helvetica"/>
                <w:color w:val="000000" w:themeColor="text1"/>
                <w:spacing w:val="-19"/>
              </w:rPr>
              <w:t xml:space="preserve"> </w:t>
            </w:r>
            <w:r w:rsidRPr="00935E0B">
              <w:rPr>
                <w:rFonts w:ascii="Helvetica" w:hAnsi="Helvetica"/>
                <w:color w:val="000000" w:themeColor="text1"/>
              </w:rPr>
              <w:t>have</w:t>
            </w:r>
            <w:r w:rsidRPr="00935E0B">
              <w:rPr>
                <w:rFonts w:ascii="Helvetica" w:hAnsi="Helvetica"/>
                <w:color w:val="000000" w:themeColor="text1"/>
                <w:w w:val="99"/>
              </w:rPr>
              <w:t xml:space="preserve"> </w:t>
            </w:r>
            <w:r w:rsidRPr="00935E0B">
              <w:rPr>
                <w:rFonts w:ascii="Helvetica" w:hAnsi="Helvetica"/>
                <w:color w:val="000000" w:themeColor="text1"/>
              </w:rPr>
              <w:t>reasonably been expected to do</w:t>
            </w:r>
            <w:r w:rsidRPr="00935E0B">
              <w:rPr>
                <w:rFonts w:ascii="Helvetica" w:hAnsi="Helvetica"/>
                <w:color w:val="000000" w:themeColor="text1"/>
                <w:spacing w:val="-10"/>
              </w:rPr>
              <w:t xml:space="preserve"> </w:t>
            </w:r>
            <w:r w:rsidRPr="00935E0B">
              <w:rPr>
                <w:rFonts w:ascii="Helvetica" w:hAnsi="Helvetica"/>
                <w:color w:val="000000" w:themeColor="text1"/>
              </w:rPr>
              <w:t>so.</w:t>
            </w:r>
          </w:p>
          <w:p w:rsidR="007E60B9" w:rsidRPr="00935E0B" w:rsidRDefault="007E60B9" w:rsidP="0052635B">
            <w:pPr>
              <w:pStyle w:val="TableText"/>
              <w:spacing w:after="240"/>
              <w:rPr>
                <w:noProof w:val="0"/>
              </w:rPr>
            </w:pPr>
            <w:r w:rsidRPr="00935E0B">
              <w:rPr>
                <w:noProof w:val="0"/>
              </w:rPr>
              <w:t>Workplace</w:t>
            </w:r>
            <w:r w:rsidRPr="00935E0B">
              <w:rPr>
                <w:noProof w:val="0"/>
                <w:spacing w:val="-3"/>
              </w:rPr>
              <w:t xml:space="preserve"> </w:t>
            </w:r>
            <w:r w:rsidRPr="00935E0B">
              <w:rPr>
                <w:noProof w:val="0"/>
              </w:rPr>
              <w:t>bullying</w:t>
            </w:r>
            <w:r w:rsidRPr="00935E0B">
              <w:rPr>
                <w:noProof w:val="0"/>
                <w:spacing w:val="-1"/>
              </w:rPr>
              <w:t xml:space="preserve"> </w:t>
            </w:r>
            <w:r w:rsidRPr="00935E0B">
              <w:rPr>
                <w:noProof w:val="0"/>
              </w:rPr>
              <w:t>can</w:t>
            </w:r>
            <w:r w:rsidRPr="00935E0B">
              <w:rPr>
                <w:noProof w:val="0"/>
                <w:spacing w:val="-3"/>
              </w:rPr>
              <w:t xml:space="preserve"> </w:t>
            </w:r>
            <w:r w:rsidRPr="00935E0B">
              <w:rPr>
                <w:noProof w:val="0"/>
              </w:rPr>
              <w:t>be</w:t>
            </w:r>
            <w:r w:rsidRPr="00935E0B">
              <w:rPr>
                <w:noProof w:val="0"/>
                <w:spacing w:val="-3"/>
              </w:rPr>
              <w:t xml:space="preserve"> </w:t>
            </w:r>
            <w:r w:rsidRPr="00935E0B">
              <w:rPr>
                <w:noProof w:val="0"/>
              </w:rPr>
              <w:t>face</w:t>
            </w:r>
            <w:r w:rsidRPr="00935E0B">
              <w:rPr>
                <w:noProof w:val="0"/>
                <w:spacing w:val="-3"/>
              </w:rPr>
              <w:t xml:space="preserve"> </w:t>
            </w:r>
            <w:r w:rsidRPr="00935E0B">
              <w:rPr>
                <w:noProof w:val="0"/>
              </w:rPr>
              <w:t>to</w:t>
            </w:r>
            <w:r w:rsidRPr="00935E0B">
              <w:rPr>
                <w:noProof w:val="0"/>
                <w:spacing w:val="-3"/>
              </w:rPr>
              <w:t xml:space="preserve"> </w:t>
            </w:r>
            <w:r w:rsidRPr="00935E0B">
              <w:rPr>
                <w:noProof w:val="0"/>
              </w:rPr>
              <w:t>face</w:t>
            </w:r>
            <w:r w:rsidRPr="00935E0B">
              <w:rPr>
                <w:noProof w:val="0"/>
                <w:spacing w:val="-3"/>
              </w:rPr>
              <w:t xml:space="preserve"> </w:t>
            </w:r>
            <w:r w:rsidRPr="00935E0B">
              <w:rPr>
                <w:noProof w:val="0"/>
              </w:rPr>
              <w:t>or</w:t>
            </w:r>
            <w:r w:rsidRPr="00935E0B">
              <w:rPr>
                <w:noProof w:val="0"/>
                <w:spacing w:val="-2"/>
              </w:rPr>
              <w:t xml:space="preserve"> </w:t>
            </w:r>
            <w:r w:rsidRPr="00935E0B">
              <w:rPr>
                <w:noProof w:val="0"/>
              </w:rPr>
              <w:t>can</w:t>
            </w:r>
            <w:r w:rsidRPr="00935E0B">
              <w:rPr>
                <w:noProof w:val="0"/>
                <w:spacing w:val="-1"/>
              </w:rPr>
              <w:t xml:space="preserve"> </w:t>
            </w:r>
            <w:r w:rsidRPr="00935E0B">
              <w:rPr>
                <w:noProof w:val="0"/>
              </w:rPr>
              <w:t>also</w:t>
            </w:r>
            <w:r w:rsidRPr="00935E0B">
              <w:rPr>
                <w:noProof w:val="0"/>
                <w:spacing w:val="-3"/>
              </w:rPr>
              <w:t xml:space="preserve"> </w:t>
            </w:r>
            <w:r w:rsidRPr="00935E0B">
              <w:rPr>
                <w:noProof w:val="0"/>
              </w:rPr>
              <w:t>occur</w:t>
            </w:r>
            <w:r w:rsidRPr="00935E0B">
              <w:rPr>
                <w:noProof w:val="0"/>
                <w:spacing w:val="-3"/>
              </w:rPr>
              <w:t xml:space="preserve"> </w:t>
            </w:r>
            <w:r w:rsidRPr="00935E0B">
              <w:rPr>
                <w:noProof w:val="0"/>
              </w:rPr>
              <w:t>away</w:t>
            </w:r>
            <w:r w:rsidRPr="00935E0B">
              <w:rPr>
                <w:noProof w:val="0"/>
                <w:spacing w:val="-6"/>
              </w:rPr>
              <w:t xml:space="preserve"> </w:t>
            </w:r>
            <w:r w:rsidRPr="00935E0B">
              <w:rPr>
                <w:noProof w:val="0"/>
              </w:rPr>
              <w:t>from</w:t>
            </w:r>
            <w:r w:rsidRPr="00935E0B">
              <w:rPr>
                <w:noProof w:val="0"/>
                <w:spacing w:val="1"/>
              </w:rPr>
              <w:t xml:space="preserve"> </w:t>
            </w:r>
            <w:r w:rsidRPr="00935E0B">
              <w:rPr>
                <w:noProof w:val="0"/>
              </w:rPr>
              <w:t>the</w:t>
            </w:r>
            <w:r w:rsidRPr="00935E0B">
              <w:rPr>
                <w:noProof w:val="0"/>
                <w:spacing w:val="-3"/>
              </w:rPr>
              <w:t xml:space="preserve"> </w:t>
            </w:r>
            <w:r w:rsidRPr="00935E0B">
              <w:rPr>
                <w:noProof w:val="0"/>
              </w:rPr>
              <w:t>physical</w:t>
            </w:r>
            <w:r w:rsidRPr="00935E0B">
              <w:rPr>
                <w:noProof w:val="0"/>
                <w:spacing w:val="-2"/>
              </w:rPr>
              <w:t xml:space="preserve"> </w:t>
            </w:r>
            <w:r w:rsidRPr="00935E0B">
              <w:rPr>
                <w:noProof w:val="0"/>
              </w:rPr>
              <w:t>location</w:t>
            </w:r>
            <w:r w:rsidRPr="00935E0B">
              <w:rPr>
                <w:noProof w:val="0"/>
                <w:spacing w:val="-3"/>
              </w:rPr>
              <w:t xml:space="preserve"> </w:t>
            </w:r>
            <w:r w:rsidRPr="00935E0B">
              <w:rPr>
                <w:noProof w:val="0"/>
              </w:rPr>
              <w:t>of</w:t>
            </w:r>
            <w:r w:rsidRPr="00935E0B">
              <w:rPr>
                <w:noProof w:val="0"/>
                <w:spacing w:val="-1"/>
              </w:rPr>
              <w:t xml:space="preserve"> </w:t>
            </w:r>
            <w:r w:rsidRPr="00935E0B">
              <w:rPr>
                <w:noProof w:val="0"/>
              </w:rPr>
              <w:t>the</w:t>
            </w:r>
            <w:r w:rsidRPr="00935E0B">
              <w:rPr>
                <w:noProof w:val="0"/>
                <w:spacing w:val="1"/>
              </w:rPr>
              <w:t xml:space="preserve"> </w:t>
            </w:r>
            <w:r w:rsidRPr="00935E0B">
              <w:rPr>
                <w:noProof w:val="0"/>
              </w:rPr>
              <w:t>workplace.</w:t>
            </w:r>
            <w:r w:rsidRPr="00935E0B">
              <w:rPr>
                <w:noProof w:val="0"/>
                <w:w w:val="99"/>
              </w:rPr>
              <w:t xml:space="preserve"> </w:t>
            </w:r>
            <w:r w:rsidRPr="00935E0B">
              <w:rPr>
                <w:noProof w:val="0"/>
              </w:rPr>
              <w:t>Examples of where bullying can occur away from the workplace are via social media platforms</w:t>
            </w:r>
            <w:r w:rsidRPr="00935E0B">
              <w:rPr>
                <w:noProof w:val="0"/>
                <w:spacing w:val="-30"/>
              </w:rPr>
              <w:t xml:space="preserve"> </w:t>
            </w:r>
            <w:r w:rsidRPr="00935E0B">
              <w:rPr>
                <w:noProof w:val="0"/>
              </w:rPr>
              <w:t>(Facebook,</w:t>
            </w:r>
            <w:r w:rsidRPr="00935E0B">
              <w:rPr>
                <w:noProof w:val="0"/>
                <w:w w:val="99"/>
              </w:rPr>
              <w:t xml:space="preserve"> </w:t>
            </w:r>
            <w:r w:rsidRPr="00935E0B">
              <w:rPr>
                <w:noProof w:val="0"/>
              </w:rPr>
              <w:t>Twitter etc.), phone calls or text messages, letters, social functions or</w:t>
            </w:r>
            <w:r w:rsidRPr="00935E0B">
              <w:rPr>
                <w:noProof w:val="0"/>
                <w:spacing w:val="-23"/>
              </w:rPr>
              <w:t xml:space="preserve"> </w:t>
            </w:r>
            <w:r w:rsidRPr="00935E0B">
              <w:rPr>
                <w:noProof w:val="0"/>
              </w:rPr>
              <w:t>stalking.</w:t>
            </w:r>
          </w:p>
          <w:p w:rsidR="007E60B9" w:rsidRPr="00935E0B" w:rsidRDefault="007E60B9" w:rsidP="0052635B">
            <w:pPr>
              <w:pStyle w:val="TableText"/>
              <w:spacing w:after="240"/>
              <w:rPr>
                <w:noProof w:val="0"/>
              </w:rPr>
            </w:pPr>
            <w:r w:rsidRPr="00935E0B">
              <w:rPr>
                <w:noProof w:val="0"/>
              </w:rPr>
              <w:t>Bullying can</w:t>
            </w:r>
            <w:r w:rsidRPr="00935E0B">
              <w:rPr>
                <w:noProof w:val="0"/>
                <w:spacing w:val="-7"/>
              </w:rPr>
              <w:t xml:space="preserve"> </w:t>
            </w:r>
            <w:r w:rsidRPr="00935E0B">
              <w:rPr>
                <w:noProof w:val="0"/>
              </w:rPr>
              <w:t>occur:</w:t>
            </w:r>
          </w:p>
          <w:p w:rsidR="007E60B9" w:rsidRPr="00935E0B" w:rsidRDefault="007E60B9" w:rsidP="0052635B">
            <w:pPr>
              <w:pStyle w:val="ListParagraph"/>
              <w:numPr>
                <w:ilvl w:val="0"/>
                <w:numId w:val="27"/>
              </w:numPr>
              <w:tabs>
                <w:tab w:val="left" w:pos="1261"/>
              </w:tabs>
              <w:spacing w:before="120" w:after="120"/>
              <w:rPr>
                <w:rFonts w:ascii="Helvetica" w:eastAsia="Arial" w:hAnsi="Helvetica" w:cs="Arial"/>
                <w:color w:val="000000" w:themeColor="text1"/>
                <w:lang w:val="en-AU"/>
              </w:rPr>
            </w:pPr>
            <w:r w:rsidRPr="00935E0B">
              <w:rPr>
                <w:rFonts w:ascii="Helvetica" w:eastAsia="Arial" w:hAnsi="Helvetica" w:cs="Arial"/>
                <w:b/>
                <w:bCs/>
                <w:color w:val="000000" w:themeColor="text1"/>
                <w:lang w:val="en-AU"/>
              </w:rPr>
              <w:t xml:space="preserve">Downwards – </w:t>
            </w:r>
            <w:r w:rsidRPr="00935E0B">
              <w:rPr>
                <w:rFonts w:ascii="Helvetica" w:eastAsia="Arial" w:hAnsi="Helvetica" w:cs="Arial"/>
                <w:color w:val="000000" w:themeColor="text1"/>
                <w:lang w:val="en-AU"/>
              </w:rPr>
              <w:t>From managers to</w:t>
            </w:r>
            <w:r w:rsidRPr="00935E0B">
              <w:rPr>
                <w:rFonts w:ascii="Helvetica" w:eastAsia="Arial" w:hAnsi="Helvetica" w:cs="Arial"/>
                <w:color w:val="000000" w:themeColor="text1"/>
                <w:spacing w:val="-1"/>
                <w:lang w:val="en-AU"/>
              </w:rPr>
              <w:t xml:space="preserve"> </w:t>
            </w:r>
            <w:r w:rsidRPr="00935E0B">
              <w:rPr>
                <w:rFonts w:ascii="Helvetica" w:eastAsia="Arial" w:hAnsi="Helvetica" w:cs="Arial"/>
                <w:color w:val="000000" w:themeColor="text1"/>
                <w:lang w:val="en-AU"/>
              </w:rPr>
              <w:t>workers;</w:t>
            </w:r>
          </w:p>
          <w:p w:rsidR="007E60B9" w:rsidRPr="00935E0B" w:rsidRDefault="007E60B9" w:rsidP="0052635B">
            <w:pPr>
              <w:pStyle w:val="ListParagraph"/>
              <w:numPr>
                <w:ilvl w:val="0"/>
                <w:numId w:val="27"/>
              </w:numPr>
              <w:tabs>
                <w:tab w:val="left" w:pos="1261"/>
              </w:tabs>
              <w:spacing w:before="120" w:after="120"/>
              <w:ind w:right="594"/>
              <w:rPr>
                <w:rFonts w:ascii="Helvetica" w:eastAsia="Arial" w:hAnsi="Helvetica" w:cs="Arial"/>
                <w:color w:val="000000" w:themeColor="text1"/>
                <w:lang w:val="en-AU"/>
              </w:rPr>
            </w:pPr>
            <w:r w:rsidRPr="00935E0B">
              <w:rPr>
                <w:rFonts w:ascii="Helvetica" w:eastAsia="Arial" w:hAnsi="Helvetica" w:cs="Arial"/>
                <w:b/>
                <w:bCs/>
                <w:color w:val="000000" w:themeColor="text1"/>
                <w:lang w:val="en-AU"/>
              </w:rPr>
              <w:t xml:space="preserve">Sideways – </w:t>
            </w:r>
            <w:r w:rsidRPr="00935E0B">
              <w:rPr>
                <w:rFonts w:ascii="Helvetica" w:eastAsia="Arial" w:hAnsi="Helvetica" w:cs="Arial"/>
                <w:color w:val="000000" w:themeColor="text1"/>
                <w:lang w:val="en-AU"/>
              </w:rPr>
              <w:t>From worker to</w:t>
            </w:r>
            <w:r w:rsidRPr="00935E0B">
              <w:rPr>
                <w:rFonts w:ascii="Helvetica" w:eastAsia="Arial" w:hAnsi="Helvetica" w:cs="Arial"/>
                <w:color w:val="000000" w:themeColor="text1"/>
                <w:spacing w:val="2"/>
                <w:lang w:val="en-AU"/>
              </w:rPr>
              <w:t xml:space="preserve"> </w:t>
            </w:r>
            <w:r w:rsidRPr="00935E0B">
              <w:rPr>
                <w:rFonts w:ascii="Helvetica" w:eastAsia="Arial" w:hAnsi="Helvetica" w:cs="Arial"/>
                <w:color w:val="000000" w:themeColor="text1"/>
                <w:lang w:val="en-AU"/>
              </w:rPr>
              <w:t>worker</w:t>
            </w:r>
          </w:p>
          <w:p w:rsidR="007E60B9" w:rsidRPr="00935E0B" w:rsidRDefault="007E60B9" w:rsidP="0052635B">
            <w:pPr>
              <w:pStyle w:val="ListParagraph"/>
              <w:numPr>
                <w:ilvl w:val="0"/>
                <w:numId w:val="27"/>
              </w:numPr>
              <w:tabs>
                <w:tab w:val="left" w:pos="1258"/>
                <w:tab w:val="left" w:pos="9915"/>
              </w:tabs>
              <w:spacing w:before="120" w:after="120"/>
              <w:ind w:right="594"/>
              <w:rPr>
                <w:rFonts w:ascii="Helvetica" w:eastAsia="Arial" w:hAnsi="Helvetica" w:cs="Arial"/>
                <w:color w:val="000000" w:themeColor="text1"/>
                <w:lang w:val="en-AU"/>
              </w:rPr>
            </w:pPr>
            <w:r w:rsidRPr="00935E0B">
              <w:rPr>
                <w:rFonts w:ascii="Helvetica" w:eastAsia="Arial" w:hAnsi="Helvetica" w:cs="Arial"/>
                <w:b/>
                <w:bCs/>
                <w:color w:val="000000" w:themeColor="text1"/>
                <w:lang w:val="en-AU"/>
              </w:rPr>
              <w:t xml:space="preserve">Upwards – </w:t>
            </w:r>
            <w:r w:rsidRPr="00935E0B">
              <w:rPr>
                <w:rFonts w:ascii="Helvetica" w:eastAsia="Arial" w:hAnsi="Helvetica" w:cs="Arial"/>
                <w:color w:val="000000" w:themeColor="text1"/>
                <w:lang w:val="en-AU"/>
              </w:rPr>
              <w:t>From worker to</w:t>
            </w:r>
            <w:r w:rsidRPr="00935E0B">
              <w:rPr>
                <w:rFonts w:ascii="Helvetica" w:eastAsia="Arial" w:hAnsi="Helvetica" w:cs="Arial"/>
                <w:color w:val="000000" w:themeColor="text1"/>
                <w:spacing w:val="-7"/>
                <w:lang w:val="en-AU"/>
              </w:rPr>
              <w:t xml:space="preserve"> </w:t>
            </w:r>
            <w:r w:rsidRPr="00935E0B">
              <w:rPr>
                <w:rFonts w:ascii="Helvetica" w:eastAsia="Arial" w:hAnsi="Helvetica" w:cs="Arial"/>
                <w:color w:val="000000" w:themeColor="text1"/>
                <w:lang w:val="en-AU"/>
              </w:rPr>
              <w:t>manager.</w:t>
            </w:r>
            <w:r w:rsidRPr="00935E0B">
              <w:rPr>
                <w:rFonts w:ascii="Helvetica" w:eastAsia="Arial" w:hAnsi="Helvetica" w:cs="Arial"/>
                <w:color w:val="000000" w:themeColor="text1"/>
                <w:w w:val="99"/>
                <w:lang w:val="en-AU"/>
              </w:rPr>
              <w:t xml:space="preserve"> </w:t>
            </w:r>
            <w:r w:rsidRPr="00935E0B">
              <w:rPr>
                <w:rFonts w:ascii="Helvetica" w:eastAsia="Arial" w:hAnsi="Helvetica" w:cs="Arial"/>
                <w:color w:val="000000" w:themeColor="text1"/>
                <w:lang w:val="en-AU"/>
              </w:rPr>
              <w:t>Examples of bullying include:</w:t>
            </w:r>
            <w:r w:rsidRPr="00935E0B">
              <w:rPr>
                <w:rFonts w:ascii="Helvetica" w:hAnsi="Helvetica"/>
                <w:color w:val="000000" w:themeColor="text1"/>
                <w:lang w:val="en-AU"/>
              </w:rPr>
              <w:t xml:space="preserve"> </w:t>
            </w:r>
          </w:p>
          <w:p w:rsidR="007E60B9" w:rsidRPr="00935E0B" w:rsidRDefault="007E60B9" w:rsidP="0052635B">
            <w:pPr>
              <w:pStyle w:val="TableBullet1"/>
              <w:ind w:left="754"/>
              <w:rPr>
                <w:noProof w:val="0"/>
              </w:rPr>
            </w:pPr>
            <w:r w:rsidRPr="00935E0B">
              <w:rPr>
                <w:noProof w:val="0"/>
              </w:rPr>
              <w:t>Verbal Abuse using insulting or offensive language;</w:t>
            </w:r>
          </w:p>
          <w:p w:rsidR="007E60B9" w:rsidRPr="00935E0B" w:rsidRDefault="007E60B9" w:rsidP="0052635B">
            <w:pPr>
              <w:pStyle w:val="TableBullet1"/>
              <w:ind w:left="754"/>
              <w:rPr>
                <w:noProof w:val="0"/>
              </w:rPr>
            </w:pPr>
            <w:r w:rsidRPr="00935E0B">
              <w:rPr>
                <w:noProof w:val="0"/>
              </w:rPr>
              <w:t>Spreading rumours;</w:t>
            </w:r>
          </w:p>
          <w:p w:rsidR="007E60B9" w:rsidRPr="00935E0B" w:rsidRDefault="007E60B9" w:rsidP="0052635B">
            <w:pPr>
              <w:pStyle w:val="TableBullet1"/>
              <w:ind w:left="754"/>
              <w:rPr>
                <w:noProof w:val="0"/>
              </w:rPr>
            </w:pPr>
            <w:r w:rsidRPr="00935E0B">
              <w:rPr>
                <w:noProof w:val="0"/>
              </w:rPr>
              <w:t>Displaying offensive material;</w:t>
            </w:r>
          </w:p>
          <w:p w:rsidR="007E60B9" w:rsidRPr="00935E0B" w:rsidRDefault="007E60B9" w:rsidP="0052635B">
            <w:pPr>
              <w:pStyle w:val="TableBullet1"/>
              <w:ind w:left="754"/>
              <w:rPr>
                <w:noProof w:val="0"/>
              </w:rPr>
            </w:pPr>
            <w:r w:rsidRPr="00935E0B">
              <w:rPr>
                <w:noProof w:val="0"/>
              </w:rPr>
              <w:t>Teasing including practical jokes;</w:t>
            </w:r>
          </w:p>
          <w:p w:rsidR="007E60B9" w:rsidRPr="00935E0B" w:rsidRDefault="007E60B9" w:rsidP="0052635B">
            <w:pPr>
              <w:pStyle w:val="TableBullet1"/>
              <w:ind w:left="754"/>
              <w:rPr>
                <w:noProof w:val="0"/>
              </w:rPr>
            </w:pPr>
            <w:r w:rsidRPr="00935E0B">
              <w:rPr>
                <w:noProof w:val="0"/>
              </w:rPr>
              <w:t>Unreasonably overloading a person with work, or assigning them to meaningless tasks which are unrelated to their job;</w:t>
            </w:r>
          </w:p>
          <w:p w:rsidR="007E60B9" w:rsidRPr="00935E0B" w:rsidRDefault="007E60B9" w:rsidP="0052635B">
            <w:pPr>
              <w:pStyle w:val="TableBullet1"/>
              <w:ind w:left="754"/>
              <w:rPr>
                <w:noProof w:val="0"/>
              </w:rPr>
            </w:pPr>
            <w:r w:rsidRPr="00935E0B">
              <w:rPr>
                <w:noProof w:val="0"/>
              </w:rPr>
              <w:t>Deliberately withholding information which is vital for effective work performance;</w:t>
            </w:r>
          </w:p>
          <w:p w:rsidR="007E60B9" w:rsidRPr="00935E0B" w:rsidRDefault="007E60B9" w:rsidP="0052635B">
            <w:pPr>
              <w:pStyle w:val="TableBullet1"/>
              <w:ind w:left="754"/>
              <w:rPr>
                <w:noProof w:val="0"/>
              </w:rPr>
            </w:pPr>
            <w:r w:rsidRPr="00935E0B">
              <w:rPr>
                <w:noProof w:val="0"/>
              </w:rPr>
              <w:t>Occupational Violence (threatening to or actually striking, kicking, pushing, spitting, biting, throwing objects, attacking with weapons);</w:t>
            </w:r>
          </w:p>
          <w:p w:rsidR="007E60B9" w:rsidRPr="00935E0B" w:rsidRDefault="007E60B9" w:rsidP="0052635B">
            <w:pPr>
              <w:pStyle w:val="TableBullet1"/>
              <w:spacing w:after="240"/>
              <w:ind w:left="754"/>
              <w:rPr>
                <w:rFonts w:eastAsia="Arial" w:cs="Arial"/>
                <w:noProof w:val="0"/>
              </w:rPr>
            </w:pPr>
            <w:r w:rsidRPr="00935E0B">
              <w:rPr>
                <w:noProof w:val="0"/>
              </w:rPr>
              <w:t>Making vexatious (fake) claims of bullying or otherwise against a</w:t>
            </w:r>
            <w:r w:rsidRPr="00935E0B">
              <w:rPr>
                <w:noProof w:val="0"/>
                <w:spacing w:val="-20"/>
              </w:rPr>
              <w:t xml:space="preserve"> </w:t>
            </w:r>
            <w:r w:rsidRPr="00935E0B">
              <w:rPr>
                <w:noProof w:val="0"/>
              </w:rPr>
              <w:t>worker.</w:t>
            </w:r>
          </w:p>
          <w:p w:rsidR="007E60B9" w:rsidRPr="00935E0B" w:rsidRDefault="007E60B9" w:rsidP="0052635B">
            <w:pPr>
              <w:pStyle w:val="TableText"/>
              <w:rPr>
                <w:rFonts w:eastAsia="Arial" w:cs="Arial"/>
                <w:noProof w:val="0"/>
              </w:rPr>
            </w:pPr>
            <w:r w:rsidRPr="00935E0B">
              <w:rPr>
                <w:noProof w:val="0"/>
              </w:rPr>
              <w:t>This is not an exhaustive</w:t>
            </w:r>
            <w:r w:rsidRPr="00935E0B">
              <w:rPr>
                <w:noProof w:val="0"/>
                <w:spacing w:val="-1"/>
              </w:rPr>
              <w:t xml:space="preserve"> </w:t>
            </w:r>
            <w:r w:rsidRPr="00935E0B">
              <w:rPr>
                <w:noProof w:val="0"/>
              </w:rPr>
              <w:t>list.</w:t>
            </w:r>
          </w:p>
          <w:p w:rsidR="007E60B9" w:rsidRPr="00935E0B" w:rsidRDefault="007E60B9" w:rsidP="0052635B">
            <w:pPr>
              <w:pStyle w:val="TableTextBold"/>
              <w:rPr>
                <w:bCs/>
                <w:i/>
                <w:noProof w:val="0"/>
                <w:u w:val="single"/>
              </w:rPr>
            </w:pPr>
            <w:r w:rsidRPr="00935E0B">
              <w:rPr>
                <w:noProof w:val="0"/>
                <w:u w:val="single" w:color="000000"/>
              </w:rPr>
              <w:t>What is not Workplace</w:t>
            </w:r>
            <w:r w:rsidRPr="00935E0B">
              <w:rPr>
                <w:noProof w:val="0"/>
                <w:spacing w:val="-8"/>
                <w:u w:val="single" w:color="000000"/>
              </w:rPr>
              <w:t xml:space="preserve"> </w:t>
            </w:r>
            <w:r w:rsidRPr="00935E0B">
              <w:rPr>
                <w:noProof w:val="0"/>
                <w:u w:val="single" w:color="000000"/>
              </w:rPr>
              <w:t>Bullying</w:t>
            </w:r>
          </w:p>
          <w:p w:rsidR="007E60B9" w:rsidRPr="00935E0B" w:rsidRDefault="007E60B9" w:rsidP="0052635B">
            <w:pPr>
              <w:pStyle w:val="BodyText"/>
              <w:spacing w:before="120" w:after="240"/>
              <w:ind w:right="595"/>
              <w:rPr>
                <w:rFonts w:ascii="Helvetica" w:hAnsi="Helvetica"/>
                <w:color w:val="000000" w:themeColor="text1"/>
              </w:rPr>
            </w:pPr>
            <w:r w:rsidRPr="00935E0B">
              <w:rPr>
                <w:rFonts w:ascii="Helvetica" w:hAnsi="Helvetica"/>
                <w:color w:val="000000" w:themeColor="text1"/>
              </w:rPr>
              <w:t>Many things can occur at work which while being uncomfortable for those involved, is generally</w:t>
            </w:r>
            <w:r w:rsidRPr="00935E0B">
              <w:rPr>
                <w:rFonts w:ascii="Helvetica" w:hAnsi="Helvetica"/>
                <w:color w:val="000000" w:themeColor="text1"/>
                <w:spacing w:val="-8"/>
              </w:rPr>
              <w:t xml:space="preserve"> </w:t>
            </w:r>
            <w:r w:rsidRPr="00935E0B">
              <w:rPr>
                <w:rFonts w:ascii="Helvetica" w:hAnsi="Helvetica"/>
                <w:color w:val="000000" w:themeColor="text1"/>
              </w:rPr>
              <w:t>not</w:t>
            </w:r>
            <w:r w:rsidRPr="00935E0B">
              <w:rPr>
                <w:rFonts w:ascii="Helvetica" w:hAnsi="Helvetica"/>
                <w:color w:val="000000" w:themeColor="text1"/>
                <w:w w:val="99"/>
              </w:rPr>
              <w:t xml:space="preserve"> </w:t>
            </w:r>
            <w:r w:rsidRPr="00935E0B">
              <w:rPr>
                <w:rFonts w:ascii="Helvetica" w:hAnsi="Helvetica"/>
                <w:color w:val="000000" w:themeColor="text1"/>
              </w:rPr>
              <w:t>considered to be bullying. Differences in opinion, conflicts and personality clashes can and do occur in</w:t>
            </w:r>
            <w:r w:rsidRPr="00935E0B">
              <w:rPr>
                <w:rFonts w:ascii="Helvetica" w:hAnsi="Helvetica"/>
                <w:color w:val="000000" w:themeColor="text1"/>
                <w:spacing w:val="-21"/>
              </w:rPr>
              <w:t xml:space="preserve"> </w:t>
            </w:r>
            <w:r w:rsidRPr="00935E0B">
              <w:rPr>
                <w:rFonts w:ascii="Helvetica" w:hAnsi="Helvetica"/>
                <w:color w:val="000000" w:themeColor="text1"/>
              </w:rPr>
              <w:t>any</w:t>
            </w:r>
            <w:r w:rsidRPr="00935E0B">
              <w:rPr>
                <w:rFonts w:ascii="Helvetica" w:hAnsi="Helvetica"/>
                <w:color w:val="000000" w:themeColor="text1"/>
                <w:w w:val="99"/>
              </w:rPr>
              <w:t xml:space="preserve"> </w:t>
            </w:r>
            <w:r w:rsidRPr="00935E0B">
              <w:rPr>
                <w:rFonts w:ascii="Helvetica" w:hAnsi="Helvetica"/>
                <w:color w:val="000000" w:themeColor="text1"/>
              </w:rPr>
              <w:t>workplace but typically do not result in bullying. Furthermore a single incident of unreasonable behaviour</w:t>
            </w:r>
            <w:r w:rsidRPr="00935E0B">
              <w:rPr>
                <w:rFonts w:ascii="Helvetica" w:hAnsi="Helvetica"/>
                <w:color w:val="000000" w:themeColor="text1"/>
                <w:spacing w:val="-37"/>
              </w:rPr>
              <w:t xml:space="preserve"> </w:t>
            </w:r>
            <w:r w:rsidRPr="00935E0B">
              <w:rPr>
                <w:rFonts w:ascii="Helvetica" w:hAnsi="Helvetica"/>
                <w:color w:val="000000" w:themeColor="text1"/>
              </w:rPr>
              <w:t>is</w:t>
            </w:r>
            <w:r w:rsidRPr="00935E0B">
              <w:rPr>
                <w:rFonts w:ascii="Helvetica" w:hAnsi="Helvetica"/>
                <w:color w:val="000000" w:themeColor="text1"/>
                <w:w w:val="99"/>
              </w:rPr>
              <w:t xml:space="preserve"> </w:t>
            </w:r>
            <w:r w:rsidRPr="00935E0B">
              <w:rPr>
                <w:rFonts w:ascii="Helvetica" w:hAnsi="Helvetica"/>
                <w:color w:val="000000" w:themeColor="text1"/>
              </w:rPr>
              <w:t>typically not considered to be bullying. Nonetheless, the above can escalate into bullying and</w:t>
            </w:r>
            <w:r w:rsidRPr="00935E0B">
              <w:rPr>
                <w:rFonts w:ascii="Helvetica" w:hAnsi="Helvetica"/>
                <w:color w:val="000000" w:themeColor="text1"/>
                <w:spacing w:val="-20"/>
              </w:rPr>
              <w:t xml:space="preserve"> </w:t>
            </w:r>
            <w:r w:rsidRPr="00935E0B">
              <w:rPr>
                <w:rFonts w:ascii="Helvetica" w:hAnsi="Helvetica"/>
                <w:color w:val="000000" w:themeColor="text1"/>
              </w:rPr>
              <w:t>should</w:t>
            </w:r>
            <w:r w:rsidRPr="00935E0B">
              <w:rPr>
                <w:rFonts w:ascii="Helvetica" w:hAnsi="Helvetica"/>
                <w:color w:val="000000" w:themeColor="text1"/>
                <w:w w:val="99"/>
              </w:rPr>
              <w:t xml:space="preserve"> </w:t>
            </w:r>
            <w:r w:rsidRPr="00935E0B">
              <w:rPr>
                <w:rFonts w:ascii="Helvetica" w:hAnsi="Helvetica"/>
                <w:color w:val="000000" w:themeColor="text1"/>
              </w:rPr>
              <w:t>therefore not be ignored and should be</w:t>
            </w:r>
            <w:r w:rsidRPr="00935E0B">
              <w:rPr>
                <w:rFonts w:ascii="Helvetica" w:hAnsi="Helvetica"/>
                <w:color w:val="000000" w:themeColor="text1"/>
                <w:spacing w:val="-17"/>
              </w:rPr>
              <w:t xml:space="preserve"> </w:t>
            </w:r>
            <w:r w:rsidR="0052635B" w:rsidRPr="00935E0B">
              <w:rPr>
                <w:rFonts w:ascii="Helvetica" w:hAnsi="Helvetica"/>
                <w:color w:val="000000" w:themeColor="text1"/>
              </w:rPr>
              <w:t>reported.</w:t>
            </w:r>
          </w:p>
          <w:p w:rsidR="007E60B9" w:rsidRPr="00935E0B" w:rsidRDefault="007E60B9" w:rsidP="0052635B">
            <w:pPr>
              <w:pStyle w:val="BodyText"/>
              <w:spacing w:before="120" w:after="240"/>
              <w:ind w:right="595"/>
              <w:rPr>
                <w:rFonts w:ascii="Helvetica" w:hAnsi="Helvetica"/>
                <w:color w:val="000000" w:themeColor="text1"/>
              </w:rPr>
            </w:pPr>
            <w:r w:rsidRPr="00935E0B">
              <w:rPr>
                <w:rFonts w:ascii="Helvetica" w:hAnsi="Helvetica" w:cs="Arial"/>
                <w:color w:val="000000" w:themeColor="text1"/>
              </w:rPr>
              <w:t>Management action which is reasonable and carried out in a fair way is also not bullying. It is a</w:t>
            </w:r>
            <w:r w:rsidRPr="00935E0B">
              <w:rPr>
                <w:rFonts w:ascii="Helvetica" w:hAnsi="Helvetica" w:cs="Arial"/>
                <w:color w:val="000000" w:themeColor="text1"/>
                <w:spacing w:val="-31"/>
              </w:rPr>
              <w:t xml:space="preserve"> </w:t>
            </w:r>
            <w:r w:rsidRPr="00935E0B">
              <w:rPr>
                <w:rFonts w:ascii="Helvetica" w:hAnsi="Helvetica" w:cs="Arial"/>
                <w:color w:val="000000" w:themeColor="text1"/>
              </w:rPr>
              <w:t>manager’s</w:t>
            </w:r>
            <w:r w:rsidRPr="00935E0B">
              <w:rPr>
                <w:rFonts w:ascii="Helvetica" w:hAnsi="Helvetica" w:cs="Arial"/>
                <w:color w:val="000000" w:themeColor="text1"/>
                <w:w w:val="99"/>
              </w:rPr>
              <w:t xml:space="preserve"> </w:t>
            </w:r>
            <w:r w:rsidRPr="00935E0B">
              <w:rPr>
                <w:rFonts w:ascii="Helvetica" w:hAnsi="Helvetica"/>
                <w:color w:val="000000" w:themeColor="text1"/>
              </w:rPr>
              <w:t>right to direct and monitor work and to provide feedback and discipline to workers on performance</w:t>
            </w:r>
            <w:r w:rsidRPr="00935E0B">
              <w:rPr>
                <w:rFonts w:ascii="Helvetica" w:hAnsi="Helvetica"/>
                <w:color w:val="000000" w:themeColor="text1"/>
                <w:spacing w:val="-15"/>
              </w:rPr>
              <w:t xml:space="preserve"> </w:t>
            </w:r>
            <w:r w:rsidRPr="00935E0B">
              <w:rPr>
                <w:rFonts w:ascii="Helvetica" w:hAnsi="Helvetica"/>
                <w:color w:val="000000" w:themeColor="text1"/>
              </w:rPr>
              <w:t>and</w:t>
            </w:r>
            <w:r w:rsidRPr="00935E0B">
              <w:rPr>
                <w:rFonts w:ascii="Helvetica" w:hAnsi="Helvetica"/>
                <w:color w:val="000000" w:themeColor="text1"/>
                <w:spacing w:val="-1"/>
                <w:w w:val="99"/>
              </w:rPr>
              <w:t xml:space="preserve"> </w:t>
            </w:r>
            <w:r w:rsidRPr="00935E0B">
              <w:rPr>
                <w:rFonts w:ascii="Helvetica" w:hAnsi="Helvetica"/>
                <w:color w:val="000000" w:themeColor="text1"/>
              </w:rPr>
              <w:t>behavioural</w:t>
            </w:r>
            <w:r w:rsidRPr="00935E0B">
              <w:rPr>
                <w:rFonts w:ascii="Helvetica" w:hAnsi="Helvetica"/>
                <w:color w:val="000000" w:themeColor="text1"/>
                <w:spacing w:val="-6"/>
              </w:rPr>
              <w:t xml:space="preserve"> </w:t>
            </w:r>
            <w:r w:rsidR="0052635B" w:rsidRPr="00935E0B">
              <w:rPr>
                <w:rFonts w:ascii="Helvetica" w:hAnsi="Helvetica"/>
                <w:color w:val="000000" w:themeColor="text1"/>
              </w:rPr>
              <w:t>grounds.</w:t>
            </w:r>
          </w:p>
          <w:p w:rsidR="007E60B9" w:rsidRPr="00935E0B" w:rsidRDefault="007E60B9" w:rsidP="00270468">
            <w:pPr>
              <w:pStyle w:val="BodyText"/>
              <w:spacing w:before="120" w:after="120"/>
              <w:ind w:right="595"/>
              <w:rPr>
                <w:rFonts w:ascii="Helvetica" w:hAnsi="Helvetica"/>
                <w:color w:val="000000" w:themeColor="text1"/>
              </w:rPr>
            </w:pPr>
            <w:r w:rsidRPr="00935E0B">
              <w:rPr>
                <w:rFonts w:ascii="Helvetica" w:hAnsi="Helvetica"/>
                <w:color w:val="000000" w:themeColor="text1"/>
              </w:rPr>
              <w:t>Examples of reasonable management actions</w:t>
            </w:r>
            <w:r w:rsidRPr="00935E0B">
              <w:rPr>
                <w:rFonts w:ascii="Helvetica" w:hAnsi="Helvetica"/>
                <w:color w:val="000000" w:themeColor="text1"/>
                <w:spacing w:val="-15"/>
              </w:rPr>
              <w:t xml:space="preserve"> </w:t>
            </w:r>
            <w:r w:rsidRPr="00935E0B">
              <w:rPr>
                <w:rFonts w:ascii="Helvetica" w:hAnsi="Helvetica"/>
                <w:color w:val="000000" w:themeColor="text1"/>
              </w:rPr>
              <w:t>include:</w:t>
            </w:r>
          </w:p>
          <w:p w:rsidR="007E60B9" w:rsidRPr="00935E0B" w:rsidRDefault="007E60B9" w:rsidP="0052635B">
            <w:pPr>
              <w:pStyle w:val="TableBullet1"/>
              <w:rPr>
                <w:rFonts w:eastAsia="Arial" w:cs="Arial"/>
                <w:noProof w:val="0"/>
              </w:rPr>
            </w:pPr>
            <w:r w:rsidRPr="00935E0B">
              <w:rPr>
                <w:noProof w:val="0"/>
              </w:rPr>
              <w:t>Setting performance</w:t>
            </w:r>
            <w:r w:rsidR="0052635B" w:rsidRPr="00935E0B">
              <w:rPr>
                <w:noProof w:val="0"/>
              </w:rPr>
              <w:t xml:space="preserve"> goals, standards and deadlines</w:t>
            </w:r>
          </w:p>
          <w:p w:rsidR="007E60B9" w:rsidRPr="00935E0B" w:rsidRDefault="007E60B9" w:rsidP="0052635B">
            <w:pPr>
              <w:pStyle w:val="TableBullet1"/>
              <w:rPr>
                <w:rFonts w:eastAsia="Arial" w:cs="Arial"/>
                <w:noProof w:val="0"/>
              </w:rPr>
            </w:pPr>
            <w:r w:rsidRPr="00935E0B">
              <w:rPr>
                <w:noProof w:val="0"/>
              </w:rPr>
              <w:t>Allocating</w:t>
            </w:r>
            <w:r w:rsidRPr="00935E0B">
              <w:rPr>
                <w:noProof w:val="0"/>
                <w:spacing w:val="2"/>
              </w:rPr>
              <w:t xml:space="preserve"> </w:t>
            </w:r>
            <w:r w:rsidR="0052635B" w:rsidRPr="00935E0B">
              <w:rPr>
                <w:noProof w:val="0"/>
              </w:rPr>
              <w:t>work</w:t>
            </w:r>
          </w:p>
          <w:p w:rsidR="007E60B9" w:rsidRPr="00935E0B" w:rsidRDefault="007E60B9" w:rsidP="0052635B">
            <w:pPr>
              <w:pStyle w:val="TableBullet1"/>
              <w:rPr>
                <w:rFonts w:eastAsia="Arial" w:cs="Arial"/>
                <w:noProof w:val="0"/>
              </w:rPr>
            </w:pPr>
            <w:r w:rsidRPr="00935E0B">
              <w:rPr>
                <w:noProof w:val="0"/>
              </w:rPr>
              <w:t>Creating rosters and allocating work</w:t>
            </w:r>
            <w:r w:rsidRPr="00935E0B">
              <w:rPr>
                <w:noProof w:val="0"/>
                <w:spacing w:val="2"/>
              </w:rPr>
              <w:t xml:space="preserve"> </w:t>
            </w:r>
            <w:r w:rsidR="0052635B" w:rsidRPr="00935E0B">
              <w:rPr>
                <w:noProof w:val="0"/>
              </w:rPr>
              <w:t>hours</w:t>
            </w:r>
          </w:p>
          <w:p w:rsidR="007E60B9" w:rsidRPr="00935E0B" w:rsidRDefault="007E60B9" w:rsidP="0052635B">
            <w:pPr>
              <w:pStyle w:val="TableBullet1"/>
              <w:rPr>
                <w:rFonts w:eastAsia="Arial" w:cs="Arial"/>
                <w:noProof w:val="0"/>
              </w:rPr>
            </w:pPr>
            <w:r w:rsidRPr="00935E0B">
              <w:rPr>
                <w:noProof w:val="0"/>
              </w:rPr>
              <w:t>Deciding not to promote a</w:t>
            </w:r>
            <w:r w:rsidRPr="00935E0B">
              <w:rPr>
                <w:noProof w:val="0"/>
                <w:spacing w:val="-3"/>
              </w:rPr>
              <w:t xml:space="preserve"> </w:t>
            </w:r>
            <w:r w:rsidR="0052635B" w:rsidRPr="00935E0B">
              <w:rPr>
                <w:noProof w:val="0"/>
              </w:rPr>
              <w:t>worker</w:t>
            </w:r>
          </w:p>
          <w:p w:rsidR="007E60B9" w:rsidRPr="00935E0B" w:rsidRDefault="007E60B9" w:rsidP="0052635B">
            <w:pPr>
              <w:pStyle w:val="TableBullet1"/>
              <w:rPr>
                <w:rFonts w:eastAsia="Arial" w:cs="Arial"/>
                <w:noProof w:val="0"/>
              </w:rPr>
            </w:pPr>
            <w:r w:rsidRPr="00935E0B">
              <w:rPr>
                <w:noProof w:val="0"/>
              </w:rPr>
              <w:t>Informing a worker about unsatisfactory work</w:t>
            </w:r>
            <w:r w:rsidRPr="00935E0B">
              <w:rPr>
                <w:noProof w:val="0"/>
                <w:spacing w:val="-3"/>
              </w:rPr>
              <w:t xml:space="preserve"> </w:t>
            </w:r>
            <w:r w:rsidR="0052635B" w:rsidRPr="00935E0B">
              <w:rPr>
                <w:noProof w:val="0"/>
              </w:rPr>
              <w:t>performance</w:t>
            </w:r>
          </w:p>
          <w:p w:rsidR="007E60B9" w:rsidRPr="00935E0B" w:rsidRDefault="007E60B9" w:rsidP="0052635B">
            <w:pPr>
              <w:pStyle w:val="TableBullet1"/>
              <w:rPr>
                <w:rFonts w:eastAsia="Arial" w:cs="Arial"/>
                <w:noProof w:val="0"/>
              </w:rPr>
            </w:pPr>
            <w:r w:rsidRPr="00935E0B">
              <w:rPr>
                <w:noProof w:val="0"/>
              </w:rPr>
              <w:t>Informing a worker about unsatisfactory</w:t>
            </w:r>
            <w:r w:rsidRPr="00935E0B">
              <w:rPr>
                <w:noProof w:val="0"/>
                <w:spacing w:val="-7"/>
              </w:rPr>
              <w:t xml:space="preserve"> </w:t>
            </w:r>
            <w:r w:rsidR="0052635B" w:rsidRPr="00935E0B">
              <w:rPr>
                <w:noProof w:val="0"/>
              </w:rPr>
              <w:t>behaviour</w:t>
            </w:r>
          </w:p>
          <w:p w:rsidR="007E60B9" w:rsidRPr="00935E0B" w:rsidRDefault="007E60B9" w:rsidP="0052635B">
            <w:pPr>
              <w:pStyle w:val="TableBullet1"/>
              <w:rPr>
                <w:rFonts w:eastAsia="Arial" w:cs="Arial"/>
                <w:noProof w:val="0"/>
              </w:rPr>
            </w:pPr>
            <w:r w:rsidRPr="00935E0B">
              <w:rPr>
                <w:noProof w:val="0"/>
              </w:rPr>
              <w:t>Implementing organisational change or</w:t>
            </w:r>
            <w:r w:rsidRPr="00935E0B">
              <w:rPr>
                <w:noProof w:val="0"/>
                <w:spacing w:val="-3"/>
              </w:rPr>
              <w:t xml:space="preserve"> </w:t>
            </w:r>
            <w:r w:rsidR="00270468" w:rsidRPr="00935E0B">
              <w:rPr>
                <w:noProof w:val="0"/>
              </w:rPr>
              <w:t>restructuring</w:t>
            </w:r>
          </w:p>
          <w:p w:rsidR="007E60B9" w:rsidRPr="00935E0B" w:rsidRDefault="007E60B9" w:rsidP="00597A13">
            <w:pPr>
              <w:pStyle w:val="TableBullet1"/>
              <w:spacing w:after="240"/>
              <w:rPr>
                <w:rFonts w:eastAsia="Arial" w:cs="Arial"/>
                <w:noProof w:val="0"/>
              </w:rPr>
            </w:pPr>
            <w:r w:rsidRPr="00935E0B">
              <w:rPr>
                <w:noProof w:val="0"/>
              </w:rPr>
              <w:t>Following performance management</w:t>
            </w:r>
            <w:r w:rsidRPr="00935E0B">
              <w:rPr>
                <w:noProof w:val="0"/>
                <w:spacing w:val="-3"/>
              </w:rPr>
              <w:t xml:space="preserve"> </w:t>
            </w:r>
            <w:r w:rsidRPr="00935E0B">
              <w:rPr>
                <w:noProof w:val="0"/>
              </w:rPr>
              <w:t>processes.</w:t>
            </w:r>
          </w:p>
          <w:p w:rsidR="007E60B9" w:rsidRPr="00935E0B" w:rsidRDefault="007E60B9" w:rsidP="00597A13">
            <w:pPr>
              <w:pStyle w:val="BodyText"/>
              <w:spacing w:before="120" w:after="240"/>
              <w:ind w:right="595"/>
              <w:rPr>
                <w:rFonts w:ascii="Helvetica" w:hAnsi="Helvetica"/>
                <w:color w:val="000000" w:themeColor="text1"/>
              </w:rPr>
            </w:pPr>
            <w:r w:rsidRPr="00935E0B">
              <w:rPr>
                <w:rFonts w:ascii="Helvetica" w:hAnsi="Helvetica"/>
                <w:color w:val="000000" w:themeColor="text1"/>
              </w:rPr>
              <w:t>This is not an exhaustive list. Management action may be considered bullying if not conducted in a fair</w:t>
            </w:r>
            <w:r w:rsidRPr="00935E0B">
              <w:rPr>
                <w:rFonts w:ascii="Helvetica" w:hAnsi="Helvetica"/>
                <w:color w:val="000000" w:themeColor="text1"/>
                <w:spacing w:val="-29"/>
              </w:rPr>
              <w:t xml:space="preserve"> </w:t>
            </w:r>
            <w:r w:rsidRPr="00935E0B">
              <w:rPr>
                <w:rFonts w:ascii="Helvetica" w:hAnsi="Helvetica"/>
                <w:color w:val="000000" w:themeColor="text1"/>
              </w:rPr>
              <w:t>way.</w:t>
            </w:r>
          </w:p>
          <w:p w:rsidR="00597A13" w:rsidRPr="00935E0B" w:rsidRDefault="00597A13" w:rsidP="0052635B">
            <w:pPr>
              <w:pStyle w:val="Heading1"/>
              <w:spacing w:before="120" w:after="120"/>
              <w:ind w:right="594"/>
              <w:outlineLvl w:val="0"/>
              <w:rPr>
                <w:color w:val="000000" w:themeColor="text1"/>
                <w:sz w:val="20"/>
                <w:szCs w:val="20"/>
                <w:u w:val="thick" w:color="000000"/>
              </w:rPr>
            </w:pPr>
          </w:p>
          <w:p w:rsidR="00597A13" w:rsidRPr="00935E0B" w:rsidRDefault="00597A13" w:rsidP="0052635B">
            <w:pPr>
              <w:pStyle w:val="Heading1"/>
              <w:spacing w:before="120" w:after="120"/>
              <w:ind w:right="594"/>
              <w:outlineLvl w:val="0"/>
              <w:rPr>
                <w:color w:val="000000" w:themeColor="text1"/>
                <w:sz w:val="20"/>
                <w:szCs w:val="20"/>
                <w:u w:val="thick" w:color="000000"/>
              </w:rPr>
            </w:pPr>
          </w:p>
          <w:p w:rsidR="00597A13" w:rsidRPr="00935E0B" w:rsidRDefault="00597A13" w:rsidP="0052635B">
            <w:pPr>
              <w:pStyle w:val="Heading1"/>
              <w:spacing w:before="120" w:after="120"/>
              <w:ind w:right="594"/>
              <w:outlineLvl w:val="0"/>
              <w:rPr>
                <w:color w:val="000000" w:themeColor="text1"/>
                <w:sz w:val="20"/>
                <w:szCs w:val="20"/>
                <w:u w:val="thick" w:color="000000"/>
              </w:rPr>
            </w:pPr>
          </w:p>
          <w:p w:rsidR="009D01C2" w:rsidRPr="00935E0B" w:rsidRDefault="009D01C2" w:rsidP="000312E7">
            <w:pPr>
              <w:pStyle w:val="TableTextBold"/>
              <w:spacing w:before="240"/>
              <w:rPr>
                <w:rFonts w:cs="Arial"/>
                <w:bCs/>
                <w:i/>
                <w:noProof w:val="0"/>
                <w:u w:val="single"/>
              </w:rPr>
            </w:pPr>
            <w:r w:rsidRPr="00935E0B">
              <w:rPr>
                <w:noProof w:val="0"/>
                <w:u w:val="single" w:color="000000"/>
              </w:rPr>
              <w:t>Workers</w:t>
            </w:r>
            <w:r w:rsidRPr="00935E0B">
              <w:rPr>
                <w:noProof w:val="0"/>
                <w:spacing w:val="-6"/>
                <w:u w:val="single" w:color="000000"/>
              </w:rPr>
              <w:t xml:space="preserve"> </w:t>
            </w:r>
            <w:r w:rsidRPr="00935E0B">
              <w:rPr>
                <w:noProof w:val="0"/>
                <w:u w:val="single" w:color="000000"/>
              </w:rPr>
              <w:t>Responsibilities:</w:t>
            </w:r>
          </w:p>
          <w:p w:rsidR="009D01C2" w:rsidRPr="00935E0B" w:rsidRDefault="009D01C2" w:rsidP="0052635B">
            <w:pPr>
              <w:pStyle w:val="BodyText"/>
              <w:spacing w:before="120" w:after="120"/>
              <w:ind w:right="594"/>
              <w:rPr>
                <w:rFonts w:ascii="Helvetica" w:hAnsi="Helvetica"/>
                <w:color w:val="000000" w:themeColor="text1"/>
              </w:rPr>
            </w:pPr>
            <w:r w:rsidRPr="00935E0B">
              <w:rPr>
                <w:rFonts w:ascii="Helvetica" w:hAnsi="Helvetica"/>
                <w:color w:val="000000" w:themeColor="text1"/>
              </w:rPr>
              <w:t>Workers are required to take all reasonable care to protect the health and safety of not only themselves</w:t>
            </w:r>
            <w:r w:rsidRPr="00935E0B">
              <w:rPr>
                <w:rFonts w:ascii="Helvetica" w:hAnsi="Helvetica"/>
                <w:color w:val="000000" w:themeColor="text1"/>
                <w:spacing w:val="-25"/>
              </w:rPr>
              <w:t xml:space="preserve"> </w:t>
            </w:r>
            <w:r w:rsidRPr="00935E0B">
              <w:rPr>
                <w:rFonts w:ascii="Helvetica" w:hAnsi="Helvetica"/>
                <w:color w:val="000000" w:themeColor="text1"/>
              </w:rPr>
              <w:t>but</w:t>
            </w:r>
            <w:r w:rsidRPr="00935E0B">
              <w:rPr>
                <w:rFonts w:ascii="Helvetica" w:hAnsi="Helvetica"/>
                <w:color w:val="000000" w:themeColor="text1"/>
                <w:w w:val="99"/>
              </w:rPr>
              <w:t xml:space="preserve"> </w:t>
            </w:r>
            <w:r w:rsidRPr="00935E0B">
              <w:rPr>
                <w:rFonts w:ascii="Helvetica" w:hAnsi="Helvetica"/>
                <w:color w:val="000000" w:themeColor="text1"/>
              </w:rPr>
              <w:t>also of others. Therefore in regard to bullying, workers are required to adhere to the XXX employee code</w:t>
            </w:r>
            <w:r w:rsidRPr="00935E0B">
              <w:rPr>
                <w:rFonts w:ascii="Helvetica" w:hAnsi="Helvetica"/>
                <w:color w:val="000000" w:themeColor="text1"/>
                <w:spacing w:val="-27"/>
              </w:rPr>
              <w:t xml:space="preserve"> </w:t>
            </w:r>
            <w:r w:rsidRPr="00935E0B">
              <w:rPr>
                <w:rFonts w:ascii="Helvetica" w:hAnsi="Helvetica"/>
                <w:color w:val="000000" w:themeColor="text1"/>
              </w:rPr>
              <w:t>of</w:t>
            </w:r>
            <w:r w:rsidRPr="00935E0B">
              <w:rPr>
                <w:rFonts w:ascii="Helvetica" w:hAnsi="Helvetica"/>
                <w:color w:val="000000" w:themeColor="text1"/>
                <w:w w:val="99"/>
              </w:rPr>
              <w:t xml:space="preserve"> </w:t>
            </w:r>
            <w:r w:rsidRPr="00935E0B">
              <w:rPr>
                <w:rFonts w:ascii="Helvetica" w:hAnsi="Helvetica"/>
                <w:color w:val="000000" w:themeColor="text1"/>
              </w:rPr>
              <w:t>conduct in their dealings with others at work, and not engage in bullying. Workers should be made</w:t>
            </w:r>
            <w:r w:rsidRPr="00935E0B">
              <w:rPr>
                <w:rFonts w:ascii="Helvetica" w:hAnsi="Helvetica"/>
                <w:color w:val="000000" w:themeColor="text1"/>
                <w:spacing w:val="-21"/>
              </w:rPr>
              <w:t xml:space="preserve"> </w:t>
            </w:r>
            <w:r w:rsidRPr="00935E0B">
              <w:rPr>
                <w:rFonts w:ascii="Helvetica" w:hAnsi="Helvetica"/>
                <w:color w:val="000000" w:themeColor="text1"/>
              </w:rPr>
              <w:t>aware</w:t>
            </w:r>
            <w:r w:rsidRPr="00935E0B">
              <w:rPr>
                <w:rFonts w:ascii="Helvetica" w:hAnsi="Helvetica"/>
                <w:color w:val="000000" w:themeColor="text1"/>
                <w:w w:val="99"/>
              </w:rPr>
              <w:t xml:space="preserve"> </w:t>
            </w:r>
            <w:r w:rsidRPr="00935E0B">
              <w:rPr>
                <w:rFonts w:ascii="Helvetica" w:hAnsi="Helvetica"/>
                <w:color w:val="000000" w:themeColor="text1"/>
              </w:rPr>
              <w:t>they could be held personally liable under law for engaging in activity (such as Bullying), which</w:t>
            </w:r>
            <w:r w:rsidRPr="00935E0B">
              <w:rPr>
                <w:rFonts w:ascii="Helvetica" w:hAnsi="Helvetica"/>
                <w:color w:val="000000" w:themeColor="text1"/>
                <w:spacing w:val="-27"/>
              </w:rPr>
              <w:t xml:space="preserve"> </w:t>
            </w:r>
            <w:r w:rsidRPr="00935E0B">
              <w:rPr>
                <w:rFonts w:ascii="Helvetica" w:hAnsi="Helvetica"/>
                <w:color w:val="000000" w:themeColor="text1"/>
              </w:rPr>
              <w:t>jeopardises</w:t>
            </w:r>
            <w:r w:rsidRPr="00935E0B">
              <w:rPr>
                <w:rFonts w:ascii="Helvetica" w:hAnsi="Helvetica"/>
                <w:color w:val="000000" w:themeColor="text1"/>
                <w:w w:val="99"/>
              </w:rPr>
              <w:t xml:space="preserve"> </w:t>
            </w:r>
            <w:r w:rsidRPr="00935E0B">
              <w:rPr>
                <w:rFonts w:ascii="Helvetica" w:hAnsi="Helvetica"/>
                <w:color w:val="000000" w:themeColor="text1"/>
              </w:rPr>
              <w:t>health and safety. Workers who are found to have engaged in bullying behaviour may be subject</w:t>
            </w:r>
            <w:r w:rsidRPr="00935E0B">
              <w:rPr>
                <w:rFonts w:ascii="Helvetica" w:hAnsi="Helvetica"/>
                <w:color w:val="000000" w:themeColor="text1"/>
                <w:spacing w:val="-20"/>
              </w:rPr>
              <w:t xml:space="preserve"> </w:t>
            </w:r>
            <w:r w:rsidRPr="00935E0B">
              <w:rPr>
                <w:rFonts w:ascii="Helvetica" w:hAnsi="Helvetica"/>
                <w:color w:val="000000" w:themeColor="text1"/>
              </w:rPr>
              <w:t>to</w:t>
            </w:r>
            <w:r w:rsidRPr="00935E0B">
              <w:rPr>
                <w:rFonts w:ascii="Helvetica" w:hAnsi="Helvetica"/>
                <w:color w:val="000000" w:themeColor="text1"/>
                <w:w w:val="99"/>
              </w:rPr>
              <w:t xml:space="preserve"> </w:t>
            </w:r>
            <w:r w:rsidRPr="00935E0B">
              <w:rPr>
                <w:rFonts w:ascii="Helvetica" w:hAnsi="Helvetica"/>
                <w:color w:val="000000" w:themeColor="text1"/>
              </w:rPr>
              <w:t>disciplinary action including the possible termination of their</w:t>
            </w:r>
            <w:r w:rsidRPr="00935E0B">
              <w:rPr>
                <w:rFonts w:ascii="Helvetica" w:hAnsi="Helvetica"/>
                <w:color w:val="000000" w:themeColor="text1"/>
                <w:spacing w:val="-26"/>
              </w:rPr>
              <w:t xml:space="preserve"> </w:t>
            </w:r>
            <w:r w:rsidRPr="00935E0B">
              <w:rPr>
                <w:rFonts w:ascii="Helvetica" w:hAnsi="Helvetica"/>
                <w:color w:val="000000" w:themeColor="text1"/>
              </w:rPr>
              <w:t>employment.</w:t>
            </w:r>
          </w:p>
          <w:p w:rsidR="00AB7C8D" w:rsidRPr="00935E0B" w:rsidRDefault="009D01C2" w:rsidP="0052635B">
            <w:pPr>
              <w:pStyle w:val="BodyText"/>
              <w:spacing w:before="120" w:after="120"/>
              <w:ind w:right="541"/>
              <w:rPr>
                <w:rFonts w:ascii="Helvetica" w:hAnsi="Helvetica"/>
                <w:color w:val="000000" w:themeColor="text1"/>
              </w:rPr>
            </w:pPr>
            <w:r w:rsidRPr="00935E0B">
              <w:rPr>
                <w:rFonts w:ascii="Helvetica" w:hAnsi="Helvetica"/>
                <w:color w:val="000000" w:themeColor="text1"/>
              </w:rPr>
              <w:t>Furthermore, workers are responsib</w:t>
            </w:r>
            <w:r w:rsidRPr="00935E0B">
              <w:rPr>
                <w:rFonts w:ascii="Helvetica" w:hAnsi="Helvetica" w:cs="Arial"/>
                <w:color w:val="000000" w:themeColor="text1"/>
              </w:rPr>
              <w:t>le for reporting instances of bullying to XXX through the use of XXX’s</w:t>
            </w:r>
            <w:r w:rsidRPr="00935E0B">
              <w:rPr>
                <w:rFonts w:ascii="Helvetica" w:hAnsi="Helvetica" w:cs="Arial"/>
                <w:color w:val="000000" w:themeColor="text1"/>
                <w:spacing w:val="-29"/>
              </w:rPr>
              <w:t xml:space="preserve"> </w:t>
            </w:r>
            <w:r w:rsidRPr="00935E0B">
              <w:rPr>
                <w:rFonts w:ascii="Helvetica" w:hAnsi="Helvetica" w:cs="Arial"/>
                <w:color w:val="000000" w:themeColor="text1"/>
              </w:rPr>
              <w:t>Incident</w:t>
            </w:r>
            <w:r w:rsidRPr="00935E0B">
              <w:rPr>
                <w:rFonts w:ascii="Helvetica" w:hAnsi="Helvetica" w:cs="Arial"/>
                <w:color w:val="000000" w:themeColor="text1"/>
                <w:w w:val="99"/>
              </w:rPr>
              <w:t xml:space="preserve"> </w:t>
            </w:r>
            <w:r w:rsidRPr="00935E0B">
              <w:rPr>
                <w:rFonts w:ascii="Helvetica" w:hAnsi="Helvetica"/>
                <w:color w:val="000000" w:themeColor="text1"/>
              </w:rPr>
              <w:t>notification procedures or XXX grievances handling procedure should they be subjected to, or witness acts</w:t>
            </w:r>
            <w:r w:rsidRPr="00935E0B">
              <w:rPr>
                <w:rFonts w:ascii="Helvetica" w:hAnsi="Helvetica"/>
                <w:color w:val="000000" w:themeColor="text1"/>
                <w:spacing w:val="-24"/>
              </w:rPr>
              <w:t xml:space="preserve"> </w:t>
            </w:r>
            <w:r w:rsidRPr="00935E0B">
              <w:rPr>
                <w:rFonts w:ascii="Helvetica" w:hAnsi="Helvetica"/>
                <w:color w:val="000000" w:themeColor="text1"/>
              </w:rPr>
              <w:t>of</w:t>
            </w:r>
            <w:r w:rsidRPr="00935E0B">
              <w:rPr>
                <w:rFonts w:ascii="Helvetica" w:hAnsi="Helvetica"/>
                <w:color w:val="000000" w:themeColor="text1"/>
                <w:w w:val="99"/>
              </w:rPr>
              <w:t xml:space="preserve"> </w:t>
            </w:r>
            <w:r w:rsidRPr="00935E0B">
              <w:rPr>
                <w:rFonts w:ascii="Helvetica" w:hAnsi="Helvetica"/>
                <w:color w:val="000000" w:themeColor="text1"/>
              </w:rPr>
              <w:t>bullying. It is expected workers will report behaviour they may witness and perceive to be bullying, even</w:t>
            </w:r>
            <w:r w:rsidRPr="00935E0B">
              <w:rPr>
                <w:rFonts w:ascii="Helvetica" w:hAnsi="Helvetica"/>
                <w:color w:val="000000" w:themeColor="text1"/>
                <w:spacing w:val="-25"/>
              </w:rPr>
              <w:t xml:space="preserve"> </w:t>
            </w:r>
            <w:r w:rsidRPr="00935E0B">
              <w:rPr>
                <w:rFonts w:ascii="Helvetica" w:hAnsi="Helvetica"/>
                <w:color w:val="000000" w:themeColor="text1"/>
              </w:rPr>
              <w:t>if</w:t>
            </w:r>
            <w:r w:rsidRPr="00935E0B">
              <w:rPr>
                <w:rFonts w:ascii="Helvetica" w:hAnsi="Helvetica"/>
                <w:color w:val="000000" w:themeColor="text1"/>
                <w:w w:val="99"/>
              </w:rPr>
              <w:t xml:space="preserve"> </w:t>
            </w:r>
            <w:r w:rsidRPr="00935E0B">
              <w:rPr>
                <w:rFonts w:ascii="Helvetica" w:hAnsi="Helvetica"/>
                <w:color w:val="000000" w:themeColor="text1"/>
              </w:rPr>
              <w:t>they themselves are not the victim of or subjected to the</w:t>
            </w:r>
            <w:r w:rsidRPr="00935E0B">
              <w:rPr>
                <w:rFonts w:ascii="Helvetica" w:hAnsi="Helvetica"/>
                <w:color w:val="000000" w:themeColor="text1"/>
                <w:spacing w:val="-23"/>
              </w:rPr>
              <w:t xml:space="preserve"> </w:t>
            </w:r>
            <w:r w:rsidRPr="00935E0B">
              <w:rPr>
                <w:rFonts w:ascii="Helvetica" w:hAnsi="Helvetica"/>
                <w:color w:val="000000" w:themeColor="text1"/>
              </w:rPr>
              <w:t>behaviour.</w:t>
            </w:r>
          </w:p>
          <w:p w:rsidR="009D01C2" w:rsidRPr="00935E0B" w:rsidRDefault="009D01C2" w:rsidP="0052635B">
            <w:pPr>
              <w:spacing w:before="120" w:after="120"/>
              <w:ind w:right="594"/>
              <w:rPr>
                <w:rFonts w:ascii="Helvetica" w:eastAsia="Arial" w:hAnsi="Helvetica" w:cs="Arial"/>
                <w:color w:val="000000" w:themeColor="text1"/>
              </w:rPr>
            </w:pPr>
            <w:r w:rsidRPr="00935E0B">
              <w:rPr>
                <w:rFonts w:ascii="Helvetica" w:hAnsi="Helvetica"/>
                <w:b/>
                <w:color w:val="000000" w:themeColor="text1"/>
              </w:rPr>
              <w:t>WHAT YOU IGNORE YOU</w:t>
            </w:r>
            <w:r w:rsidRPr="00935E0B">
              <w:rPr>
                <w:rFonts w:ascii="Helvetica" w:hAnsi="Helvetica"/>
                <w:b/>
                <w:color w:val="000000" w:themeColor="text1"/>
                <w:spacing w:val="-11"/>
              </w:rPr>
              <w:t xml:space="preserve"> </w:t>
            </w:r>
            <w:r w:rsidR="000312E7" w:rsidRPr="00935E0B">
              <w:rPr>
                <w:rFonts w:ascii="Helvetica" w:hAnsi="Helvetica"/>
                <w:b/>
                <w:color w:val="000000" w:themeColor="text1"/>
              </w:rPr>
              <w:t>ACCEPT</w:t>
            </w:r>
          </w:p>
          <w:p w:rsidR="009D01C2" w:rsidRPr="00935E0B" w:rsidRDefault="009D01C2" w:rsidP="000312E7">
            <w:pPr>
              <w:pStyle w:val="TableTextBold"/>
              <w:rPr>
                <w:bCs/>
                <w:i/>
                <w:noProof w:val="0"/>
                <w:u w:val="single"/>
              </w:rPr>
            </w:pPr>
            <w:r w:rsidRPr="00935E0B">
              <w:rPr>
                <w:noProof w:val="0"/>
                <w:u w:val="single" w:color="000000"/>
              </w:rPr>
              <w:t>XXX</w:t>
            </w:r>
            <w:r w:rsidRPr="00935E0B">
              <w:rPr>
                <w:noProof w:val="0"/>
                <w:spacing w:val="-7"/>
                <w:u w:val="single" w:color="000000"/>
              </w:rPr>
              <w:t xml:space="preserve"> </w:t>
            </w:r>
            <w:r w:rsidRPr="00935E0B">
              <w:rPr>
                <w:noProof w:val="0"/>
                <w:u w:val="single" w:color="000000"/>
              </w:rPr>
              <w:t>Responsibilities:</w:t>
            </w:r>
          </w:p>
          <w:p w:rsidR="009D01C2" w:rsidRPr="00935E0B" w:rsidRDefault="009D01C2" w:rsidP="0052635B">
            <w:pPr>
              <w:pStyle w:val="BodyText"/>
              <w:spacing w:before="120" w:after="120"/>
              <w:ind w:right="594"/>
              <w:rPr>
                <w:rFonts w:ascii="Helvetica" w:hAnsi="Helvetica"/>
                <w:color w:val="000000" w:themeColor="text1"/>
              </w:rPr>
            </w:pPr>
            <w:r w:rsidRPr="00935E0B">
              <w:rPr>
                <w:rFonts w:ascii="Helvetica" w:hAnsi="Helvetica"/>
                <w:color w:val="000000" w:themeColor="text1"/>
              </w:rPr>
              <w:t>XXX is committed to eliminating bullying from the workplace in keeping with our responsibility to protect</w:t>
            </w:r>
            <w:r w:rsidRPr="00935E0B">
              <w:rPr>
                <w:rFonts w:ascii="Helvetica" w:hAnsi="Helvetica"/>
                <w:color w:val="000000" w:themeColor="text1"/>
                <w:spacing w:val="-20"/>
              </w:rPr>
              <w:t xml:space="preserve"> </w:t>
            </w:r>
            <w:r w:rsidRPr="00935E0B">
              <w:rPr>
                <w:rFonts w:ascii="Helvetica" w:hAnsi="Helvetica"/>
                <w:color w:val="000000" w:themeColor="text1"/>
              </w:rPr>
              <w:t>the</w:t>
            </w:r>
            <w:r w:rsidRPr="00935E0B">
              <w:rPr>
                <w:rFonts w:ascii="Helvetica" w:hAnsi="Helvetica"/>
                <w:color w:val="000000" w:themeColor="text1"/>
                <w:w w:val="99"/>
              </w:rPr>
              <w:t xml:space="preserve"> </w:t>
            </w:r>
            <w:r w:rsidRPr="00935E0B">
              <w:rPr>
                <w:rFonts w:ascii="Helvetica" w:hAnsi="Helvetica"/>
                <w:color w:val="000000" w:themeColor="text1"/>
              </w:rPr>
              <w:t xml:space="preserve">health and safety of our workers. XXX will respond to reports of bullying using </w:t>
            </w:r>
            <w:r w:rsidRPr="00935E0B">
              <w:rPr>
                <w:rFonts w:ascii="Helvetica" w:hAnsi="Helvetica" w:cs="Arial"/>
                <w:color w:val="000000" w:themeColor="text1"/>
              </w:rPr>
              <w:t>XXX’s grievance</w:t>
            </w:r>
            <w:r w:rsidRPr="00935E0B">
              <w:rPr>
                <w:rFonts w:ascii="Helvetica" w:hAnsi="Helvetica" w:cs="Arial"/>
                <w:color w:val="000000" w:themeColor="text1"/>
                <w:spacing w:val="-10"/>
              </w:rPr>
              <w:t xml:space="preserve"> </w:t>
            </w:r>
            <w:r w:rsidRPr="00935E0B">
              <w:rPr>
                <w:rFonts w:ascii="Helvetica" w:hAnsi="Helvetica" w:cs="Arial"/>
                <w:color w:val="000000" w:themeColor="text1"/>
              </w:rPr>
              <w:t>handling</w:t>
            </w:r>
            <w:r w:rsidRPr="00935E0B">
              <w:rPr>
                <w:rFonts w:ascii="Helvetica" w:hAnsi="Helvetica" w:cs="Arial"/>
                <w:color w:val="000000" w:themeColor="text1"/>
                <w:w w:val="99"/>
              </w:rPr>
              <w:t xml:space="preserve"> </w:t>
            </w:r>
            <w:r w:rsidRPr="00935E0B">
              <w:rPr>
                <w:rFonts w:ascii="Helvetica" w:hAnsi="Helvetica"/>
                <w:color w:val="000000" w:themeColor="text1"/>
              </w:rPr>
              <w:t>procedures which will aim to resolve the issue in a manner which is both confidential and timely.</w:t>
            </w:r>
            <w:r w:rsidRPr="00935E0B">
              <w:rPr>
                <w:rFonts w:ascii="Helvetica" w:hAnsi="Helvetica"/>
                <w:color w:val="000000" w:themeColor="text1"/>
                <w:spacing w:val="-11"/>
              </w:rPr>
              <w:t xml:space="preserve"> </w:t>
            </w:r>
            <w:r w:rsidRPr="00935E0B">
              <w:rPr>
                <w:rFonts w:ascii="Helvetica" w:hAnsi="Helvetica"/>
                <w:color w:val="000000" w:themeColor="text1"/>
              </w:rPr>
              <w:t>All</w:t>
            </w:r>
            <w:r w:rsidRPr="00935E0B">
              <w:rPr>
                <w:rFonts w:ascii="Helvetica" w:hAnsi="Helvetica"/>
                <w:color w:val="000000" w:themeColor="text1"/>
                <w:w w:val="99"/>
              </w:rPr>
              <w:t xml:space="preserve"> </w:t>
            </w:r>
            <w:r w:rsidRPr="00935E0B">
              <w:rPr>
                <w:rFonts w:ascii="Helvetica" w:hAnsi="Helvetica"/>
                <w:color w:val="000000" w:themeColor="text1"/>
              </w:rPr>
              <w:t>outcomes achieved through this procedure will aim to prevent future instances of bullying from taking</w:t>
            </w:r>
            <w:r w:rsidRPr="00935E0B">
              <w:rPr>
                <w:rFonts w:ascii="Helvetica" w:hAnsi="Helvetica"/>
                <w:color w:val="000000" w:themeColor="text1"/>
                <w:spacing w:val="-19"/>
              </w:rPr>
              <w:t xml:space="preserve"> </w:t>
            </w:r>
            <w:r w:rsidRPr="00935E0B">
              <w:rPr>
                <w:rFonts w:ascii="Helvetica" w:hAnsi="Helvetica"/>
                <w:color w:val="000000" w:themeColor="text1"/>
              </w:rPr>
              <w:t>place.</w:t>
            </w:r>
            <w:r w:rsidRPr="00935E0B">
              <w:rPr>
                <w:rFonts w:ascii="Helvetica" w:hAnsi="Helvetica"/>
                <w:color w:val="000000" w:themeColor="text1"/>
                <w:w w:val="99"/>
              </w:rPr>
              <w:t xml:space="preserve"> </w:t>
            </w:r>
            <w:r w:rsidRPr="00935E0B">
              <w:rPr>
                <w:rFonts w:ascii="Helvetica" w:hAnsi="Helvetica"/>
                <w:color w:val="000000" w:themeColor="text1"/>
              </w:rPr>
              <w:t>XXX is responsible for the training of workers in regard to what is and is not bullying, as well as</w:t>
            </w:r>
            <w:r w:rsidRPr="00935E0B">
              <w:rPr>
                <w:rFonts w:ascii="Helvetica" w:hAnsi="Helvetica"/>
                <w:color w:val="000000" w:themeColor="text1"/>
                <w:spacing w:val="-21"/>
              </w:rPr>
              <w:t xml:space="preserve"> </w:t>
            </w:r>
            <w:r w:rsidRPr="00935E0B">
              <w:rPr>
                <w:rFonts w:ascii="Helvetica" w:hAnsi="Helvetica"/>
                <w:color w:val="000000" w:themeColor="text1"/>
              </w:rPr>
              <w:t>setting</w:t>
            </w:r>
            <w:r w:rsidRPr="00935E0B">
              <w:rPr>
                <w:rFonts w:ascii="Helvetica" w:hAnsi="Helvetica"/>
                <w:color w:val="000000" w:themeColor="text1"/>
                <w:w w:val="99"/>
              </w:rPr>
              <w:t xml:space="preserve"> </w:t>
            </w:r>
            <w:r w:rsidRPr="00935E0B">
              <w:rPr>
                <w:rFonts w:ascii="Helvetica" w:hAnsi="Helvetica"/>
                <w:color w:val="000000" w:themeColor="text1"/>
              </w:rPr>
              <w:t>acceptable standards of behaviour within the workplace through up to date and relevant</w:t>
            </w:r>
            <w:r w:rsidRPr="00935E0B">
              <w:rPr>
                <w:rFonts w:ascii="Helvetica" w:hAnsi="Helvetica"/>
                <w:color w:val="000000" w:themeColor="text1"/>
                <w:spacing w:val="-13"/>
              </w:rPr>
              <w:t xml:space="preserve"> </w:t>
            </w:r>
            <w:r w:rsidRPr="00935E0B">
              <w:rPr>
                <w:rFonts w:ascii="Helvetica" w:hAnsi="Helvetica"/>
                <w:color w:val="000000" w:themeColor="text1"/>
              </w:rPr>
              <w:t>employment</w:t>
            </w:r>
            <w:r w:rsidRPr="00935E0B">
              <w:rPr>
                <w:rFonts w:ascii="Helvetica" w:hAnsi="Helvetica"/>
                <w:color w:val="000000" w:themeColor="text1"/>
                <w:w w:val="99"/>
              </w:rPr>
              <w:t xml:space="preserve"> </w:t>
            </w:r>
            <w:r w:rsidRPr="00935E0B">
              <w:rPr>
                <w:rFonts w:ascii="Helvetica" w:hAnsi="Helvetica"/>
                <w:color w:val="000000" w:themeColor="text1"/>
              </w:rPr>
              <w:t>policies.</w:t>
            </w:r>
          </w:p>
          <w:p w:rsidR="006A7660" w:rsidRPr="00935E0B" w:rsidRDefault="006A7660" w:rsidP="000312E3">
            <w:pPr>
              <w:pStyle w:val="TableTextBold"/>
              <w:rPr>
                <w:noProof w:val="0"/>
                <w:u w:val="single"/>
              </w:rPr>
            </w:pPr>
            <w:r w:rsidRPr="00935E0B">
              <w:rPr>
                <w:noProof w:val="0"/>
                <w:u w:val="single"/>
              </w:rPr>
              <w:t xml:space="preserve">What to do if you feel you are being </w:t>
            </w:r>
            <w:r w:rsidR="00AB78A9" w:rsidRPr="00935E0B">
              <w:rPr>
                <w:noProof w:val="0"/>
                <w:u w:val="single"/>
              </w:rPr>
              <w:t>bullied</w:t>
            </w:r>
          </w:p>
          <w:p w:rsidR="006A7660" w:rsidRPr="00935E0B" w:rsidRDefault="006A7660" w:rsidP="0052635B">
            <w:pPr>
              <w:pStyle w:val="BodyText"/>
              <w:spacing w:before="120" w:after="120"/>
              <w:ind w:right="594"/>
              <w:rPr>
                <w:rFonts w:ascii="Helvetica" w:hAnsi="Helvetica"/>
                <w:color w:val="000000" w:themeColor="text1"/>
              </w:rPr>
            </w:pPr>
            <w:r w:rsidRPr="00935E0B">
              <w:rPr>
                <w:rFonts w:ascii="Helvetica" w:hAnsi="Helvetica"/>
                <w:color w:val="000000" w:themeColor="text1"/>
              </w:rPr>
              <w:t>If a worker believes they have been subject to bullying, they should follow the procedures set out in</w:t>
            </w:r>
            <w:r w:rsidRPr="00935E0B">
              <w:rPr>
                <w:rFonts w:ascii="Helvetica" w:hAnsi="Helvetica"/>
                <w:color w:val="000000" w:themeColor="text1"/>
                <w:spacing w:val="-32"/>
              </w:rPr>
              <w:t xml:space="preserve"> </w:t>
            </w:r>
            <w:r w:rsidRPr="00935E0B">
              <w:rPr>
                <w:rFonts w:ascii="Helvetica" w:hAnsi="Helvetica"/>
                <w:color w:val="000000" w:themeColor="text1"/>
              </w:rPr>
              <w:t>XXX’s</w:t>
            </w:r>
            <w:r w:rsidRPr="00935E0B">
              <w:rPr>
                <w:rFonts w:ascii="Helvetica" w:hAnsi="Helvetica"/>
                <w:color w:val="000000" w:themeColor="text1"/>
                <w:w w:val="99"/>
              </w:rPr>
              <w:t xml:space="preserve"> </w:t>
            </w:r>
            <w:r w:rsidRPr="00935E0B">
              <w:rPr>
                <w:rFonts w:ascii="Helvetica" w:hAnsi="Helvetica"/>
                <w:color w:val="000000" w:themeColor="text1"/>
              </w:rPr>
              <w:t>Grievance Handling Procedure. The way in which XXX will respond is also set out in this</w:t>
            </w:r>
            <w:r w:rsidRPr="00935E0B">
              <w:rPr>
                <w:rFonts w:ascii="Helvetica" w:hAnsi="Helvetica"/>
                <w:color w:val="000000" w:themeColor="text1"/>
                <w:spacing w:val="-37"/>
              </w:rPr>
              <w:t xml:space="preserve"> </w:t>
            </w:r>
            <w:r w:rsidRPr="00935E0B">
              <w:rPr>
                <w:rFonts w:ascii="Helvetica" w:hAnsi="Helvetica"/>
                <w:color w:val="000000" w:themeColor="text1"/>
              </w:rPr>
              <w:t>procedure.</w:t>
            </w:r>
          </w:p>
          <w:p w:rsidR="00575EAC" w:rsidRPr="00935E0B" w:rsidRDefault="006A7660" w:rsidP="0052635B">
            <w:pPr>
              <w:pStyle w:val="BodyText"/>
              <w:spacing w:before="120" w:after="120"/>
              <w:ind w:right="594"/>
              <w:rPr>
                <w:rFonts w:ascii="Helvetica" w:hAnsi="Helvetica"/>
                <w:color w:val="000000" w:themeColor="text1"/>
              </w:rPr>
            </w:pPr>
            <w:r w:rsidRPr="00935E0B">
              <w:rPr>
                <w:rFonts w:ascii="Helvetica" w:hAnsi="Helvetica"/>
                <w:color w:val="000000" w:themeColor="text1"/>
              </w:rPr>
              <w:t>Workers will not be victimised or treated unfairly or unjustly for raising a matter. However, should it be</w:t>
            </w:r>
            <w:r w:rsidRPr="00935E0B">
              <w:rPr>
                <w:rFonts w:ascii="Helvetica" w:hAnsi="Helvetica"/>
                <w:color w:val="000000" w:themeColor="text1"/>
                <w:spacing w:val="-35"/>
              </w:rPr>
              <w:t xml:space="preserve"> </w:t>
            </w:r>
            <w:r w:rsidRPr="00935E0B">
              <w:rPr>
                <w:rFonts w:ascii="Helvetica" w:hAnsi="Helvetica"/>
                <w:color w:val="000000" w:themeColor="text1"/>
              </w:rPr>
              <w:t>found</w:t>
            </w:r>
            <w:r w:rsidRPr="00935E0B">
              <w:rPr>
                <w:rFonts w:ascii="Helvetica" w:hAnsi="Helvetica"/>
                <w:color w:val="000000" w:themeColor="text1"/>
                <w:w w:val="99"/>
              </w:rPr>
              <w:t xml:space="preserve"> </w:t>
            </w:r>
            <w:r w:rsidRPr="00935E0B">
              <w:rPr>
                <w:rFonts w:ascii="Helvetica" w:hAnsi="Helvetica"/>
                <w:color w:val="000000" w:themeColor="text1"/>
              </w:rPr>
              <w:t>that the matter is vexatious (made up) the Worker may be subject to disciplinary action up to and</w:t>
            </w:r>
            <w:r w:rsidRPr="00935E0B">
              <w:rPr>
                <w:rFonts w:ascii="Helvetica" w:hAnsi="Helvetica"/>
                <w:color w:val="000000" w:themeColor="text1"/>
                <w:spacing w:val="-35"/>
              </w:rPr>
              <w:t xml:space="preserve"> </w:t>
            </w:r>
            <w:r w:rsidRPr="00935E0B">
              <w:rPr>
                <w:rFonts w:ascii="Helvetica" w:hAnsi="Helvetica"/>
                <w:color w:val="000000" w:themeColor="text1"/>
              </w:rPr>
              <w:t>including</w:t>
            </w:r>
            <w:r w:rsidRPr="00935E0B">
              <w:rPr>
                <w:rFonts w:ascii="Helvetica" w:hAnsi="Helvetica"/>
                <w:color w:val="000000" w:themeColor="text1"/>
                <w:w w:val="99"/>
              </w:rPr>
              <w:t xml:space="preserve"> </w:t>
            </w:r>
            <w:r w:rsidRPr="00935E0B">
              <w:rPr>
                <w:rFonts w:ascii="Helvetica" w:hAnsi="Helvetica"/>
                <w:color w:val="000000" w:themeColor="text1"/>
              </w:rPr>
              <w:t>the termination of their</w:t>
            </w:r>
            <w:r w:rsidRPr="00935E0B">
              <w:rPr>
                <w:rFonts w:ascii="Helvetica" w:hAnsi="Helvetica"/>
                <w:color w:val="000000" w:themeColor="text1"/>
                <w:spacing w:val="-10"/>
              </w:rPr>
              <w:t xml:space="preserve"> </w:t>
            </w:r>
            <w:r w:rsidRPr="00935E0B">
              <w:rPr>
                <w:rFonts w:ascii="Helvetica" w:hAnsi="Helvetica"/>
                <w:color w:val="000000" w:themeColor="text1"/>
              </w:rPr>
              <w:t>employment.</w:t>
            </w:r>
          </w:p>
          <w:p w:rsidR="006A7660" w:rsidRPr="00935E0B" w:rsidRDefault="006A7660" w:rsidP="0052635B">
            <w:pPr>
              <w:pStyle w:val="BodyText"/>
              <w:spacing w:before="120" w:after="120"/>
              <w:ind w:right="594"/>
              <w:rPr>
                <w:rFonts w:ascii="Helvetica" w:hAnsi="Helvetica"/>
                <w:b/>
                <w:color w:val="000000" w:themeColor="text1"/>
              </w:rPr>
            </w:pPr>
            <w:r w:rsidRPr="00935E0B">
              <w:rPr>
                <w:rFonts w:ascii="Helvetica" w:hAnsi="Helvetica"/>
                <w:b/>
                <w:color w:val="000000" w:themeColor="text1"/>
                <w:u w:val="thick" w:color="000000"/>
              </w:rPr>
              <w:t>About this</w:t>
            </w:r>
            <w:r w:rsidRPr="00935E0B">
              <w:rPr>
                <w:rFonts w:ascii="Helvetica" w:hAnsi="Helvetica"/>
                <w:b/>
                <w:color w:val="000000" w:themeColor="text1"/>
                <w:spacing w:val="-9"/>
                <w:u w:val="thick" w:color="000000"/>
              </w:rPr>
              <w:t xml:space="preserve"> </w:t>
            </w:r>
            <w:r w:rsidRPr="00935E0B">
              <w:rPr>
                <w:rFonts w:ascii="Helvetica" w:hAnsi="Helvetica"/>
                <w:b/>
                <w:color w:val="000000" w:themeColor="text1"/>
                <w:u w:val="thick" w:color="000000"/>
              </w:rPr>
              <w:t>policy</w:t>
            </w:r>
          </w:p>
          <w:tbl>
            <w:tblPr>
              <w:tblW w:w="0" w:type="auto"/>
              <w:tblCellMar>
                <w:left w:w="0" w:type="dxa"/>
                <w:right w:w="0" w:type="dxa"/>
              </w:tblCellMar>
              <w:tblLook w:val="01E0" w:firstRow="1" w:lastRow="1" w:firstColumn="1" w:lastColumn="1" w:noHBand="0" w:noVBand="0"/>
            </w:tblPr>
            <w:tblGrid>
              <w:gridCol w:w="2024"/>
              <w:gridCol w:w="6936"/>
            </w:tblGrid>
            <w:tr w:rsidR="006A7660" w:rsidRPr="00935E0B" w:rsidTr="000312E3">
              <w:trPr>
                <w:trHeight w:hRule="exact" w:val="1068"/>
              </w:trPr>
              <w:tc>
                <w:tcPr>
                  <w:tcW w:w="2024" w:type="dxa"/>
                  <w:tcBorders>
                    <w:top w:val="single" w:sz="4" w:space="0" w:color="000000"/>
                    <w:left w:val="single" w:sz="4" w:space="0" w:color="000000"/>
                    <w:bottom w:val="single" w:sz="4" w:space="0" w:color="000000"/>
                    <w:right w:val="single" w:sz="4" w:space="0" w:color="000000"/>
                  </w:tcBorders>
                  <w:vAlign w:val="center"/>
                </w:tcPr>
                <w:p w:rsidR="006A7660" w:rsidRPr="00935E0B" w:rsidRDefault="006A7660" w:rsidP="00597A13">
                  <w:pPr>
                    <w:spacing w:after="0" w:line="240" w:lineRule="auto"/>
                    <w:ind w:right="766"/>
                    <w:rPr>
                      <w:rFonts w:ascii="Helvetica" w:eastAsia="Arial" w:hAnsi="Helvetica" w:cs="Arial"/>
                      <w:sz w:val="20"/>
                      <w:szCs w:val="20"/>
                    </w:rPr>
                  </w:pPr>
                  <w:r w:rsidRPr="00935E0B">
                    <w:rPr>
                      <w:rFonts w:ascii="Helvetica" w:hAnsi="Helvetica"/>
                      <w:b/>
                      <w:sz w:val="20"/>
                      <w:szCs w:val="20"/>
                    </w:rPr>
                    <w:t>Related</w:t>
                  </w:r>
                  <w:r w:rsidRPr="00935E0B">
                    <w:rPr>
                      <w:rFonts w:ascii="Helvetica" w:hAnsi="Helvetica"/>
                      <w:b/>
                      <w:w w:val="99"/>
                      <w:sz w:val="20"/>
                      <w:szCs w:val="20"/>
                    </w:rPr>
                    <w:t xml:space="preserve"> </w:t>
                  </w:r>
                  <w:r w:rsidRPr="00935E0B">
                    <w:rPr>
                      <w:rFonts w:ascii="Helvetica" w:hAnsi="Helvetica"/>
                      <w:b/>
                      <w:sz w:val="20"/>
                      <w:szCs w:val="20"/>
                    </w:rPr>
                    <w:t>Policies:</w:t>
                  </w:r>
                </w:p>
              </w:tc>
              <w:tc>
                <w:tcPr>
                  <w:tcW w:w="6936" w:type="dxa"/>
                  <w:tcBorders>
                    <w:top w:val="single" w:sz="4" w:space="0" w:color="000000"/>
                    <w:left w:val="single" w:sz="4" w:space="0" w:color="000000"/>
                    <w:bottom w:val="single" w:sz="4" w:space="0" w:color="000000"/>
                    <w:right w:val="single" w:sz="4" w:space="0" w:color="000000"/>
                  </w:tcBorders>
                  <w:vAlign w:val="center"/>
                </w:tcPr>
                <w:p w:rsidR="006A7660" w:rsidRPr="00935E0B" w:rsidRDefault="006A7660" w:rsidP="00597A13">
                  <w:pPr>
                    <w:widowControl w:val="0"/>
                    <w:numPr>
                      <w:ilvl w:val="0"/>
                      <w:numId w:val="30"/>
                    </w:numPr>
                    <w:tabs>
                      <w:tab w:val="left" w:pos="425"/>
                    </w:tabs>
                    <w:spacing w:after="0" w:line="240" w:lineRule="auto"/>
                    <w:ind w:left="425"/>
                    <w:rPr>
                      <w:rFonts w:ascii="Helvetica" w:eastAsia="Arial" w:hAnsi="Helvetica" w:cs="Arial"/>
                      <w:sz w:val="20"/>
                      <w:szCs w:val="20"/>
                    </w:rPr>
                  </w:pPr>
                  <w:r w:rsidRPr="00935E0B">
                    <w:rPr>
                      <w:rFonts w:ascii="Helvetica" w:hAnsi="Helvetica"/>
                      <w:sz w:val="20"/>
                      <w:szCs w:val="20"/>
                    </w:rPr>
                    <w:t>KG04WP Grievance Handling</w:t>
                  </w:r>
                  <w:r w:rsidRPr="00935E0B">
                    <w:rPr>
                      <w:rFonts w:ascii="Helvetica" w:hAnsi="Helvetica"/>
                      <w:spacing w:val="-4"/>
                      <w:sz w:val="20"/>
                      <w:szCs w:val="20"/>
                    </w:rPr>
                    <w:t xml:space="preserve"> </w:t>
                  </w:r>
                  <w:r w:rsidRPr="00935E0B">
                    <w:rPr>
                      <w:rFonts w:ascii="Helvetica" w:hAnsi="Helvetica"/>
                      <w:sz w:val="20"/>
                      <w:szCs w:val="20"/>
                    </w:rPr>
                    <w:t>Procedure</w:t>
                  </w:r>
                </w:p>
                <w:p w:rsidR="006A7660" w:rsidRPr="00935E0B" w:rsidRDefault="006A7660" w:rsidP="00597A13">
                  <w:pPr>
                    <w:widowControl w:val="0"/>
                    <w:numPr>
                      <w:ilvl w:val="0"/>
                      <w:numId w:val="30"/>
                    </w:numPr>
                    <w:tabs>
                      <w:tab w:val="left" w:pos="425"/>
                    </w:tabs>
                    <w:spacing w:after="0" w:line="240" w:lineRule="auto"/>
                    <w:ind w:left="425"/>
                    <w:rPr>
                      <w:rFonts w:ascii="Helvetica" w:eastAsia="Arial" w:hAnsi="Helvetica" w:cs="Arial"/>
                      <w:sz w:val="20"/>
                      <w:szCs w:val="20"/>
                    </w:rPr>
                  </w:pPr>
                  <w:r w:rsidRPr="00935E0B">
                    <w:rPr>
                      <w:rFonts w:ascii="Helvetica" w:hAnsi="Helvetica"/>
                      <w:sz w:val="20"/>
                      <w:szCs w:val="20"/>
                    </w:rPr>
                    <w:t>KG08HR Employee Code of</w:t>
                  </w:r>
                  <w:r w:rsidRPr="00935E0B">
                    <w:rPr>
                      <w:rFonts w:ascii="Helvetica" w:hAnsi="Helvetica"/>
                      <w:spacing w:val="1"/>
                      <w:sz w:val="20"/>
                      <w:szCs w:val="20"/>
                    </w:rPr>
                    <w:t xml:space="preserve"> </w:t>
                  </w:r>
                  <w:r w:rsidRPr="00935E0B">
                    <w:rPr>
                      <w:rFonts w:ascii="Helvetica" w:hAnsi="Helvetica"/>
                      <w:sz w:val="20"/>
                      <w:szCs w:val="20"/>
                    </w:rPr>
                    <w:t>Conduct</w:t>
                  </w:r>
                </w:p>
                <w:p w:rsidR="006A7660" w:rsidRPr="00935E0B" w:rsidRDefault="006A7660" w:rsidP="00597A13">
                  <w:pPr>
                    <w:widowControl w:val="0"/>
                    <w:numPr>
                      <w:ilvl w:val="0"/>
                      <w:numId w:val="30"/>
                    </w:numPr>
                    <w:tabs>
                      <w:tab w:val="left" w:pos="425"/>
                    </w:tabs>
                    <w:spacing w:after="0" w:line="240" w:lineRule="auto"/>
                    <w:ind w:left="425"/>
                    <w:rPr>
                      <w:rFonts w:ascii="Helvetica" w:eastAsia="Arial" w:hAnsi="Helvetica" w:cs="Arial"/>
                      <w:sz w:val="20"/>
                      <w:szCs w:val="20"/>
                    </w:rPr>
                  </w:pPr>
                  <w:r w:rsidRPr="00935E0B">
                    <w:rPr>
                      <w:rFonts w:ascii="Helvetica" w:hAnsi="Helvetica"/>
                      <w:sz w:val="20"/>
                      <w:szCs w:val="20"/>
                    </w:rPr>
                    <w:t>KG11HR Discipline and Termination</w:t>
                  </w:r>
                  <w:r w:rsidRPr="00935E0B">
                    <w:rPr>
                      <w:rFonts w:ascii="Helvetica" w:hAnsi="Helvetica"/>
                      <w:spacing w:val="-3"/>
                      <w:sz w:val="20"/>
                      <w:szCs w:val="20"/>
                    </w:rPr>
                    <w:t xml:space="preserve"> </w:t>
                  </w:r>
                  <w:r w:rsidRPr="00935E0B">
                    <w:rPr>
                      <w:rFonts w:ascii="Helvetica" w:hAnsi="Helvetica"/>
                      <w:sz w:val="20"/>
                      <w:szCs w:val="20"/>
                    </w:rPr>
                    <w:t>Policy</w:t>
                  </w:r>
                </w:p>
                <w:p w:rsidR="006A7660" w:rsidRPr="00935E0B" w:rsidRDefault="006A7660" w:rsidP="00597A13">
                  <w:pPr>
                    <w:widowControl w:val="0"/>
                    <w:numPr>
                      <w:ilvl w:val="0"/>
                      <w:numId w:val="30"/>
                    </w:numPr>
                    <w:tabs>
                      <w:tab w:val="left" w:pos="425"/>
                    </w:tabs>
                    <w:spacing w:after="0" w:line="240" w:lineRule="auto"/>
                    <w:ind w:left="425"/>
                    <w:rPr>
                      <w:rFonts w:ascii="Helvetica" w:eastAsia="Arial" w:hAnsi="Helvetica" w:cs="Arial"/>
                      <w:sz w:val="20"/>
                      <w:szCs w:val="20"/>
                    </w:rPr>
                  </w:pPr>
                  <w:r w:rsidRPr="00935E0B">
                    <w:rPr>
                      <w:rFonts w:ascii="Helvetica" w:hAnsi="Helvetica"/>
                      <w:sz w:val="20"/>
                      <w:szCs w:val="20"/>
                    </w:rPr>
                    <w:t>KG09WP Incident Notification</w:t>
                  </w:r>
                  <w:r w:rsidRPr="00935E0B">
                    <w:rPr>
                      <w:rFonts w:ascii="Helvetica" w:hAnsi="Helvetica"/>
                      <w:spacing w:val="-1"/>
                      <w:sz w:val="20"/>
                      <w:szCs w:val="20"/>
                    </w:rPr>
                    <w:t xml:space="preserve"> </w:t>
                  </w:r>
                  <w:r w:rsidRPr="00935E0B">
                    <w:rPr>
                      <w:rFonts w:ascii="Helvetica" w:hAnsi="Helvetica"/>
                      <w:sz w:val="20"/>
                      <w:szCs w:val="20"/>
                    </w:rPr>
                    <w:t>Procedure</w:t>
                  </w:r>
                </w:p>
              </w:tc>
            </w:tr>
            <w:tr w:rsidR="006A7660" w:rsidRPr="00935E0B" w:rsidTr="000312E3">
              <w:trPr>
                <w:trHeight w:hRule="exact" w:val="466"/>
              </w:trPr>
              <w:tc>
                <w:tcPr>
                  <w:tcW w:w="2024" w:type="dxa"/>
                  <w:tcBorders>
                    <w:top w:val="single" w:sz="4" w:space="0" w:color="000000"/>
                    <w:left w:val="single" w:sz="4" w:space="0" w:color="000000"/>
                    <w:bottom w:val="single" w:sz="4" w:space="0" w:color="000000"/>
                    <w:right w:val="single" w:sz="4" w:space="0" w:color="000000"/>
                  </w:tcBorders>
                  <w:vAlign w:val="center"/>
                </w:tcPr>
                <w:p w:rsidR="006A7660" w:rsidRPr="00935E0B" w:rsidRDefault="006A7660" w:rsidP="00597A13">
                  <w:pPr>
                    <w:spacing w:after="0" w:line="240" w:lineRule="auto"/>
                    <w:rPr>
                      <w:rFonts w:ascii="Helvetica" w:eastAsia="Arial" w:hAnsi="Helvetica" w:cs="Arial"/>
                      <w:sz w:val="20"/>
                      <w:szCs w:val="20"/>
                    </w:rPr>
                  </w:pPr>
                  <w:r w:rsidRPr="00935E0B">
                    <w:rPr>
                      <w:rFonts w:ascii="Helvetica" w:hAnsi="Helvetica"/>
                      <w:b/>
                      <w:sz w:val="20"/>
                      <w:szCs w:val="20"/>
                    </w:rPr>
                    <w:t>Approved</w:t>
                  </w:r>
                  <w:r w:rsidRPr="00935E0B">
                    <w:rPr>
                      <w:rFonts w:ascii="Helvetica" w:hAnsi="Helvetica"/>
                      <w:b/>
                      <w:spacing w:val="-10"/>
                      <w:sz w:val="20"/>
                      <w:szCs w:val="20"/>
                    </w:rPr>
                    <w:t xml:space="preserve"> </w:t>
                  </w:r>
                  <w:r w:rsidRPr="00935E0B">
                    <w:rPr>
                      <w:rFonts w:ascii="Helvetica" w:hAnsi="Helvetica"/>
                      <w:b/>
                      <w:sz w:val="20"/>
                      <w:szCs w:val="20"/>
                    </w:rPr>
                    <w:t>By:</w:t>
                  </w:r>
                </w:p>
              </w:tc>
              <w:tc>
                <w:tcPr>
                  <w:tcW w:w="6936" w:type="dxa"/>
                  <w:tcBorders>
                    <w:top w:val="single" w:sz="4" w:space="0" w:color="000000"/>
                    <w:left w:val="single" w:sz="4" w:space="0" w:color="000000"/>
                    <w:bottom w:val="single" w:sz="4" w:space="0" w:color="000000"/>
                    <w:right w:val="single" w:sz="4" w:space="0" w:color="000000"/>
                  </w:tcBorders>
                  <w:vAlign w:val="center"/>
                </w:tcPr>
                <w:p w:rsidR="006A7660" w:rsidRPr="00935E0B" w:rsidRDefault="006A7660" w:rsidP="00597A13">
                  <w:pPr>
                    <w:tabs>
                      <w:tab w:val="left" w:pos="824"/>
                    </w:tabs>
                    <w:spacing w:after="0" w:line="240" w:lineRule="auto"/>
                    <w:rPr>
                      <w:rFonts w:ascii="Helvetica" w:eastAsia="Arial" w:hAnsi="Helvetica" w:cs="Arial"/>
                      <w:sz w:val="20"/>
                      <w:szCs w:val="20"/>
                    </w:rPr>
                  </w:pPr>
                  <w:r w:rsidRPr="00935E0B">
                    <w:rPr>
                      <w:rFonts w:ascii="Helvetica" w:hAnsi="Helvetica"/>
                      <w:sz w:val="20"/>
                      <w:szCs w:val="20"/>
                    </w:rPr>
                    <w:t>Compliance and Risk</w:t>
                  </w:r>
                  <w:r w:rsidRPr="00935E0B">
                    <w:rPr>
                      <w:rFonts w:ascii="Helvetica" w:hAnsi="Helvetica"/>
                      <w:spacing w:val="4"/>
                      <w:sz w:val="20"/>
                      <w:szCs w:val="20"/>
                    </w:rPr>
                    <w:t xml:space="preserve"> </w:t>
                  </w:r>
                  <w:r w:rsidRPr="00935E0B">
                    <w:rPr>
                      <w:rFonts w:ascii="Helvetica" w:hAnsi="Helvetica"/>
                      <w:sz w:val="20"/>
                      <w:szCs w:val="20"/>
                    </w:rPr>
                    <w:t>Manager</w:t>
                  </w:r>
                </w:p>
              </w:tc>
            </w:tr>
            <w:tr w:rsidR="006A7660" w:rsidRPr="00935E0B" w:rsidTr="000312E3">
              <w:trPr>
                <w:trHeight w:hRule="exact" w:val="415"/>
              </w:trPr>
              <w:tc>
                <w:tcPr>
                  <w:tcW w:w="2024" w:type="dxa"/>
                  <w:tcBorders>
                    <w:top w:val="single" w:sz="4" w:space="0" w:color="000000"/>
                    <w:left w:val="single" w:sz="4" w:space="0" w:color="000000"/>
                    <w:bottom w:val="single" w:sz="4" w:space="0" w:color="000000"/>
                    <w:right w:val="single" w:sz="4" w:space="0" w:color="000000"/>
                  </w:tcBorders>
                  <w:vAlign w:val="center"/>
                </w:tcPr>
                <w:p w:rsidR="006A7660" w:rsidRPr="00935E0B" w:rsidRDefault="006A7660" w:rsidP="00597A13">
                  <w:pPr>
                    <w:spacing w:after="0" w:line="240" w:lineRule="auto"/>
                    <w:rPr>
                      <w:rFonts w:ascii="Helvetica" w:eastAsia="Arial" w:hAnsi="Helvetica" w:cs="Arial"/>
                      <w:sz w:val="20"/>
                      <w:szCs w:val="20"/>
                    </w:rPr>
                  </w:pPr>
                  <w:r w:rsidRPr="00935E0B">
                    <w:rPr>
                      <w:rFonts w:ascii="Helvetica" w:hAnsi="Helvetica"/>
                      <w:b/>
                      <w:sz w:val="20"/>
                      <w:szCs w:val="20"/>
                    </w:rPr>
                    <w:t>Authorised</w:t>
                  </w:r>
                  <w:r w:rsidRPr="00935E0B">
                    <w:rPr>
                      <w:rFonts w:ascii="Helvetica" w:hAnsi="Helvetica"/>
                      <w:b/>
                      <w:spacing w:val="-9"/>
                      <w:sz w:val="20"/>
                      <w:szCs w:val="20"/>
                    </w:rPr>
                    <w:t xml:space="preserve"> </w:t>
                  </w:r>
                  <w:r w:rsidRPr="00935E0B">
                    <w:rPr>
                      <w:rFonts w:ascii="Helvetica" w:hAnsi="Helvetica"/>
                      <w:b/>
                      <w:sz w:val="20"/>
                      <w:szCs w:val="20"/>
                    </w:rPr>
                    <w:t>By:</w:t>
                  </w:r>
                </w:p>
              </w:tc>
              <w:tc>
                <w:tcPr>
                  <w:tcW w:w="6936" w:type="dxa"/>
                  <w:tcBorders>
                    <w:top w:val="single" w:sz="4" w:space="0" w:color="000000"/>
                    <w:left w:val="single" w:sz="4" w:space="0" w:color="000000"/>
                    <w:bottom w:val="single" w:sz="4" w:space="0" w:color="000000"/>
                    <w:right w:val="single" w:sz="4" w:space="0" w:color="000000"/>
                  </w:tcBorders>
                  <w:vAlign w:val="center"/>
                </w:tcPr>
                <w:p w:rsidR="006A7660" w:rsidRPr="00935E0B" w:rsidRDefault="006A7660" w:rsidP="00597A13">
                  <w:pPr>
                    <w:tabs>
                      <w:tab w:val="left" w:pos="824"/>
                    </w:tabs>
                    <w:spacing w:after="0" w:line="240" w:lineRule="auto"/>
                    <w:rPr>
                      <w:rFonts w:ascii="Helvetica" w:eastAsia="Arial" w:hAnsi="Helvetica" w:cs="Arial"/>
                      <w:sz w:val="20"/>
                      <w:szCs w:val="20"/>
                    </w:rPr>
                  </w:pPr>
                  <w:r w:rsidRPr="00935E0B">
                    <w:rPr>
                      <w:rFonts w:ascii="Helvetica" w:hAnsi="Helvetica"/>
                      <w:sz w:val="20"/>
                      <w:szCs w:val="20"/>
                    </w:rPr>
                    <w:t>CEO</w:t>
                  </w:r>
                </w:p>
              </w:tc>
            </w:tr>
            <w:tr w:rsidR="006A7660" w:rsidRPr="00935E0B" w:rsidTr="000312E3">
              <w:trPr>
                <w:trHeight w:hRule="exact" w:val="421"/>
              </w:trPr>
              <w:tc>
                <w:tcPr>
                  <w:tcW w:w="2024" w:type="dxa"/>
                  <w:tcBorders>
                    <w:top w:val="single" w:sz="4" w:space="0" w:color="000000"/>
                    <w:left w:val="single" w:sz="4" w:space="0" w:color="000000"/>
                    <w:bottom w:val="single" w:sz="4" w:space="0" w:color="000000"/>
                    <w:right w:val="single" w:sz="4" w:space="0" w:color="000000"/>
                  </w:tcBorders>
                  <w:vAlign w:val="center"/>
                </w:tcPr>
                <w:p w:rsidR="006A7660" w:rsidRPr="00935E0B" w:rsidRDefault="006A7660" w:rsidP="00597A13">
                  <w:pPr>
                    <w:spacing w:after="0" w:line="240" w:lineRule="auto"/>
                    <w:rPr>
                      <w:rFonts w:ascii="Helvetica" w:eastAsia="Arial" w:hAnsi="Helvetica" w:cs="Arial"/>
                      <w:sz w:val="20"/>
                      <w:szCs w:val="20"/>
                    </w:rPr>
                  </w:pPr>
                  <w:r w:rsidRPr="00935E0B">
                    <w:rPr>
                      <w:rFonts w:ascii="Helvetica" w:hAnsi="Helvetica"/>
                      <w:b/>
                      <w:sz w:val="20"/>
                      <w:szCs w:val="20"/>
                    </w:rPr>
                    <w:t>Contact:</w:t>
                  </w:r>
                </w:p>
              </w:tc>
              <w:tc>
                <w:tcPr>
                  <w:tcW w:w="6936" w:type="dxa"/>
                  <w:tcBorders>
                    <w:top w:val="single" w:sz="4" w:space="0" w:color="000000"/>
                    <w:left w:val="single" w:sz="4" w:space="0" w:color="000000"/>
                    <w:bottom w:val="single" w:sz="4" w:space="0" w:color="000000"/>
                    <w:right w:val="single" w:sz="4" w:space="0" w:color="000000"/>
                  </w:tcBorders>
                  <w:vAlign w:val="center"/>
                </w:tcPr>
                <w:p w:rsidR="006A7660" w:rsidRPr="00935E0B" w:rsidRDefault="006A7660" w:rsidP="00597A13">
                  <w:pPr>
                    <w:tabs>
                      <w:tab w:val="left" w:pos="824"/>
                    </w:tabs>
                    <w:spacing w:after="0" w:line="240" w:lineRule="auto"/>
                    <w:rPr>
                      <w:rFonts w:ascii="Helvetica" w:eastAsia="Arial" w:hAnsi="Helvetica" w:cs="Arial"/>
                      <w:sz w:val="20"/>
                      <w:szCs w:val="20"/>
                    </w:rPr>
                  </w:pPr>
                  <w:r w:rsidRPr="00935E0B">
                    <w:rPr>
                      <w:rFonts w:ascii="Helvetica" w:eastAsia="Arial" w:hAnsi="Helvetica" w:cs="Arial"/>
                      <w:sz w:val="20"/>
                      <w:szCs w:val="20"/>
                    </w:rPr>
                    <w:t>XXX</w:t>
                  </w:r>
                </w:p>
              </w:tc>
            </w:tr>
          </w:tbl>
          <w:p w:rsidR="009D01C2" w:rsidRPr="00935E0B" w:rsidRDefault="009D01C2" w:rsidP="0052635B">
            <w:pPr>
              <w:pStyle w:val="BodyText"/>
              <w:spacing w:before="120" w:after="120"/>
              <w:ind w:right="541"/>
              <w:rPr>
                <w:rFonts w:ascii="Helvetica" w:hAnsi="Helvetica"/>
              </w:rPr>
            </w:pPr>
          </w:p>
        </w:tc>
      </w:tr>
    </w:tbl>
    <w:p w:rsidR="00597A13" w:rsidRPr="00935E0B" w:rsidRDefault="00597A13">
      <w:pPr>
        <w:rPr>
          <w:rFonts w:ascii="Helvetica" w:eastAsiaTheme="majorEastAsia" w:hAnsi="Helvetica" w:cstheme="majorBidi"/>
          <w:b/>
          <w:bCs/>
          <w:color w:val="45545F"/>
          <w:sz w:val="36"/>
          <w:szCs w:val="26"/>
        </w:rPr>
      </w:pPr>
      <w:r w:rsidRPr="00935E0B">
        <w:rPr>
          <w:rFonts w:ascii="Helvetica" w:hAnsi="Helvetica"/>
        </w:rPr>
        <w:br w:type="page"/>
      </w:r>
    </w:p>
    <w:p w:rsidR="002D0810" w:rsidRPr="00935E0B" w:rsidRDefault="002D0810" w:rsidP="00597A13">
      <w:pPr>
        <w:pStyle w:val="Heading2"/>
      </w:pPr>
      <w:r w:rsidRPr="00935E0B">
        <w:t>2.2</w:t>
      </w:r>
      <w:r w:rsidRPr="00935E0B">
        <w:tab/>
      </w:r>
      <w:fldSimple w:instr=" REF  Criteria22  \* MERGEFORMAT ">
        <w:sdt>
          <w:sdtPr>
            <w:alias w:val="Criteria2.2"/>
            <w:tag w:val="Criteria2.2"/>
            <w:id w:val="75723052"/>
            <w:placeholder>
              <w:docPart w:val="141FB87C6A9E4E07AC022ADC63BBC558"/>
            </w:placeholder>
          </w:sdtPr>
          <w:sdtEndPr/>
          <w:sdtContent>
            <w:r w:rsidR="00DA70E7" w:rsidRPr="00DA70E7">
              <w:rPr>
                <w:rStyle w:val="PlaceholderText"/>
                <w:color w:val="45545F"/>
              </w:rPr>
              <w:t xml:space="preserve">Develop written operational risk management </w:t>
            </w:r>
            <w:r w:rsidR="00DA70E7" w:rsidRPr="00935E0B">
              <w:t xml:space="preserve">plans </w:t>
            </w:r>
          </w:sdtContent>
        </w:sdt>
      </w:fldSimple>
    </w:p>
    <w:p w:rsidR="002D0810" w:rsidRPr="00935E0B" w:rsidRDefault="00D11621" w:rsidP="002D0810">
      <w:pPr>
        <w:pStyle w:val="Heading3"/>
      </w:pPr>
      <w:r w:rsidRPr="00935E0B">
        <w:rPr>
          <w:noProof/>
          <w:lang w:val="en-US" w:eastAsia="en-US"/>
        </w:rPr>
        <w:drawing>
          <wp:anchor distT="0" distB="0" distL="114300" distR="114300" simplePos="0" relativeHeight="251712512" behindDoc="0" locked="0" layoutInCell="1" allowOverlap="1">
            <wp:simplePos x="0" y="0"/>
            <wp:positionH relativeFrom="column">
              <wp:posOffset>3735070</wp:posOffset>
            </wp:positionH>
            <wp:positionV relativeFrom="paragraph">
              <wp:posOffset>295275</wp:posOffset>
            </wp:positionV>
            <wp:extent cx="1995805" cy="1330325"/>
            <wp:effectExtent l="0" t="0" r="0" b="0"/>
            <wp:wrapSquare wrapText="bothSides"/>
            <wp:docPr id="15" name="Picture 15" descr="I:\Overseas Projects\PHOTOS\2014\Shutterstock 25-a-day\shutterstock_122825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4\Shutterstock 25-a-day\shutterstock_122825407.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95805" cy="1330325"/>
                    </a:xfrm>
                    <a:prstGeom prst="rect">
                      <a:avLst/>
                    </a:prstGeom>
                    <a:noFill/>
                    <a:ln>
                      <a:noFill/>
                    </a:ln>
                  </pic:spPr>
                </pic:pic>
              </a:graphicData>
            </a:graphic>
          </wp:anchor>
        </w:drawing>
      </w:r>
      <w:r w:rsidR="002D0810" w:rsidRPr="00935E0B">
        <w:t>Introduction</w:t>
      </w:r>
    </w:p>
    <w:p w:rsidR="00983C99" w:rsidRPr="00935E0B" w:rsidRDefault="00565984" w:rsidP="002D0810">
      <w:pPr>
        <w:pStyle w:val="BodyCopy"/>
        <w:rPr>
          <w:noProof w:val="0"/>
        </w:rPr>
      </w:pPr>
      <w:r w:rsidRPr="00935E0B">
        <w:rPr>
          <w:noProof w:val="0"/>
        </w:rPr>
        <w:t>An effective Risk Management Plan</w:t>
      </w:r>
      <w:r w:rsidR="00C0797B" w:rsidRPr="00935E0B">
        <w:rPr>
          <w:noProof w:val="0"/>
        </w:rPr>
        <w:t xml:space="preserve"> can assist a business in preventing issues developing into major emergencies. These plans can assist in calculating the likelihood of an event, how it might impact on the business and how to mitigate the problems associated with such risks. Having such a plan will help with dealing with such circumstances and hopefully prevent them happening in the first place.</w:t>
      </w:r>
    </w:p>
    <w:p w:rsidR="00983C99" w:rsidRPr="00935E0B" w:rsidRDefault="00983C99" w:rsidP="00983C99">
      <w:pPr>
        <w:pStyle w:val="Heading3"/>
      </w:pPr>
      <w:r w:rsidRPr="00935E0B">
        <w:t>A risk management plan</w:t>
      </w:r>
    </w:p>
    <w:p w:rsidR="00565984" w:rsidRPr="00935E0B" w:rsidRDefault="00F8514B" w:rsidP="00AB78A9">
      <w:pPr>
        <w:pStyle w:val="BodyCopy"/>
        <w:rPr>
          <w:noProof w:val="0"/>
        </w:rPr>
      </w:pPr>
      <w:r w:rsidRPr="00935E0B">
        <w:rPr>
          <w:noProof w:val="0"/>
        </w:rPr>
        <w:t>This is a 10-</w:t>
      </w:r>
      <w:r w:rsidR="00565984" w:rsidRPr="00935E0B">
        <w:rPr>
          <w:noProof w:val="0"/>
        </w:rPr>
        <w:t>step process to developing a Risk Management Plan.</w:t>
      </w:r>
    </w:p>
    <w:p w:rsidR="00565984" w:rsidRPr="00935E0B" w:rsidRDefault="00565984" w:rsidP="00AB78A9">
      <w:pPr>
        <w:pStyle w:val="Numberedlist1"/>
        <w:numPr>
          <w:ilvl w:val="0"/>
          <w:numId w:val="46"/>
        </w:numPr>
      </w:pPr>
      <w:r w:rsidRPr="00935E0B">
        <w:t>Make a commitment, as an o</w:t>
      </w:r>
      <w:r w:rsidR="00AB78A9" w:rsidRPr="00935E0B">
        <w:t>rganisation, to risk management</w:t>
      </w:r>
    </w:p>
    <w:p w:rsidR="00565984" w:rsidRPr="00935E0B" w:rsidRDefault="00565984" w:rsidP="00AB78A9">
      <w:pPr>
        <w:pStyle w:val="Numberedlist1"/>
        <w:numPr>
          <w:ilvl w:val="0"/>
          <w:numId w:val="46"/>
        </w:numPr>
      </w:pPr>
      <w:r w:rsidRPr="00935E0B">
        <w:t>Identify</w:t>
      </w:r>
      <w:r w:rsidR="00AB78A9" w:rsidRPr="00935E0B">
        <w:t xml:space="preserve"> all possible threats and risks</w:t>
      </w:r>
    </w:p>
    <w:p w:rsidR="00565984" w:rsidRPr="00935E0B" w:rsidRDefault="00AB78A9" w:rsidP="00AB78A9">
      <w:pPr>
        <w:pStyle w:val="Numberedlist1"/>
        <w:numPr>
          <w:ilvl w:val="0"/>
          <w:numId w:val="46"/>
        </w:numPr>
      </w:pPr>
      <w:r w:rsidRPr="00935E0B">
        <w:t>Assess the level of each risk</w:t>
      </w:r>
    </w:p>
    <w:p w:rsidR="00565984" w:rsidRPr="00935E0B" w:rsidRDefault="00565984" w:rsidP="00AB78A9">
      <w:pPr>
        <w:pStyle w:val="Numberedlist1"/>
        <w:numPr>
          <w:ilvl w:val="0"/>
          <w:numId w:val="46"/>
        </w:numPr>
      </w:pPr>
      <w:r w:rsidRPr="00935E0B">
        <w:t>Decide to acce</w:t>
      </w:r>
      <w:r w:rsidR="00AB78A9" w:rsidRPr="00935E0B">
        <w:t>pt, treat or transfer each risk</w:t>
      </w:r>
    </w:p>
    <w:p w:rsidR="00565984" w:rsidRPr="00935E0B" w:rsidRDefault="00565984" w:rsidP="00AB78A9">
      <w:pPr>
        <w:pStyle w:val="Numberedlist1"/>
        <w:numPr>
          <w:ilvl w:val="0"/>
          <w:numId w:val="46"/>
        </w:numPr>
      </w:pPr>
      <w:r w:rsidRPr="00935E0B">
        <w:t>Determine treatment opt</w:t>
      </w:r>
      <w:r w:rsidR="00AB78A9" w:rsidRPr="00935E0B">
        <w:t>ions for all unacceptable risks</w:t>
      </w:r>
    </w:p>
    <w:p w:rsidR="00565984" w:rsidRPr="00935E0B" w:rsidRDefault="00565984" w:rsidP="00AB78A9">
      <w:pPr>
        <w:pStyle w:val="Numberedlist1"/>
        <w:numPr>
          <w:ilvl w:val="0"/>
          <w:numId w:val="46"/>
        </w:numPr>
      </w:pPr>
      <w:r w:rsidRPr="00935E0B">
        <w:t>Form</w:t>
      </w:r>
      <w:r w:rsidR="00AB78A9" w:rsidRPr="00935E0B">
        <w:t>alise your Risk Management Plan</w:t>
      </w:r>
    </w:p>
    <w:p w:rsidR="00565984" w:rsidRPr="00935E0B" w:rsidRDefault="00565984" w:rsidP="00AB78A9">
      <w:pPr>
        <w:pStyle w:val="Numberedlist1"/>
        <w:numPr>
          <w:ilvl w:val="0"/>
          <w:numId w:val="46"/>
        </w:numPr>
      </w:pPr>
      <w:r w:rsidRPr="00935E0B">
        <w:t>I</w:t>
      </w:r>
      <w:r w:rsidR="00AB78A9" w:rsidRPr="00935E0B">
        <w:t>mplement your treatment options</w:t>
      </w:r>
    </w:p>
    <w:p w:rsidR="00565984" w:rsidRPr="00935E0B" w:rsidRDefault="00565984" w:rsidP="00AB78A9">
      <w:pPr>
        <w:pStyle w:val="Numberedlist1"/>
        <w:numPr>
          <w:ilvl w:val="0"/>
          <w:numId w:val="46"/>
        </w:numPr>
      </w:pPr>
      <w:r w:rsidRPr="00935E0B">
        <w:t>Communicate i</w:t>
      </w:r>
      <w:r w:rsidR="00AB78A9" w:rsidRPr="00935E0B">
        <w:t>nformation to everyone affected</w:t>
      </w:r>
    </w:p>
    <w:p w:rsidR="00565984" w:rsidRPr="00935E0B" w:rsidRDefault="00565984" w:rsidP="00AB78A9">
      <w:pPr>
        <w:pStyle w:val="Numberedlist1"/>
        <w:numPr>
          <w:ilvl w:val="0"/>
          <w:numId w:val="46"/>
        </w:numPr>
      </w:pPr>
      <w:r w:rsidRPr="00935E0B">
        <w:t>Review your Risk Management Plan after 6 mo</w:t>
      </w:r>
      <w:r w:rsidR="00AB78A9" w:rsidRPr="00935E0B">
        <w:t>nths</w:t>
      </w:r>
    </w:p>
    <w:p w:rsidR="00565984" w:rsidRPr="00935E0B" w:rsidRDefault="00565984" w:rsidP="00AB78A9">
      <w:pPr>
        <w:pStyle w:val="Numberedlist1"/>
        <w:numPr>
          <w:ilvl w:val="0"/>
          <w:numId w:val="46"/>
        </w:numPr>
        <w:spacing w:after="240"/>
        <w:ind w:left="357" w:hanging="357"/>
      </w:pPr>
      <w:r w:rsidRPr="00935E0B">
        <w:t>Identify any</w:t>
      </w:r>
      <w:r w:rsidR="00AB78A9" w:rsidRPr="00935E0B">
        <w:t xml:space="preserve"> new risks and update your plan.</w:t>
      </w:r>
    </w:p>
    <w:p w:rsidR="009F372D" w:rsidRPr="00935E0B" w:rsidRDefault="00565984" w:rsidP="002D0810">
      <w:pPr>
        <w:pStyle w:val="BodyCopy"/>
        <w:rPr>
          <w:noProof w:val="0"/>
        </w:rPr>
      </w:pPr>
      <w:r w:rsidRPr="00935E0B">
        <w:rPr>
          <w:noProof w:val="0"/>
        </w:rPr>
        <w:t>A good Risk Management P</w:t>
      </w:r>
      <w:r w:rsidR="00DF4E14" w:rsidRPr="00935E0B">
        <w:rPr>
          <w:noProof w:val="0"/>
        </w:rPr>
        <w:t>lan will include the following:</w:t>
      </w:r>
    </w:p>
    <w:p w:rsidR="00983C99" w:rsidRPr="00935E0B" w:rsidRDefault="00983C99" w:rsidP="002D0810">
      <w:pPr>
        <w:pStyle w:val="BodyCopy"/>
        <w:rPr>
          <w:i/>
          <w:noProof w:val="0"/>
        </w:rPr>
      </w:pPr>
      <w:r w:rsidRPr="00935E0B">
        <w:rPr>
          <w:i/>
          <w:noProof w:val="0"/>
        </w:rPr>
        <w:t>Description of risks to be managed</w:t>
      </w:r>
    </w:p>
    <w:p w:rsidR="00FE340E" w:rsidRPr="00935E0B" w:rsidRDefault="00144FFB" w:rsidP="002D0810">
      <w:pPr>
        <w:pStyle w:val="BodyCopy"/>
        <w:rPr>
          <w:noProof w:val="0"/>
        </w:rPr>
      </w:pPr>
      <w:r w:rsidRPr="00935E0B">
        <w:rPr>
          <w:noProof w:val="0"/>
        </w:rPr>
        <w:t>The plan should include a detailed description of the nature of the operational risks to be managed. This is the starting point for the plan and clearly describes th</w:t>
      </w:r>
      <w:r w:rsidR="00D83401" w:rsidRPr="00935E0B">
        <w:rPr>
          <w:noProof w:val="0"/>
        </w:rPr>
        <w:t>e nature of the risks and the functional areas they relate to.</w:t>
      </w:r>
    </w:p>
    <w:p w:rsidR="00983C99" w:rsidRPr="00935E0B" w:rsidRDefault="00983C99" w:rsidP="002D0810">
      <w:pPr>
        <w:pStyle w:val="BodyCopy"/>
        <w:rPr>
          <w:i/>
          <w:noProof w:val="0"/>
        </w:rPr>
      </w:pPr>
      <w:r w:rsidRPr="00935E0B">
        <w:rPr>
          <w:i/>
          <w:noProof w:val="0"/>
        </w:rPr>
        <w:t>Allocation of resources and responsibilities</w:t>
      </w:r>
    </w:p>
    <w:p w:rsidR="00FE340E" w:rsidRPr="00935E0B" w:rsidRDefault="00D83401" w:rsidP="002D0810">
      <w:pPr>
        <w:pStyle w:val="BodyCopy"/>
        <w:rPr>
          <w:noProof w:val="0"/>
        </w:rPr>
      </w:pPr>
      <w:r w:rsidRPr="00935E0B">
        <w:rPr>
          <w:noProof w:val="0"/>
        </w:rPr>
        <w:t xml:space="preserve">This section will provide details on the resources available to deal with the identified risks as well as the staff members who are </w:t>
      </w:r>
      <w:r w:rsidR="00FE340E" w:rsidRPr="00935E0B">
        <w:rPr>
          <w:noProof w:val="0"/>
        </w:rPr>
        <w:t>responsib</w:t>
      </w:r>
      <w:r w:rsidRPr="00935E0B">
        <w:rPr>
          <w:noProof w:val="0"/>
        </w:rPr>
        <w:t>le for overseeing this.</w:t>
      </w:r>
    </w:p>
    <w:p w:rsidR="00983C99" w:rsidRPr="00935E0B" w:rsidRDefault="00983C99" w:rsidP="002D0810">
      <w:pPr>
        <w:pStyle w:val="BodyCopy"/>
        <w:rPr>
          <w:i/>
          <w:noProof w:val="0"/>
        </w:rPr>
      </w:pPr>
      <w:r w:rsidRPr="00935E0B">
        <w:rPr>
          <w:i/>
          <w:noProof w:val="0"/>
        </w:rPr>
        <w:t>Action to be taken</w:t>
      </w:r>
    </w:p>
    <w:p w:rsidR="0033795A" w:rsidRPr="00935E0B" w:rsidRDefault="005E4F8B" w:rsidP="002D0810">
      <w:pPr>
        <w:pStyle w:val="BodyCopy"/>
        <w:rPr>
          <w:noProof w:val="0"/>
        </w:rPr>
      </w:pPr>
      <w:r w:rsidRPr="00935E0B">
        <w:rPr>
          <w:noProof w:val="0"/>
        </w:rPr>
        <w:t xml:space="preserve">This section describes </w:t>
      </w:r>
      <w:r w:rsidR="00FE340E" w:rsidRPr="00935E0B">
        <w:rPr>
          <w:noProof w:val="0"/>
        </w:rPr>
        <w:t xml:space="preserve">action to be taken in the event of an operational risk becoming a </w:t>
      </w:r>
      <w:r w:rsidR="00AB78A9" w:rsidRPr="00935E0B">
        <w:rPr>
          <w:noProof w:val="0"/>
        </w:rPr>
        <w:t>reality.</w:t>
      </w:r>
      <w:r w:rsidR="00FE340E" w:rsidRPr="00935E0B">
        <w:rPr>
          <w:noProof w:val="0"/>
        </w:rPr>
        <w:t xml:space="preserve"> </w:t>
      </w:r>
      <w:r w:rsidR="00397583" w:rsidRPr="00935E0B">
        <w:rPr>
          <w:noProof w:val="0"/>
        </w:rPr>
        <w:t xml:space="preserve">This includes </w:t>
      </w:r>
      <w:r w:rsidR="00FE340E" w:rsidRPr="00935E0B">
        <w:rPr>
          <w:noProof w:val="0"/>
        </w:rPr>
        <w:t xml:space="preserve">specific actions </w:t>
      </w:r>
      <w:r w:rsidR="00397583" w:rsidRPr="00935E0B">
        <w:rPr>
          <w:noProof w:val="0"/>
        </w:rPr>
        <w:t>to be taken by</w:t>
      </w:r>
      <w:r w:rsidR="00FE340E" w:rsidRPr="00935E0B">
        <w:rPr>
          <w:noProof w:val="0"/>
        </w:rPr>
        <w:t xml:space="preserve"> nominated persons, </w:t>
      </w:r>
      <w:r w:rsidR="00397583" w:rsidRPr="00935E0B">
        <w:rPr>
          <w:noProof w:val="0"/>
        </w:rPr>
        <w:t xml:space="preserve">a </w:t>
      </w:r>
      <w:r w:rsidR="00FE340E" w:rsidRPr="00935E0B">
        <w:rPr>
          <w:noProof w:val="0"/>
        </w:rPr>
        <w:t xml:space="preserve">sequencing of </w:t>
      </w:r>
      <w:r w:rsidR="00397583" w:rsidRPr="00935E0B">
        <w:rPr>
          <w:noProof w:val="0"/>
        </w:rPr>
        <w:t xml:space="preserve">their </w:t>
      </w:r>
      <w:r w:rsidR="00FE340E" w:rsidRPr="00935E0B">
        <w:rPr>
          <w:noProof w:val="0"/>
        </w:rPr>
        <w:t xml:space="preserve">actions and </w:t>
      </w:r>
      <w:r w:rsidR="00397583" w:rsidRPr="00935E0B">
        <w:rPr>
          <w:noProof w:val="0"/>
        </w:rPr>
        <w:t xml:space="preserve">the </w:t>
      </w:r>
      <w:r w:rsidR="00FE340E" w:rsidRPr="00935E0B">
        <w:rPr>
          <w:noProof w:val="0"/>
        </w:rPr>
        <w:t>identific</w:t>
      </w:r>
      <w:r w:rsidRPr="00935E0B">
        <w:rPr>
          <w:noProof w:val="0"/>
        </w:rPr>
        <w:t>a</w:t>
      </w:r>
      <w:r w:rsidR="00FE340E" w:rsidRPr="00935E0B">
        <w:rPr>
          <w:noProof w:val="0"/>
        </w:rPr>
        <w:t>tion of resources to assist in risk abatement/treatment</w:t>
      </w:r>
      <w:r w:rsidR="00397583" w:rsidRPr="00935E0B">
        <w:rPr>
          <w:noProof w:val="0"/>
        </w:rPr>
        <w:t xml:space="preserve">. </w:t>
      </w:r>
    </w:p>
    <w:p w:rsidR="0033795A" w:rsidRPr="00935E0B" w:rsidRDefault="0033795A" w:rsidP="002D0810">
      <w:pPr>
        <w:pStyle w:val="BodyCopy"/>
        <w:rPr>
          <w:i/>
          <w:noProof w:val="0"/>
        </w:rPr>
      </w:pPr>
      <w:r w:rsidRPr="00935E0B">
        <w:rPr>
          <w:i/>
          <w:noProof w:val="0"/>
        </w:rPr>
        <w:t>Preventative action</w:t>
      </w:r>
    </w:p>
    <w:p w:rsidR="00AB78A9" w:rsidRPr="00935E0B" w:rsidRDefault="00397583" w:rsidP="00D11621">
      <w:pPr>
        <w:pStyle w:val="BodyCopy"/>
        <w:rPr>
          <w:i/>
          <w:noProof w:val="0"/>
        </w:rPr>
      </w:pPr>
      <w:r w:rsidRPr="00935E0B">
        <w:rPr>
          <w:noProof w:val="0"/>
        </w:rPr>
        <w:t>There will also be detail on p</w:t>
      </w:r>
      <w:r w:rsidR="00FE340E" w:rsidRPr="00935E0B">
        <w:rPr>
          <w:noProof w:val="0"/>
        </w:rPr>
        <w:t xml:space="preserve">reventative action to be taken to reduce the </w:t>
      </w:r>
      <w:r w:rsidR="00DF4E14" w:rsidRPr="00935E0B">
        <w:rPr>
          <w:noProof w:val="0"/>
        </w:rPr>
        <w:t>chance of an operational risk becoming a reality</w:t>
      </w:r>
      <w:r w:rsidRPr="00935E0B">
        <w:rPr>
          <w:noProof w:val="0"/>
        </w:rPr>
        <w:t xml:space="preserve"> as well as s</w:t>
      </w:r>
      <w:r w:rsidR="00DF4E14" w:rsidRPr="00935E0B">
        <w:rPr>
          <w:noProof w:val="0"/>
        </w:rPr>
        <w:t>teps to eliminate unacceptable operational risks, including priorities for doing so</w:t>
      </w:r>
      <w:r w:rsidRPr="00935E0B">
        <w:rPr>
          <w:noProof w:val="0"/>
        </w:rPr>
        <w:t>.</w:t>
      </w:r>
      <w:r w:rsidR="00AB78A9" w:rsidRPr="00935E0B">
        <w:rPr>
          <w:i/>
          <w:noProof w:val="0"/>
        </w:rPr>
        <w:br w:type="page"/>
      </w:r>
    </w:p>
    <w:p w:rsidR="00397583" w:rsidRPr="00935E0B" w:rsidRDefault="00DD1303" w:rsidP="002D0810">
      <w:pPr>
        <w:pStyle w:val="BodyCopy"/>
        <w:rPr>
          <w:i/>
          <w:noProof w:val="0"/>
        </w:rPr>
      </w:pPr>
      <w:r w:rsidRPr="00935E0B">
        <w:rPr>
          <w:i/>
          <w:noProof w:val="0"/>
        </w:rPr>
        <w:t>Steps to eliminate unacceptable operational risks</w:t>
      </w:r>
    </w:p>
    <w:p w:rsidR="00DD1303" w:rsidRPr="00935E0B" w:rsidRDefault="00655B53" w:rsidP="00655B53">
      <w:pPr>
        <w:rPr>
          <w:rFonts w:ascii="Helvetica" w:hAnsi="Helvetica"/>
        </w:rPr>
      </w:pPr>
      <w:r w:rsidRPr="00935E0B">
        <w:rPr>
          <w:rFonts w:ascii="Helvetica" w:hAnsi="Helvetica"/>
        </w:rPr>
        <w:t xml:space="preserve">In some instances, risks identified will have such severe consequences if realised that the only control option will be to eliminate them. In this case the business must determine the nature of these steps. It may be that the only sure way of elimination is to discontinue an activity or implement expensive controls to provide total protection against the risk being realised. </w:t>
      </w:r>
    </w:p>
    <w:p w:rsidR="00BA7374" w:rsidRPr="00935E0B" w:rsidRDefault="00BA7374" w:rsidP="002D0810">
      <w:pPr>
        <w:pStyle w:val="BodyCopy"/>
        <w:rPr>
          <w:i/>
          <w:noProof w:val="0"/>
        </w:rPr>
      </w:pPr>
      <w:r w:rsidRPr="00935E0B">
        <w:rPr>
          <w:i/>
          <w:noProof w:val="0"/>
        </w:rPr>
        <w:t>Risks that cannot be eliminated</w:t>
      </w:r>
    </w:p>
    <w:p w:rsidR="00397583" w:rsidRPr="00935E0B" w:rsidRDefault="00397583" w:rsidP="002D0810">
      <w:pPr>
        <w:pStyle w:val="BodyCopy"/>
        <w:rPr>
          <w:noProof w:val="0"/>
        </w:rPr>
      </w:pPr>
      <w:r w:rsidRPr="00935E0B">
        <w:rPr>
          <w:noProof w:val="0"/>
        </w:rPr>
        <w:t>The plan will acknowledge that not all risks can be eliminated through the actions above. The risk control measures to be applied to such risks will need to be highlighted. This will form the basis of future discussion as the plan is updated and modified due to ongoing changes in th</w:t>
      </w:r>
      <w:r w:rsidR="00AB78A9" w:rsidRPr="00935E0B">
        <w:rPr>
          <w:noProof w:val="0"/>
        </w:rPr>
        <w:t>e business and its environment.</w:t>
      </w:r>
    </w:p>
    <w:p w:rsidR="002D0810" w:rsidRPr="00935E0B" w:rsidRDefault="00A674D2" w:rsidP="002D0810">
      <w:pPr>
        <w:pStyle w:val="BodyCopy"/>
        <w:rPr>
          <w:noProof w:val="0"/>
        </w:rPr>
      </w:pPr>
      <w:r w:rsidRPr="00935E0B">
        <w:rPr>
          <w:noProof w:val="0"/>
        </w:rPr>
        <w:t>A</w:t>
      </w:r>
      <w:r w:rsidR="004E5D01" w:rsidRPr="00935E0B">
        <w:rPr>
          <w:noProof w:val="0"/>
        </w:rPr>
        <w:t>n operational R</w:t>
      </w:r>
      <w:r w:rsidR="00397583" w:rsidRPr="00935E0B">
        <w:rPr>
          <w:noProof w:val="0"/>
        </w:rPr>
        <w:t xml:space="preserve">isk </w:t>
      </w:r>
      <w:r w:rsidR="004E5D01" w:rsidRPr="00935E0B">
        <w:rPr>
          <w:noProof w:val="0"/>
        </w:rPr>
        <w:t>M</w:t>
      </w:r>
      <w:r w:rsidR="00397583" w:rsidRPr="00935E0B">
        <w:rPr>
          <w:noProof w:val="0"/>
        </w:rPr>
        <w:t xml:space="preserve">anagement </w:t>
      </w:r>
      <w:r w:rsidR="004E5D01" w:rsidRPr="00935E0B">
        <w:rPr>
          <w:noProof w:val="0"/>
        </w:rPr>
        <w:t>Action P</w:t>
      </w:r>
      <w:r w:rsidR="00397583" w:rsidRPr="00935E0B">
        <w:rPr>
          <w:noProof w:val="0"/>
        </w:rPr>
        <w:t>lan</w:t>
      </w:r>
      <w:r w:rsidRPr="00935E0B">
        <w:rPr>
          <w:noProof w:val="0"/>
        </w:rPr>
        <w:t xml:space="preserve"> template is</w:t>
      </w:r>
      <w:r w:rsidR="00397583" w:rsidRPr="00935E0B">
        <w:rPr>
          <w:noProof w:val="0"/>
        </w:rPr>
        <w:t xml:space="preserve"> included </w:t>
      </w:r>
      <w:r w:rsidR="00D70561" w:rsidRPr="00935E0B">
        <w:rPr>
          <w:noProof w:val="0"/>
        </w:rPr>
        <w:t>on the next page</w:t>
      </w:r>
      <w:r w:rsidR="00397583" w:rsidRPr="00935E0B">
        <w:rPr>
          <w:noProof w:val="0"/>
        </w:rPr>
        <w:t xml:space="preserve">. </w:t>
      </w:r>
    </w:p>
    <w:p w:rsidR="00144FFB" w:rsidRPr="00935E0B" w:rsidRDefault="00144FFB" w:rsidP="006D7E9B">
      <w:pPr>
        <w:pStyle w:val="BodyCopy"/>
        <w:rPr>
          <w:noProof w:val="0"/>
        </w:rPr>
      </w:pPr>
    </w:p>
    <w:p w:rsidR="006D7E9B" w:rsidRPr="00935E0B" w:rsidRDefault="006D7E9B" w:rsidP="006D7E9B">
      <w:pPr>
        <w:pStyle w:val="BodyCopy"/>
        <w:rPr>
          <w:noProof w:val="0"/>
        </w:rPr>
        <w:sectPr w:rsidR="006D7E9B" w:rsidRPr="00935E0B" w:rsidSect="006D7E9B">
          <w:headerReference w:type="even" r:id="rId68"/>
          <w:headerReference w:type="default" r:id="rId69"/>
          <w:pgSz w:w="11906" w:h="16838"/>
          <w:pgMar w:top="1440" w:right="1440" w:bottom="1440" w:left="1440" w:header="708" w:footer="324" w:gutter="0"/>
          <w:cols w:space="708"/>
          <w:docGrid w:linePitch="360"/>
        </w:sectPr>
      </w:pPr>
    </w:p>
    <w:p w:rsidR="0038185F" w:rsidRPr="00935E0B" w:rsidRDefault="0038185F" w:rsidP="000F06B5">
      <w:pPr>
        <w:pStyle w:val="Heading3"/>
      </w:pPr>
      <w:r w:rsidRPr="00935E0B">
        <w:t>Risk Management Action Plan</w:t>
      </w:r>
      <w:r w:rsidR="000F6B19" w:rsidRPr="00935E0B">
        <w:t>”</w:t>
      </w:r>
      <w:r w:rsidR="000F06B5" w:rsidRPr="00935E0B">
        <w:t xml:space="preserve"> template</w:t>
      </w:r>
    </w:p>
    <w:tbl>
      <w:tblPr>
        <w:tblStyle w:val="TableGrid"/>
        <w:tblW w:w="14318" w:type="dxa"/>
        <w:tblInd w:w="-176" w:type="dxa"/>
        <w:tblLayout w:type="fixed"/>
        <w:tblLook w:val="04A0" w:firstRow="1" w:lastRow="0" w:firstColumn="1" w:lastColumn="0" w:noHBand="0" w:noVBand="1"/>
      </w:tblPr>
      <w:tblGrid>
        <w:gridCol w:w="1135"/>
        <w:gridCol w:w="1559"/>
        <w:gridCol w:w="992"/>
        <w:gridCol w:w="1134"/>
        <w:gridCol w:w="1276"/>
        <w:gridCol w:w="1701"/>
        <w:gridCol w:w="1276"/>
        <w:gridCol w:w="2268"/>
        <w:gridCol w:w="1417"/>
        <w:gridCol w:w="1560"/>
      </w:tblGrid>
      <w:tr w:rsidR="006D7E9B" w:rsidRPr="00935E0B" w:rsidTr="000F06B5">
        <w:tc>
          <w:tcPr>
            <w:tcW w:w="14318" w:type="dxa"/>
            <w:gridSpan w:val="10"/>
            <w:shd w:val="clear" w:color="auto" w:fill="45545F"/>
            <w:vAlign w:val="center"/>
          </w:tcPr>
          <w:p w:rsidR="006D7E9B" w:rsidRPr="00935E0B" w:rsidRDefault="006D7E9B" w:rsidP="000F06B5">
            <w:pPr>
              <w:pStyle w:val="TableHeading"/>
              <w:jc w:val="center"/>
              <w:rPr>
                <w:noProof w:val="0"/>
              </w:rPr>
            </w:pPr>
            <w:r w:rsidRPr="00935E0B">
              <w:rPr>
                <w:noProof w:val="0"/>
              </w:rPr>
              <w:t>Risk Management Action Plan</w:t>
            </w:r>
          </w:p>
        </w:tc>
      </w:tr>
      <w:tr w:rsidR="000F06B5" w:rsidRPr="00935E0B" w:rsidTr="000F06B5">
        <w:tc>
          <w:tcPr>
            <w:tcW w:w="1135" w:type="dxa"/>
            <w:shd w:val="clear" w:color="auto" w:fill="F2F2F2" w:themeFill="background1" w:themeFillShade="F2"/>
            <w:vAlign w:val="center"/>
          </w:tcPr>
          <w:p w:rsidR="006D7E9B" w:rsidRPr="00935E0B" w:rsidRDefault="006D7E9B" w:rsidP="006D7E9B">
            <w:pPr>
              <w:pStyle w:val="BodyCopy"/>
              <w:jc w:val="center"/>
              <w:rPr>
                <w:b/>
                <w:noProof w:val="0"/>
                <w:szCs w:val="20"/>
              </w:rPr>
            </w:pPr>
            <w:r w:rsidRPr="00935E0B">
              <w:rPr>
                <w:b/>
                <w:noProof w:val="0"/>
                <w:szCs w:val="20"/>
              </w:rPr>
              <w:t>Potential Risk and date identified</w:t>
            </w:r>
          </w:p>
        </w:tc>
        <w:tc>
          <w:tcPr>
            <w:tcW w:w="1559" w:type="dxa"/>
            <w:shd w:val="clear" w:color="auto" w:fill="F2F2F2" w:themeFill="background1" w:themeFillShade="F2"/>
            <w:vAlign w:val="center"/>
          </w:tcPr>
          <w:p w:rsidR="006D7E9B" w:rsidRPr="00935E0B" w:rsidRDefault="006D7E9B" w:rsidP="000F06B5">
            <w:pPr>
              <w:pStyle w:val="BodyCopy"/>
              <w:jc w:val="center"/>
              <w:rPr>
                <w:b/>
                <w:noProof w:val="0"/>
                <w:szCs w:val="20"/>
              </w:rPr>
            </w:pPr>
            <w:r w:rsidRPr="00935E0B">
              <w:rPr>
                <w:b/>
                <w:noProof w:val="0"/>
                <w:szCs w:val="20"/>
              </w:rPr>
              <w:t>Level of risk</w:t>
            </w:r>
            <w:r w:rsidR="000F06B5" w:rsidRPr="00935E0B">
              <w:rPr>
                <w:b/>
                <w:noProof w:val="0"/>
                <w:szCs w:val="20"/>
              </w:rPr>
              <w:br/>
            </w:r>
            <w:r w:rsidRPr="00935E0B">
              <w:rPr>
                <w:b/>
                <w:noProof w:val="0"/>
                <w:szCs w:val="20"/>
              </w:rPr>
              <w:t>(rating risk as low, moderate, high)</w:t>
            </w:r>
          </w:p>
        </w:tc>
        <w:tc>
          <w:tcPr>
            <w:tcW w:w="992" w:type="dxa"/>
            <w:shd w:val="clear" w:color="auto" w:fill="F2F2F2" w:themeFill="background1" w:themeFillShade="F2"/>
            <w:vAlign w:val="center"/>
          </w:tcPr>
          <w:p w:rsidR="006D7E9B" w:rsidRPr="00935E0B" w:rsidRDefault="006D7E9B" w:rsidP="006D7E9B">
            <w:pPr>
              <w:pStyle w:val="BodyCopy"/>
              <w:jc w:val="center"/>
              <w:rPr>
                <w:b/>
                <w:noProof w:val="0"/>
                <w:szCs w:val="20"/>
              </w:rPr>
            </w:pPr>
            <w:r w:rsidRPr="00935E0B">
              <w:rPr>
                <w:b/>
                <w:noProof w:val="0"/>
                <w:szCs w:val="20"/>
              </w:rPr>
              <w:t>Reason for risk rating</w:t>
            </w:r>
          </w:p>
        </w:tc>
        <w:tc>
          <w:tcPr>
            <w:tcW w:w="1134" w:type="dxa"/>
            <w:shd w:val="clear" w:color="auto" w:fill="F2F2F2" w:themeFill="background1" w:themeFillShade="F2"/>
            <w:vAlign w:val="center"/>
          </w:tcPr>
          <w:p w:rsidR="006D7E9B" w:rsidRPr="00935E0B" w:rsidRDefault="006D7E9B" w:rsidP="000F06B5">
            <w:pPr>
              <w:pStyle w:val="BodyCopy"/>
              <w:jc w:val="center"/>
              <w:rPr>
                <w:b/>
                <w:noProof w:val="0"/>
                <w:szCs w:val="20"/>
              </w:rPr>
            </w:pPr>
            <w:r w:rsidRPr="00935E0B">
              <w:rPr>
                <w:b/>
                <w:noProof w:val="0"/>
                <w:szCs w:val="20"/>
              </w:rPr>
              <w:t>Action</w:t>
            </w:r>
            <w:r w:rsidR="000F06B5" w:rsidRPr="00935E0B">
              <w:rPr>
                <w:b/>
                <w:noProof w:val="0"/>
                <w:szCs w:val="20"/>
              </w:rPr>
              <w:br/>
            </w:r>
            <w:r w:rsidRPr="00935E0B">
              <w:rPr>
                <w:b/>
                <w:noProof w:val="0"/>
                <w:szCs w:val="20"/>
              </w:rPr>
              <w:t>(what is to be done)</w:t>
            </w:r>
          </w:p>
        </w:tc>
        <w:tc>
          <w:tcPr>
            <w:tcW w:w="1276" w:type="dxa"/>
            <w:shd w:val="clear" w:color="auto" w:fill="F2F2F2" w:themeFill="background1" w:themeFillShade="F2"/>
            <w:vAlign w:val="center"/>
          </w:tcPr>
          <w:p w:rsidR="006D7E9B" w:rsidRPr="00935E0B" w:rsidRDefault="006D7E9B" w:rsidP="006D7E9B">
            <w:pPr>
              <w:pStyle w:val="BodyCopy"/>
              <w:jc w:val="center"/>
              <w:rPr>
                <w:b/>
                <w:noProof w:val="0"/>
                <w:szCs w:val="20"/>
              </w:rPr>
            </w:pPr>
            <w:r w:rsidRPr="00935E0B">
              <w:rPr>
                <w:b/>
                <w:noProof w:val="0"/>
                <w:szCs w:val="20"/>
              </w:rPr>
              <w:t>Resources required</w:t>
            </w:r>
          </w:p>
        </w:tc>
        <w:tc>
          <w:tcPr>
            <w:tcW w:w="1701" w:type="dxa"/>
            <w:shd w:val="clear" w:color="auto" w:fill="F2F2F2" w:themeFill="background1" w:themeFillShade="F2"/>
            <w:vAlign w:val="center"/>
          </w:tcPr>
          <w:p w:rsidR="006D7E9B" w:rsidRPr="00935E0B" w:rsidRDefault="006D7E9B" w:rsidP="006D7E9B">
            <w:pPr>
              <w:pStyle w:val="BodyCopy"/>
              <w:jc w:val="center"/>
              <w:rPr>
                <w:b/>
                <w:noProof w:val="0"/>
                <w:szCs w:val="20"/>
              </w:rPr>
            </w:pPr>
            <w:r w:rsidRPr="00935E0B">
              <w:rPr>
                <w:b/>
                <w:noProof w:val="0"/>
                <w:szCs w:val="20"/>
              </w:rPr>
              <w:t>Responsibility</w:t>
            </w:r>
          </w:p>
        </w:tc>
        <w:tc>
          <w:tcPr>
            <w:tcW w:w="1276" w:type="dxa"/>
            <w:shd w:val="clear" w:color="auto" w:fill="F2F2F2" w:themeFill="background1" w:themeFillShade="F2"/>
            <w:vAlign w:val="center"/>
          </w:tcPr>
          <w:p w:rsidR="006D7E9B" w:rsidRPr="00935E0B" w:rsidRDefault="006D7E9B" w:rsidP="006D7E9B">
            <w:pPr>
              <w:pStyle w:val="BodyCopy"/>
              <w:jc w:val="center"/>
              <w:rPr>
                <w:b/>
                <w:noProof w:val="0"/>
                <w:szCs w:val="20"/>
              </w:rPr>
            </w:pPr>
            <w:r w:rsidRPr="00935E0B">
              <w:rPr>
                <w:b/>
                <w:noProof w:val="0"/>
                <w:szCs w:val="20"/>
              </w:rPr>
              <w:t>Timeline</w:t>
            </w:r>
          </w:p>
          <w:p w:rsidR="006D7E9B" w:rsidRPr="00935E0B" w:rsidRDefault="006D7E9B" w:rsidP="006D7E9B">
            <w:pPr>
              <w:pStyle w:val="BodyCopy"/>
              <w:jc w:val="center"/>
              <w:rPr>
                <w:b/>
                <w:noProof w:val="0"/>
                <w:szCs w:val="20"/>
              </w:rPr>
            </w:pPr>
            <w:r w:rsidRPr="00935E0B">
              <w:rPr>
                <w:b/>
                <w:noProof w:val="0"/>
                <w:szCs w:val="20"/>
              </w:rPr>
              <w:t>(when should it be done)</w:t>
            </w:r>
          </w:p>
        </w:tc>
        <w:tc>
          <w:tcPr>
            <w:tcW w:w="2268" w:type="dxa"/>
            <w:shd w:val="clear" w:color="auto" w:fill="F2F2F2" w:themeFill="background1" w:themeFillShade="F2"/>
            <w:vAlign w:val="center"/>
          </w:tcPr>
          <w:p w:rsidR="006D7E9B" w:rsidRPr="00935E0B" w:rsidRDefault="006D7E9B" w:rsidP="006D7E9B">
            <w:pPr>
              <w:pStyle w:val="BodyCopy"/>
              <w:jc w:val="center"/>
              <w:rPr>
                <w:b/>
                <w:noProof w:val="0"/>
                <w:szCs w:val="20"/>
              </w:rPr>
            </w:pPr>
            <w:r w:rsidRPr="00935E0B">
              <w:rPr>
                <w:b/>
                <w:noProof w:val="0"/>
                <w:szCs w:val="20"/>
              </w:rPr>
              <w:t>Communication</w:t>
            </w:r>
          </w:p>
          <w:p w:rsidR="006D7E9B" w:rsidRPr="00935E0B" w:rsidRDefault="006D7E9B" w:rsidP="006D7E9B">
            <w:pPr>
              <w:pStyle w:val="BodyCopy"/>
              <w:jc w:val="center"/>
              <w:rPr>
                <w:b/>
                <w:noProof w:val="0"/>
                <w:szCs w:val="20"/>
              </w:rPr>
            </w:pPr>
            <w:r w:rsidRPr="00935E0B">
              <w:rPr>
                <w:b/>
                <w:noProof w:val="0"/>
                <w:szCs w:val="20"/>
              </w:rPr>
              <w:t>(strategy to inform relevant parties e.g. committee personnel)</w:t>
            </w:r>
          </w:p>
        </w:tc>
        <w:tc>
          <w:tcPr>
            <w:tcW w:w="1417" w:type="dxa"/>
            <w:shd w:val="clear" w:color="auto" w:fill="F2F2F2" w:themeFill="background1" w:themeFillShade="F2"/>
            <w:vAlign w:val="center"/>
          </w:tcPr>
          <w:p w:rsidR="006D7E9B" w:rsidRPr="00935E0B" w:rsidRDefault="006D7E9B" w:rsidP="006D7E9B">
            <w:pPr>
              <w:pStyle w:val="BodyCopy"/>
              <w:jc w:val="center"/>
              <w:rPr>
                <w:b/>
                <w:noProof w:val="0"/>
                <w:szCs w:val="20"/>
              </w:rPr>
            </w:pPr>
            <w:r w:rsidRPr="00935E0B">
              <w:rPr>
                <w:b/>
                <w:noProof w:val="0"/>
                <w:szCs w:val="20"/>
              </w:rPr>
              <w:t>Risk Treated</w:t>
            </w:r>
          </w:p>
          <w:p w:rsidR="006D7E9B" w:rsidRPr="00935E0B" w:rsidRDefault="006D7E9B" w:rsidP="006D7E9B">
            <w:pPr>
              <w:pStyle w:val="BodyCopy"/>
              <w:jc w:val="center"/>
              <w:rPr>
                <w:b/>
                <w:noProof w:val="0"/>
                <w:szCs w:val="20"/>
              </w:rPr>
            </w:pPr>
            <w:r w:rsidRPr="00935E0B">
              <w:rPr>
                <w:b/>
                <w:noProof w:val="0"/>
                <w:szCs w:val="20"/>
              </w:rPr>
              <w:t>(Yes/No)</w:t>
            </w:r>
          </w:p>
          <w:p w:rsidR="006D7E9B" w:rsidRPr="00935E0B" w:rsidRDefault="006D7E9B" w:rsidP="006D7E9B">
            <w:pPr>
              <w:pStyle w:val="BodyCopy"/>
              <w:jc w:val="center"/>
              <w:rPr>
                <w:b/>
                <w:noProof w:val="0"/>
                <w:szCs w:val="20"/>
              </w:rPr>
            </w:pPr>
            <w:r w:rsidRPr="00935E0B">
              <w:rPr>
                <w:b/>
                <w:noProof w:val="0"/>
                <w:szCs w:val="20"/>
              </w:rPr>
              <w:t>and Date Treated</w:t>
            </w:r>
          </w:p>
        </w:tc>
        <w:tc>
          <w:tcPr>
            <w:tcW w:w="1560" w:type="dxa"/>
            <w:shd w:val="clear" w:color="auto" w:fill="F2F2F2" w:themeFill="background1" w:themeFillShade="F2"/>
            <w:vAlign w:val="center"/>
          </w:tcPr>
          <w:p w:rsidR="006D7E9B" w:rsidRPr="00935E0B" w:rsidRDefault="006D7E9B" w:rsidP="006D7E9B">
            <w:pPr>
              <w:pStyle w:val="BodyCopy"/>
              <w:jc w:val="center"/>
              <w:rPr>
                <w:b/>
                <w:noProof w:val="0"/>
                <w:szCs w:val="20"/>
              </w:rPr>
            </w:pPr>
            <w:r w:rsidRPr="00935E0B">
              <w:rPr>
                <w:b/>
                <w:noProof w:val="0"/>
                <w:szCs w:val="20"/>
              </w:rPr>
              <w:t>Review date</w:t>
            </w:r>
          </w:p>
          <w:p w:rsidR="006D7E9B" w:rsidRPr="00935E0B" w:rsidRDefault="006D7E9B" w:rsidP="006D7E9B">
            <w:pPr>
              <w:pStyle w:val="BodyCopy"/>
              <w:jc w:val="center"/>
              <w:rPr>
                <w:b/>
                <w:noProof w:val="0"/>
                <w:szCs w:val="20"/>
              </w:rPr>
            </w:pPr>
            <w:r w:rsidRPr="00935E0B">
              <w:rPr>
                <w:b/>
                <w:noProof w:val="0"/>
                <w:szCs w:val="20"/>
              </w:rPr>
              <w:t>(when should it be reviewed by)</w:t>
            </w:r>
          </w:p>
        </w:tc>
      </w:tr>
      <w:tr w:rsidR="000F06B5" w:rsidRPr="00935E0B" w:rsidTr="000F06B5">
        <w:tc>
          <w:tcPr>
            <w:tcW w:w="1135" w:type="dxa"/>
            <w:vAlign w:val="center"/>
          </w:tcPr>
          <w:p w:rsidR="006D7E9B" w:rsidRPr="00935E0B" w:rsidRDefault="006D7E9B" w:rsidP="000F06B5">
            <w:pPr>
              <w:pStyle w:val="BodyCopy"/>
              <w:jc w:val="center"/>
              <w:rPr>
                <w:noProof w:val="0"/>
                <w:sz w:val="22"/>
                <w:szCs w:val="22"/>
              </w:rPr>
            </w:pPr>
          </w:p>
        </w:tc>
        <w:tc>
          <w:tcPr>
            <w:tcW w:w="1559" w:type="dxa"/>
            <w:vAlign w:val="center"/>
          </w:tcPr>
          <w:p w:rsidR="006D7E9B" w:rsidRPr="00935E0B" w:rsidRDefault="006D7E9B" w:rsidP="006D7E9B">
            <w:pPr>
              <w:pStyle w:val="BodyCopy"/>
              <w:jc w:val="center"/>
              <w:rPr>
                <w:noProof w:val="0"/>
                <w:sz w:val="22"/>
                <w:szCs w:val="22"/>
              </w:rPr>
            </w:pPr>
          </w:p>
        </w:tc>
        <w:tc>
          <w:tcPr>
            <w:tcW w:w="992" w:type="dxa"/>
            <w:vAlign w:val="center"/>
          </w:tcPr>
          <w:p w:rsidR="006D7E9B" w:rsidRPr="00935E0B" w:rsidRDefault="006D7E9B" w:rsidP="006D7E9B">
            <w:pPr>
              <w:pStyle w:val="BodyCopy"/>
              <w:jc w:val="center"/>
              <w:rPr>
                <w:noProof w:val="0"/>
                <w:sz w:val="22"/>
                <w:szCs w:val="22"/>
              </w:rPr>
            </w:pPr>
          </w:p>
        </w:tc>
        <w:tc>
          <w:tcPr>
            <w:tcW w:w="1134" w:type="dxa"/>
            <w:vAlign w:val="center"/>
          </w:tcPr>
          <w:p w:rsidR="006D7E9B" w:rsidRPr="00935E0B" w:rsidRDefault="006D7E9B" w:rsidP="006D7E9B">
            <w:pPr>
              <w:pStyle w:val="BodyCopy"/>
              <w:jc w:val="center"/>
              <w:rPr>
                <w:noProof w:val="0"/>
                <w:sz w:val="22"/>
                <w:szCs w:val="22"/>
              </w:rPr>
            </w:pPr>
          </w:p>
        </w:tc>
        <w:tc>
          <w:tcPr>
            <w:tcW w:w="1276" w:type="dxa"/>
            <w:vAlign w:val="center"/>
          </w:tcPr>
          <w:p w:rsidR="006D7E9B" w:rsidRPr="00935E0B" w:rsidRDefault="006D7E9B" w:rsidP="006D7E9B">
            <w:pPr>
              <w:pStyle w:val="BodyCopy"/>
              <w:jc w:val="center"/>
              <w:rPr>
                <w:noProof w:val="0"/>
                <w:sz w:val="22"/>
                <w:szCs w:val="22"/>
              </w:rPr>
            </w:pPr>
          </w:p>
        </w:tc>
        <w:tc>
          <w:tcPr>
            <w:tcW w:w="1701" w:type="dxa"/>
            <w:vAlign w:val="center"/>
          </w:tcPr>
          <w:p w:rsidR="006D7E9B" w:rsidRPr="00935E0B" w:rsidRDefault="006D7E9B" w:rsidP="006D7E9B">
            <w:pPr>
              <w:pStyle w:val="BodyCopy"/>
              <w:jc w:val="center"/>
              <w:rPr>
                <w:noProof w:val="0"/>
                <w:sz w:val="22"/>
                <w:szCs w:val="22"/>
              </w:rPr>
            </w:pPr>
          </w:p>
        </w:tc>
        <w:tc>
          <w:tcPr>
            <w:tcW w:w="1276" w:type="dxa"/>
            <w:vAlign w:val="center"/>
          </w:tcPr>
          <w:p w:rsidR="006D7E9B" w:rsidRPr="00935E0B" w:rsidRDefault="006D7E9B" w:rsidP="006D7E9B">
            <w:pPr>
              <w:pStyle w:val="BodyCopy"/>
              <w:jc w:val="center"/>
              <w:rPr>
                <w:noProof w:val="0"/>
                <w:sz w:val="22"/>
                <w:szCs w:val="22"/>
              </w:rPr>
            </w:pPr>
          </w:p>
        </w:tc>
        <w:tc>
          <w:tcPr>
            <w:tcW w:w="2268" w:type="dxa"/>
            <w:vAlign w:val="center"/>
          </w:tcPr>
          <w:p w:rsidR="006D7E9B" w:rsidRPr="00935E0B" w:rsidRDefault="006D7E9B" w:rsidP="006D7E9B">
            <w:pPr>
              <w:pStyle w:val="BodyCopy"/>
              <w:jc w:val="center"/>
              <w:rPr>
                <w:noProof w:val="0"/>
                <w:sz w:val="22"/>
                <w:szCs w:val="22"/>
              </w:rPr>
            </w:pPr>
          </w:p>
        </w:tc>
        <w:tc>
          <w:tcPr>
            <w:tcW w:w="1417" w:type="dxa"/>
            <w:vAlign w:val="center"/>
          </w:tcPr>
          <w:p w:rsidR="006D7E9B" w:rsidRPr="00935E0B" w:rsidRDefault="006D7E9B" w:rsidP="006D7E9B">
            <w:pPr>
              <w:pStyle w:val="BodyCopy"/>
              <w:jc w:val="center"/>
              <w:rPr>
                <w:noProof w:val="0"/>
                <w:sz w:val="22"/>
                <w:szCs w:val="22"/>
              </w:rPr>
            </w:pPr>
          </w:p>
        </w:tc>
        <w:tc>
          <w:tcPr>
            <w:tcW w:w="1560" w:type="dxa"/>
            <w:vAlign w:val="center"/>
          </w:tcPr>
          <w:p w:rsidR="006D7E9B" w:rsidRPr="00935E0B" w:rsidRDefault="006D7E9B" w:rsidP="006D7E9B">
            <w:pPr>
              <w:pStyle w:val="BodyCopy"/>
              <w:jc w:val="center"/>
              <w:rPr>
                <w:noProof w:val="0"/>
                <w:sz w:val="22"/>
                <w:szCs w:val="22"/>
              </w:rPr>
            </w:pPr>
          </w:p>
        </w:tc>
      </w:tr>
      <w:tr w:rsidR="000F06B5" w:rsidRPr="00935E0B" w:rsidTr="000F06B5">
        <w:tc>
          <w:tcPr>
            <w:tcW w:w="1135" w:type="dxa"/>
            <w:vAlign w:val="center"/>
          </w:tcPr>
          <w:p w:rsidR="000F06B5" w:rsidRPr="00935E0B" w:rsidRDefault="000F06B5" w:rsidP="000F06B5">
            <w:pPr>
              <w:pStyle w:val="BodyCopy"/>
              <w:jc w:val="center"/>
              <w:rPr>
                <w:noProof w:val="0"/>
                <w:szCs w:val="22"/>
              </w:rPr>
            </w:pPr>
          </w:p>
        </w:tc>
        <w:tc>
          <w:tcPr>
            <w:tcW w:w="1559" w:type="dxa"/>
            <w:vAlign w:val="center"/>
          </w:tcPr>
          <w:p w:rsidR="000F06B5" w:rsidRPr="00935E0B" w:rsidRDefault="000F06B5" w:rsidP="006D7E9B">
            <w:pPr>
              <w:pStyle w:val="BodyCopy"/>
              <w:jc w:val="center"/>
              <w:rPr>
                <w:noProof w:val="0"/>
                <w:szCs w:val="22"/>
              </w:rPr>
            </w:pPr>
          </w:p>
        </w:tc>
        <w:tc>
          <w:tcPr>
            <w:tcW w:w="992" w:type="dxa"/>
            <w:vAlign w:val="center"/>
          </w:tcPr>
          <w:p w:rsidR="000F06B5" w:rsidRPr="00935E0B" w:rsidRDefault="000F06B5" w:rsidP="006D7E9B">
            <w:pPr>
              <w:pStyle w:val="BodyCopy"/>
              <w:jc w:val="center"/>
              <w:rPr>
                <w:noProof w:val="0"/>
                <w:szCs w:val="22"/>
              </w:rPr>
            </w:pPr>
          </w:p>
        </w:tc>
        <w:tc>
          <w:tcPr>
            <w:tcW w:w="1134" w:type="dxa"/>
            <w:vAlign w:val="center"/>
          </w:tcPr>
          <w:p w:rsidR="000F06B5" w:rsidRPr="00935E0B" w:rsidRDefault="000F06B5" w:rsidP="006D7E9B">
            <w:pPr>
              <w:pStyle w:val="BodyCopy"/>
              <w:jc w:val="center"/>
              <w:rPr>
                <w:noProof w:val="0"/>
                <w:szCs w:val="22"/>
              </w:rPr>
            </w:pPr>
          </w:p>
        </w:tc>
        <w:tc>
          <w:tcPr>
            <w:tcW w:w="1276" w:type="dxa"/>
            <w:vAlign w:val="center"/>
          </w:tcPr>
          <w:p w:rsidR="000F06B5" w:rsidRPr="00935E0B" w:rsidRDefault="000F06B5" w:rsidP="006D7E9B">
            <w:pPr>
              <w:pStyle w:val="BodyCopy"/>
              <w:jc w:val="center"/>
              <w:rPr>
                <w:noProof w:val="0"/>
                <w:szCs w:val="22"/>
              </w:rPr>
            </w:pPr>
          </w:p>
        </w:tc>
        <w:tc>
          <w:tcPr>
            <w:tcW w:w="1701" w:type="dxa"/>
            <w:vAlign w:val="center"/>
          </w:tcPr>
          <w:p w:rsidR="000F06B5" w:rsidRPr="00935E0B" w:rsidRDefault="000F06B5" w:rsidP="006D7E9B">
            <w:pPr>
              <w:pStyle w:val="BodyCopy"/>
              <w:jc w:val="center"/>
              <w:rPr>
                <w:noProof w:val="0"/>
                <w:szCs w:val="22"/>
              </w:rPr>
            </w:pPr>
          </w:p>
        </w:tc>
        <w:tc>
          <w:tcPr>
            <w:tcW w:w="1276" w:type="dxa"/>
            <w:vAlign w:val="center"/>
          </w:tcPr>
          <w:p w:rsidR="000F06B5" w:rsidRPr="00935E0B" w:rsidRDefault="000F06B5" w:rsidP="006D7E9B">
            <w:pPr>
              <w:pStyle w:val="BodyCopy"/>
              <w:jc w:val="center"/>
              <w:rPr>
                <w:noProof w:val="0"/>
                <w:szCs w:val="22"/>
              </w:rPr>
            </w:pPr>
          </w:p>
        </w:tc>
        <w:tc>
          <w:tcPr>
            <w:tcW w:w="2268" w:type="dxa"/>
            <w:vAlign w:val="center"/>
          </w:tcPr>
          <w:p w:rsidR="000F06B5" w:rsidRPr="00935E0B" w:rsidRDefault="000F06B5" w:rsidP="006D7E9B">
            <w:pPr>
              <w:pStyle w:val="BodyCopy"/>
              <w:jc w:val="center"/>
              <w:rPr>
                <w:noProof w:val="0"/>
                <w:szCs w:val="22"/>
              </w:rPr>
            </w:pPr>
          </w:p>
        </w:tc>
        <w:tc>
          <w:tcPr>
            <w:tcW w:w="1417" w:type="dxa"/>
            <w:vAlign w:val="center"/>
          </w:tcPr>
          <w:p w:rsidR="000F06B5" w:rsidRPr="00935E0B" w:rsidRDefault="000F06B5" w:rsidP="006D7E9B">
            <w:pPr>
              <w:pStyle w:val="BodyCopy"/>
              <w:jc w:val="center"/>
              <w:rPr>
                <w:noProof w:val="0"/>
                <w:szCs w:val="22"/>
              </w:rPr>
            </w:pPr>
          </w:p>
        </w:tc>
        <w:tc>
          <w:tcPr>
            <w:tcW w:w="1560" w:type="dxa"/>
            <w:vAlign w:val="center"/>
          </w:tcPr>
          <w:p w:rsidR="000F06B5" w:rsidRPr="00935E0B" w:rsidRDefault="000F06B5" w:rsidP="006D7E9B">
            <w:pPr>
              <w:pStyle w:val="BodyCopy"/>
              <w:jc w:val="center"/>
              <w:rPr>
                <w:noProof w:val="0"/>
                <w:szCs w:val="22"/>
              </w:rPr>
            </w:pPr>
          </w:p>
        </w:tc>
      </w:tr>
      <w:tr w:rsidR="000F06B5" w:rsidRPr="00935E0B" w:rsidTr="000F06B5">
        <w:tc>
          <w:tcPr>
            <w:tcW w:w="1135" w:type="dxa"/>
            <w:vAlign w:val="center"/>
          </w:tcPr>
          <w:p w:rsidR="000F06B5" w:rsidRPr="00935E0B" w:rsidRDefault="000F06B5" w:rsidP="000F06B5">
            <w:pPr>
              <w:pStyle w:val="BodyCopy"/>
              <w:jc w:val="center"/>
              <w:rPr>
                <w:noProof w:val="0"/>
                <w:szCs w:val="22"/>
              </w:rPr>
            </w:pPr>
          </w:p>
        </w:tc>
        <w:tc>
          <w:tcPr>
            <w:tcW w:w="1559" w:type="dxa"/>
            <w:vAlign w:val="center"/>
          </w:tcPr>
          <w:p w:rsidR="000F06B5" w:rsidRPr="00935E0B" w:rsidRDefault="000F06B5" w:rsidP="006D7E9B">
            <w:pPr>
              <w:pStyle w:val="BodyCopy"/>
              <w:jc w:val="center"/>
              <w:rPr>
                <w:noProof w:val="0"/>
                <w:szCs w:val="22"/>
              </w:rPr>
            </w:pPr>
          </w:p>
        </w:tc>
        <w:tc>
          <w:tcPr>
            <w:tcW w:w="992" w:type="dxa"/>
            <w:vAlign w:val="center"/>
          </w:tcPr>
          <w:p w:rsidR="000F06B5" w:rsidRPr="00935E0B" w:rsidRDefault="000F06B5" w:rsidP="006D7E9B">
            <w:pPr>
              <w:pStyle w:val="BodyCopy"/>
              <w:jc w:val="center"/>
              <w:rPr>
                <w:noProof w:val="0"/>
                <w:szCs w:val="22"/>
              </w:rPr>
            </w:pPr>
          </w:p>
        </w:tc>
        <w:tc>
          <w:tcPr>
            <w:tcW w:w="1134" w:type="dxa"/>
            <w:vAlign w:val="center"/>
          </w:tcPr>
          <w:p w:rsidR="000F06B5" w:rsidRPr="00935E0B" w:rsidRDefault="000F06B5" w:rsidP="006D7E9B">
            <w:pPr>
              <w:pStyle w:val="BodyCopy"/>
              <w:jc w:val="center"/>
              <w:rPr>
                <w:noProof w:val="0"/>
                <w:szCs w:val="22"/>
              </w:rPr>
            </w:pPr>
          </w:p>
        </w:tc>
        <w:tc>
          <w:tcPr>
            <w:tcW w:w="1276" w:type="dxa"/>
            <w:vAlign w:val="center"/>
          </w:tcPr>
          <w:p w:rsidR="000F06B5" w:rsidRPr="00935E0B" w:rsidRDefault="000F06B5" w:rsidP="006D7E9B">
            <w:pPr>
              <w:pStyle w:val="BodyCopy"/>
              <w:jc w:val="center"/>
              <w:rPr>
                <w:noProof w:val="0"/>
                <w:szCs w:val="22"/>
              </w:rPr>
            </w:pPr>
          </w:p>
        </w:tc>
        <w:tc>
          <w:tcPr>
            <w:tcW w:w="1701" w:type="dxa"/>
            <w:vAlign w:val="center"/>
          </w:tcPr>
          <w:p w:rsidR="000F06B5" w:rsidRPr="00935E0B" w:rsidRDefault="000F06B5" w:rsidP="006D7E9B">
            <w:pPr>
              <w:pStyle w:val="BodyCopy"/>
              <w:jc w:val="center"/>
              <w:rPr>
                <w:noProof w:val="0"/>
                <w:szCs w:val="22"/>
              </w:rPr>
            </w:pPr>
          </w:p>
        </w:tc>
        <w:tc>
          <w:tcPr>
            <w:tcW w:w="1276" w:type="dxa"/>
            <w:vAlign w:val="center"/>
          </w:tcPr>
          <w:p w:rsidR="000F06B5" w:rsidRPr="00935E0B" w:rsidRDefault="000F06B5" w:rsidP="006D7E9B">
            <w:pPr>
              <w:pStyle w:val="BodyCopy"/>
              <w:jc w:val="center"/>
              <w:rPr>
                <w:noProof w:val="0"/>
                <w:szCs w:val="22"/>
              </w:rPr>
            </w:pPr>
          </w:p>
        </w:tc>
        <w:tc>
          <w:tcPr>
            <w:tcW w:w="2268" w:type="dxa"/>
            <w:vAlign w:val="center"/>
          </w:tcPr>
          <w:p w:rsidR="000F06B5" w:rsidRPr="00935E0B" w:rsidRDefault="000F06B5" w:rsidP="006D7E9B">
            <w:pPr>
              <w:pStyle w:val="BodyCopy"/>
              <w:jc w:val="center"/>
              <w:rPr>
                <w:noProof w:val="0"/>
                <w:szCs w:val="22"/>
              </w:rPr>
            </w:pPr>
          </w:p>
        </w:tc>
        <w:tc>
          <w:tcPr>
            <w:tcW w:w="1417" w:type="dxa"/>
            <w:vAlign w:val="center"/>
          </w:tcPr>
          <w:p w:rsidR="000F06B5" w:rsidRPr="00935E0B" w:rsidRDefault="000F06B5" w:rsidP="006D7E9B">
            <w:pPr>
              <w:pStyle w:val="BodyCopy"/>
              <w:jc w:val="center"/>
              <w:rPr>
                <w:noProof w:val="0"/>
                <w:szCs w:val="22"/>
              </w:rPr>
            </w:pPr>
          </w:p>
        </w:tc>
        <w:tc>
          <w:tcPr>
            <w:tcW w:w="1560" w:type="dxa"/>
            <w:vAlign w:val="center"/>
          </w:tcPr>
          <w:p w:rsidR="000F06B5" w:rsidRPr="00935E0B" w:rsidRDefault="000F06B5" w:rsidP="006D7E9B">
            <w:pPr>
              <w:pStyle w:val="BodyCopy"/>
              <w:jc w:val="center"/>
              <w:rPr>
                <w:noProof w:val="0"/>
                <w:szCs w:val="22"/>
              </w:rPr>
            </w:pPr>
          </w:p>
        </w:tc>
      </w:tr>
    </w:tbl>
    <w:p w:rsidR="006D7E9B" w:rsidRPr="00935E0B" w:rsidRDefault="006D7E9B" w:rsidP="006D7E9B">
      <w:pPr>
        <w:pStyle w:val="BodyCopy"/>
        <w:rPr>
          <w:noProof w:val="0"/>
        </w:rPr>
        <w:sectPr w:rsidR="006D7E9B" w:rsidRPr="00935E0B" w:rsidSect="006D7E9B">
          <w:headerReference w:type="even" r:id="rId70"/>
          <w:footerReference w:type="even" r:id="rId71"/>
          <w:pgSz w:w="16838" w:h="11906" w:orient="landscape"/>
          <w:pgMar w:top="1440" w:right="1440" w:bottom="1440" w:left="1440" w:header="708" w:footer="324" w:gutter="0"/>
          <w:cols w:space="708"/>
          <w:docGrid w:linePitch="360"/>
        </w:sectPr>
      </w:pPr>
      <w:r w:rsidRPr="00935E0B">
        <w:rPr>
          <w:noProof w:val="0"/>
        </w:rPr>
        <w:br w:type="page"/>
      </w:r>
    </w:p>
    <w:p w:rsidR="003C5B1F" w:rsidRPr="00935E0B" w:rsidRDefault="002D0810" w:rsidP="005A4040">
      <w:pPr>
        <w:pStyle w:val="Heading2"/>
        <w:ind w:left="0" w:firstLine="0"/>
      </w:pPr>
      <w:r w:rsidRPr="00935E0B">
        <w:t>2.3</w:t>
      </w:r>
      <w:r w:rsidRPr="00935E0B">
        <w:tab/>
      </w:r>
      <w:fldSimple w:instr=" REF  Criteria23  \* MERGEFORMAT ">
        <w:sdt>
          <w:sdtPr>
            <w:alias w:val="Criteria23"/>
            <w:tag w:val="Criteria23"/>
            <w:id w:val="1000628578"/>
            <w:placeholder>
              <w:docPart w:val="3C0F24AAF7EB4362A852AC1FD9F2C243"/>
            </w:placeholder>
          </w:sdtPr>
          <w:sdtEndPr/>
          <w:sdtContent>
            <w:r w:rsidR="00DA70E7" w:rsidRPr="00935E0B">
              <w:t xml:space="preserve">Develop written operational contingency plans </w:t>
            </w:r>
          </w:sdtContent>
        </w:sdt>
      </w:fldSimple>
    </w:p>
    <w:p w:rsidR="00660468" w:rsidRPr="00935E0B" w:rsidRDefault="00660468" w:rsidP="00660468">
      <w:pPr>
        <w:pStyle w:val="Heading3"/>
      </w:pPr>
      <w:r w:rsidRPr="00935E0B">
        <w:t>Introduction</w:t>
      </w:r>
    </w:p>
    <w:p w:rsidR="00C60F2D" w:rsidRPr="00935E0B" w:rsidRDefault="00DF4E14" w:rsidP="002D0810">
      <w:pPr>
        <w:pStyle w:val="BodyCopy"/>
        <w:rPr>
          <w:noProof w:val="0"/>
        </w:rPr>
      </w:pPr>
      <w:r w:rsidRPr="00935E0B">
        <w:rPr>
          <w:noProof w:val="0"/>
        </w:rPr>
        <w:t>Imagine a situation where a</w:t>
      </w:r>
      <w:r w:rsidR="00BD44B4" w:rsidRPr="00935E0B">
        <w:rPr>
          <w:noProof w:val="0"/>
        </w:rPr>
        <w:t xml:space="preserve"> travel agency</w:t>
      </w:r>
      <w:r w:rsidR="00B85422" w:rsidRPr="00935E0B">
        <w:rPr>
          <w:noProof w:val="0"/>
        </w:rPr>
        <w:t xml:space="preserve"> </w:t>
      </w:r>
      <w:r w:rsidRPr="00935E0B">
        <w:rPr>
          <w:noProof w:val="0"/>
        </w:rPr>
        <w:t>is unable to co</w:t>
      </w:r>
      <w:r w:rsidR="00545197" w:rsidRPr="00935E0B">
        <w:rPr>
          <w:noProof w:val="0"/>
        </w:rPr>
        <w:t>n</w:t>
      </w:r>
      <w:r w:rsidRPr="00935E0B">
        <w:rPr>
          <w:noProof w:val="0"/>
        </w:rPr>
        <w:t>duct its usual operations due to a major event such as a storm leading to a blackout</w:t>
      </w:r>
      <w:r w:rsidR="0081285D" w:rsidRPr="00935E0B">
        <w:rPr>
          <w:noProof w:val="0"/>
        </w:rPr>
        <w:t xml:space="preserve"> (no power)</w:t>
      </w:r>
      <w:r w:rsidRPr="00935E0B">
        <w:rPr>
          <w:noProof w:val="0"/>
        </w:rPr>
        <w:t xml:space="preserve">. Such an event obviously carries a number of risks of its own and the longer the </w:t>
      </w:r>
      <w:r w:rsidR="00BD44B4" w:rsidRPr="00935E0B">
        <w:rPr>
          <w:noProof w:val="0"/>
        </w:rPr>
        <w:t>business</w:t>
      </w:r>
      <w:r w:rsidRPr="00935E0B">
        <w:rPr>
          <w:noProof w:val="0"/>
        </w:rPr>
        <w:t xml:space="preserve"> stays without power the more these risks </w:t>
      </w:r>
      <w:r w:rsidR="00B85422" w:rsidRPr="00935E0B">
        <w:rPr>
          <w:noProof w:val="0"/>
        </w:rPr>
        <w:t>w</w:t>
      </w:r>
      <w:r w:rsidRPr="00935E0B">
        <w:rPr>
          <w:noProof w:val="0"/>
        </w:rPr>
        <w:t xml:space="preserve">ill be magnified. </w:t>
      </w:r>
    </w:p>
    <w:p w:rsidR="00123060" w:rsidRPr="00935E0B" w:rsidRDefault="00C9128A" w:rsidP="002D0810">
      <w:pPr>
        <w:pStyle w:val="BodyCopy"/>
        <w:rPr>
          <w:noProof w:val="0"/>
        </w:rPr>
      </w:pPr>
      <w:r w:rsidRPr="00935E0B">
        <w:rPr>
          <w:lang w:val="en-US" w:eastAsia="en-US"/>
        </w:rPr>
        <w:drawing>
          <wp:anchor distT="0" distB="0" distL="114300" distR="114300" simplePos="0" relativeHeight="251714560" behindDoc="0" locked="0" layoutInCell="1" allowOverlap="1">
            <wp:simplePos x="0" y="0"/>
            <wp:positionH relativeFrom="column">
              <wp:posOffset>3966210</wp:posOffset>
            </wp:positionH>
            <wp:positionV relativeFrom="paragraph">
              <wp:posOffset>46355</wp:posOffset>
            </wp:positionV>
            <wp:extent cx="1775460" cy="1309370"/>
            <wp:effectExtent l="0" t="0" r="0" b="0"/>
            <wp:wrapSquare wrapText="bothSides"/>
            <wp:docPr id="76" name="Picture 51" descr="C:\Documents and Settings\danielc\Desktop\36319_team_mee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Documents and Settings\danielc\Desktop\36319_team_meeting.jpg"/>
                    <pic:cNvPicPr>
                      <a:picLocks noChangeAspect="1" noChangeArrowheads="1"/>
                    </pic:cNvPicPr>
                  </pic:nvPicPr>
                  <pic:blipFill>
                    <a:blip r:embed="rId72" cstate="print"/>
                    <a:srcRect/>
                    <a:stretch>
                      <a:fillRect/>
                    </a:stretch>
                  </pic:blipFill>
                  <pic:spPr bwMode="auto">
                    <a:xfrm>
                      <a:off x="0" y="0"/>
                      <a:ext cx="1775460" cy="1309370"/>
                    </a:xfrm>
                    <a:prstGeom prst="rect">
                      <a:avLst/>
                    </a:prstGeom>
                    <a:noFill/>
                    <a:ln w="9525">
                      <a:noFill/>
                      <a:miter lim="800000"/>
                      <a:headEnd/>
                      <a:tailEnd/>
                    </a:ln>
                  </pic:spPr>
                </pic:pic>
              </a:graphicData>
            </a:graphic>
          </wp:anchor>
        </w:drawing>
      </w:r>
      <w:r w:rsidR="00B85422" w:rsidRPr="00935E0B">
        <w:rPr>
          <w:noProof w:val="0"/>
        </w:rPr>
        <w:t>Where such risks have been identified, part of good manageme</w:t>
      </w:r>
      <w:r w:rsidR="00246740" w:rsidRPr="00935E0B">
        <w:rPr>
          <w:noProof w:val="0"/>
        </w:rPr>
        <w:t>nt is to prepare a Contingency P</w:t>
      </w:r>
      <w:r w:rsidR="00B85422" w:rsidRPr="00935E0B">
        <w:rPr>
          <w:noProof w:val="0"/>
        </w:rPr>
        <w:t xml:space="preserve">lan which can be activated </w:t>
      </w:r>
      <w:r w:rsidR="003A33C0" w:rsidRPr="00935E0B">
        <w:rPr>
          <w:noProof w:val="0"/>
        </w:rPr>
        <w:t xml:space="preserve">in such situations. </w:t>
      </w:r>
      <w:r w:rsidR="00E87961" w:rsidRPr="00935E0B">
        <w:rPr>
          <w:noProof w:val="0"/>
        </w:rPr>
        <w:t xml:space="preserve">A powerful example of how this can work was demonstrated by the Financial Services firm Cantor Fitzgerald. On September the 11th 2001, 658 of its 960 employees in New York were tragically lost during the </w:t>
      </w:r>
      <w:r w:rsidR="00030BDE" w:rsidRPr="00935E0B">
        <w:rPr>
          <w:noProof w:val="0"/>
        </w:rPr>
        <w:t>attacks on the Wor</w:t>
      </w:r>
      <w:r w:rsidR="00E87961" w:rsidRPr="00935E0B">
        <w:rPr>
          <w:noProof w:val="0"/>
        </w:rPr>
        <w:t xml:space="preserve">ld Trade Centre. In spite of this the firm resumed business within a week and is still operating today. This was only possible through prior contingency planning. </w:t>
      </w:r>
    </w:p>
    <w:p w:rsidR="00123060" w:rsidRPr="00935E0B" w:rsidRDefault="00123060" w:rsidP="00123060">
      <w:pPr>
        <w:pStyle w:val="Heading3"/>
      </w:pPr>
      <w:r w:rsidRPr="00935E0B">
        <w:t>The contingency plan</w:t>
      </w:r>
    </w:p>
    <w:p w:rsidR="004224F9" w:rsidRPr="00935E0B" w:rsidRDefault="00D900E9" w:rsidP="002D0810">
      <w:pPr>
        <w:pStyle w:val="BodyCopy"/>
        <w:rPr>
          <w:noProof w:val="0"/>
        </w:rPr>
      </w:pPr>
      <w:r w:rsidRPr="00935E0B">
        <w:rPr>
          <w:noProof w:val="0"/>
        </w:rPr>
        <w:t xml:space="preserve">A Contingency Plan is an action plan designed to assist an </w:t>
      </w:r>
      <w:r w:rsidR="00C9128A" w:rsidRPr="00935E0B">
        <w:rPr>
          <w:noProof w:val="0"/>
        </w:rPr>
        <w:t>organisation</w:t>
      </w:r>
      <w:r w:rsidRPr="00935E0B">
        <w:rPr>
          <w:noProof w:val="0"/>
        </w:rPr>
        <w:t xml:space="preserve"> effectively respond to a significant future event or situation that may or may not happen.  </w:t>
      </w:r>
      <w:r w:rsidR="003A33C0" w:rsidRPr="00935E0B">
        <w:rPr>
          <w:noProof w:val="0"/>
        </w:rPr>
        <w:t xml:space="preserve">This </w:t>
      </w:r>
      <w:r w:rsidR="00123060" w:rsidRPr="00935E0B">
        <w:rPr>
          <w:noProof w:val="0"/>
        </w:rPr>
        <w:t xml:space="preserve">plan </w:t>
      </w:r>
      <w:r w:rsidR="003A33C0" w:rsidRPr="00935E0B">
        <w:rPr>
          <w:noProof w:val="0"/>
        </w:rPr>
        <w:t>will provide detail and directions on appropriate steps to take in situations</w:t>
      </w:r>
      <w:r w:rsidR="004224F9" w:rsidRPr="00935E0B">
        <w:rPr>
          <w:noProof w:val="0"/>
        </w:rPr>
        <w:t xml:space="preserve"> such as:</w:t>
      </w:r>
    </w:p>
    <w:p w:rsidR="0032480F" w:rsidRPr="00935E0B" w:rsidRDefault="00C9128A" w:rsidP="002D0810">
      <w:pPr>
        <w:pStyle w:val="Bullet1"/>
      </w:pPr>
      <w:r w:rsidRPr="00935E0B">
        <w:t>U</w:t>
      </w:r>
      <w:r w:rsidR="004224F9" w:rsidRPr="00935E0B">
        <w:t>nfor</w:t>
      </w:r>
      <w:r w:rsidR="00545197" w:rsidRPr="00935E0B">
        <w:t>e</w:t>
      </w:r>
      <w:r w:rsidR="004224F9" w:rsidRPr="00935E0B">
        <w:t xml:space="preserve">seen incidents such as </w:t>
      </w:r>
      <w:r w:rsidR="00545197" w:rsidRPr="00935E0B">
        <w:t>natural disasters, blackouts</w:t>
      </w:r>
      <w:r w:rsidR="00E035F4" w:rsidRPr="00935E0B">
        <w:t>, gas leaks</w:t>
      </w:r>
      <w:r w:rsidR="00545197" w:rsidRPr="00935E0B">
        <w:t xml:space="preserve"> </w:t>
      </w:r>
      <w:r w:rsidRPr="00935E0B">
        <w:t>etc.</w:t>
      </w:r>
    </w:p>
    <w:p w:rsidR="0032480F" w:rsidRPr="00935E0B" w:rsidRDefault="00C9128A" w:rsidP="002D0810">
      <w:pPr>
        <w:pStyle w:val="Bullet1"/>
      </w:pPr>
      <w:r w:rsidRPr="00935E0B">
        <w:t>P</w:t>
      </w:r>
      <w:r w:rsidR="00545197" w:rsidRPr="00935E0B">
        <w:t>ersonnel issues such as a number of</w:t>
      </w:r>
      <w:r w:rsidR="00123060" w:rsidRPr="00935E0B">
        <w:t xml:space="preserve"> staff being absent due to illness</w:t>
      </w:r>
      <w:r w:rsidR="00545197" w:rsidRPr="00935E0B">
        <w:t xml:space="preserve"> or key personnel </w:t>
      </w:r>
      <w:r w:rsidR="00123060" w:rsidRPr="00935E0B">
        <w:t>resigning</w:t>
      </w:r>
    </w:p>
    <w:p w:rsidR="0032480F" w:rsidRPr="00935E0B" w:rsidRDefault="00C9128A" w:rsidP="002D0810">
      <w:pPr>
        <w:pStyle w:val="Bullet1"/>
      </w:pPr>
      <w:r w:rsidRPr="00935E0B">
        <w:t>E</w:t>
      </w:r>
      <w:r w:rsidR="00545197" w:rsidRPr="00935E0B">
        <w:t>nvironmental factors including sudden changes in the business environment due to an economic downturn</w:t>
      </w:r>
    </w:p>
    <w:p w:rsidR="0032480F" w:rsidRPr="00935E0B" w:rsidRDefault="00C9128A" w:rsidP="002D0810">
      <w:pPr>
        <w:pStyle w:val="Bullet1"/>
      </w:pPr>
      <w:r w:rsidRPr="00935E0B">
        <w:t>R</w:t>
      </w:r>
      <w:r w:rsidR="00545197" w:rsidRPr="00935E0B">
        <w:t>esource availability where such resources required for the operation of the business are hard to obtain</w:t>
      </w:r>
    </w:p>
    <w:p w:rsidR="00F66DA0" w:rsidRPr="00935E0B" w:rsidRDefault="00C9128A" w:rsidP="00C9128A">
      <w:pPr>
        <w:pStyle w:val="Bullet1"/>
        <w:spacing w:after="240"/>
      </w:pPr>
      <w:r w:rsidRPr="00935E0B">
        <w:t>B</w:t>
      </w:r>
      <w:r w:rsidR="00545197" w:rsidRPr="00935E0B">
        <w:t xml:space="preserve">udget constraints </w:t>
      </w:r>
      <w:r w:rsidR="00D613BE" w:rsidRPr="00935E0B">
        <w:t xml:space="preserve">such as limited funding for operations due to a range of factors. </w:t>
      </w:r>
    </w:p>
    <w:p w:rsidR="00F66DA0" w:rsidRPr="00935E0B" w:rsidRDefault="00F66DA0" w:rsidP="002D0810">
      <w:pPr>
        <w:pStyle w:val="BodyCopy"/>
        <w:rPr>
          <w:noProof w:val="0"/>
        </w:rPr>
      </w:pPr>
      <w:r w:rsidRPr="00935E0B">
        <w:rPr>
          <w:noProof w:val="0"/>
        </w:rPr>
        <w:t xml:space="preserve">The plan itself is designed to deal with the situations outlined above by </w:t>
      </w:r>
      <w:r w:rsidR="00E34227" w:rsidRPr="00935E0B">
        <w:rPr>
          <w:noProof w:val="0"/>
        </w:rPr>
        <w:t xml:space="preserve">explaining areas of responsibility within the business and who would normally be expected to deal with various situations. It will explain this to a department and even tasks level if required. As well as explaining the process to follow when such risks are realised it will also provide guidance on how to deal with the broader public, including the media so the reputation of the business during and after the crisis can also be managed. </w:t>
      </w:r>
    </w:p>
    <w:p w:rsidR="00C9128A" w:rsidRPr="00935E0B" w:rsidRDefault="00C9128A">
      <w:pPr>
        <w:rPr>
          <w:rFonts w:ascii="Helvetica" w:eastAsiaTheme="majorEastAsia" w:hAnsi="Helvetica" w:cstheme="majorBidi"/>
          <w:b/>
          <w:bCs/>
          <w:color w:val="45545F"/>
          <w:sz w:val="28"/>
        </w:rPr>
      </w:pPr>
      <w:r w:rsidRPr="00935E0B">
        <w:rPr>
          <w:rFonts w:ascii="Helvetica" w:hAnsi="Helvetica"/>
        </w:rPr>
        <w:br w:type="page"/>
      </w:r>
    </w:p>
    <w:p w:rsidR="005F1AD5" w:rsidRPr="00935E0B" w:rsidRDefault="005F1AD5" w:rsidP="005F1AD5">
      <w:pPr>
        <w:pStyle w:val="Heading3"/>
        <w:ind w:left="0" w:firstLine="0"/>
      </w:pPr>
      <w:r w:rsidRPr="00935E0B">
        <w:t>Writing the Contingency Plan</w:t>
      </w:r>
    </w:p>
    <w:p w:rsidR="00ED2497" w:rsidRPr="00935E0B" w:rsidRDefault="00D613BE" w:rsidP="00C9128A">
      <w:pPr>
        <w:pStyle w:val="BodyCopy"/>
        <w:rPr>
          <w:noProof w:val="0"/>
        </w:rPr>
      </w:pPr>
      <w:r w:rsidRPr="00935E0B">
        <w:rPr>
          <w:noProof w:val="0"/>
        </w:rPr>
        <w:t xml:space="preserve">In order to write a contingency plan the </w:t>
      </w:r>
      <w:r w:rsidR="00ED2497" w:rsidRPr="00935E0B">
        <w:rPr>
          <w:noProof w:val="0"/>
        </w:rPr>
        <w:t>first step is to get together a representative group covering all relevant areas of the business operations. This will ensure that the skills</w:t>
      </w:r>
      <w:r w:rsidR="00786091" w:rsidRPr="00935E0B">
        <w:rPr>
          <w:noProof w:val="0"/>
        </w:rPr>
        <w:t>,</w:t>
      </w:r>
      <w:r w:rsidR="00ED2497" w:rsidRPr="00935E0B">
        <w:rPr>
          <w:noProof w:val="0"/>
        </w:rPr>
        <w:t xml:space="preserve"> tools and knowledge of each of these areas are present. </w:t>
      </w:r>
    </w:p>
    <w:p w:rsidR="00ED2497" w:rsidRPr="00935E0B" w:rsidRDefault="00C9128A" w:rsidP="00C9128A">
      <w:pPr>
        <w:pStyle w:val="BodyCopy"/>
        <w:rPr>
          <w:noProof w:val="0"/>
        </w:rPr>
      </w:pPr>
      <w:r w:rsidRPr="00935E0B">
        <w:rPr>
          <w:lang w:val="en-US" w:eastAsia="en-US"/>
        </w:rPr>
        <w:drawing>
          <wp:anchor distT="0" distB="0" distL="114300" distR="114300" simplePos="0" relativeHeight="251716608" behindDoc="0" locked="0" layoutInCell="1" allowOverlap="1">
            <wp:simplePos x="0" y="0"/>
            <wp:positionH relativeFrom="column">
              <wp:posOffset>3413125</wp:posOffset>
            </wp:positionH>
            <wp:positionV relativeFrom="paragraph">
              <wp:posOffset>50800</wp:posOffset>
            </wp:positionV>
            <wp:extent cx="2202815" cy="1647825"/>
            <wp:effectExtent l="0" t="0" r="0" b="0"/>
            <wp:wrapSquare wrapText="bothSides"/>
            <wp:docPr id="75" name="Picture 50" descr="I:\Overseas Projects\PHOTOS\2012\Office\36322_peo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Overseas Projects\PHOTOS\2012\Office\36322_people.jpg"/>
                    <pic:cNvPicPr>
                      <a:picLocks noChangeAspect="1" noChangeArrowheads="1"/>
                    </pic:cNvPicPr>
                  </pic:nvPicPr>
                  <pic:blipFill>
                    <a:blip r:embed="rId73" cstate="print"/>
                    <a:srcRect/>
                    <a:stretch>
                      <a:fillRect/>
                    </a:stretch>
                  </pic:blipFill>
                  <pic:spPr bwMode="auto">
                    <a:xfrm>
                      <a:off x="0" y="0"/>
                      <a:ext cx="2202815" cy="1647825"/>
                    </a:xfrm>
                    <a:prstGeom prst="rect">
                      <a:avLst/>
                    </a:prstGeom>
                    <a:noFill/>
                    <a:ln w="9525">
                      <a:noFill/>
                      <a:miter lim="800000"/>
                      <a:headEnd/>
                      <a:tailEnd/>
                    </a:ln>
                  </pic:spPr>
                </pic:pic>
              </a:graphicData>
            </a:graphic>
          </wp:anchor>
        </w:drawing>
      </w:r>
      <w:r w:rsidR="00ED2497" w:rsidRPr="00935E0B">
        <w:rPr>
          <w:noProof w:val="0"/>
        </w:rPr>
        <w:t xml:space="preserve">Next consider all the business processes for which contingencies need to be made. Such things could be as diverse as data storage for the IT Department to occupancy rates for the hotel. </w:t>
      </w:r>
      <w:r w:rsidR="00C60F2D" w:rsidRPr="00935E0B">
        <w:rPr>
          <w:noProof w:val="0"/>
        </w:rPr>
        <w:t>T</w:t>
      </w:r>
      <w:r w:rsidR="00E43B9B" w:rsidRPr="00935E0B">
        <w:rPr>
          <w:noProof w:val="0"/>
        </w:rPr>
        <w:t xml:space="preserve">he key assumptions should also be considered relating to what contingencies are being prepared for. </w:t>
      </w:r>
    </w:p>
    <w:p w:rsidR="00E43B9B" w:rsidRPr="00935E0B" w:rsidRDefault="00E43B9B" w:rsidP="00C9128A">
      <w:pPr>
        <w:pStyle w:val="BodyCopy"/>
        <w:rPr>
          <w:noProof w:val="0"/>
        </w:rPr>
      </w:pPr>
      <w:r w:rsidRPr="00935E0B">
        <w:rPr>
          <w:noProof w:val="0"/>
        </w:rPr>
        <w:t xml:space="preserve">At this point you should prioritise the assumptions you have made and determine what events or developments could be most impactful and what </w:t>
      </w:r>
      <w:r w:rsidR="006D4E1D" w:rsidRPr="00935E0B">
        <w:rPr>
          <w:noProof w:val="0"/>
        </w:rPr>
        <w:t>trends, events or problems could lead to them.</w:t>
      </w:r>
    </w:p>
    <w:p w:rsidR="00414B25" w:rsidRPr="00935E0B" w:rsidRDefault="00414B25" w:rsidP="00C9128A">
      <w:pPr>
        <w:pStyle w:val="BodyCopy"/>
        <w:rPr>
          <w:noProof w:val="0"/>
          <w:szCs w:val="22"/>
        </w:rPr>
      </w:pPr>
      <w:r w:rsidRPr="00935E0B">
        <w:rPr>
          <w:noProof w:val="0"/>
          <w:szCs w:val="22"/>
        </w:rPr>
        <w:t xml:space="preserve">As part of the risk management process, there needs to clearly established lines of authority to deal with events. This provides individuals with the scope to deal with a risk pertinent to their area of operation. It might also mean altering some normal operating procedures and limiting actions as part of the risk control process, and staff </w:t>
      </w:r>
      <w:r w:rsidR="00D43819" w:rsidRPr="00935E0B">
        <w:rPr>
          <w:noProof w:val="0"/>
          <w:szCs w:val="22"/>
        </w:rPr>
        <w:t>need</w:t>
      </w:r>
      <w:r w:rsidRPr="00935E0B">
        <w:rPr>
          <w:noProof w:val="0"/>
          <w:szCs w:val="22"/>
        </w:rPr>
        <w:t xml:space="preserve"> to be authorised to do this. </w:t>
      </w:r>
      <w:r w:rsidR="00D43819" w:rsidRPr="00935E0B">
        <w:rPr>
          <w:noProof w:val="0"/>
          <w:szCs w:val="22"/>
        </w:rPr>
        <w:t xml:space="preserve">Risk events will often be widely known and reported beyond the business and some staff will need authorisation to deal with outside agencies including the media as part of managing the organisation's response to the risk. </w:t>
      </w:r>
    </w:p>
    <w:p w:rsidR="006D4E1D" w:rsidRPr="00935E0B" w:rsidRDefault="00FE23FA" w:rsidP="00C9128A">
      <w:pPr>
        <w:pStyle w:val="BodyCopy"/>
        <w:rPr>
          <w:noProof w:val="0"/>
        </w:rPr>
      </w:pPr>
      <w:r w:rsidRPr="00935E0B">
        <w:rPr>
          <w:noProof w:val="0"/>
        </w:rPr>
        <w:t xml:space="preserve">Next is to decide what steps can be taken to deal with the impact of the events. This will require input from representatives from each area and a clear outline of how each contingency plan will be implemented. </w:t>
      </w:r>
    </w:p>
    <w:p w:rsidR="002B4CAE" w:rsidRPr="00935E0B" w:rsidRDefault="002B4CAE" w:rsidP="00C9128A">
      <w:pPr>
        <w:pStyle w:val="BodyCopy"/>
        <w:rPr>
          <w:noProof w:val="0"/>
          <w:szCs w:val="22"/>
        </w:rPr>
      </w:pPr>
      <w:r w:rsidRPr="00935E0B">
        <w:rPr>
          <w:noProof w:val="0"/>
          <w:szCs w:val="22"/>
        </w:rPr>
        <w:t xml:space="preserve">As well as controlling the risk, guidance also need to be in place to ensure normal operating procedures can be </w:t>
      </w:r>
      <w:r w:rsidR="00D43819" w:rsidRPr="00935E0B">
        <w:rPr>
          <w:noProof w:val="0"/>
          <w:szCs w:val="22"/>
        </w:rPr>
        <w:t>re-established</w:t>
      </w:r>
      <w:r w:rsidRPr="00935E0B">
        <w:rPr>
          <w:noProof w:val="0"/>
          <w:szCs w:val="22"/>
        </w:rPr>
        <w:t>. This will entail staff following procedures to bring a business back to full operational status i</w:t>
      </w:r>
      <w:r w:rsidR="00C60B35" w:rsidRPr="00935E0B">
        <w:rPr>
          <w:noProof w:val="0"/>
          <w:szCs w:val="22"/>
        </w:rPr>
        <w:t>.</w:t>
      </w:r>
      <w:r w:rsidRPr="00935E0B">
        <w:rPr>
          <w:noProof w:val="0"/>
          <w:szCs w:val="22"/>
        </w:rPr>
        <w:t>e</w:t>
      </w:r>
      <w:r w:rsidR="00C60B35" w:rsidRPr="00935E0B">
        <w:rPr>
          <w:noProof w:val="0"/>
          <w:szCs w:val="22"/>
        </w:rPr>
        <w:t>.</w:t>
      </w:r>
      <w:r w:rsidRPr="00935E0B">
        <w:rPr>
          <w:noProof w:val="0"/>
          <w:szCs w:val="22"/>
        </w:rPr>
        <w:t xml:space="preserve"> a resort reopening after a cyclone.</w:t>
      </w:r>
    </w:p>
    <w:p w:rsidR="002B4CAE" w:rsidRPr="00935E0B" w:rsidRDefault="002B4CAE" w:rsidP="00C9128A">
      <w:pPr>
        <w:pStyle w:val="Bullet1"/>
      </w:pPr>
      <w:r w:rsidRPr="00935E0B">
        <w:t>Specific actions to retain customers and market share</w:t>
      </w:r>
    </w:p>
    <w:p w:rsidR="002B4CAE" w:rsidRPr="00935E0B" w:rsidRDefault="002B4CAE" w:rsidP="00C9128A">
      <w:pPr>
        <w:pStyle w:val="Bullet1"/>
      </w:pPr>
      <w:r w:rsidRPr="00935E0B">
        <w:t>Specific actions to maintain confidence of the industry, stakeholders and customers in the enterprise</w:t>
      </w:r>
    </w:p>
    <w:p w:rsidR="002B4CAE" w:rsidRPr="00935E0B" w:rsidRDefault="002B4CAE" w:rsidP="00C9128A">
      <w:pPr>
        <w:pStyle w:val="Bullet1"/>
      </w:pPr>
      <w:r w:rsidRPr="00935E0B">
        <w:t>Damage limitation and damage control protocols.</w:t>
      </w:r>
    </w:p>
    <w:p w:rsidR="002B4CAE" w:rsidRPr="00935E0B" w:rsidRDefault="002B4CAE" w:rsidP="00C9128A">
      <w:pPr>
        <w:pStyle w:val="BodyCopy"/>
        <w:rPr>
          <w:noProof w:val="0"/>
        </w:rPr>
      </w:pPr>
      <w:r w:rsidRPr="00935E0B">
        <w:rPr>
          <w:noProof w:val="0"/>
        </w:rPr>
        <w:t xml:space="preserve">By ensuring reestablishment of operations as quickly as possible as well as communicating actively with customers and stakeholders, retention of business and market share is more likely to be accomplished. This will have the net </w:t>
      </w:r>
      <w:r w:rsidR="00D43819" w:rsidRPr="00935E0B">
        <w:rPr>
          <w:noProof w:val="0"/>
        </w:rPr>
        <w:t>effect</w:t>
      </w:r>
      <w:r w:rsidRPr="00935E0B">
        <w:rPr>
          <w:noProof w:val="0"/>
        </w:rPr>
        <w:t xml:space="preserve"> of maintaining confidence in the industry in which you operate and particularly your own enterprise. It will also limit damage both in terms of reputation as well as ongoing financial costs whilst recovering from an event. </w:t>
      </w:r>
    </w:p>
    <w:p w:rsidR="00FE23FA" w:rsidRPr="00935E0B" w:rsidRDefault="00786091" w:rsidP="00C9128A">
      <w:pPr>
        <w:pStyle w:val="BodyCopy"/>
        <w:rPr>
          <w:noProof w:val="0"/>
        </w:rPr>
      </w:pPr>
      <w:r w:rsidRPr="00935E0B">
        <w:rPr>
          <w:noProof w:val="0"/>
        </w:rPr>
        <w:t>The</w:t>
      </w:r>
      <w:r w:rsidR="00FE23FA" w:rsidRPr="00935E0B">
        <w:rPr>
          <w:noProof w:val="0"/>
        </w:rPr>
        <w:t xml:space="preserve"> plan </w:t>
      </w:r>
      <w:r w:rsidRPr="00935E0B">
        <w:rPr>
          <w:noProof w:val="0"/>
        </w:rPr>
        <w:t xml:space="preserve">needs to be </w:t>
      </w:r>
      <w:r w:rsidR="00DA0D2C" w:rsidRPr="00935E0B">
        <w:rPr>
          <w:noProof w:val="0"/>
        </w:rPr>
        <w:t>structured</w:t>
      </w:r>
      <w:r w:rsidR="00FE23FA" w:rsidRPr="00935E0B">
        <w:rPr>
          <w:noProof w:val="0"/>
        </w:rPr>
        <w:t xml:space="preserve"> in</w:t>
      </w:r>
      <w:r w:rsidR="00DA0D2C" w:rsidRPr="00935E0B">
        <w:rPr>
          <w:noProof w:val="0"/>
        </w:rPr>
        <w:t xml:space="preserve"> </w:t>
      </w:r>
      <w:r w:rsidR="00FE23FA" w:rsidRPr="00935E0B">
        <w:rPr>
          <w:noProof w:val="0"/>
        </w:rPr>
        <w:t>a positive manner</w:t>
      </w:r>
      <w:r w:rsidR="00DA0D2C" w:rsidRPr="00935E0B">
        <w:rPr>
          <w:noProof w:val="0"/>
        </w:rPr>
        <w:t xml:space="preserve">. The emphasis should be on involving a number of people and coordinating their contributions to produce a document reflective of the organisation. </w:t>
      </w:r>
    </w:p>
    <w:p w:rsidR="00FE23FA" w:rsidRPr="00935E0B" w:rsidRDefault="00E87961" w:rsidP="00C9128A">
      <w:pPr>
        <w:pStyle w:val="BodyCopy"/>
        <w:rPr>
          <w:noProof w:val="0"/>
        </w:rPr>
      </w:pPr>
      <w:r w:rsidRPr="00935E0B">
        <w:rPr>
          <w:noProof w:val="0"/>
        </w:rPr>
        <w:t>The plan should be r</w:t>
      </w:r>
      <w:r w:rsidR="00FE23FA" w:rsidRPr="00935E0B">
        <w:rPr>
          <w:noProof w:val="0"/>
        </w:rPr>
        <w:t>eview</w:t>
      </w:r>
      <w:r w:rsidRPr="00935E0B">
        <w:rPr>
          <w:noProof w:val="0"/>
        </w:rPr>
        <w:t>ed</w:t>
      </w:r>
      <w:r w:rsidR="00FE23FA" w:rsidRPr="00935E0B">
        <w:rPr>
          <w:noProof w:val="0"/>
        </w:rPr>
        <w:t xml:space="preserve"> with all stakeholders</w:t>
      </w:r>
      <w:r w:rsidRPr="00935E0B">
        <w:rPr>
          <w:noProof w:val="0"/>
        </w:rPr>
        <w:t xml:space="preserve"> as well as being</w:t>
      </w:r>
      <w:r w:rsidR="00A927B6" w:rsidRPr="00935E0B">
        <w:rPr>
          <w:noProof w:val="0"/>
        </w:rPr>
        <w:t xml:space="preserve"> checked for factual and grammatical errors. </w:t>
      </w:r>
    </w:p>
    <w:p w:rsidR="00C9128A" w:rsidRPr="00935E0B" w:rsidRDefault="00C9128A">
      <w:pPr>
        <w:rPr>
          <w:rFonts w:ascii="Helvetica" w:eastAsiaTheme="majorEastAsia" w:hAnsi="Helvetica" w:cstheme="majorBidi"/>
          <w:b/>
          <w:bCs/>
          <w:color w:val="45545F"/>
          <w:sz w:val="28"/>
        </w:rPr>
      </w:pPr>
      <w:r w:rsidRPr="00935E0B">
        <w:rPr>
          <w:rFonts w:ascii="Helvetica" w:hAnsi="Helvetica"/>
        </w:rPr>
        <w:br w:type="page"/>
      </w:r>
    </w:p>
    <w:p w:rsidR="00E87961" w:rsidRPr="00935E0B" w:rsidRDefault="00E87961" w:rsidP="00E87961">
      <w:pPr>
        <w:pStyle w:val="Heading3"/>
      </w:pPr>
      <w:r w:rsidRPr="00935E0B">
        <w:t>Testing the Contingency Plan</w:t>
      </w:r>
    </w:p>
    <w:p w:rsidR="003F5F1B" w:rsidRPr="00935E0B" w:rsidRDefault="00E87961" w:rsidP="00C9128A">
      <w:pPr>
        <w:pStyle w:val="BodyCopy"/>
        <w:rPr>
          <w:noProof w:val="0"/>
        </w:rPr>
      </w:pPr>
      <w:r w:rsidRPr="00935E0B">
        <w:rPr>
          <w:noProof w:val="0"/>
        </w:rPr>
        <w:t>The</w:t>
      </w:r>
      <w:r w:rsidR="00DE0654" w:rsidRPr="00935E0B">
        <w:rPr>
          <w:noProof w:val="0"/>
        </w:rPr>
        <w:t xml:space="preserve"> plan </w:t>
      </w:r>
      <w:r w:rsidRPr="00935E0B">
        <w:rPr>
          <w:noProof w:val="0"/>
        </w:rPr>
        <w:t xml:space="preserve">should be tested </w:t>
      </w:r>
      <w:r w:rsidR="00DE0654" w:rsidRPr="00935E0B">
        <w:rPr>
          <w:noProof w:val="0"/>
        </w:rPr>
        <w:t xml:space="preserve">to ensure it is viable in a likely scenario. This can provide valuable data on how well the plan works across all areas and departments and offers opportunities to </w:t>
      </w:r>
      <w:r w:rsidR="00A374C0" w:rsidRPr="00935E0B">
        <w:rPr>
          <w:noProof w:val="0"/>
        </w:rPr>
        <w:t xml:space="preserve">make changes to better synchronise approaches across the business. The test process needs to be approved by senior management and a date and time set for its activation. Each department will also need to review the other individual contingency plans to ensure a good fit. Individual areas can then test system failures and do role plays of </w:t>
      </w:r>
      <w:r w:rsidR="00BA2DE4" w:rsidRPr="00935E0B">
        <w:rPr>
          <w:noProof w:val="0"/>
        </w:rPr>
        <w:t>reactions to these. This can be done without any actual shutdowns of key</w:t>
      </w:r>
      <w:r w:rsidRPr="00935E0B">
        <w:rPr>
          <w:noProof w:val="0"/>
        </w:rPr>
        <w:t xml:space="preserve"> systems. This testing process may</w:t>
      </w:r>
      <w:r w:rsidR="00BA2DE4" w:rsidRPr="00935E0B">
        <w:rPr>
          <w:noProof w:val="0"/>
        </w:rPr>
        <w:t xml:space="preserve"> ultimately lead to a real time shut down of a critical system to ensure a </w:t>
      </w:r>
      <w:r w:rsidR="00D43819" w:rsidRPr="00935E0B">
        <w:rPr>
          <w:noProof w:val="0"/>
        </w:rPr>
        <w:t>rigorous</w:t>
      </w:r>
      <w:r w:rsidR="00BA2DE4" w:rsidRPr="00935E0B">
        <w:rPr>
          <w:noProof w:val="0"/>
        </w:rPr>
        <w:t xml:space="preserve"> </w:t>
      </w:r>
      <w:r w:rsidRPr="00935E0B">
        <w:rPr>
          <w:noProof w:val="0"/>
        </w:rPr>
        <w:t xml:space="preserve">approach is in place, but must be carefully planned across the business to avoid any actual damage to operations or the interests of stakeholders. </w:t>
      </w:r>
    </w:p>
    <w:p w:rsidR="00030BDE" w:rsidRPr="00935E0B" w:rsidRDefault="0070710E" w:rsidP="00C9128A">
      <w:pPr>
        <w:pStyle w:val="BodyCopy"/>
        <w:rPr>
          <w:noProof w:val="0"/>
        </w:rPr>
      </w:pPr>
      <w:r w:rsidRPr="00935E0B">
        <w:rPr>
          <w:noProof w:val="0"/>
        </w:rPr>
        <w:t>These are 2</w:t>
      </w:r>
      <w:r w:rsidR="00030BDE" w:rsidRPr="00935E0B">
        <w:rPr>
          <w:noProof w:val="0"/>
        </w:rPr>
        <w:t xml:space="preserve"> example</w:t>
      </w:r>
      <w:r w:rsidRPr="00935E0B">
        <w:rPr>
          <w:noProof w:val="0"/>
        </w:rPr>
        <w:t>s of</w:t>
      </w:r>
      <w:r w:rsidR="00030BDE" w:rsidRPr="00935E0B">
        <w:rPr>
          <w:noProof w:val="0"/>
        </w:rPr>
        <w:t xml:space="preserve"> simple co</w:t>
      </w:r>
      <w:r w:rsidR="00903D79" w:rsidRPr="00935E0B">
        <w:rPr>
          <w:noProof w:val="0"/>
        </w:rPr>
        <w:t>ntingency plan</w:t>
      </w:r>
      <w:r w:rsidRPr="00935E0B">
        <w:rPr>
          <w:noProof w:val="0"/>
        </w:rPr>
        <w:t>s</w:t>
      </w:r>
      <w:r w:rsidR="00030BDE" w:rsidRPr="00935E0B">
        <w:rPr>
          <w:noProof w:val="0"/>
        </w:rPr>
        <w:t>.</w:t>
      </w:r>
    </w:p>
    <w:tbl>
      <w:tblPr>
        <w:tblStyle w:val="TableGrid"/>
        <w:tblW w:w="5216" w:type="pct"/>
        <w:tblInd w:w="-318" w:type="dxa"/>
        <w:shd w:val="clear" w:color="auto" w:fill="FFFF00"/>
        <w:tblLayout w:type="fixed"/>
        <w:tblLook w:val="04A0" w:firstRow="1" w:lastRow="0" w:firstColumn="1" w:lastColumn="0" w:noHBand="0" w:noVBand="1"/>
      </w:tblPr>
      <w:tblGrid>
        <w:gridCol w:w="1277"/>
        <w:gridCol w:w="709"/>
        <w:gridCol w:w="1275"/>
        <w:gridCol w:w="851"/>
        <w:gridCol w:w="992"/>
        <w:gridCol w:w="1134"/>
        <w:gridCol w:w="1276"/>
        <w:gridCol w:w="891"/>
        <w:gridCol w:w="1236"/>
      </w:tblGrid>
      <w:tr w:rsidR="00903D79" w:rsidRPr="00935E0B" w:rsidTr="00292435">
        <w:tc>
          <w:tcPr>
            <w:tcW w:w="9641" w:type="dxa"/>
            <w:gridSpan w:val="9"/>
            <w:shd w:val="clear" w:color="auto" w:fill="FFFF00"/>
            <w:vAlign w:val="center"/>
          </w:tcPr>
          <w:p w:rsidR="00903D79" w:rsidRPr="00935E0B" w:rsidRDefault="002B6044" w:rsidP="00EC0883">
            <w:pPr>
              <w:pStyle w:val="TableText"/>
              <w:jc w:val="center"/>
              <w:rPr>
                <w:b/>
                <w:noProof w:val="0"/>
                <w:sz w:val="24"/>
                <w:szCs w:val="24"/>
              </w:rPr>
            </w:pPr>
            <w:r w:rsidRPr="00935E0B">
              <w:rPr>
                <w:b/>
                <w:noProof w:val="0"/>
              </w:rPr>
              <w:t>Sample S</w:t>
            </w:r>
            <w:r w:rsidR="00903D79" w:rsidRPr="00935E0B">
              <w:rPr>
                <w:b/>
                <w:noProof w:val="0"/>
              </w:rPr>
              <w:t>afeguard Im</w:t>
            </w:r>
            <w:r w:rsidR="00292435" w:rsidRPr="00935E0B">
              <w:rPr>
                <w:b/>
                <w:noProof w:val="0"/>
              </w:rPr>
              <w:t>plementation Plan Summary Table</w:t>
            </w:r>
          </w:p>
        </w:tc>
      </w:tr>
      <w:tr w:rsidR="00EC0883" w:rsidRPr="00935E0B" w:rsidTr="00292435">
        <w:tc>
          <w:tcPr>
            <w:tcW w:w="1277"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(1)</w:t>
            </w:r>
          </w:p>
          <w:p w:rsidR="00903D79" w:rsidRPr="00935E0B" w:rsidRDefault="00903D79" w:rsidP="00EC0883">
            <w:pPr>
              <w:pStyle w:val="TableText"/>
              <w:jc w:val="center"/>
              <w:rPr>
                <w:noProof w:val="0"/>
                <w:sz w:val="16"/>
                <w:szCs w:val="16"/>
              </w:rPr>
            </w:pPr>
            <w:r w:rsidRPr="00935E0B">
              <w:rPr>
                <w:noProof w:val="0"/>
                <w:sz w:val="16"/>
                <w:szCs w:val="16"/>
              </w:rPr>
              <w:t>Risk</w:t>
            </w:r>
            <w:r w:rsidR="00EC0883" w:rsidRPr="00935E0B">
              <w:rPr>
                <w:noProof w:val="0"/>
                <w:sz w:val="16"/>
                <w:szCs w:val="16"/>
              </w:rPr>
              <w:t xml:space="preserve"> </w:t>
            </w:r>
            <w:r w:rsidRPr="00935E0B">
              <w:rPr>
                <w:noProof w:val="0"/>
                <w:sz w:val="16"/>
                <w:szCs w:val="16"/>
              </w:rPr>
              <w:t>(Vulnerability</w:t>
            </w:r>
            <w:r w:rsidR="00EC0883" w:rsidRPr="00935E0B">
              <w:rPr>
                <w:noProof w:val="0"/>
                <w:sz w:val="16"/>
                <w:szCs w:val="16"/>
              </w:rPr>
              <w:t xml:space="preserve"> </w:t>
            </w:r>
            <w:r w:rsidRPr="00935E0B">
              <w:rPr>
                <w:noProof w:val="0"/>
                <w:sz w:val="16"/>
                <w:szCs w:val="16"/>
              </w:rPr>
              <w:t>Threat)</w:t>
            </w:r>
          </w:p>
        </w:tc>
        <w:tc>
          <w:tcPr>
            <w:tcW w:w="709"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(2)</w:t>
            </w:r>
          </w:p>
          <w:p w:rsidR="00903D79" w:rsidRPr="00935E0B" w:rsidRDefault="00903D79" w:rsidP="00EC0883">
            <w:pPr>
              <w:pStyle w:val="TableText"/>
              <w:jc w:val="center"/>
              <w:rPr>
                <w:noProof w:val="0"/>
                <w:sz w:val="16"/>
                <w:szCs w:val="16"/>
              </w:rPr>
            </w:pPr>
            <w:r w:rsidRPr="00935E0B">
              <w:rPr>
                <w:noProof w:val="0"/>
                <w:sz w:val="16"/>
                <w:szCs w:val="16"/>
              </w:rPr>
              <w:t>Risk level</w:t>
            </w:r>
          </w:p>
        </w:tc>
        <w:tc>
          <w:tcPr>
            <w:tcW w:w="1275"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(3)</w:t>
            </w:r>
          </w:p>
          <w:p w:rsidR="00903D79" w:rsidRPr="00935E0B" w:rsidRDefault="00903D79" w:rsidP="00EC0883">
            <w:pPr>
              <w:pStyle w:val="TableText"/>
              <w:jc w:val="center"/>
              <w:rPr>
                <w:noProof w:val="0"/>
                <w:sz w:val="16"/>
                <w:szCs w:val="16"/>
              </w:rPr>
            </w:pPr>
            <w:r w:rsidRPr="00935E0B">
              <w:rPr>
                <w:noProof w:val="0"/>
                <w:sz w:val="16"/>
                <w:szCs w:val="16"/>
              </w:rPr>
              <w:t>Recommended Controls</w:t>
            </w:r>
          </w:p>
        </w:tc>
        <w:tc>
          <w:tcPr>
            <w:tcW w:w="851"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(4)</w:t>
            </w:r>
          </w:p>
          <w:p w:rsidR="00903D79" w:rsidRPr="00935E0B" w:rsidRDefault="00903D79" w:rsidP="00EC0883">
            <w:pPr>
              <w:pStyle w:val="TableText"/>
              <w:jc w:val="center"/>
              <w:rPr>
                <w:noProof w:val="0"/>
                <w:sz w:val="16"/>
                <w:szCs w:val="16"/>
              </w:rPr>
            </w:pPr>
            <w:r w:rsidRPr="00935E0B">
              <w:rPr>
                <w:noProof w:val="0"/>
                <w:sz w:val="16"/>
                <w:szCs w:val="16"/>
              </w:rPr>
              <w:t>Action Priority</w:t>
            </w:r>
          </w:p>
        </w:tc>
        <w:tc>
          <w:tcPr>
            <w:tcW w:w="992"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(5)</w:t>
            </w:r>
          </w:p>
          <w:p w:rsidR="00903D79" w:rsidRPr="00935E0B" w:rsidRDefault="00903D79" w:rsidP="00EC0883">
            <w:pPr>
              <w:pStyle w:val="TableText"/>
              <w:jc w:val="center"/>
              <w:rPr>
                <w:noProof w:val="0"/>
                <w:sz w:val="16"/>
                <w:szCs w:val="16"/>
              </w:rPr>
            </w:pPr>
            <w:r w:rsidRPr="00935E0B">
              <w:rPr>
                <w:noProof w:val="0"/>
                <w:sz w:val="16"/>
                <w:szCs w:val="16"/>
              </w:rPr>
              <w:t>Selected Planned</w:t>
            </w:r>
            <w:r w:rsidR="00EC0883" w:rsidRPr="00935E0B">
              <w:rPr>
                <w:noProof w:val="0"/>
                <w:sz w:val="16"/>
                <w:szCs w:val="16"/>
              </w:rPr>
              <w:t xml:space="preserve"> </w:t>
            </w:r>
            <w:r w:rsidRPr="00935E0B">
              <w:rPr>
                <w:noProof w:val="0"/>
                <w:sz w:val="16"/>
                <w:szCs w:val="16"/>
              </w:rPr>
              <w:t>Controls</w:t>
            </w:r>
          </w:p>
        </w:tc>
        <w:tc>
          <w:tcPr>
            <w:tcW w:w="1134"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(6)</w:t>
            </w:r>
          </w:p>
          <w:p w:rsidR="00903D79" w:rsidRPr="00935E0B" w:rsidRDefault="00903D79" w:rsidP="00EC0883">
            <w:pPr>
              <w:pStyle w:val="TableText"/>
              <w:jc w:val="center"/>
              <w:rPr>
                <w:noProof w:val="0"/>
                <w:sz w:val="16"/>
                <w:szCs w:val="16"/>
              </w:rPr>
            </w:pPr>
            <w:r w:rsidRPr="00935E0B">
              <w:rPr>
                <w:noProof w:val="0"/>
                <w:sz w:val="16"/>
                <w:szCs w:val="16"/>
              </w:rPr>
              <w:t>Required Resources</w:t>
            </w:r>
          </w:p>
        </w:tc>
        <w:tc>
          <w:tcPr>
            <w:tcW w:w="1276"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(7)</w:t>
            </w:r>
          </w:p>
          <w:p w:rsidR="00903D79" w:rsidRPr="00935E0B" w:rsidRDefault="00903D79" w:rsidP="00EC0883">
            <w:pPr>
              <w:pStyle w:val="TableText"/>
              <w:jc w:val="center"/>
              <w:rPr>
                <w:noProof w:val="0"/>
                <w:sz w:val="16"/>
                <w:szCs w:val="16"/>
              </w:rPr>
            </w:pPr>
            <w:r w:rsidRPr="00935E0B">
              <w:rPr>
                <w:noProof w:val="0"/>
                <w:sz w:val="16"/>
                <w:szCs w:val="16"/>
              </w:rPr>
              <w:t>Responsible Team or Persons</w:t>
            </w:r>
          </w:p>
        </w:tc>
        <w:tc>
          <w:tcPr>
            <w:tcW w:w="891"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(8)</w:t>
            </w:r>
          </w:p>
          <w:p w:rsidR="00903D79" w:rsidRPr="00935E0B" w:rsidRDefault="00903D79" w:rsidP="00EC0883">
            <w:pPr>
              <w:pStyle w:val="TableText"/>
              <w:jc w:val="center"/>
              <w:rPr>
                <w:noProof w:val="0"/>
                <w:sz w:val="16"/>
                <w:szCs w:val="16"/>
              </w:rPr>
            </w:pPr>
            <w:r w:rsidRPr="00935E0B">
              <w:rPr>
                <w:noProof w:val="0"/>
                <w:sz w:val="16"/>
                <w:szCs w:val="16"/>
              </w:rPr>
              <w:t>Start Date/</w:t>
            </w:r>
            <w:r w:rsidR="00EC0883" w:rsidRPr="00935E0B">
              <w:rPr>
                <w:noProof w:val="0"/>
                <w:sz w:val="16"/>
                <w:szCs w:val="16"/>
              </w:rPr>
              <w:br/>
            </w:r>
            <w:r w:rsidRPr="00935E0B">
              <w:rPr>
                <w:noProof w:val="0"/>
                <w:sz w:val="16"/>
                <w:szCs w:val="16"/>
              </w:rPr>
              <w:t>End Date</w:t>
            </w:r>
          </w:p>
        </w:tc>
        <w:tc>
          <w:tcPr>
            <w:tcW w:w="1236" w:type="dxa"/>
            <w:shd w:val="clear" w:color="auto" w:fill="FFFF00"/>
            <w:vAlign w:val="center"/>
          </w:tcPr>
          <w:p w:rsidR="00EC0883" w:rsidRPr="00935E0B" w:rsidRDefault="00903D79" w:rsidP="00EC0883">
            <w:pPr>
              <w:pStyle w:val="TableText"/>
              <w:jc w:val="center"/>
              <w:rPr>
                <w:noProof w:val="0"/>
                <w:sz w:val="16"/>
                <w:szCs w:val="16"/>
              </w:rPr>
            </w:pPr>
            <w:r w:rsidRPr="00935E0B">
              <w:rPr>
                <w:noProof w:val="0"/>
                <w:sz w:val="16"/>
                <w:szCs w:val="16"/>
              </w:rPr>
              <w:t>(9)</w:t>
            </w:r>
          </w:p>
          <w:p w:rsidR="00903D79" w:rsidRPr="00935E0B" w:rsidRDefault="00903D79" w:rsidP="00EC0883">
            <w:pPr>
              <w:pStyle w:val="TableText"/>
              <w:jc w:val="center"/>
              <w:rPr>
                <w:noProof w:val="0"/>
                <w:sz w:val="16"/>
                <w:szCs w:val="16"/>
              </w:rPr>
            </w:pPr>
            <w:r w:rsidRPr="00935E0B">
              <w:rPr>
                <w:noProof w:val="0"/>
                <w:sz w:val="16"/>
                <w:szCs w:val="16"/>
              </w:rPr>
              <w:t>Maintenance</w:t>
            </w:r>
            <w:r w:rsidR="00EC0883" w:rsidRPr="00935E0B">
              <w:rPr>
                <w:noProof w:val="0"/>
                <w:sz w:val="16"/>
                <w:szCs w:val="16"/>
              </w:rPr>
              <w:t xml:space="preserve"> </w:t>
            </w:r>
            <w:r w:rsidRPr="00935E0B">
              <w:rPr>
                <w:noProof w:val="0"/>
                <w:sz w:val="16"/>
                <w:szCs w:val="16"/>
              </w:rPr>
              <w:t>Requirement/Comments</w:t>
            </w:r>
          </w:p>
        </w:tc>
      </w:tr>
      <w:tr w:rsidR="00EC0883" w:rsidRPr="00935E0B" w:rsidTr="00292435">
        <w:tc>
          <w:tcPr>
            <w:tcW w:w="1277"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Unauthorised users can access server and browse sensitive company files with the guest ID.</w:t>
            </w:r>
          </w:p>
        </w:tc>
        <w:tc>
          <w:tcPr>
            <w:tcW w:w="709"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High</w:t>
            </w:r>
          </w:p>
        </w:tc>
        <w:tc>
          <w:tcPr>
            <w:tcW w:w="1275"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Disallow “world” access to sensitive company files.</w:t>
            </w:r>
          </w:p>
          <w:p w:rsidR="00903D79" w:rsidRPr="00935E0B" w:rsidRDefault="00903D79" w:rsidP="00EC0883">
            <w:pPr>
              <w:pStyle w:val="TableText"/>
              <w:jc w:val="center"/>
              <w:rPr>
                <w:noProof w:val="0"/>
                <w:sz w:val="16"/>
                <w:szCs w:val="16"/>
              </w:rPr>
            </w:pPr>
          </w:p>
          <w:p w:rsidR="00903D79" w:rsidRPr="00935E0B" w:rsidRDefault="00903D79" w:rsidP="00EC0883">
            <w:pPr>
              <w:pStyle w:val="TableText"/>
              <w:jc w:val="center"/>
              <w:rPr>
                <w:noProof w:val="0"/>
                <w:sz w:val="16"/>
                <w:szCs w:val="16"/>
              </w:rPr>
            </w:pPr>
            <w:r w:rsidRPr="00935E0B">
              <w:rPr>
                <w:noProof w:val="0"/>
                <w:sz w:val="16"/>
                <w:szCs w:val="16"/>
              </w:rPr>
              <w:t>Disable the guest ID or assign secure password to guest.</w:t>
            </w:r>
          </w:p>
        </w:tc>
        <w:tc>
          <w:tcPr>
            <w:tcW w:w="851"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High</w:t>
            </w:r>
          </w:p>
        </w:tc>
        <w:tc>
          <w:tcPr>
            <w:tcW w:w="992"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Disallow “world” access to sensitive company files.</w:t>
            </w:r>
          </w:p>
          <w:p w:rsidR="00903D79" w:rsidRPr="00935E0B" w:rsidRDefault="00903D79" w:rsidP="00EC0883">
            <w:pPr>
              <w:pStyle w:val="TableText"/>
              <w:jc w:val="center"/>
              <w:rPr>
                <w:noProof w:val="0"/>
                <w:sz w:val="16"/>
                <w:szCs w:val="16"/>
              </w:rPr>
            </w:pPr>
          </w:p>
          <w:p w:rsidR="00903D79" w:rsidRPr="00935E0B" w:rsidRDefault="00903D79" w:rsidP="00EC0883">
            <w:pPr>
              <w:pStyle w:val="TableText"/>
              <w:jc w:val="center"/>
              <w:rPr>
                <w:noProof w:val="0"/>
                <w:sz w:val="16"/>
                <w:szCs w:val="16"/>
              </w:rPr>
            </w:pPr>
            <w:r w:rsidRPr="00935E0B">
              <w:rPr>
                <w:noProof w:val="0"/>
                <w:sz w:val="16"/>
                <w:szCs w:val="16"/>
              </w:rPr>
              <w:t>Disabled the guest ID.</w:t>
            </w:r>
          </w:p>
        </w:tc>
        <w:tc>
          <w:tcPr>
            <w:tcW w:w="1134"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10 hours to reconfigure and test the system.</w:t>
            </w:r>
          </w:p>
        </w:tc>
        <w:tc>
          <w:tcPr>
            <w:tcW w:w="1276"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Server System Administrator</w:t>
            </w:r>
          </w:p>
          <w:p w:rsidR="00903D79" w:rsidRPr="00935E0B" w:rsidRDefault="00903D79" w:rsidP="00EC0883">
            <w:pPr>
              <w:pStyle w:val="TableText"/>
              <w:jc w:val="center"/>
              <w:rPr>
                <w:noProof w:val="0"/>
                <w:sz w:val="16"/>
                <w:szCs w:val="16"/>
              </w:rPr>
            </w:pPr>
          </w:p>
          <w:p w:rsidR="00903D79" w:rsidRPr="00935E0B" w:rsidRDefault="00903D79" w:rsidP="00EC0883">
            <w:pPr>
              <w:pStyle w:val="TableText"/>
              <w:jc w:val="center"/>
              <w:rPr>
                <w:noProof w:val="0"/>
                <w:sz w:val="16"/>
                <w:szCs w:val="16"/>
              </w:rPr>
            </w:pPr>
            <w:r w:rsidRPr="00935E0B">
              <w:rPr>
                <w:noProof w:val="0"/>
                <w:sz w:val="16"/>
                <w:szCs w:val="16"/>
              </w:rPr>
              <w:t>Company Firewall Administrator</w:t>
            </w:r>
          </w:p>
        </w:tc>
        <w:tc>
          <w:tcPr>
            <w:tcW w:w="891"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1 June 2015</w:t>
            </w:r>
          </w:p>
          <w:p w:rsidR="00903D79" w:rsidRPr="00935E0B" w:rsidRDefault="00903D79" w:rsidP="00EC0883">
            <w:pPr>
              <w:pStyle w:val="TableText"/>
              <w:jc w:val="center"/>
              <w:rPr>
                <w:noProof w:val="0"/>
                <w:sz w:val="16"/>
                <w:szCs w:val="16"/>
              </w:rPr>
            </w:pPr>
            <w:r w:rsidRPr="00935E0B">
              <w:rPr>
                <w:noProof w:val="0"/>
                <w:sz w:val="16"/>
                <w:szCs w:val="16"/>
              </w:rPr>
              <w:t>to</w:t>
            </w:r>
          </w:p>
          <w:p w:rsidR="00903D79" w:rsidRPr="00935E0B" w:rsidRDefault="00903D79" w:rsidP="00EC0883">
            <w:pPr>
              <w:pStyle w:val="TableText"/>
              <w:jc w:val="center"/>
              <w:rPr>
                <w:noProof w:val="0"/>
                <w:sz w:val="16"/>
                <w:szCs w:val="16"/>
              </w:rPr>
            </w:pPr>
            <w:r w:rsidRPr="00935E0B">
              <w:rPr>
                <w:noProof w:val="0"/>
                <w:sz w:val="16"/>
                <w:szCs w:val="16"/>
              </w:rPr>
              <w:t>1 July 2015</w:t>
            </w:r>
          </w:p>
        </w:tc>
        <w:tc>
          <w:tcPr>
            <w:tcW w:w="1236" w:type="dxa"/>
            <w:shd w:val="clear" w:color="auto" w:fill="FFFF00"/>
            <w:vAlign w:val="center"/>
          </w:tcPr>
          <w:p w:rsidR="00903D79" w:rsidRPr="00935E0B" w:rsidRDefault="00903D79" w:rsidP="00EC0883">
            <w:pPr>
              <w:pStyle w:val="TableText"/>
              <w:jc w:val="center"/>
              <w:rPr>
                <w:noProof w:val="0"/>
                <w:sz w:val="16"/>
                <w:szCs w:val="16"/>
              </w:rPr>
            </w:pPr>
            <w:r w:rsidRPr="00935E0B">
              <w:rPr>
                <w:noProof w:val="0"/>
                <w:sz w:val="16"/>
                <w:szCs w:val="16"/>
              </w:rPr>
              <w:t>Perform periodic system security review and testing to ensure adequate security is provided for the company server.</w:t>
            </w:r>
          </w:p>
        </w:tc>
      </w:tr>
      <w:tr w:rsidR="00903D79" w:rsidRPr="00935E0B" w:rsidTr="00292435">
        <w:tc>
          <w:tcPr>
            <w:tcW w:w="9641" w:type="dxa"/>
            <w:gridSpan w:val="9"/>
            <w:shd w:val="clear" w:color="auto" w:fill="FFFF00"/>
            <w:vAlign w:val="center"/>
          </w:tcPr>
          <w:p w:rsidR="00903D79" w:rsidRPr="00935E0B" w:rsidRDefault="00903D79" w:rsidP="00EC0883">
            <w:pPr>
              <w:pStyle w:val="TableText"/>
              <w:jc w:val="center"/>
              <w:rPr>
                <w:noProof w:val="0"/>
              </w:rPr>
            </w:pPr>
            <w:r w:rsidRPr="00935E0B">
              <w:rPr>
                <w:noProof w:val="0"/>
              </w:rPr>
              <w:t>(1) The risks (vulnerability/threat) are output from the risk assessment.</w:t>
            </w:r>
          </w:p>
          <w:p w:rsidR="00903D79" w:rsidRPr="00935E0B" w:rsidRDefault="00903D79" w:rsidP="00EC0883">
            <w:pPr>
              <w:pStyle w:val="TableText"/>
              <w:jc w:val="center"/>
              <w:rPr>
                <w:noProof w:val="0"/>
              </w:rPr>
            </w:pPr>
            <w:r w:rsidRPr="00935E0B">
              <w:rPr>
                <w:noProof w:val="0"/>
              </w:rPr>
              <w:t>(2) The associated risk level of each identified risk (vulnerability/threat) is the output from the risk assessment.</w:t>
            </w:r>
          </w:p>
          <w:p w:rsidR="00903D79" w:rsidRPr="00935E0B" w:rsidRDefault="00903D79" w:rsidP="00EC0883">
            <w:pPr>
              <w:pStyle w:val="TableText"/>
              <w:jc w:val="center"/>
              <w:rPr>
                <w:noProof w:val="0"/>
              </w:rPr>
            </w:pPr>
            <w:r w:rsidRPr="00935E0B">
              <w:rPr>
                <w:noProof w:val="0"/>
              </w:rPr>
              <w:t>(3) Recommended controls are output from the risk assessment process.</w:t>
            </w:r>
          </w:p>
          <w:p w:rsidR="00903D79" w:rsidRPr="00935E0B" w:rsidRDefault="00903D79" w:rsidP="00EC0883">
            <w:pPr>
              <w:pStyle w:val="TableText"/>
              <w:jc w:val="center"/>
              <w:rPr>
                <w:noProof w:val="0"/>
              </w:rPr>
            </w:pPr>
            <w:r w:rsidRPr="00935E0B">
              <w:rPr>
                <w:noProof w:val="0"/>
              </w:rPr>
              <w:t>(4) Action priority is determined based on the risk levels and available resources e.g. funds, people, technology.</w:t>
            </w:r>
          </w:p>
          <w:p w:rsidR="00903D79" w:rsidRPr="00935E0B" w:rsidRDefault="00903D79" w:rsidP="00EC0883">
            <w:pPr>
              <w:pStyle w:val="TableText"/>
              <w:jc w:val="center"/>
              <w:rPr>
                <w:noProof w:val="0"/>
              </w:rPr>
            </w:pPr>
            <w:r w:rsidRPr="00935E0B">
              <w:rPr>
                <w:noProof w:val="0"/>
              </w:rPr>
              <w:t>(5) Planned controls selected from the recommended controls for implementation.</w:t>
            </w:r>
          </w:p>
          <w:p w:rsidR="00903D79" w:rsidRPr="00935E0B" w:rsidRDefault="00903D79" w:rsidP="00EC0883">
            <w:pPr>
              <w:pStyle w:val="TableText"/>
              <w:jc w:val="center"/>
              <w:rPr>
                <w:noProof w:val="0"/>
              </w:rPr>
            </w:pPr>
            <w:r w:rsidRPr="00935E0B">
              <w:rPr>
                <w:noProof w:val="0"/>
              </w:rPr>
              <w:t>(6) Resources required for implementing the selected planned controls.</w:t>
            </w:r>
          </w:p>
          <w:p w:rsidR="00903D79" w:rsidRPr="00935E0B" w:rsidRDefault="00903D79" w:rsidP="00EC0883">
            <w:pPr>
              <w:pStyle w:val="TableText"/>
              <w:jc w:val="center"/>
              <w:rPr>
                <w:noProof w:val="0"/>
              </w:rPr>
            </w:pPr>
            <w:r w:rsidRPr="00935E0B">
              <w:rPr>
                <w:noProof w:val="0"/>
              </w:rPr>
              <w:t>(7) List of team(s) and persons who will be responsible for implementing the new or enhanced controls.</w:t>
            </w:r>
          </w:p>
          <w:p w:rsidR="00903D79" w:rsidRPr="00935E0B" w:rsidRDefault="00903D79" w:rsidP="00EC0883">
            <w:pPr>
              <w:pStyle w:val="TableText"/>
              <w:jc w:val="center"/>
              <w:rPr>
                <w:noProof w:val="0"/>
              </w:rPr>
            </w:pPr>
            <w:r w:rsidRPr="00935E0B">
              <w:rPr>
                <w:noProof w:val="0"/>
              </w:rPr>
              <w:t>(8) Start date and projected end date for implementing for new or enhanced controls.</w:t>
            </w:r>
          </w:p>
          <w:p w:rsidR="00903D79" w:rsidRPr="00935E0B" w:rsidRDefault="00903D79" w:rsidP="00EC0883">
            <w:pPr>
              <w:pStyle w:val="TableText"/>
              <w:jc w:val="center"/>
              <w:rPr>
                <w:noProof w:val="0"/>
                <w:sz w:val="22"/>
              </w:rPr>
            </w:pPr>
            <w:r w:rsidRPr="00935E0B">
              <w:rPr>
                <w:noProof w:val="0"/>
              </w:rPr>
              <w:t>(9) Maintenance requirement for the new or enhanced controls after implementation.</w:t>
            </w:r>
          </w:p>
        </w:tc>
      </w:tr>
    </w:tbl>
    <w:p w:rsidR="00C9128A" w:rsidRPr="00935E0B" w:rsidRDefault="00C9128A" w:rsidP="00C9128A">
      <w:pPr>
        <w:pStyle w:val="BodyCopy"/>
        <w:rPr>
          <w:noProof w:val="0"/>
        </w:rPr>
      </w:pPr>
      <w:r w:rsidRPr="00935E0B">
        <w:rPr>
          <w:noProof w:val="0"/>
        </w:rPr>
        <w:br w:type="page"/>
      </w:r>
    </w:p>
    <w:tbl>
      <w:tblPr>
        <w:tblStyle w:val="TableGrid"/>
        <w:tblW w:w="0" w:type="auto"/>
        <w:tblLook w:val="04A0" w:firstRow="1" w:lastRow="0" w:firstColumn="1" w:lastColumn="0" w:noHBand="0" w:noVBand="1"/>
      </w:tblPr>
      <w:tblGrid>
        <w:gridCol w:w="8516"/>
      </w:tblGrid>
      <w:tr w:rsidR="0070710E" w:rsidRPr="00935E0B" w:rsidTr="00292435">
        <w:tc>
          <w:tcPr>
            <w:tcW w:w="8516" w:type="dxa"/>
            <w:shd w:val="clear" w:color="auto" w:fill="92D050"/>
          </w:tcPr>
          <w:p w:rsidR="0070710E" w:rsidRPr="00935E0B" w:rsidRDefault="0070710E" w:rsidP="00292435">
            <w:pPr>
              <w:pStyle w:val="TableTextBold"/>
              <w:jc w:val="center"/>
              <w:rPr>
                <w:noProof w:val="0"/>
              </w:rPr>
            </w:pPr>
            <w:r w:rsidRPr="00935E0B">
              <w:rPr>
                <w:noProof w:val="0"/>
              </w:rPr>
              <w:t>BOMB THREAT CONTINGENCY PLAN</w:t>
            </w:r>
          </w:p>
          <w:p w:rsidR="0070710E" w:rsidRPr="00935E0B" w:rsidRDefault="0070710E" w:rsidP="00292435">
            <w:pPr>
              <w:pStyle w:val="TableText"/>
              <w:spacing w:after="240"/>
              <w:rPr>
                <w:noProof w:val="0"/>
              </w:rPr>
            </w:pPr>
            <w:r w:rsidRPr="00935E0B">
              <w:rPr>
                <w:noProof w:val="0"/>
              </w:rPr>
              <w:t>In the event that the ABC TOURS corporate office is contacted with a threat of an explosive, chemical, or biological device, the following procedures should be followed in order to alleviate panic and set evacuation in motion.</w:t>
            </w:r>
          </w:p>
          <w:p w:rsidR="0070710E" w:rsidRPr="00935E0B" w:rsidRDefault="0070710E" w:rsidP="00292435">
            <w:pPr>
              <w:pStyle w:val="BodyCopyBold"/>
              <w:spacing w:before="120" w:after="240"/>
              <w:rPr>
                <w:noProof w:val="0"/>
              </w:rPr>
            </w:pPr>
            <w:r w:rsidRPr="00935E0B">
              <w:rPr>
                <w:bCs/>
                <w:noProof w:val="0"/>
              </w:rPr>
              <w:t>During Normal Business Hours</w:t>
            </w:r>
          </w:p>
          <w:p w:rsidR="00AD6681" w:rsidRPr="00935E0B" w:rsidRDefault="0070710E" w:rsidP="00292435">
            <w:pPr>
              <w:pStyle w:val="TableBullet1"/>
              <w:spacing w:before="120" w:after="240"/>
              <w:rPr>
                <w:noProof w:val="0"/>
              </w:rPr>
            </w:pPr>
            <w:r w:rsidRPr="00935E0B">
              <w:rPr>
                <w:noProof w:val="0"/>
              </w:rPr>
              <w:t>Immediately call Emergency</w:t>
            </w:r>
            <w:r w:rsidR="00AD6681" w:rsidRPr="00935E0B">
              <w:rPr>
                <w:noProof w:val="0"/>
              </w:rPr>
              <w:t xml:space="preserve"> and notify t</w:t>
            </w:r>
            <w:r w:rsidR="00292435" w:rsidRPr="00935E0B">
              <w:rPr>
                <w:noProof w:val="0"/>
              </w:rPr>
              <w:t>he authorities of the situation</w:t>
            </w:r>
          </w:p>
          <w:p w:rsidR="00AD6681" w:rsidRPr="00935E0B" w:rsidRDefault="00AD6681" w:rsidP="00292435">
            <w:pPr>
              <w:pStyle w:val="TableBullet1"/>
              <w:spacing w:before="120" w:after="240"/>
              <w:rPr>
                <w:noProof w:val="0"/>
              </w:rPr>
            </w:pPr>
            <w:r w:rsidRPr="00935E0B">
              <w:rPr>
                <w:noProof w:val="0"/>
              </w:rPr>
              <w:t>Immediately report the threat to the nearest avai</w:t>
            </w:r>
            <w:r w:rsidR="0070710E" w:rsidRPr="00935E0B">
              <w:rPr>
                <w:noProof w:val="0"/>
              </w:rPr>
              <w:t xml:space="preserve">lable </w:t>
            </w:r>
            <w:r w:rsidRPr="00935E0B">
              <w:rPr>
                <w:noProof w:val="0"/>
              </w:rPr>
              <w:t>Department Manager so that they may notify other departments of the situation and evacuati</w:t>
            </w:r>
            <w:r w:rsidR="00292435" w:rsidRPr="00935E0B">
              <w:rPr>
                <w:noProof w:val="0"/>
              </w:rPr>
              <w:t>on procedures can get under way</w:t>
            </w:r>
          </w:p>
          <w:p w:rsidR="00AD6681" w:rsidRPr="00935E0B" w:rsidRDefault="0070710E" w:rsidP="00292435">
            <w:pPr>
              <w:pStyle w:val="TableBullet1"/>
              <w:spacing w:before="120" w:after="240"/>
              <w:rPr>
                <w:noProof w:val="0"/>
              </w:rPr>
            </w:pPr>
            <w:r w:rsidRPr="00935E0B">
              <w:rPr>
                <w:noProof w:val="0"/>
              </w:rPr>
              <w:t>Notify ABC</w:t>
            </w:r>
            <w:r w:rsidR="00AD6681" w:rsidRPr="00935E0B">
              <w:rPr>
                <w:noProof w:val="0"/>
              </w:rPr>
              <w:t xml:space="preserve"> </w:t>
            </w:r>
            <w:r w:rsidRPr="00935E0B">
              <w:rPr>
                <w:noProof w:val="0"/>
              </w:rPr>
              <w:t xml:space="preserve">TOURS </w:t>
            </w:r>
            <w:r w:rsidR="00AD6681" w:rsidRPr="00935E0B">
              <w:rPr>
                <w:noProof w:val="0"/>
              </w:rPr>
              <w:t>Building Management so that they are able to contact and notify the other businesses in the building to e</w:t>
            </w:r>
            <w:r w:rsidR="00292435" w:rsidRPr="00935E0B">
              <w:rPr>
                <w:noProof w:val="0"/>
              </w:rPr>
              <w:t>vacuate</w:t>
            </w:r>
          </w:p>
          <w:p w:rsidR="0070710E" w:rsidRPr="00935E0B" w:rsidRDefault="00AD6681" w:rsidP="00292435">
            <w:pPr>
              <w:pStyle w:val="TableBullet1"/>
              <w:spacing w:before="120" w:after="240"/>
              <w:rPr>
                <w:noProof w:val="0"/>
              </w:rPr>
            </w:pPr>
            <w:r w:rsidRPr="00935E0B">
              <w:rPr>
                <w:noProof w:val="0"/>
              </w:rPr>
              <w:t>All personnel are to evacuate the premises and gather at the emergency meeting area so that they can be accounted for.</w:t>
            </w:r>
          </w:p>
          <w:p w:rsidR="0070710E" w:rsidRPr="00935E0B" w:rsidRDefault="0070710E" w:rsidP="00292435">
            <w:pPr>
              <w:pStyle w:val="BodyCopyBold"/>
              <w:spacing w:before="120" w:after="240"/>
              <w:rPr>
                <w:noProof w:val="0"/>
              </w:rPr>
            </w:pPr>
            <w:r w:rsidRPr="00935E0B">
              <w:rPr>
                <w:bCs/>
                <w:noProof w:val="0"/>
              </w:rPr>
              <w:t>During Weekends, Holidays, or Other Non-Working Hours</w:t>
            </w:r>
          </w:p>
          <w:p w:rsidR="00AD6681" w:rsidRPr="00935E0B" w:rsidRDefault="00AD6681" w:rsidP="00292435">
            <w:pPr>
              <w:pStyle w:val="TableBullet1"/>
              <w:spacing w:before="120" w:after="240"/>
              <w:rPr>
                <w:noProof w:val="0"/>
              </w:rPr>
            </w:pPr>
            <w:r w:rsidRPr="00935E0B">
              <w:rPr>
                <w:noProof w:val="0"/>
              </w:rPr>
              <w:t>Immediately call Emergency and notify t</w:t>
            </w:r>
            <w:r w:rsidR="00292435" w:rsidRPr="00935E0B">
              <w:rPr>
                <w:noProof w:val="0"/>
              </w:rPr>
              <w:t>he authorities of the situation</w:t>
            </w:r>
          </w:p>
          <w:p w:rsidR="00AD6681" w:rsidRPr="00935E0B" w:rsidRDefault="00AD6681" w:rsidP="00292435">
            <w:pPr>
              <w:pStyle w:val="TableBullet1"/>
              <w:spacing w:before="120" w:after="240"/>
              <w:rPr>
                <w:noProof w:val="0"/>
              </w:rPr>
            </w:pPr>
            <w:r w:rsidRPr="00935E0B">
              <w:rPr>
                <w:noProof w:val="0"/>
              </w:rPr>
              <w:t xml:space="preserve">Determine if there are any employees still working on the premises and have them </w:t>
            </w:r>
            <w:r w:rsidR="00292435" w:rsidRPr="00935E0B">
              <w:rPr>
                <w:noProof w:val="0"/>
              </w:rPr>
              <w:t>vacate the building immediately</w:t>
            </w:r>
          </w:p>
          <w:p w:rsidR="00AD6681" w:rsidRPr="00935E0B" w:rsidRDefault="00AD6681" w:rsidP="00292435">
            <w:pPr>
              <w:pStyle w:val="TableBullet1"/>
              <w:spacing w:before="120" w:after="240"/>
              <w:rPr>
                <w:noProof w:val="0"/>
              </w:rPr>
            </w:pPr>
            <w:r w:rsidRPr="00935E0B">
              <w:rPr>
                <w:noProof w:val="0"/>
              </w:rPr>
              <w:t>Notify ABC TOURS Building Management so that they are able to contact and notify the other busines</w:t>
            </w:r>
            <w:r w:rsidR="00292435" w:rsidRPr="00935E0B">
              <w:rPr>
                <w:noProof w:val="0"/>
              </w:rPr>
              <w:t>ses in the building to evacuate</w:t>
            </w:r>
          </w:p>
          <w:p w:rsidR="00AD6681" w:rsidRPr="00935E0B" w:rsidRDefault="00AD6681" w:rsidP="00292435">
            <w:pPr>
              <w:pStyle w:val="TableBullet1"/>
              <w:spacing w:before="120" w:after="240"/>
              <w:rPr>
                <w:noProof w:val="0"/>
              </w:rPr>
            </w:pPr>
            <w:r w:rsidRPr="00935E0B">
              <w:rPr>
                <w:noProof w:val="0"/>
              </w:rPr>
              <w:t>Any and all personnel are to evacuate the premises and gather at the emergency meeting area so that they can be accounted for.</w:t>
            </w:r>
          </w:p>
        </w:tc>
      </w:tr>
    </w:tbl>
    <w:p w:rsidR="00C9128A" w:rsidRPr="00935E0B" w:rsidRDefault="00C9128A" w:rsidP="00C9128A">
      <w:pPr>
        <w:pStyle w:val="BodyCopy"/>
        <w:rPr>
          <w:noProof w:val="0"/>
        </w:rPr>
      </w:pPr>
      <w:r w:rsidRPr="00935E0B">
        <w:rPr>
          <w:noProof w:val="0"/>
        </w:rPr>
        <w:br w:type="page"/>
      </w:r>
    </w:p>
    <w:p w:rsidR="002D0810" w:rsidRPr="00935E0B" w:rsidRDefault="002D0810" w:rsidP="002D0810">
      <w:pPr>
        <w:pStyle w:val="ActivityHead"/>
        <w:shd w:val="clear" w:color="auto" w:fill="E36C0A" w:themeFill="accent6" w:themeFillShade="BF"/>
        <w:rPr>
          <w:noProof w:val="0"/>
          <w:color w:val="FFFFFF" w:themeColor="background1"/>
        </w:rPr>
      </w:pPr>
      <w:r w:rsidRPr="00935E0B">
        <w:rPr>
          <w:noProof w:val="0"/>
          <w:color w:val="FFFFFF" w:themeColor="background1"/>
        </w:rPr>
        <w:t>Work Projects</w:t>
      </w:r>
    </w:p>
    <w:p w:rsidR="002D0810" w:rsidRPr="00935E0B" w:rsidRDefault="002D0810" w:rsidP="002D0810">
      <w:pPr>
        <w:pStyle w:val="BodyCopy"/>
        <w:rPr>
          <w:noProof w:val="0"/>
        </w:rPr>
      </w:pPr>
      <w:r w:rsidRPr="00935E0B">
        <w:rPr>
          <w:noProof w:val="0"/>
        </w:rPr>
        <w:t>It is a requirement of this Unit you complete Work Projects as advised by your Trainer. You must submit documentation, suitable evidence or other relevant proof of completion of the project to your Trainer by the agreed date.</w:t>
      </w:r>
    </w:p>
    <w:p w:rsidR="00C9128A" w:rsidRPr="00935E0B" w:rsidRDefault="002D0810" w:rsidP="00C9128A">
      <w:pPr>
        <w:pStyle w:val="ActivityNumbered"/>
      </w:pPr>
      <w:r w:rsidRPr="00935E0B">
        <w:t>2.1</w:t>
      </w:r>
      <w:r w:rsidRPr="00935E0B">
        <w:tab/>
      </w:r>
      <w:r w:rsidR="00824F6C" w:rsidRPr="00935E0B">
        <w:t>Review the 10-step process to developing a Risk Management Plan.</w:t>
      </w:r>
      <w:r w:rsidR="00AD0648" w:rsidRPr="00935E0B">
        <w:t xml:space="preserve"> </w:t>
      </w:r>
    </w:p>
    <w:p w:rsidR="00824F6C" w:rsidRPr="00935E0B" w:rsidRDefault="00AD0648" w:rsidP="00C9128A">
      <w:pPr>
        <w:pStyle w:val="ActivityNumbered"/>
        <w:ind w:firstLine="0"/>
      </w:pPr>
      <w:r w:rsidRPr="00935E0B">
        <w:t>Provide an explanation for each step and how it applies to your organisation.</w:t>
      </w:r>
    </w:p>
    <w:p w:rsidR="00824F6C" w:rsidRPr="00935E0B" w:rsidRDefault="00824F6C" w:rsidP="00C9128A">
      <w:pPr>
        <w:pStyle w:val="Numberedlist1"/>
        <w:numPr>
          <w:ilvl w:val="0"/>
          <w:numId w:val="47"/>
        </w:numPr>
        <w:ind w:left="811" w:hanging="357"/>
      </w:pPr>
      <w:r w:rsidRPr="00935E0B">
        <w:t>Make a commitment, as an o</w:t>
      </w:r>
      <w:r w:rsidR="00C9128A" w:rsidRPr="00935E0B">
        <w:t>rganisation, to risk management</w:t>
      </w:r>
    </w:p>
    <w:p w:rsidR="00824F6C" w:rsidRPr="00935E0B" w:rsidRDefault="00824F6C" w:rsidP="00C9128A">
      <w:pPr>
        <w:pStyle w:val="Numberedlist1"/>
        <w:numPr>
          <w:ilvl w:val="0"/>
          <w:numId w:val="47"/>
        </w:numPr>
        <w:ind w:left="811" w:hanging="357"/>
      </w:pPr>
      <w:r w:rsidRPr="00935E0B">
        <w:t>Identify</w:t>
      </w:r>
      <w:r w:rsidR="00C9128A" w:rsidRPr="00935E0B">
        <w:t xml:space="preserve"> all possible threats and risks</w:t>
      </w:r>
    </w:p>
    <w:p w:rsidR="00824F6C" w:rsidRPr="00935E0B" w:rsidRDefault="00C9128A" w:rsidP="00C9128A">
      <w:pPr>
        <w:pStyle w:val="Numberedlist1"/>
        <w:numPr>
          <w:ilvl w:val="0"/>
          <w:numId w:val="47"/>
        </w:numPr>
        <w:ind w:left="811" w:hanging="357"/>
      </w:pPr>
      <w:r w:rsidRPr="00935E0B">
        <w:t>Assess the level of each risk</w:t>
      </w:r>
    </w:p>
    <w:p w:rsidR="00824F6C" w:rsidRPr="00935E0B" w:rsidRDefault="00824F6C" w:rsidP="00C9128A">
      <w:pPr>
        <w:pStyle w:val="Numberedlist1"/>
        <w:numPr>
          <w:ilvl w:val="0"/>
          <w:numId w:val="47"/>
        </w:numPr>
        <w:ind w:left="811" w:hanging="357"/>
      </w:pPr>
      <w:r w:rsidRPr="00935E0B">
        <w:t>Decide to acce</w:t>
      </w:r>
      <w:r w:rsidR="00C9128A" w:rsidRPr="00935E0B">
        <w:t>pt, treat or transfer each risk</w:t>
      </w:r>
    </w:p>
    <w:p w:rsidR="00824F6C" w:rsidRPr="00935E0B" w:rsidRDefault="00824F6C" w:rsidP="00C9128A">
      <w:pPr>
        <w:pStyle w:val="Numberedlist1"/>
        <w:numPr>
          <w:ilvl w:val="0"/>
          <w:numId w:val="47"/>
        </w:numPr>
        <w:ind w:left="811" w:hanging="357"/>
      </w:pPr>
      <w:r w:rsidRPr="00935E0B">
        <w:t xml:space="preserve">Determine treatment options for all unacceptable </w:t>
      </w:r>
      <w:r w:rsidR="00C9128A" w:rsidRPr="00935E0B">
        <w:t>risks</w:t>
      </w:r>
    </w:p>
    <w:p w:rsidR="00824F6C" w:rsidRPr="00935E0B" w:rsidRDefault="00824F6C" w:rsidP="00C9128A">
      <w:pPr>
        <w:pStyle w:val="Numberedlist1"/>
        <w:numPr>
          <w:ilvl w:val="0"/>
          <w:numId w:val="47"/>
        </w:numPr>
        <w:ind w:left="811" w:hanging="357"/>
      </w:pPr>
      <w:r w:rsidRPr="00935E0B">
        <w:t>Form</w:t>
      </w:r>
      <w:r w:rsidR="00C9128A" w:rsidRPr="00935E0B">
        <w:t>alise your Risk Management Plan</w:t>
      </w:r>
    </w:p>
    <w:p w:rsidR="00824F6C" w:rsidRPr="00935E0B" w:rsidRDefault="00824F6C" w:rsidP="00C9128A">
      <w:pPr>
        <w:pStyle w:val="Numberedlist1"/>
        <w:numPr>
          <w:ilvl w:val="0"/>
          <w:numId w:val="47"/>
        </w:numPr>
        <w:ind w:left="811" w:hanging="357"/>
      </w:pPr>
      <w:r w:rsidRPr="00935E0B">
        <w:t>I</w:t>
      </w:r>
      <w:r w:rsidR="00C9128A" w:rsidRPr="00935E0B">
        <w:t>mplement your treatment options</w:t>
      </w:r>
    </w:p>
    <w:p w:rsidR="00824F6C" w:rsidRPr="00935E0B" w:rsidRDefault="00824F6C" w:rsidP="00C9128A">
      <w:pPr>
        <w:pStyle w:val="Numberedlist1"/>
        <w:numPr>
          <w:ilvl w:val="0"/>
          <w:numId w:val="47"/>
        </w:numPr>
        <w:ind w:left="811" w:hanging="357"/>
      </w:pPr>
      <w:r w:rsidRPr="00935E0B">
        <w:t>Communicate i</w:t>
      </w:r>
      <w:r w:rsidR="00C9128A" w:rsidRPr="00935E0B">
        <w:t>nformation to everyone affected</w:t>
      </w:r>
    </w:p>
    <w:p w:rsidR="00824F6C" w:rsidRPr="00935E0B" w:rsidRDefault="00824F6C" w:rsidP="00C9128A">
      <w:pPr>
        <w:pStyle w:val="Numberedlist1"/>
        <w:numPr>
          <w:ilvl w:val="0"/>
          <w:numId w:val="47"/>
        </w:numPr>
        <w:ind w:left="811" w:hanging="357"/>
      </w:pPr>
      <w:r w:rsidRPr="00935E0B">
        <w:t>Review your Risk</w:t>
      </w:r>
      <w:r w:rsidR="00C9128A" w:rsidRPr="00935E0B">
        <w:t xml:space="preserve"> Management Plan after 6 months</w:t>
      </w:r>
    </w:p>
    <w:p w:rsidR="00824F6C" w:rsidRPr="00935E0B" w:rsidRDefault="00824F6C" w:rsidP="00C9128A">
      <w:pPr>
        <w:pStyle w:val="Numberedlist1"/>
        <w:numPr>
          <w:ilvl w:val="0"/>
          <w:numId w:val="47"/>
        </w:numPr>
        <w:ind w:left="811" w:hanging="357"/>
      </w:pPr>
      <w:r w:rsidRPr="00935E0B">
        <w:t>Identify any new risks and update your plan.</w:t>
      </w:r>
    </w:p>
    <w:p w:rsidR="005449F6" w:rsidRPr="00935E0B" w:rsidRDefault="002D0810" w:rsidP="00C9128A">
      <w:pPr>
        <w:pStyle w:val="ActivityNumbered"/>
        <w:rPr>
          <w:szCs w:val="24"/>
        </w:rPr>
      </w:pPr>
      <w:r w:rsidRPr="00935E0B">
        <w:t>2.2.</w:t>
      </w:r>
      <w:r w:rsidRPr="00935E0B">
        <w:tab/>
      </w:r>
      <w:r w:rsidR="005449F6" w:rsidRPr="00935E0B">
        <w:t xml:space="preserve">Does your organisation have a similar Risk Management Plan? How is it set out? Why do you think it is structured in this way? </w:t>
      </w:r>
    </w:p>
    <w:p w:rsidR="00DD0FC7" w:rsidRPr="00935E0B" w:rsidRDefault="00DD0FC7" w:rsidP="00C9128A">
      <w:pPr>
        <w:pStyle w:val="ActivityNumbered"/>
        <w:rPr>
          <w:szCs w:val="24"/>
        </w:rPr>
      </w:pPr>
      <w:r w:rsidRPr="00935E0B">
        <w:t>2.3.</w:t>
      </w:r>
      <w:r w:rsidRPr="00935E0B">
        <w:tab/>
        <w:t xml:space="preserve">Does your organisation have a similar Contingency Plan? How is it set out? Why do you think it is structured in this way? </w:t>
      </w:r>
    </w:p>
    <w:p w:rsidR="000C7962" w:rsidRPr="00935E0B" w:rsidRDefault="000C7962" w:rsidP="000C7962">
      <w:pPr>
        <w:pStyle w:val="BodyCopyBold"/>
        <w:rPr>
          <w:noProof w:val="0"/>
          <w:szCs w:val="22"/>
        </w:rPr>
      </w:pPr>
      <w:r w:rsidRPr="00935E0B">
        <w:rPr>
          <w:noProof w:val="0"/>
          <w:szCs w:val="22"/>
        </w:rPr>
        <w:t>Activity</w:t>
      </w:r>
    </w:p>
    <w:p w:rsidR="002D0810" w:rsidRPr="00935E0B" w:rsidRDefault="000C7962" w:rsidP="00633675">
      <w:pPr>
        <w:pStyle w:val="BodyCopyBold"/>
        <w:spacing w:after="240"/>
        <w:rPr>
          <w:b w:val="0"/>
          <w:noProof w:val="0"/>
          <w:szCs w:val="22"/>
        </w:rPr>
      </w:pPr>
      <w:r w:rsidRPr="00935E0B">
        <w:rPr>
          <w:b w:val="0"/>
          <w:noProof w:val="0"/>
          <w:szCs w:val="22"/>
        </w:rPr>
        <w:t>Obtain a copy of your businesses current risk management policy. Provide an overview of how it is set out and what sections it contains. How well has this document served the organisation? Is there any detail on prev</w:t>
      </w:r>
      <w:r w:rsidR="00633675" w:rsidRPr="00935E0B">
        <w:rPr>
          <w:b w:val="0"/>
          <w:noProof w:val="0"/>
          <w:szCs w:val="22"/>
        </w:rPr>
        <w:t xml:space="preserve">ious risk management policies? </w:t>
      </w:r>
    </w:p>
    <w:p w:rsidR="002D0810" w:rsidRPr="00935E0B" w:rsidRDefault="002D0810" w:rsidP="002D0810">
      <w:pPr>
        <w:pStyle w:val="ActivityBottom"/>
        <w:rPr>
          <w:noProof w:val="0"/>
        </w:rPr>
      </w:pPr>
    </w:p>
    <w:p w:rsidR="002D0810" w:rsidRPr="00935E0B" w:rsidRDefault="002D0810" w:rsidP="002D0810">
      <w:pPr>
        <w:rPr>
          <w:rFonts w:ascii="Helvetica" w:eastAsia="Calibri" w:hAnsi="Helvetica" w:cs="Calibri"/>
          <w:szCs w:val="16"/>
          <w:lang w:eastAsia="ar-SA"/>
        </w:rPr>
      </w:pPr>
      <w:r w:rsidRPr="00935E0B">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935E0B" w:rsidTr="00633675">
        <w:trPr>
          <w:trHeight w:val="3790"/>
        </w:trPr>
        <w:tc>
          <w:tcPr>
            <w:tcW w:w="9242" w:type="dxa"/>
            <w:shd w:val="clear" w:color="auto" w:fill="F2F2F2" w:themeFill="background1" w:themeFillShade="F2"/>
          </w:tcPr>
          <w:p w:rsidR="002D0810" w:rsidRPr="00935E0B" w:rsidRDefault="002D0810" w:rsidP="002D0810">
            <w:pPr>
              <w:pStyle w:val="Heading2"/>
              <w:outlineLvl w:val="1"/>
            </w:pPr>
            <w:r w:rsidRPr="00935E0B">
              <w:t>Summary</w:t>
            </w:r>
          </w:p>
          <w:p w:rsidR="00882210" w:rsidRPr="00935E0B" w:rsidRDefault="00DA70E7" w:rsidP="00882210">
            <w:pPr>
              <w:pStyle w:val="SumaryHeading3"/>
              <w:rPr>
                <w:highlight w:val="yellow"/>
              </w:rPr>
            </w:pPr>
            <w:fldSimple w:instr=" REF  Element2  \* MERGEFORMAT ">
              <w:sdt>
                <w:sdtPr>
                  <w:alias w:val="Element2"/>
                  <w:tag w:val="Element2"/>
                  <w:id w:val="1158112244"/>
                  <w:placeholder>
                    <w:docPart w:val="540B9A4C310A480E9D9D9C09EF7F9E3F"/>
                  </w:placeholder>
                </w:sdtPr>
                <w:sdtEndPr/>
                <w:sdtContent>
                  <w:r w:rsidRPr="00935E0B">
                    <w:t>Prepare risk management strategies</w:t>
                  </w:r>
                </w:sdtContent>
              </w:sdt>
            </w:fldSimple>
          </w:p>
          <w:p w:rsidR="00CE27D8" w:rsidRPr="00935E0B" w:rsidRDefault="00CE27D8" w:rsidP="00CE27D8">
            <w:pPr>
              <w:pStyle w:val="TableText"/>
              <w:rPr>
                <w:noProof w:val="0"/>
              </w:rPr>
            </w:pPr>
            <w:r w:rsidRPr="00935E0B">
              <w:rPr>
                <w:noProof w:val="0"/>
              </w:rPr>
              <w:t>When preparing risk management strategies it is important to</w:t>
            </w:r>
            <w:r w:rsidR="00334812" w:rsidRPr="00935E0B">
              <w:rPr>
                <w:noProof w:val="0"/>
              </w:rPr>
              <w:t>:</w:t>
            </w:r>
            <w:r w:rsidRPr="00935E0B">
              <w:rPr>
                <w:noProof w:val="0"/>
              </w:rPr>
              <w:t xml:space="preserve"> </w:t>
            </w:r>
          </w:p>
          <w:p w:rsidR="00CE27D8" w:rsidRPr="00935E0B" w:rsidRDefault="00CE27D8" w:rsidP="00633675">
            <w:pPr>
              <w:pStyle w:val="TableBullet1"/>
              <w:rPr>
                <w:noProof w:val="0"/>
              </w:rPr>
            </w:pPr>
            <w:r w:rsidRPr="00935E0B">
              <w:rPr>
                <w:noProof w:val="0"/>
              </w:rPr>
              <w:t>Develop a written operational risk management policy following the protocols of an acceptable template</w:t>
            </w:r>
          </w:p>
          <w:p w:rsidR="00CE27D8" w:rsidRPr="00935E0B" w:rsidRDefault="00CE27D8" w:rsidP="00633675">
            <w:pPr>
              <w:pStyle w:val="TableBullet1"/>
              <w:rPr>
                <w:noProof w:val="0"/>
              </w:rPr>
            </w:pPr>
            <w:r w:rsidRPr="00935E0B">
              <w:rPr>
                <w:noProof w:val="0"/>
              </w:rPr>
              <w:t xml:space="preserve">Ensure risk management plans have been developed in written form following the 10 </w:t>
            </w:r>
            <w:r w:rsidR="00633675" w:rsidRPr="00935E0B">
              <w:rPr>
                <w:noProof w:val="0"/>
              </w:rPr>
              <w:t>step process</w:t>
            </w:r>
          </w:p>
          <w:p w:rsidR="00CE27D8" w:rsidRPr="00935E0B" w:rsidRDefault="00CE27D8" w:rsidP="00633675">
            <w:pPr>
              <w:pStyle w:val="TableBullet1"/>
              <w:rPr>
                <w:noProof w:val="0"/>
              </w:rPr>
            </w:pPr>
            <w:r w:rsidRPr="00935E0B">
              <w:rPr>
                <w:noProof w:val="0"/>
              </w:rPr>
              <w:t xml:space="preserve">Developed operational contingency plans in written form which are understandable to all staff and </w:t>
            </w:r>
            <w:r w:rsidR="000312E7" w:rsidRPr="00935E0B">
              <w:rPr>
                <w:noProof w:val="0"/>
              </w:rPr>
              <w:t>can be tested in the workplace</w:t>
            </w:r>
          </w:p>
          <w:p w:rsidR="002D0810" w:rsidRPr="00935E0B" w:rsidRDefault="002D0810" w:rsidP="00CE27D8">
            <w:pPr>
              <w:pStyle w:val="Bullet2"/>
              <w:numPr>
                <w:ilvl w:val="0"/>
                <w:numId w:val="0"/>
              </w:numPr>
              <w:ind w:left="357"/>
              <w:rPr>
                <w:lang w:val="en-AU"/>
              </w:rPr>
            </w:pPr>
          </w:p>
        </w:tc>
      </w:tr>
    </w:tbl>
    <w:p w:rsidR="00560383" w:rsidRPr="00935E0B" w:rsidRDefault="00560383" w:rsidP="00027D9E">
      <w:pPr>
        <w:rPr>
          <w:rFonts w:ascii="Helvetica" w:hAnsi="Helvetica"/>
          <w:b/>
          <w:color w:val="45545F"/>
          <w:sz w:val="60"/>
        </w:rPr>
        <w:sectPr w:rsidR="00560383" w:rsidRPr="00935E0B" w:rsidSect="006D7E9B">
          <w:headerReference w:type="even" r:id="rId74"/>
          <w:footerReference w:type="even" r:id="rId75"/>
          <w:pgSz w:w="11906" w:h="16838"/>
          <w:pgMar w:top="1440" w:right="1440" w:bottom="1440" w:left="1440" w:header="708" w:footer="324" w:gutter="0"/>
          <w:cols w:space="708"/>
          <w:docGrid w:linePitch="360"/>
        </w:sectPr>
      </w:pPr>
      <w:r w:rsidRPr="00935E0B">
        <w:rPr>
          <w:rFonts w:ascii="Helvetica" w:hAnsi="Helvetica"/>
        </w:rPr>
        <w:br w:type="page"/>
      </w:r>
    </w:p>
    <w:p w:rsidR="0012258E" w:rsidRPr="00935E0B" w:rsidRDefault="0012258E" w:rsidP="0012258E">
      <w:pPr>
        <w:pStyle w:val="Heading1"/>
      </w:pPr>
      <w:bookmarkStart w:id="48" w:name="_Toc370805492"/>
      <w:bookmarkStart w:id="49" w:name="_Toc425708237"/>
      <w:r w:rsidRPr="00935E0B">
        <w:t>Element 3</w:t>
      </w:r>
      <w:r w:rsidR="00574872" w:rsidRPr="00935E0B">
        <w:t xml:space="preserve">: </w:t>
      </w:r>
      <w:r w:rsidRPr="00935E0B">
        <w:br/>
      </w:r>
      <w:bookmarkEnd w:id="48"/>
      <w:sdt>
        <w:sdtPr>
          <w:alias w:val="Element3"/>
          <w:tag w:val="Element3"/>
          <w:id w:val="-1127626186"/>
          <w:placeholder>
            <w:docPart w:val="521CEB595FEA4E09A9A63A5239A14484"/>
          </w:placeholder>
        </w:sdtPr>
        <w:sdtEndPr/>
        <w:sdtContent>
          <w:r w:rsidR="003F7AF7" w:rsidRPr="00935E0B">
            <w:t>Communicate risk management strategies</w:t>
          </w:r>
        </w:sdtContent>
      </w:sdt>
      <w:bookmarkEnd w:id="49"/>
    </w:p>
    <w:p w:rsidR="0012258E" w:rsidRPr="00935E0B" w:rsidRDefault="0012258E" w:rsidP="0012258E">
      <w:pPr>
        <w:pStyle w:val="Heading2"/>
      </w:pPr>
      <w:r w:rsidRPr="00935E0B">
        <w:t>3.1</w:t>
      </w:r>
      <w:r w:rsidRPr="00935E0B">
        <w:tab/>
      </w:r>
      <w:fldSimple w:instr=" REF  Criteria31  \* MERGEFORMAT ">
        <w:sdt>
          <w:sdtPr>
            <w:alias w:val="Criteria31"/>
            <w:tag w:val="Criteria31"/>
            <w:id w:val="179713790"/>
            <w:placeholder>
              <w:docPart w:val="74865625849241F4A50969C6EFB2BBFE"/>
            </w:placeholder>
          </w:sdtPr>
          <w:sdtEndPr/>
          <w:sdtContent>
            <w:r w:rsidR="00DA70E7" w:rsidRPr="00DA70E7">
              <w:rPr>
                <w:rStyle w:val="PlaceholderText"/>
                <w:color w:val="45545F"/>
              </w:rPr>
              <w:t xml:space="preserve">Inform staff of operational risk </w:t>
            </w:r>
            <w:r w:rsidR="00DA70E7" w:rsidRPr="00935E0B">
              <w:t>management and contingency plans</w:t>
            </w:r>
          </w:sdtContent>
        </w:sdt>
      </w:fldSimple>
    </w:p>
    <w:p w:rsidR="00D4005D" w:rsidRPr="00935E0B" w:rsidRDefault="00D4005D" w:rsidP="00D4005D">
      <w:pPr>
        <w:pStyle w:val="Heading3"/>
      </w:pPr>
      <w:r w:rsidRPr="00935E0B">
        <w:t>Introduction</w:t>
      </w:r>
    </w:p>
    <w:p w:rsidR="00D074E4" w:rsidRPr="00935E0B" w:rsidRDefault="00F20EBA" w:rsidP="00D4005D">
      <w:pPr>
        <w:pStyle w:val="BodyCopy"/>
        <w:rPr>
          <w:noProof w:val="0"/>
        </w:rPr>
      </w:pPr>
      <w:r w:rsidRPr="00935E0B">
        <w:rPr>
          <w:noProof w:val="0"/>
        </w:rPr>
        <w:t xml:space="preserve">The management of Operational Risk is not </w:t>
      </w:r>
      <w:r w:rsidR="00D074E4" w:rsidRPr="00935E0B">
        <w:rPr>
          <w:noProof w:val="0"/>
        </w:rPr>
        <w:t xml:space="preserve">just </w:t>
      </w:r>
      <w:r w:rsidRPr="00935E0B">
        <w:rPr>
          <w:noProof w:val="0"/>
        </w:rPr>
        <w:t xml:space="preserve">a job for senior management. Its success depends on </w:t>
      </w:r>
      <w:r w:rsidR="00D074E4" w:rsidRPr="00935E0B">
        <w:rPr>
          <w:noProof w:val="0"/>
        </w:rPr>
        <w:t xml:space="preserve">the involvement of all staff in the business. Encouraging this involvement is critical and the best way to make this happen is through an ongoing and honest provision of information. Staff who are informed will feel part of the Risk Management process and will be better able to implement appropriate actions in support of it. </w:t>
      </w:r>
      <w:r w:rsidR="006636E3" w:rsidRPr="00935E0B">
        <w:rPr>
          <w:noProof w:val="0"/>
        </w:rPr>
        <w:t xml:space="preserve">Staff will have valuable </w:t>
      </w:r>
      <w:r w:rsidR="00D43819" w:rsidRPr="00935E0B">
        <w:rPr>
          <w:noProof w:val="0"/>
        </w:rPr>
        <w:t>first-hand</w:t>
      </w:r>
      <w:r w:rsidR="006636E3" w:rsidRPr="00935E0B">
        <w:rPr>
          <w:noProof w:val="0"/>
        </w:rPr>
        <w:t xml:space="preserve"> knowledge of many areas relevant to risk management such as:</w:t>
      </w:r>
    </w:p>
    <w:p w:rsidR="00C47A47" w:rsidRPr="00935E0B" w:rsidRDefault="006636E3" w:rsidP="00D4005D">
      <w:pPr>
        <w:pStyle w:val="Bullet1"/>
      </w:pPr>
      <w:r w:rsidRPr="00935E0B">
        <w:t>Issues with work practices and procedures</w:t>
      </w:r>
    </w:p>
    <w:p w:rsidR="00C47A47" w:rsidRPr="00935E0B" w:rsidRDefault="006636E3" w:rsidP="00D4005D">
      <w:pPr>
        <w:pStyle w:val="Bullet1"/>
      </w:pPr>
      <w:r w:rsidRPr="00935E0B">
        <w:t>Faults with equipment and venue facilities</w:t>
      </w:r>
    </w:p>
    <w:p w:rsidR="00C47A47" w:rsidRPr="00935E0B" w:rsidRDefault="006636E3" w:rsidP="00D4005D">
      <w:pPr>
        <w:pStyle w:val="Bullet1"/>
      </w:pPr>
      <w:r w:rsidRPr="00935E0B">
        <w:t>Design and layout of work areas</w:t>
      </w:r>
    </w:p>
    <w:p w:rsidR="006636E3" w:rsidRPr="00935E0B" w:rsidRDefault="006636E3" w:rsidP="00D4005D">
      <w:pPr>
        <w:pStyle w:val="Bullet1"/>
      </w:pPr>
      <w:r w:rsidRPr="00935E0B">
        <w:t>The type</w:t>
      </w:r>
      <w:r w:rsidR="008774F8" w:rsidRPr="00935E0B">
        <w:t>,</w:t>
      </w:r>
      <w:r w:rsidRPr="00935E0B">
        <w:t xml:space="preserve"> seriousness and frequency of possible risk events</w:t>
      </w:r>
      <w:r w:rsidR="00543A39" w:rsidRPr="00935E0B">
        <w:t>.</w:t>
      </w:r>
    </w:p>
    <w:p w:rsidR="00D074E4" w:rsidRPr="00935E0B" w:rsidRDefault="00961063" w:rsidP="00961063">
      <w:pPr>
        <w:pStyle w:val="Heading3"/>
      </w:pPr>
      <w:r w:rsidRPr="00935E0B">
        <w:t>Providing and explaining written copies of plans</w:t>
      </w:r>
    </w:p>
    <w:p w:rsidR="00E018A9" w:rsidRPr="00935E0B" w:rsidRDefault="00FB5851" w:rsidP="00AE1D06">
      <w:pPr>
        <w:pStyle w:val="BodyCopy"/>
        <w:rPr>
          <w:noProof w:val="0"/>
        </w:rPr>
      </w:pPr>
      <w:r w:rsidRPr="00935E0B">
        <w:rPr>
          <w:noProof w:val="0"/>
        </w:rPr>
        <w:t xml:space="preserve">How do staff access Risk Management </w:t>
      </w:r>
      <w:r w:rsidR="00436C95" w:rsidRPr="00935E0B">
        <w:rPr>
          <w:noProof w:val="0"/>
        </w:rPr>
        <w:t xml:space="preserve">and Contingency </w:t>
      </w:r>
      <w:r w:rsidRPr="00935E0B">
        <w:rPr>
          <w:noProof w:val="0"/>
        </w:rPr>
        <w:t xml:space="preserve">Plans? </w:t>
      </w:r>
    </w:p>
    <w:p w:rsidR="00E018A9" w:rsidRPr="00935E0B" w:rsidRDefault="00FB5851" w:rsidP="00AE1D06">
      <w:pPr>
        <w:pStyle w:val="BodyCopy"/>
        <w:rPr>
          <w:noProof w:val="0"/>
        </w:rPr>
      </w:pPr>
      <w:r w:rsidRPr="00935E0B">
        <w:rPr>
          <w:noProof w:val="0"/>
        </w:rPr>
        <w:t>Does a business make it easy for staff to understand what is required of them</w:t>
      </w:r>
      <w:r w:rsidR="00E018A9" w:rsidRPr="00935E0B">
        <w:rPr>
          <w:noProof w:val="0"/>
        </w:rPr>
        <w:t xml:space="preserve"> in the Risk Management </w:t>
      </w:r>
      <w:r w:rsidR="00436C95" w:rsidRPr="00935E0B">
        <w:rPr>
          <w:noProof w:val="0"/>
        </w:rPr>
        <w:t xml:space="preserve">and Contingency </w:t>
      </w:r>
      <w:r w:rsidR="00E018A9" w:rsidRPr="00935E0B">
        <w:rPr>
          <w:noProof w:val="0"/>
        </w:rPr>
        <w:t>Process?</w:t>
      </w:r>
    </w:p>
    <w:p w:rsidR="00586B9D" w:rsidRPr="00935E0B" w:rsidRDefault="006B3C02" w:rsidP="00AE1D06">
      <w:pPr>
        <w:pStyle w:val="BodyCopy"/>
        <w:rPr>
          <w:noProof w:val="0"/>
        </w:rPr>
      </w:pPr>
      <w:r w:rsidRPr="00935E0B">
        <w:rPr>
          <w:lang w:val="en-US" w:eastAsia="en-US"/>
        </w:rPr>
        <w:drawing>
          <wp:anchor distT="0" distB="0" distL="114300" distR="114300" simplePos="0" relativeHeight="251719680" behindDoc="0" locked="0" layoutInCell="1" allowOverlap="1">
            <wp:simplePos x="0" y="0"/>
            <wp:positionH relativeFrom="column">
              <wp:posOffset>3980815</wp:posOffset>
            </wp:positionH>
            <wp:positionV relativeFrom="paragraph">
              <wp:posOffset>390525</wp:posOffset>
            </wp:positionV>
            <wp:extent cx="1650365" cy="1128395"/>
            <wp:effectExtent l="0" t="0" r="0" b="0"/>
            <wp:wrapSquare wrapText="bothSides"/>
            <wp:docPr id="22" name="Picture 22" descr="I:\Overseas Projects\PHOTOS\2014\Shutterstock 25-a-day\shutterstock_1228253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verseas Projects\PHOTOS\2014\Shutterstock 25-a-day\shutterstock_122825389.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650365" cy="1128395"/>
                    </a:xfrm>
                    <a:prstGeom prst="rect">
                      <a:avLst/>
                    </a:prstGeom>
                    <a:noFill/>
                    <a:ln>
                      <a:noFill/>
                    </a:ln>
                  </pic:spPr>
                </pic:pic>
              </a:graphicData>
            </a:graphic>
          </wp:anchor>
        </w:drawing>
      </w:r>
      <w:r w:rsidR="00E07707" w:rsidRPr="00935E0B">
        <w:rPr>
          <w:noProof w:val="0"/>
        </w:rPr>
        <w:t xml:space="preserve">Risk Management Plans </w:t>
      </w:r>
      <w:r w:rsidR="0095125D" w:rsidRPr="00935E0B">
        <w:rPr>
          <w:noProof w:val="0"/>
        </w:rPr>
        <w:t xml:space="preserve">and Contingency Plans </w:t>
      </w:r>
      <w:r w:rsidR="00E07707" w:rsidRPr="00935E0B">
        <w:rPr>
          <w:noProof w:val="0"/>
        </w:rPr>
        <w:t xml:space="preserve">need to be made available to all staff and adequate explanation needs to be provided to ensure everyone understands their role and how they should contribute to this. </w:t>
      </w:r>
    </w:p>
    <w:p w:rsidR="008774F8" w:rsidRPr="00935E0B" w:rsidRDefault="00E07707" w:rsidP="00AE1D06">
      <w:pPr>
        <w:pStyle w:val="BodyCopy"/>
        <w:rPr>
          <w:noProof w:val="0"/>
        </w:rPr>
      </w:pPr>
      <w:r w:rsidRPr="00935E0B">
        <w:rPr>
          <w:noProof w:val="0"/>
        </w:rPr>
        <w:t>The normal process today would be to have the plan accessible via a company intranet</w:t>
      </w:r>
      <w:r w:rsidR="00F6117E" w:rsidRPr="00935E0B">
        <w:rPr>
          <w:noProof w:val="0"/>
        </w:rPr>
        <w:t xml:space="preserve"> and clear contact details for specialist staff who can provide further explanation and context.</w:t>
      </w:r>
      <w:r w:rsidR="00586B9D" w:rsidRPr="00935E0B">
        <w:rPr>
          <w:noProof w:val="0"/>
        </w:rPr>
        <w:t xml:space="preserve"> Where an intranet is not available hard </w:t>
      </w:r>
      <w:r w:rsidR="00795D3C" w:rsidRPr="00935E0B">
        <w:rPr>
          <w:noProof w:val="0"/>
        </w:rPr>
        <w:t xml:space="preserve">written </w:t>
      </w:r>
      <w:r w:rsidR="00586B9D" w:rsidRPr="00935E0B">
        <w:rPr>
          <w:noProof w:val="0"/>
        </w:rPr>
        <w:t>copies of these plans may be stored with other company policies, procedures and operational plans.</w:t>
      </w:r>
    </w:p>
    <w:p w:rsidR="00AE1D06" w:rsidRPr="00935E0B" w:rsidRDefault="003F0D10" w:rsidP="00384548">
      <w:pPr>
        <w:pStyle w:val="BodyCopy"/>
        <w:rPr>
          <w:rFonts w:eastAsiaTheme="majorEastAsia" w:cstheme="majorBidi"/>
          <w:b/>
          <w:bCs/>
          <w:noProof w:val="0"/>
          <w:color w:val="45545F"/>
          <w:sz w:val="28"/>
        </w:rPr>
      </w:pPr>
      <w:r w:rsidRPr="00935E0B">
        <w:rPr>
          <w:noProof w:val="0"/>
        </w:rPr>
        <w:t>Whi</w:t>
      </w:r>
      <w:r w:rsidR="00E8503E" w:rsidRPr="00935E0B">
        <w:rPr>
          <w:noProof w:val="0"/>
        </w:rPr>
        <w:t xml:space="preserve">lst an organisation may </w:t>
      </w:r>
      <w:r w:rsidR="00795D3C" w:rsidRPr="00935E0B">
        <w:rPr>
          <w:noProof w:val="0"/>
        </w:rPr>
        <w:t xml:space="preserve">have </w:t>
      </w:r>
      <w:r w:rsidRPr="00935E0B">
        <w:rPr>
          <w:noProof w:val="0"/>
        </w:rPr>
        <w:t>plan</w:t>
      </w:r>
      <w:r w:rsidR="00795D3C" w:rsidRPr="00935E0B">
        <w:rPr>
          <w:noProof w:val="0"/>
        </w:rPr>
        <w:t>s in place they are</w:t>
      </w:r>
      <w:r w:rsidRPr="00935E0B">
        <w:rPr>
          <w:noProof w:val="0"/>
        </w:rPr>
        <w:t xml:space="preserve"> useless unl</w:t>
      </w:r>
      <w:r w:rsidR="00795D3C" w:rsidRPr="00935E0B">
        <w:rPr>
          <w:noProof w:val="0"/>
        </w:rPr>
        <w:t>ess staff have access to them</w:t>
      </w:r>
      <w:r w:rsidRPr="00935E0B">
        <w:rPr>
          <w:noProof w:val="0"/>
        </w:rPr>
        <w:t>, are able to understand and imp</w:t>
      </w:r>
      <w:r w:rsidR="00795D3C" w:rsidRPr="00935E0B">
        <w:rPr>
          <w:noProof w:val="0"/>
        </w:rPr>
        <w:t>lement them</w:t>
      </w:r>
      <w:r w:rsidRPr="00935E0B">
        <w:rPr>
          <w:noProof w:val="0"/>
        </w:rPr>
        <w:t>.</w:t>
      </w:r>
      <w:r w:rsidR="00125114" w:rsidRPr="00935E0B">
        <w:rPr>
          <w:noProof w:val="0"/>
        </w:rPr>
        <w:t xml:space="preserve"> It’s important that the each section o</w:t>
      </w:r>
      <w:r w:rsidR="00217D2C" w:rsidRPr="00935E0B">
        <w:rPr>
          <w:noProof w:val="0"/>
        </w:rPr>
        <w:t xml:space="preserve">f the Risk Management Contingency Plans </w:t>
      </w:r>
      <w:r w:rsidR="00D43819" w:rsidRPr="00935E0B">
        <w:rPr>
          <w:noProof w:val="0"/>
        </w:rPr>
        <w:t>is</w:t>
      </w:r>
      <w:r w:rsidR="00217D2C" w:rsidRPr="00935E0B">
        <w:rPr>
          <w:noProof w:val="0"/>
        </w:rPr>
        <w:t xml:space="preserve"> e</w:t>
      </w:r>
      <w:r w:rsidR="00125114" w:rsidRPr="00935E0B">
        <w:rPr>
          <w:noProof w:val="0"/>
        </w:rPr>
        <w:t>xplained to staff and they understand what it means for them, their department and t</w:t>
      </w:r>
      <w:r w:rsidR="00483CF8" w:rsidRPr="00935E0B">
        <w:rPr>
          <w:noProof w:val="0"/>
        </w:rPr>
        <w:t>heir organisation.  Key content</w:t>
      </w:r>
      <w:r w:rsidR="00125114" w:rsidRPr="00935E0B">
        <w:rPr>
          <w:noProof w:val="0"/>
        </w:rPr>
        <w:t xml:space="preserve"> will relate directly to</w:t>
      </w:r>
      <w:r w:rsidR="008B4654" w:rsidRPr="00935E0B">
        <w:rPr>
          <w:noProof w:val="0"/>
        </w:rPr>
        <w:t xml:space="preserve"> specific job roles more than others.</w:t>
      </w:r>
      <w:r w:rsidR="004F530A" w:rsidRPr="00935E0B">
        <w:rPr>
          <w:noProof w:val="0"/>
        </w:rPr>
        <w:t xml:space="preserve"> Whilst content </w:t>
      </w:r>
      <w:r w:rsidR="00D70089" w:rsidRPr="00935E0B">
        <w:rPr>
          <w:noProof w:val="0"/>
        </w:rPr>
        <w:t xml:space="preserve">like the hierarchy of controls and </w:t>
      </w:r>
      <w:r w:rsidR="009A1D84" w:rsidRPr="00935E0B">
        <w:rPr>
          <w:noProof w:val="0"/>
        </w:rPr>
        <w:t xml:space="preserve">incident </w:t>
      </w:r>
      <w:r w:rsidR="00D70089" w:rsidRPr="00935E0B">
        <w:rPr>
          <w:noProof w:val="0"/>
        </w:rPr>
        <w:t>reporting will r</w:t>
      </w:r>
      <w:r w:rsidR="009A1D84" w:rsidRPr="00935E0B">
        <w:rPr>
          <w:noProof w:val="0"/>
        </w:rPr>
        <w:t>elate to all staff, contingency planning will relate to the specific job role and department.</w:t>
      </w:r>
      <w:r w:rsidR="00AE1D06" w:rsidRPr="00935E0B">
        <w:rPr>
          <w:noProof w:val="0"/>
        </w:rPr>
        <w:br w:type="page"/>
      </w:r>
    </w:p>
    <w:p w:rsidR="00FB5851" w:rsidRPr="00935E0B" w:rsidRDefault="00FB5851" w:rsidP="00FB5851">
      <w:pPr>
        <w:pStyle w:val="Heading3"/>
      </w:pPr>
      <w:r w:rsidRPr="00935E0B">
        <w:t>Advising on the introduction of plans</w:t>
      </w:r>
    </w:p>
    <w:p w:rsidR="00FB5851" w:rsidRPr="00935E0B" w:rsidRDefault="00D47D4C" w:rsidP="00AE1D06">
      <w:pPr>
        <w:pStyle w:val="BodyCopy"/>
        <w:rPr>
          <w:noProof w:val="0"/>
        </w:rPr>
      </w:pPr>
      <w:r w:rsidRPr="00935E0B">
        <w:rPr>
          <w:noProof w:val="0"/>
        </w:rPr>
        <w:t xml:space="preserve">The introduction of </w:t>
      </w:r>
      <w:r w:rsidR="00493A30" w:rsidRPr="00935E0B">
        <w:rPr>
          <w:noProof w:val="0"/>
        </w:rPr>
        <w:t xml:space="preserve">the </w:t>
      </w:r>
      <w:r w:rsidRPr="00935E0B">
        <w:rPr>
          <w:noProof w:val="0"/>
        </w:rPr>
        <w:t xml:space="preserve">Risk Management </w:t>
      </w:r>
      <w:r w:rsidR="00927FD7" w:rsidRPr="00935E0B">
        <w:rPr>
          <w:noProof w:val="0"/>
        </w:rPr>
        <w:t xml:space="preserve">and Contingency </w:t>
      </w:r>
      <w:r w:rsidR="00F44B46" w:rsidRPr="00935E0B">
        <w:rPr>
          <w:noProof w:val="0"/>
        </w:rPr>
        <w:t>Plans provide</w:t>
      </w:r>
      <w:r w:rsidRPr="00935E0B">
        <w:rPr>
          <w:noProof w:val="0"/>
        </w:rPr>
        <w:t xml:space="preserve"> a business with an opportunity to ensure a high level of consultation with affected staff before any plan is finalised and also to engage people at an early stage of implementation so that they are fully committed and involved. N</w:t>
      </w:r>
      <w:r w:rsidR="00FA50C0" w:rsidRPr="00935E0B">
        <w:rPr>
          <w:noProof w:val="0"/>
        </w:rPr>
        <w:t>o</w:t>
      </w:r>
      <w:r w:rsidRPr="00935E0B">
        <w:rPr>
          <w:noProof w:val="0"/>
        </w:rPr>
        <w:t xml:space="preserve">tice should </w:t>
      </w:r>
      <w:r w:rsidR="00FB5851" w:rsidRPr="00935E0B">
        <w:rPr>
          <w:noProof w:val="0"/>
        </w:rPr>
        <w:t xml:space="preserve">also </w:t>
      </w:r>
      <w:r w:rsidRPr="00935E0B">
        <w:rPr>
          <w:noProof w:val="0"/>
        </w:rPr>
        <w:t>be given that a Risk Management Plan is being developed by the relevant area of the business and ar</w:t>
      </w:r>
      <w:r w:rsidR="00FB5851" w:rsidRPr="00935E0B">
        <w:rPr>
          <w:noProof w:val="0"/>
        </w:rPr>
        <w:t xml:space="preserve">rangements made to organise any input people may wish to make. </w:t>
      </w:r>
    </w:p>
    <w:p w:rsidR="00FB5851" w:rsidRPr="00935E0B" w:rsidRDefault="00FB5851" w:rsidP="00FB5851">
      <w:pPr>
        <w:pStyle w:val="Heading3"/>
      </w:pPr>
      <w:r w:rsidRPr="00935E0B">
        <w:t xml:space="preserve">Procedures for notification of risk situations </w:t>
      </w:r>
    </w:p>
    <w:p w:rsidR="00B15261" w:rsidRPr="00935E0B" w:rsidRDefault="00B15261" w:rsidP="00B805F0">
      <w:pPr>
        <w:pStyle w:val="BodyCopy"/>
        <w:rPr>
          <w:noProof w:val="0"/>
        </w:rPr>
      </w:pPr>
      <w:r w:rsidRPr="00935E0B">
        <w:rPr>
          <w:noProof w:val="0"/>
        </w:rPr>
        <w:t xml:space="preserve">The Risk Management </w:t>
      </w:r>
      <w:r w:rsidR="00EA14DF" w:rsidRPr="00935E0B">
        <w:rPr>
          <w:noProof w:val="0"/>
        </w:rPr>
        <w:t xml:space="preserve">and Contingency </w:t>
      </w:r>
      <w:r w:rsidRPr="00935E0B">
        <w:rPr>
          <w:noProof w:val="0"/>
        </w:rPr>
        <w:t xml:space="preserve">Plans should include a section on ensuring that any situations which arise which are likely to cause a risk are reported immediately. This will require clear easily followed procedures for notifying relevant personnel within the business so that steps can be taken. </w:t>
      </w:r>
      <w:r w:rsidR="00B43212" w:rsidRPr="00935E0B">
        <w:rPr>
          <w:noProof w:val="0"/>
        </w:rPr>
        <w:t xml:space="preserve">Risk may be notified in the following ways: </w:t>
      </w:r>
    </w:p>
    <w:p w:rsidR="00B43212" w:rsidRPr="00935E0B" w:rsidRDefault="00384548" w:rsidP="00B805F0">
      <w:pPr>
        <w:pStyle w:val="BodyCopy"/>
        <w:rPr>
          <w:noProof w:val="0"/>
        </w:rPr>
      </w:pPr>
      <w:r w:rsidRPr="00935E0B">
        <w:rPr>
          <w:lang w:val="en-US" w:eastAsia="en-US"/>
        </w:rPr>
        <w:drawing>
          <wp:anchor distT="0" distB="0" distL="114300" distR="114300" simplePos="0" relativeHeight="251718656" behindDoc="0" locked="0" layoutInCell="1" allowOverlap="1">
            <wp:simplePos x="0" y="0"/>
            <wp:positionH relativeFrom="column">
              <wp:posOffset>17780</wp:posOffset>
            </wp:positionH>
            <wp:positionV relativeFrom="paragraph">
              <wp:posOffset>17145</wp:posOffset>
            </wp:positionV>
            <wp:extent cx="1917700" cy="1278890"/>
            <wp:effectExtent l="0" t="0" r="0" b="0"/>
            <wp:wrapSquare wrapText="bothSides"/>
            <wp:docPr id="20" name="Picture 20" descr="I:\Overseas Projects\PHOTOS\2012\Front office 2012\shutterstock_292919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2\Front office 2012\shutterstock_29291959.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17700" cy="1278890"/>
                    </a:xfrm>
                    <a:prstGeom prst="rect">
                      <a:avLst/>
                    </a:prstGeom>
                    <a:noFill/>
                    <a:ln>
                      <a:noFill/>
                    </a:ln>
                  </pic:spPr>
                </pic:pic>
              </a:graphicData>
            </a:graphic>
          </wp:anchor>
        </w:drawing>
      </w:r>
      <w:r w:rsidR="00B43212" w:rsidRPr="00935E0B">
        <w:rPr>
          <w:noProof w:val="0"/>
        </w:rPr>
        <w:t xml:space="preserve">A verbal report to a supervisor - this will be most appropriate in situations where urgent action is needed and the </w:t>
      </w:r>
      <w:r w:rsidR="00D43819" w:rsidRPr="00935E0B">
        <w:rPr>
          <w:noProof w:val="0"/>
        </w:rPr>
        <w:t>issues are</w:t>
      </w:r>
      <w:r w:rsidR="00B43212" w:rsidRPr="00935E0B">
        <w:rPr>
          <w:noProof w:val="0"/>
        </w:rPr>
        <w:t xml:space="preserve"> escalated to ensure steps are taken. In such cases all staff will need to appreciate the urgency of taking this action and supervisory staff shall likewise be clear on their responsibilities to prioritise such requests.</w:t>
      </w:r>
      <w:r w:rsidR="00B805F0" w:rsidRPr="00935E0B">
        <w:rPr>
          <w:noProof w:val="0"/>
          <w:lang w:eastAsia="en-AU"/>
        </w:rPr>
        <w:t xml:space="preserve"> </w:t>
      </w:r>
    </w:p>
    <w:p w:rsidR="0068701F" w:rsidRPr="00935E0B" w:rsidRDefault="00B43212" w:rsidP="00B805F0">
      <w:pPr>
        <w:pStyle w:val="BodyCopy"/>
        <w:rPr>
          <w:noProof w:val="0"/>
        </w:rPr>
      </w:pPr>
      <w:r w:rsidRPr="00935E0B">
        <w:rPr>
          <w:noProof w:val="0"/>
        </w:rPr>
        <w:t xml:space="preserve">Completion of a report form - such reports could include a formal request for action which needs to be completed by a staff member (with assistance </w:t>
      </w:r>
      <w:r w:rsidR="00D43819" w:rsidRPr="00935E0B">
        <w:rPr>
          <w:noProof w:val="0"/>
        </w:rPr>
        <w:t>from</w:t>
      </w:r>
      <w:r w:rsidRPr="00935E0B">
        <w:rPr>
          <w:noProof w:val="0"/>
        </w:rPr>
        <w:t xml:space="preserve"> a supervisor) In some organisations, in order to speed up the process, specially designed </w:t>
      </w:r>
      <w:r w:rsidR="00FA50C0" w:rsidRPr="00935E0B">
        <w:rPr>
          <w:noProof w:val="0"/>
        </w:rPr>
        <w:t xml:space="preserve">brightly coloured </w:t>
      </w:r>
      <w:r w:rsidRPr="00935E0B">
        <w:rPr>
          <w:noProof w:val="0"/>
        </w:rPr>
        <w:t xml:space="preserve">post it notes have been developed which </w:t>
      </w:r>
      <w:r w:rsidR="00FA50C0" w:rsidRPr="00935E0B">
        <w:rPr>
          <w:noProof w:val="0"/>
        </w:rPr>
        <w:t xml:space="preserve">can be placed on faulty equipment or in an area of risk to alert others to it and ensure that it has been reported. </w:t>
      </w:r>
      <w:r w:rsidR="0068701F" w:rsidRPr="00935E0B">
        <w:rPr>
          <w:noProof w:val="0"/>
        </w:rPr>
        <w:t xml:space="preserve">This form should include the nature and </w:t>
      </w:r>
      <w:r w:rsidR="00D43819" w:rsidRPr="00935E0B">
        <w:rPr>
          <w:noProof w:val="0"/>
        </w:rPr>
        <w:t>location</w:t>
      </w:r>
      <w:r w:rsidR="0068701F" w:rsidRPr="00935E0B">
        <w:rPr>
          <w:noProof w:val="0"/>
        </w:rPr>
        <w:t xml:space="preserve"> of the hazard, who it was reported to, what action was taken and whether the risk has already been </w:t>
      </w:r>
      <w:r w:rsidR="00AE1D06" w:rsidRPr="00935E0B">
        <w:rPr>
          <w:noProof w:val="0"/>
        </w:rPr>
        <w:t>dealt with. (</w:t>
      </w:r>
      <w:r w:rsidR="00D43819" w:rsidRPr="00935E0B">
        <w:rPr>
          <w:noProof w:val="0"/>
        </w:rPr>
        <w:t>See</w:t>
      </w:r>
      <w:r w:rsidR="00AE1D06" w:rsidRPr="00935E0B">
        <w:rPr>
          <w:noProof w:val="0"/>
        </w:rPr>
        <w:t xml:space="preserve"> example below)</w:t>
      </w:r>
    </w:p>
    <w:p w:rsidR="00AE1D06" w:rsidRPr="00935E0B" w:rsidRDefault="00AE1D06">
      <w:pPr>
        <w:rPr>
          <w:rFonts w:ascii="Helvetica" w:eastAsia="Calibri" w:hAnsi="Helvetica" w:cs="Calibri"/>
          <w:szCs w:val="16"/>
          <w:lang w:eastAsia="ar-SA"/>
        </w:rPr>
      </w:pPr>
      <w:r w:rsidRPr="00935E0B">
        <w:rPr>
          <w:rFonts w:ascii="Helvetica" w:hAnsi="Helvetic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0"/>
      </w:tblGrid>
      <w:tr w:rsidR="0068701F" w:rsidRPr="00935E0B" w:rsidTr="00F04730">
        <w:tc>
          <w:tcPr>
            <w:tcW w:w="8720" w:type="dxa"/>
            <w:shd w:val="clear" w:color="auto" w:fill="CCCCCC"/>
          </w:tcPr>
          <w:p w:rsidR="0068701F" w:rsidRPr="00935E0B" w:rsidRDefault="0068701F" w:rsidP="00AE1D06">
            <w:pPr>
              <w:pStyle w:val="Heading4"/>
              <w:jc w:val="center"/>
              <w:rPr>
                <w:i w:val="0"/>
                <w:sz w:val="28"/>
                <w:szCs w:val="28"/>
              </w:rPr>
            </w:pPr>
            <w:r w:rsidRPr="00935E0B">
              <w:rPr>
                <w:i w:val="0"/>
                <w:sz w:val="28"/>
                <w:szCs w:val="28"/>
              </w:rPr>
              <w:t>Sample Hazard Report Form</w:t>
            </w:r>
          </w:p>
          <w:p w:rsidR="0068701F" w:rsidRPr="00935E0B" w:rsidRDefault="0068701F" w:rsidP="00384548">
            <w:pPr>
              <w:pStyle w:val="BodyText"/>
              <w:ind w:left="357" w:hanging="357"/>
              <w:rPr>
                <w:rFonts w:ascii="Helvetica" w:hAnsi="Helvetica"/>
                <w:b/>
                <w:sz w:val="20"/>
              </w:rPr>
            </w:pPr>
            <w:r w:rsidRPr="00935E0B">
              <w:rPr>
                <w:rFonts w:ascii="Helvetica" w:hAnsi="Helvetica"/>
                <w:b/>
                <w:sz w:val="20"/>
              </w:rPr>
              <w:t xml:space="preserve">1 </w:t>
            </w:r>
            <w:r w:rsidRPr="00935E0B">
              <w:rPr>
                <w:rFonts w:ascii="Helvetica" w:hAnsi="Helvetica"/>
                <w:b/>
                <w:sz w:val="20"/>
              </w:rPr>
              <w:tab/>
              <w:t>Brief description of Hazard/Health and Safety issue: (Include details, if any, of immediate action taken to ensure the safety of persons who may be affected.)</w:t>
            </w:r>
          </w:p>
        </w:tc>
      </w:tr>
      <w:tr w:rsidR="0068701F" w:rsidRPr="00935E0B" w:rsidTr="00F04730">
        <w:tc>
          <w:tcPr>
            <w:tcW w:w="8720" w:type="dxa"/>
          </w:tcPr>
          <w:p w:rsidR="0068701F" w:rsidRPr="00935E0B" w:rsidRDefault="0068701F" w:rsidP="00F04730">
            <w:pPr>
              <w:pStyle w:val="BodyText"/>
              <w:rPr>
                <w:rFonts w:ascii="Helvetica" w:hAnsi="Helvetica"/>
                <w:sz w:val="20"/>
              </w:rPr>
            </w:pPr>
          </w:p>
        </w:tc>
      </w:tr>
      <w:tr w:rsidR="0068701F" w:rsidRPr="00935E0B" w:rsidTr="00F04730">
        <w:tc>
          <w:tcPr>
            <w:tcW w:w="8720" w:type="dxa"/>
          </w:tcPr>
          <w:p w:rsidR="0068701F" w:rsidRPr="00935E0B" w:rsidRDefault="0068701F" w:rsidP="00F04730">
            <w:pPr>
              <w:pStyle w:val="BodyText"/>
              <w:rPr>
                <w:rFonts w:ascii="Helvetica" w:hAnsi="Helvetica"/>
                <w:sz w:val="20"/>
              </w:rPr>
            </w:pPr>
          </w:p>
        </w:tc>
      </w:tr>
      <w:tr w:rsidR="0068701F" w:rsidRPr="00935E0B" w:rsidTr="00F04730">
        <w:tc>
          <w:tcPr>
            <w:tcW w:w="8720" w:type="dxa"/>
            <w:tcBorders>
              <w:bottom w:val="single" w:sz="4" w:space="0" w:color="auto"/>
            </w:tcBorders>
          </w:tcPr>
          <w:p w:rsidR="0068701F" w:rsidRPr="00935E0B" w:rsidRDefault="0068701F" w:rsidP="00F04730">
            <w:pPr>
              <w:pStyle w:val="BodyText"/>
              <w:rPr>
                <w:rFonts w:ascii="Helvetica" w:hAnsi="Helvetica"/>
                <w:sz w:val="20"/>
              </w:rPr>
            </w:pPr>
          </w:p>
        </w:tc>
      </w:tr>
      <w:tr w:rsidR="0068701F" w:rsidRPr="00935E0B" w:rsidTr="00F04730">
        <w:tc>
          <w:tcPr>
            <w:tcW w:w="8720" w:type="dxa"/>
            <w:shd w:val="clear" w:color="auto" w:fill="CCCCCC"/>
          </w:tcPr>
          <w:p w:rsidR="0068701F" w:rsidRPr="00935E0B" w:rsidRDefault="00384548" w:rsidP="00384548">
            <w:pPr>
              <w:pStyle w:val="BodyText"/>
              <w:ind w:left="357" w:hanging="357"/>
              <w:rPr>
                <w:rFonts w:ascii="Helvetica" w:hAnsi="Helvetica"/>
                <w:sz w:val="20"/>
              </w:rPr>
            </w:pPr>
            <w:r w:rsidRPr="00935E0B">
              <w:rPr>
                <w:rFonts w:ascii="Helvetica" w:hAnsi="Helvetica"/>
                <w:b/>
                <w:sz w:val="20"/>
              </w:rPr>
              <w:t>2.</w:t>
            </w:r>
            <w:r w:rsidR="0068701F" w:rsidRPr="00935E0B">
              <w:rPr>
                <w:rFonts w:ascii="Helvetica" w:hAnsi="Helvetica"/>
                <w:b/>
                <w:sz w:val="20"/>
              </w:rPr>
              <w:tab/>
              <w:t>Where is the hazard located in the workplace?</w:t>
            </w:r>
          </w:p>
        </w:tc>
      </w:tr>
      <w:tr w:rsidR="0068701F" w:rsidRPr="00935E0B" w:rsidTr="00F04730">
        <w:tc>
          <w:tcPr>
            <w:tcW w:w="8720" w:type="dxa"/>
          </w:tcPr>
          <w:p w:rsidR="0068701F" w:rsidRPr="00935E0B" w:rsidRDefault="0068701F" w:rsidP="00F04730">
            <w:pPr>
              <w:pStyle w:val="BodyText"/>
              <w:rPr>
                <w:rFonts w:ascii="Helvetica" w:hAnsi="Helvetica"/>
                <w:sz w:val="20"/>
              </w:rPr>
            </w:pPr>
          </w:p>
        </w:tc>
      </w:tr>
      <w:tr w:rsidR="0068701F" w:rsidRPr="00935E0B" w:rsidTr="00F04730">
        <w:tc>
          <w:tcPr>
            <w:tcW w:w="8720" w:type="dxa"/>
            <w:tcBorders>
              <w:bottom w:val="single" w:sz="4" w:space="0" w:color="auto"/>
            </w:tcBorders>
          </w:tcPr>
          <w:p w:rsidR="0068701F" w:rsidRPr="00935E0B" w:rsidRDefault="0068701F" w:rsidP="00F04730">
            <w:pPr>
              <w:pStyle w:val="BodyText"/>
              <w:rPr>
                <w:rFonts w:ascii="Helvetica" w:hAnsi="Helvetica"/>
                <w:sz w:val="20"/>
              </w:rPr>
            </w:pPr>
          </w:p>
        </w:tc>
      </w:tr>
      <w:tr w:rsidR="0068701F" w:rsidRPr="00935E0B" w:rsidTr="00F04730">
        <w:tc>
          <w:tcPr>
            <w:tcW w:w="8720" w:type="dxa"/>
            <w:shd w:val="clear" w:color="auto" w:fill="CCCCCC"/>
          </w:tcPr>
          <w:p w:rsidR="0068701F" w:rsidRPr="00935E0B" w:rsidRDefault="0068701F" w:rsidP="00384548">
            <w:pPr>
              <w:pStyle w:val="BodyText"/>
              <w:ind w:left="357" w:hanging="357"/>
              <w:rPr>
                <w:rFonts w:ascii="Helvetica" w:hAnsi="Helvetica"/>
                <w:sz w:val="20"/>
              </w:rPr>
            </w:pPr>
            <w:r w:rsidRPr="00935E0B">
              <w:rPr>
                <w:rFonts w:ascii="Helvetica" w:hAnsi="Helvetica"/>
                <w:b/>
                <w:sz w:val="20"/>
              </w:rPr>
              <w:t xml:space="preserve">3. </w:t>
            </w:r>
            <w:r w:rsidRPr="00935E0B">
              <w:rPr>
                <w:rFonts w:ascii="Helvetica" w:hAnsi="Helvetica"/>
                <w:b/>
                <w:sz w:val="20"/>
              </w:rPr>
              <w:tab/>
              <w:t>Time/date hazard identified</w:t>
            </w:r>
          </w:p>
        </w:tc>
      </w:tr>
      <w:tr w:rsidR="0068701F" w:rsidRPr="00935E0B" w:rsidTr="00F04730">
        <w:tc>
          <w:tcPr>
            <w:tcW w:w="8720" w:type="dxa"/>
            <w:tcBorders>
              <w:bottom w:val="single" w:sz="4" w:space="0" w:color="auto"/>
            </w:tcBorders>
          </w:tcPr>
          <w:p w:rsidR="0068701F" w:rsidRPr="00935E0B" w:rsidRDefault="0068701F" w:rsidP="00F04730">
            <w:pPr>
              <w:pStyle w:val="BodyText"/>
              <w:rPr>
                <w:rFonts w:ascii="Helvetica" w:hAnsi="Helvetica"/>
                <w:sz w:val="20"/>
              </w:rPr>
            </w:pPr>
            <w:r w:rsidRPr="00935E0B">
              <w:rPr>
                <w:rFonts w:ascii="Helvetica" w:hAnsi="Helvetica"/>
                <w:sz w:val="20"/>
              </w:rPr>
              <w:t>Date:  ___/___/___</w:t>
            </w:r>
            <w:r w:rsidRPr="00935E0B">
              <w:rPr>
                <w:rFonts w:ascii="Helvetica" w:hAnsi="Helvetica"/>
                <w:sz w:val="20"/>
              </w:rPr>
              <w:tab/>
              <w:t>Time:</w:t>
            </w:r>
            <w:r w:rsidRPr="00935E0B">
              <w:rPr>
                <w:rFonts w:ascii="Helvetica" w:hAnsi="Helvetica"/>
                <w:sz w:val="20"/>
              </w:rPr>
              <w:tab/>
              <w:t>am/pm</w:t>
            </w:r>
          </w:p>
        </w:tc>
      </w:tr>
      <w:tr w:rsidR="0068701F" w:rsidRPr="00935E0B" w:rsidTr="00F04730">
        <w:tc>
          <w:tcPr>
            <w:tcW w:w="8720" w:type="dxa"/>
            <w:shd w:val="clear" w:color="auto" w:fill="CCCCCC"/>
          </w:tcPr>
          <w:p w:rsidR="0068701F" w:rsidRPr="00935E0B" w:rsidRDefault="0068701F" w:rsidP="00384548">
            <w:pPr>
              <w:pStyle w:val="BodyText"/>
              <w:ind w:left="357" w:hanging="357"/>
              <w:rPr>
                <w:rFonts w:ascii="Helvetica" w:hAnsi="Helvetica"/>
                <w:sz w:val="20"/>
              </w:rPr>
            </w:pPr>
            <w:r w:rsidRPr="00935E0B">
              <w:rPr>
                <w:rFonts w:ascii="Helvetica" w:hAnsi="Helvetica"/>
                <w:b/>
                <w:sz w:val="20"/>
              </w:rPr>
              <w:t>4.</w:t>
            </w:r>
            <w:r w:rsidRPr="00935E0B">
              <w:rPr>
                <w:rFonts w:ascii="Helvetica" w:hAnsi="Helvetica"/>
                <w:b/>
                <w:sz w:val="20"/>
              </w:rPr>
              <w:tab/>
              <w:t>Recommended action to fix hazard/issue</w:t>
            </w:r>
          </w:p>
        </w:tc>
      </w:tr>
      <w:tr w:rsidR="0068701F" w:rsidRPr="00935E0B" w:rsidTr="00F04730">
        <w:tc>
          <w:tcPr>
            <w:tcW w:w="8720" w:type="dxa"/>
          </w:tcPr>
          <w:p w:rsidR="0068701F" w:rsidRPr="00935E0B" w:rsidRDefault="0068701F" w:rsidP="00F04730">
            <w:pPr>
              <w:pStyle w:val="BodyText"/>
              <w:rPr>
                <w:rFonts w:ascii="Helvetica" w:hAnsi="Helvetica"/>
                <w:sz w:val="20"/>
              </w:rPr>
            </w:pPr>
          </w:p>
        </w:tc>
      </w:tr>
      <w:tr w:rsidR="0068701F" w:rsidRPr="00935E0B" w:rsidTr="00F04730">
        <w:tc>
          <w:tcPr>
            <w:tcW w:w="8720" w:type="dxa"/>
          </w:tcPr>
          <w:p w:rsidR="0068701F" w:rsidRPr="00935E0B" w:rsidRDefault="0068701F" w:rsidP="00F04730">
            <w:pPr>
              <w:pStyle w:val="BodyText"/>
              <w:rPr>
                <w:rFonts w:ascii="Helvetica" w:hAnsi="Helvetica"/>
                <w:sz w:val="20"/>
              </w:rPr>
            </w:pPr>
          </w:p>
        </w:tc>
      </w:tr>
      <w:tr w:rsidR="0068701F" w:rsidRPr="00935E0B" w:rsidTr="00F04730">
        <w:tc>
          <w:tcPr>
            <w:tcW w:w="8720" w:type="dxa"/>
          </w:tcPr>
          <w:p w:rsidR="0068701F" w:rsidRPr="00935E0B" w:rsidRDefault="0068701F" w:rsidP="00F04730">
            <w:pPr>
              <w:pStyle w:val="BodyText"/>
              <w:rPr>
                <w:rFonts w:ascii="Helvetica" w:hAnsi="Helvetica"/>
                <w:sz w:val="20"/>
              </w:rPr>
            </w:pPr>
          </w:p>
        </w:tc>
      </w:tr>
      <w:tr w:rsidR="0068701F" w:rsidRPr="00935E0B" w:rsidTr="00F04730">
        <w:tc>
          <w:tcPr>
            <w:tcW w:w="8720" w:type="dxa"/>
            <w:tcBorders>
              <w:bottom w:val="single" w:sz="4" w:space="0" w:color="auto"/>
            </w:tcBorders>
          </w:tcPr>
          <w:p w:rsidR="0068701F" w:rsidRPr="00935E0B" w:rsidRDefault="0068701F" w:rsidP="00F04730">
            <w:pPr>
              <w:pStyle w:val="BodyText"/>
              <w:rPr>
                <w:rFonts w:ascii="Helvetica" w:hAnsi="Helvetica"/>
                <w:sz w:val="20"/>
              </w:rPr>
            </w:pPr>
          </w:p>
        </w:tc>
      </w:tr>
      <w:tr w:rsidR="0068701F" w:rsidRPr="00935E0B" w:rsidTr="00F04730">
        <w:tc>
          <w:tcPr>
            <w:tcW w:w="8720" w:type="dxa"/>
            <w:shd w:val="clear" w:color="auto" w:fill="CCCCCC"/>
          </w:tcPr>
          <w:p w:rsidR="0068701F" w:rsidRPr="00935E0B" w:rsidRDefault="0068701F" w:rsidP="00384548">
            <w:pPr>
              <w:pStyle w:val="BodyText"/>
              <w:ind w:left="357" w:hanging="357"/>
              <w:rPr>
                <w:rFonts w:ascii="Helvetica" w:hAnsi="Helvetica"/>
                <w:sz w:val="20"/>
              </w:rPr>
            </w:pPr>
            <w:r w:rsidRPr="00935E0B">
              <w:rPr>
                <w:rFonts w:ascii="Helvetica" w:hAnsi="Helvetica"/>
                <w:b/>
                <w:sz w:val="20"/>
              </w:rPr>
              <w:t xml:space="preserve">5. </w:t>
            </w:r>
            <w:r w:rsidRPr="00935E0B">
              <w:rPr>
                <w:rFonts w:ascii="Helvetica" w:hAnsi="Helvetica"/>
                <w:b/>
                <w:sz w:val="20"/>
              </w:rPr>
              <w:tab/>
              <w:t>Reported to Workplace Health and Safety Representative (WHSR)</w:t>
            </w:r>
          </w:p>
        </w:tc>
      </w:tr>
      <w:tr w:rsidR="0068701F" w:rsidRPr="00935E0B" w:rsidTr="00F04730">
        <w:tc>
          <w:tcPr>
            <w:tcW w:w="8720" w:type="dxa"/>
          </w:tcPr>
          <w:p w:rsidR="0068701F" w:rsidRPr="00935E0B" w:rsidRDefault="0068701F" w:rsidP="00F04730">
            <w:pPr>
              <w:pStyle w:val="BodyText"/>
              <w:rPr>
                <w:rFonts w:ascii="Helvetica" w:hAnsi="Helvetica"/>
                <w:sz w:val="20"/>
              </w:rPr>
            </w:pPr>
          </w:p>
        </w:tc>
      </w:tr>
      <w:tr w:rsidR="0068701F" w:rsidRPr="00935E0B" w:rsidTr="00F04730">
        <w:tc>
          <w:tcPr>
            <w:tcW w:w="8720" w:type="dxa"/>
          </w:tcPr>
          <w:p w:rsidR="0068701F" w:rsidRPr="00935E0B" w:rsidRDefault="0068701F" w:rsidP="00F04730">
            <w:pPr>
              <w:pStyle w:val="BodyText"/>
              <w:rPr>
                <w:rFonts w:ascii="Helvetica" w:hAnsi="Helvetica"/>
                <w:sz w:val="20"/>
              </w:rPr>
            </w:pPr>
          </w:p>
        </w:tc>
      </w:tr>
      <w:tr w:rsidR="0068701F" w:rsidRPr="00935E0B" w:rsidTr="00F04730">
        <w:tc>
          <w:tcPr>
            <w:tcW w:w="8720" w:type="dxa"/>
            <w:tcBorders>
              <w:bottom w:val="single" w:sz="4" w:space="0" w:color="auto"/>
            </w:tcBorders>
          </w:tcPr>
          <w:p w:rsidR="0068701F" w:rsidRPr="00935E0B" w:rsidRDefault="0068701F" w:rsidP="00F04730">
            <w:pPr>
              <w:pStyle w:val="BodyText"/>
              <w:rPr>
                <w:rFonts w:ascii="Helvetica" w:hAnsi="Helvetica"/>
                <w:sz w:val="20"/>
              </w:rPr>
            </w:pPr>
          </w:p>
        </w:tc>
      </w:tr>
      <w:tr w:rsidR="0068701F" w:rsidRPr="00935E0B" w:rsidTr="00F04730">
        <w:tc>
          <w:tcPr>
            <w:tcW w:w="8720" w:type="dxa"/>
            <w:shd w:val="clear" w:color="auto" w:fill="CCCCCC"/>
          </w:tcPr>
          <w:p w:rsidR="0068701F" w:rsidRPr="00935E0B" w:rsidRDefault="0068701F" w:rsidP="00384548">
            <w:pPr>
              <w:pStyle w:val="BodyText"/>
              <w:ind w:left="357" w:hanging="357"/>
              <w:rPr>
                <w:rFonts w:ascii="Helvetica" w:hAnsi="Helvetica"/>
                <w:b/>
                <w:sz w:val="20"/>
              </w:rPr>
            </w:pPr>
            <w:r w:rsidRPr="00935E0B">
              <w:rPr>
                <w:rFonts w:ascii="Helvetica" w:hAnsi="Helvetica"/>
                <w:b/>
                <w:sz w:val="20"/>
              </w:rPr>
              <w:t xml:space="preserve">6. </w:t>
            </w:r>
            <w:r w:rsidRPr="00935E0B">
              <w:rPr>
                <w:rFonts w:ascii="Helvetica" w:hAnsi="Helvetica"/>
                <w:b/>
                <w:sz w:val="20"/>
              </w:rPr>
              <w:tab/>
              <w:t>Has the hazard/issue been addressed? YES/NO</w:t>
            </w:r>
          </w:p>
        </w:tc>
      </w:tr>
      <w:tr w:rsidR="0068701F" w:rsidRPr="00935E0B" w:rsidTr="00F04730">
        <w:tc>
          <w:tcPr>
            <w:tcW w:w="8720" w:type="dxa"/>
            <w:shd w:val="clear" w:color="auto" w:fill="CCCCCC"/>
          </w:tcPr>
          <w:p w:rsidR="0068701F" w:rsidRPr="00935E0B" w:rsidRDefault="0068701F" w:rsidP="00384548">
            <w:pPr>
              <w:pStyle w:val="BodyText"/>
              <w:ind w:left="357" w:hanging="357"/>
              <w:rPr>
                <w:rFonts w:ascii="Helvetica" w:hAnsi="Helvetica"/>
                <w:b/>
                <w:sz w:val="20"/>
              </w:rPr>
            </w:pPr>
            <w:r w:rsidRPr="00935E0B">
              <w:rPr>
                <w:rFonts w:ascii="Helvetica" w:hAnsi="Helvetica"/>
                <w:b/>
                <w:sz w:val="20"/>
              </w:rPr>
              <w:t xml:space="preserve">7. </w:t>
            </w:r>
            <w:r w:rsidRPr="00935E0B">
              <w:rPr>
                <w:rFonts w:ascii="Helvetica" w:hAnsi="Helvetica"/>
                <w:b/>
                <w:sz w:val="20"/>
              </w:rPr>
              <w:tab/>
              <w:t>Do you consider the issue/hazard fixed?</w:t>
            </w:r>
            <w:r w:rsidRPr="00935E0B">
              <w:rPr>
                <w:rFonts w:ascii="Helvetica" w:hAnsi="Helvetica"/>
                <w:b/>
                <w:sz w:val="20"/>
              </w:rPr>
              <w:tab/>
              <w:t>YES/NO</w:t>
            </w:r>
          </w:p>
        </w:tc>
      </w:tr>
      <w:tr w:rsidR="0068701F" w:rsidRPr="00935E0B" w:rsidTr="00F04730">
        <w:tc>
          <w:tcPr>
            <w:tcW w:w="8720" w:type="dxa"/>
            <w:shd w:val="clear" w:color="auto" w:fill="CCCCCC"/>
          </w:tcPr>
          <w:p w:rsidR="0068701F" w:rsidRPr="00935E0B" w:rsidRDefault="0068701F" w:rsidP="00F04730">
            <w:pPr>
              <w:pStyle w:val="BodyText"/>
              <w:rPr>
                <w:rFonts w:ascii="Helvetica" w:hAnsi="Helvetica"/>
                <w:b/>
                <w:sz w:val="20"/>
              </w:rPr>
            </w:pPr>
            <w:r w:rsidRPr="00935E0B">
              <w:rPr>
                <w:rFonts w:ascii="Helvetica" w:hAnsi="Helvetica"/>
                <w:b/>
                <w:sz w:val="20"/>
              </w:rPr>
              <w:t>Signature:</w:t>
            </w:r>
          </w:p>
        </w:tc>
      </w:tr>
      <w:tr w:rsidR="0068701F" w:rsidRPr="00935E0B" w:rsidTr="00F04730">
        <w:tc>
          <w:tcPr>
            <w:tcW w:w="8720" w:type="dxa"/>
            <w:shd w:val="clear" w:color="auto" w:fill="CCCCCC"/>
          </w:tcPr>
          <w:p w:rsidR="0068701F" w:rsidRPr="00935E0B" w:rsidRDefault="0068701F" w:rsidP="00F04730">
            <w:pPr>
              <w:pStyle w:val="BodyText"/>
              <w:rPr>
                <w:rFonts w:ascii="Helvetica" w:hAnsi="Helvetica"/>
                <w:b/>
                <w:sz w:val="20"/>
              </w:rPr>
            </w:pPr>
            <w:r w:rsidRPr="00935E0B">
              <w:rPr>
                <w:rFonts w:ascii="Helvetica" w:hAnsi="Helvetica"/>
                <w:b/>
                <w:sz w:val="20"/>
              </w:rPr>
              <w:t>Date: ___/___/___</w:t>
            </w:r>
          </w:p>
        </w:tc>
      </w:tr>
    </w:tbl>
    <w:p w:rsidR="00B43212" w:rsidRPr="00935E0B" w:rsidRDefault="00B43212" w:rsidP="00384548">
      <w:pPr>
        <w:pStyle w:val="BodyCopy"/>
        <w:rPr>
          <w:noProof w:val="0"/>
        </w:rPr>
      </w:pPr>
    </w:p>
    <w:p w:rsidR="00B43212" w:rsidRPr="00935E0B" w:rsidRDefault="00B43212" w:rsidP="00384548">
      <w:pPr>
        <w:pStyle w:val="BodyCopy"/>
        <w:rPr>
          <w:noProof w:val="0"/>
        </w:rPr>
      </w:pPr>
      <w:r w:rsidRPr="00935E0B">
        <w:rPr>
          <w:noProof w:val="0"/>
        </w:rPr>
        <w:t>Having the issue raise</w:t>
      </w:r>
      <w:r w:rsidR="00FA50C0" w:rsidRPr="00935E0B">
        <w:rPr>
          <w:noProof w:val="0"/>
        </w:rPr>
        <w:t>d</w:t>
      </w:r>
      <w:r w:rsidRPr="00935E0B">
        <w:rPr>
          <w:noProof w:val="0"/>
        </w:rPr>
        <w:t xml:space="preserve"> at a staff meeting</w:t>
      </w:r>
      <w:r w:rsidR="00FA50C0" w:rsidRPr="00935E0B">
        <w:rPr>
          <w:noProof w:val="0"/>
        </w:rPr>
        <w:t xml:space="preserve"> - staff meetings offer a good opportunity for people to outline areas of risk they may have encountered and which they are concerned by. In this case the minutes of the meeting would record the likely risk and also what steps have been agreed on to deal with it. </w:t>
      </w:r>
    </w:p>
    <w:p w:rsidR="00FA50C0" w:rsidRPr="00935E0B" w:rsidRDefault="009E17E5" w:rsidP="00384548">
      <w:pPr>
        <w:pStyle w:val="BodyCopy"/>
        <w:rPr>
          <w:noProof w:val="0"/>
        </w:rPr>
      </w:pPr>
      <w:r w:rsidRPr="00935E0B">
        <w:rPr>
          <w:noProof w:val="0"/>
        </w:rPr>
        <w:t xml:space="preserve">In each of these notification instances, the staff involved will need to understand the nature of the risk in terms of its likelihood and consequences when considering how to bring it to the attention of the business. </w:t>
      </w:r>
    </w:p>
    <w:p w:rsidR="00384548" w:rsidRPr="00935E0B" w:rsidRDefault="00384548">
      <w:pPr>
        <w:rPr>
          <w:rFonts w:ascii="Helvetica" w:eastAsia="Calibri" w:hAnsi="Helvetica" w:cs="Calibri"/>
          <w:szCs w:val="16"/>
          <w:lang w:eastAsia="ar-SA"/>
        </w:rPr>
      </w:pPr>
      <w:r w:rsidRPr="00935E0B">
        <w:rPr>
          <w:rFonts w:ascii="Helvetica" w:hAnsi="Helvetica"/>
        </w:rPr>
        <w:br w:type="page"/>
      </w:r>
    </w:p>
    <w:p w:rsidR="0012258E" w:rsidRPr="00935E0B" w:rsidRDefault="0012258E" w:rsidP="00F80B95">
      <w:pPr>
        <w:pStyle w:val="Heading2"/>
        <w:ind w:left="0" w:firstLine="0"/>
        <w:rPr>
          <w:rStyle w:val="PlaceholderText"/>
        </w:rPr>
      </w:pPr>
      <w:r w:rsidRPr="00935E0B">
        <w:t>3.2</w:t>
      </w:r>
      <w:r w:rsidRPr="00935E0B">
        <w:tab/>
      </w:r>
      <w:fldSimple w:instr=" REF  Criteria32  \* MERGEFORMAT ">
        <w:sdt>
          <w:sdtPr>
            <w:alias w:val="Criteria32"/>
            <w:tag w:val="Criteria32"/>
            <w:id w:val="513429916"/>
            <w:placeholder>
              <w:docPart w:val="06233C23AECB4661937F9CEF51C27093"/>
            </w:placeholder>
          </w:sdtPr>
          <w:sdtEndPr>
            <w:rPr>
              <w:rStyle w:val="PlaceholderText"/>
              <w:color w:val="808080"/>
            </w:rPr>
          </w:sdtEndPr>
          <w:sdtContent>
            <w:r w:rsidR="00DA70E7" w:rsidRPr="00DA70E7">
              <w:rPr>
                <w:rStyle w:val="PlaceholderText"/>
                <w:color w:val="45545F"/>
              </w:rPr>
              <w:t>Conduct staff training</w:t>
            </w:r>
          </w:sdtContent>
        </w:sdt>
      </w:fldSimple>
    </w:p>
    <w:p w:rsidR="00D4005D" w:rsidRPr="00935E0B" w:rsidRDefault="006D6192" w:rsidP="00D4005D">
      <w:pPr>
        <w:pStyle w:val="Heading3"/>
      </w:pPr>
      <w:r w:rsidRPr="00935E0B">
        <w:rPr>
          <w:noProof/>
          <w:lang w:val="en-US" w:eastAsia="en-US"/>
        </w:rPr>
        <w:drawing>
          <wp:anchor distT="0" distB="0" distL="114300" distR="114300" simplePos="0" relativeHeight="251720704" behindDoc="0" locked="0" layoutInCell="1" allowOverlap="1">
            <wp:simplePos x="0" y="0"/>
            <wp:positionH relativeFrom="column">
              <wp:posOffset>3702050</wp:posOffset>
            </wp:positionH>
            <wp:positionV relativeFrom="paragraph">
              <wp:posOffset>80010</wp:posOffset>
            </wp:positionV>
            <wp:extent cx="1984375" cy="1322705"/>
            <wp:effectExtent l="0" t="0" r="0" b="0"/>
            <wp:wrapSquare wrapText="bothSides"/>
            <wp:docPr id="23" name="Picture 23" descr="I:\Overseas Projects\PHOTOS\2014\Shutterstock 25-a-day\shutterstock_551844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verseas Projects\PHOTOS\2014\Shutterstock 25-a-day\shutterstock_55184434.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84375" cy="1322705"/>
                    </a:xfrm>
                    <a:prstGeom prst="rect">
                      <a:avLst/>
                    </a:prstGeom>
                    <a:noFill/>
                    <a:ln>
                      <a:noFill/>
                    </a:ln>
                  </pic:spPr>
                </pic:pic>
              </a:graphicData>
            </a:graphic>
          </wp:anchor>
        </w:drawing>
      </w:r>
      <w:r w:rsidR="00D4005D" w:rsidRPr="00935E0B">
        <w:t>Introduction</w:t>
      </w:r>
    </w:p>
    <w:p w:rsidR="0013548D" w:rsidRPr="00935E0B" w:rsidRDefault="009E17E5" w:rsidP="00D4005D">
      <w:pPr>
        <w:pStyle w:val="BodyCopy"/>
        <w:rPr>
          <w:noProof w:val="0"/>
        </w:rPr>
      </w:pPr>
      <w:r w:rsidRPr="00935E0B">
        <w:rPr>
          <w:noProof w:val="0"/>
        </w:rPr>
        <w:t xml:space="preserve">Awareness of Risk Management </w:t>
      </w:r>
      <w:r w:rsidR="00012E32" w:rsidRPr="00935E0B">
        <w:rPr>
          <w:noProof w:val="0"/>
        </w:rPr>
        <w:t xml:space="preserve">and Contingency </w:t>
      </w:r>
      <w:r w:rsidRPr="00935E0B">
        <w:rPr>
          <w:noProof w:val="0"/>
        </w:rPr>
        <w:t xml:space="preserve">planning and implementation relies on staff understanding what is expected of them and knowing how to be both proactive and reactive where circumstances dictate. </w:t>
      </w:r>
    </w:p>
    <w:p w:rsidR="0013548D" w:rsidRPr="00935E0B" w:rsidRDefault="0013548D" w:rsidP="0013548D">
      <w:pPr>
        <w:pStyle w:val="Heading3"/>
      </w:pPr>
      <w:r w:rsidRPr="00935E0B">
        <w:t>Internal and external training</w:t>
      </w:r>
    </w:p>
    <w:p w:rsidR="007523AB" w:rsidRPr="00935E0B" w:rsidRDefault="0013548D" w:rsidP="00D4005D">
      <w:pPr>
        <w:pStyle w:val="BodyCopy"/>
        <w:rPr>
          <w:noProof w:val="0"/>
        </w:rPr>
      </w:pPr>
      <w:r w:rsidRPr="00935E0B">
        <w:rPr>
          <w:noProof w:val="0"/>
        </w:rPr>
        <w:t>G</w:t>
      </w:r>
      <w:r w:rsidR="009E17E5" w:rsidRPr="00935E0B">
        <w:rPr>
          <w:noProof w:val="0"/>
        </w:rPr>
        <w:t xml:space="preserve">ood training is at the core of ensuring this happens. </w:t>
      </w:r>
      <w:r w:rsidR="007523AB" w:rsidRPr="00935E0B">
        <w:rPr>
          <w:noProof w:val="0"/>
        </w:rPr>
        <w:t xml:space="preserve">This training can be conducted in a number of ways but at its core it must ensure an effective transfer of learning. The business has the option of carrying out both internal training where staff </w:t>
      </w:r>
      <w:r w:rsidR="00E605E0" w:rsidRPr="00935E0B">
        <w:rPr>
          <w:noProof w:val="0"/>
        </w:rPr>
        <w:t xml:space="preserve">are </w:t>
      </w:r>
      <w:r w:rsidRPr="00935E0B">
        <w:rPr>
          <w:noProof w:val="0"/>
        </w:rPr>
        <w:t>train</w:t>
      </w:r>
      <w:r w:rsidR="00E605E0" w:rsidRPr="00935E0B">
        <w:rPr>
          <w:noProof w:val="0"/>
        </w:rPr>
        <w:t>ed</w:t>
      </w:r>
      <w:r w:rsidR="007523AB" w:rsidRPr="00935E0B">
        <w:rPr>
          <w:noProof w:val="0"/>
        </w:rPr>
        <w:t xml:space="preserve"> from their peers and external training where </w:t>
      </w:r>
      <w:r w:rsidR="00E605E0" w:rsidRPr="00935E0B">
        <w:rPr>
          <w:noProof w:val="0"/>
        </w:rPr>
        <w:t>staff may be sent to a provider</w:t>
      </w:r>
      <w:r w:rsidRPr="00935E0B">
        <w:rPr>
          <w:noProof w:val="0"/>
        </w:rPr>
        <w:t xml:space="preserve"> (expert in this training)</w:t>
      </w:r>
      <w:r w:rsidR="00E605E0" w:rsidRPr="00935E0B">
        <w:rPr>
          <w:noProof w:val="0"/>
        </w:rPr>
        <w:t xml:space="preserve"> to conduct the training or alternatively a</w:t>
      </w:r>
      <w:r w:rsidRPr="00935E0B">
        <w:rPr>
          <w:noProof w:val="0"/>
        </w:rPr>
        <w:t xml:space="preserve"> subject matter expert</w:t>
      </w:r>
      <w:r w:rsidR="00E605E0" w:rsidRPr="00935E0B">
        <w:rPr>
          <w:noProof w:val="0"/>
        </w:rPr>
        <w:t xml:space="preserve"> trainer carries out such training in the workplace. </w:t>
      </w:r>
    </w:p>
    <w:p w:rsidR="00AD6681" w:rsidRPr="00935E0B" w:rsidRDefault="00AD6681" w:rsidP="00AD6681">
      <w:pPr>
        <w:pStyle w:val="Heading3"/>
      </w:pPr>
      <w:r w:rsidRPr="00935E0B">
        <w:t>Practices and drills</w:t>
      </w:r>
    </w:p>
    <w:p w:rsidR="00E605E0" w:rsidRPr="00935E0B" w:rsidRDefault="00EC0727" w:rsidP="00D4005D">
      <w:pPr>
        <w:pStyle w:val="BodyCopy"/>
        <w:rPr>
          <w:noProof w:val="0"/>
        </w:rPr>
      </w:pPr>
      <w:r w:rsidRPr="00935E0B">
        <w:rPr>
          <w:lang w:val="en-US" w:eastAsia="en-US"/>
        </w:rPr>
        <w:drawing>
          <wp:anchor distT="0" distB="0" distL="114300" distR="114300" simplePos="0" relativeHeight="251722752" behindDoc="0" locked="0" layoutInCell="1" allowOverlap="1">
            <wp:simplePos x="0" y="0"/>
            <wp:positionH relativeFrom="column">
              <wp:posOffset>4101465</wp:posOffset>
            </wp:positionH>
            <wp:positionV relativeFrom="paragraph">
              <wp:posOffset>17145</wp:posOffset>
            </wp:positionV>
            <wp:extent cx="1579880" cy="1257300"/>
            <wp:effectExtent l="0" t="0" r="0" b="0"/>
            <wp:wrapSquare wrapText="bothSides"/>
            <wp:docPr id="69" name="Picture 44" descr="C:\Documents and Settings\danielc\Local Settings\Temporary Internet Files\Content.IE5\WOYKSSHU\MC900153728[1].wmf"/>
            <wp:cNvGraphicFramePr/>
            <a:graphic xmlns:a="http://schemas.openxmlformats.org/drawingml/2006/main">
              <a:graphicData uri="http://schemas.openxmlformats.org/drawingml/2006/picture">
                <pic:pic xmlns:pic="http://schemas.openxmlformats.org/drawingml/2006/picture">
                  <pic:nvPicPr>
                    <pic:cNvPr id="27650" name="Picture 2" descr="C:\Documents and Settings\danielc\Local Settings\Temporary Internet Files\Content.IE5\WOYKSSHU\MC900153728[1].wmf"/>
                    <pic:cNvPicPr>
                      <a:picLocks noChangeAspect="1" noChangeArrowheads="1"/>
                    </pic:cNvPicPr>
                  </pic:nvPicPr>
                  <pic:blipFill>
                    <a:blip r:embed="rId78" cstate="print"/>
                    <a:srcRect/>
                    <a:stretch>
                      <a:fillRect/>
                    </a:stretch>
                  </pic:blipFill>
                  <pic:spPr bwMode="auto">
                    <a:xfrm>
                      <a:off x="0" y="0"/>
                      <a:ext cx="1579880" cy="1257300"/>
                    </a:xfrm>
                    <a:prstGeom prst="rect">
                      <a:avLst/>
                    </a:prstGeom>
                    <a:noFill/>
                  </pic:spPr>
                </pic:pic>
              </a:graphicData>
            </a:graphic>
          </wp:anchor>
        </w:drawing>
      </w:r>
      <w:r w:rsidR="00E605E0" w:rsidRPr="00935E0B">
        <w:rPr>
          <w:noProof w:val="0"/>
        </w:rPr>
        <w:t xml:space="preserve">An effective way to train staff for some risk events is through conducting practices and drills. </w:t>
      </w:r>
      <w:r w:rsidR="0068701F" w:rsidRPr="00935E0B">
        <w:rPr>
          <w:noProof w:val="0"/>
        </w:rPr>
        <w:t>Practice sessions could be used to test the level of readiness for something like a major IT system shutdown or data recovery requirements</w:t>
      </w:r>
      <w:r w:rsidR="002521D1" w:rsidRPr="00935E0B">
        <w:rPr>
          <w:noProof w:val="0"/>
        </w:rPr>
        <w:t xml:space="preserve"> or emergency </w:t>
      </w:r>
      <w:r w:rsidR="0037230C" w:rsidRPr="00935E0B">
        <w:rPr>
          <w:noProof w:val="0"/>
        </w:rPr>
        <w:t>procedures</w:t>
      </w:r>
      <w:r w:rsidR="0068701F" w:rsidRPr="00935E0B">
        <w:rPr>
          <w:noProof w:val="0"/>
        </w:rPr>
        <w:t xml:space="preserve">. Drills would be </w:t>
      </w:r>
      <w:r w:rsidR="00E605E0" w:rsidRPr="00935E0B">
        <w:rPr>
          <w:noProof w:val="0"/>
        </w:rPr>
        <w:t>particularly useful in situations covering risks such as chemical spills and fire evacuations where entire departments or even the whole business</w:t>
      </w:r>
      <w:r w:rsidR="0068701F" w:rsidRPr="00935E0B">
        <w:rPr>
          <w:noProof w:val="0"/>
        </w:rPr>
        <w:t xml:space="preserve"> need to be involved. </w:t>
      </w:r>
      <w:r w:rsidR="00F25A6E" w:rsidRPr="00935E0B">
        <w:rPr>
          <w:noProof w:val="0"/>
        </w:rPr>
        <w:t xml:space="preserve">To make them successful the following four </w:t>
      </w:r>
      <w:r w:rsidR="00AB10FF" w:rsidRPr="00935E0B">
        <w:rPr>
          <w:noProof w:val="0"/>
        </w:rPr>
        <w:t>points</w:t>
      </w:r>
      <w:r w:rsidR="00F25A6E" w:rsidRPr="00935E0B">
        <w:rPr>
          <w:noProof w:val="0"/>
        </w:rPr>
        <w:t xml:space="preserve"> should be </w:t>
      </w:r>
      <w:r w:rsidR="00AB10FF" w:rsidRPr="00935E0B">
        <w:rPr>
          <w:noProof w:val="0"/>
        </w:rPr>
        <w:t>kept in mind</w:t>
      </w:r>
      <w:r w:rsidR="00F25A6E" w:rsidRPr="00935E0B">
        <w:rPr>
          <w:noProof w:val="0"/>
        </w:rPr>
        <w:t>:</w:t>
      </w:r>
      <w:r w:rsidRPr="00935E0B">
        <w:rPr>
          <w:noProof w:val="0"/>
          <w:lang w:eastAsia="en-AU"/>
        </w:rPr>
        <w:t xml:space="preserve"> </w:t>
      </w:r>
    </w:p>
    <w:p w:rsidR="00F25A6E" w:rsidRPr="00935E0B" w:rsidRDefault="00F25A6E" w:rsidP="00076C5D">
      <w:pPr>
        <w:pStyle w:val="Numberedlist1"/>
        <w:numPr>
          <w:ilvl w:val="0"/>
          <w:numId w:val="48"/>
        </w:numPr>
      </w:pPr>
      <w:r w:rsidRPr="00935E0B">
        <w:t xml:space="preserve">Ensure the organising committee has representatives </w:t>
      </w:r>
      <w:r w:rsidR="00076C5D" w:rsidRPr="00935E0B">
        <w:t>from all parts of the business</w:t>
      </w:r>
    </w:p>
    <w:p w:rsidR="00F25A6E" w:rsidRPr="00935E0B" w:rsidRDefault="00AB10FF" w:rsidP="00076C5D">
      <w:pPr>
        <w:pStyle w:val="Numberedlist1"/>
      </w:pPr>
      <w:r w:rsidRPr="00935E0B">
        <w:t>Provide information to employees before drills begin</w:t>
      </w:r>
      <w:r w:rsidR="00035CF3" w:rsidRPr="00935E0B">
        <w:t>. This ensure</w:t>
      </w:r>
      <w:r w:rsidR="00076C5D" w:rsidRPr="00935E0B">
        <w:t>s they know what to do and when</w:t>
      </w:r>
    </w:p>
    <w:p w:rsidR="00AB10FF" w:rsidRPr="00935E0B" w:rsidRDefault="00AB10FF" w:rsidP="00076C5D">
      <w:pPr>
        <w:pStyle w:val="Numberedlist1"/>
      </w:pPr>
      <w:r w:rsidRPr="00935E0B">
        <w:t>Develop different scenarios for drills to test different levels or readiness</w:t>
      </w:r>
    </w:p>
    <w:p w:rsidR="00AB10FF" w:rsidRPr="00935E0B" w:rsidRDefault="00AB10FF" w:rsidP="00076C5D">
      <w:pPr>
        <w:pStyle w:val="Numberedlist1"/>
      </w:pPr>
      <w:r w:rsidRPr="00935E0B">
        <w:t xml:space="preserve">Conduct the drills regularly but not so often the staff become complacent or used to them. </w:t>
      </w:r>
    </w:p>
    <w:p w:rsidR="00AB10FF" w:rsidRPr="00935E0B" w:rsidRDefault="00AB10FF" w:rsidP="00D4005D">
      <w:pPr>
        <w:pStyle w:val="BodyCopy"/>
        <w:rPr>
          <w:noProof w:val="0"/>
        </w:rPr>
      </w:pPr>
      <w:r w:rsidRPr="00935E0B">
        <w:rPr>
          <w:noProof w:val="0"/>
        </w:rPr>
        <w:t>Both of these activities should be viewed as learning processes for both management and staff a</w:t>
      </w:r>
      <w:r w:rsidR="002D11F2" w:rsidRPr="00935E0B">
        <w:rPr>
          <w:noProof w:val="0"/>
        </w:rPr>
        <w:t>s</w:t>
      </w:r>
      <w:r w:rsidRPr="00935E0B">
        <w:rPr>
          <w:noProof w:val="0"/>
        </w:rPr>
        <w:t xml:space="preserve"> valuable insights </w:t>
      </w:r>
      <w:r w:rsidR="002D11F2" w:rsidRPr="00935E0B">
        <w:rPr>
          <w:noProof w:val="0"/>
        </w:rPr>
        <w:t xml:space="preserve">will be </w:t>
      </w:r>
      <w:r w:rsidRPr="00935E0B">
        <w:rPr>
          <w:noProof w:val="0"/>
        </w:rPr>
        <w:t>gained b</w:t>
      </w:r>
      <w:r w:rsidR="002D11F2" w:rsidRPr="00935E0B">
        <w:rPr>
          <w:noProof w:val="0"/>
        </w:rPr>
        <w:t>y all who are involved</w:t>
      </w:r>
      <w:r w:rsidR="00CD3C2B" w:rsidRPr="00935E0B">
        <w:rPr>
          <w:noProof w:val="0"/>
        </w:rPr>
        <w:t xml:space="preserve"> and provide people with an opportunity to test and apply risk control strategies and techniques. </w:t>
      </w:r>
    </w:p>
    <w:p w:rsidR="00EC0727" w:rsidRPr="00935E0B" w:rsidRDefault="00EC0727">
      <w:pPr>
        <w:rPr>
          <w:rFonts w:ascii="Helvetica" w:eastAsiaTheme="majorEastAsia" w:hAnsi="Helvetica" w:cstheme="majorBidi"/>
          <w:b/>
          <w:bCs/>
          <w:color w:val="45545F"/>
          <w:sz w:val="28"/>
        </w:rPr>
      </w:pPr>
      <w:r w:rsidRPr="00935E0B">
        <w:rPr>
          <w:rFonts w:ascii="Helvetica" w:hAnsi="Helvetica"/>
        </w:rPr>
        <w:br w:type="page"/>
      </w:r>
    </w:p>
    <w:p w:rsidR="000B77F3" w:rsidRPr="00935E0B" w:rsidRDefault="009B3383" w:rsidP="000B77F3">
      <w:pPr>
        <w:pStyle w:val="Heading3"/>
      </w:pPr>
      <w:r w:rsidRPr="00935E0B">
        <w:t>Case studies,</w:t>
      </w:r>
      <w:r w:rsidR="000B77F3" w:rsidRPr="00935E0B">
        <w:t xml:space="preserve"> role plays and simulations</w:t>
      </w:r>
    </w:p>
    <w:p w:rsidR="00CD3C2B" w:rsidRPr="00935E0B" w:rsidRDefault="004F5B8A" w:rsidP="00D4005D">
      <w:pPr>
        <w:pStyle w:val="BodyCopy"/>
        <w:rPr>
          <w:noProof w:val="0"/>
        </w:rPr>
      </w:pPr>
      <w:r w:rsidRPr="00935E0B">
        <w:rPr>
          <w:noProof w:val="0"/>
        </w:rPr>
        <w:t xml:space="preserve">Another useful means of training people in Risk Management </w:t>
      </w:r>
      <w:r w:rsidR="00012E32" w:rsidRPr="00935E0B">
        <w:rPr>
          <w:noProof w:val="0"/>
        </w:rPr>
        <w:t xml:space="preserve">and Contingency Planning </w:t>
      </w:r>
      <w:r w:rsidRPr="00935E0B">
        <w:rPr>
          <w:noProof w:val="0"/>
        </w:rPr>
        <w:t xml:space="preserve">can involve Case Studies. A Case Study is a form of problem based learning. A situation is presented and this requires a solution from which people gain skills and knowledge which they can use in their own work application. </w:t>
      </w:r>
      <w:r w:rsidR="001C5187" w:rsidRPr="00935E0B">
        <w:rPr>
          <w:noProof w:val="0"/>
        </w:rPr>
        <w:t>Case studies work well in the following situations:</w:t>
      </w:r>
    </w:p>
    <w:p w:rsidR="001C5187" w:rsidRPr="00935E0B" w:rsidRDefault="001C5187" w:rsidP="00EC0727">
      <w:pPr>
        <w:pStyle w:val="Bullet1"/>
      </w:pPr>
      <w:r w:rsidRPr="00935E0B">
        <w:t>When you want to focus o</w:t>
      </w:r>
      <w:r w:rsidR="00EC0727" w:rsidRPr="00935E0B">
        <w:t>n why and how to apply a skill</w:t>
      </w:r>
    </w:p>
    <w:p w:rsidR="001C5187" w:rsidRPr="00935E0B" w:rsidRDefault="001C5187" w:rsidP="00EC0727">
      <w:pPr>
        <w:pStyle w:val="Bullet1"/>
      </w:pPr>
      <w:r w:rsidRPr="00935E0B">
        <w:t>When a work team is required to apply risk management approaches</w:t>
      </w:r>
    </w:p>
    <w:p w:rsidR="001C5187" w:rsidRPr="00935E0B" w:rsidRDefault="001C5187" w:rsidP="00EC0727">
      <w:pPr>
        <w:pStyle w:val="Bullet1"/>
      </w:pPr>
      <w:r w:rsidRPr="00935E0B">
        <w:t>When problem solving skills require practice by staff</w:t>
      </w:r>
      <w:r w:rsidR="00EC0727" w:rsidRPr="00935E0B">
        <w:t>.</w:t>
      </w:r>
    </w:p>
    <w:p w:rsidR="001C5187" w:rsidRPr="00935E0B" w:rsidRDefault="001C5187" w:rsidP="00D4005D">
      <w:pPr>
        <w:pStyle w:val="BodyCopy"/>
        <w:rPr>
          <w:noProof w:val="0"/>
        </w:rPr>
      </w:pPr>
      <w:r w:rsidRPr="00935E0B">
        <w:rPr>
          <w:noProof w:val="0"/>
        </w:rPr>
        <w:t xml:space="preserve">When past situations require evaluation </w:t>
      </w:r>
      <w:r w:rsidR="00D43819" w:rsidRPr="00935E0B">
        <w:rPr>
          <w:noProof w:val="0"/>
        </w:rPr>
        <w:t>i.e.</w:t>
      </w:r>
      <w:r w:rsidRPr="00935E0B">
        <w:rPr>
          <w:noProof w:val="0"/>
        </w:rPr>
        <w:t xml:space="preserve"> the case study might describe a prior fire drill at the Hotel and how well people thought it was handled based on the information presented.</w:t>
      </w:r>
    </w:p>
    <w:p w:rsidR="00BA3AFD" w:rsidRPr="00935E0B" w:rsidRDefault="006A2DB2" w:rsidP="00D4005D">
      <w:pPr>
        <w:pStyle w:val="BodyCopy"/>
        <w:rPr>
          <w:noProof w:val="0"/>
        </w:rPr>
      </w:pPr>
      <w:r w:rsidRPr="00935E0B">
        <w:rPr>
          <w:lang w:val="en-US" w:eastAsia="en-US"/>
        </w:rPr>
        <w:drawing>
          <wp:anchor distT="0" distB="0" distL="114300" distR="114300" simplePos="0" relativeHeight="251724800" behindDoc="0" locked="0" layoutInCell="1" allowOverlap="1">
            <wp:simplePos x="0" y="0"/>
            <wp:positionH relativeFrom="column">
              <wp:posOffset>3667760</wp:posOffset>
            </wp:positionH>
            <wp:positionV relativeFrom="paragraph">
              <wp:posOffset>69850</wp:posOffset>
            </wp:positionV>
            <wp:extent cx="1958340" cy="1460500"/>
            <wp:effectExtent l="0" t="0" r="0" b="0"/>
            <wp:wrapSquare wrapText="bothSides"/>
            <wp:docPr id="61" name="Picture 37" descr="C:\Documents and Settings\danielc\Desktop\images\Vip photos\191439_games_convention_leipzig_2004.jpg"/>
            <wp:cNvGraphicFramePr/>
            <a:graphic xmlns:a="http://schemas.openxmlformats.org/drawingml/2006/main">
              <a:graphicData uri="http://schemas.openxmlformats.org/drawingml/2006/picture">
                <pic:pic xmlns:pic="http://schemas.openxmlformats.org/drawingml/2006/picture">
                  <pic:nvPicPr>
                    <pic:cNvPr id="16386" name="Picture 2" descr="C:\Documents and Settings\danielc\Desktop\images\Vip photos\191439_games_convention_leipzig_2004.jpg"/>
                    <pic:cNvPicPr>
                      <a:picLocks noChangeAspect="1" noChangeArrowheads="1"/>
                    </pic:cNvPicPr>
                  </pic:nvPicPr>
                  <pic:blipFill>
                    <a:blip r:embed="rId79" cstate="print"/>
                    <a:srcRect/>
                    <a:stretch>
                      <a:fillRect/>
                    </a:stretch>
                  </pic:blipFill>
                  <pic:spPr bwMode="auto">
                    <a:xfrm>
                      <a:off x="0" y="0"/>
                      <a:ext cx="1958340" cy="1460500"/>
                    </a:xfrm>
                    <a:prstGeom prst="rect">
                      <a:avLst/>
                    </a:prstGeom>
                    <a:noFill/>
                  </pic:spPr>
                </pic:pic>
              </a:graphicData>
            </a:graphic>
          </wp:anchor>
        </w:drawing>
      </w:r>
      <w:r w:rsidR="001C5187" w:rsidRPr="00935E0B">
        <w:rPr>
          <w:noProof w:val="0"/>
        </w:rPr>
        <w:t xml:space="preserve">Role Plays are another useful training technique which can assist staff. In Role plays, staff are required to assume a role within a created scenario and then act out in the manner they feel is most appropriate </w:t>
      </w:r>
      <w:r w:rsidR="00BA3AFD" w:rsidRPr="00935E0B">
        <w:rPr>
          <w:noProof w:val="0"/>
        </w:rPr>
        <w:t>how they would deal with this. In order to make role plays even more effective consider some of the following:</w:t>
      </w:r>
      <w:r w:rsidRPr="00935E0B">
        <w:rPr>
          <w:noProof w:val="0"/>
        </w:rPr>
        <w:t xml:space="preserve"> </w:t>
      </w:r>
    </w:p>
    <w:p w:rsidR="008373FE" w:rsidRPr="00935E0B" w:rsidRDefault="00BA3AFD" w:rsidP="00D4005D">
      <w:pPr>
        <w:pStyle w:val="BodyCopy"/>
        <w:rPr>
          <w:noProof w:val="0"/>
        </w:rPr>
      </w:pPr>
      <w:r w:rsidRPr="00935E0B">
        <w:rPr>
          <w:noProof w:val="0"/>
        </w:rPr>
        <w:t>Can you use actual locations for it? Dealing with a risky situation in a restaurant is ideally handled in an actual restaurant (but probably when no patrons are present)</w:t>
      </w:r>
      <w:r w:rsidR="00012E32" w:rsidRPr="00935E0B">
        <w:rPr>
          <w:noProof w:val="0"/>
        </w:rPr>
        <w:t xml:space="preserve">.  </w:t>
      </w:r>
      <w:r w:rsidRPr="00935E0B">
        <w:rPr>
          <w:noProof w:val="0"/>
        </w:rPr>
        <w:t xml:space="preserve"> </w:t>
      </w:r>
    </w:p>
    <w:p w:rsidR="00671CE3" w:rsidRPr="00935E0B" w:rsidRDefault="00671CE3" w:rsidP="00D4005D">
      <w:pPr>
        <w:pStyle w:val="BodyCopy"/>
        <w:rPr>
          <w:noProof w:val="0"/>
        </w:rPr>
      </w:pPr>
      <w:r w:rsidRPr="00935E0B">
        <w:rPr>
          <w:noProof w:val="0"/>
        </w:rPr>
        <w:t>Record the role plays. If time and technology allow this is a</w:t>
      </w:r>
      <w:r w:rsidR="00012E32" w:rsidRPr="00935E0B">
        <w:rPr>
          <w:noProof w:val="0"/>
        </w:rPr>
        <w:t xml:space="preserve"> great way for people to see how</w:t>
      </w:r>
      <w:r w:rsidRPr="00935E0B">
        <w:rPr>
          <w:noProof w:val="0"/>
        </w:rPr>
        <w:t xml:space="preserve"> they respond to the situations placed before them</w:t>
      </w:r>
      <w:r w:rsidR="00012E32" w:rsidRPr="00935E0B">
        <w:rPr>
          <w:noProof w:val="0"/>
        </w:rPr>
        <w:t>.</w:t>
      </w:r>
    </w:p>
    <w:p w:rsidR="00012E32" w:rsidRPr="00935E0B" w:rsidRDefault="00671CE3" w:rsidP="00D4005D">
      <w:pPr>
        <w:pStyle w:val="BodyCopy"/>
        <w:rPr>
          <w:noProof w:val="0"/>
        </w:rPr>
      </w:pPr>
      <w:r w:rsidRPr="00935E0B">
        <w:rPr>
          <w:noProof w:val="0"/>
        </w:rPr>
        <w:t xml:space="preserve">Make the role play scenario as real as possible. </w:t>
      </w:r>
      <w:r w:rsidR="00903D59" w:rsidRPr="00935E0B">
        <w:rPr>
          <w:noProof w:val="0"/>
        </w:rPr>
        <w:t xml:space="preserve">Take the most recent incidents and </w:t>
      </w:r>
      <w:r w:rsidR="00D43819" w:rsidRPr="00935E0B">
        <w:rPr>
          <w:noProof w:val="0"/>
        </w:rPr>
        <w:t>situations</w:t>
      </w:r>
      <w:r w:rsidR="00903D59" w:rsidRPr="00935E0B">
        <w:rPr>
          <w:noProof w:val="0"/>
        </w:rPr>
        <w:t xml:space="preserve"> and structure roles that relate closely to them</w:t>
      </w:r>
      <w:r w:rsidR="00012E32" w:rsidRPr="00935E0B">
        <w:rPr>
          <w:noProof w:val="0"/>
        </w:rPr>
        <w:t>.</w:t>
      </w:r>
    </w:p>
    <w:p w:rsidR="00903D59" w:rsidRPr="00935E0B" w:rsidRDefault="00012E32" w:rsidP="00D4005D">
      <w:pPr>
        <w:pStyle w:val="BodyCopy"/>
        <w:rPr>
          <w:noProof w:val="0"/>
        </w:rPr>
      </w:pPr>
      <w:r w:rsidRPr="00935E0B">
        <w:rPr>
          <w:noProof w:val="0"/>
        </w:rPr>
        <w:t xml:space="preserve">Can you use simulated operational risk situations that replicate realistic situations? </w:t>
      </w:r>
      <w:r w:rsidR="00B46447" w:rsidRPr="00935E0B">
        <w:rPr>
          <w:noProof w:val="0"/>
        </w:rPr>
        <w:t>This will give staff the most realistic training experience in lieu of having exposure to real situations.</w:t>
      </w:r>
      <w:r w:rsidR="00903D59" w:rsidRPr="00935E0B">
        <w:rPr>
          <w:noProof w:val="0"/>
        </w:rPr>
        <w:t xml:space="preserve"> </w:t>
      </w:r>
    </w:p>
    <w:p w:rsidR="00771979" w:rsidRPr="00935E0B" w:rsidRDefault="00771979" w:rsidP="00771979">
      <w:pPr>
        <w:pStyle w:val="Heading3"/>
      </w:pPr>
      <w:r w:rsidRPr="00935E0B">
        <w:t>Application in the workplace</w:t>
      </w:r>
    </w:p>
    <w:p w:rsidR="00771979" w:rsidRPr="00935E0B" w:rsidRDefault="00780B32" w:rsidP="00771979">
      <w:pPr>
        <w:pStyle w:val="BodyCopy"/>
        <w:rPr>
          <w:noProof w:val="0"/>
        </w:rPr>
      </w:pPr>
      <w:r w:rsidRPr="00935E0B">
        <w:rPr>
          <w:noProof w:val="0"/>
        </w:rPr>
        <w:t xml:space="preserve">Nothing beats having exposure to real </w:t>
      </w:r>
      <w:r w:rsidR="00D10EAF" w:rsidRPr="00935E0B">
        <w:rPr>
          <w:noProof w:val="0"/>
        </w:rPr>
        <w:t xml:space="preserve">risk </w:t>
      </w:r>
      <w:r w:rsidRPr="00935E0B">
        <w:rPr>
          <w:noProof w:val="0"/>
        </w:rPr>
        <w:t xml:space="preserve">situations in real workplaces.  However this is often not possible.  </w:t>
      </w:r>
      <w:r w:rsidR="00771979" w:rsidRPr="00935E0B">
        <w:rPr>
          <w:noProof w:val="0"/>
        </w:rPr>
        <w:t xml:space="preserve"> </w:t>
      </w:r>
      <w:r w:rsidR="00D10EAF" w:rsidRPr="00935E0B">
        <w:rPr>
          <w:noProof w:val="0"/>
        </w:rPr>
        <w:t xml:space="preserve">Staff training in this context may be done via a training buddy that works alongside the staff member and guides them through the process.  Alternatively there may be a workplace trainer or supervisor that ensures staff have the appropriate skills and knowledge in the workplace and </w:t>
      </w:r>
      <w:r w:rsidR="00E047A9" w:rsidRPr="00935E0B">
        <w:rPr>
          <w:noProof w:val="0"/>
        </w:rPr>
        <w:t xml:space="preserve">they can provide on the spot constructive feedback and further training, if needed.  </w:t>
      </w:r>
    </w:p>
    <w:p w:rsidR="00EC0727" w:rsidRPr="00935E0B" w:rsidRDefault="00EC0727">
      <w:pPr>
        <w:rPr>
          <w:rFonts w:ascii="Helvetica" w:eastAsiaTheme="majorEastAsia" w:hAnsi="Helvetica" w:cstheme="majorBidi"/>
          <w:b/>
          <w:bCs/>
          <w:color w:val="45545F"/>
          <w:sz w:val="36"/>
          <w:szCs w:val="26"/>
        </w:rPr>
      </w:pPr>
      <w:r w:rsidRPr="00935E0B">
        <w:rPr>
          <w:rFonts w:ascii="Helvetica" w:hAnsi="Helvetica"/>
        </w:rPr>
        <w:br w:type="page"/>
      </w:r>
    </w:p>
    <w:p w:rsidR="0012258E" w:rsidRPr="00935E0B" w:rsidRDefault="0012258E" w:rsidP="00EC0727">
      <w:pPr>
        <w:pStyle w:val="Heading2"/>
      </w:pPr>
      <w:r w:rsidRPr="00935E0B">
        <w:t>3.3</w:t>
      </w:r>
      <w:r w:rsidRPr="00935E0B">
        <w:tab/>
      </w:r>
      <w:fldSimple w:instr=" REF  Criteria33  \* MERGEFORMAT ">
        <w:sdt>
          <w:sdtPr>
            <w:alias w:val="Criteria33"/>
            <w:tag w:val="Criteria33"/>
            <w:id w:val="-1360583217"/>
            <w:placeholder>
              <w:docPart w:val="98C4A41EC9304442900A070FFA4A050B"/>
            </w:placeholder>
          </w:sdtPr>
          <w:sdtEndPr/>
          <w:sdtContent>
            <w:r w:rsidR="00DA70E7" w:rsidRPr="00DA70E7">
              <w:rPr>
                <w:rStyle w:val="PlaceholderText"/>
                <w:color w:val="45545F"/>
              </w:rPr>
              <w:t xml:space="preserve">Prepare resources to inform customers </w:t>
            </w:r>
            <w:r w:rsidR="00DA70E7" w:rsidRPr="00935E0B">
              <w:t>of operational risk management plans and operational contingency plans</w:t>
            </w:r>
          </w:sdtContent>
        </w:sdt>
      </w:fldSimple>
    </w:p>
    <w:p w:rsidR="00D4005D" w:rsidRPr="00935E0B" w:rsidRDefault="00AA5298" w:rsidP="000D1301">
      <w:pPr>
        <w:pStyle w:val="Heading3"/>
        <w:spacing w:before="180" w:after="180"/>
      </w:pPr>
      <w:r w:rsidRPr="00935E0B">
        <w:rPr>
          <w:noProof/>
          <w:lang w:val="en-US" w:eastAsia="en-US"/>
        </w:rPr>
        <w:drawing>
          <wp:anchor distT="0" distB="0" distL="114300" distR="114300" simplePos="0" relativeHeight="251726848" behindDoc="0" locked="0" layoutInCell="1" allowOverlap="1">
            <wp:simplePos x="0" y="0"/>
            <wp:positionH relativeFrom="column">
              <wp:posOffset>3785870</wp:posOffset>
            </wp:positionH>
            <wp:positionV relativeFrom="paragraph">
              <wp:posOffset>189230</wp:posOffset>
            </wp:positionV>
            <wp:extent cx="1887220" cy="1184910"/>
            <wp:effectExtent l="0" t="0" r="0" b="0"/>
            <wp:wrapSquare wrapText="bothSides"/>
            <wp:docPr id="83" name="Picture 58" descr="C:\Documents and Settings\danielc\Local Settings\Temporary Internet Files\Content.IE5\V9A2RTT8\MC90007141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Documents and Settings\danielc\Local Settings\Temporary Internet Files\Content.IE5\V9A2RTT8\MC900071416[1].wmf"/>
                    <pic:cNvPicPr>
                      <a:picLocks noChangeAspect="1" noChangeArrowheads="1"/>
                    </pic:cNvPicPr>
                  </pic:nvPicPr>
                  <pic:blipFill>
                    <a:blip r:embed="rId80" cstate="print"/>
                    <a:srcRect/>
                    <a:stretch>
                      <a:fillRect/>
                    </a:stretch>
                  </pic:blipFill>
                  <pic:spPr bwMode="auto">
                    <a:xfrm>
                      <a:off x="0" y="0"/>
                      <a:ext cx="1887220" cy="1184910"/>
                    </a:xfrm>
                    <a:prstGeom prst="rect">
                      <a:avLst/>
                    </a:prstGeom>
                    <a:noFill/>
                    <a:ln w="9525">
                      <a:noFill/>
                      <a:miter lim="800000"/>
                      <a:headEnd/>
                      <a:tailEnd/>
                    </a:ln>
                  </pic:spPr>
                </pic:pic>
              </a:graphicData>
            </a:graphic>
          </wp:anchor>
        </w:drawing>
      </w:r>
      <w:r w:rsidR="00D4005D" w:rsidRPr="00935E0B">
        <w:t>Introduction</w:t>
      </w:r>
    </w:p>
    <w:p w:rsidR="00431D75" w:rsidRPr="00935E0B" w:rsidRDefault="00903D59" w:rsidP="00D4005D">
      <w:pPr>
        <w:pStyle w:val="BodyCopy"/>
        <w:rPr>
          <w:noProof w:val="0"/>
        </w:rPr>
      </w:pPr>
      <w:r w:rsidRPr="00935E0B">
        <w:rPr>
          <w:noProof w:val="0"/>
        </w:rPr>
        <w:t xml:space="preserve">The management of risk is an activity which also embraces the customers of a business. </w:t>
      </w:r>
      <w:r w:rsidR="00572F43" w:rsidRPr="00935E0B">
        <w:rPr>
          <w:noProof w:val="0"/>
        </w:rPr>
        <w:t xml:space="preserve">A business today must make plans to keep its customer base and the wider community in which it operates positively aware of its operations </w:t>
      </w:r>
      <w:r w:rsidR="00431D75" w:rsidRPr="00935E0B">
        <w:rPr>
          <w:noProof w:val="0"/>
        </w:rPr>
        <w:t>including how it reduces risk</w:t>
      </w:r>
      <w:r w:rsidR="00D47E78" w:rsidRPr="00935E0B">
        <w:rPr>
          <w:noProof w:val="0"/>
        </w:rPr>
        <w:t xml:space="preserve"> and protects them in cases of realised risks</w:t>
      </w:r>
      <w:r w:rsidR="00431D75" w:rsidRPr="00935E0B">
        <w:rPr>
          <w:noProof w:val="0"/>
        </w:rPr>
        <w:t xml:space="preserve">. </w:t>
      </w:r>
    </w:p>
    <w:p w:rsidR="00D47E78" w:rsidRPr="00935E0B" w:rsidRDefault="00D47E78" w:rsidP="000D1301">
      <w:pPr>
        <w:pStyle w:val="Heading3"/>
        <w:spacing w:before="180" w:after="180"/>
      </w:pPr>
      <w:r w:rsidRPr="00935E0B">
        <w:t>Emergency Management Plans</w:t>
      </w:r>
    </w:p>
    <w:p w:rsidR="00431D75" w:rsidRPr="00935E0B" w:rsidRDefault="00431D75" w:rsidP="00D4005D">
      <w:pPr>
        <w:pStyle w:val="BodyCopy"/>
        <w:rPr>
          <w:noProof w:val="0"/>
        </w:rPr>
      </w:pPr>
      <w:r w:rsidRPr="00935E0B">
        <w:rPr>
          <w:noProof w:val="0"/>
        </w:rPr>
        <w:t xml:space="preserve">As part of this process, the business may produce emergency management plans which will provide information on how you will deal with significant disruptions to operations and the means by which service levels will be maintained or the speed with which they will be reinstated. </w:t>
      </w:r>
      <w:r w:rsidR="00587C7C" w:rsidRPr="00935E0B">
        <w:rPr>
          <w:noProof w:val="0"/>
        </w:rPr>
        <w:t xml:space="preserve">This is particularly important in the Hospitality area where patrons may be very reliant on the service provider </w:t>
      </w:r>
      <w:r w:rsidR="00D43819" w:rsidRPr="00935E0B">
        <w:rPr>
          <w:noProof w:val="0"/>
        </w:rPr>
        <w:t>i.e.</w:t>
      </w:r>
      <w:r w:rsidR="00587C7C" w:rsidRPr="00935E0B">
        <w:rPr>
          <w:noProof w:val="0"/>
        </w:rPr>
        <w:t xml:space="preserve"> guests at a resort affected by a natural disaster </w:t>
      </w:r>
      <w:r w:rsidR="00FB2B1F" w:rsidRPr="00935E0B">
        <w:rPr>
          <w:noProof w:val="0"/>
        </w:rPr>
        <w:t>such as a cyclone.</w:t>
      </w:r>
      <w:r w:rsidR="000E23F2" w:rsidRPr="00935E0B">
        <w:rPr>
          <w:noProof w:val="0"/>
        </w:rPr>
        <w:t xml:space="preserve"> Below is a template for an Emergency Management Plan you can use to do develop your own.</w:t>
      </w:r>
      <w:r w:rsidR="00A00DD4" w:rsidRPr="00935E0B">
        <w:rPr>
          <w:noProof w:val="0"/>
        </w:rPr>
        <w:t xml:space="preserve"> Source: </w:t>
      </w:r>
      <w:hyperlink r:id="rId81" w:history="1">
        <w:r w:rsidR="00F359D4" w:rsidRPr="00935E0B">
          <w:rPr>
            <w:rStyle w:val="Hyperlink"/>
            <w:noProof w:val="0"/>
          </w:rPr>
          <w:t>www.business.gov.au/plans</w:t>
        </w:r>
      </w:hyperlink>
      <w:r w:rsidR="00F359D4" w:rsidRPr="00935E0B">
        <w:rPr>
          <w:noProof w:val="0"/>
        </w:rPr>
        <w:t>.</w:t>
      </w:r>
      <w:r w:rsidR="00FB2B1F" w:rsidRPr="00935E0B">
        <w:rPr>
          <w:noProof w:val="0"/>
        </w:rPr>
        <w:t xml:space="preserve"> </w:t>
      </w:r>
    </w:p>
    <w:p w:rsidR="0012113E" w:rsidRPr="00935E0B" w:rsidRDefault="00F17EFA" w:rsidP="000D1301">
      <w:pPr>
        <w:pStyle w:val="Heading3"/>
        <w:spacing w:before="180" w:after="180"/>
      </w:pPr>
      <w:r w:rsidRPr="00935E0B">
        <w:t>Formats of pla</w:t>
      </w:r>
      <w:r w:rsidR="0012113E" w:rsidRPr="00935E0B">
        <w:t>ns and strategies</w:t>
      </w:r>
    </w:p>
    <w:p w:rsidR="00984F3C" w:rsidRPr="00935E0B" w:rsidRDefault="009805A7" w:rsidP="009805A7">
      <w:pPr>
        <w:pStyle w:val="BodyCopy"/>
        <w:rPr>
          <w:noProof w:val="0"/>
          <w:szCs w:val="22"/>
        </w:rPr>
      </w:pPr>
      <w:r w:rsidRPr="00935E0B">
        <w:rPr>
          <w:noProof w:val="0"/>
          <w:szCs w:val="22"/>
        </w:rPr>
        <w:t xml:space="preserve">Emergency management plans can vary in their overall format but they will all state a number of emergency events, their likely impact on the business and the remedial steps the business must take to remediate them. It will also detail areas of responsibility in terms of what functional areas in the business do respond as the </w:t>
      </w:r>
      <w:r w:rsidR="00D43819" w:rsidRPr="00935E0B">
        <w:rPr>
          <w:noProof w:val="0"/>
          <w:szCs w:val="22"/>
        </w:rPr>
        <w:t>emergency</w:t>
      </w:r>
      <w:r w:rsidRPr="00935E0B">
        <w:rPr>
          <w:noProof w:val="0"/>
          <w:szCs w:val="22"/>
        </w:rPr>
        <w:t xml:space="preserve"> unfolds. </w:t>
      </w:r>
    </w:p>
    <w:p w:rsidR="00984F3C" w:rsidRPr="00935E0B" w:rsidRDefault="00984F3C" w:rsidP="000D1301">
      <w:pPr>
        <w:pStyle w:val="Heading3"/>
        <w:spacing w:before="180" w:after="180"/>
      </w:pPr>
      <w:r w:rsidRPr="00935E0B">
        <w:t>Preparation of pre-prepared statements</w:t>
      </w:r>
    </w:p>
    <w:p w:rsidR="0012113E" w:rsidRPr="00935E0B" w:rsidRDefault="009805A7" w:rsidP="009805A7">
      <w:pPr>
        <w:pStyle w:val="BodyCopy"/>
        <w:rPr>
          <w:noProof w:val="0"/>
          <w:szCs w:val="22"/>
        </w:rPr>
      </w:pPr>
      <w:r w:rsidRPr="00935E0B">
        <w:rPr>
          <w:noProof w:val="0"/>
          <w:szCs w:val="22"/>
        </w:rPr>
        <w:t xml:space="preserve">The emergency event will also require a means to communicate with all stakeholders to inform them of what the business will do to deal with the situation, but also what is required of them to assist in the management of the emergency. Such statements should be written and approved by management and will form part of any emergency </w:t>
      </w:r>
      <w:r w:rsidR="00D43819" w:rsidRPr="00935E0B">
        <w:rPr>
          <w:noProof w:val="0"/>
          <w:szCs w:val="22"/>
        </w:rPr>
        <w:t>response</w:t>
      </w:r>
      <w:r w:rsidRPr="00935E0B">
        <w:rPr>
          <w:noProof w:val="0"/>
          <w:szCs w:val="22"/>
        </w:rPr>
        <w:t xml:space="preserve">. </w:t>
      </w:r>
    </w:p>
    <w:p w:rsidR="00131269" w:rsidRPr="00935E0B" w:rsidRDefault="00131269" w:rsidP="000D1301">
      <w:pPr>
        <w:pStyle w:val="Heading3"/>
        <w:spacing w:before="180" w:after="180"/>
      </w:pPr>
      <w:r w:rsidRPr="00935E0B">
        <w:t>Communicating Plan to customers and stakeholders</w:t>
      </w:r>
    </w:p>
    <w:p w:rsidR="008449FD" w:rsidRPr="00935E0B" w:rsidRDefault="000D1301" w:rsidP="00D4005D">
      <w:pPr>
        <w:pStyle w:val="BodyCopy"/>
        <w:rPr>
          <w:noProof w:val="0"/>
        </w:rPr>
      </w:pPr>
      <w:r w:rsidRPr="00935E0B">
        <w:rPr>
          <w:lang w:val="en-US" w:eastAsia="en-US"/>
        </w:rPr>
        <w:drawing>
          <wp:anchor distT="0" distB="0" distL="114300" distR="114300" simplePos="0" relativeHeight="251728896" behindDoc="0" locked="0" layoutInCell="1" allowOverlap="1">
            <wp:simplePos x="0" y="0"/>
            <wp:positionH relativeFrom="column">
              <wp:posOffset>22225</wp:posOffset>
            </wp:positionH>
            <wp:positionV relativeFrom="paragraph">
              <wp:posOffset>42545</wp:posOffset>
            </wp:positionV>
            <wp:extent cx="1737995" cy="1337945"/>
            <wp:effectExtent l="0" t="0" r="0" b="0"/>
            <wp:wrapSquare wrapText="bothSides"/>
            <wp:docPr id="84" name="Picture 59" descr="C:\Documents and Settings\danielc\Local Settings\Temporary Internet Files\Content.IE5\3Y3SDCJX\MC90007139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Documents and Settings\danielc\Local Settings\Temporary Internet Files\Content.IE5\3Y3SDCJX\MC900071393[1].wmf"/>
                    <pic:cNvPicPr>
                      <a:picLocks noChangeAspect="1" noChangeArrowheads="1"/>
                    </pic:cNvPicPr>
                  </pic:nvPicPr>
                  <pic:blipFill>
                    <a:blip r:embed="rId82" cstate="print"/>
                    <a:srcRect/>
                    <a:stretch>
                      <a:fillRect/>
                    </a:stretch>
                  </pic:blipFill>
                  <pic:spPr bwMode="auto">
                    <a:xfrm>
                      <a:off x="0" y="0"/>
                      <a:ext cx="1737995" cy="1337945"/>
                    </a:xfrm>
                    <a:prstGeom prst="rect">
                      <a:avLst/>
                    </a:prstGeom>
                    <a:noFill/>
                    <a:ln w="9525">
                      <a:noFill/>
                      <a:miter lim="800000"/>
                      <a:headEnd/>
                      <a:tailEnd/>
                    </a:ln>
                  </pic:spPr>
                </pic:pic>
              </a:graphicData>
            </a:graphic>
          </wp:anchor>
        </w:drawing>
      </w:r>
      <w:r w:rsidR="00FB2B1F" w:rsidRPr="00935E0B">
        <w:rPr>
          <w:noProof w:val="0"/>
        </w:rPr>
        <w:t xml:space="preserve">As part of preparing its risk management strategy, a business </w:t>
      </w:r>
      <w:r w:rsidR="0013106F" w:rsidRPr="00935E0B">
        <w:rPr>
          <w:noProof w:val="0"/>
        </w:rPr>
        <w:t xml:space="preserve">should also develop a means to effectively communicate to all its external stakeholders, including customers, when contingency plans need to be implemented. This will usually take the form of a prepared statement which will provide all relevant details to stakeholders on what the business is doing to deal with a particular risk event and steps the stakeholders need to take in support of this. </w:t>
      </w:r>
      <w:r w:rsidR="008449FD" w:rsidRPr="00935E0B">
        <w:rPr>
          <w:noProof w:val="0"/>
        </w:rPr>
        <w:t xml:space="preserve">This may take the form of press release or a notification on the business web site. </w:t>
      </w:r>
    </w:p>
    <w:p w:rsidR="00FB2B1F" w:rsidRPr="00935E0B" w:rsidRDefault="008449FD" w:rsidP="00D4005D">
      <w:pPr>
        <w:pStyle w:val="BodyCopy"/>
        <w:rPr>
          <w:noProof w:val="0"/>
        </w:rPr>
      </w:pPr>
      <w:r w:rsidRPr="00935E0B">
        <w:rPr>
          <w:noProof w:val="0"/>
        </w:rPr>
        <w:t xml:space="preserve">In some instances, it may even be necessary to distribute hard copies of plans and procedures to customers where their safety is best served by doing so. </w:t>
      </w:r>
      <w:r w:rsidR="00131269" w:rsidRPr="00935E0B">
        <w:rPr>
          <w:noProof w:val="0"/>
        </w:rPr>
        <w:t xml:space="preserve">This kind of activity is common aboard passenger ships where it is considered prudent to make the plan widely known as a matter of procedure. </w:t>
      </w:r>
    </w:p>
    <w:p w:rsidR="0021212A" w:rsidRPr="00935E0B" w:rsidRDefault="0021212A" w:rsidP="007A1BD0">
      <w:pPr>
        <w:pStyle w:val="Heading3"/>
        <w:ind w:left="0" w:firstLine="0"/>
      </w:pPr>
      <w:r w:rsidRPr="00935E0B">
        <w:t>Emergency Management Plan Template</w:t>
      </w:r>
    </w:p>
    <w:p w:rsidR="007A1BD0" w:rsidRPr="00935E0B" w:rsidRDefault="00D50016" w:rsidP="00D50016">
      <w:pPr>
        <w:pStyle w:val="BodyCopy"/>
        <w:jc w:val="center"/>
        <w:rPr>
          <w:noProof w:val="0"/>
        </w:rPr>
      </w:pPr>
      <w:r w:rsidRPr="00935E0B">
        <w:rPr>
          <w:noProof w:val="0"/>
        </w:rPr>
        <w:t>[Business Name] Emergency Management Plan [YEAR]</w:t>
      </w:r>
    </w:p>
    <w:p w:rsidR="00D50016" w:rsidRPr="00935E0B" w:rsidRDefault="00D50016" w:rsidP="00D50016">
      <w:pPr>
        <w:pStyle w:val="BodyCopyBold"/>
        <w:rPr>
          <w:noProof w:val="0"/>
        </w:rPr>
      </w:pPr>
      <w:bookmarkStart w:id="50" w:name="_Toc300919349"/>
      <w:bookmarkStart w:id="51" w:name="_Toc358019166"/>
      <w:r w:rsidRPr="00935E0B">
        <w:rPr>
          <w:noProof w:val="0"/>
        </w:rPr>
        <w:t>The Emergency Action Plan</w:t>
      </w:r>
      <w:bookmarkEnd w:id="50"/>
      <w:bookmarkEnd w:id="51"/>
    </w:p>
    <w:p w:rsidR="00D50016" w:rsidRPr="00935E0B" w:rsidRDefault="00D50016" w:rsidP="00D50016">
      <w:pPr>
        <w:pStyle w:val="BodyCopy"/>
        <w:rPr>
          <w:noProof w:val="0"/>
        </w:rPr>
      </w:pPr>
      <w:bookmarkStart w:id="52" w:name="_Toc300919350"/>
      <w:bookmarkStart w:id="53" w:name="_Toc358019167"/>
      <w:r w:rsidRPr="00935E0B">
        <w:rPr>
          <w:noProof w:val="0"/>
        </w:rPr>
        <w:t>Emergency contacts</w:t>
      </w:r>
      <w:bookmarkEnd w:id="52"/>
      <w:bookmarkEnd w:id="53"/>
    </w:p>
    <w:p w:rsidR="00D50016" w:rsidRPr="00935E0B" w:rsidRDefault="00D50016" w:rsidP="00D50016">
      <w:pPr>
        <w:pStyle w:val="BodyCopy"/>
        <w:rPr>
          <w:i/>
          <w:noProof w:val="0"/>
          <w:szCs w:val="20"/>
        </w:rPr>
      </w:pPr>
      <w:r w:rsidRPr="00935E0B">
        <w:rPr>
          <w:i/>
          <w:noProof w:val="0"/>
          <w:szCs w:val="20"/>
        </w:rPr>
        <w:t xml:space="preserve">[List your local emergency services numbers and any additional contacts you will need to phone in an emergency </w:t>
      </w:r>
      <w:r w:rsidRPr="00935E0B">
        <w:rPr>
          <w:rFonts w:cs="Arial"/>
          <w:bCs/>
          <w:i/>
          <w:iCs/>
          <w:noProof w:val="0"/>
          <w:color w:val="000000"/>
          <w:szCs w:val="20"/>
        </w:rPr>
        <w:t>(e.g. Employee's next of kin).</w:t>
      </w:r>
      <w:r w:rsidRPr="00935E0B">
        <w:rPr>
          <w:i/>
          <w:noProof w:val="0"/>
          <w:szCs w:val="20"/>
        </w:rPr>
        <w:t>]</w:t>
      </w:r>
    </w:p>
    <w:tbl>
      <w:tblPr>
        <w:tblStyle w:val="TableClassic4"/>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125"/>
        <w:gridCol w:w="2130"/>
        <w:gridCol w:w="2441"/>
        <w:gridCol w:w="2546"/>
      </w:tblGrid>
      <w:tr w:rsidR="00D50016" w:rsidRPr="00935E0B" w:rsidTr="00D50016">
        <w:trPr>
          <w:cantSplit/>
          <w:trHeight w:val="345"/>
          <w:tblHeader/>
        </w:trPr>
        <w:tc>
          <w:tcPr>
            <w:tcW w:w="2125" w:type="dxa"/>
            <w:shd w:val="clear" w:color="auto" w:fill="45545F"/>
          </w:tcPr>
          <w:p w:rsidR="00D50016" w:rsidRPr="00935E0B" w:rsidRDefault="00D50016" w:rsidP="00D70561">
            <w:pPr>
              <w:pStyle w:val="TableHeading"/>
              <w:rPr>
                <w:noProof w:val="0"/>
              </w:rPr>
            </w:pPr>
            <w:r w:rsidRPr="00935E0B">
              <w:rPr>
                <w:noProof w:val="0"/>
              </w:rPr>
              <w:t>Organisation Name</w:t>
            </w:r>
          </w:p>
        </w:tc>
        <w:tc>
          <w:tcPr>
            <w:tcW w:w="2130" w:type="dxa"/>
            <w:shd w:val="clear" w:color="auto" w:fill="45545F"/>
          </w:tcPr>
          <w:p w:rsidR="00D50016" w:rsidRPr="00935E0B" w:rsidRDefault="00D50016" w:rsidP="00D70561">
            <w:pPr>
              <w:pStyle w:val="TableHeading"/>
              <w:rPr>
                <w:noProof w:val="0"/>
              </w:rPr>
            </w:pPr>
            <w:r w:rsidRPr="00935E0B">
              <w:rPr>
                <w:noProof w:val="0"/>
              </w:rPr>
              <w:t>Contact</w:t>
            </w:r>
          </w:p>
        </w:tc>
        <w:tc>
          <w:tcPr>
            <w:tcW w:w="2441" w:type="dxa"/>
            <w:shd w:val="clear" w:color="auto" w:fill="45545F"/>
          </w:tcPr>
          <w:p w:rsidR="00D50016" w:rsidRPr="00935E0B" w:rsidRDefault="00D50016" w:rsidP="00D70561">
            <w:pPr>
              <w:pStyle w:val="TableHeading"/>
              <w:rPr>
                <w:noProof w:val="0"/>
              </w:rPr>
            </w:pPr>
            <w:r w:rsidRPr="00935E0B">
              <w:rPr>
                <w:noProof w:val="0"/>
              </w:rPr>
              <w:t>Title</w:t>
            </w:r>
          </w:p>
        </w:tc>
        <w:tc>
          <w:tcPr>
            <w:tcW w:w="2546" w:type="dxa"/>
            <w:shd w:val="clear" w:color="auto" w:fill="45545F"/>
          </w:tcPr>
          <w:p w:rsidR="00D50016" w:rsidRPr="00935E0B" w:rsidRDefault="00D50016" w:rsidP="00D70561">
            <w:pPr>
              <w:pStyle w:val="TableHeading"/>
              <w:rPr>
                <w:noProof w:val="0"/>
              </w:rPr>
            </w:pPr>
            <w:r w:rsidRPr="00935E0B">
              <w:rPr>
                <w:noProof w:val="0"/>
              </w:rPr>
              <w:t>Phone number</w:t>
            </w:r>
          </w:p>
        </w:tc>
      </w:tr>
      <w:tr w:rsidR="00D50016" w:rsidRPr="00935E0B" w:rsidTr="00D70561">
        <w:trPr>
          <w:cantSplit/>
          <w:trHeight w:val="315"/>
        </w:trPr>
        <w:tc>
          <w:tcPr>
            <w:tcW w:w="9242" w:type="dxa"/>
            <w:gridSpan w:val="4"/>
          </w:tcPr>
          <w:p w:rsidR="00D50016" w:rsidRPr="00935E0B" w:rsidRDefault="00D50016" w:rsidP="00D70561">
            <w:pPr>
              <w:pStyle w:val="TableText"/>
              <w:rPr>
                <w:b/>
                <w:noProof w:val="0"/>
                <w:color w:val="000000"/>
              </w:rPr>
            </w:pPr>
            <w:r w:rsidRPr="00935E0B">
              <w:rPr>
                <w:b/>
                <w:noProof w:val="0"/>
                <w:color w:val="000000"/>
              </w:rPr>
              <w:t>Emergency</w:t>
            </w:r>
          </w:p>
        </w:tc>
      </w:tr>
      <w:tr w:rsidR="00D50016" w:rsidRPr="00935E0B" w:rsidTr="00D50016">
        <w:trPr>
          <w:cantSplit/>
          <w:trHeight w:val="315"/>
        </w:trPr>
        <w:tc>
          <w:tcPr>
            <w:tcW w:w="2125" w:type="dxa"/>
          </w:tcPr>
          <w:p w:rsidR="00D50016" w:rsidRPr="00935E0B" w:rsidRDefault="00D50016" w:rsidP="00D70561">
            <w:pPr>
              <w:pStyle w:val="TableText"/>
              <w:rPr>
                <w:b/>
                <w:noProof w:val="0"/>
                <w:color w:val="000000"/>
              </w:rPr>
            </w:pPr>
            <w:r w:rsidRPr="00935E0B">
              <w:rPr>
                <w:b/>
                <w:noProof w:val="0"/>
                <w:color w:val="000000"/>
              </w:rPr>
              <w:t>Police</w:t>
            </w:r>
          </w:p>
        </w:tc>
        <w:tc>
          <w:tcPr>
            <w:tcW w:w="2130" w:type="dxa"/>
          </w:tcPr>
          <w:p w:rsidR="00D50016" w:rsidRPr="00935E0B" w:rsidRDefault="00D50016" w:rsidP="00D70561">
            <w:pPr>
              <w:pStyle w:val="TableText"/>
              <w:rPr>
                <w:noProof w:val="0"/>
                <w:color w:val="000000"/>
              </w:rPr>
            </w:pPr>
            <w:r w:rsidRPr="00935E0B">
              <w:rPr>
                <w:noProof w:val="0"/>
                <w:color w:val="000000"/>
              </w:rPr>
              <w:t>-</w:t>
            </w:r>
          </w:p>
        </w:tc>
        <w:tc>
          <w:tcPr>
            <w:tcW w:w="2441" w:type="dxa"/>
          </w:tcPr>
          <w:p w:rsidR="00D50016" w:rsidRPr="00935E0B" w:rsidRDefault="00D50016" w:rsidP="00D70561">
            <w:pPr>
              <w:pStyle w:val="TableText"/>
              <w:rPr>
                <w:noProof w:val="0"/>
                <w:color w:val="000000"/>
              </w:rPr>
            </w:pPr>
            <w:r w:rsidRPr="00935E0B">
              <w:rPr>
                <w:noProof w:val="0"/>
                <w:color w:val="000000"/>
              </w:rPr>
              <w:t>-</w:t>
            </w:r>
          </w:p>
        </w:tc>
        <w:tc>
          <w:tcPr>
            <w:tcW w:w="2546" w:type="dxa"/>
          </w:tcPr>
          <w:p w:rsidR="00D50016" w:rsidRPr="00935E0B" w:rsidRDefault="00D50016" w:rsidP="00D70561">
            <w:pPr>
              <w:pStyle w:val="TableText"/>
              <w:rPr>
                <w:i/>
                <w:noProof w:val="0"/>
                <w:color w:val="000000"/>
              </w:rPr>
            </w:pPr>
            <w:r w:rsidRPr="00935E0B">
              <w:rPr>
                <w:i/>
                <w:noProof w:val="0"/>
                <w:color w:val="000000"/>
              </w:rPr>
              <w:t>[(Area code) Number]</w:t>
            </w:r>
          </w:p>
        </w:tc>
      </w:tr>
      <w:tr w:rsidR="00D50016" w:rsidRPr="00935E0B" w:rsidTr="00D50016">
        <w:trPr>
          <w:cantSplit/>
          <w:trHeight w:val="315"/>
        </w:trPr>
        <w:tc>
          <w:tcPr>
            <w:tcW w:w="2125" w:type="dxa"/>
          </w:tcPr>
          <w:p w:rsidR="00D50016" w:rsidRPr="00935E0B" w:rsidRDefault="00D50016" w:rsidP="00D70561">
            <w:pPr>
              <w:pStyle w:val="TableText"/>
              <w:rPr>
                <w:b/>
                <w:noProof w:val="0"/>
                <w:color w:val="000000"/>
              </w:rPr>
            </w:pPr>
            <w:r w:rsidRPr="00935E0B">
              <w:rPr>
                <w:b/>
                <w:noProof w:val="0"/>
                <w:color w:val="000000"/>
              </w:rPr>
              <w:t>Fire</w:t>
            </w:r>
          </w:p>
        </w:tc>
        <w:tc>
          <w:tcPr>
            <w:tcW w:w="2130" w:type="dxa"/>
          </w:tcPr>
          <w:p w:rsidR="00D50016" w:rsidRPr="00935E0B" w:rsidRDefault="00D50016" w:rsidP="00D70561">
            <w:pPr>
              <w:pStyle w:val="TableText"/>
              <w:rPr>
                <w:noProof w:val="0"/>
                <w:color w:val="000000"/>
              </w:rPr>
            </w:pPr>
            <w:r w:rsidRPr="00935E0B">
              <w:rPr>
                <w:noProof w:val="0"/>
                <w:color w:val="000000"/>
              </w:rPr>
              <w:t>-</w:t>
            </w:r>
          </w:p>
        </w:tc>
        <w:tc>
          <w:tcPr>
            <w:tcW w:w="2441" w:type="dxa"/>
          </w:tcPr>
          <w:p w:rsidR="00D50016" w:rsidRPr="00935E0B" w:rsidRDefault="00D50016" w:rsidP="00D70561">
            <w:pPr>
              <w:pStyle w:val="TableText"/>
              <w:rPr>
                <w:noProof w:val="0"/>
                <w:color w:val="000000"/>
              </w:rPr>
            </w:pPr>
            <w:r w:rsidRPr="00935E0B">
              <w:rPr>
                <w:noProof w:val="0"/>
                <w:color w:val="000000"/>
              </w:rPr>
              <w:t>-</w:t>
            </w:r>
          </w:p>
        </w:tc>
        <w:tc>
          <w:tcPr>
            <w:tcW w:w="2546" w:type="dxa"/>
          </w:tcPr>
          <w:p w:rsidR="00D50016" w:rsidRPr="00935E0B" w:rsidRDefault="00D50016" w:rsidP="00D70561">
            <w:pPr>
              <w:pStyle w:val="TableText"/>
              <w:rPr>
                <w:noProof w:val="0"/>
                <w:color w:val="000000"/>
              </w:rPr>
            </w:pPr>
            <w:r w:rsidRPr="00935E0B">
              <w:rPr>
                <w:i/>
                <w:noProof w:val="0"/>
                <w:color w:val="000000"/>
              </w:rPr>
              <w:t>[(Area code) Number]</w:t>
            </w:r>
          </w:p>
        </w:tc>
      </w:tr>
      <w:tr w:rsidR="00D50016" w:rsidRPr="00935E0B" w:rsidTr="00D50016">
        <w:trPr>
          <w:cantSplit/>
          <w:trHeight w:val="315"/>
        </w:trPr>
        <w:tc>
          <w:tcPr>
            <w:tcW w:w="2125" w:type="dxa"/>
          </w:tcPr>
          <w:p w:rsidR="00D50016" w:rsidRPr="00935E0B" w:rsidRDefault="00D50016" w:rsidP="00D70561">
            <w:pPr>
              <w:pStyle w:val="TableText"/>
              <w:rPr>
                <w:b/>
                <w:noProof w:val="0"/>
                <w:color w:val="000000"/>
              </w:rPr>
            </w:pPr>
            <w:r w:rsidRPr="00935E0B">
              <w:rPr>
                <w:b/>
                <w:noProof w:val="0"/>
                <w:color w:val="000000"/>
              </w:rPr>
              <w:t>Ambulance</w:t>
            </w:r>
          </w:p>
        </w:tc>
        <w:tc>
          <w:tcPr>
            <w:tcW w:w="2130" w:type="dxa"/>
          </w:tcPr>
          <w:p w:rsidR="00D50016" w:rsidRPr="00935E0B" w:rsidRDefault="00D50016" w:rsidP="00D70561">
            <w:pPr>
              <w:pStyle w:val="TableText"/>
              <w:rPr>
                <w:noProof w:val="0"/>
                <w:color w:val="000000"/>
              </w:rPr>
            </w:pPr>
            <w:r w:rsidRPr="00935E0B">
              <w:rPr>
                <w:noProof w:val="0"/>
                <w:color w:val="000000"/>
              </w:rPr>
              <w:t>-</w:t>
            </w:r>
          </w:p>
        </w:tc>
        <w:tc>
          <w:tcPr>
            <w:tcW w:w="2441" w:type="dxa"/>
          </w:tcPr>
          <w:p w:rsidR="00D50016" w:rsidRPr="00935E0B" w:rsidRDefault="00D50016" w:rsidP="00D70561">
            <w:pPr>
              <w:pStyle w:val="TableText"/>
              <w:rPr>
                <w:noProof w:val="0"/>
                <w:color w:val="000000"/>
              </w:rPr>
            </w:pPr>
            <w:r w:rsidRPr="00935E0B">
              <w:rPr>
                <w:noProof w:val="0"/>
                <w:color w:val="000000"/>
              </w:rPr>
              <w:t>-</w:t>
            </w:r>
          </w:p>
        </w:tc>
        <w:tc>
          <w:tcPr>
            <w:tcW w:w="2546" w:type="dxa"/>
          </w:tcPr>
          <w:p w:rsidR="00D50016" w:rsidRPr="00935E0B" w:rsidRDefault="00D50016" w:rsidP="00D70561">
            <w:pPr>
              <w:pStyle w:val="TableText"/>
              <w:rPr>
                <w:noProof w:val="0"/>
                <w:color w:val="000000"/>
              </w:rPr>
            </w:pPr>
            <w:r w:rsidRPr="00935E0B">
              <w:rPr>
                <w:i/>
                <w:noProof w:val="0"/>
                <w:color w:val="000000"/>
              </w:rPr>
              <w:t>[(Area code) Number]</w:t>
            </w:r>
          </w:p>
        </w:tc>
      </w:tr>
    </w:tbl>
    <w:p w:rsidR="00AA5298" w:rsidRPr="00935E0B" w:rsidRDefault="00AA5298">
      <w:pPr>
        <w:rPr>
          <w:rFonts w:ascii="Helvetica" w:eastAsia="Calibri" w:hAnsi="Helvetica" w:cs="Calibri"/>
          <w:szCs w:val="16"/>
          <w:lang w:eastAsia="ar-SA"/>
        </w:rPr>
      </w:pPr>
      <w:r w:rsidRPr="00935E0B">
        <w:rPr>
          <w:rFonts w:ascii="Helvetica" w:hAnsi="Helvetica"/>
        </w:rPr>
        <w:br w:type="page"/>
      </w:r>
    </w:p>
    <w:p w:rsidR="00CF4A54" w:rsidRPr="00935E0B" w:rsidRDefault="00CF4A54" w:rsidP="00CF4A54">
      <w:pPr>
        <w:pStyle w:val="ActivityHead"/>
        <w:shd w:val="clear" w:color="auto" w:fill="E36C0A" w:themeFill="accent6" w:themeFillShade="BF"/>
        <w:rPr>
          <w:noProof w:val="0"/>
          <w:color w:val="FFFFFF" w:themeColor="background1"/>
        </w:rPr>
      </w:pPr>
      <w:r w:rsidRPr="00935E0B">
        <w:rPr>
          <w:noProof w:val="0"/>
          <w:color w:val="FFFFFF" w:themeColor="background1"/>
        </w:rPr>
        <w:t>Work Projects</w:t>
      </w:r>
    </w:p>
    <w:p w:rsidR="00CF4A54" w:rsidRPr="00935E0B" w:rsidRDefault="00CF4A54" w:rsidP="00CF4A54">
      <w:pPr>
        <w:pStyle w:val="BodyCopy"/>
        <w:rPr>
          <w:noProof w:val="0"/>
        </w:rPr>
      </w:pPr>
      <w:r w:rsidRPr="00935E0B">
        <w:rPr>
          <w:noProof w:val="0"/>
        </w:rPr>
        <w:t>It is a requirement of this Unit you complete Work Projects as advised by your Trainer. You must submit documentation, suitable evidence or other relevant proof of completion of the project to your Trainer by the agreed date.</w:t>
      </w:r>
    </w:p>
    <w:p w:rsidR="007443C7" w:rsidRPr="00935E0B" w:rsidRDefault="007443C7" w:rsidP="00D50016">
      <w:pPr>
        <w:pStyle w:val="BodyCopyBold"/>
        <w:rPr>
          <w:noProof w:val="0"/>
        </w:rPr>
      </w:pPr>
      <w:r w:rsidRPr="00935E0B">
        <w:rPr>
          <w:noProof w:val="0"/>
        </w:rPr>
        <w:t>Activity</w:t>
      </w:r>
      <w:r w:rsidR="00C43E37" w:rsidRPr="00935E0B">
        <w:rPr>
          <w:noProof w:val="0"/>
        </w:rPr>
        <w:t xml:space="preserve"> 1</w:t>
      </w:r>
    </w:p>
    <w:p w:rsidR="007443C7" w:rsidRPr="00935E0B" w:rsidRDefault="007443C7" w:rsidP="00D50016">
      <w:pPr>
        <w:pStyle w:val="BodyCopy"/>
        <w:rPr>
          <w:noProof w:val="0"/>
        </w:rPr>
      </w:pPr>
      <w:r w:rsidRPr="00935E0B">
        <w:rPr>
          <w:noProof w:val="0"/>
        </w:rPr>
        <w:t xml:space="preserve">You attend your monthly HSC (Health and Safety Committee) meeting and there is an issue with staff using the emergency stairs to move between floors. At times they are being held open with items such as chairs being placed in front of the doors or pieces of paper being placed between the closures. Emergency stairwells are for the staff to evacuate a building safely in the case of an emergency or for emergency services to gain access. Fire doors are designed to keep smoke and fire out of emergency exits when used correctly. Staff using emergency exits in the absence of an emergency need to understand they may face disciplinary action in the future. </w:t>
      </w:r>
    </w:p>
    <w:p w:rsidR="0098534A" w:rsidRPr="00935E0B" w:rsidRDefault="0098534A" w:rsidP="0098534A">
      <w:pPr>
        <w:pStyle w:val="ActivityNumbered"/>
        <w:ind w:left="0" w:firstLine="0"/>
      </w:pPr>
      <w:r w:rsidRPr="00935E0B">
        <w:t>Prepare an information sheet that can be placed on the staff notice board advising staff of the risks associated with this activity and the possible consequences.  Include any and upcoming training they will be required to attend.</w:t>
      </w:r>
    </w:p>
    <w:p w:rsidR="0098534A" w:rsidRPr="00935E0B" w:rsidRDefault="00C43E37" w:rsidP="00C43E37">
      <w:pPr>
        <w:pStyle w:val="BodyCopyBold"/>
        <w:rPr>
          <w:noProof w:val="0"/>
        </w:rPr>
      </w:pPr>
      <w:r w:rsidRPr="00935E0B">
        <w:rPr>
          <w:noProof w:val="0"/>
        </w:rPr>
        <w:t>Activity 2</w:t>
      </w:r>
    </w:p>
    <w:p w:rsidR="00C43E37" w:rsidRPr="00935E0B" w:rsidRDefault="00C43E37" w:rsidP="00C43E37">
      <w:pPr>
        <w:rPr>
          <w:rFonts w:ascii="Helvetica" w:hAnsi="Helvetica"/>
        </w:rPr>
      </w:pPr>
      <w:r w:rsidRPr="00935E0B">
        <w:rPr>
          <w:rFonts w:ascii="Helvetica" w:hAnsi="Helvetica"/>
        </w:rPr>
        <w:t xml:space="preserve">Write a letter that will be distributed to guests to advise them that you will be conducting a training session for staff this Friday at 3pm. Your organisation has implemented a new lock down procedures risk management plan and it will be trialled at this time. Guests will be unable to enter or leave the building for approximately 15 minutes. </w:t>
      </w:r>
    </w:p>
    <w:p w:rsidR="00CF4A54" w:rsidRPr="00935E0B" w:rsidRDefault="007443C7" w:rsidP="0098534A">
      <w:pPr>
        <w:pStyle w:val="ActivityNumbered"/>
        <w:ind w:left="0" w:firstLine="0"/>
      </w:pPr>
      <w:r w:rsidRPr="00935E0B">
        <w:t xml:space="preserve"> </w:t>
      </w:r>
      <w:r w:rsidR="00CF4A54" w:rsidRPr="00935E0B">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935E0B" w:rsidTr="00D50016">
        <w:trPr>
          <w:trHeight w:val="3790"/>
        </w:trPr>
        <w:tc>
          <w:tcPr>
            <w:tcW w:w="9242" w:type="dxa"/>
            <w:shd w:val="clear" w:color="auto" w:fill="F2F2F2" w:themeFill="background1" w:themeFillShade="F2"/>
          </w:tcPr>
          <w:p w:rsidR="00CF4A54" w:rsidRPr="00935E0B" w:rsidRDefault="00CF4A54" w:rsidP="000A0C46">
            <w:pPr>
              <w:pStyle w:val="Heading2"/>
              <w:outlineLvl w:val="1"/>
            </w:pPr>
            <w:r w:rsidRPr="00935E0B">
              <w:t>Summary</w:t>
            </w:r>
          </w:p>
          <w:p w:rsidR="00CF4A54" w:rsidRPr="00935E0B" w:rsidRDefault="00AC6254" w:rsidP="00CF4A54">
            <w:pPr>
              <w:pStyle w:val="SumaryHeading3"/>
              <w:rPr>
                <w:highlight w:val="yellow"/>
              </w:rPr>
            </w:pPr>
            <w:sdt>
              <w:sdtPr>
                <w:alias w:val="Element3"/>
                <w:tag w:val="Element3"/>
                <w:id w:val="-490566505"/>
                <w:placeholder>
                  <w:docPart w:val="29C397D77A554E0E86D9F173A2BE6193"/>
                </w:placeholder>
              </w:sdtPr>
              <w:sdtEndPr/>
              <w:sdtContent>
                <w:r w:rsidR="003F7AF7" w:rsidRPr="00935E0B">
                  <w:t>Communicate risk management strategies</w:t>
                </w:r>
              </w:sdtContent>
            </w:sdt>
          </w:p>
          <w:p w:rsidR="00334812" w:rsidRPr="00935E0B" w:rsidRDefault="00334812" w:rsidP="00D50016">
            <w:pPr>
              <w:pStyle w:val="TableText"/>
              <w:rPr>
                <w:noProof w:val="0"/>
              </w:rPr>
            </w:pPr>
            <w:r w:rsidRPr="00935E0B">
              <w:rPr>
                <w:noProof w:val="0"/>
              </w:rPr>
              <w:t>In order to effectively communicate risk management strategies you must:</w:t>
            </w:r>
          </w:p>
          <w:p w:rsidR="00334812" w:rsidRPr="00935E0B" w:rsidRDefault="00334812" w:rsidP="00D50016">
            <w:pPr>
              <w:pStyle w:val="TableBullet1"/>
              <w:rPr>
                <w:noProof w:val="0"/>
              </w:rPr>
            </w:pPr>
            <w:r w:rsidRPr="00935E0B">
              <w:rPr>
                <w:noProof w:val="0"/>
              </w:rPr>
              <w:t>Inform staff of all operational risk management and contingency plans via provision and explanation of such plans to ensure they can assist in notification of risk situations</w:t>
            </w:r>
          </w:p>
          <w:p w:rsidR="00334812" w:rsidRPr="00935E0B" w:rsidRDefault="00334812" w:rsidP="00D50016">
            <w:pPr>
              <w:pStyle w:val="TableBullet1"/>
              <w:rPr>
                <w:noProof w:val="0"/>
              </w:rPr>
            </w:pPr>
            <w:r w:rsidRPr="00935E0B">
              <w:rPr>
                <w:noProof w:val="0"/>
              </w:rPr>
              <w:t>Conduct the training of staff utilising both internal and external training sources as well as practices, drill</w:t>
            </w:r>
            <w:r w:rsidR="00D50016" w:rsidRPr="00935E0B">
              <w:rPr>
                <w:noProof w:val="0"/>
              </w:rPr>
              <w:t>s, case studies and simulations</w:t>
            </w:r>
          </w:p>
          <w:p w:rsidR="00334812" w:rsidRPr="00935E0B" w:rsidRDefault="00334812" w:rsidP="00D50016">
            <w:pPr>
              <w:pStyle w:val="TableBullet1"/>
              <w:rPr>
                <w:noProof w:val="0"/>
              </w:rPr>
            </w:pPr>
            <w:r w:rsidRPr="00935E0B">
              <w:rPr>
                <w:noProof w:val="0"/>
              </w:rPr>
              <w:t>Ensure customers are aware of operational risk management and contingency plans via Emergency Management Plans and associated pre-pr</w:t>
            </w:r>
            <w:r w:rsidR="00D50016" w:rsidRPr="00935E0B">
              <w:rPr>
                <w:noProof w:val="0"/>
              </w:rPr>
              <w:t>epared statements.</w:t>
            </w:r>
          </w:p>
          <w:p w:rsidR="00CF4A54" w:rsidRPr="00935E0B" w:rsidRDefault="00CF4A54" w:rsidP="00334812">
            <w:pPr>
              <w:pStyle w:val="TableBullet2"/>
              <w:numPr>
                <w:ilvl w:val="0"/>
                <w:numId w:val="0"/>
              </w:numPr>
              <w:rPr>
                <w:lang w:val="en-AU"/>
              </w:rPr>
            </w:pPr>
          </w:p>
        </w:tc>
      </w:tr>
    </w:tbl>
    <w:p w:rsidR="00D50016" w:rsidRPr="00935E0B" w:rsidRDefault="00560383">
      <w:pPr>
        <w:rPr>
          <w:rFonts w:ascii="Helvetica" w:hAnsi="Helvetica"/>
        </w:rPr>
      </w:pPr>
      <w:r w:rsidRPr="00935E0B">
        <w:rPr>
          <w:rFonts w:ascii="Helvetica" w:hAnsi="Helvetica"/>
        </w:rPr>
        <w:br w:type="page"/>
      </w:r>
    </w:p>
    <w:p w:rsidR="00D50016" w:rsidRPr="00935E0B" w:rsidRDefault="00D50016">
      <w:pPr>
        <w:rPr>
          <w:rFonts w:ascii="Helvetica" w:hAnsi="Helvetica"/>
        </w:rPr>
      </w:pPr>
    </w:p>
    <w:p w:rsidR="00560383" w:rsidRPr="00935E0B" w:rsidRDefault="00560383" w:rsidP="006206E8">
      <w:pPr>
        <w:rPr>
          <w:rFonts w:ascii="Helvetica" w:eastAsia="Calibri" w:hAnsi="Helvetica" w:cs="Calibri"/>
          <w:szCs w:val="16"/>
          <w:lang w:eastAsia="ar-SA"/>
        </w:rPr>
        <w:sectPr w:rsidR="00560383" w:rsidRPr="00935E0B" w:rsidSect="006D7E9B">
          <w:headerReference w:type="even" r:id="rId83"/>
          <w:headerReference w:type="default" r:id="rId84"/>
          <w:pgSz w:w="11906" w:h="16838"/>
          <w:pgMar w:top="1440" w:right="1440" w:bottom="1440" w:left="1440" w:header="708" w:footer="324" w:gutter="0"/>
          <w:cols w:space="708"/>
          <w:docGrid w:linePitch="360"/>
        </w:sectPr>
      </w:pPr>
    </w:p>
    <w:p w:rsidR="00DA70E7" w:rsidRPr="00935E0B" w:rsidRDefault="000A0C46" w:rsidP="00DA70E7">
      <w:pPr>
        <w:pStyle w:val="Heading1"/>
      </w:pPr>
      <w:bookmarkStart w:id="54" w:name="_Toc370805493"/>
      <w:bookmarkStart w:id="55" w:name="_Toc425708238"/>
      <w:r w:rsidRPr="00935E0B">
        <w:t>Element 4:</w:t>
      </w:r>
      <w:r w:rsidR="009A42D2" w:rsidRPr="00935E0B">
        <w:t xml:space="preserve"> </w:t>
      </w:r>
      <w:r w:rsidR="008862BB" w:rsidRPr="00935E0B">
        <w:fldChar w:fldCharType="begin"/>
      </w:r>
      <w:r w:rsidR="00BF648F" w:rsidRPr="00935E0B">
        <w:instrText xml:space="preserve"> REF  Element4  \* MERGEFORMAT </w:instrText>
      </w:r>
      <w:r w:rsidR="008862BB" w:rsidRPr="00935E0B">
        <w:fldChar w:fldCharType="separate"/>
      </w:r>
      <w:sdt>
        <w:sdtPr>
          <w:alias w:val="Element4"/>
          <w:tag w:val="Element4"/>
          <w:id w:val="-793601625"/>
          <w:placeholder>
            <w:docPart w:val="2E3F10034A0B4550A7272EF773C80CBE"/>
          </w:placeholder>
        </w:sdtPr>
        <w:sdtEndPr/>
        <w:sdtContent>
          <w:r w:rsidR="00DA70E7" w:rsidRPr="00935E0B">
            <w:t>Implement risk management strategies</w:t>
          </w:r>
        </w:sdtContent>
      </w:sdt>
    </w:p>
    <w:bookmarkEnd w:id="54"/>
    <w:bookmarkEnd w:id="55"/>
    <w:p w:rsidR="000A0C46" w:rsidRPr="00935E0B" w:rsidRDefault="008862BB" w:rsidP="003F7AF7">
      <w:pPr>
        <w:pStyle w:val="Heading2"/>
      </w:pPr>
      <w:r w:rsidRPr="00935E0B">
        <w:fldChar w:fldCharType="end"/>
      </w:r>
      <w:r w:rsidR="000A0C46" w:rsidRPr="00935E0B">
        <w:t>4.1</w:t>
      </w:r>
      <w:r w:rsidR="000A0C46" w:rsidRPr="00935E0B">
        <w:tab/>
      </w:r>
      <w:fldSimple w:instr=" REF  Criteria41  \* MERGEFORMAT ">
        <w:sdt>
          <w:sdtPr>
            <w:alias w:val="Criteria41"/>
            <w:tag w:val="Criteria41"/>
            <w:id w:val="-953789282"/>
            <w:placeholder>
              <w:docPart w:val="09FCD73E5C16489DA82489BDA07B0C14"/>
            </w:placeholder>
          </w:sdtPr>
          <w:sdtEndPr/>
          <w:sdtContent>
            <w:r w:rsidR="00DA70E7" w:rsidRPr="00935E0B">
              <w:t xml:space="preserve">Plan for the introduction of written risk management plans </w:t>
            </w:r>
          </w:sdtContent>
        </w:sdt>
      </w:fldSimple>
    </w:p>
    <w:p w:rsidR="000A0C46" w:rsidRPr="00935E0B" w:rsidRDefault="000A0C46" w:rsidP="000A0C46">
      <w:pPr>
        <w:pStyle w:val="Heading3"/>
      </w:pPr>
      <w:r w:rsidRPr="00935E0B">
        <w:t>Introduction</w:t>
      </w:r>
    </w:p>
    <w:p w:rsidR="00423C9B" w:rsidRPr="00935E0B" w:rsidRDefault="008449FD" w:rsidP="000A0C46">
      <w:pPr>
        <w:pStyle w:val="BodyCopy"/>
        <w:rPr>
          <w:noProof w:val="0"/>
        </w:rPr>
      </w:pPr>
      <w:r w:rsidRPr="00935E0B">
        <w:rPr>
          <w:noProof w:val="0"/>
        </w:rPr>
        <w:t>Onc</w:t>
      </w:r>
      <w:r w:rsidR="00791356" w:rsidRPr="00935E0B">
        <w:rPr>
          <w:noProof w:val="0"/>
        </w:rPr>
        <w:t xml:space="preserve">e the risk management plans with associated strategies have been written they will need to be explained to staff in terms of how they will be introduced and applied in the work place. This is best done through staff meetings where management can provide all relevant information to staff and address any questions or concerns people may have. </w:t>
      </w:r>
    </w:p>
    <w:p w:rsidR="00423C9B" w:rsidRPr="00935E0B" w:rsidRDefault="00423C9B" w:rsidP="00423C9B">
      <w:pPr>
        <w:pStyle w:val="Heading3"/>
      </w:pPr>
      <w:r w:rsidRPr="00935E0B">
        <w:t>Staff Meetings</w:t>
      </w:r>
    </w:p>
    <w:p w:rsidR="00DC6945" w:rsidRPr="00935E0B" w:rsidRDefault="00791356" w:rsidP="000A0C46">
      <w:pPr>
        <w:pStyle w:val="BodyCopy"/>
        <w:rPr>
          <w:noProof w:val="0"/>
        </w:rPr>
      </w:pPr>
      <w:r w:rsidRPr="00935E0B">
        <w:rPr>
          <w:noProof w:val="0"/>
        </w:rPr>
        <w:t>These staff meetings will need to be held in such a manner as to be effective. To ensure this happens, when holding a staff meeting remember the following points:</w:t>
      </w:r>
    </w:p>
    <w:p w:rsidR="00DC6945" w:rsidRPr="00935E0B" w:rsidRDefault="00DA0921" w:rsidP="000A0C46">
      <w:pPr>
        <w:pStyle w:val="Bullet1"/>
      </w:pPr>
      <w:r w:rsidRPr="00935E0B">
        <w:rPr>
          <w:noProof/>
          <w:lang w:val="en-US"/>
        </w:rPr>
        <w:drawing>
          <wp:anchor distT="0" distB="0" distL="114300" distR="114300" simplePos="0" relativeHeight="251730944" behindDoc="0" locked="0" layoutInCell="1" allowOverlap="1">
            <wp:simplePos x="0" y="0"/>
            <wp:positionH relativeFrom="column">
              <wp:posOffset>3866515</wp:posOffset>
            </wp:positionH>
            <wp:positionV relativeFrom="paragraph">
              <wp:posOffset>41910</wp:posOffset>
            </wp:positionV>
            <wp:extent cx="1751330" cy="1193165"/>
            <wp:effectExtent l="0" t="0" r="0" b="0"/>
            <wp:wrapSquare wrapText="bothSides"/>
            <wp:docPr id="52" name="Picture 28" descr="C:\Documents and Settings\danielc\Local Settings\Temporary Internet Files\Content.IE5\3DV3UKH9\MP9004226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nts and Settings\danielc\Local Settings\Temporary Internet Files\Content.IE5\3DV3UKH9\MP900422638[1].jpg"/>
                    <pic:cNvPicPr>
                      <a:picLocks noChangeAspect="1" noChangeArrowheads="1"/>
                    </pic:cNvPicPr>
                  </pic:nvPicPr>
                  <pic:blipFill>
                    <a:blip r:embed="rId85" cstate="print"/>
                    <a:srcRect/>
                    <a:stretch>
                      <a:fillRect/>
                    </a:stretch>
                  </pic:blipFill>
                  <pic:spPr bwMode="auto">
                    <a:xfrm>
                      <a:off x="0" y="0"/>
                      <a:ext cx="1751330" cy="1193165"/>
                    </a:xfrm>
                    <a:prstGeom prst="rect">
                      <a:avLst/>
                    </a:prstGeom>
                    <a:noFill/>
                    <a:ln w="9525">
                      <a:noFill/>
                      <a:miter lim="800000"/>
                      <a:headEnd/>
                      <a:tailEnd/>
                    </a:ln>
                  </pic:spPr>
                </pic:pic>
              </a:graphicData>
            </a:graphic>
          </wp:anchor>
        </w:drawing>
      </w:r>
      <w:r w:rsidR="00791356" w:rsidRPr="00935E0B">
        <w:t>Make the objectives clear. People need to know exactly why they need to be there. Ensure a strong agenda is pr</w:t>
      </w:r>
      <w:r w:rsidR="00C0365C" w:rsidRPr="00935E0B">
        <w:t>ovided well before the meetings</w:t>
      </w:r>
    </w:p>
    <w:p w:rsidR="00DC6945" w:rsidRPr="00935E0B" w:rsidRDefault="00791356" w:rsidP="000A0C46">
      <w:pPr>
        <w:pStyle w:val="Bullet1"/>
      </w:pPr>
      <w:r w:rsidRPr="00935E0B">
        <w:t>Only invite people who have a strong need to be there. If there are a lot of people required to attend it may be better to distribute risk management information at a number of meeti</w:t>
      </w:r>
      <w:r w:rsidR="00C0365C" w:rsidRPr="00935E0B">
        <w:t>ngs across various departments</w:t>
      </w:r>
    </w:p>
    <w:p w:rsidR="00423C9B" w:rsidRPr="00935E0B" w:rsidRDefault="00791356" w:rsidP="000A0C46">
      <w:pPr>
        <w:pStyle w:val="Bullet1"/>
      </w:pPr>
      <w:r w:rsidRPr="00935E0B">
        <w:t xml:space="preserve">Stick to the agenda and ensure that no attendees hijack this and prevent the purpose of the meeting being achieved. </w:t>
      </w:r>
      <w:r w:rsidR="00423C9B" w:rsidRPr="00935E0B">
        <w:t xml:space="preserve">Make sure that the meeting starts on time and ends on time. Badly run meetings turn people off attending or focussing when they are at them. Providing information to staff on risk management via meetings will be an ongoing process so we want staff to be keen to attend in the future. </w:t>
      </w:r>
    </w:p>
    <w:p w:rsidR="00423C9B" w:rsidRPr="00935E0B" w:rsidRDefault="00423C9B" w:rsidP="00423C9B">
      <w:pPr>
        <w:pStyle w:val="Heading3"/>
      </w:pPr>
      <w:r w:rsidRPr="00935E0B">
        <w:t>Supporting introduction of strategies</w:t>
      </w:r>
    </w:p>
    <w:p w:rsidR="000A0C46" w:rsidRPr="00935E0B" w:rsidRDefault="00423C9B" w:rsidP="000A0C46">
      <w:pPr>
        <w:pStyle w:val="BodyCopy"/>
        <w:rPr>
          <w:noProof w:val="0"/>
        </w:rPr>
      </w:pPr>
      <w:r w:rsidRPr="00935E0B">
        <w:rPr>
          <w:noProof w:val="0"/>
        </w:rPr>
        <w:t xml:space="preserve">Staff meetings will be one </w:t>
      </w:r>
      <w:r w:rsidR="00D07BCA" w:rsidRPr="00935E0B">
        <w:rPr>
          <w:noProof w:val="0"/>
        </w:rPr>
        <w:t xml:space="preserve">way to support the introduction of risk strategies into the workplace. In addition to this management will need to be committed to be open and transparent in providing any additional information that people may need.  This support will also need to extend to providing good training and ensuring that staff are equipped with the necessary tools to contribute to the risk management process. </w:t>
      </w:r>
    </w:p>
    <w:p w:rsidR="00C0365C" w:rsidRPr="00935E0B" w:rsidRDefault="00C0365C" w:rsidP="00614618">
      <w:pPr>
        <w:pStyle w:val="BodyCopy"/>
        <w:rPr>
          <w:noProof w:val="0"/>
        </w:rPr>
      </w:pPr>
      <w:r w:rsidRPr="00935E0B">
        <w:rPr>
          <w:noProof w:val="0"/>
        </w:rPr>
        <w:br w:type="page"/>
      </w:r>
    </w:p>
    <w:p w:rsidR="00D07BCA" w:rsidRPr="00935E0B" w:rsidRDefault="00D07BCA" w:rsidP="00D07BCA">
      <w:pPr>
        <w:pStyle w:val="Heading3"/>
      </w:pPr>
      <w:r w:rsidRPr="00935E0B">
        <w:t>Acquiring necessary resources</w:t>
      </w:r>
    </w:p>
    <w:p w:rsidR="00D07BCA" w:rsidRPr="00935E0B" w:rsidRDefault="00D07BCA" w:rsidP="000A0C46">
      <w:pPr>
        <w:pStyle w:val="BodyCopy"/>
        <w:rPr>
          <w:noProof w:val="0"/>
        </w:rPr>
      </w:pPr>
      <w:r w:rsidRPr="00935E0B">
        <w:rPr>
          <w:noProof w:val="0"/>
        </w:rPr>
        <w:t>In order for staff to contribute to the implementation of the risk management strategy they will need to be equipped with the necessary resources to carry this out. These will include:</w:t>
      </w:r>
    </w:p>
    <w:p w:rsidR="00DB13B2" w:rsidRPr="00935E0B" w:rsidRDefault="00DA0921" w:rsidP="000A0C46">
      <w:pPr>
        <w:pStyle w:val="Bullet1"/>
      </w:pPr>
      <w:r w:rsidRPr="00935E0B">
        <w:rPr>
          <w:noProof/>
          <w:lang w:val="en-US"/>
        </w:rPr>
        <w:drawing>
          <wp:anchor distT="0" distB="0" distL="114300" distR="114300" simplePos="0" relativeHeight="251731968" behindDoc="0" locked="0" layoutInCell="1" allowOverlap="1">
            <wp:simplePos x="0" y="0"/>
            <wp:positionH relativeFrom="column">
              <wp:posOffset>4192270</wp:posOffset>
            </wp:positionH>
            <wp:positionV relativeFrom="paragraph">
              <wp:posOffset>132715</wp:posOffset>
            </wp:positionV>
            <wp:extent cx="1494155" cy="1001395"/>
            <wp:effectExtent l="0" t="0" r="0" b="0"/>
            <wp:wrapSquare wrapText="bothSides"/>
            <wp:docPr id="24" name="Picture 24" descr="I:\Overseas Projects\PHOTOS\2014\Shutterstock 25-a-day\shutterstock_1341278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4\Shutterstock 25-a-day\shutterstock_134127854.jpg"/>
                    <pic:cNvPicPr>
                      <a:picLocks noChangeAspect="1" noChangeArrowheads="1"/>
                    </pic:cNvPicPr>
                  </pic:nvPicPr>
                  <pic:blipFill rotWithShape="1">
                    <a:blip r:embed="rId86">
                      <a:extLst>
                        <a:ext uri="{28A0092B-C50C-407E-A947-70E740481C1C}">
                          <a14:useLocalDpi xmlns:a14="http://schemas.microsoft.com/office/drawing/2010/main" val="0"/>
                        </a:ext>
                      </a:extLst>
                    </a:blip>
                    <a:srcRect l="8122" t="15319" r="8630" b="8063"/>
                    <a:stretch/>
                  </pic:blipFill>
                  <pic:spPr bwMode="auto">
                    <a:xfrm>
                      <a:off x="0" y="0"/>
                      <a:ext cx="1494155" cy="1001395"/>
                    </a:xfrm>
                    <a:prstGeom prst="rect">
                      <a:avLst/>
                    </a:prstGeom>
                    <a:noFill/>
                    <a:ln>
                      <a:noFill/>
                    </a:ln>
                    <a:extLst>
                      <a:ext uri="{53640926-AAD7-44D8-BBD7-CCE9431645EC}">
                        <a14:shadowObscured xmlns:a14="http://schemas.microsoft.com/office/drawing/2010/main"/>
                      </a:ext>
                    </a:extLst>
                  </pic:spPr>
                </pic:pic>
              </a:graphicData>
            </a:graphic>
          </wp:anchor>
        </w:drawing>
      </w:r>
      <w:r w:rsidR="00BB53E1" w:rsidRPr="00935E0B">
        <w:t>Consultancy support if required</w:t>
      </w:r>
    </w:p>
    <w:p w:rsidR="00DB13B2" w:rsidRPr="00935E0B" w:rsidRDefault="006569B2" w:rsidP="000A0C46">
      <w:pPr>
        <w:pStyle w:val="Bullet1"/>
      </w:pPr>
      <w:r w:rsidRPr="00935E0B">
        <w:t>Physical assets needed such as tablets or iPads to monitor and record</w:t>
      </w:r>
    </w:p>
    <w:p w:rsidR="00DB13B2" w:rsidRPr="00935E0B" w:rsidRDefault="00D07BCA" w:rsidP="000A0C46">
      <w:pPr>
        <w:pStyle w:val="Bullet1"/>
      </w:pPr>
      <w:r w:rsidRPr="00935E0B">
        <w:t>Correctly trained personnel</w:t>
      </w:r>
    </w:p>
    <w:p w:rsidR="00D07BCA" w:rsidRPr="00935E0B" w:rsidRDefault="006569B2" w:rsidP="000A0C46">
      <w:pPr>
        <w:pStyle w:val="Bullet1"/>
      </w:pPr>
      <w:r w:rsidRPr="00935E0B">
        <w:t>An a</w:t>
      </w:r>
      <w:r w:rsidR="00D07BCA" w:rsidRPr="00935E0B">
        <w:t>ppropriate Management Information System (MIS)</w:t>
      </w:r>
      <w:r w:rsidR="00BB53E1" w:rsidRPr="00935E0B">
        <w:t xml:space="preserve"> to handle record and other transactions</w:t>
      </w:r>
      <w:r w:rsidR="00C0365C" w:rsidRPr="00935E0B">
        <w:t>.</w:t>
      </w:r>
    </w:p>
    <w:p w:rsidR="00BB53E1" w:rsidRPr="00935E0B" w:rsidRDefault="00BB53E1" w:rsidP="000A0C46">
      <w:pPr>
        <w:pStyle w:val="BodyCopy"/>
        <w:rPr>
          <w:noProof w:val="0"/>
        </w:rPr>
      </w:pPr>
      <w:r w:rsidRPr="00935E0B">
        <w:rPr>
          <w:noProof w:val="0"/>
        </w:rPr>
        <w:t xml:space="preserve">What other things do you think staff would need to contribute to implementing the risk management strategy in the workplace? </w:t>
      </w:r>
    </w:p>
    <w:p w:rsidR="00BB53E1" w:rsidRPr="00935E0B" w:rsidRDefault="00CD239A" w:rsidP="00BB53E1">
      <w:pPr>
        <w:pStyle w:val="Heading3"/>
        <w:ind w:left="0" w:firstLine="0"/>
      </w:pPr>
      <w:r w:rsidRPr="00935E0B">
        <w:rPr>
          <w:noProof/>
          <w:lang w:val="en-US" w:eastAsia="en-US"/>
        </w:rPr>
        <w:drawing>
          <wp:anchor distT="0" distB="0" distL="114300" distR="114300" simplePos="0" relativeHeight="251732992" behindDoc="0" locked="0" layoutInCell="1" allowOverlap="1">
            <wp:simplePos x="0" y="0"/>
            <wp:positionH relativeFrom="column">
              <wp:posOffset>4114165</wp:posOffset>
            </wp:positionH>
            <wp:positionV relativeFrom="paragraph">
              <wp:posOffset>381000</wp:posOffset>
            </wp:positionV>
            <wp:extent cx="1572260" cy="1572260"/>
            <wp:effectExtent l="0" t="0" r="0" b="0"/>
            <wp:wrapSquare wrapText="bothSides"/>
            <wp:docPr id="25" name="Picture 25" descr="I:\Overseas Projects\PHOTOS\2013\Office\MP900423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3\Office\MP900423037.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72260" cy="1572260"/>
                    </a:xfrm>
                    <a:prstGeom prst="rect">
                      <a:avLst/>
                    </a:prstGeom>
                    <a:noFill/>
                    <a:ln>
                      <a:noFill/>
                    </a:ln>
                  </pic:spPr>
                </pic:pic>
              </a:graphicData>
            </a:graphic>
          </wp:anchor>
        </w:drawing>
      </w:r>
      <w:r w:rsidR="00BB53E1" w:rsidRPr="00935E0B">
        <w:t>Responding to staff and reassuring them</w:t>
      </w:r>
    </w:p>
    <w:p w:rsidR="00D07BCA" w:rsidRPr="00935E0B" w:rsidRDefault="00BB53E1" w:rsidP="00DA0921">
      <w:pPr>
        <w:pStyle w:val="BodyCopy"/>
        <w:rPr>
          <w:noProof w:val="0"/>
        </w:rPr>
      </w:pPr>
      <w:r w:rsidRPr="00935E0B">
        <w:rPr>
          <w:noProof w:val="0"/>
        </w:rPr>
        <w:t xml:space="preserve">The implementation of a risk management strategy is likely to produce a </w:t>
      </w:r>
      <w:r w:rsidR="006569B2" w:rsidRPr="00935E0B">
        <w:rPr>
          <w:noProof w:val="0"/>
        </w:rPr>
        <w:t>great deal of anxiety amongst staff</w:t>
      </w:r>
      <w:r w:rsidR="00D103FD" w:rsidRPr="00935E0B">
        <w:rPr>
          <w:noProof w:val="0"/>
        </w:rPr>
        <w:t xml:space="preserve">. Change in the workplace can have a profound effect on staff. In </w:t>
      </w:r>
      <w:r w:rsidR="007E1AC2" w:rsidRPr="00935E0B">
        <w:rPr>
          <w:noProof w:val="0"/>
        </w:rPr>
        <w:t>t</w:t>
      </w:r>
      <w:r w:rsidR="00D103FD" w:rsidRPr="00935E0B">
        <w:rPr>
          <w:noProof w:val="0"/>
        </w:rPr>
        <w:t>he first instance they will require lots of information</w:t>
      </w:r>
      <w:r w:rsidR="006569B2" w:rsidRPr="00935E0B">
        <w:rPr>
          <w:noProof w:val="0"/>
        </w:rPr>
        <w:t xml:space="preserve">, </w:t>
      </w:r>
      <w:r w:rsidR="00D43819" w:rsidRPr="00935E0B">
        <w:rPr>
          <w:noProof w:val="0"/>
        </w:rPr>
        <w:t>in</w:t>
      </w:r>
      <w:r w:rsidR="006569B2" w:rsidRPr="00935E0B">
        <w:rPr>
          <w:noProof w:val="0"/>
        </w:rPr>
        <w:t xml:space="preserve"> these situations it is critical to ensure that </w:t>
      </w:r>
      <w:r w:rsidR="00057045" w:rsidRPr="00935E0B">
        <w:rPr>
          <w:noProof w:val="0"/>
        </w:rPr>
        <w:t xml:space="preserve">there is a process in place for staff to be able to continue to ask questions outside of any formal meetings or training. This may involve a liaison officer being appointed who is in a position to field such questions. The reassurance this provides will be critical in ensuring a positive </w:t>
      </w:r>
      <w:r w:rsidR="00D103FD" w:rsidRPr="00935E0B">
        <w:rPr>
          <w:noProof w:val="0"/>
        </w:rPr>
        <w:t xml:space="preserve">attitude to the changes being brought about by the implementation. </w:t>
      </w:r>
    </w:p>
    <w:p w:rsidR="00C0365C" w:rsidRPr="00935E0B" w:rsidRDefault="00C0365C" w:rsidP="00DA0921">
      <w:pPr>
        <w:pStyle w:val="BodyCopy"/>
        <w:rPr>
          <w:noProof w:val="0"/>
        </w:rPr>
      </w:pPr>
      <w:r w:rsidRPr="00935E0B">
        <w:rPr>
          <w:noProof w:val="0"/>
        </w:rPr>
        <w:br w:type="page"/>
      </w:r>
    </w:p>
    <w:p w:rsidR="000A0C46" w:rsidRPr="00935E0B" w:rsidRDefault="000A0C46" w:rsidP="000A0C46">
      <w:pPr>
        <w:pStyle w:val="Heading2"/>
      </w:pPr>
      <w:r w:rsidRPr="00935E0B">
        <w:t>4.2</w:t>
      </w:r>
      <w:r w:rsidRPr="00935E0B">
        <w:tab/>
      </w:r>
      <w:fldSimple w:instr=" REF  Criteria42  \* MERGEFORMAT ">
        <w:sdt>
          <w:sdtPr>
            <w:alias w:val="Criteria42"/>
            <w:tag w:val="Criteria42"/>
            <w:id w:val="-393743257"/>
            <w:placeholder>
              <w:docPart w:val="21DB5DAC218547AF85DE3BBA7FDB6F39"/>
            </w:placeholder>
          </w:sdtPr>
          <w:sdtEndPr/>
          <w:sdtContent>
            <w:r w:rsidR="00DA70E7" w:rsidRPr="00DA70E7">
              <w:rPr>
                <w:rStyle w:val="PlaceholderText"/>
                <w:color w:val="45545F"/>
              </w:rPr>
              <w:t xml:space="preserve">Implement risk management plans as </w:t>
            </w:r>
            <w:r w:rsidR="00DA70E7" w:rsidRPr="00935E0B">
              <w:t xml:space="preserve">written </w:t>
            </w:r>
          </w:sdtContent>
        </w:sdt>
      </w:fldSimple>
    </w:p>
    <w:p w:rsidR="000A0C46" w:rsidRPr="00935E0B" w:rsidRDefault="000A0C46" w:rsidP="000A0C46">
      <w:pPr>
        <w:pStyle w:val="Heading3"/>
      </w:pPr>
      <w:r w:rsidRPr="00935E0B">
        <w:t>Introduction</w:t>
      </w:r>
    </w:p>
    <w:p w:rsidR="000A0C46" w:rsidRPr="00935E0B" w:rsidRDefault="0056254E" w:rsidP="00FC1652">
      <w:pPr>
        <w:pStyle w:val="BodyCopy"/>
        <w:rPr>
          <w:noProof w:val="0"/>
          <w:szCs w:val="24"/>
        </w:rPr>
      </w:pPr>
      <w:r w:rsidRPr="00935E0B">
        <w:rPr>
          <w:noProof w:val="0"/>
        </w:rPr>
        <w:t xml:space="preserve">Once a risk management plan has been written it is essential that it is adhered to as written. This ensures a consistent approach across the business in how staff carry out the necessary tasks. Ensuring this adherence is a function of management, but staff also need to </w:t>
      </w:r>
      <w:r w:rsidR="005602B0" w:rsidRPr="00935E0B">
        <w:rPr>
          <w:noProof w:val="0"/>
        </w:rPr>
        <w:t>be committed to the process.</w:t>
      </w:r>
    </w:p>
    <w:p w:rsidR="000A0C46" w:rsidRPr="00935E0B" w:rsidRDefault="005602B0" w:rsidP="000A0C46">
      <w:pPr>
        <w:pStyle w:val="Heading3"/>
      </w:pPr>
      <w:r w:rsidRPr="00935E0B">
        <w:t>Putting risk plans into place and practice</w:t>
      </w:r>
      <w:r w:rsidR="007009C4" w:rsidRPr="00935E0B">
        <w:t xml:space="preserve"> and ensuring adherence</w:t>
      </w:r>
    </w:p>
    <w:p w:rsidR="000A0C46" w:rsidRPr="00935E0B" w:rsidRDefault="005602B0" w:rsidP="000A0C46">
      <w:pPr>
        <w:pStyle w:val="BodyCopy"/>
        <w:rPr>
          <w:noProof w:val="0"/>
        </w:rPr>
      </w:pPr>
      <w:r w:rsidRPr="00935E0B">
        <w:rPr>
          <w:noProof w:val="0"/>
        </w:rPr>
        <w:t>The initial development of a risk management plan should also include details as to how the plan will be successfully put in place and become part of normal practice. The plan is only as good as the people who use it (or don't use it) and for that reason successful placement will rely on strong management support</w:t>
      </w:r>
      <w:r w:rsidR="007009C4" w:rsidRPr="00935E0B">
        <w:rPr>
          <w:noProof w:val="0"/>
        </w:rPr>
        <w:t xml:space="preserve"> (including a sell as to why the plan is needed) and monitoring to ensure that staff are referring to the plan when required. As time goes by, people will see the plan as a part of their normal work environment and hopefully utilise it in the way intended. </w:t>
      </w:r>
    </w:p>
    <w:p w:rsidR="007009C4" w:rsidRPr="00935E0B" w:rsidRDefault="007009C4" w:rsidP="007009C4">
      <w:pPr>
        <w:pStyle w:val="Heading3"/>
      </w:pPr>
      <w:r w:rsidRPr="00935E0B">
        <w:t>Taking action to bring plans under control</w:t>
      </w:r>
    </w:p>
    <w:p w:rsidR="00B90D95" w:rsidRPr="00935E0B" w:rsidRDefault="007009C4" w:rsidP="000A0C46">
      <w:pPr>
        <w:pStyle w:val="BodyCopy"/>
        <w:rPr>
          <w:noProof w:val="0"/>
        </w:rPr>
      </w:pPr>
      <w:r w:rsidRPr="00935E0B">
        <w:rPr>
          <w:noProof w:val="0"/>
        </w:rPr>
        <w:t xml:space="preserve">In situations where a plan is not being adhered to by staff or there appears to be </w:t>
      </w:r>
      <w:r w:rsidR="00D43819" w:rsidRPr="00935E0B">
        <w:rPr>
          <w:noProof w:val="0"/>
        </w:rPr>
        <w:t>non-compliance</w:t>
      </w:r>
      <w:r w:rsidR="00FE6D39" w:rsidRPr="00935E0B">
        <w:rPr>
          <w:noProof w:val="0"/>
        </w:rPr>
        <w:t xml:space="preserve"> with certain aspects of the plan, steps will need to be taken to bring the plan under control.</w:t>
      </w:r>
      <w:r w:rsidR="00B90D95" w:rsidRPr="00935E0B">
        <w:rPr>
          <w:noProof w:val="0"/>
        </w:rPr>
        <w:t xml:space="preserve"> These steps may include:</w:t>
      </w:r>
    </w:p>
    <w:p w:rsidR="00BC3E3C" w:rsidRPr="00935E0B" w:rsidRDefault="00D43819" w:rsidP="000A0C46">
      <w:pPr>
        <w:pStyle w:val="Bullet1"/>
      </w:pPr>
      <w:r w:rsidRPr="00935E0B">
        <w:t>R</w:t>
      </w:r>
      <w:r w:rsidR="00B90D95" w:rsidRPr="00935E0B">
        <w:t>e-training on how to understand and use the plan</w:t>
      </w:r>
    </w:p>
    <w:p w:rsidR="00BC3E3C" w:rsidRPr="00935E0B" w:rsidRDefault="00D43819" w:rsidP="000A0C46">
      <w:pPr>
        <w:pStyle w:val="Bullet1"/>
      </w:pPr>
      <w:r w:rsidRPr="00935E0B">
        <w:t>T</w:t>
      </w:r>
      <w:r w:rsidR="00B90D95" w:rsidRPr="00935E0B">
        <w:t>alking about the plan at staff meetings and briefings</w:t>
      </w:r>
    </w:p>
    <w:p w:rsidR="00BC3E3C" w:rsidRPr="00935E0B" w:rsidRDefault="00D43819" w:rsidP="000A0C46">
      <w:pPr>
        <w:pStyle w:val="Bullet1"/>
      </w:pPr>
      <w:r w:rsidRPr="00935E0B">
        <w:t>Place relevant sections of the plan on staff notice boards and in areas where it can be seen e.g. What to do in case of injury, how to report incidents, what to do if there i</w:t>
      </w:r>
      <w:r w:rsidR="00695180" w:rsidRPr="00935E0B">
        <w:t>s a need for evacuation</w:t>
      </w:r>
    </w:p>
    <w:p w:rsidR="007009C4" w:rsidRPr="00935E0B" w:rsidRDefault="00D43819" w:rsidP="000A0C46">
      <w:pPr>
        <w:pStyle w:val="Bullet1"/>
      </w:pPr>
      <w:r w:rsidRPr="00935E0B">
        <w:t xml:space="preserve">Supervisors and managers to ensure </w:t>
      </w:r>
      <w:r w:rsidR="00FE1DE3" w:rsidRPr="00935E0B">
        <w:t>plans are being adhered to in the workplace whilst staff are undertaking their duties</w:t>
      </w:r>
      <w:r w:rsidR="00695180" w:rsidRPr="00935E0B">
        <w:t>.</w:t>
      </w:r>
      <w:r w:rsidR="00FE6D39" w:rsidRPr="00935E0B">
        <w:t xml:space="preserve"> </w:t>
      </w:r>
    </w:p>
    <w:p w:rsidR="00D43819" w:rsidRPr="00935E0B" w:rsidRDefault="00D43819">
      <w:pPr>
        <w:rPr>
          <w:rFonts w:ascii="Helvetica" w:eastAsia="Calibri" w:hAnsi="Helvetica" w:cs="Calibri"/>
          <w:szCs w:val="16"/>
          <w:lang w:eastAsia="ar-SA"/>
        </w:rPr>
      </w:pPr>
      <w:r w:rsidRPr="00935E0B">
        <w:rPr>
          <w:rFonts w:ascii="Helvetica" w:hAnsi="Helvetica"/>
          <w:b/>
          <w:szCs w:val="16"/>
        </w:rPr>
        <w:br w:type="page"/>
      </w:r>
    </w:p>
    <w:p w:rsidR="000A249F" w:rsidRPr="00935E0B" w:rsidRDefault="000A249F" w:rsidP="000A249F">
      <w:pPr>
        <w:pStyle w:val="ActivityHead"/>
        <w:shd w:val="clear" w:color="auto" w:fill="E36C0A" w:themeFill="accent6" w:themeFillShade="BF"/>
        <w:rPr>
          <w:noProof w:val="0"/>
          <w:color w:val="FFFFFF" w:themeColor="background1"/>
        </w:rPr>
      </w:pPr>
      <w:r w:rsidRPr="00935E0B">
        <w:rPr>
          <w:noProof w:val="0"/>
          <w:color w:val="FFFFFF" w:themeColor="background1"/>
        </w:rPr>
        <w:t>Work Projects</w:t>
      </w:r>
    </w:p>
    <w:p w:rsidR="000A249F" w:rsidRPr="00935E0B" w:rsidRDefault="000A249F" w:rsidP="000A249F">
      <w:pPr>
        <w:pStyle w:val="BodyCopy"/>
        <w:rPr>
          <w:noProof w:val="0"/>
        </w:rPr>
      </w:pPr>
      <w:r w:rsidRPr="00935E0B">
        <w:rPr>
          <w:noProof w:val="0"/>
        </w:rPr>
        <w:t>It is a requirement of this Unit you complete Work Projects as advised by your Trainer. You must submit documentation, suitable evidence or other relevant proof of completion of the project to your Trainer by the agreed date.</w:t>
      </w:r>
    </w:p>
    <w:p w:rsidR="000A249F" w:rsidRPr="00935E0B" w:rsidRDefault="00DB5563" w:rsidP="00314557">
      <w:pPr>
        <w:pStyle w:val="ActivityNumbered"/>
      </w:pPr>
      <w:r w:rsidRPr="00935E0B">
        <w:t>4.1</w:t>
      </w:r>
      <w:r w:rsidR="000A249F" w:rsidRPr="00935E0B">
        <w:t>.</w:t>
      </w:r>
      <w:r w:rsidR="000A249F" w:rsidRPr="00935E0B">
        <w:tab/>
      </w:r>
      <w:r w:rsidRPr="00935E0B">
        <w:t>Complete an agenda for a staff meeting where the risk man</w:t>
      </w:r>
      <w:r w:rsidR="00314557" w:rsidRPr="00935E0B">
        <w:t>agement plan will be introduced</w:t>
      </w:r>
    </w:p>
    <w:p w:rsidR="000A249F" w:rsidRPr="00935E0B" w:rsidRDefault="00DB5563" w:rsidP="00314557">
      <w:pPr>
        <w:pStyle w:val="ActivityNumbered"/>
      </w:pPr>
      <w:r w:rsidRPr="00935E0B">
        <w:t>4.2</w:t>
      </w:r>
      <w:r w:rsidRPr="00935E0B">
        <w:tab/>
        <w:t>What things do you think staff would need to contribute to implementing the risk manage</w:t>
      </w:r>
      <w:r w:rsidR="00314557" w:rsidRPr="00935E0B">
        <w:t>ment strategy in the workplace?</w:t>
      </w:r>
    </w:p>
    <w:p w:rsidR="000A249F" w:rsidRPr="00935E0B" w:rsidRDefault="00D20049" w:rsidP="00314557">
      <w:pPr>
        <w:pStyle w:val="ActivityNumbered"/>
      </w:pPr>
      <w:r w:rsidRPr="00935E0B">
        <w:t>4.3.</w:t>
      </w:r>
      <w:r w:rsidRPr="00935E0B">
        <w:tab/>
        <w:t>What would you do if a plan is not being adhered to?</w:t>
      </w:r>
    </w:p>
    <w:p w:rsidR="000A249F" w:rsidRPr="00935E0B" w:rsidRDefault="000A249F" w:rsidP="000A249F">
      <w:pPr>
        <w:pStyle w:val="ActivityBottom"/>
        <w:rPr>
          <w:noProof w:val="0"/>
        </w:rPr>
      </w:pPr>
    </w:p>
    <w:p w:rsidR="000A249F" w:rsidRPr="00935E0B" w:rsidRDefault="000A249F" w:rsidP="000A249F">
      <w:pPr>
        <w:rPr>
          <w:rFonts w:ascii="Helvetica" w:eastAsia="Calibri" w:hAnsi="Helvetica" w:cs="Calibri"/>
          <w:szCs w:val="16"/>
          <w:lang w:eastAsia="ar-SA"/>
        </w:rPr>
      </w:pPr>
      <w:r w:rsidRPr="00935E0B">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039"/>
      </w:tblGrid>
      <w:tr w:rsidR="000A249F" w:rsidRPr="00935E0B" w:rsidTr="007A2084">
        <w:trPr>
          <w:trHeight w:val="3223"/>
        </w:trPr>
        <w:tc>
          <w:tcPr>
            <w:tcW w:w="9039" w:type="dxa"/>
            <w:shd w:val="clear" w:color="auto" w:fill="F2F2F2" w:themeFill="background1" w:themeFillShade="F2"/>
          </w:tcPr>
          <w:p w:rsidR="000A249F" w:rsidRPr="00935E0B" w:rsidRDefault="000A249F" w:rsidP="000A249F">
            <w:pPr>
              <w:pStyle w:val="Heading2"/>
              <w:outlineLvl w:val="1"/>
            </w:pPr>
            <w:r w:rsidRPr="00935E0B">
              <w:t>Summary</w:t>
            </w:r>
          </w:p>
          <w:p w:rsidR="00DA70E7" w:rsidRPr="00935E0B" w:rsidRDefault="008862BB" w:rsidP="003B60FD">
            <w:pPr>
              <w:pStyle w:val="Heading3"/>
              <w:outlineLvl w:val="2"/>
            </w:pPr>
            <w:r w:rsidRPr="00935E0B">
              <w:rPr>
                <w:highlight w:val="yellow"/>
              </w:rPr>
              <w:fldChar w:fldCharType="begin"/>
            </w:r>
            <w:r w:rsidR="000A249F" w:rsidRPr="00935E0B">
              <w:rPr>
                <w:highlight w:val="yellow"/>
              </w:rPr>
              <w:instrText xml:space="preserve"> REF  Element4 </w:instrText>
            </w:r>
            <w:r w:rsidR="00775AA6" w:rsidRPr="00935E0B">
              <w:rPr>
                <w:highlight w:val="yellow"/>
              </w:rPr>
              <w:instrText xml:space="preserve"> \* MERGEFORMAT </w:instrText>
            </w:r>
            <w:r w:rsidRPr="00935E0B">
              <w:rPr>
                <w:highlight w:val="yellow"/>
              </w:rPr>
              <w:fldChar w:fldCharType="separate"/>
            </w:r>
            <w:sdt>
              <w:sdtPr>
                <w:alias w:val="Element4"/>
                <w:tag w:val="Element4"/>
                <w:id w:val="259877723"/>
                <w:placeholder>
                  <w:docPart w:val="79222D9309D1486BB05146430CDC9A28"/>
                </w:placeholder>
              </w:sdtPr>
              <w:sdtEndPr/>
              <w:sdtContent>
                <w:r w:rsidR="00DA70E7" w:rsidRPr="00935E0B">
                  <w:t>Implement risk management strategies</w:t>
                </w:r>
              </w:sdtContent>
            </w:sdt>
          </w:p>
          <w:p w:rsidR="004E1D26" w:rsidRPr="00935E0B" w:rsidRDefault="008862BB" w:rsidP="004E1D26">
            <w:pPr>
              <w:pStyle w:val="ActivityBullet1"/>
              <w:numPr>
                <w:ilvl w:val="0"/>
                <w:numId w:val="0"/>
              </w:numPr>
            </w:pPr>
            <w:r w:rsidRPr="00935E0B">
              <w:rPr>
                <w:highlight w:val="yellow"/>
              </w:rPr>
              <w:fldChar w:fldCharType="end"/>
            </w:r>
            <w:r w:rsidR="004E1D26" w:rsidRPr="00935E0B">
              <w:t>When implementing risk management strategies you must:</w:t>
            </w:r>
          </w:p>
          <w:p w:rsidR="004E1D26" w:rsidRPr="00935E0B" w:rsidRDefault="004E1D26" w:rsidP="007A2084">
            <w:pPr>
              <w:pStyle w:val="TableBullet1"/>
              <w:rPr>
                <w:noProof w:val="0"/>
              </w:rPr>
            </w:pPr>
            <w:r w:rsidRPr="00935E0B">
              <w:rPr>
                <w:noProof w:val="0"/>
              </w:rPr>
              <w:t>Ensure proper planning for the introduction of plans via the use of staff meetings, supporting and reassuring staff a</w:t>
            </w:r>
            <w:r w:rsidR="007A2084" w:rsidRPr="00935E0B">
              <w:rPr>
                <w:noProof w:val="0"/>
              </w:rPr>
              <w:t>nd providing required resources</w:t>
            </w:r>
          </w:p>
          <w:p w:rsidR="000A249F" w:rsidRPr="00935E0B" w:rsidRDefault="004E1D26" w:rsidP="007A2084">
            <w:pPr>
              <w:pStyle w:val="TableBullet1"/>
              <w:rPr>
                <w:noProof w:val="0"/>
              </w:rPr>
            </w:pPr>
            <w:r w:rsidRPr="00935E0B">
              <w:rPr>
                <w:noProof w:val="0"/>
              </w:rPr>
              <w:t xml:space="preserve">Implement written risk management plans by ensuring plans are used and adhered to and steps taken where this </w:t>
            </w:r>
            <w:r w:rsidR="007A2084" w:rsidRPr="00935E0B">
              <w:rPr>
                <w:noProof w:val="0"/>
              </w:rPr>
              <w:t>adherence is not taking place</w:t>
            </w:r>
          </w:p>
        </w:tc>
      </w:tr>
    </w:tbl>
    <w:p w:rsidR="00314557" w:rsidRPr="00935E0B" w:rsidRDefault="00314557">
      <w:pPr>
        <w:rPr>
          <w:rFonts w:ascii="Helvetica" w:eastAsia="Calibri" w:hAnsi="Helvetica" w:cs="Calibri"/>
          <w:szCs w:val="16"/>
          <w:lang w:eastAsia="ar-SA"/>
        </w:rPr>
      </w:pPr>
      <w:r w:rsidRPr="00935E0B">
        <w:rPr>
          <w:rFonts w:ascii="Helvetica" w:hAnsi="Helvetica"/>
        </w:rPr>
        <w:br w:type="page"/>
      </w:r>
    </w:p>
    <w:p w:rsidR="000A249F" w:rsidRPr="00935E0B" w:rsidRDefault="000A249F" w:rsidP="002D0810">
      <w:pPr>
        <w:pStyle w:val="BodyCopy"/>
        <w:rPr>
          <w:noProof w:val="0"/>
        </w:rPr>
      </w:pPr>
    </w:p>
    <w:p w:rsidR="000A249F" w:rsidRPr="00935E0B" w:rsidRDefault="000A249F">
      <w:pPr>
        <w:rPr>
          <w:rFonts w:ascii="Helvetica" w:hAnsi="Helvetica"/>
        </w:rPr>
        <w:sectPr w:rsidR="000A249F" w:rsidRPr="00935E0B" w:rsidSect="006D7E9B">
          <w:headerReference w:type="even" r:id="rId88"/>
          <w:headerReference w:type="default" r:id="rId89"/>
          <w:pgSz w:w="11906" w:h="16838"/>
          <w:pgMar w:top="1440" w:right="1440" w:bottom="1440" w:left="1440" w:header="708" w:footer="324" w:gutter="0"/>
          <w:cols w:space="708"/>
          <w:docGrid w:linePitch="360"/>
        </w:sectPr>
      </w:pPr>
    </w:p>
    <w:p w:rsidR="000A249F" w:rsidRPr="00935E0B" w:rsidRDefault="000A249F" w:rsidP="000A249F">
      <w:pPr>
        <w:pStyle w:val="Heading1"/>
      </w:pPr>
      <w:bookmarkStart w:id="56" w:name="_Toc370805494"/>
      <w:bookmarkStart w:id="57" w:name="_Toc425708239"/>
      <w:r w:rsidRPr="00935E0B">
        <w:t>Element 5</w:t>
      </w:r>
      <w:r w:rsidR="00574872" w:rsidRPr="00935E0B">
        <w:t xml:space="preserve">: </w:t>
      </w:r>
      <w:r w:rsidRPr="00935E0B">
        <w:br/>
      </w:r>
      <w:fldSimple w:instr=" REF  Element5  \* MERGEFORMAT ">
        <w:sdt>
          <w:sdtPr>
            <w:rPr>
              <w:highlight w:val="yellow"/>
            </w:rPr>
            <w:alias w:val="Element5"/>
            <w:tag w:val="Element5"/>
            <w:id w:val="-730384757"/>
            <w:placeholder>
              <w:docPart w:val="8608D498EB324B69A30ADEF8ABC642DB"/>
            </w:placeholder>
          </w:sdtPr>
          <w:sdtEndPr>
            <w:rPr>
              <w:highlight w:val="none"/>
            </w:rPr>
          </w:sdtEndPr>
          <w:sdtContent>
            <w:r w:rsidR="00DA70E7" w:rsidRPr="00DA70E7">
              <w:rPr>
                <w:rStyle w:val="PlaceholderText"/>
                <w:color w:val="45545F"/>
              </w:rPr>
              <w:t>Manage on-going risk</w:t>
            </w:r>
            <w:r w:rsidR="00DA70E7" w:rsidRPr="00DA70E7">
              <w:rPr>
                <w:rStyle w:val="PlaceholderText"/>
              </w:rPr>
              <w:t xml:space="preserve"> </w:t>
            </w:r>
            <w:r w:rsidR="00DA70E7" w:rsidRPr="00935E0B">
              <w:t>exposure</w:t>
            </w:r>
          </w:sdtContent>
        </w:sdt>
        <w:bookmarkEnd w:id="56"/>
        <w:bookmarkEnd w:id="57"/>
      </w:fldSimple>
    </w:p>
    <w:p w:rsidR="000A249F" w:rsidRPr="00935E0B" w:rsidRDefault="000A249F" w:rsidP="003115C3">
      <w:pPr>
        <w:pStyle w:val="Heading2"/>
      </w:pPr>
      <w:r w:rsidRPr="00935E0B">
        <w:t>5.1</w:t>
      </w:r>
      <w:r w:rsidRPr="00935E0B">
        <w:tab/>
      </w:r>
      <w:fldSimple w:instr=" REF  Criteria51  \* MERGEFORMAT ">
        <w:sdt>
          <w:sdtPr>
            <w:alias w:val="Criteria51"/>
            <w:tag w:val="Criteria51"/>
            <w:id w:val="-385023665"/>
            <w:placeholder>
              <w:docPart w:val="CE49A5AB280042A98526AEEDCAC5D84D"/>
            </w:placeholder>
          </w:sdtPr>
          <w:sdtEndPr/>
          <w:sdtContent>
            <w:r w:rsidR="00DA70E7" w:rsidRPr="00DA70E7">
              <w:rPr>
                <w:rStyle w:val="PlaceholderText"/>
                <w:color w:val="45545F"/>
              </w:rPr>
              <w:t xml:space="preserve">Identify new operational risks and </w:t>
            </w:r>
            <w:r w:rsidR="00DA70E7" w:rsidRPr="00935E0B">
              <w:t xml:space="preserve">changes in identified operational risk </w:t>
            </w:r>
          </w:sdtContent>
        </w:sdt>
      </w:fldSimple>
    </w:p>
    <w:p w:rsidR="003115C3" w:rsidRPr="00935E0B" w:rsidRDefault="00CF4A4D" w:rsidP="003115C3">
      <w:pPr>
        <w:pStyle w:val="Heading3"/>
      </w:pPr>
      <w:r w:rsidRPr="00935E0B">
        <w:rPr>
          <w:noProof/>
          <w:lang w:val="en-US" w:eastAsia="en-US"/>
        </w:rPr>
        <w:drawing>
          <wp:anchor distT="0" distB="0" distL="114300" distR="114300" simplePos="0" relativeHeight="251735040" behindDoc="0" locked="0" layoutInCell="1" allowOverlap="1">
            <wp:simplePos x="0" y="0"/>
            <wp:positionH relativeFrom="column">
              <wp:posOffset>3888740</wp:posOffset>
            </wp:positionH>
            <wp:positionV relativeFrom="paragraph">
              <wp:posOffset>326390</wp:posOffset>
            </wp:positionV>
            <wp:extent cx="1741805" cy="1489710"/>
            <wp:effectExtent l="0" t="0" r="0" b="0"/>
            <wp:wrapSquare wrapText="bothSides"/>
            <wp:docPr id="45" name="Picture 21" descr="C:\Documents and Settings\danielc\Local Settings\Temporary Internet Files\Content.IE5\UMECW9PM\MC90019807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danielc\Local Settings\Temporary Internet Files\Content.IE5\UMECW9PM\MC900198073[1].wmf"/>
                    <pic:cNvPicPr>
                      <a:picLocks noChangeAspect="1" noChangeArrowheads="1"/>
                    </pic:cNvPicPr>
                  </pic:nvPicPr>
                  <pic:blipFill>
                    <a:blip r:embed="rId90" cstate="print"/>
                    <a:srcRect/>
                    <a:stretch>
                      <a:fillRect/>
                    </a:stretch>
                  </pic:blipFill>
                  <pic:spPr bwMode="auto">
                    <a:xfrm>
                      <a:off x="0" y="0"/>
                      <a:ext cx="1741805" cy="1489710"/>
                    </a:xfrm>
                    <a:prstGeom prst="rect">
                      <a:avLst/>
                    </a:prstGeom>
                    <a:noFill/>
                    <a:ln w="9525">
                      <a:noFill/>
                      <a:miter lim="800000"/>
                      <a:headEnd/>
                      <a:tailEnd/>
                    </a:ln>
                  </pic:spPr>
                </pic:pic>
              </a:graphicData>
            </a:graphic>
          </wp:anchor>
        </w:drawing>
      </w:r>
      <w:r w:rsidR="003115C3" w:rsidRPr="00935E0B">
        <w:t>Introduction</w:t>
      </w:r>
    </w:p>
    <w:p w:rsidR="003115C3" w:rsidRPr="00935E0B" w:rsidRDefault="00AB5D91" w:rsidP="00BE0DF7">
      <w:pPr>
        <w:pStyle w:val="BodyCopy"/>
        <w:rPr>
          <w:noProof w:val="0"/>
        </w:rPr>
      </w:pPr>
      <w:r w:rsidRPr="00935E0B">
        <w:rPr>
          <w:noProof w:val="0"/>
        </w:rPr>
        <w:t>The risk management strategy of a business will only remain current for a certain period of time. The dynamic nature of business and constant changes in the external environment along with the introduction of new technologies and processes means that the nature of operational risks being faced will also change. For this reason, it is essential that a business be proactive in identifying new risks as they emerge and prepare for the impac</w:t>
      </w:r>
      <w:r w:rsidR="00BE0DF7" w:rsidRPr="00935E0B">
        <w:rPr>
          <w:noProof w:val="0"/>
        </w:rPr>
        <w:t>t this will have on operations.</w:t>
      </w:r>
      <w:r w:rsidR="00CF4A4D" w:rsidRPr="00935E0B">
        <w:rPr>
          <w:noProof w:val="0"/>
          <w:lang w:eastAsia="en-AU"/>
        </w:rPr>
        <w:t xml:space="preserve"> </w:t>
      </w:r>
    </w:p>
    <w:p w:rsidR="003115C3" w:rsidRPr="00935E0B" w:rsidRDefault="00AB5D91" w:rsidP="003115C3">
      <w:pPr>
        <w:pStyle w:val="Heading3"/>
      </w:pPr>
      <w:r w:rsidRPr="00935E0B">
        <w:t>Encouraging staff participation</w:t>
      </w:r>
    </w:p>
    <w:p w:rsidR="003115C3" w:rsidRPr="00935E0B" w:rsidRDefault="00AB5D91" w:rsidP="00BE0DF7">
      <w:pPr>
        <w:pStyle w:val="BodyCopy"/>
        <w:rPr>
          <w:noProof w:val="0"/>
        </w:rPr>
      </w:pPr>
      <w:r w:rsidRPr="00935E0B">
        <w:rPr>
          <w:noProof w:val="0"/>
        </w:rPr>
        <w:t>With a Risk Management Strategy already in place it is to be hoped that staff are already being proactive in managing risk according to their organisations plan. The danger for a business lies in new threats and risks which may evolve as the operating environm</w:t>
      </w:r>
      <w:r w:rsidR="000234BB" w:rsidRPr="00935E0B">
        <w:rPr>
          <w:noProof w:val="0"/>
        </w:rPr>
        <w:t>ent evolves. Whilst management and specialised risk personnel may work to identify these new risks it is also important that staff are proactive in looking for the developing threats and making their presence known at the earliest possible point. Staff participation in this regard can be encouraged through:</w:t>
      </w:r>
    </w:p>
    <w:p w:rsidR="00220839" w:rsidRPr="00935E0B" w:rsidRDefault="00BE0DF7" w:rsidP="003115C3">
      <w:pPr>
        <w:pStyle w:val="Bullet1"/>
      </w:pPr>
      <w:r w:rsidRPr="00935E0B">
        <w:t>Empowerment of staff rather than domination. Whilst it is important for management to provide the lead, staff need to feel that they are the ones taking action. This means encouraging staff to see the value for them in identifying emerging risks to the business</w:t>
      </w:r>
    </w:p>
    <w:p w:rsidR="00220839" w:rsidRPr="00935E0B" w:rsidRDefault="00BE0DF7" w:rsidP="003115C3">
      <w:pPr>
        <w:pStyle w:val="Bullet1"/>
      </w:pPr>
      <w:r w:rsidRPr="00935E0B">
        <w:t>Keep everyone informed. Just as staff are expected to report any changes in their operating environment, management should also be prepared to share any information they receive with staff. This will create a positive "we are doing it together" culture in the quest to identify risk</w:t>
      </w:r>
    </w:p>
    <w:p w:rsidR="00155D5C" w:rsidRPr="00935E0B" w:rsidRDefault="00BE0DF7" w:rsidP="00BE0DF7">
      <w:pPr>
        <w:pStyle w:val="Bullet1"/>
      </w:pPr>
      <w:r w:rsidRPr="00935E0B">
        <w:t>Utilise staff suggestions. When staff report back on emerging threats, these need to be taken seriously and management must show that the new information is being incorporated into revisions of the risk management plan and strategy.</w:t>
      </w:r>
    </w:p>
    <w:p w:rsidR="00155D5C" w:rsidRPr="00935E0B" w:rsidRDefault="00FA371F" w:rsidP="00FA371F">
      <w:pPr>
        <w:pStyle w:val="Heading3"/>
      </w:pPr>
      <w:r w:rsidRPr="00935E0B">
        <w:t>Establishing a formal internal framework</w:t>
      </w:r>
    </w:p>
    <w:p w:rsidR="007050DA" w:rsidRPr="00935E0B" w:rsidRDefault="007050DA" w:rsidP="00BE0DF7">
      <w:pPr>
        <w:pStyle w:val="BodyCopy"/>
        <w:rPr>
          <w:noProof w:val="0"/>
        </w:rPr>
      </w:pPr>
      <w:r w:rsidRPr="00935E0B">
        <w:rPr>
          <w:noProof w:val="0"/>
        </w:rPr>
        <w:t xml:space="preserve">A formal internal framework will be valuable to ensure that all staff are able to follow the process of identifying new risks and bring this to the attention of relevant staff. In this way there will be a structure in place which can be used in an ongoing manner and provide a level of confidence that everyone knows what is expected of them. </w:t>
      </w:r>
    </w:p>
    <w:p w:rsidR="00BE0DF7" w:rsidRPr="00935E0B" w:rsidRDefault="00BE0DF7">
      <w:pPr>
        <w:rPr>
          <w:rFonts w:ascii="Helvetica" w:eastAsiaTheme="minorHAnsi" w:hAnsi="Helvetica"/>
          <w:lang w:eastAsia="en-US"/>
        </w:rPr>
      </w:pPr>
      <w:r w:rsidRPr="00935E0B">
        <w:rPr>
          <w:rFonts w:ascii="Helvetica" w:hAnsi="Helvetica"/>
        </w:rPr>
        <w:br w:type="page"/>
      </w:r>
    </w:p>
    <w:p w:rsidR="0043723B" w:rsidRPr="00935E0B" w:rsidRDefault="0043723B" w:rsidP="0043723B">
      <w:pPr>
        <w:pStyle w:val="Heading3"/>
      </w:pPr>
      <w:r w:rsidRPr="00935E0B">
        <w:t>Seeking feedback on risk</w:t>
      </w:r>
      <w:r w:rsidR="00DA4B92" w:rsidRPr="00935E0B">
        <w:t xml:space="preserve"> from customers/stakeholders</w:t>
      </w:r>
    </w:p>
    <w:p w:rsidR="0043723B" w:rsidRPr="00935E0B" w:rsidRDefault="0043723B" w:rsidP="0043723B">
      <w:pPr>
        <w:pStyle w:val="BodyCopy"/>
        <w:rPr>
          <w:noProof w:val="0"/>
        </w:rPr>
      </w:pPr>
      <w:r w:rsidRPr="00935E0B">
        <w:rPr>
          <w:noProof w:val="0"/>
        </w:rPr>
        <w:t xml:space="preserve">Key customers and other external stakeholders can also be valuable sources of information on evolving risks as well as how well the business is dealing with existing risks. </w:t>
      </w:r>
      <w:r w:rsidR="00DA4B92" w:rsidRPr="00935E0B">
        <w:rPr>
          <w:noProof w:val="0"/>
        </w:rPr>
        <w:t>In order to get this feedback the business needs to ensure a good level of ongoing communication and contact is maintained. This can be achieved through:</w:t>
      </w:r>
    </w:p>
    <w:p w:rsidR="00AE389E" w:rsidRPr="00935E0B" w:rsidRDefault="002D6270" w:rsidP="0043723B">
      <w:pPr>
        <w:pStyle w:val="Bullet1"/>
      </w:pPr>
      <w:r w:rsidRPr="00935E0B">
        <w:rPr>
          <w:noProof/>
          <w:lang w:val="en-US"/>
        </w:rPr>
        <w:drawing>
          <wp:anchor distT="0" distB="0" distL="114300" distR="114300" simplePos="0" relativeHeight="251736064" behindDoc="0" locked="0" layoutInCell="1" allowOverlap="1">
            <wp:simplePos x="0" y="0"/>
            <wp:positionH relativeFrom="column">
              <wp:posOffset>3757930</wp:posOffset>
            </wp:positionH>
            <wp:positionV relativeFrom="paragraph">
              <wp:posOffset>368935</wp:posOffset>
            </wp:positionV>
            <wp:extent cx="1973580" cy="1315085"/>
            <wp:effectExtent l="0" t="0" r="0" b="0"/>
            <wp:wrapSquare wrapText="bothSides"/>
            <wp:docPr id="26" name="Picture 26" descr="I:\Overseas Projects\PHOTOS\2014\Shutterstock 25-a-day\shutterstock_150075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verseas Projects\PHOTOS\2014\Shutterstock 25-a-day\shutterstock_150075068.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973580" cy="1315085"/>
                    </a:xfrm>
                    <a:prstGeom prst="rect">
                      <a:avLst/>
                    </a:prstGeom>
                    <a:noFill/>
                    <a:ln>
                      <a:noFill/>
                    </a:ln>
                  </pic:spPr>
                </pic:pic>
              </a:graphicData>
            </a:graphic>
          </wp:anchor>
        </w:drawing>
      </w:r>
      <w:r w:rsidR="00846279" w:rsidRPr="00935E0B">
        <w:t>Direct approaches to customers and stakeholders where they are asked for their response to certain aspects of the business operations</w:t>
      </w:r>
    </w:p>
    <w:p w:rsidR="00AE389E" w:rsidRPr="00935E0B" w:rsidRDefault="00846279" w:rsidP="0043723B">
      <w:pPr>
        <w:pStyle w:val="Bullet1"/>
      </w:pPr>
      <w:r w:rsidRPr="00935E0B">
        <w:t>Consider the customer from their view point. How would they be experiencing the risks you are making provision for and are we looking at it in the correct way?</w:t>
      </w:r>
    </w:p>
    <w:p w:rsidR="00DA4B92" w:rsidRPr="00935E0B" w:rsidRDefault="00846279" w:rsidP="00846279">
      <w:pPr>
        <w:pStyle w:val="Bullet1"/>
        <w:spacing w:after="240"/>
      </w:pPr>
      <w:r w:rsidRPr="00935E0B">
        <w:t xml:space="preserve">Use questionnaires and surveys to determine customer and stakeholder responses to particular </w:t>
      </w:r>
      <w:r w:rsidR="00DA4B92" w:rsidRPr="00935E0B">
        <w:t>areas of your service and how well they think you are managing the risk there.</w:t>
      </w:r>
    </w:p>
    <w:p w:rsidR="00DA4B92" w:rsidRPr="00935E0B" w:rsidRDefault="00DA4B92" w:rsidP="0043723B">
      <w:pPr>
        <w:pStyle w:val="BodyCopy"/>
        <w:rPr>
          <w:noProof w:val="0"/>
        </w:rPr>
      </w:pPr>
      <w:r w:rsidRPr="00935E0B">
        <w:rPr>
          <w:noProof w:val="0"/>
        </w:rPr>
        <w:t>Some of the feedback customers and stakeholders provide may be anecdotal and arise from contact with the business staff. Ensure there is a p</w:t>
      </w:r>
      <w:r w:rsidR="00717683" w:rsidRPr="00935E0B">
        <w:rPr>
          <w:noProof w:val="0"/>
        </w:rPr>
        <w:t xml:space="preserve">rocess in place to capture this and review its implications. </w:t>
      </w:r>
    </w:p>
    <w:p w:rsidR="0086689A" w:rsidRPr="00935E0B" w:rsidRDefault="0086689A" w:rsidP="00E86B15">
      <w:pPr>
        <w:pStyle w:val="Heading3"/>
        <w:ind w:left="0" w:firstLine="0"/>
      </w:pPr>
      <w:r w:rsidRPr="00935E0B">
        <w:t>Inspecting processes, equipment</w:t>
      </w:r>
      <w:r w:rsidR="00D848B5" w:rsidRPr="00935E0B">
        <w:t>, facilities</w:t>
      </w:r>
      <w:r w:rsidRPr="00935E0B">
        <w:t xml:space="preserve"> and the environment for threats</w:t>
      </w:r>
    </w:p>
    <w:p w:rsidR="0043723B" w:rsidRPr="00935E0B" w:rsidRDefault="00D848B5" w:rsidP="0043723B">
      <w:pPr>
        <w:pStyle w:val="BodyCopy"/>
        <w:rPr>
          <w:noProof w:val="0"/>
        </w:rPr>
      </w:pPr>
      <w:r w:rsidRPr="00935E0B">
        <w:rPr>
          <w:noProof w:val="0"/>
        </w:rPr>
        <w:t>As part of the ongoing process of managing risk exposure, a business must be prepared to carry out inspections across a wide range of functions and processes. This will include:</w:t>
      </w:r>
    </w:p>
    <w:p w:rsidR="00D848B5" w:rsidRPr="00935E0B" w:rsidRDefault="00D848B5" w:rsidP="00FA7D26">
      <w:pPr>
        <w:pStyle w:val="Bullet1"/>
      </w:pPr>
      <w:r w:rsidRPr="00935E0B">
        <w:rPr>
          <w:b/>
        </w:rPr>
        <w:t>Processes</w:t>
      </w:r>
      <w:r w:rsidR="00AB5A89" w:rsidRPr="00935E0B">
        <w:t xml:space="preserve"> - H</w:t>
      </w:r>
      <w:r w:rsidRPr="00935E0B">
        <w:t>ow have changes in the way work is done or procedures are followed opened up new areas of risk for the business</w:t>
      </w:r>
      <w:r w:rsidR="00AB5A89" w:rsidRPr="00935E0B">
        <w:t>?</w:t>
      </w:r>
    </w:p>
    <w:p w:rsidR="00D848B5" w:rsidRPr="00935E0B" w:rsidRDefault="00D848B5" w:rsidP="00FA7D26">
      <w:pPr>
        <w:pStyle w:val="Bullet1"/>
      </w:pPr>
      <w:r w:rsidRPr="00935E0B">
        <w:rPr>
          <w:b/>
        </w:rPr>
        <w:t>Equipment</w:t>
      </w:r>
      <w:r w:rsidR="00AB5A89" w:rsidRPr="00935E0B">
        <w:t xml:space="preserve"> - C</w:t>
      </w:r>
      <w:r w:rsidRPr="00935E0B">
        <w:t>hanges to equipment or the way it</w:t>
      </w:r>
      <w:r w:rsidR="00FA7D26" w:rsidRPr="00935E0B">
        <w:t xml:space="preserve"> is used needs to be considered</w:t>
      </w:r>
    </w:p>
    <w:p w:rsidR="00D848B5" w:rsidRPr="00935E0B" w:rsidRDefault="00D848B5" w:rsidP="00FA7D26">
      <w:pPr>
        <w:pStyle w:val="Bullet1"/>
      </w:pPr>
      <w:r w:rsidRPr="00935E0B">
        <w:rPr>
          <w:b/>
        </w:rPr>
        <w:t>Facilities</w:t>
      </w:r>
      <w:r w:rsidR="00AB5A89" w:rsidRPr="00935E0B">
        <w:t xml:space="preserve"> - H</w:t>
      </w:r>
      <w:r w:rsidRPr="00935E0B">
        <w:t>as there been changes to facilities which have altered certain work practice</w:t>
      </w:r>
      <w:r w:rsidR="00AB5A89" w:rsidRPr="00935E0B">
        <w:t>s and created new risk profiles?</w:t>
      </w:r>
    </w:p>
    <w:p w:rsidR="00D848B5" w:rsidRPr="00935E0B" w:rsidRDefault="00D848B5" w:rsidP="00FA7D26">
      <w:pPr>
        <w:pStyle w:val="Bullet1"/>
      </w:pPr>
      <w:r w:rsidRPr="00935E0B">
        <w:rPr>
          <w:b/>
        </w:rPr>
        <w:t>Business Environment</w:t>
      </w:r>
      <w:r w:rsidR="00E12529" w:rsidRPr="00935E0B">
        <w:t xml:space="preserve"> - </w:t>
      </w:r>
      <w:r w:rsidR="00AB5A89" w:rsidRPr="00935E0B">
        <w:t>C</w:t>
      </w:r>
      <w:r w:rsidRPr="00935E0B">
        <w:t xml:space="preserve">hanges in the environment within which the business operates may imply a new range of threats based on this. </w:t>
      </w:r>
    </w:p>
    <w:p w:rsidR="00D848B5" w:rsidRPr="00935E0B" w:rsidRDefault="00D848B5" w:rsidP="00D848B5">
      <w:pPr>
        <w:pStyle w:val="Heading3"/>
      </w:pPr>
      <w:r w:rsidRPr="00935E0B">
        <w:t>Recording and reporting</w:t>
      </w:r>
      <w:r w:rsidR="00CF4A4D" w:rsidRPr="00935E0B">
        <w:t xml:space="preserve"> identified risks to management</w:t>
      </w:r>
    </w:p>
    <w:p w:rsidR="00D848B5" w:rsidRPr="00935E0B" w:rsidRDefault="00D848B5" w:rsidP="002D6270">
      <w:pPr>
        <w:pStyle w:val="BodyCopy"/>
        <w:rPr>
          <w:noProof w:val="0"/>
        </w:rPr>
      </w:pPr>
      <w:r w:rsidRPr="00935E0B">
        <w:rPr>
          <w:noProof w:val="0"/>
        </w:rPr>
        <w:t xml:space="preserve">As a consequence of </w:t>
      </w:r>
      <w:r w:rsidR="00F6311F" w:rsidRPr="00935E0B">
        <w:rPr>
          <w:noProof w:val="0"/>
        </w:rPr>
        <w:t xml:space="preserve">the above activities, a streamlined process needs to be in place to ensure that management are notified promptly of any changes to the nature of risk faced by the business. Internal systems need to be designed in such a way so as to ensure that a new risk can be promptly and accurately recorded, forwarded to a management representative and then accorded a high priority for consideration. The speed with which management responds to such communication will have an impact on how seriously staff view this important part of operational risk management. </w:t>
      </w:r>
    </w:p>
    <w:p w:rsidR="00846279" w:rsidRPr="00935E0B" w:rsidRDefault="00846279" w:rsidP="002D6270">
      <w:pPr>
        <w:pStyle w:val="BodyCopy"/>
        <w:rPr>
          <w:noProof w:val="0"/>
        </w:rPr>
      </w:pPr>
      <w:r w:rsidRPr="00935E0B">
        <w:rPr>
          <w:noProof w:val="0"/>
        </w:rPr>
        <w:br w:type="page"/>
      </w:r>
    </w:p>
    <w:p w:rsidR="000A249F" w:rsidRPr="00935E0B" w:rsidRDefault="000A249F" w:rsidP="002D6270">
      <w:pPr>
        <w:pStyle w:val="Heading2"/>
      </w:pPr>
      <w:r w:rsidRPr="00935E0B">
        <w:t>5.2</w:t>
      </w:r>
      <w:r w:rsidRPr="00935E0B">
        <w:tab/>
      </w:r>
      <w:fldSimple w:instr=" REF  Criteria52  \* MERGEFORMAT ">
        <w:sdt>
          <w:sdtPr>
            <w:alias w:val="Criteria52"/>
            <w:tag w:val="Criteria52"/>
            <w:id w:val="-906530030"/>
            <w:placeholder>
              <w:docPart w:val="8C7D25FF22B645E29784DE520E911D7C"/>
            </w:placeholder>
          </w:sdtPr>
          <w:sdtEndPr/>
          <w:sdtContent>
            <w:r w:rsidR="00DA70E7" w:rsidRPr="00DA70E7">
              <w:rPr>
                <w:rStyle w:val="PlaceholderText"/>
                <w:color w:val="45545F"/>
              </w:rPr>
              <w:t xml:space="preserve">Monitor implementation of existing plans </w:t>
            </w:r>
            <w:r w:rsidR="00DA70E7" w:rsidRPr="00935E0B">
              <w:t xml:space="preserve">and strategies </w:t>
            </w:r>
          </w:sdtContent>
        </w:sdt>
      </w:fldSimple>
    </w:p>
    <w:p w:rsidR="003115C3" w:rsidRPr="00935E0B" w:rsidRDefault="003115C3" w:rsidP="003115C3">
      <w:pPr>
        <w:pStyle w:val="Heading3"/>
      </w:pPr>
      <w:r w:rsidRPr="00935E0B">
        <w:t>Introduction</w:t>
      </w:r>
    </w:p>
    <w:p w:rsidR="003115C3" w:rsidRPr="00935E0B" w:rsidRDefault="002734BD" w:rsidP="002D6270">
      <w:pPr>
        <w:pStyle w:val="BodyCopy"/>
        <w:rPr>
          <w:noProof w:val="0"/>
        </w:rPr>
      </w:pPr>
      <w:r w:rsidRPr="00935E0B">
        <w:rPr>
          <w:noProof w:val="0"/>
        </w:rPr>
        <w:t xml:space="preserve">The extent to which the business is successfully implementing its existing risk management plan and strategies will have a major impact on its ability to manage risk events in the future. There must be an honest and effective process to monitor its success and also any shortcomings so action can be taken. </w:t>
      </w:r>
    </w:p>
    <w:p w:rsidR="003115C3" w:rsidRPr="00935E0B" w:rsidRDefault="002734BD" w:rsidP="00774074">
      <w:pPr>
        <w:pStyle w:val="Heading3"/>
        <w:ind w:left="0" w:firstLine="0"/>
      </w:pPr>
      <w:r w:rsidRPr="00935E0B">
        <w:t>Observing workplace practices</w:t>
      </w:r>
      <w:r w:rsidR="0024177B" w:rsidRPr="00935E0B">
        <w:t xml:space="preserve"> and maintaining records</w:t>
      </w:r>
    </w:p>
    <w:p w:rsidR="003115C3" w:rsidRPr="00935E0B" w:rsidRDefault="00CA0A94" w:rsidP="002D6270">
      <w:pPr>
        <w:pStyle w:val="BodyCopy"/>
        <w:rPr>
          <w:noProof w:val="0"/>
        </w:rPr>
      </w:pPr>
      <w:r w:rsidRPr="00935E0B">
        <w:rPr>
          <w:i/>
          <w:lang w:val="en-US" w:eastAsia="en-US"/>
        </w:rPr>
        <w:drawing>
          <wp:anchor distT="0" distB="0" distL="114300" distR="114300" simplePos="0" relativeHeight="251737088" behindDoc="0" locked="0" layoutInCell="1" allowOverlap="1">
            <wp:simplePos x="0" y="0"/>
            <wp:positionH relativeFrom="column">
              <wp:posOffset>4209415</wp:posOffset>
            </wp:positionH>
            <wp:positionV relativeFrom="paragraph">
              <wp:posOffset>643255</wp:posOffset>
            </wp:positionV>
            <wp:extent cx="1449070" cy="1354455"/>
            <wp:effectExtent l="0" t="0" r="0" b="0"/>
            <wp:wrapSquare wrapText="bothSides"/>
            <wp:docPr id="27" name="Picture 27" descr="I:\Overseas Projects\PHOTOS\2014\Shutterstock 25-a-day\shutterstock_1568137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verseas Projects\PHOTOS\2014\Shutterstock 25-a-day\shutterstock_156813770.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449070" cy="1354455"/>
                    </a:xfrm>
                    <a:prstGeom prst="rect">
                      <a:avLst/>
                    </a:prstGeom>
                    <a:noFill/>
                    <a:ln>
                      <a:noFill/>
                    </a:ln>
                  </pic:spPr>
                </pic:pic>
              </a:graphicData>
            </a:graphic>
          </wp:anchor>
        </w:drawing>
      </w:r>
      <w:r w:rsidR="002734BD" w:rsidRPr="00935E0B">
        <w:rPr>
          <w:noProof w:val="0"/>
        </w:rPr>
        <w:t>A starting point in the monitoring process is to undertake an observation of current workplace practices. This should give us an insight into how well risk management plans are being adhered to at the bas</w:t>
      </w:r>
      <w:r w:rsidR="004A6302" w:rsidRPr="00935E0B">
        <w:rPr>
          <w:noProof w:val="0"/>
        </w:rPr>
        <w:t>ic level. In order to do this su</w:t>
      </w:r>
      <w:r w:rsidR="002734BD" w:rsidRPr="00935E0B">
        <w:rPr>
          <w:noProof w:val="0"/>
        </w:rPr>
        <w:t>ccessfully we need to:</w:t>
      </w:r>
    </w:p>
    <w:p w:rsidR="00186BAF" w:rsidRPr="00935E0B" w:rsidRDefault="002D6270" w:rsidP="002D6270">
      <w:pPr>
        <w:pStyle w:val="Bullet1"/>
      </w:pPr>
      <w:r w:rsidRPr="00935E0B">
        <w:t>E</w:t>
      </w:r>
      <w:r w:rsidR="002734BD" w:rsidRPr="00935E0B">
        <w:t>nsure the practices being observed are not affected by the presence of the observer</w:t>
      </w:r>
    </w:p>
    <w:p w:rsidR="002734BD" w:rsidRPr="00935E0B" w:rsidRDefault="002D6270" w:rsidP="002D6270">
      <w:pPr>
        <w:pStyle w:val="Bullet1"/>
        <w:spacing w:after="240"/>
      </w:pPr>
      <w:r w:rsidRPr="00935E0B">
        <w:t>P</w:t>
      </w:r>
      <w:r w:rsidR="00A565EB" w:rsidRPr="00935E0B">
        <w:t>ick practices which are operationally important and have a link to potential risk</w:t>
      </w:r>
      <w:r w:rsidR="004A6302" w:rsidRPr="00935E0B">
        <w:t>.</w:t>
      </w:r>
    </w:p>
    <w:p w:rsidR="00A565EB" w:rsidRPr="00935E0B" w:rsidRDefault="00A565EB" w:rsidP="00C22047">
      <w:pPr>
        <w:pStyle w:val="BodyCopy"/>
        <w:rPr>
          <w:noProof w:val="0"/>
          <w:szCs w:val="24"/>
        </w:rPr>
      </w:pPr>
      <w:r w:rsidRPr="00935E0B">
        <w:rPr>
          <w:noProof w:val="0"/>
        </w:rPr>
        <w:t>Ensure good records are kept of any variance which may indicate an issue with complying with risk management requirements</w:t>
      </w:r>
      <w:r w:rsidR="004A6302" w:rsidRPr="00935E0B">
        <w:rPr>
          <w:noProof w:val="0"/>
        </w:rPr>
        <w:t>.</w:t>
      </w:r>
    </w:p>
    <w:p w:rsidR="00A565EB" w:rsidRPr="00935E0B" w:rsidRDefault="00A565EB" w:rsidP="00A565EB">
      <w:pPr>
        <w:pStyle w:val="Heading3"/>
      </w:pPr>
      <w:r w:rsidRPr="00935E0B">
        <w:t>Identify and reward instances of compliance</w:t>
      </w:r>
    </w:p>
    <w:p w:rsidR="00A565EB" w:rsidRPr="00935E0B" w:rsidRDefault="00A565EB" w:rsidP="00A565EB">
      <w:pPr>
        <w:pStyle w:val="BodyCopy"/>
        <w:rPr>
          <w:i/>
          <w:noProof w:val="0"/>
        </w:rPr>
      </w:pPr>
      <w:r w:rsidRPr="00935E0B">
        <w:rPr>
          <w:noProof w:val="0"/>
        </w:rPr>
        <w:t>As part of the observation process, note</w:t>
      </w:r>
      <w:r w:rsidR="00C22047" w:rsidRPr="00935E0B">
        <w:rPr>
          <w:noProof w:val="0"/>
        </w:rPr>
        <w:t>s</w:t>
      </w:r>
      <w:r w:rsidRPr="00935E0B">
        <w:rPr>
          <w:noProof w:val="0"/>
        </w:rPr>
        <w:t xml:space="preserve"> should be made of staff who through their practices show a high level of adherence to risk management policies. Such decisions could be made based on a scoring approach and relevant staff should be congratulated by management as well as being used as a positive example for other staff to follow i</w:t>
      </w:r>
      <w:r w:rsidR="00BB0C96" w:rsidRPr="00935E0B">
        <w:rPr>
          <w:noProof w:val="0"/>
        </w:rPr>
        <w:t>.</w:t>
      </w:r>
      <w:r w:rsidRPr="00935E0B">
        <w:rPr>
          <w:noProof w:val="0"/>
        </w:rPr>
        <w:t>e</w:t>
      </w:r>
      <w:r w:rsidR="00BB0C96" w:rsidRPr="00935E0B">
        <w:rPr>
          <w:noProof w:val="0"/>
        </w:rPr>
        <w:t>.</w:t>
      </w:r>
      <w:r w:rsidRPr="00935E0B">
        <w:rPr>
          <w:noProof w:val="0"/>
        </w:rPr>
        <w:t xml:space="preserve"> risk management stars. The business may also consider an appropriate reward for the staff member. This reward should also be widely promoted in the business.</w:t>
      </w:r>
      <w:r w:rsidR="00293BE3" w:rsidRPr="00935E0B">
        <w:rPr>
          <w:noProof w:val="0"/>
        </w:rPr>
        <w:t xml:space="preserve"> Rewarding staff may also be done in an informal way by acknowledging them at a </w:t>
      </w:r>
      <w:r w:rsidR="005A4D3F" w:rsidRPr="00935E0B">
        <w:rPr>
          <w:noProof w:val="0"/>
        </w:rPr>
        <w:t xml:space="preserve">staff briefing or meeting e.g. </w:t>
      </w:r>
      <w:r w:rsidR="005A4D3F" w:rsidRPr="00935E0B">
        <w:rPr>
          <w:i/>
          <w:noProof w:val="0"/>
        </w:rPr>
        <w:t>“T</w:t>
      </w:r>
      <w:r w:rsidR="00293BE3" w:rsidRPr="00935E0B">
        <w:rPr>
          <w:i/>
          <w:noProof w:val="0"/>
        </w:rPr>
        <w:t xml:space="preserve">hank you Ping for reporting </w:t>
      </w:r>
      <w:r w:rsidR="005A4D3F" w:rsidRPr="00935E0B">
        <w:rPr>
          <w:i/>
          <w:noProof w:val="0"/>
        </w:rPr>
        <w:t xml:space="preserve">the high fridge temperatures.  We have had the refrigerator fixed and are confident the food being stored is within an acceptable range.” </w:t>
      </w:r>
      <w:r w:rsidRPr="00935E0B">
        <w:rPr>
          <w:i/>
          <w:noProof w:val="0"/>
        </w:rPr>
        <w:t xml:space="preserve"> </w:t>
      </w:r>
    </w:p>
    <w:p w:rsidR="00A565EB" w:rsidRPr="00935E0B" w:rsidRDefault="00A565EB" w:rsidP="0024177B">
      <w:pPr>
        <w:pStyle w:val="Heading3"/>
        <w:ind w:left="0" w:firstLine="0"/>
      </w:pPr>
      <w:r w:rsidRPr="00935E0B">
        <w:t>Identifying and modifyi</w:t>
      </w:r>
      <w:r w:rsidR="0024177B" w:rsidRPr="00935E0B">
        <w:t>ng behaviour where there is non-</w:t>
      </w:r>
      <w:r w:rsidRPr="00935E0B">
        <w:t>compliance</w:t>
      </w:r>
    </w:p>
    <w:p w:rsidR="002D6270" w:rsidRPr="00935E0B" w:rsidRDefault="00A565EB" w:rsidP="002D6270">
      <w:pPr>
        <w:pStyle w:val="BodyCopy"/>
        <w:rPr>
          <w:noProof w:val="0"/>
        </w:rPr>
      </w:pPr>
      <w:r w:rsidRPr="00935E0B">
        <w:rPr>
          <w:noProof w:val="0"/>
        </w:rPr>
        <w:t>In case</w:t>
      </w:r>
      <w:r w:rsidR="000E0A60" w:rsidRPr="00935E0B">
        <w:rPr>
          <w:noProof w:val="0"/>
        </w:rPr>
        <w:t>s where observation reveals non-compliant behaviour,</w:t>
      </w:r>
      <w:r w:rsidRPr="00935E0B">
        <w:rPr>
          <w:noProof w:val="0"/>
        </w:rPr>
        <w:t xml:space="preserve"> steps need to be taken quickly to </w:t>
      </w:r>
      <w:r w:rsidR="0021557D" w:rsidRPr="00935E0B">
        <w:rPr>
          <w:noProof w:val="0"/>
        </w:rPr>
        <w:t xml:space="preserve">ensure this does not expose the business to </w:t>
      </w:r>
      <w:r w:rsidR="002D6270" w:rsidRPr="00935E0B">
        <w:rPr>
          <w:noProof w:val="0"/>
        </w:rPr>
        <w:t>unnecessary</w:t>
      </w:r>
      <w:r w:rsidR="0021557D" w:rsidRPr="00935E0B">
        <w:rPr>
          <w:noProof w:val="0"/>
        </w:rPr>
        <w:t xml:space="preserve"> risk. It is important to dete</w:t>
      </w:r>
      <w:r w:rsidR="000E0A60" w:rsidRPr="00935E0B">
        <w:rPr>
          <w:noProof w:val="0"/>
        </w:rPr>
        <w:t>rmine what the cause of the non-</w:t>
      </w:r>
      <w:r w:rsidR="0021557D" w:rsidRPr="00935E0B">
        <w:rPr>
          <w:noProof w:val="0"/>
        </w:rPr>
        <w:t xml:space="preserve">compliance is. In situations where it is identified as being due to a lack of training or correct management support then those deficiencies need to be attended to. There will however, </w:t>
      </w:r>
      <w:r w:rsidR="000E0A60" w:rsidRPr="00935E0B">
        <w:rPr>
          <w:noProof w:val="0"/>
        </w:rPr>
        <w:t>also be instances where the non-</w:t>
      </w:r>
      <w:r w:rsidR="0021557D" w:rsidRPr="00935E0B">
        <w:rPr>
          <w:noProof w:val="0"/>
        </w:rPr>
        <w:t xml:space="preserve">compliance is due to the attitude of the staff member. In such situations the person's level of commitment to the process will need to be sought and possible disciplinary steps initiated. The business must make it absolutely clear that a high level of commitment to risk management is a base line expectation for all staff. </w:t>
      </w:r>
      <w:r w:rsidR="00C3791D" w:rsidRPr="00935E0B">
        <w:rPr>
          <w:noProof w:val="0"/>
        </w:rPr>
        <w:t xml:space="preserve">This commitment </w:t>
      </w:r>
      <w:r w:rsidR="00E95DF6" w:rsidRPr="00935E0B">
        <w:rPr>
          <w:noProof w:val="0"/>
        </w:rPr>
        <w:t>will commence as so</w:t>
      </w:r>
      <w:r w:rsidR="00C3791D" w:rsidRPr="00935E0B">
        <w:rPr>
          <w:noProof w:val="0"/>
        </w:rPr>
        <w:t xml:space="preserve">on as the staff member joins the business and can be </w:t>
      </w:r>
      <w:r w:rsidR="00E95DF6" w:rsidRPr="00935E0B">
        <w:rPr>
          <w:noProof w:val="0"/>
        </w:rPr>
        <w:t xml:space="preserve">delivered as a part of an induction program.  This will then be enforced throughout the staff </w:t>
      </w:r>
      <w:r w:rsidR="00D43819" w:rsidRPr="00935E0B">
        <w:rPr>
          <w:noProof w:val="0"/>
        </w:rPr>
        <w:t>member’s</w:t>
      </w:r>
      <w:r w:rsidR="00E95DF6" w:rsidRPr="00935E0B">
        <w:rPr>
          <w:noProof w:val="0"/>
        </w:rPr>
        <w:t xml:space="preserve"> employment with the company.  If staff members do not comply then possible disciplinary action such as verbal or written warnings may be acceptable. </w:t>
      </w:r>
      <w:r w:rsidR="002D6270" w:rsidRPr="00935E0B">
        <w:rPr>
          <w:noProof w:val="0"/>
        </w:rPr>
        <w:br w:type="page"/>
      </w:r>
    </w:p>
    <w:p w:rsidR="004462D5" w:rsidRPr="00935E0B" w:rsidRDefault="004462D5" w:rsidP="00E95DF6">
      <w:pPr>
        <w:pStyle w:val="Heading3"/>
        <w:ind w:left="0" w:firstLine="0"/>
      </w:pPr>
      <w:r w:rsidRPr="00935E0B">
        <w:t>Supporting attempts to comply with Risk Management strategies</w:t>
      </w:r>
    </w:p>
    <w:p w:rsidR="005F00F0" w:rsidRPr="00935E0B" w:rsidRDefault="005F00F0" w:rsidP="00A565EB">
      <w:pPr>
        <w:pStyle w:val="BodyCopy"/>
        <w:rPr>
          <w:noProof w:val="0"/>
        </w:rPr>
      </w:pPr>
      <w:r w:rsidRPr="00935E0B">
        <w:rPr>
          <w:noProof w:val="0"/>
        </w:rPr>
        <w:t>Creating a risk management focussed work environment takes time and a great deal of support. It should alwa</w:t>
      </w:r>
      <w:r w:rsidR="00292881" w:rsidRPr="00935E0B">
        <w:rPr>
          <w:noProof w:val="0"/>
        </w:rPr>
        <w:t>ys be remembered that whilst ris</w:t>
      </w:r>
      <w:r w:rsidRPr="00935E0B">
        <w:rPr>
          <w:noProof w:val="0"/>
        </w:rPr>
        <w:t>k awareness and action on the part of staff is critical, they are doing this alongside their normal duties. For this reason management will need to consider ways to support the efforts of staff already enga</w:t>
      </w:r>
      <w:r w:rsidR="0017781F" w:rsidRPr="00935E0B">
        <w:rPr>
          <w:noProof w:val="0"/>
        </w:rPr>
        <w:t>ged in the process. T</w:t>
      </w:r>
      <w:r w:rsidR="00382831" w:rsidRPr="00935E0B">
        <w:rPr>
          <w:noProof w:val="0"/>
        </w:rPr>
        <w:t>his might be</w:t>
      </w:r>
      <w:r w:rsidRPr="00935E0B">
        <w:rPr>
          <w:noProof w:val="0"/>
        </w:rPr>
        <w:t xml:space="preserve"> through</w:t>
      </w:r>
      <w:r w:rsidR="00C554AA" w:rsidRPr="00935E0B">
        <w:rPr>
          <w:noProof w:val="0"/>
        </w:rPr>
        <w:t>:</w:t>
      </w:r>
    </w:p>
    <w:p w:rsidR="008B4257" w:rsidRPr="00935E0B" w:rsidRDefault="008A393B" w:rsidP="00A565EB">
      <w:pPr>
        <w:pStyle w:val="Bullet1"/>
      </w:pPr>
      <w:r w:rsidRPr="00935E0B">
        <w:rPr>
          <w:rFonts w:eastAsia="Calibri" w:cs="Calibri"/>
          <w:b/>
          <w:bCs/>
          <w:noProof/>
          <w:szCs w:val="16"/>
          <w:lang w:val="en-US"/>
        </w:rPr>
        <w:drawing>
          <wp:anchor distT="0" distB="0" distL="114300" distR="114300" simplePos="0" relativeHeight="251738112" behindDoc="0" locked="0" layoutInCell="1" allowOverlap="1">
            <wp:simplePos x="0" y="0"/>
            <wp:positionH relativeFrom="column">
              <wp:posOffset>4079875</wp:posOffset>
            </wp:positionH>
            <wp:positionV relativeFrom="paragraph">
              <wp:posOffset>43815</wp:posOffset>
            </wp:positionV>
            <wp:extent cx="1705610" cy="1256030"/>
            <wp:effectExtent l="0" t="0" r="0" b="0"/>
            <wp:wrapSquare wrapText="bothSides"/>
            <wp:docPr id="28" name="Picture 28" descr="I:\Overseas Projects\PHOTOS\2014\Shutterstock 25-a-day\shutterstock_1303307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PHOTOS\2014\Shutterstock 25-a-day\shutterstock_130330712.jpg"/>
                    <pic:cNvPicPr>
                      <a:picLocks noChangeAspect="1" noChangeArrowheads="1"/>
                    </pic:cNvPicPr>
                  </pic:nvPicPr>
                  <pic:blipFill rotWithShape="1">
                    <a:blip r:embed="rId93">
                      <a:extLst>
                        <a:ext uri="{28A0092B-C50C-407E-A947-70E740481C1C}">
                          <a14:useLocalDpi xmlns:a14="http://schemas.microsoft.com/office/drawing/2010/main" val="0"/>
                        </a:ext>
                      </a:extLst>
                    </a:blip>
                    <a:srcRect r="9499"/>
                    <a:stretch/>
                  </pic:blipFill>
                  <pic:spPr bwMode="auto">
                    <a:xfrm>
                      <a:off x="0" y="0"/>
                      <a:ext cx="1705610" cy="1256030"/>
                    </a:xfrm>
                    <a:prstGeom prst="rect">
                      <a:avLst/>
                    </a:prstGeom>
                    <a:noFill/>
                    <a:ln>
                      <a:noFill/>
                    </a:ln>
                    <a:extLst>
                      <a:ext uri="{53640926-AAD7-44D8-BBD7-CCE9431645EC}">
                        <a14:shadowObscured xmlns:a14="http://schemas.microsoft.com/office/drawing/2010/main"/>
                      </a:ext>
                    </a:extLst>
                  </pic:spPr>
                </pic:pic>
              </a:graphicData>
            </a:graphic>
          </wp:anchor>
        </w:drawing>
      </w:r>
      <w:r w:rsidRPr="00935E0B">
        <w:t>Financial support, via incentives to work areas to better implement risk management practices</w:t>
      </w:r>
    </w:p>
    <w:p w:rsidR="0017781F" w:rsidRPr="00935E0B" w:rsidRDefault="008A393B" w:rsidP="00A565EB">
      <w:pPr>
        <w:pStyle w:val="Bullet1"/>
      </w:pPr>
      <w:r w:rsidRPr="00935E0B">
        <w:t>Time release where staff are provided with extra time on the businesses expense to work on implementing the risk strategy</w:t>
      </w:r>
    </w:p>
    <w:p w:rsidR="004462D5" w:rsidRPr="00935E0B" w:rsidRDefault="008A393B" w:rsidP="00A565EB">
      <w:pPr>
        <w:pStyle w:val="Bullet1"/>
      </w:pPr>
      <w:r w:rsidRPr="00935E0B">
        <w:t xml:space="preserve">Ongoing training of staff to ensure they are equipped in an ongoing manner to meet the demands </w:t>
      </w:r>
      <w:r w:rsidR="008F22B3" w:rsidRPr="00935E0B">
        <w:t xml:space="preserve">of implementing risk management in their work areas. </w:t>
      </w:r>
    </w:p>
    <w:p w:rsidR="002D6270" w:rsidRPr="00935E0B" w:rsidRDefault="002D6270">
      <w:pPr>
        <w:rPr>
          <w:rFonts w:ascii="Helvetica" w:eastAsia="Calibri" w:hAnsi="Helvetica" w:cs="Calibri"/>
          <w:szCs w:val="16"/>
          <w:lang w:eastAsia="ar-SA"/>
        </w:rPr>
      </w:pPr>
      <w:r w:rsidRPr="00935E0B">
        <w:rPr>
          <w:rFonts w:ascii="Helvetica" w:eastAsia="Calibri" w:hAnsi="Helvetica" w:cs="Calibri"/>
          <w:b/>
          <w:bCs/>
          <w:szCs w:val="16"/>
          <w:lang w:eastAsia="ar-SA"/>
        </w:rPr>
        <w:br w:type="page"/>
      </w:r>
    </w:p>
    <w:p w:rsidR="000A249F" w:rsidRPr="00935E0B" w:rsidRDefault="000A249F" w:rsidP="009B3FC7">
      <w:pPr>
        <w:pStyle w:val="Heading2"/>
      </w:pPr>
      <w:r w:rsidRPr="00935E0B">
        <w:t>5.3</w:t>
      </w:r>
      <w:r w:rsidRPr="00935E0B">
        <w:tab/>
      </w:r>
      <w:fldSimple w:instr=" REF  Criteria53  \* MERGEFORMAT ">
        <w:sdt>
          <w:sdtPr>
            <w:alias w:val="Criteria53"/>
            <w:tag w:val="Criteria53"/>
            <w:id w:val="-2034870164"/>
            <w:placeholder>
              <w:docPart w:val="ABD37912BF064549A9641EE2222F8D5D"/>
            </w:placeholder>
          </w:sdtPr>
          <w:sdtEndPr/>
          <w:sdtContent>
            <w:r w:rsidR="00DA70E7" w:rsidRPr="00DA70E7">
              <w:rPr>
                <w:rStyle w:val="PlaceholderText"/>
                <w:color w:val="45545F"/>
              </w:rPr>
              <w:t xml:space="preserve">Ensure near miss events are </w:t>
            </w:r>
            <w:r w:rsidR="00DA70E7" w:rsidRPr="00935E0B">
              <w:t xml:space="preserve">identified, recorded and analysed </w:t>
            </w:r>
          </w:sdtContent>
        </w:sdt>
      </w:fldSimple>
    </w:p>
    <w:p w:rsidR="003115C3" w:rsidRPr="00935E0B" w:rsidRDefault="003115C3" w:rsidP="003115C3">
      <w:pPr>
        <w:pStyle w:val="Heading3"/>
      </w:pPr>
      <w:r w:rsidRPr="00935E0B">
        <w:t>Introduction</w:t>
      </w:r>
    </w:p>
    <w:p w:rsidR="00692934" w:rsidRPr="00935E0B" w:rsidRDefault="00692934" w:rsidP="003115C3">
      <w:pPr>
        <w:pStyle w:val="BodyCopy"/>
        <w:rPr>
          <w:i/>
          <w:noProof w:val="0"/>
        </w:rPr>
      </w:pPr>
      <w:r w:rsidRPr="00935E0B">
        <w:rPr>
          <w:i/>
          <w:noProof w:val="0"/>
        </w:rPr>
        <w:t>"</w:t>
      </w:r>
      <w:r w:rsidR="0028623B" w:rsidRPr="00935E0B">
        <w:rPr>
          <w:i/>
          <w:noProof w:val="0"/>
        </w:rPr>
        <w:t xml:space="preserve">Ali had worried for a long time </w:t>
      </w:r>
      <w:r w:rsidR="00C44BEE" w:rsidRPr="00935E0B">
        <w:rPr>
          <w:i/>
          <w:noProof w:val="0"/>
        </w:rPr>
        <w:t xml:space="preserve">about the slippery floor in the </w:t>
      </w:r>
      <w:r w:rsidR="00574872" w:rsidRPr="00935E0B">
        <w:rPr>
          <w:i/>
          <w:noProof w:val="0"/>
        </w:rPr>
        <w:t>tiled entrance to the office</w:t>
      </w:r>
      <w:r w:rsidR="00C44BEE" w:rsidRPr="00935E0B">
        <w:rPr>
          <w:i/>
          <w:noProof w:val="0"/>
        </w:rPr>
        <w:t xml:space="preserve">. </w:t>
      </w:r>
      <w:r w:rsidR="005C6DDF" w:rsidRPr="00935E0B">
        <w:rPr>
          <w:i/>
          <w:noProof w:val="0"/>
        </w:rPr>
        <w:t xml:space="preserve">One morning as he was carrying in some </w:t>
      </w:r>
      <w:r w:rsidR="00574872" w:rsidRPr="00935E0B">
        <w:rPr>
          <w:i/>
          <w:noProof w:val="0"/>
        </w:rPr>
        <w:t>brochures</w:t>
      </w:r>
      <w:r w:rsidR="005C6DDF" w:rsidRPr="00935E0B">
        <w:rPr>
          <w:i/>
          <w:noProof w:val="0"/>
        </w:rPr>
        <w:t xml:space="preserve"> his worst fears were realised as he lost his footing and fell flat on his back! </w:t>
      </w:r>
      <w:r w:rsidR="00D43819" w:rsidRPr="00935E0B">
        <w:rPr>
          <w:i/>
          <w:noProof w:val="0"/>
        </w:rPr>
        <w:t xml:space="preserve">Brushing himself off, he realised that he was unhurt but deeply shaken. </w:t>
      </w:r>
      <w:r w:rsidRPr="00935E0B">
        <w:rPr>
          <w:i/>
          <w:noProof w:val="0"/>
        </w:rPr>
        <w:t xml:space="preserve">It was a busy morning but he thought he needed to let someone know what had just happened." </w:t>
      </w:r>
    </w:p>
    <w:p w:rsidR="003A1B43" w:rsidRPr="00935E0B" w:rsidRDefault="001C500A" w:rsidP="009B3FC7">
      <w:pPr>
        <w:pStyle w:val="BodyCopy"/>
        <w:rPr>
          <w:noProof w:val="0"/>
        </w:rPr>
      </w:pPr>
      <w:r w:rsidRPr="00935E0B">
        <w:rPr>
          <w:lang w:val="en-US" w:eastAsia="en-US"/>
        </w:rPr>
        <w:drawing>
          <wp:anchor distT="0" distB="0" distL="114300" distR="114300" simplePos="0" relativeHeight="251742208" behindDoc="0" locked="0" layoutInCell="1" allowOverlap="1">
            <wp:simplePos x="0" y="0"/>
            <wp:positionH relativeFrom="column">
              <wp:posOffset>4478020</wp:posOffset>
            </wp:positionH>
            <wp:positionV relativeFrom="paragraph">
              <wp:posOffset>737235</wp:posOffset>
            </wp:positionV>
            <wp:extent cx="1238250" cy="1120140"/>
            <wp:effectExtent l="0" t="0" r="0" b="0"/>
            <wp:wrapSquare wrapText="bothSides"/>
            <wp:docPr id="68" name="Picture 1" descr="C:\Documents and Settings\danielc\Local Settings\Temporary Internet Files\Content.IE5\V9A2RTT8\MC90038361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Local Settings\Temporary Internet Files\Content.IE5\V9A2RTT8\MC900383610[1].wmf"/>
                    <pic:cNvPicPr>
                      <a:picLocks noChangeAspect="1" noChangeArrowheads="1"/>
                    </pic:cNvPicPr>
                  </pic:nvPicPr>
                  <pic:blipFill>
                    <a:blip r:embed="rId94" cstate="print"/>
                    <a:srcRect/>
                    <a:stretch>
                      <a:fillRect/>
                    </a:stretch>
                  </pic:blipFill>
                  <pic:spPr bwMode="auto">
                    <a:xfrm>
                      <a:off x="0" y="0"/>
                      <a:ext cx="1238250" cy="1120140"/>
                    </a:xfrm>
                    <a:prstGeom prst="rect">
                      <a:avLst/>
                    </a:prstGeom>
                    <a:noFill/>
                    <a:ln w="9525">
                      <a:noFill/>
                      <a:miter lim="800000"/>
                      <a:headEnd/>
                      <a:tailEnd/>
                    </a:ln>
                  </pic:spPr>
                </pic:pic>
              </a:graphicData>
            </a:graphic>
          </wp:anchor>
        </w:drawing>
      </w:r>
      <w:r w:rsidR="00BD5610" w:rsidRPr="00935E0B">
        <w:rPr>
          <w:noProof w:val="0"/>
        </w:rPr>
        <w:t>A risk which is almost realised</w:t>
      </w:r>
      <w:r w:rsidR="00692934" w:rsidRPr="00935E0B">
        <w:rPr>
          <w:noProof w:val="0"/>
        </w:rPr>
        <w:t xml:space="preserve"> like Ali's </w:t>
      </w:r>
      <w:r w:rsidR="00574872" w:rsidRPr="00935E0B">
        <w:rPr>
          <w:noProof w:val="0"/>
        </w:rPr>
        <w:t>fall</w:t>
      </w:r>
      <w:r w:rsidR="00BD5610" w:rsidRPr="00935E0B">
        <w:rPr>
          <w:noProof w:val="0"/>
        </w:rPr>
        <w:t xml:space="preserve"> provides us with an opportunity to carefully consider the </w:t>
      </w:r>
      <w:r w:rsidR="00D43819" w:rsidRPr="00935E0B">
        <w:rPr>
          <w:noProof w:val="0"/>
        </w:rPr>
        <w:t>circumstances</w:t>
      </w:r>
      <w:r w:rsidR="00BD5610" w:rsidRPr="00935E0B">
        <w:rPr>
          <w:noProof w:val="0"/>
        </w:rPr>
        <w:t xml:space="preserve"> of the incident, seek causes and look for ways in which to better manage the risk inherent in the process</w:t>
      </w:r>
      <w:r w:rsidR="006B3F99" w:rsidRPr="00935E0B">
        <w:rPr>
          <w:noProof w:val="0"/>
        </w:rPr>
        <w:t xml:space="preserve">. </w:t>
      </w:r>
      <w:r w:rsidR="00692934" w:rsidRPr="00935E0B">
        <w:rPr>
          <w:noProof w:val="0"/>
        </w:rPr>
        <w:t>Part of the discipline of risk management is to treat near misses as serious developments requiring our immediate attention.</w:t>
      </w:r>
    </w:p>
    <w:p w:rsidR="00BD5610" w:rsidRPr="00935E0B" w:rsidRDefault="003A1B43" w:rsidP="009B3FC7">
      <w:pPr>
        <w:pStyle w:val="BodyCopy"/>
        <w:rPr>
          <w:noProof w:val="0"/>
        </w:rPr>
      </w:pPr>
      <w:r w:rsidRPr="00935E0B">
        <w:rPr>
          <w:noProof w:val="0"/>
        </w:rPr>
        <w:t>A near miss event refers to incidents and events that did not result in actual injury, damage or other negative impact, but which in other circumstances may have resulted in injury to a person, damage to property, or some other negative impact on the organisation.</w:t>
      </w:r>
      <w:r w:rsidR="00692934" w:rsidRPr="00935E0B">
        <w:rPr>
          <w:noProof w:val="0"/>
        </w:rPr>
        <w:t xml:space="preserve"> </w:t>
      </w:r>
    </w:p>
    <w:p w:rsidR="00BD5610" w:rsidRPr="00935E0B" w:rsidRDefault="00BD5610" w:rsidP="00BD5610">
      <w:pPr>
        <w:pStyle w:val="Heading3"/>
      </w:pPr>
      <w:r w:rsidRPr="00935E0B">
        <w:t>Understanding the circumstances</w:t>
      </w:r>
    </w:p>
    <w:p w:rsidR="006B3F99" w:rsidRPr="00935E0B" w:rsidRDefault="006B3F99" w:rsidP="009B3FC7">
      <w:pPr>
        <w:pStyle w:val="BodyCopy"/>
        <w:rPr>
          <w:noProof w:val="0"/>
        </w:rPr>
      </w:pPr>
      <w:r w:rsidRPr="00935E0B">
        <w:rPr>
          <w:noProof w:val="0"/>
        </w:rPr>
        <w:t xml:space="preserve">Normal work practices dictate that a near miss should be recorded as an incident and analysed accordingly. </w:t>
      </w:r>
      <w:r w:rsidR="00962541" w:rsidRPr="00935E0B">
        <w:rPr>
          <w:noProof w:val="0"/>
        </w:rPr>
        <w:t>An incident report should be prepared which will require input from al</w:t>
      </w:r>
      <w:r w:rsidRPr="00935E0B">
        <w:rPr>
          <w:noProof w:val="0"/>
        </w:rPr>
        <w:t xml:space="preserve">l staff who were either involved </w:t>
      </w:r>
      <w:r w:rsidR="00962541" w:rsidRPr="00935E0B">
        <w:rPr>
          <w:noProof w:val="0"/>
        </w:rPr>
        <w:t xml:space="preserve">in </w:t>
      </w:r>
      <w:r w:rsidRPr="00935E0B">
        <w:rPr>
          <w:noProof w:val="0"/>
        </w:rPr>
        <w:t>or witnessed the near miss</w:t>
      </w:r>
      <w:r w:rsidR="00962541" w:rsidRPr="00935E0B">
        <w:rPr>
          <w:noProof w:val="0"/>
        </w:rPr>
        <w:t xml:space="preserve">. This will form a record </w:t>
      </w:r>
      <w:r w:rsidR="009B3FC7" w:rsidRPr="00935E0B">
        <w:rPr>
          <w:noProof w:val="0"/>
        </w:rPr>
        <w:t>of all</w:t>
      </w:r>
      <w:r w:rsidRPr="00935E0B">
        <w:rPr>
          <w:noProof w:val="0"/>
        </w:rPr>
        <w:t xml:space="preserve"> pertinent facts relating to the incident will then be available for analysis.</w:t>
      </w:r>
    </w:p>
    <w:p w:rsidR="006B3F99" w:rsidRPr="00935E0B" w:rsidRDefault="006B3F99" w:rsidP="006B3F99">
      <w:pPr>
        <w:pStyle w:val="Heading3"/>
      </w:pPr>
      <w:r w:rsidRPr="00935E0B">
        <w:t>Analysing the incident</w:t>
      </w:r>
    </w:p>
    <w:p w:rsidR="006B3F99" w:rsidRPr="00935E0B" w:rsidRDefault="006B3F99" w:rsidP="009B3FC7">
      <w:pPr>
        <w:pStyle w:val="BodyCopy"/>
        <w:rPr>
          <w:noProof w:val="0"/>
        </w:rPr>
      </w:pPr>
      <w:r w:rsidRPr="00935E0B">
        <w:rPr>
          <w:noProof w:val="0"/>
        </w:rPr>
        <w:t xml:space="preserve">Once the facts of the incident are known and all relevant staff have provided details on it, analysis can then begin. This should focus on root causes for the near miss and particular attention should </w:t>
      </w:r>
      <w:r w:rsidR="00962541" w:rsidRPr="00935E0B">
        <w:rPr>
          <w:noProof w:val="0"/>
        </w:rPr>
        <w:t>be</w:t>
      </w:r>
      <w:r w:rsidRPr="00935E0B">
        <w:rPr>
          <w:noProof w:val="0"/>
        </w:rPr>
        <w:t xml:space="preserve"> on whether the existing risk management regime </w:t>
      </w:r>
      <w:r w:rsidR="00962541" w:rsidRPr="00935E0B">
        <w:rPr>
          <w:noProof w:val="0"/>
        </w:rPr>
        <w:t xml:space="preserve">in place is adequate. </w:t>
      </w:r>
    </w:p>
    <w:p w:rsidR="00974670" w:rsidRPr="00935E0B" w:rsidRDefault="00A040F3" w:rsidP="009B3FC7">
      <w:pPr>
        <w:pStyle w:val="BodyCopy"/>
        <w:rPr>
          <w:noProof w:val="0"/>
        </w:rPr>
      </w:pPr>
      <w:r w:rsidRPr="00935E0B">
        <w:rPr>
          <w:noProof w:val="0"/>
        </w:rPr>
        <w:t>Below is an example of an incident report form that would be appropriate for r</w:t>
      </w:r>
      <w:r w:rsidR="003A1B43" w:rsidRPr="00935E0B">
        <w:rPr>
          <w:noProof w:val="0"/>
        </w:rPr>
        <w:t xml:space="preserve">ecording and reporting </w:t>
      </w:r>
      <w:r w:rsidRPr="00935E0B">
        <w:rPr>
          <w:noProof w:val="0"/>
        </w:rPr>
        <w:t>incidents and near misses.</w:t>
      </w:r>
    </w:p>
    <w:p w:rsidR="009B3FC7" w:rsidRPr="00935E0B" w:rsidRDefault="009B3FC7">
      <w:pPr>
        <w:rPr>
          <w:rFonts w:ascii="Helvetica" w:hAnsi="Helvetica"/>
        </w:rPr>
      </w:pPr>
      <w:r w:rsidRPr="00935E0B">
        <w:rPr>
          <w:rFonts w:ascii="Helvetica" w:hAnsi="Helvetica"/>
        </w:rPr>
        <w:br w:type="page"/>
      </w:r>
    </w:p>
    <w:p w:rsidR="00962541" w:rsidRPr="00935E0B" w:rsidRDefault="00962541" w:rsidP="001C500A">
      <w:pPr>
        <w:pStyle w:val="BodyCopyBold"/>
        <w:spacing w:before="240" w:after="240"/>
        <w:rPr>
          <w:noProof w:val="0"/>
        </w:rPr>
      </w:pPr>
      <w:r w:rsidRPr="00935E0B">
        <w:rPr>
          <w:noProof w:val="0"/>
        </w:rPr>
        <w:t xml:space="preserve">SAMPLE INCIDENT REPORT FORM </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DBDB" w:themeFill="accent2" w:themeFillTint="33"/>
        <w:tblLook w:val="01E0" w:firstRow="1" w:lastRow="1" w:firstColumn="1" w:lastColumn="1" w:noHBand="0" w:noVBand="0"/>
      </w:tblPr>
      <w:tblGrid>
        <w:gridCol w:w="4407"/>
        <w:gridCol w:w="4773"/>
      </w:tblGrid>
      <w:tr w:rsidR="00962541" w:rsidRPr="00935E0B" w:rsidTr="001C500A">
        <w:trPr>
          <w:trHeight w:val="611"/>
        </w:trPr>
        <w:tc>
          <w:tcPr>
            <w:tcW w:w="4407" w:type="dxa"/>
            <w:shd w:val="clear" w:color="auto" w:fill="F2DBDB" w:themeFill="accent2" w:themeFillTint="33"/>
          </w:tcPr>
          <w:p w:rsidR="00962541" w:rsidRPr="00935E0B" w:rsidRDefault="00962541" w:rsidP="00F04730">
            <w:pPr>
              <w:pStyle w:val="BodyText"/>
              <w:rPr>
                <w:rFonts w:ascii="Helvetica" w:hAnsi="Helvetica"/>
                <w:sz w:val="20"/>
              </w:rPr>
            </w:pPr>
            <w:r w:rsidRPr="00935E0B">
              <w:rPr>
                <w:rFonts w:ascii="Helvetica" w:hAnsi="Helvetica"/>
                <w:sz w:val="20"/>
              </w:rPr>
              <w:t>Report prepared by:</w:t>
            </w:r>
          </w:p>
          <w:p w:rsidR="00962541" w:rsidRPr="00935E0B" w:rsidRDefault="00962541" w:rsidP="00F04730">
            <w:pPr>
              <w:pStyle w:val="BodyText"/>
              <w:rPr>
                <w:rFonts w:ascii="Helvetica" w:hAnsi="Helvetica"/>
                <w:sz w:val="20"/>
              </w:rPr>
            </w:pPr>
          </w:p>
          <w:p w:rsidR="00962541" w:rsidRPr="00935E0B" w:rsidRDefault="00962541" w:rsidP="00F04730">
            <w:pPr>
              <w:pStyle w:val="BodyText"/>
              <w:rPr>
                <w:rFonts w:ascii="Helvetica" w:hAnsi="Helvetica"/>
                <w:sz w:val="20"/>
              </w:rPr>
            </w:pPr>
            <w:r w:rsidRPr="00935E0B">
              <w:rPr>
                <w:rFonts w:ascii="Helvetica" w:hAnsi="Helvetica"/>
                <w:sz w:val="20"/>
              </w:rPr>
              <w:t>Contact details:</w:t>
            </w:r>
          </w:p>
        </w:tc>
        <w:tc>
          <w:tcPr>
            <w:tcW w:w="4773" w:type="dxa"/>
            <w:shd w:val="clear" w:color="auto" w:fill="F2DBDB" w:themeFill="accent2" w:themeFillTint="33"/>
          </w:tcPr>
          <w:p w:rsidR="00962541" w:rsidRPr="00935E0B" w:rsidRDefault="00962541" w:rsidP="00F04730">
            <w:pPr>
              <w:rPr>
                <w:rFonts w:ascii="Helvetica" w:hAnsi="Helvetica"/>
                <w:sz w:val="20"/>
                <w:szCs w:val="20"/>
              </w:rPr>
            </w:pPr>
            <w:r w:rsidRPr="00935E0B">
              <w:rPr>
                <w:rFonts w:ascii="Helvetica" w:hAnsi="Helvetica"/>
                <w:sz w:val="20"/>
                <w:szCs w:val="20"/>
              </w:rPr>
              <w:t>Date prepared:</w:t>
            </w:r>
          </w:p>
          <w:p w:rsidR="000E0C3A" w:rsidRPr="00935E0B" w:rsidRDefault="000E0C3A" w:rsidP="00F04730">
            <w:pPr>
              <w:pStyle w:val="BodyText"/>
              <w:rPr>
                <w:rFonts w:ascii="Helvetica" w:eastAsiaTheme="minorEastAsia" w:hAnsi="Helvetica" w:cstheme="minorBidi"/>
                <w:sz w:val="20"/>
                <w:lang w:eastAsia="en-AU"/>
              </w:rPr>
            </w:pPr>
          </w:p>
          <w:p w:rsidR="00962541" w:rsidRPr="00935E0B" w:rsidRDefault="00974670" w:rsidP="00F04730">
            <w:pPr>
              <w:pStyle w:val="BodyText"/>
              <w:rPr>
                <w:rFonts w:ascii="Helvetica" w:hAnsi="Helvetica"/>
                <w:sz w:val="20"/>
              </w:rPr>
            </w:pPr>
            <w:r w:rsidRPr="00935E0B">
              <w:rPr>
                <w:rFonts w:ascii="Helvetica" w:hAnsi="Helvetica"/>
                <w:sz w:val="20"/>
              </w:rPr>
              <w:t>Company</w:t>
            </w:r>
            <w:r w:rsidR="00962541" w:rsidRPr="00935E0B">
              <w:rPr>
                <w:rFonts w:ascii="Helvetica" w:hAnsi="Helvetica"/>
                <w:sz w:val="20"/>
              </w:rPr>
              <w:t xml:space="preserve"> name and address:</w:t>
            </w:r>
          </w:p>
          <w:p w:rsidR="00962541" w:rsidRPr="00935E0B" w:rsidRDefault="00974670" w:rsidP="000E0C3A">
            <w:pPr>
              <w:tabs>
                <w:tab w:val="left" w:pos="1524"/>
              </w:tabs>
              <w:rPr>
                <w:rFonts w:ascii="Helvetica" w:hAnsi="Helvetica"/>
                <w:sz w:val="20"/>
                <w:szCs w:val="20"/>
              </w:rPr>
            </w:pPr>
            <w:r w:rsidRPr="00935E0B">
              <w:rPr>
                <w:rFonts w:ascii="Helvetica" w:hAnsi="Helvetica"/>
                <w:sz w:val="20"/>
                <w:szCs w:val="20"/>
              </w:rPr>
              <w:tab/>
            </w:r>
          </w:p>
        </w:tc>
      </w:tr>
      <w:tr w:rsidR="00962541" w:rsidRPr="00935E0B" w:rsidTr="001C500A">
        <w:tc>
          <w:tcPr>
            <w:tcW w:w="4407" w:type="dxa"/>
            <w:shd w:val="clear" w:color="auto" w:fill="F2DBDB" w:themeFill="accent2" w:themeFillTint="33"/>
          </w:tcPr>
          <w:p w:rsidR="00962541" w:rsidRPr="00935E0B" w:rsidRDefault="00962541" w:rsidP="00F04730">
            <w:pPr>
              <w:pStyle w:val="BodyText"/>
              <w:rPr>
                <w:rFonts w:ascii="Helvetica" w:hAnsi="Helvetica"/>
                <w:sz w:val="20"/>
              </w:rPr>
            </w:pPr>
            <w:r w:rsidRPr="00935E0B">
              <w:rPr>
                <w:rFonts w:ascii="Helvetica" w:hAnsi="Helvetica"/>
                <w:sz w:val="20"/>
              </w:rPr>
              <w:t>Date of Incident:</w:t>
            </w:r>
          </w:p>
          <w:p w:rsidR="00962541" w:rsidRPr="00935E0B" w:rsidRDefault="00962541" w:rsidP="00F04730">
            <w:pPr>
              <w:pStyle w:val="BodyText"/>
              <w:rPr>
                <w:rFonts w:ascii="Helvetica" w:hAnsi="Helvetica"/>
                <w:sz w:val="20"/>
              </w:rPr>
            </w:pPr>
          </w:p>
        </w:tc>
        <w:tc>
          <w:tcPr>
            <w:tcW w:w="4773" w:type="dxa"/>
            <w:shd w:val="clear" w:color="auto" w:fill="F2DBDB" w:themeFill="accent2" w:themeFillTint="33"/>
          </w:tcPr>
          <w:p w:rsidR="00962541" w:rsidRPr="00935E0B" w:rsidRDefault="00962541" w:rsidP="00F04730">
            <w:pPr>
              <w:pStyle w:val="BodyText"/>
              <w:rPr>
                <w:rFonts w:ascii="Helvetica" w:hAnsi="Helvetica"/>
                <w:sz w:val="20"/>
              </w:rPr>
            </w:pPr>
            <w:r w:rsidRPr="00935E0B">
              <w:rPr>
                <w:rFonts w:ascii="Helvetica" w:hAnsi="Helvetica"/>
                <w:sz w:val="20"/>
              </w:rPr>
              <w:t>Time of Incident:</w:t>
            </w:r>
          </w:p>
        </w:tc>
      </w:tr>
      <w:tr w:rsidR="00962541" w:rsidRPr="00935E0B" w:rsidTr="001C500A">
        <w:tc>
          <w:tcPr>
            <w:tcW w:w="9180" w:type="dxa"/>
            <w:gridSpan w:val="2"/>
            <w:shd w:val="clear" w:color="auto" w:fill="F2DBDB" w:themeFill="accent2" w:themeFillTint="33"/>
          </w:tcPr>
          <w:p w:rsidR="00962541" w:rsidRPr="00935E0B" w:rsidRDefault="00962541" w:rsidP="00F04730">
            <w:pPr>
              <w:pStyle w:val="BodyText"/>
              <w:rPr>
                <w:rFonts w:ascii="Helvetica" w:hAnsi="Helvetica"/>
                <w:sz w:val="20"/>
              </w:rPr>
            </w:pPr>
            <w:r w:rsidRPr="00935E0B">
              <w:rPr>
                <w:rFonts w:ascii="Helvetica" w:hAnsi="Helvetica"/>
                <w:sz w:val="20"/>
              </w:rPr>
              <w:t xml:space="preserve">Type of Event:  </w:t>
            </w:r>
          </w:p>
          <w:p w:rsidR="00962541" w:rsidRPr="00935E0B" w:rsidRDefault="00962541" w:rsidP="00F04730">
            <w:pPr>
              <w:pStyle w:val="BodyText"/>
              <w:rPr>
                <w:rFonts w:ascii="Helvetica" w:hAnsi="Helvetica"/>
                <w:sz w:val="20"/>
              </w:rPr>
            </w:pPr>
          </w:p>
          <w:p w:rsidR="00962541" w:rsidRPr="00935E0B" w:rsidRDefault="00962541" w:rsidP="00F04730">
            <w:pPr>
              <w:pStyle w:val="BodyText"/>
              <w:rPr>
                <w:rFonts w:ascii="Helvetica" w:hAnsi="Helvetica"/>
                <w:sz w:val="20"/>
              </w:rPr>
            </w:pPr>
          </w:p>
        </w:tc>
      </w:tr>
      <w:tr w:rsidR="00962541" w:rsidRPr="00935E0B" w:rsidTr="001C500A">
        <w:tc>
          <w:tcPr>
            <w:tcW w:w="9180" w:type="dxa"/>
            <w:gridSpan w:val="2"/>
            <w:shd w:val="clear" w:color="auto" w:fill="F2DBDB" w:themeFill="accent2" w:themeFillTint="33"/>
          </w:tcPr>
          <w:p w:rsidR="00962541" w:rsidRPr="00935E0B" w:rsidRDefault="00962541" w:rsidP="00F04730">
            <w:pPr>
              <w:pStyle w:val="BodyText"/>
              <w:rPr>
                <w:rFonts w:ascii="Helvetica" w:hAnsi="Helvetica"/>
                <w:sz w:val="20"/>
              </w:rPr>
            </w:pPr>
            <w:r w:rsidRPr="00935E0B">
              <w:rPr>
                <w:rFonts w:ascii="Helvetica" w:hAnsi="Helvetica"/>
                <w:sz w:val="20"/>
              </w:rPr>
              <w:t>Location:</w:t>
            </w:r>
          </w:p>
          <w:p w:rsidR="00962541" w:rsidRPr="00935E0B" w:rsidRDefault="00962541" w:rsidP="00F04730">
            <w:pPr>
              <w:pStyle w:val="BodyText"/>
              <w:rPr>
                <w:rFonts w:ascii="Helvetica" w:hAnsi="Helvetica"/>
                <w:sz w:val="20"/>
              </w:rPr>
            </w:pPr>
          </w:p>
        </w:tc>
      </w:tr>
      <w:tr w:rsidR="00962541" w:rsidRPr="00935E0B" w:rsidTr="001C500A">
        <w:tc>
          <w:tcPr>
            <w:tcW w:w="9180" w:type="dxa"/>
            <w:gridSpan w:val="2"/>
            <w:shd w:val="clear" w:color="auto" w:fill="F2DBDB" w:themeFill="accent2" w:themeFillTint="33"/>
          </w:tcPr>
          <w:p w:rsidR="00962541" w:rsidRPr="00935E0B" w:rsidRDefault="00962541" w:rsidP="00F04730">
            <w:pPr>
              <w:pStyle w:val="BodyText"/>
              <w:rPr>
                <w:rFonts w:ascii="Helvetica" w:hAnsi="Helvetica"/>
                <w:sz w:val="20"/>
              </w:rPr>
            </w:pPr>
            <w:r w:rsidRPr="00935E0B">
              <w:rPr>
                <w:rFonts w:ascii="Helvetica" w:hAnsi="Helvetica"/>
                <w:sz w:val="20"/>
              </w:rPr>
              <w:t xml:space="preserve">Type of Incident: </w:t>
            </w:r>
          </w:p>
          <w:p w:rsidR="00962541" w:rsidRPr="00935E0B" w:rsidRDefault="00962541" w:rsidP="00F04730">
            <w:pPr>
              <w:pStyle w:val="BodyText"/>
              <w:rPr>
                <w:rFonts w:ascii="Helvetica" w:hAnsi="Helvetica"/>
                <w:sz w:val="20"/>
              </w:rPr>
            </w:pPr>
          </w:p>
          <w:p w:rsidR="00962541" w:rsidRPr="00935E0B" w:rsidRDefault="00962541" w:rsidP="00F04730">
            <w:pPr>
              <w:pStyle w:val="BodyText"/>
              <w:rPr>
                <w:rFonts w:ascii="Helvetica" w:hAnsi="Helvetica"/>
                <w:sz w:val="20"/>
              </w:rPr>
            </w:pPr>
          </w:p>
        </w:tc>
      </w:tr>
      <w:tr w:rsidR="00962541" w:rsidRPr="00935E0B" w:rsidTr="001C500A">
        <w:tc>
          <w:tcPr>
            <w:tcW w:w="9180" w:type="dxa"/>
            <w:gridSpan w:val="2"/>
            <w:shd w:val="clear" w:color="auto" w:fill="F2DBDB" w:themeFill="accent2" w:themeFillTint="33"/>
          </w:tcPr>
          <w:p w:rsidR="00962541" w:rsidRPr="00935E0B" w:rsidRDefault="00962541" w:rsidP="00F04730">
            <w:pPr>
              <w:pStyle w:val="BodyText"/>
              <w:rPr>
                <w:rFonts w:ascii="Helvetica" w:hAnsi="Helvetica"/>
                <w:sz w:val="20"/>
              </w:rPr>
            </w:pPr>
            <w:r w:rsidRPr="00935E0B">
              <w:rPr>
                <w:rFonts w:ascii="Helvetica" w:hAnsi="Helvetica"/>
                <w:sz w:val="20"/>
              </w:rPr>
              <w:t>Incident Details:</w:t>
            </w:r>
          </w:p>
          <w:p w:rsidR="00962541" w:rsidRPr="00935E0B" w:rsidRDefault="00962541" w:rsidP="00F04730">
            <w:pPr>
              <w:pStyle w:val="BodyText"/>
              <w:rPr>
                <w:rFonts w:ascii="Helvetica" w:hAnsi="Helvetica"/>
                <w:sz w:val="20"/>
              </w:rPr>
            </w:pPr>
          </w:p>
          <w:p w:rsidR="00962541" w:rsidRPr="00935E0B" w:rsidRDefault="00962541" w:rsidP="00F04730">
            <w:pPr>
              <w:pStyle w:val="BodyText"/>
              <w:rPr>
                <w:rFonts w:ascii="Helvetica" w:hAnsi="Helvetica"/>
                <w:sz w:val="20"/>
              </w:rPr>
            </w:pPr>
          </w:p>
        </w:tc>
      </w:tr>
      <w:tr w:rsidR="00962541" w:rsidRPr="00935E0B" w:rsidTr="001C500A">
        <w:tc>
          <w:tcPr>
            <w:tcW w:w="9180" w:type="dxa"/>
            <w:gridSpan w:val="2"/>
            <w:shd w:val="clear" w:color="auto" w:fill="F2DBDB" w:themeFill="accent2" w:themeFillTint="33"/>
          </w:tcPr>
          <w:p w:rsidR="00962541" w:rsidRPr="00935E0B" w:rsidRDefault="00962541" w:rsidP="00F04730">
            <w:pPr>
              <w:pStyle w:val="BodyText"/>
              <w:rPr>
                <w:rFonts w:ascii="Helvetica" w:hAnsi="Helvetica"/>
                <w:sz w:val="20"/>
              </w:rPr>
            </w:pPr>
            <w:r w:rsidRPr="00935E0B">
              <w:rPr>
                <w:rFonts w:ascii="Helvetica" w:hAnsi="Helvetica"/>
                <w:sz w:val="20"/>
              </w:rPr>
              <w:t xml:space="preserve">Actions Taken: </w:t>
            </w:r>
          </w:p>
          <w:p w:rsidR="00962541" w:rsidRPr="00935E0B" w:rsidRDefault="00962541" w:rsidP="00F04730">
            <w:pPr>
              <w:pStyle w:val="BodyText"/>
              <w:rPr>
                <w:rFonts w:ascii="Helvetica" w:hAnsi="Helvetica"/>
                <w:sz w:val="20"/>
              </w:rPr>
            </w:pPr>
          </w:p>
          <w:p w:rsidR="00962541" w:rsidRPr="00935E0B" w:rsidRDefault="00962541" w:rsidP="00F04730">
            <w:pPr>
              <w:pStyle w:val="BodyText"/>
              <w:rPr>
                <w:rFonts w:ascii="Helvetica" w:hAnsi="Helvetica"/>
                <w:sz w:val="20"/>
              </w:rPr>
            </w:pPr>
            <w:r w:rsidRPr="00935E0B">
              <w:rPr>
                <w:rFonts w:ascii="Helvetica" w:hAnsi="Helvetica"/>
                <w:sz w:val="20"/>
              </w:rPr>
              <w:t xml:space="preserve">                                             </w:t>
            </w:r>
          </w:p>
        </w:tc>
      </w:tr>
      <w:tr w:rsidR="00962541" w:rsidRPr="00935E0B" w:rsidTr="001C500A">
        <w:tc>
          <w:tcPr>
            <w:tcW w:w="9180" w:type="dxa"/>
            <w:gridSpan w:val="2"/>
            <w:shd w:val="clear" w:color="auto" w:fill="F2DBDB" w:themeFill="accent2" w:themeFillTint="33"/>
          </w:tcPr>
          <w:p w:rsidR="00962541" w:rsidRPr="00935E0B" w:rsidRDefault="00962541" w:rsidP="00F04730">
            <w:pPr>
              <w:pStyle w:val="BodyText"/>
              <w:rPr>
                <w:rFonts w:ascii="Helvetica" w:hAnsi="Helvetica"/>
                <w:sz w:val="20"/>
              </w:rPr>
            </w:pPr>
            <w:r w:rsidRPr="00935E0B">
              <w:rPr>
                <w:rFonts w:ascii="Helvetica" w:hAnsi="Helvetica"/>
                <w:sz w:val="20"/>
              </w:rPr>
              <w:t>External Involvement: Were authorities or other agencies notified at the time?  If so who, by whom, and how? Did they then take a role in managing the incident? If appropriate have the Insurers been notified?</w:t>
            </w:r>
          </w:p>
          <w:p w:rsidR="00962541" w:rsidRPr="00935E0B" w:rsidRDefault="00962541" w:rsidP="00F04730">
            <w:pPr>
              <w:pStyle w:val="BodyText"/>
              <w:rPr>
                <w:rFonts w:ascii="Helvetica" w:hAnsi="Helvetica"/>
                <w:sz w:val="20"/>
              </w:rPr>
            </w:pPr>
          </w:p>
          <w:p w:rsidR="00962541" w:rsidRPr="00935E0B" w:rsidRDefault="00962541" w:rsidP="00F04730">
            <w:pPr>
              <w:pStyle w:val="BodyText"/>
              <w:rPr>
                <w:rFonts w:ascii="Helvetica" w:hAnsi="Helvetica"/>
                <w:sz w:val="20"/>
              </w:rPr>
            </w:pPr>
          </w:p>
        </w:tc>
      </w:tr>
      <w:tr w:rsidR="00962541" w:rsidRPr="00935E0B" w:rsidTr="001C500A">
        <w:tc>
          <w:tcPr>
            <w:tcW w:w="9180" w:type="dxa"/>
            <w:gridSpan w:val="2"/>
            <w:shd w:val="clear" w:color="auto" w:fill="F2DBDB" w:themeFill="accent2" w:themeFillTint="33"/>
          </w:tcPr>
          <w:p w:rsidR="00962541" w:rsidRPr="00935E0B" w:rsidRDefault="00962541" w:rsidP="00F04730">
            <w:pPr>
              <w:pStyle w:val="BodyText"/>
              <w:rPr>
                <w:rFonts w:ascii="Helvetica" w:hAnsi="Helvetica"/>
                <w:sz w:val="20"/>
              </w:rPr>
            </w:pPr>
            <w:r w:rsidRPr="00935E0B">
              <w:rPr>
                <w:rFonts w:ascii="Helvetica" w:hAnsi="Helvetica"/>
                <w:sz w:val="20"/>
              </w:rPr>
              <w:t>Final Outcome: What was the final outcome of the incident? When was it resolved?</w:t>
            </w:r>
          </w:p>
          <w:p w:rsidR="00D41451" w:rsidRPr="00935E0B" w:rsidRDefault="00D41451" w:rsidP="00F04730">
            <w:pPr>
              <w:pStyle w:val="BodyText"/>
              <w:rPr>
                <w:rFonts w:ascii="Helvetica" w:hAnsi="Helvetica"/>
                <w:sz w:val="20"/>
              </w:rPr>
            </w:pPr>
          </w:p>
          <w:p w:rsidR="00962541" w:rsidRPr="00935E0B" w:rsidRDefault="00962541" w:rsidP="00F04730">
            <w:pPr>
              <w:pStyle w:val="BodyText"/>
              <w:rPr>
                <w:rFonts w:ascii="Helvetica" w:hAnsi="Helvetica"/>
                <w:sz w:val="20"/>
              </w:rPr>
            </w:pPr>
          </w:p>
        </w:tc>
      </w:tr>
      <w:tr w:rsidR="00962541" w:rsidRPr="00935E0B" w:rsidTr="001C500A">
        <w:tc>
          <w:tcPr>
            <w:tcW w:w="9180" w:type="dxa"/>
            <w:gridSpan w:val="2"/>
            <w:shd w:val="clear" w:color="auto" w:fill="F2DBDB" w:themeFill="accent2" w:themeFillTint="33"/>
          </w:tcPr>
          <w:p w:rsidR="00962541" w:rsidRPr="00935E0B" w:rsidRDefault="00962541" w:rsidP="00F04730">
            <w:pPr>
              <w:pStyle w:val="BodyText"/>
              <w:rPr>
                <w:rFonts w:ascii="Helvetica" w:hAnsi="Helvetica"/>
                <w:sz w:val="20"/>
              </w:rPr>
            </w:pPr>
            <w:r w:rsidRPr="00935E0B">
              <w:rPr>
                <w:rFonts w:ascii="Helvetica" w:hAnsi="Helvetica"/>
                <w:sz w:val="20"/>
              </w:rPr>
              <w:t>Future Prevention: Can this incident be prevented in future? If so, how?</w:t>
            </w:r>
          </w:p>
          <w:p w:rsidR="00962541" w:rsidRPr="00935E0B" w:rsidRDefault="00962541" w:rsidP="00F04730">
            <w:pPr>
              <w:pStyle w:val="BodyText"/>
              <w:rPr>
                <w:rFonts w:ascii="Helvetica" w:hAnsi="Helvetica"/>
                <w:sz w:val="20"/>
              </w:rPr>
            </w:pPr>
          </w:p>
          <w:p w:rsidR="00D41451" w:rsidRPr="00935E0B" w:rsidRDefault="00D41451" w:rsidP="00F04730">
            <w:pPr>
              <w:pStyle w:val="BodyText"/>
              <w:rPr>
                <w:rFonts w:ascii="Helvetica" w:hAnsi="Helvetica"/>
                <w:sz w:val="20"/>
              </w:rPr>
            </w:pPr>
          </w:p>
        </w:tc>
      </w:tr>
      <w:tr w:rsidR="00962541" w:rsidRPr="00935E0B" w:rsidTr="001C500A">
        <w:tc>
          <w:tcPr>
            <w:tcW w:w="9180" w:type="dxa"/>
            <w:gridSpan w:val="2"/>
            <w:shd w:val="clear" w:color="auto" w:fill="F2DBDB" w:themeFill="accent2" w:themeFillTint="33"/>
          </w:tcPr>
          <w:p w:rsidR="00962541" w:rsidRPr="00935E0B" w:rsidRDefault="00962541" w:rsidP="00F04730">
            <w:pPr>
              <w:pStyle w:val="BodyText"/>
              <w:rPr>
                <w:rFonts w:ascii="Helvetica" w:hAnsi="Helvetica"/>
                <w:sz w:val="20"/>
              </w:rPr>
            </w:pPr>
            <w:r w:rsidRPr="00935E0B">
              <w:rPr>
                <w:rFonts w:ascii="Helvetica" w:hAnsi="Helvetica"/>
                <w:sz w:val="20"/>
              </w:rPr>
              <w:t xml:space="preserve">Supplementary Information: </w:t>
            </w:r>
          </w:p>
          <w:p w:rsidR="00962541" w:rsidRPr="00935E0B" w:rsidRDefault="00962541" w:rsidP="00F04730">
            <w:pPr>
              <w:pStyle w:val="BodyText"/>
              <w:rPr>
                <w:rFonts w:ascii="Helvetica" w:hAnsi="Helvetica"/>
                <w:sz w:val="20"/>
              </w:rPr>
            </w:pPr>
          </w:p>
          <w:p w:rsidR="00D41451" w:rsidRPr="00935E0B" w:rsidRDefault="00D41451" w:rsidP="00F04730">
            <w:pPr>
              <w:pStyle w:val="BodyText"/>
              <w:rPr>
                <w:rFonts w:ascii="Helvetica" w:hAnsi="Helvetica"/>
                <w:sz w:val="20"/>
              </w:rPr>
            </w:pPr>
          </w:p>
        </w:tc>
      </w:tr>
    </w:tbl>
    <w:p w:rsidR="009B3FC7" w:rsidRPr="00935E0B" w:rsidRDefault="009B3FC7" w:rsidP="001C500A">
      <w:pPr>
        <w:pStyle w:val="BodyCopy"/>
        <w:rPr>
          <w:noProof w:val="0"/>
        </w:rPr>
      </w:pPr>
      <w:r w:rsidRPr="00935E0B">
        <w:rPr>
          <w:noProof w:val="0"/>
        </w:rPr>
        <w:br w:type="page"/>
      </w:r>
    </w:p>
    <w:p w:rsidR="000A249F" w:rsidRPr="00935E0B" w:rsidRDefault="000A249F" w:rsidP="001C500A">
      <w:pPr>
        <w:pStyle w:val="Heading2"/>
      </w:pPr>
      <w:r w:rsidRPr="00935E0B">
        <w:t>5.4</w:t>
      </w:r>
      <w:r w:rsidRPr="00935E0B">
        <w:tab/>
      </w:r>
      <w:fldSimple w:instr=" REF  Criteria54  \* MERGEFORMAT ">
        <w:sdt>
          <w:sdtPr>
            <w:alias w:val="Criteria54"/>
            <w:tag w:val="Criteria54"/>
            <w:id w:val="1263259221"/>
            <w:placeholder>
              <w:docPart w:val="0A089CEEB81B47FD9C13BF40AEA0B11A"/>
            </w:placeholder>
          </w:sdtPr>
          <w:sdtEndPr/>
          <w:sdtContent>
            <w:r w:rsidR="00DA70E7" w:rsidRPr="00DA70E7">
              <w:rPr>
                <w:rStyle w:val="PlaceholderText"/>
                <w:color w:val="45545F"/>
              </w:rPr>
              <w:t xml:space="preserve">Evaluate implementation of existing plans </w:t>
            </w:r>
            <w:r w:rsidR="00DA70E7" w:rsidRPr="00935E0B">
              <w:t xml:space="preserve">and strategies </w:t>
            </w:r>
          </w:sdtContent>
        </w:sdt>
      </w:fldSimple>
    </w:p>
    <w:p w:rsidR="003115C3" w:rsidRPr="00935E0B" w:rsidRDefault="003115C3" w:rsidP="003115C3">
      <w:pPr>
        <w:pStyle w:val="Heading3"/>
      </w:pPr>
      <w:r w:rsidRPr="00935E0B">
        <w:t>Introduction</w:t>
      </w:r>
    </w:p>
    <w:p w:rsidR="003115C3" w:rsidRPr="00935E0B" w:rsidRDefault="00F04730" w:rsidP="003115C3">
      <w:pPr>
        <w:pStyle w:val="BodyCopy"/>
        <w:rPr>
          <w:noProof w:val="0"/>
          <w:szCs w:val="24"/>
        </w:rPr>
      </w:pPr>
      <w:r w:rsidRPr="00935E0B">
        <w:rPr>
          <w:noProof w:val="0"/>
        </w:rPr>
        <w:t>An important part of managing an operational risk management plan is to be prepared to evaluate the plan periodically to see how e</w:t>
      </w:r>
      <w:r w:rsidR="007227EC" w:rsidRPr="00935E0B">
        <w:rPr>
          <w:noProof w:val="0"/>
        </w:rPr>
        <w:t xml:space="preserve">ffective it is. </w:t>
      </w:r>
    </w:p>
    <w:p w:rsidR="003115C3" w:rsidRPr="00935E0B" w:rsidRDefault="007227EC" w:rsidP="003115C3">
      <w:pPr>
        <w:pStyle w:val="Heading3"/>
      </w:pPr>
      <w:r w:rsidRPr="00935E0B">
        <w:t>Judging the effect of operational risk management</w:t>
      </w:r>
    </w:p>
    <w:p w:rsidR="003115C3" w:rsidRPr="00935E0B" w:rsidRDefault="007227EC" w:rsidP="003115C3">
      <w:pPr>
        <w:pStyle w:val="BodyCopy"/>
        <w:rPr>
          <w:noProof w:val="0"/>
        </w:rPr>
      </w:pPr>
      <w:r w:rsidRPr="00935E0B">
        <w:rPr>
          <w:noProof w:val="0"/>
        </w:rPr>
        <w:t>When the risk management strateg</w:t>
      </w:r>
      <w:r w:rsidR="00F55C50" w:rsidRPr="00935E0B">
        <w:rPr>
          <w:noProof w:val="0"/>
        </w:rPr>
        <w:t>y</w:t>
      </w:r>
      <w:r w:rsidRPr="00935E0B">
        <w:rPr>
          <w:noProof w:val="0"/>
        </w:rPr>
        <w:t xml:space="preserve"> w</w:t>
      </w:r>
      <w:r w:rsidR="00F55C50" w:rsidRPr="00935E0B">
        <w:rPr>
          <w:noProof w:val="0"/>
        </w:rPr>
        <w:t>as</w:t>
      </w:r>
      <w:r w:rsidRPr="00935E0B">
        <w:rPr>
          <w:noProof w:val="0"/>
        </w:rPr>
        <w:t xml:space="preserve"> first set up there would have been a number of objectives</w:t>
      </w:r>
      <w:r w:rsidR="00307C57" w:rsidRPr="00935E0B">
        <w:rPr>
          <w:noProof w:val="0"/>
        </w:rPr>
        <w:t xml:space="preserve"> developed to measure its effectiveness. These objectives include:</w:t>
      </w:r>
    </w:p>
    <w:p w:rsidR="00307C57" w:rsidRPr="00935E0B" w:rsidRDefault="00C33D9D" w:rsidP="0013154D">
      <w:pPr>
        <w:pStyle w:val="Bullet1"/>
      </w:pPr>
      <w:r w:rsidRPr="00935E0B">
        <w:rPr>
          <w:noProof/>
          <w:lang w:val="en-US"/>
        </w:rPr>
        <w:drawing>
          <wp:anchor distT="0" distB="0" distL="114300" distR="114300" simplePos="0" relativeHeight="251743232" behindDoc="0" locked="0" layoutInCell="1" allowOverlap="1">
            <wp:simplePos x="0" y="0"/>
            <wp:positionH relativeFrom="column">
              <wp:posOffset>3735070</wp:posOffset>
            </wp:positionH>
            <wp:positionV relativeFrom="paragraph">
              <wp:posOffset>105410</wp:posOffset>
            </wp:positionV>
            <wp:extent cx="1851025" cy="1233805"/>
            <wp:effectExtent l="0" t="0" r="0" b="0"/>
            <wp:wrapSquare wrapText="bothSides"/>
            <wp:docPr id="31" name="Picture 31" descr="I:\Overseas Projects\PHOTOS\2014\Shutterstock 25-a-day\shutterstock_1657286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Overseas Projects\PHOTOS\2014\Shutterstock 25-a-day\shutterstock_165728654.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851025" cy="1233805"/>
                    </a:xfrm>
                    <a:prstGeom prst="rect">
                      <a:avLst/>
                    </a:prstGeom>
                    <a:noFill/>
                    <a:ln>
                      <a:noFill/>
                    </a:ln>
                  </pic:spPr>
                </pic:pic>
              </a:graphicData>
            </a:graphic>
          </wp:anchor>
        </w:drawing>
      </w:r>
      <w:r w:rsidR="00307C57" w:rsidRPr="00935E0B">
        <w:t>How well are potential risk event</w:t>
      </w:r>
      <w:r w:rsidR="00714E4B" w:rsidRPr="00935E0B">
        <w:t>s</w:t>
      </w:r>
      <w:r w:rsidR="00307C57" w:rsidRPr="00935E0B">
        <w:t xml:space="preserve"> identified</w:t>
      </w:r>
      <w:r w:rsidR="00714E4B" w:rsidRPr="00935E0B">
        <w:t>?</w:t>
      </w:r>
    </w:p>
    <w:p w:rsidR="00307C57" w:rsidRPr="00935E0B" w:rsidRDefault="00307C57" w:rsidP="0013154D">
      <w:pPr>
        <w:pStyle w:val="Bullet1"/>
      </w:pPr>
      <w:r w:rsidRPr="00935E0B">
        <w:t>How well are identified potential risk events prioritised and treated</w:t>
      </w:r>
      <w:r w:rsidR="00714E4B" w:rsidRPr="00935E0B">
        <w:t>?</w:t>
      </w:r>
    </w:p>
    <w:p w:rsidR="00307C57" w:rsidRPr="00935E0B" w:rsidRDefault="00307C57" w:rsidP="0013154D">
      <w:pPr>
        <w:pStyle w:val="Bullet1"/>
      </w:pPr>
      <w:r w:rsidRPr="00935E0B">
        <w:t>How well risk management tools and methods are utilised</w:t>
      </w:r>
      <w:r w:rsidR="00714E4B" w:rsidRPr="00935E0B">
        <w:t>?</w:t>
      </w:r>
    </w:p>
    <w:p w:rsidR="00307C57" w:rsidRPr="00935E0B" w:rsidRDefault="00307C57" w:rsidP="003115C3">
      <w:pPr>
        <w:pStyle w:val="BodyCopy"/>
        <w:rPr>
          <w:noProof w:val="0"/>
        </w:rPr>
      </w:pPr>
      <w:r w:rsidRPr="00935E0B">
        <w:rPr>
          <w:noProof w:val="0"/>
        </w:rPr>
        <w:t xml:space="preserve">A high level of </w:t>
      </w:r>
      <w:r w:rsidR="00F55C50" w:rsidRPr="00935E0B">
        <w:rPr>
          <w:noProof w:val="0"/>
        </w:rPr>
        <w:t>staff involvement in the implementation of the strategy</w:t>
      </w:r>
    </w:p>
    <w:p w:rsidR="00F55C50" w:rsidRPr="00935E0B" w:rsidRDefault="00F55C50" w:rsidP="003115C3">
      <w:pPr>
        <w:pStyle w:val="BodyCopy"/>
        <w:rPr>
          <w:noProof w:val="0"/>
          <w:szCs w:val="24"/>
        </w:rPr>
      </w:pPr>
      <w:r w:rsidRPr="00935E0B">
        <w:rPr>
          <w:noProof w:val="0"/>
        </w:rPr>
        <w:t xml:space="preserve">The risk management strategy will need to be measured against each of these objectives. This measurement process should be based on metrics which will illustrate achievement or under achievement against the strategy. For example, if a figure was agreed on </w:t>
      </w:r>
      <w:r w:rsidR="004F5E20" w:rsidRPr="00935E0B">
        <w:rPr>
          <w:noProof w:val="0"/>
        </w:rPr>
        <w:t xml:space="preserve">covering the number of potential risk events identified in a certain time period then this could be compared to the actual number of events identified. The business has to determine how it will measure achievement in each instance. </w:t>
      </w:r>
    </w:p>
    <w:p w:rsidR="004F5E20" w:rsidRPr="00935E0B" w:rsidRDefault="004F5E20" w:rsidP="004F5E20">
      <w:pPr>
        <w:pStyle w:val="Heading3"/>
      </w:pPr>
      <w:r w:rsidRPr="00935E0B">
        <w:t xml:space="preserve">Quantifying advantages and disadvantages </w:t>
      </w:r>
      <w:r w:rsidR="00F9289A" w:rsidRPr="00935E0B">
        <w:t>of the strategy</w:t>
      </w:r>
    </w:p>
    <w:p w:rsidR="00181842" w:rsidRPr="00935E0B" w:rsidRDefault="00F9289A" w:rsidP="000E0C3A">
      <w:pPr>
        <w:pStyle w:val="BodyCopy"/>
        <w:rPr>
          <w:noProof w:val="0"/>
        </w:rPr>
      </w:pPr>
      <w:r w:rsidRPr="00935E0B">
        <w:rPr>
          <w:noProof w:val="0"/>
        </w:rPr>
        <w:t xml:space="preserve">Through our activity in judging the effect of the strategy in achieving its main objectives we will also gain an insight </w:t>
      </w:r>
      <w:r w:rsidR="00690A25" w:rsidRPr="00935E0B">
        <w:rPr>
          <w:noProof w:val="0"/>
        </w:rPr>
        <w:t xml:space="preserve">into the advantages and disadvantages of the strategy which has been adopted. The advantages such as proactively identifying potential risk events needs to be viewed against any costs or inefficiencies which may result from having the strategy in place. Is the cost of maintaining systems and procedures and equipment </w:t>
      </w:r>
      <w:r w:rsidR="003A20AC" w:rsidRPr="00935E0B">
        <w:rPr>
          <w:noProof w:val="0"/>
        </w:rPr>
        <w:t xml:space="preserve">less than the perceived value </w:t>
      </w:r>
      <w:r w:rsidR="0081596E" w:rsidRPr="00935E0B">
        <w:rPr>
          <w:noProof w:val="0"/>
        </w:rPr>
        <w:t>in preventing</w:t>
      </w:r>
      <w:r w:rsidR="003A20AC" w:rsidRPr="00935E0B">
        <w:rPr>
          <w:noProof w:val="0"/>
        </w:rPr>
        <w:t xml:space="preserve"> risk </w:t>
      </w:r>
      <w:r w:rsidR="00D43819" w:rsidRPr="00935E0B">
        <w:rPr>
          <w:noProof w:val="0"/>
        </w:rPr>
        <w:t>events?</w:t>
      </w:r>
      <w:r w:rsidR="003A20AC" w:rsidRPr="00935E0B">
        <w:rPr>
          <w:noProof w:val="0"/>
        </w:rPr>
        <w:t xml:space="preserve"> This can only be answered through a careful consideration of the likely benefits which our risk management brings. </w:t>
      </w:r>
    </w:p>
    <w:p w:rsidR="003A20AC" w:rsidRPr="00935E0B" w:rsidRDefault="003A20AC" w:rsidP="003A20AC">
      <w:pPr>
        <w:pStyle w:val="Heading3"/>
      </w:pPr>
      <w:r w:rsidRPr="00935E0B">
        <w:t>Deciding on changes that need to be made to the strategy</w:t>
      </w:r>
    </w:p>
    <w:p w:rsidR="00D32580" w:rsidRPr="00935E0B" w:rsidRDefault="008117D6" w:rsidP="000E0C3A">
      <w:pPr>
        <w:pStyle w:val="BodyCopy"/>
        <w:rPr>
          <w:noProof w:val="0"/>
        </w:rPr>
      </w:pPr>
      <w:r w:rsidRPr="00935E0B">
        <w:rPr>
          <w:noProof w:val="0"/>
        </w:rPr>
        <w:t xml:space="preserve">A risk strategy will not remain static for long. Eventually there will be a need </w:t>
      </w:r>
      <w:r w:rsidR="00C232A5" w:rsidRPr="00935E0B">
        <w:rPr>
          <w:noProof w:val="0"/>
        </w:rPr>
        <w:t xml:space="preserve">to make changes and this should be expected even as the document is produced. These changes may be based on internal or external factors, but should only be made after careful consideration of how the existing strategy </w:t>
      </w:r>
      <w:r w:rsidR="00417857" w:rsidRPr="00935E0B">
        <w:rPr>
          <w:noProof w:val="0"/>
        </w:rPr>
        <w:t>is no longer relevant. Any changes made will also need to be carefully document</w:t>
      </w:r>
      <w:r w:rsidR="00714E4B" w:rsidRPr="00935E0B">
        <w:rPr>
          <w:noProof w:val="0"/>
        </w:rPr>
        <w:t>ed as a form of version control, so the new version becomes V2, for example.</w:t>
      </w:r>
      <w:r w:rsidR="00831523" w:rsidRPr="00935E0B">
        <w:rPr>
          <w:noProof w:val="0"/>
        </w:rPr>
        <w:t xml:space="preserve">  Risk Management Plans may have an anniversary date that is in the footer of the document, along with the version number that ensures the document is reviewed and changed in line with that date.  An example of how may look in the footer may be:</w:t>
      </w:r>
    </w:p>
    <w:p w:rsidR="00831523" w:rsidRPr="00935E0B" w:rsidRDefault="00831523" w:rsidP="000E0C3A">
      <w:pPr>
        <w:pStyle w:val="BodyCopy"/>
        <w:rPr>
          <w:i/>
          <w:noProof w:val="0"/>
        </w:rPr>
      </w:pPr>
      <w:r w:rsidRPr="00935E0B">
        <w:rPr>
          <w:i/>
          <w:noProof w:val="0"/>
        </w:rPr>
        <w:t>ABC TOURS Risk Management Plan V2/6/15. To be reviewed December 2015.</w:t>
      </w:r>
    </w:p>
    <w:p w:rsidR="00181842" w:rsidRPr="00935E0B" w:rsidRDefault="00181842" w:rsidP="00181842">
      <w:pPr>
        <w:pStyle w:val="Heading3"/>
      </w:pPr>
      <w:r w:rsidRPr="00935E0B">
        <w:t>Identifying changes in the risk environment</w:t>
      </w:r>
    </w:p>
    <w:p w:rsidR="00A2298C" w:rsidRPr="00935E0B" w:rsidRDefault="005B6AD5" w:rsidP="00A2298C">
      <w:pPr>
        <w:pStyle w:val="BodyCopy"/>
        <w:rPr>
          <w:noProof w:val="0"/>
          <w:szCs w:val="22"/>
        </w:rPr>
      </w:pPr>
      <w:r w:rsidRPr="00935E0B">
        <w:rPr>
          <w:lang w:val="en-US" w:eastAsia="en-US"/>
        </w:rPr>
        <w:drawing>
          <wp:anchor distT="0" distB="0" distL="114300" distR="114300" simplePos="0" relativeHeight="251745280" behindDoc="0" locked="0" layoutInCell="1" allowOverlap="1">
            <wp:simplePos x="0" y="0"/>
            <wp:positionH relativeFrom="column">
              <wp:posOffset>4287520</wp:posOffset>
            </wp:positionH>
            <wp:positionV relativeFrom="paragraph">
              <wp:posOffset>1040130</wp:posOffset>
            </wp:positionV>
            <wp:extent cx="1376680" cy="1939925"/>
            <wp:effectExtent l="0" t="0" r="0" b="0"/>
            <wp:wrapSquare wrapText="bothSides"/>
            <wp:docPr id="46" name="Picture 23" descr="C:\Documents and Settings\danielc\Local Settings\Temporary Internet Files\Content.IE5\SIQ5KRQ3\MP900321206[1].jpg"/>
            <wp:cNvGraphicFramePr/>
            <a:graphic xmlns:a="http://schemas.openxmlformats.org/drawingml/2006/main">
              <a:graphicData uri="http://schemas.openxmlformats.org/drawingml/2006/picture">
                <pic:pic xmlns:pic="http://schemas.openxmlformats.org/drawingml/2006/picture">
                  <pic:nvPicPr>
                    <pic:cNvPr id="5" name="Picture 3" descr="C:\Documents and Settings\danielc\Local Settings\Temporary Internet Files\Content.IE5\SIQ5KRQ3\MP900321206[1].jpg"/>
                    <pic:cNvPicPr>
                      <a:picLocks noChangeAspect="1" noChangeArrowheads="1"/>
                    </pic:cNvPicPr>
                  </pic:nvPicPr>
                  <pic:blipFill>
                    <a:blip r:embed="rId96" cstate="print"/>
                    <a:srcRect/>
                    <a:stretch>
                      <a:fillRect/>
                    </a:stretch>
                  </pic:blipFill>
                  <pic:spPr bwMode="auto">
                    <a:xfrm>
                      <a:off x="0" y="0"/>
                      <a:ext cx="1376680" cy="1939925"/>
                    </a:xfrm>
                    <a:prstGeom prst="rect">
                      <a:avLst/>
                    </a:prstGeom>
                    <a:noFill/>
                  </pic:spPr>
                </pic:pic>
              </a:graphicData>
            </a:graphic>
          </wp:anchor>
        </w:drawing>
      </w:r>
      <w:r w:rsidR="00DE2A97" w:rsidRPr="00935E0B">
        <w:rPr>
          <w:noProof w:val="0"/>
        </w:rPr>
        <w:t xml:space="preserve">An operational risk management strategy is only effective if it is designed to operate in the relevant risk environment. As with most things, this environment may change over time and in so doing </w:t>
      </w:r>
      <w:r w:rsidR="00D32580" w:rsidRPr="00935E0B">
        <w:rPr>
          <w:noProof w:val="0"/>
        </w:rPr>
        <w:t xml:space="preserve">will </w:t>
      </w:r>
      <w:r w:rsidR="00DE2A97" w:rsidRPr="00935E0B">
        <w:rPr>
          <w:noProof w:val="0"/>
        </w:rPr>
        <w:t xml:space="preserve">impact on the effectiveness of the strategy itself. </w:t>
      </w:r>
      <w:r w:rsidR="00D32580" w:rsidRPr="00935E0B">
        <w:rPr>
          <w:noProof w:val="0"/>
        </w:rPr>
        <w:t xml:space="preserve">A business will need to carefully scan its environment to ensure that its risk strategy is till applicable </w:t>
      </w:r>
      <w:r w:rsidR="008117D6" w:rsidRPr="00935E0B">
        <w:rPr>
          <w:noProof w:val="0"/>
        </w:rPr>
        <w:t xml:space="preserve">to the operational environment </w:t>
      </w:r>
      <w:r w:rsidR="00D32580" w:rsidRPr="00935E0B">
        <w:rPr>
          <w:noProof w:val="0"/>
        </w:rPr>
        <w:t xml:space="preserve">and does not require amendment. </w:t>
      </w:r>
      <w:r w:rsidR="00A2298C" w:rsidRPr="00935E0B">
        <w:rPr>
          <w:noProof w:val="0"/>
          <w:szCs w:val="22"/>
        </w:rPr>
        <w:t>Such changes could include:</w:t>
      </w:r>
      <w:r w:rsidRPr="00935E0B">
        <w:rPr>
          <w:noProof w:val="0"/>
        </w:rPr>
        <w:t xml:space="preserve"> </w:t>
      </w:r>
    </w:p>
    <w:p w:rsidR="00A2298C" w:rsidRPr="00935E0B" w:rsidRDefault="0081596E" w:rsidP="00A2298C">
      <w:pPr>
        <w:pStyle w:val="Bullet1"/>
      </w:pPr>
      <w:r w:rsidRPr="00935E0B">
        <w:t>A deterioration in economic conditions – an economic slowdown could produce risks related to lower patronage in the business whi</w:t>
      </w:r>
      <w:r w:rsidR="00A2298C" w:rsidRPr="00935E0B">
        <w:t>ch in turn coul</w:t>
      </w:r>
      <w:r w:rsidRPr="00935E0B">
        <w:t>d impact on financial viability</w:t>
      </w:r>
    </w:p>
    <w:p w:rsidR="00A2298C" w:rsidRPr="00935E0B" w:rsidRDefault="0081596E" w:rsidP="00A2298C">
      <w:pPr>
        <w:pStyle w:val="Bullet1"/>
      </w:pPr>
      <w:r w:rsidRPr="00935E0B">
        <w:t>Socioeconomic changes affecting customers and stakeholders – a change in customers preferences based on social changes could produce new forms of risk. A greater number of single people travelling may be a ri</w:t>
      </w:r>
      <w:r w:rsidR="00A2298C" w:rsidRPr="00935E0B">
        <w:t xml:space="preserve">sk if the resort does not cater for </w:t>
      </w:r>
      <w:r w:rsidRPr="00935E0B">
        <w:t>this and misses out on business</w:t>
      </w:r>
    </w:p>
    <w:p w:rsidR="00A2298C" w:rsidRPr="00935E0B" w:rsidRDefault="0081596E" w:rsidP="00A2298C">
      <w:pPr>
        <w:pStyle w:val="Bullet1"/>
      </w:pPr>
      <w:r w:rsidRPr="00935E0B">
        <w:t xml:space="preserve">Significant technology advances – changes in technology could create risks based around a business </w:t>
      </w:r>
      <w:r w:rsidR="00A2298C" w:rsidRPr="00935E0B">
        <w:t xml:space="preserve">not keeping up to date and finding itself at risk of losing customer. Maybe it is because they don’t provide free </w:t>
      </w:r>
      <w:r w:rsidRPr="00935E0B">
        <w:t>Wi-Fi</w:t>
      </w:r>
      <w:r w:rsidR="00A2298C" w:rsidRPr="00935E0B">
        <w:t xml:space="preserve"> and this ca</w:t>
      </w:r>
      <w:r w:rsidRPr="00935E0B">
        <w:t>u</w:t>
      </w:r>
      <w:r w:rsidR="00A2298C" w:rsidRPr="00935E0B">
        <w:t xml:space="preserve">ses a reputational loss. </w:t>
      </w:r>
    </w:p>
    <w:p w:rsidR="0081596E" w:rsidRPr="00935E0B" w:rsidRDefault="0081596E" w:rsidP="0081596E">
      <w:pPr>
        <w:pStyle w:val="BodyCopy"/>
        <w:rPr>
          <w:noProof w:val="0"/>
        </w:rPr>
      </w:pPr>
      <w:r w:rsidRPr="00935E0B">
        <w:rPr>
          <w:noProof w:val="0"/>
        </w:rPr>
        <w:br w:type="page"/>
      </w:r>
    </w:p>
    <w:p w:rsidR="000A249F" w:rsidRPr="00935E0B" w:rsidRDefault="000A249F" w:rsidP="006461C3">
      <w:pPr>
        <w:pStyle w:val="Heading2"/>
        <w:rPr>
          <w:rStyle w:val="PlaceholderText"/>
          <w:color w:val="45545F"/>
        </w:rPr>
      </w:pPr>
      <w:r w:rsidRPr="00935E0B">
        <w:t>5.5</w:t>
      </w:r>
      <w:r w:rsidRPr="00935E0B">
        <w:tab/>
      </w:r>
      <w:fldSimple w:instr=" REF  Criteria55  \* MERGEFORMAT ">
        <w:sdt>
          <w:sdtPr>
            <w:alias w:val="Criteria55"/>
            <w:tag w:val="Criteria55"/>
            <w:id w:val="-1407147902"/>
            <w:placeholder>
              <w:docPart w:val="18284F28813546BCA36F9358E15169E0"/>
            </w:placeholder>
          </w:sdtPr>
          <w:sdtEndPr>
            <w:rPr>
              <w:rStyle w:val="PlaceholderText"/>
              <w:color w:val="808080"/>
            </w:rPr>
          </w:sdtEndPr>
          <w:sdtContent>
            <w:r w:rsidR="00DA70E7" w:rsidRPr="00DA70E7">
              <w:rPr>
                <w:rStyle w:val="PlaceholderText"/>
                <w:color w:val="45545F"/>
              </w:rPr>
              <w:t>Revise existing plans and strategies</w:t>
            </w:r>
          </w:sdtContent>
        </w:sdt>
      </w:fldSimple>
    </w:p>
    <w:p w:rsidR="003115C3" w:rsidRPr="00935E0B" w:rsidRDefault="003115C3" w:rsidP="006461C3">
      <w:pPr>
        <w:pStyle w:val="Heading3"/>
        <w:spacing w:before="180" w:after="180"/>
      </w:pPr>
      <w:r w:rsidRPr="00935E0B">
        <w:t>Introduction</w:t>
      </w:r>
    </w:p>
    <w:p w:rsidR="003115C3" w:rsidRPr="00935E0B" w:rsidRDefault="006461C3" w:rsidP="003115C3">
      <w:pPr>
        <w:pStyle w:val="BodyCopy"/>
        <w:rPr>
          <w:noProof w:val="0"/>
          <w:szCs w:val="24"/>
        </w:rPr>
      </w:pPr>
      <w:r w:rsidRPr="00935E0B">
        <w:rPr>
          <w:lang w:val="en-US" w:eastAsia="en-US"/>
        </w:rPr>
        <w:drawing>
          <wp:anchor distT="0" distB="0" distL="114300" distR="114300" simplePos="0" relativeHeight="251747328" behindDoc="0" locked="0" layoutInCell="1" allowOverlap="1">
            <wp:simplePos x="0" y="0"/>
            <wp:positionH relativeFrom="column">
              <wp:posOffset>3939540</wp:posOffset>
            </wp:positionH>
            <wp:positionV relativeFrom="paragraph">
              <wp:posOffset>141605</wp:posOffset>
            </wp:positionV>
            <wp:extent cx="1714500" cy="1127760"/>
            <wp:effectExtent l="0" t="0" r="0" b="0"/>
            <wp:wrapSquare wrapText="bothSides"/>
            <wp:docPr id="53" name="Picture 30" descr="C:\Documents and Settings\danielc\Desktop\Maintain the security of premises and property imgs\freeimage-78195 copy.jpg"/>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Desktop\Maintain the security of premises and property imgs\freeimage-78195 copy.jpg"/>
                    <pic:cNvPicPr>
                      <a:picLocks noChangeAspect="1" noChangeArrowheads="1"/>
                    </pic:cNvPicPr>
                  </pic:nvPicPr>
                  <pic:blipFill>
                    <a:blip r:embed="rId97" cstate="print"/>
                    <a:stretch>
                      <a:fillRect/>
                    </a:stretch>
                  </pic:blipFill>
                  <pic:spPr bwMode="auto">
                    <a:xfrm>
                      <a:off x="0" y="0"/>
                      <a:ext cx="1714500" cy="1127760"/>
                    </a:xfrm>
                    <a:prstGeom prst="rect">
                      <a:avLst/>
                    </a:prstGeom>
                    <a:noFill/>
                    <a:ln>
                      <a:noFill/>
                    </a:ln>
                  </pic:spPr>
                </pic:pic>
              </a:graphicData>
            </a:graphic>
          </wp:anchor>
        </w:drawing>
      </w:r>
      <w:r w:rsidR="00C40D86" w:rsidRPr="00935E0B">
        <w:rPr>
          <w:noProof w:val="0"/>
        </w:rPr>
        <w:t xml:space="preserve">The operational risk management process is a dynamic one. It should be an expectation of all staff that revisions will be made to the plan as a result of ongoing changes to the internal workplace, processes and general business environment. This revision process must include all relevant stakeholders, reference to previous planning, a means of communicating the changes to staff and any training required to cover changes made. </w:t>
      </w:r>
    </w:p>
    <w:p w:rsidR="003115C3" w:rsidRPr="00935E0B" w:rsidRDefault="00C40D86" w:rsidP="006461C3">
      <w:pPr>
        <w:pStyle w:val="Heading3"/>
        <w:spacing w:before="180" w:after="180"/>
      </w:pPr>
      <w:r w:rsidRPr="00935E0B">
        <w:t>Involving stakeholders</w:t>
      </w:r>
    </w:p>
    <w:p w:rsidR="00BF6A18" w:rsidRPr="00935E0B" w:rsidRDefault="00C40D86" w:rsidP="000E0C3A">
      <w:pPr>
        <w:pStyle w:val="BodyCopy"/>
        <w:rPr>
          <w:noProof w:val="0"/>
          <w:szCs w:val="24"/>
        </w:rPr>
      </w:pPr>
      <w:r w:rsidRPr="00935E0B">
        <w:rPr>
          <w:noProof w:val="0"/>
        </w:rPr>
        <w:t>Any revision of the Risk Management Plan must include all stakeholders to the plan. As well as staff involved in fun</w:t>
      </w:r>
      <w:r w:rsidR="00BF6A18" w:rsidRPr="00935E0B">
        <w:rPr>
          <w:noProof w:val="0"/>
        </w:rPr>
        <w:t>c</w:t>
      </w:r>
      <w:r w:rsidRPr="00935E0B">
        <w:rPr>
          <w:noProof w:val="0"/>
        </w:rPr>
        <w:t>tional areas, this will also mean external groups such as customer</w:t>
      </w:r>
      <w:r w:rsidR="00CA506E" w:rsidRPr="00935E0B">
        <w:rPr>
          <w:noProof w:val="0"/>
        </w:rPr>
        <w:t>s</w:t>
      </w:r>
      <w:r w:rsidRPr="00935E0B">
        <w:rPr>
          <w:noProof w:val="0"/>
        </w:rPr>
        <w:t xml:space="preserve">, industry representatives and suppliers. Ideally people involved in the original plan would also be </w:t>
      </w:r>
      <w:r w:rsidR="00BF6A18" w:rsidRPr="00935E0B">
        <w:rPr>
          <w:noProof w:val="0"/>
        </w:rPr>
        <w:t xml:space="preserve">present and this would bring together a diverse group who would be able to critically review the plan from their own perspective. </w:t>
      </w:r>
    </w:p>
    <w:p w:rsidR="00BF6A18" w:rsidRPr="00935E0B" w:rsidRDefault="00BF6A18" w:rsidP="006461C3">
      <w:pPr>
        <w:pStyle w:val="Heading3"/>
        <w:spacing w:before="180" w:after="180"/>
      </w:pPr>
      <w:r w:rsidRPr="00935E0B">
        <w:t xml:space="preserve">Re-writing plans </w:t>
      </w:r>
    </w:p>
    <w:p w:rsidR="00BF6A18" w:rsidRPr="00935E0B" w:rsidRDefault="00BF6A18" w:rsidP="00BF6A18">
      <w:pPr>
        <w:pStyle w:val="BodyCopy"/>
        <w:rPr>
          <w:noProof w:val="0"/>
        </w:rPr>
      </w:pPr>
      <w:r w:rsidRPr="00935E0B">
        <w:rPr>
          <w:noProof w:val="0"/>
        </w:rPr>
        <w:t>The existing Risk Management plan will be used as the basis for the review process. It will be examined with respect to the following key points:</w:t>
      </w:r>
    </w:p>
    <w:p w:rsidR="00CA506E" w:rsidRPr="00935E0B" w:rsidRDefault="00077170" w:rsidP="00077170">
      <w:pPr>
        <w:pStyle w:val="Bullet1"/>
      </w:pPr>
      <w:r w:rsidRPr="00935E0B">
        <w:t>C</w:t>
      </w:r>
      <w:r w:rsidR="00BF6A18" w:rsidRPr="00935E0B">
        <w:t>hanges in the business environment since the plan was written</w:t>
      </w:r>
    </w:p>
    <w:p w:rsidR="00CA506E" w:rsidRPr="00935E0B" w:rsidRDefault="00077170" w:rsidP="00077170">
      <w:pPr>
        <w:pStyle w:val="Bullet1"/>
      </w:pPr>
      <w:r w:rsidRPr="00935E0B">
        <w:t>I</w:t>
      </w:r>
      <w:r w:rsidR="00BF6A18" w:rsidRPr="00935E0B">
        <w:t>ncidents which have taken place since the plan was written</w:t>
      </w:r>
    </w:p>
    <w:p w:rsidR="00CA506E" w:rsidRPr="00935E0B" w:rsidRDefault="00077170" w:rsidP="00077170">
      <w:pPr>
        <w:pStyle w:val="Bullet1"/>
      </w:pPr>
      <w:r w:rsidRPr="00935E0B">
        <w:t>N</w:t>
      </w:r>
      <w:r w:rsidR="00BF6A18" w:rsidRPr="00935E0B">
        <w:t>ew workplace processes which have been adopted</w:t>
      </w:r>
    </w:p>
    <w:p w:rsidR="00BF6A18" w:rsidRPr="00935E0B" w:rsidRDefault="00077170" w:rsidP="00077170">
      <w:pPr>
        <w:pStyle w:val="Bullet1"/>
        <w:spacing w:after="240"/>
      </w:pPr>
      <w:r w:rsidRPr="00935E0B">
        <w:t>I</w:t>
      </w:r>
      <w:r w:rsidR="00BF6A18" w:rsidRPr="00935E0B">
        <w:t>nput from stakeholders received since the plan was written</w:t>
      </w:r>
      <w:r w:rsidR="00CA506E" w:rsidRPr="00935E0B">
        <w:t>.</w:t>
      </w:r>
    </w:p>
    <w:p w:rsidR="00BF6A18" w:rsidRPr="00935E0B" w:rsidRDefault="00BF6A18" w:rsidP="00BF6A18">
      <w:pPr>
        <w:pStyle w:val="BodyCopy"/>
        <w:rPr>
          <w:noProof w:val="0"/>
        </w:rPr>
      </w:pPr>
      <w:r w:rsidRPr="00935E0B">
        <w:rPr>
          <w:noProof w:val="0"/>
        </w:rPr>
        <w:t xml:space="preserve">The existing plan will then be compared to the implications arising from these changes to determine if the risks it was designed to manage have changed significantly as a result of these changes. </w:t>
      </w:r>
    </w:p>
    <w:p w:rsidR="00BF6A18" w:rsidRPr="00935E0B" w:rsidRDefault="00BF6A18" w:rsidP="006461C3">
      <w:pPr>
        <w:pStyle w:val="Heading3"/>
        <w:spacing w:before="180" w:after="180"/>
      </w:pPr>
      <w:r w:rsidRPr="00935E0B">
        <w:t>Communicating changes to staff</w:t>
      </w:r>
    </w:p>
    <w:p w:rsidR="00A92052" w:rsidRPr="00935E0B" w:rsidRDefault="006410DE" w:rsidP="00BF6A18">
      <w:pPr>
        <w:pStyle w:val="BodyCopy"/>
        <w:rPr>
          <w:noProof w:val="0"/>
        </w:rPr>
      </w:pPr>
      <w:r w:rsidRPr="00935E0B">
        <w:rPr>
          <w:noProof w:val="0"/>
        </w:rPr>
        <w:t>Any revisions arising from the re-writing activity will need to be made known to staff in a clear and direct manner. Ideally, staff would be aware that a revision is taking place as some of them should have been invited to contribute to the process. As the re-write proceeds, staff should be made aware that a revision will be on its way and then formally advised once this process is complete. A draft copy of the plan should also be distributed for further comment before an official revision is signed off by management.</w:t>
      </w:r>
    </w:p>
    <w:p w:rsidR="006410DE" w:rsidRPr="00935E0B" w:rsidRDefault="006410DE" w:rsidP="006461C3">
      <w:pPr>
        <w:pStyle w:val="Heading3"/>
        <w:spacing w:before="180" w:after="180"/>
      </w:pPr>
      <w:r w:rsidRPr="00935E0B">
        <w:t>Provide training to support the revision</w:t>
      </w:r>
    </w:p>
    <w:p w:rsidR="00BF6A18" w:rsidRPr="00935E0B" w:rsidRDefault="003F7ABE" w:rsidP="000E0C3A">
      <w:pPr>
        <w:pStyle w:val="BodyCopy"/>
        <w:rPr>
          <w:noProof w:val="0"/>
        </w:rPr>
      </w:pPr>
      <w:r w:rsidRPr="00935E0B">
        <w:rPr>
          <w:noProof w:val="0"/>
        </w:rPr>
        <w:t xml:space="preserve">When a new plan is released, staff may require support to deal with the new risk management requirements the revision dictates. </w:t>
      </w:r>
      <w:r w:rsidR="00A92052" w:rsidRPr="00935E0B">
        <w:rPr>
          <w:noProof w:val="0"/>
        </w:rPr>
        <w:t>Information sessions may be appropriate to communicate any changes and implementing the new plan. Training may</w:t>
      </w:r>
      <w:r w:rsidRPr="00935E0B">
        <w:rPr>
          <w:noProof w:val="0"/>
        </w:rPr>
        <w:t xml:space="preserve"> need to </w:t>
      </w:r>
      <w:r w:rsidR="007133D9" w:rsidRPr="00935E0B">
        <w:rPr>
          <w:noProof w:val="0"/>
        </w:rPr>
        <w:t>be provided to all affected staff. This training should be carefully planned to ensure that all relevant changes are covered and staff are equipped with whatever new skills are required to work wi</w:t>
      </w:r>
      <w:r w:rsidR="0049110A" w:rsidRPr="00935E0B">
        <w:rPr>
          <w:noProof w:val="0"/>
        </w:rPr>
        <w:t>th the plan in their own func</w:t>
      </w:r>
      <w:r w:rsidR="007133D9" w:rsidRPr="00935E0B">
        <w:rPr>
          <w:noProof w:val="0"/>
        </w:rPr>
        <w:t xml:space="preserve">tional areas. </w:t>
      </w:r>
    </w:p>
    <w:p w:rsidR="006461C3" w:rsidRPr="00935E0B" w:rsidRDefault="006461C3">
      <w:pPr>
        <w:rPr>
          <w:rFonts w:ascii="Helvetica" w:eastAsia="Calibri" w:hAnsi="Helvetica" w:cs="Calibri"/>
          <w:szCs w:val="16"/>
          <w:lang w:eastAsia="ar-SA"/>
        </w:rPr>
      </w:pPr>
      <w:r w:rsidRPr="00935E0B">
        <w:rPr>
          <w:rFonts w:ascii="Helvetica" w:hAnsi="Helvetica"/>
        </w:rPr>
        <w:br w:type="page"/>
      </w:r>
    </w:p>
    <w:p w:rsidR="003115C3" w:rsidRPr="00935E0B" w:rsidRDefault="003115C3" w:rsidP="003115C3">
      <w:pPr>
        <w:pStyle w:val="ActivityHead"/>
        <w:shd w:val="clear" w:color="auto" w:fill="E36C0A" w:themeFill="accent6" w:themeFillShade="BF"/>
        <w:rPr>
          <w:noProof w:val="0"/>
          <w:color w:val="FFFFFF" w:themeColor="background1"/>
        </w:rPr>
      </w:pPr>
      <w:r w:rsidRPr="00935E0B">
        <w:rPr>
          <w:noProof w:val="0"/>
          <w:color w:val="FFFFFF" w:themeColor="background1"/>
        </w:rPr>
        <w:t>Work Projects</w:t>
      </w:r>
    </w:p>
    <w:p w:rsidR="003115C3" w:rsidRPr="00935E0B" w:rsidRDefault="003115C3" w:rsidP="003115C3">
      <w:pPr>
        <w:pStyle w:val="BodyCopy"/>
        <w:rPr>
          <w:noProof w:val="0"/>
        </w:rPr>
      </w:pPr>
      <w:r w:rsidRPr="00935E0B">
        <w:rPr>
          <w:noProof w:val="0"/>
        </w:rPr>
        <w:t>It is a requirement of this Unit you complete Work Projects as advised by your Trainer. You must submit documentation, suitable evidence or other relevant proof of completion of the project to your Trainer by the agreed date.</w:t>
      </w:r>
    </w:p>
    <w:p w:rsidR="003911A0" w:rsidRPr="00935E0B" w:rsidRDefault="003911A0" w:rsidP="003911A0">
      <w:pPr>
        <w:rPr>
          <w:rFonts w:ascii="Helvetica" w:hAnsi="Helvetica"/>
          <w:b/>
        </w:rPr>
      </w:pPr>
      <w:r w:rsidRPr="00935E0B">
        <w:rPr>
          <w:rFonts w:ascii="Helvetica" w:hAnsi="Helvetica"/>
          <w:b/>
        </w:rPr>
        <w:t xml:space="preserve">Activity </w:t>
      </w:r>
    </w:p>
    <w:p w:rsidR="003911A0" w:rsidRPr="00935E0B" w:rsidRDefault="003911A0" w:rsidP="0060290F">
      <w:pPr>
        <w:pStyle w:val="ActivityNumbered"/>
        <w:ind w:left="0" w:firstLine="0"/>
      </w:pPr>
      <w:r w:rsidRPr="00935E0B">
        <w:t>You recently implemented a revised Risk Management Plan for the removal of linen affected by human waste.  This plan included using special bags that the affected linen was to be placed into. You have had two reports in the last week from supervisors advising that there are staff not following the procedures correctly resulting in a near miss with a laundry attendant handling linen contaminated linen that</w:t>
      </w:r>
      <w:r w:rsidR="005D5DEB" w:rsidRPr="00935E0B">
        <w:t xml:space="preserve"> was not appropriately bagged</w:t>
      </w:r>
    </w:p>
    <w:p w:rsidR="003911A0" w:rsidRPr="00935E0B" w:rsidRDefault="003911A0" w:rsidP="0060290F">
      <w:pPr>
        <w:pStyle w:val="ActivityNumbered"/>
        <w:ind w:left="0" w:firstLine="0"/>
      </w:pPr>
      <w:r w:rsidRPr="00935E0B">
        <w:t xml:space="preserve">Describe the process you will take to revise the existing plan and strategy to ensure all staff are following the plan to ensure effective implementation. Include an incident report form for the near miss. </w:t>
      </w:r>
    </w:p>
    <w:p w:rsidR="003115C3" w:rsidRPr="00935E0B" w:rsidRDefault="003115C3" w:rsidP="003115C3">
      <w:pPr>
        <w:pStyle w:val="ActivityBottom"/>
        <w:rPr>
          <w:noProof w:val="0"/>
        </w:rPr>
      </w:pPr>
    </w:p>
    <w:p w:rsidR="003115C3" w:rsidRPr="00935E0B" w:rsidRDefault="003115C3" w:rsidP="003115C3">
      <w:pPr>
        <w:rPr>
          <w:rFonts w:ascii="Helvetica" w:eastAsia="Calibri" w:hAnsi="Helvetica" w:cs="Calibri"/>
          <w:szCs w:val="16"/>
          <w:lang w:eastAsia="ar-SA"/>
        </w:rPr>
      </w:pPr>
      <w:r w:rsidRPr="00935E0B">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3115C3" w:rsidRPr="00935E0B" w:rsidTr="0013154D">
        <w:trPr>
          <w:trHeight w:val="5477"/>
        </w:trPr>
        <w:tc>
          <w:tcPr>
            <w:tcW w:w="9242" w:type="dxa"/>
            <w:shd w:val="clear" w:color="auto" w:fill="F2F2F2" w:themeFill="background1" w:themeFillShade="F2"/>
          </w:tcPr>
          <w:p w:rsidR="003115C3" w:rsidRPr="00935E0B" w:rsidRDefault="003115C3" w:rsidP="008E449A">
            <w:pPr>
              <w:pStyle w:val="Heading2"/>
              <w:outlineLvl w:val="1"/>
            </w:pPr>
            <w:r w:rsidRPr="00935E0B">
              <w:t>Summary</w:t>
            </w:r>
          </w:p>
          <w:p w:rsidR="003115C3" w:rsidRPr="00935E0B" w:rsidRDefault="00DA70E7" w:rsidP="0013154D">
            <w:pPr>
              <w:pStyle w:val="SumaryHeading3"/>
              <w:rPr>
                <w:highlight w:val="yellow"/>
              </w:rPr>
            </w:pPr>
            <w:fldSimple w:instr=" REF  Element5  \* MERGEFORMAT ">
              <w:sdt>
                <w:sdtPr>
                  <w:rPr>
                    <w:highlight w:val="yellow"/>
                  </w:rPr>
                  <w:alias w:val="Element5"/>
                  <w:tag w:val="Element5"/>
                  <w:id w:val="-893187656"/>
                  <w:placeholder>
                    <w:docPart w:val="E5E17B327C8547F798578D2883A76663"/>
                  </w:placeholder>
                </w:sdtPr>
                <w:sdtEndPr>
                  <w:rPr>
                    <w:highlight w:val="none"/>
                  </w:rPr>
                </w:sdtEndPr>
                <w:sdtContent>
                  <w:r w:rsidRPr="00DA70E7">
                    <w:rPr>
                      <w:rStyle w:val="PlaceholderText"/>
                      <w:color w:val="45545F"/>
                    </w:rPr>
                    <w:t xml:space="preserve">Manage on-going risk </w:t>
                  </w:r>
                  <w:r w:rsidRPr="00935E0B">
                    <w:t>exposure</w:t>
                  </w:r>
                </w:sdtContent>
              </w:sdt>
            </w:fldSimple>
          </w:p>
          <w:p w:rsidR="004E1D26" w:rsidRPr="00935E0B" w:rsidRDefault="004E1D26" w:rsidP="004E1D26">
            <w:pPr>
              <w:pStyle w:val="TableText"/>
              <w:rPr>
                <w:noProof w:val="0"/>
              </w:rPr>
            </w:pPr>
            <w:r w:rsidRPr="00935E0B">
              <w:rPr>
                <w:noProof w:val="0"/>
              </w:rPr>
              <w:t>Ongoing risk exposure must be managed through:</w:t>
            </w:r>
          </w:p>
          <w:p w:rsidR="004E1D26" w:rsidRPr="00935E0B" w:rsidRDefault="004E1D26" w:rsidP="0013154D">
            <w:pPr>
              <w:pStyle w:val="TableBullet1"/>
              <w:spacing w:before="120" w:after="120"/>
            </w:pPr>
            <w:r w:rsidRPr="00935E0B">
              <w:t>Identifying new operational risks and any changes in the operational environment by encouraging staff participation, seeking feedback from customers and stakeholders, carrying out inspections and ensuring ch</w:t>
            </w:r>
            <w:r w:rsidR="0013154D" w:rsidRPr="00935E0B">
              <w:t>anges are reported and recorded</w:t>
            </w:r>
          </w:p>
          <w:p w:rsidR="004E1D26" w:rsidRPr="00935E0B" w:rsidRDefault="004E1D26" w:rsidP="0013154D">
            <w:pPr>
              <w:pStyle w:val="TableBullet1"/>
              <w:spacing w:before="120" w:after="120"/>
            </w:pPr>
            <w:r w:rsidRPr="00935E0B">
              <w:t xml:space="preserve">Monitoring the implementation of existing plans and strategies by observing current workplace practices, rewarding compliance and ensuring behaviour is modified where it is </w:t>
            </w:r>
            <w:r w:rsidR="00D43819" w:rsidRPr="00935E0B">
              <w:t>non-compliant</w:t>
            </w:r>
          </w:p>
          <w:p w:rsidR="004E1D26" w:rsidRPr="00935E0B" w:rsidRDefault="004E1D26" w:rsidP="0013154D">
            <w:pPr>
              <w:pStyle w:val="TableBullet1"/>
              <w:spacing w:before="120" w:after="120"/>
            </w:pPr>
            <w:r w:rsidRPr="00935E0B">
              <w:t>Ensure that near miss events are identified, recorded and analysed by understanding what happened and ca</w:t>
            </w:r>
            <w:r w:rsidR="0013154D" w:rsidRPr="00935E0B">
              <w:t>refully analysing the incident</w:t>
            </w:r>
          </w:p>
          <w:p w:rsidR="004E1D26" w:rsidRPr="00935E0B" w:rsidRDefault="004E1D26" w:rsidP="0013154D">
            <w:pPr>
              <w:pStyle w:val="TableBullet1"/>
              <w:spacing w:before="120" w:after="120"/>
            </w:pPr>
            <w:r w:rsidRPr="00935E0B">
              <w:t>Evaluate how existing plans and strategies are implemented by judging the effect of operational risk management, determining advantages and disadvantages of the strategy, determining changes that need to be made and being aware of c</w:t>
            </w:r>
            <w:r w:rsidR="0013154D" w:rsidRPr="00935E0B">
              <w:t>hanges in the risk environment</w:t>
            </w:r>
          </w:p>
          <w:p w:rsidR="004E1D26" w:rsidRPr="00935E0B" w:rsidRDefault="004E1D26" w:rsidP="0013154D">
            <w:pPr>
              <w:pStyle w:val="TableBullet1"/>
              <w:spacing w:before="120" w:after="120"/>
            </w:pPr>
            <w:r w:rsidRPr="00935E0B">
              <w:t xml:space="preserve">Carry out revision of existing plans and strategies by involving all stakeholders, rewriting plans where needed, communicating the changes to staff and ensuring they have adequate training in relation to these changes. </w:t>
            </w:r>
          </w:p>
          <w:p w:rsidR="003115C3" w:rsidRPr="00935E0B" w:rsidRDefault="003115C3" w:rsidP="004E1D26">
            <w:pPr>
              <w:pStyle w:val="Bullet2"/>
              <w:numPr>
                <w:ilvl w:val="0"/>
                <w:numId w:val="0"/>
              </w:numPr>
              <w:ind w:left="357"/>
              <w:rPr>
                <w:lang w:val="en-AU"/>
              </w:rPr>
            </w:pPr>
          </w:p>
        </w:tc>
      </w:tr>
    </w:tbl>
    <w:p w:rsidR="00467013" w:rsidRPr="00935E0B" w:rsidRDefault="00467013" w:rsidP="003115C3">
      <w:pPr>
        <w:pStyle w:val="BodyCopy"/>
        <w:rPr>
          <w:noProof w:val="0"/>
        </w:rPr>
      </w:pPr>
    </w:p>
    <w:p w:rsidR="00467013" w:rsidRPr="00935E0B" w:rsidRDefault="00467013">
      <w:pPr>
        <w:rPr>
          <w:rFonts w:ascii="Helvetica" w:eastAsia="Calibri" w:hAnsi="Helvetica" w:cs="Calibri"/>
          <w:szCs w:val="16"/>
          <w:lang w:eastAsia="ar-SA"/>
        </w:rPr>
      </w:pPr>
      <w:r w:rsidRPr="00935E0B">
        <w:rPr>
          <w:rFonts w:ascii="Helvetica" w:hAnsi="Helvetica"/>
        </w:rPr>
        <w:br w:type="page"/>
      </w:r>
    </w:p>
    <w:p w:rsidR="003115C3" w:rsidRPr="00935E0B" w:rsidRDefault="003115C3" w:rsidP="003115C3">
      <w:pPr>
        <w:pStyle w:val="BodyCopy"/>
        <w:rPr>
          <w:noProof w:val="0"/>
        </w:rPr>
      </w:pPr>
    </w:p>
    <w:p w:rsidR="00467013" w:rsidRPr="00935E0B" w:rsidRDefault="00467013" w:rsidP="003115C3">
      <w:pPr>
        <w:pStyle w:val="BodyCopy"/>
        <w:rPr>
          <w:noProof w:val="0"/>
        </w:rPr>
      </w:pPr>
    </w:p>
    <w:p w:rsidR="00467013" w:rsidRPr="00935E0B" w:rsidRDefault="00467013" w:rsidP="003115C3">
      <w:pPr>
        <w:pStyle w:val="BodyCopy"/>
        <w:rPr>
          <w:noProof w:val="0"/>
        </w:rPr>
      </w:pPr>
    </w:p>
    <w:p w:rsidR="003115C3" w:rsidRPr="00935E0B" w:rsidRDefault="003115C3" w:rsidP="003115C3">
      <w:pPr>
        <w:rPr>
          <w:rFonts w:ascii="Helvetica" w:hAnsi="Helvetica"/>
        </w:rPr>
        <w:sectPr w:rsidR="003115C3" w:rsidRPr="00935E0B" w:rsidSect="006D7E9B">
          <w:headerReference w:type="even" r:id="rId98"/>
          <w:headerReference w:type="default" r:id="rId99"/>
          <w:pgSz w:w="11906" w:h="16838"/>
          <w:pgMar w:top="1440" w:right="1440" w:bottom="1440" w:left="1440" w:header="708" w:footer="324" w:gutter="0"/>
          <w:cols w:space="708"/>
          <w:docGrid w:linePitch="360"/>
        </w:sectPr>
      </w:pPr>
    </w:p>
    <w:p w:rsidR="009C6C06" w:rsidRPr="00935E0B" w:rsidRDefault="009C6C06" w:rsidP="009C6C06">
      <w:pPr>
        <w:pStyle w:val="Heading1"/>
      </w:pPr>
      <w:bookmarkStart w:id="58" w:name="_Toc294862968"/>
      <w:bookmarkStart w:id="59" w:name="_Toc337029861"/>
      <w:bookmarkStart w:id="60" w:name="_Toc370805498"/>
      <w:bookmarkStart w:id="61" w:name="_Toc425708240"/>
      <w:r w:rsidRPr="00935E0B">
        <w:t>Presentation of written work</w:t>
      </w:r>
      <w:bookmarkEnd w:id="58"/>
      <w:bookmarkEnd w:id="59"/>
      <w:bookmarkEnd w:id="60"/>
      <w:bookmarkEnd w:id="61"/>
    </w:p>
    <w:p w:rsidR="009C6C06" w:rsidRPr="00935E0B" w:rsidRDefault="009C6C06" w:rsidP="009C6C06">
      <w:pPr>
        <w:pStyle w:val="Heading2"/>
        <w:numPr>
          <w:ilvl w:val="0"/>
          <w:numId w:val="15"/>
        </w:numPr>
        <w:ind w:left="482" w:hanging="482"/>
      </w:pPr>
      <w:r w:rsidRPr="00935E0B">
        <w:t>Introduction</w:t>
      </w:r>
    </w:p>
    <w:p w:rsidR="009C6C06" w:rsidRPr="00935E0B" w:rsidRDefault="009C6C06" w:rsidP="009C6C06">
      <w:pPr>
        <w:pStyle w:val="BodyCopy"/>
        <w:rPr>
          <w:noProof w:val="0"/>
        </w:rPr>
      </w:pPr>
      <w:r w:rsidRPr="00935E0B">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935E0B" w:rsidRDefault="009C6C06" w:rsidP="009C6C06">
      <w:pPr>
        <w:pStyle w:val="Heading2"/>
        <w:numPr>
          <w:ilvl w:val="0"/>
          <w:numId w:val="15"/>
        </w:numPr>
        <w:ind w:left="482" w:hanging="482"/>
      </w:pPr>
      <w:r w:rsidRPr="00935E0B">
        <w:t>Style</w:t>
      </w:r>
    </w:p>
    <w:p w:rsidR="009C6C06" w:rsidRPr="00935E0B" w:rsidRDefault="009C6C06" w:rsidP="009C6C06">
      <w:pPr>
        <w:pStyle w:val="BodyCopy"/>
        <w:rPr>
          <w:noProof w:val="0"/>
        </w:rPr>
      </w:pPr>
      <w:r w:rsidRPr="00935E0B">
        <w:rPr>
          <w:lang w:val="en-US" w:eastAsia="en-US"/>
        </w:rPr>
        <w:drawing>
          <wp:anchor distT="0" distB="0" distL="114300" distR="114300" simplePos="0" relativeHeight="251685888"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00"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935E0B">
        <w:rPr>
          <w:lang w:val="en-US" w:eastAsia="en-US"/>
        </w:rPr>
        <w:drawing>
          <wp:anchor distT="0" distB="0" distL="114300" distR="114300" simplePos="0" relativeHeight="251684864"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01"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935E0B">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935E0B">
        <w:rPr>
          <w:noProof w:val="0"/>
        </w:rPr>
        <w:t>s</w:t>
      </w:r>
      <w:r w:rsidRPr="00935E0B">
        <w:rPr>
          <w:noProof w:val="0"/>
        </w:rPr>
        <w:t>ed. The points presented will then follow a logical sequence and be relevant. Students should frequently refer to the question asked, to keep ‘on track’. Teachers recogni</w:t>
      </w:r>
      <w:r w:rsidR="00EC72EE" w:rsidRPr="00935E0B">
        <w:rPr>
          <w:noProof w:val="0"/>
        </w:rPr>
        <w:t>s</w:t>
      </w:r>
      <w:r w:rsidRPr="00935E0B">
        <w:rPr>
          <w:noProof w:val="0"/>
        </w:rPr>
        <w:t>e and are critical of work that does not answer the question, or is ‘padded’ with irrelevant material. In summary, remember to:</w:t>
      </w:r>
    </w:p>
    <w:p w:rsidR="009C6C06" w:rsidRPr="00935E0B" w:rsidRDefault="009C6C06" w:rsidP="009C6C06">
      <w:pPr>
        <w:pStyle w:val="Bullet1"/>
      </w:pPr>
      <w:r w:rsidRPr="00935E0B">
        <w:t>Plan ahead</w:t>
      </w:r>
    </w:p>
    <w:p w:rsidR="009C6C06" w:rsidRPr="00935E0B" w:rsidRDefault="009C6C06" w:rsidP="009C6C06">
      <w:pPr>
        <w:pStyle w:val="Bullet1"/>
      </w:pPr>
      <w:r w:rsidRPr="00935E0B">
        <w:t>Be clear and concise</w:t>
      </w:r>
    </w:p>
    <w:p w:rsidR="009C6C06" w:rsidRPr="00935E0B" w:rsidRDefault="009C6C06" w:rsidP="009C6C06">
      <w:pPr>
        <w:pStyle w:val="Bullet1"/>
      </w:pPr>
      <w:r w:rsidRPr="00935E0B">
        <w:t>Answer the question</w:t>
      </w:r>
    </w:p>
    <w:p w:rsidR="009C6C06" w:rsidRPr="00935E0B" w:rsidRDefault="009C6C06" w:rsidP="009C6C06">
      <w:pPr>
        <w:pStyle w:val="Bullet1"/>
      </w:pPr>
      <w:r w:rsidRPr="00935E0B">
        <w:t>Proofread the final draft.</w:t>
      </w:r>
    </w:p>
    <w:p w:rsidR="009C6C06" w:rsidRPr="00935E0B" w:rsidRDefault="009C6C06" w:rsidP="009C6C06">
      <w:pPr>
        <w:pStyle w:val="Heading2"/>
        <w:numPr>
          <w:ilvl w:val="0"/>
          <w:numId w:val="15"/>
        </w:numPr>
        <w:ind w:left="482" w:hanging="482"/>
      </w:pPr>
      <w:r w:rsidRPr="00935E0B">
        <w:t>Presenting Written Work</w:t>
      </w:r>
    </w:p>
    <w:p w:rsidR="009C6C06" w:rsidRPr="00935E0B" w:rsidRDefault="009C6C06" w:rsidP="009C6C06">
      <w:pPr>
        <w:pStyle w:val="BodyCopy"/>
        <w:rPr>
          <w:b/>
          <w:i/>
          <w:noProof w:val="0"/>
        </w:rPr>
      </w:pPr>
      <w:r w:rsidRPr="00935E0B">
        <w:rPr>
          <w:b/>
          <w:i/>
          <w:noProof w:val="0"/>
        </w:rPr>
        <w:t>Types of written work</w:t>
      </w:r>
    </w:p>
    <w:p w:rsidR="009C6C06" w:rsidRPr="00935E0B" w:rsidRDefault="009C6C06" w:rsidP="009C6C06">
      <w:pPr>
        <w:pStyle w:val="BodyCopy"/>
        <w:rPr>
          <w:noProof w:val="0"/>
        </w:rPr>
      </w:pPr>
      <w:r w:rsidRPr="00935E0B">
        <w:rPr>
          <w:noProof w:val="0"/>
        </w:rPr>
        <w:t>Students may be asked to write:</w:t>
      </w:r>
    </w:p>
    <w:p w:rsidR="009C6C06" w:rsidRPr="00935E0B" w:rsidRDefault="009C6C06" w:rsidP="009C6C06">
      <w:pPr>
        <w:pStyle w:val="Bullet1"/>
      </w:pPr>
      <w:r w:rsidRPr="00935E0B">
        <w:t>Short and long reports</w:t>
      </w:r>
    </w:p>
    <w:p w:rsidR="009C6C06" w:rsidRPr="00935E0B" w:rsidRDefault="009C6C06" w:rsidP="009C6C06">
      <w:pPr>
        <w:pStyle w:val="Bullet1"/>
      </w:pPr>
      <w:r w:rsidRPr="00935E0B">
        <w:t>Essays</w:t>
      </w:r>
    </w:p>
    <w:p w:rsidR="009C6C06" w:rsidRPr="00935E0B" w:rsidRDefault="009C6C06" w:rsidP="009C6C06">
      <w:pPr>
        <w:pStyle w:val="Bullet1"/>
      </w:pPr>
      <w:r w:rsidRPr="00935E0B">
        <w:t>Records of interviews</w:t>
      </w:r>
    </w:p>
    <w:p w:rsidR="009C6C06" w:rsidRPr="00935E0B" w:rsidRDefault="009C6C06" w:rsidP="009C6C06">
      <w:pPr>
        <w:pStyle w:val="Bullet1"/>
      </w:pPr>
      <w:r w:rsidRPr="00935E0B">
        <w:t>Questionnaires</w:t>
      </w:r>
    </w:p>
    <w:p w:rsidR="009C6C06" w:rsidRPr="00935E0B" w:rsidRDefault="009C6C06" w:rsidP="009C6C06">
      <w:pPr>
        <w:pStyle w:val="Bullet1"/>
      </w:pPr>
      <w:r w:rsidRPr="00935E0B">
        <w:t>Business letters</w:t>
      </w:r>
    </w:p>
    <w:p w:rsidR="009C6C06" w:rsidRPr="00935E0B" w:rsidRDefault="009C6C06" w:rsidP="009C6C06">
      <w:pPr>
        <w:pStyle w:val="Bullet1"/>
      </w:pPr>
      <w:r w:rsidRPr="00935E0B">
        <w:t xml:space="preserve">Resumes. </w:t>
      </w:r>
    </w:p>
    <w:p w:rsidR="009C6C06" w:rsidRPr="00935E0B" w:rsidRDefault="009C6C06" w:rsidP="009C6C06">
      <w:pPr>
        <w:pStyle w:val="BodyCopy"/>
        <w:spacing w:before="240"/>
        <w:rPr>
          <w:b/>
          <w:i/>
          <w:noProof w:val="0"/>
        </w:rPr>
      </w:pPr>
      <w:r w:rsidRPr="00935E0B">
        <w:rPr>
          <w:b/>
          <w:i/>
          <w:noProof w:val="0"/>
        </w:rPr>
        <w:t>Format</w:t>
      </w:r>
    </w:p>
    <w:p w:rsidR="009C6C06" w:rsidRPr="00935E0B" w:rsidRDefault="009C6C06" w:rsidP="009C6C06">
      <w:pPr>
        <w:pStyle w:val="BodyCopy"/>
        <w:rPr>
          <w:noProof w:val="0"/>
        </w:rPr>
      </w:pPr>
      <w:r w:rsidRPr="00935E0B">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935E0B">
        <w:rPr>
          <w:noProof w:val="0"/>
        </w:rPr>
        <w:br w:type="page"/>
      </w:r>
    </w:p>
    <w:p w:rsidR="009C6C06" w:rsidRPr="00935E0B" w:rsidRDefault="009C6C06" w:rsidP="009C6C06">
      <w:pPr>
        <w:pStyle w:val="BodyCopyBold"/>
        <w:rPr>
          <w:i/>
          <w:noProof w:val="0"/>
        </w:rPr>
      </w:pPr>
      <w:r w:rsidRPr="00935E0B">
        <w:rPr>
          <w:i/>
          <w:noProof w:val="0"/>
        </w:rPr>
        <w:t>Cover Sheet</w:t>
      </w:r>
    </w:p>
    <w:p w:rsidR="009C6C06" w:rsidRPr="00935E0B" w:rsidRDefault="009C6C06" w:rsidP="009C6C06">
      <w:pPr>
        <w:pStyle w:val="BodyCopy"/>
        <w:rPr>
          <w:noProof w:val="0"/>
        </w:rPr>
      </w:pPr>
      <w:r w:rsidRPr="00935E0B">
        <w:rPr>
          <w:noProof w:val="0"/>
        </w:rPr>
        <w:t>All written work should be submitted with a cover sheet stapled to the front that contains:</w:t>
      </w:r>
    </w:p>
    <w:p w:rsidR="009C6C06" w:rsidRPr="00935E0B" w:rsidRDefault="009C6C06" w:rsidP="009C6C06">
      <w:pPr>
        <w:pStyle w:val="Bullet1"/>
      </w:pPr>
      <w:r w:rsidRPr="00935E0B">
        <w:t>The student’s name and student number</w:t>
      </w:r>
    </w:p>
    <w:p w:rsidR="009C6C06" w:rsidRPr="00935E0B" w:rsidRDefault="009C6C06" w:rsidP="009C6C06">
      <w:pPr>
        <w:pStyle w:val="Bullet1"/>
      </w:pPr>
      <w:r w:rsidRPr="00935E0B">
        <w:t>The name of the class/unit</w:t>
      </w:r>
    </w:p>
    <w:p w:rsidR="009C6C06" w:rsidRPr="00935E0B" w:rsidRDefault="009C6C06" w:rsidP="009C6C06">
      <w:pPr>
        <w:pStyle w:val="Bullet1"/>
      </w:pPr>
      <w:r w:rsidRPr="00935E0B">
        <w:t>The due date of the work</w:t>
      </w:r>
    </w:p>
    <w:p w:rsidR="009C6C06" w:rsidRPr="00935E0B" w:rsidRDefault="009C6C06" w:rsidP="009C6C06">
      <w:pPr>
        <w:pStyle w:val="Bullet1"/>
      </w:pPr>
      <w:r w:rsidRPr="00935E0B">
        <w:t>The title of the work</w:t>
      </w:r>
    </w:p>
    <w:p w:rsidR="009C6C06" w:rsidRPr="00935E0B" w:rsidRDefault="009C6C06" w:rsidP="009C6C06">
      <w:pPr>
        <w:pStyle w:val="Bullet1"/>
      </w:pPr>
      <w:r w:rsidRPr="00935E0B">
        <w:t>The teacher’s name</w:t>
      </w:r>
    </w:p>
    <w:p w:rsidR="009C6C06" w:rsidRPr="00935E0B" w:rsidRDefault="009C6C06" w:rsidP="009C6C06">
      <w:pPr>
        <w:pStyle w:val="Bullet1"/>
      </w:pPr>
      <w:r w:rsidRPr="00935E0B">
        <w:t>A signed declaration that the work does not involve plagiarism.</w:t>
      </w:r>
    </w:p>
    <w:p w:rsidR="009C6C06" w:rsidRPr="00935E0B" w:rsidRDefault="009C6C06" w:rsidP="009C6C06">
      <w:pPr>
        <w:pStyle w:val="BodyCopy"/>
        <w:spacing w:before="240"/>
        <w:rPr>
          <w:b/>
          <w:i/>
          <w:noProof w:val="0"/>
        </w:rPr>
      </w:pPr>
      <w:r w:rsidRPr="00935E0B">
        <w:rPr>
          <w:b/>
          <w:i/>
          <w:noProof w:val="0"/>
        </w:rPr>
        <w:t>Keeping a Copy</w:t>
      </w:r>
    </w:p>
    <w:p w:rsidR="009C6C06" w:rsidRPr="00935E0B" w:rsidRDefault="009C6C06" w:rsidP="009C6C06">
      <w:pPr>
        <w:pStyle w:val="BodyCopy"/>
        <w:rPr>
          <w:noProof w:val="0"/>
        </w:rPr>
      </w:pPr>
      <w:r w:rsidRPr="00935E0B">
        <w:rPr>
          <w:noProof w:val="0"/>
        </w:rPr>
        <w:t>Students must keep a copy of the written work in case it is lost. This rarely happens but it can be disastrous if a copy has not been kept.</w:t>
      </w:r>
    </w:p>
    <w:p w:rsidR="009C6C06" w:rsidRPr="00935E0B" w:rsidRDefault="009C6C06" w:rsidP="009C6C06">
      <w:pPr>
        <w:pStyle w:val="BodyCopy"/>
        <w:spacing w:before="240"/>
        <w:rPr>
          <w:b/>
          <w:i/>
          <w:noProof w:val="0"/>
        </w:rPr>
      </w:pPr>
      <w:r w:rsidRPr="00935E0B">
        <w:rPr>
          <w:b/>
          <w:i/>
          <w:noProof w:val="0"/>
        </w:rPr>
        <w:t>Inclusive language</w:t>
      </w:r>
    </w:p>
    <w:p w:rsidR="009C6C06" w:rsidRPr="00935E0B" w:rsidRDefault="009C6C06" w:rsidP="009C6C06">
      <w:pPr>
        <w:pStyle w:val="BodyCopy"/>
        <w:rPr>
          <w:noProof w:val="0"/>
        </w:rPr>
      </w:pPr>
      <w:r w:rsidRPr="00935E0B">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935E0B" w:rsidRDefault="009C6C06" w:rsidP="009C6C06">
      <w:pPr>
        <w:pStyle w:val="BodyCopy"/>
        <w:rPr>
          <w:noProof w:val="0"/>
        </w:rPr>
      </w:pPr>
      <w:r w:rsidRPr="00935E0B">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935E0B" w:rsidTr="00F814A5">
        <w:tc>
          <w:tcPr>
            <w:tcW w:w="3969" w:type="dxa"/>
            <w:shd w:val="clear" w:color="auto" w:fill="F2F2F2" w:themeFill="background1" w:themeFillShade="F2"/>
          </w:tcPr>
          <w:p w:rsidR="009C6C06" w:rsidRPr="00935E0B" w:rsidRDefault="009C6C06" w:rsidP="00F814A5">
            <w:pPr>
              <w:pStyle w:val="BodyCopy"/>
              <w:spacing w:before="120" w:after="120"/>
              <w:jc w:val="both"/>
              <w:rPr>
                <w:noProof w:val="0"/>
              </w:rPr>
            </w:pPr>
            <w:r w:rsidRPr="00935E0B">
              <w:rPr>
                <w:noProof w:val="0"/>
              </w:rPr>
              <w:t>Mankind</w:t>
            </w:r>
          </w:p>
        </w:tc>
        <w:tc>
          <w:tcPr>
            <w:tcW w:w="3452" w:type="dxa"/>
            <w:shd w:val="clear" w:color="auto" w:fill="F2F2F2" w:themeFill="background1" w:themeFillShade="F2"/>
          </w:tcPr>
          <w:p w:rsidR="009C6C06" w:rsidRPr="00935E0B" w:rsidRDefault="009C6C06" w:rsidP="00F814A5">
            <w:pPr>
              <w:pStyle w:val="BodyCopy"/>
              <w:spacing w:before="120" w:after="120"/>
              <w:rPr>
                <w:i/>
                <w:noProof w:val="0"/>
              </w:rPr>
            </w:pPr>
            <w:r w:rsidRPr="00935E0B">
              <w:rPr>
                <w:i/>
                <w:noProof w:val="0"/>
              </w:rPr>
              <w:t>Humankind</w:t>
            </w:r>
          </w:p>
        </w:tc>
      </w:tr>
      <w:tr w:rsidR="009C6C06" w:rsidRPr="00935E0B" w:rsidTr="00F814A5">
        <w:tc>
          <w:tcPr>
            <w:tcW w:w="3969" w:type="dxa"/>
            <w:shd w:val="clear" w:color="auto" w:fill="F2F2F2" w:themeFill="background1" w:themeFillShade="F2"/>
          </w:tcPr>
          <w:p w:rsidR="009C6C06" w:rsidRPr="00935E0B" w:rsidRDefault="009C6C06" w:rsidP="00F814A5">
            <w:pPr>
              <w:pStyle w:val="BodyCopy"/>
              <w:spacing w:before="120" w:after="120"/>
              <w:jc w:val="both"/>
              <w:rPr>
                <w:noProof w:val="0"/>
              </w:rPr>
            </w:pPr>
            <w:r w:rsidRPr="00935E0B">
              <w:rPr>
                <w:noProof w:val="0"/>
              </w:rPr>
              <w:t>Barman/maid</w:t>
            </w:r>
          </w:p>
        </w:tc>
        <w:tc>
          <w:tcPr>
            <w:tcW w:w="3452" w:type="dxa"/>
            <w:shd w:val="clear" w:color="auto" w:fill="F2F2F2" w:themeFill="background1" w:themeFillShade="F2"/>
          </w:tcPr>
          <w:p w:rsidR="009C6C06" w:rsidRPr="00935E0B" w:rsidRDefault="009C6C06" w:rsidP="00F814A5">
            <w:pPr>
              <w:pStyle w:val="BodyCopy"/>
              <w:spacing w:before="120" w:after="120"/>
              <w:rPr>
                <w:i/>
                <w:noProof w:val="0"/>
              </w:rPr>
            </w:pPr>
            <w:r w:rsidRPr="00935E0B">
              <w:rPr>
                <w:i/>
                <w:noProof w:val="0"/>
              </w:rPr>
              <w:t>Bar attendant</w:t>
            </w:r>
          </w:p>
        </w:tc>
      </w:tr>
      <w:tr w:rsidR="009C6C06" w:rsidRPr="00935E0B" w:rsidTr="00F814A5">
        <w:tc>
          <w:tcPr>
            <w:tcW w:w="3969" w:type="dxa"/>
            <w:shd w:val="clear" w:color="auto" w:fill="F2F2F2" w:themeFill="background1" w:themeFillShade="F2"/>
          </w:tcPr>
          <w:p w:rsidR="009C6C06" w:rsidRPr="00935E0B" w:rsidRDefault="009C6C06" w:rsidP="00F814A5">
            <w:pPr>
              <w:pStyle w:val="BodyCopy"/>
              <w:spacing w:before="120" w:after="120"/>
              <w:jc w:val="both"/>
              <w:rPr>
                <w:noProof w:val="0"/>
              </w:rPr>
            </w:pPr>
            <w:r w:rsidRPr="00935E0B">
              <w:rPr>
                <w:noProof w:val="0"/>
              </w:rPr>
              <w:t>Host/hostess</w:t>
            </w:r>
          </w:p>
        </w:tc>
        <w:tc>
          <w:tcPr>
            <w:tcW w:w="3452" w:type="dxa"/>
            <w:shd w:val="clear" w:color="auto" w:fill="F2F2F2" w:themeFill="background1" w:themeFillShade="F2"/>
          </w:tcPr>
          <w:p w:rsidR="009C6C06" w:rsidRPr="00935E0B" w:rsidRDefault="009C6C06" w:rsidP="00F814A5">
            <w:pPr>
              <w:pStyle w:val="BodyCopy"/>
              <w:spacing w:before="120" w:after="120"/>
              <w:rPr>
                <w:i/>
                <w:noProof w:val="0"/>
              </w:rPr>
            </w:pPr>
            <w:r w:rsidRPr="00935E0B">
              <w:rPr>
                <w:i/>
                <w:noProof w:val="0"/>
              </w:rPr>
              <w:t>Host</w:t>
            </w:r>
          </w:p>
        </w:tc>
      </w:tr>
      <w:tr w:rsidR="009C6C06" w:rsidRPr="00935E0B" w:rsidTr="00F814A5">
        <w:tc>
          <w:tcPr>
            <w:tcW w:w="3969" w:type="dxa"/>
            <w:shd w:val="clear" w:color="auto" w:fill="F2F2F2" w:themeFill="background1" w:themeFillShade="F2"/>
          </w:tcPr>
          <w:p w:rsidR="009C6C06" w:rsidRPr="00935E0B" w:rsidRDefault="009C6C06" w:rsidP="00F814A5">
            <w:pPr>
              <w:pStyle w:val="BodyCopy"/>
              <w:spacing w:before="120" w:after="120"/>
              <w:jc w:val="both"/>
              <w:rPr>
                <w:noProof w:val="0"/>
              </w:rPr>
            </w:pPr>
            <w:r w:rsidRPr="00935E0B">
              <w:rPr>
                <w:noProof w:val="0"/>
              </w:rPr>
              <w:t>Waiter/waitress</w:t>
            </w:r>
          </w:p>
        </w:tc>
        <w:tc>
          <w:tcPr>
            <w:tcW w:w="3452" w:type="dxa"/>
            <w:shd w:val="clear" w:color="auto" w:fill="F2F2F2" w:themeFill="background1" w:themeFillShade="F2"/>
          </w:tcPr>
          <w:p w:rsidR="009C6C06" w:rsidRPr="00935E0B" w:rsidRDefault="009C6C06" w:rsidP="00F814A5">
            <w:pPr>
              <w:pStyle w:val="BodyCopy"/>
              <w:spacing w:before="120" w:after="120"/>
              <w:rPr>
                <w:i/>
                <w:noProof w:val="0"/>
              </w:rPr>
            </w:pPr>
            <w:r w:rsidRPr="00935E0B">
              <w:rPr>
                <w:i/>
                <w:noProof w:val="0"/>
              </w:rPr>
              <w:t>Waiter or waiting staff</w:t>
            </w:r>
          </w:p>
        </w:tc>
      </w:tr>
    </w:tbl>
    <w:p w:rsidR="009C6C06" w:rsidRPr="00935E0B" w:rsidRDefault="009C6C06" w:rsidP="009C6C06">
      <w:pPr>
        <w:pStyle w:val="BodyCopy"/>
        <w:rPr>
          <w:noProof w:val="0"/>
        </w:rPr>
        <w:sectPr w:rsidR="009C6C06" w:rsidRPr="00935E0B" w:rsidSect="006D7E9B">
          <w:headerReference w:type="even" r:id="rId102"/>
          <w:headerReference w:type="default" r:id="rId103"/>
          <w:pgSz w:w="11906" w:h="16838" w:code="9"/>
          <w:pgMar w:top="1440" w:right="1440" w:bottom="1440" w:left="1440" w:header="709" w:footer="335" w:gutter="0"/>
          <w:cols w:space="708"/>
          <w:docGrid w:linePitch="360"/>
        </w:sectPr>
      </w:pPr>
    </w:p>
    <w:p w:rsidR="009C6C06" w:rsidRPr="00935E0B" w:rsidRDefault="009C6C06" w:rsidP="009C6C06">
      <w:pPr>
        <w:pStyle w:val="Heading1"/>
      </w:pPr>
      <w:bookmarkStart w:id="62" w:name="_Toc337029862"/>
      <w:bookmarkStart w:id="63" w:name="_Toc370805499"/>
      <w:bookmarkStart w:id="64" w:name="_Toc425708241"/>
      <w:r w:rsidRPr="00935E0B">
        <w:t>Recommended reading</w:t>
      </w:r>
      <w:bookmarkEnd w:id="62"/>
      <w:bookmarkEnd w:id="63"/>
      <w:bookmarkEnd w:id="64"/>
    </w:p>
    <w:p w:rsidR="00523EEA" w:rsidRPr="00935E0B" w:rsidRDefault="00523EEA" w:rsidP="00523EEA">
      <w:pPr>
        <w:pStyle w:val="BodyCopy"/>
        <w:rPr>
          <w:noProof w:val="0"/>
          <w:szCs w:val="24"/>
        </w:rPr>
      </w:pPr>
      <w:r w:rsidRPr="00935E0B">
        <w:rPr>
          <w:noProof w:val="0"/>
          <w:szCs w:val="24"/>
        </w:rPr>
        <w:t xml:space="preserve">Cather, Davis and Dorfman Mark S, 2012, </w:t>
      </w:r>
      <w:r w:rsidRPr="00935E0B">
        <w:rPr>
          <w:i/>
          <w:noProof w:val="0"/>
          <w:szCs w:val="24"/>
        </w:rPr>
        <w:t>Introduction to Risk Management and Insurance 10th edition</w:t>
      </w:r>
      <w:r w:rsidRPr="00935E0B">
        <w:rPr>
          <w:noProof w:val="0"/>
          <w:szCs w:val="24"/>
        </w:rPr>
        <w:t>,</w:t>
      </w:r>
      <w:r w:rsidR="00B84DCF" w:rsidRPr="00935E0B">
        <w:rPr>
          <w:noProof w:val="0"/>
          <w:szCs w:val="24"/>
        </w:rPr>
        <w:t xml:space="preserve"> Prentice Hall of India</w:t>
      </w:r>
    </w:p>
    <w:p w:rsidR="00523EEA" w:rsidRPr="00935E0B" w:rsidRDefault="00523EEA" w:rsidP="00523EEA">
      <w:pPr>
        <w:pStyle w:val="BodyCopy"/>
        <w:rPr>
          <w:noProof w:val="0"/>
          <w:szCs w:val="24"/>
        </w:rPr>
      </w:pPr>
      <w:r w:rsidRPr="00935E0B">
        <w:rPr>
          <w:noProof w:val="0"/>
          <w:szCs w:val="24"/>
        </w:rPr>
        <w:t xml:space="preserve">ISO/DIS 31000 (2009) </w:t>
      </w:r>
      <w:r w:rsidRPr="00935E0B">
        <w:rPr>
          <w:i/>
          <w:noProof w:val="0"/>
          <w:szCs w:val="24"/>
        </w:rPr>
        <w:t>Risk management – Principles and Guidelines on Implementation</w:t>
      </w:r>
      <w:r w:rsidRPr="00935E0B">
        <w:rPr>
          <w:noProof w:val="0"/>
          <w:szCs w:val="24"/>
        </w:rPr>
        <w:t xml:space="preserve"> </w:t>
      </w:r>
      <w:r w:rsidR="00B84DCF" w:rsidRPr="00935E0B">
        <w:rPr>
          <w:noProof w:val="0"/>
          <w:szCs w:val="24"/>
        </w:rPr>
        <w:t>International Organisation for Standardisation</w:t>
      </w:r>
      <w:r w:rsidR="00D91104" w:rsidRPr="00935E0B">
        <w:rPr>
          <w:noProof w:val="0"/>
          <w:szCs w:val="24"/>
        </w:rPr>
        <w:t xml:space="preserve"> - </w:t>
      </w:r>
      <w:hyperlink r:id="rId104" w:history="1">
        <w:r w:rsidR="00D91104" w:rsidRPr="00935E0B">
          <w:rPr>
            <w:rStyle w:val="Hyperlink"/>
            <w:noProof w:val="0"/>
            <w:szCs w:val="24"/>
          </w:rPr>
          <w:t>http://www.iso.org/iso/home/standards/iso31000.htm</w:t>
        </w:r>
      </w:hyperlink>
      <w:r w:rsidR="00D91104" w:rsidRPr="00935E0B">
        <w:rPr>
          <w:noProof w:val="0"/>
          <w:szCs w:val="24"/>
        </w:rPr>
        <w:t xml:space="preserve"> </w:t>
      </w:r>
      <w:r w:rsidR="00B84DCF" w:rsidRPr="00935E0B">
        <w:rPr>
          <w:noProof w:val="0"/>
          <w:szCs w:val="24"/>
        </w:rPr>
        <w:t xml:space="preserve"> </w:t>
      </w:r>
    </w:p>
    <w:p w:rsidR="00D91104" w:rsidRPr="00935E0B" w:rsidRDefault="00D91104" w:rsidP="00523EEA">
      <w:pPr>
        <w:pStyle w:val="BodyCopy"/>
        <w:rPr>
          <w:noProof w:val="0"/>
          <w:szCs w:val="24"/>
        </w:rPr>
      </w:pPr>
      <w:r w:rsidRPr="00935E0B">
        <w:rPr>
          <w:noProof w:val="0"/>
          <w:szCs w:val="24"/>
        </w:rPr>
        <w:t xml:space="preserve">ISO/IEC Guide 73:2009 </w:t>
      </w:r>
      <w:r w:rsidR="00B84DCF" w:rsidRPr="00935E0B">
        <w:rPr>
          <w:i/>
          <w:noProof w:val="0"/>
          <w:szCs w:val="24"/>
        </w:rPr>
        <w:t>Risk Management – Vocabulary</w:t>
      </w:r>
      <w:r w:rsidR="00B84DCF" w:rsidRPr="00935E0B">
        <w:rPr>
          <w:noProof w:val="0"/>
          <w:szCs w:val="24"/>
        </w:rPr>
        <w:t xml:space="preserve"> International Organisation for Standardisation</w:t>
      </w:r>
      <w:r w:rsidRPr="00935E0B">
        <w:rPr>
          <w:noProof w:val="0"/>
          <w:szCs w:val="24"/>
        </w:rPr>
        <w:t xml:space="preserve"> </w:t>
      </w:r>
      <w:hyperlink r:id="rId105" w:history="1">
        <w:r w:rsidRPr="00935E0B">
          <w:rPr>
            <w:rStyle w:val="Hyperlink"/>
            <w:noProof w:val="0"/>
            <w:szCs w:val="24"/>
          </w:rPr>
          <w:t>http://www.iso.org/iso/catalogue_detail?csnumber=44651</w:t>
        </w:r>
      </w:hyperlink>
      <w:r w:rsidRPr="00935E0B">
        <w:rPr>
          <w:noProof w:val="0"/>
          <w:szCs w:val="24"/>
        </w:rPr>
        <w:t xml:space="preserve"> </w:t>
      </w:r>
    </w:p>
    <w:p w:rsidR="009C6C06" w:rsidRPr="00935E0B" w:rsidRDefault="007C20F2" w:rsidP="00523EEA">
      <w:pPr>
        <w:pStyle w:val="BodyCopy"/>
        <w:rPr>
          <w:noProof w:val="0"/>
          <w:szCs w:val="24"/>
        </w:rPr>
      </w:pPr>
      <w:r w:rsidRPr="00935E0B">
        <w:rPr>
          <w:noProof w:val="0"/>
          <w:szCs w:val="24"/>
        </w:rPr>
        <w:t xml:space="preserve">Crockford, Neil, 1986, </w:t>
      </w:r>
      <w:r w:rsidRPr="00935E0B">
        <w:rPr>
          <w:i/>
          <w:noProof w:val="0"/>
          <w:szCs w:val="24"/>
        </w:rPr>
        <w:t xml:space="preserve">Introduction to Risk Management </w:t>
      </w:r>
      <w:r w:rsidRPr="00935E0B">
        <w:rPr>
          <w:noProof w:val="0"/>
          <w:szCs w:val="24"/>
        </w:rPr>
        <w:t>(2</w:t>
      </w:r>
      <w:r w:rsidRPr="00935E0B">
        <w:rPr>
          <w:noProof w:val="0"/>
          <w:szCs w:val="24"/>
          <w:vertAlign w:val="superscript"/>
        </w:rPr>
        <w:t>nd</w:t>
      </w:r>
      <w:r w:rsidRPr="00935E0B">
        <w:rPr>
          <w:noProof w:val="0"/>
          <w:szCs w:val="24"/>
        </w:rPr>
        <w:t xml:space="preserve"> edition) Cambridge, UK: Woodhead and Faulkner</w:t>
      </w:r>
      <w:r w:rsidR="00523EEA" w:rsidRPr="00935E0B">
        <w:rPr>
          <w:noProof w:val="0"/>
          <w:szCs w:val="24"/>
        </w:rPr>
        <w:t xml:space="preserve"> </w:t>
      </w:r>
    </w:p>
    <w:p w:rsidR="00A0720B" w:rsidRPr="00935E0B" w:rsidRDefault="00880A9D" w:rsidP="00523EEA">
      <w:pPr>
        <w:pStyle w:val="BodyCopy"/>
        <w:rPr>
          <w:noProof w:val="0"/>
          <w:szCs w:val="24"/>
        </w:rPr>
      </w:pPr>
      <w:r w:rsidRPr="00935E0B">
        <w:rPr>
          <w:noProof w:val="0"/>
          <w:szCs w:val="24"/>
        </w:rPr>
        <w:t>Safe Work Aust</w:t>
      </w:r>
      <w:r w:rsidR="00A17AD3" w:rsidRPr="00935E0B">
        <w:rPr>
          <w:noProof w:val="0"/>
          <w:szCs w:val="24"/>
        </w:rPr>
        <w:t xml:space="preserve">ralia, </w:t>
      </w:r>
      <w:r w:rsidR="00A17AD3" w:rsidRPr="00935E0B">
        <w:rPr>
          <w:i/>
          <w:noProof w:val="0"/>
          <w:szCs w:val="24"/>
        </w:rPr>
        <w:t>Managing Risk to Health and Safety in the Workplace</w:t>
      </w:r>
      <w:r w:rsidR="00A17AD3" w:rsidRPr="00935E0B">
        <w:rPr>
          <w:noProof w:val="0"/>
          <w:szCs w:val="24"/>
        </w:rPr>
        <w:t>, August 2012</w:t>
      </w:r>
      <w:r w:rsidR="00A17AD3" w:rsidRPr="00935E0B">
        <w:rPr>
          <w:noProof w:val="0"/>
        </w:rPr>
        <w:t xml:space="preserve"> </w:t>
      </w:r>
      <w:hyperlink r:id="rId106" w:history="1">
        <w:r w:rsidR="00A17AD3" w:rsidRPr="00935E0B">
          <w:rPr>
            <w:rStyle w:val="Hyperlink"/>
            <w:noProof w:val="0"/>
            <w:szCs w:val="24"/>
          </w:rPr>
          <w:t>http://www.safeworkaustralia.gov.au/sites/SWA/about/Publications/Documents/721/Managing-risks-to-health-fact-sheet.pdf</w:t>
        </w:r>
      </w:hyperlink>
      <w:r w:rsidR="00A17AD3" w:rsidRPr="00935E0B">
        <w:rPr>
          <w:noProof w:val="0"/>
          <w:szCs w:val="24"/>
        </w:rPr>
        <w:t xml:space="preserve"> </w:t>
      </w:r>
    </w:p>
    <w:p w:rsidR="00917F38" w:rsidRPr="00935E0B" w:rsidRDefault="00CF75A3" w:rsidP="000A249F">
      <w:pPr>
        <w:pStyle w:val="BodyCopy"/>
        <w:rPr>
          <w:noProof w:val="0"/>
          <w:szCs w:val="24"/>
        </w:rPr>
      </w:pPr>
      <w:r w:rsidRPr="00935E0B">
        <w:rPr>
          <w:noProof w:val="0"/>
          <w:szCs w:val="24"/>
        </w:rPr>
        <w:t xml:space="preserve">WorkCover New South Wales, 2001, </w:t>
      </w:r>
      <w:r w:rsidRPr="00935E0B">
        <w:rPr>
          <w:i/>
          <w:noProof w:val="0"/>
          <w:szCs w:val="24"/>
        </w:rPr>
        <w:t>Risk Management at Work</w:t>
      </w:r>
      <w:r w:rsidRPr="00935E0B">
        <w:rPr>
          <w:noProof w:val="0"/>
          <w:szCs w:val="24"/>
        </w:rPr>
        <w:t>, Catalogue No. 425. WorkCover Publications, Samat</w:t>
      </w:r>
    </w:p>
    <w:p w:rsidR="0024795C" w:rsidRPr="00935E0B" w:rsidRDefault="0024795C" w:rsidP="000A249F">
      <w:pPr>
        <w:pStyle w:val="BodyCopy"/>
        <w:rPr>
          <w:noProof w:val="0"/>
        </w:rPr>
      </w:pPr>
      <w:r w:rsidRPr="00935E0B">
        <w:rPr>
          <w:noProof w:val="0"/>
          <w:szCs w:val="24"/>
        </w:rPr>
        <w:t>Emergency Management Plan,</w:t>
      </w:r>
      <w:r w:rsidRPr="00935E0B">
        <w:rPr>
          <w:noProof w:val="0"/>
        </w:rPr>
        <w:t xml:space="preserve"> </w:t>
      </w:r>
      <w:hyperlink r:id="rId107" w:history="1">
        <w:r w:rsidRPr="00935E0B">
          <w:rPr>
            <w:rStyle w:val="Hyperlink"/>
            <w:noProof w:val="0"/>
          </w:rPr>
          <w:t>www.business.gov.au/plans</w:t>
        </w:r>
      </w:hyperlink>
    </w:p>
    <w:p w:rsidR="000A249F" w:rsidRPr="00935E0B" w:rsidRDefault="000A249F" w:rsidP="000A249F">
      <w:pPr>
        <w:pStyle w:val="BodyCopy"/>
        <w:rPr>
          <w:noProof w:val="0"/>
        </w:rPr>
      </w:pPr>
      <w:r w:rsidRPr="00935E0B">
        <w:rPr>
          <w:noProof w:val="0"/>
        </w:rPr>
        <w:br w:type="page"/>
      </w:r>
    </w:p>
    <w:p w:rsidR="009C6C06" w:rsidRPr="00935E0B" w:rsidRDefault="009C6C06" w:rsidP="002D0810">
      <w:pPr>
        <w:pStyle w:val="BodyCopy"/>
        <w:rPr>
          <w:noProof w:val="0"/>
        </w:rPr>
      </w:pPr>
    </w:p>
    <w:p w:rsidR="009C6C06" w:rsidRPr="00935E0B" w:rsidRDefault="009C6C06" w:rsidP="002D0810">
      <w:pPr>
        <w:pStyle w:val="BodyCopy"/>
        <w:rPr>
          <w:noProof w:val="0"/>
        </w:rPr>
        <w:sectPr w:rsidR="009C6C06" w:rsidRPr="00935E0B" w:rsidSect="006D7E9B">
          <w:headerReference w:type="even" r:id="rId108"/>
          <w:headerReference w:type="default" r:id="rId109"/>
          <w:pgSz w:w="11906" w:h="16838"/>
          <w:pgMar w:top="1440" w:right="1440" w:bottom="1440" w:left="1440" w:header="708" w:footer="324" w:gutter="0"/>
          <w:cols w:space="708"/>
          <w:docGrid w:linePitch="360"/>
        </w:sectPr>
      </w:pPr>
    </w:p>
    <w:p w:rsidR="009C6C06" w:rsidRPr="00935E0B" w:rsidRDefault="009C6C06" w:rsidP="009C6C06">
      <w:pPr>
        <w:pStyle w:val="Heading1"/>
      </w:pPr>
      <w:bookmarkStart w:id="65" w:name="_Toc294862969"/>
      <w:bookmarkStart w:id="66" w:name="_Toc337029863"/>
      <w:bookmarkStart w:id="67" w:name="_Toc370805500"/>
      <w:bookmarkStart w:id="68" w:name="_Toc425708242"/>
      <w:r w:rsidRPr="00935E0B">
        <w:t>Trainee evaluation sheet</w:t>
      </w:r>
      <w:bookmarkEnd w:id="65"/>
      <w:bookmarkEnd w:id="66"/>
      <w:bookmarkEnd w:id="67"/>
      <w:bookmarkEnd w:id="68"/>
    </w:p>
    <w:p w:rsidR="009C6C06" w:rsidRPr="00935E0B" w:rsidRDefault="00DA70E7" w:rsidP="009C6C06">
      <w:pPr>
        <w:pStyle w:val="Heading3"/>
      </w:pPr>
      <w:fldSimple w:instr=" REF  UnitName  \* MERGEFORMAT ">
        <w:sdt>
          <w:sdtPr>
            <w:alias w:val="Unit name "/>
            <w:tag w:val="Unit name "/>
            <w:id w:val="2041086124"/>
            <w:placeholder>
              <w:docPart w:val="027C304495AD46A09DB625D5E11C10CD"/>
            </w:placeholder>
          </w:sdtPr>
          <w:sdtEndPr/>
          <w:sdtContent>
            <w:r w:rsidRPr="00935E0B">
              <w:t>Manage operational risk</w:t>
            </w:r>
          </w:sdtContent>
        </w:sdt>
      </w:fldSimple>
    </w:p>
    <w:p w:rsidR="009C6C06" w:rsidRPr="00935E0B" w:rsidRDefault="009C6C06" w:rsidP="009C6C06">
      <w:pPr>
        <w:pStyle w:val="BodyCopy"/>
        <w:rPr>
          <w:noProof w:val="0"/>
        </w:rPr>
      </w:pPr>
      <w:r w:rsidRPr="00935E0B">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935E0B"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935E0B" w:rsidRDefault="009C6C06" w:rsidP="009C6C06">
            <w:pPr>
              <w:pStyle w:val="TableHeading"/>
              <w:rPr>
                <w:noProof w:val="0"/>
              </w:rPr>
            </w:pPr>
            <w:r w:rsidRPr="00935E0B">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935E0B" w:rsidRDefault="009C6C06" w:rsidP="009C6C06">
            <w:pPr>
              <w:pStyle w:val="TableHeadingCentreText"/>
              <w:rPr>
                <w:noProof w:val="0"/>
              </w:rPr>
            </w:pPr>
            <w:r w:rsidRPr="00935E0B">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935E0B" w:rsidRDefault="009C6C06" w:rsidP="009C6C06">
            <w:pPr>
              <w:pStyle w:val="TableHeadingCentreText"/>
              <w:rPr>
                <w:noProof w:val="0"/>
              </w:rPr>
            </w:pPr>
            <w:r w:rsidRPr="00935E0B">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935E0B" w:rsidRDefault="009C6C06" w:rsidP="009C6C06">
            <w:pPr>
              <w:pStyle w:val="TableHeadingCentreText"/>
              <w:rPr>
                <w:noProof w:val="0"/>
              </w:rPr>
            </w:pPr>
            <w:r w:rsidRPr="00935E0B">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935E0B" w:rsidRDefault="009C6C06" w:rsidP="009C6C06">
            <w:pPr>
              <w:pStyle w:val="TableHeadingCentreText"/>
              <w:rPr>
                <w:noProof w:val="0"/>
              </w:rPr>
            </w:pPr>
            <w:r w:rsidRPr="00935E0B">
              <w:rPr>
                <w:noProof w:val="0"/>
              </w:rPr>
              <w:t>Does Not Apply</w:t>
            </w:r>
          </w:p>
        </w:tc>
      </w:tr>
      <w:tr w:rsidR="009C6C06" w:rsidRPr="00935E0B" w:rsidTr="005407DF">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935E0B" w:rsidRDefault="009C6C06" w:rsidP="00F814A5">
            <w:pPr>
              <w:pStyle w:val="TableText"/>
              <w:spacing w:before="60" w:after="60"/>
              <w:rPr>
                <w:noProof w:val="0"/>
              </w:rPr>
            </w:pPr>
            <w:r w:rsidRPr="00935E0B">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pStyle w:val="TrainingEval-Table"/>
              <w:spacing w:before="120" w:after="120" w:line="240" w:lineRule="auto"/>
              <w:rPr>
                <w:rFonts w:ascii="Helvetica" w:hAnsi="Helvetica"/>
                <w:sz w:val="22"/>
                <w:szCs w:val="22"/>
                <w:lang w:val="en-AU"/>
              </w:rPr>
            </w:pPr>
            <w:r w:rsidRPr="00935E0B">
              <w:rPr>
                <w:rFonts w:ascii="Helvetica" w:hAnsi="Helvetica"/>
                <w:sz w:val="22"/>
                <w:szCs w:val="22"/>
                <w:lang w:val="en-AU"/>
              </w:rPr>
              <w:fldChar w:fldCharType="begin">
                <w:ffData>
                  <w:name w:val="Check1"/>
                  <w:enabled/>
                  <w:calcOnExit w:val="0"/>
                  <w:checkBox>
                    <w:sizeAuto/>
                    <w:default w:val="0"/>
                  </w:checkBox>
                </w:ffData>
              </w:fldChar>
            </w:r>
            <w:r w:rsidR="009C6C06" w:rsidRPr="00935E0B">
              <w:rPr>
                <w:rFonts w:ascii="Helvetica" w:hAnsi="Helvetica"/>
                <w:sz w:val="22"/>
                <w:szCs w:val="22"/>
                <w:lang w:val="en-AU"/>
              </w:rPr>
              <w:instrText xml:space="preserve"> FORMCHECKBOX </w:instrText>
            </w:r>
            <w:r w:rsidR="00AC6254">
              <w:rPr>
                <w:rFonts w:ascii="Helvetica" w:hAnsi="Helvetica"/>
                <w:sz w:val="22"/>
                <w:szCs w:val="22"/>
                <w:lang w:val="en-AU"/>
              </w:rPr>
            </w:r>
            <w:r w:rsidR="00AC6254">
              <w:rPr>
                <w:rFonts w:ascii="Helvetica" w:hAnsi="Helvetica"/>
                <w:sz w:val="22"/>
                <w:szCs w:val="22"/>
                <w:lang w:val="en-AU"/>
              </w:rPr>
              <w:fldChar w:fldCharType="separate"/>
            </w:r>
            <w:r w:rsidRPr="00935E0B">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pStyle w:val="TrainingEval-Table"/>
              <w:spacing w:before="120" w:after="120" w:line="240" w:lineRule="auto"/>
              <w:rPr>
                <w:rFonts w:ascii="Helvetica" w:hAnsi="Helvetica"/>
                <w:sz w:val="22"/>
                <w:szCs w:val="22"/>
                <w:lang w:val="en-AU"/>
              </w:rPr>
            </w:pPr>
            <w:r w:rsidRPr="00935E0B">
              <w:rPr>
                <w:rFonts w:ascii="Helvetica" w:hAnsi="Helvetica"/>
                <w:sz w:val="22"/>
                <w:szCs w:val="22"/>
                <w:lang w:val="en-AU"/>
              </w:rPr>
              <w:fldChar w:fldCharType="begin">
                <w:ffData>
                  <w:name w:val="Check1"/>
                  <w:enabled/>
                  <w:calcOnExit w:val="0"/>
                  <w:checkBox>
                    <w:sizeAuto/>
                    <w:default w:val="0"/>
                  </w:checkBox>
                </w:ffData>
              </w:fldChar>
            </w:r>
            <w:r w:rsidR="009C6C06" w:rsidRPr="00935E0B">
              <w:rPr>
                <w:rFonts w:ascii="Helvetica" w:hAnsi="Helvetica"/>
                <w:sz w:val="22"/>
                <w:szCs w:val="22"/>
                <w:lang w:val="en-AU"/>
              </w:rPr>
              <w:instrText xml:space="preserve"> FORMCHECKBOX </w:instrText>
            </w:r>
            <w:r w:rsidR="00AC6254">
              <w:rPr>
                <w:rFonts w:ascii="Helvetica" w:hAnsi="Helvetica"/>
                <w:sz w:val="22"/>
                <w:szCs w:val="22"/>
                <w:lang w:val="en-AU"/>
              </w:rPr>
            </w:r>
            <w:r w:rsidR="00AC6254">
              <w:rPr>
                <w:rFonts w:ascii="Helvetica" w:hAnsi="Helvetica"/>
                <w:sz w:val="22"/>
                <w:szCs w:val="22"/>
                <w:lang w:val="en-AU"/>
              </w:rPr>
              <w:fldChar w:fldCharType="separate"/>
            </w:r>
            <w:r w:rsidRPr="00935E0B">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pStyle w:val="TrainingEval-Table"/>
              <w:spacing w:before="120" w:after="120" w:line="240" w:lineRule="auto"/>
              <w:rPr>
                <w:rFonts w:ascii="Helvetica" w:hAnsi="Helvetica"/>
                <w:sz w:val="22"/>
                <w:szCs w:val="22"/>
                <w:lang w:val="en-AU"/>
              </w:rPr>
            </w:pPr>
            <w:r w:rsidRPr="00935E0B">
              <w:rPr>
                <w:rFonts w:ascii="Helvetica" w:hAnsi="Helvetica"/>
                <w:sz w:val="22"/>
                <w:szCs w:val="22"/>
                <w:lang w:val="en-AU"/>
              </w:rPr>
              <w:fldChar w:fldCharType="begin">
                <w:ffData>
                  <w:name w:val="Check1"/>
                  <w:enabled/>
                  <w:calcOnExit w:val="0"/>
                  <w:checkBox>
                    <w:sizeAuto/>
                    <w:default w:val="0"/>
                  </w:checkBox>
                </w:ffData>
              </w:fldChar>
            </w:r>
            <w:r w:rsidR="009C6C06" w:rsidRPr="00935E0B">
              <w:rPr>
                <w:rFonts w:ascii="Helvetica" w:hAnsi="Helvetica"/>
                <w:sz w:val="22"/>
                <w:szCs w:val="22"/>
                <w:lang w:val="en-AU"/>
              </w:rPr>
              <w:instrText xml:space="preserve"> FORMCHECKBOX </w:instrText>
            </w:r>
            <w:r w:rsidR="00AC6254">
              <w:rPr>
                <w:rFonts w:ascii="Helvetica" w:hAnsi="Helvetica"/>
                <w:sz w:val="22"/>
                <w:szCs w:val="22"/>
                <w:lang w:val="en-AU"/>
              </w:rPr>
            </w:r>
            <w:r w:rsidR="00AC6254">
              <w:rPr>
                <w:rFonts w:ascii="Helvetica" w:hAnsi="Helvetica"/>
                <w:sz w:val="22"/>
                <w:szCs w:val="22"/>
                <w:lang w:val="en-AU"/>
              </w:rPr>
              <w:fldChar w:fldCharType="separate"/>
            </w:r>
            <w:r w:rsidRPr="00935E0B">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pStyle w:val="TrainingEval-Table"/>
              <w:spacing w:before="120" w:after="120" w:line="240" w:lineRule="auto"/>
              <w:rPr>
                <w:rFonts w:ascii="Helvetica" w:hAnsi="Helvetica"/>
                <w:sz w:val="22"/>
                <w:szCs w:val="22"/>
                <w:lang w:val="en-AU"/>
              </w:rPr>
            </w:pPr>
            <w:r w:rsidRPr="00935E0B">
              <w:rPr>
                <w:rFonts w:ascii="Helvetica" w:hAnsi="Helvetica"/>
                <w:sz w:val="22"/>
                <w:szCs w:val="22"/>
                <w:lang w:val="en-AU"/>
              </w:rPr>
              <w:fldChar w:fldCharType="begin">
                <w:ffData>
                  <w:name w:val="Check1"/>
                  <w:enabled/>
                  <w:calcOnExit w:val="0"/>
                  <w:checkBox>
                    <w:sizeAuto/>
                    <w:default w:val="0"/>
                  </w:checkBox>
                </w:ffData>
              </w:fldChar>
            </w:r>
            <w:r w:rsidR="009C6C06" w:rsidRPr="00935E0B">
              <w:rPr>
                <w:rFonts w:ascii="Helvetica" w:hAnsi="Helvetica"/>
                <w:sz w:val="22"/>
                <w:szCs w:val="22"/>
                <w:lang w:val="en-AU"/>
              </w:rPr>
              <w:instrText xml:space="preserve"> FORMCHECKBOX </w:instrText>
            </w:r>
            <w:r w:rsidR="00AC6254">
              <w:rPr>
                <w:rFonts w:ascii="Helvetica" w:hAnsi="Helvetica"/>
                <w:sz w:val="22"/>
                <w:szCs w:val="22"/>
                <w:lang w:val="en-AU"/>
              </w:rPr>
            </w:r>
            <w:r w:rsidR="00AC6254">
              <w:rPr>
                <w:rFonts w:ascii="Helvetica" w:hAnsi="Helvetica"/>
                <w:sz w:val="22"/>
                <w:szCs w:val="22"/>
                <w:lang w:val="en-AU"/>
              </w:rPr>
              <w:fldChar w:fldCharType="separate"/>
            </w:r>
            <w:r w:rsidRPr="00935E0B">
              <w:rPr>
                <w:rFonts w:ascii="Helvetica" w:hAnsi="Helvetica"/>
                <w:sz w:val="22"/>
                <w:szCs w:val="22"/>
                <w:lang w:val="en-AU"/>
              </w:rPr>
              <w:fldChar w:fldCharType="end"/>
            </w:r>
          </w:p>
        </w:tc>
      </w:tr>
      <w:tr w:rsidR="009C6C06" w:rsidRPr="00935E0B" w:rsidTr="005407D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935E0B" w:rsidRDefault="009C6C06" w:rsidP="00F814A5">
            <w:pPr>
              <w:pStyle w:val="TableText"/>
              <w:spacing w:before="60" w:after="60"/>
              <w:rPr>
                <w:noProof w:val="0"/>
              </w:rPr>
            </w:pPr>
            <w:r w:rsidRPr="00935E0B">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r>
      <w:tr w:rsidR="009C6C06" w:rsidRPr="00935E0B" w:rsidTr="005407D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935E0B" w:rsidRDefault="009C6C06" w:rsidP="00F814A5">
            <w:pPr>
              <w:pStyle w:val="TableText"/>
              <w:spacing w:before="60" w:after="60"/>
              <w:rPr>
                <w:noProof w:val="0"/>
              </w:rPr>
            </w:pPr>
            <w:r w:rsidRPr="00935E0B">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r>
      <w:tr w:rsidR="009C6C06" w:rsidRPr="00935E0B" w:rsidTr="005407D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935E0B" w:rsidRDefault="009C6C06" w:rsidP="00F814A5">
            <w:pPr>
              <w:pStyle w:val="TableText"/>
              <w:spacing w:before="60" w:after="60"/>
              <w:rPr>
                <w:noProof w:val="0"/>
              </w:rPr>
            </w:pPr>
            <w:r w:rsidRPr="00935E0B">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r>
      <w:tr w:rsidR="009C6C06" w:rsidRPr="00935E0B" w:rsidTr="005407D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935E0B" w:rsidRDefault="009C6C06" w:rsidP="00F814A5">
            <w:pPr>
              <w:pStyle w:val="TableText"/>
              <w:spacing w:before="60" w:after="60"/>
              <w:rPr>
                <w:noProof w:val="0"/>
              </w:rPr>
            </w:pPr>
            <w:r w:rsidRPr="00935E0B">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r>
      <w:tr w:rsidR="009C6C06" w:rsidRPr="00935E0B" w:rsidTr="005407D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935E0B" w:rsidRDefault="009C6C06" w:rsidP="00F814A5">
            <w:pPr>
              <w:pStyle w:val="TableText"/>
              <w:spacing w:before="60" w:after="60"/>
              <w:rPr>
                <w:noProof w:val="0"/>
              </w:rPr>
            </w:pPr>
            <w:r w:rsidRPr="00935E0B">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r>
      <w:tr w:rsidR="009C6C06" w:rsidRPr="00935E0B" w:rsidTr="005407D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935E0B" w:rsidRDefault="009C6C06" w:rsidP="00EC72EE">
            <w:pPr>
              <w:pStyle w:val="TableText"/>
              <w:spacing w:before="60" w:after="60"/>
              <w:rPr>
                <w:noProof w:val="0"/>
              </w:rPr>
            </w:pPr>
            <w:r w:rsidRPr="00935E0B">
              <w:rPr>
                <w:noProof w:val="0"/>
              </w:rPr>
              <w:t>My training was well-organi</w:t>
            </w:r>
            <w:r w:rsidR="00EC72EE" w:rsidRPr="00935E0B">
              <w:rPr>
                <w:noProof w:val="0"/>
              </w:rPr>
              <w:t>s</w:t>
            </w:r>
            <w:r w:rsidRPr="00935E0B">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r>
      <w:tr w:rsidR="009C6C06" w:rsidRPr="00935E0B" w:rsidTr="005407D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935E0B" w:rsidRDefault="009C6C06" w:rsidP="00F814A5">
            <w:pPr>
              <w:pStyle w:val="TableText"/>
              <w:spacing w:before="60" w:after="60"/>
              <w:rPr>
                <w:noProof w:val="0"/>
              </w:rPr>
            </w:pPr>
            <w:r w:rsidRPr="00935E0B">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r>
      <w:tr w:rsidR="009C6C06" w:rsidRPr="00935E0B" w:rsidTr="005407D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935E0B" w:rsidRDefault="009C6C06" w:rsidP="00F814A5">
            <w:pPr>
              <w:pStyle w:val="TableText"/>
              <w:spacing w:before="60" w:after="60"/>
              <w:rPr>
                <w:noProof w:val="0"/>
              </w:rPr>
            </w:pPr>
            <w:r w:rsidRPr="00935E0B">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r>
      <w:tr w:rsidR="009C6C06" w:rsidRPr="00935E0B" w:rsidTr="005407D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935E0B" w:rsidRDefault="009C6C06" w:rsidP="00F814A5">
            <w:pPr>
              <w:pStyle w:val="TableText"/>
              <w:spacing w:before="60" w:after="60"/>
              <w:rPr>
                <w:noProof w:val="0"/>
              </w:rPr>
            </w:pPr>
            <w:r w:rsidRPr="00935E0B">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r>
      <w:tr w:rsidR="009C6C06" w:rsidRPr="00935E0B" w:rsidTr="005407D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935E0B" w:rsidRDefault="009C6C06" w:rsidP="00F814A5">
            <w:pPr>
              <w:pStyle w:val="TableText"/>
              <w:spacing w:before="60" w:after="60"/>
              <w:rPr>
                <w:noProof w:val="0"/>
              </w:rPr>
            </w:pPr>
            <w:r w:rsidRPr="00935E0B">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r>
      <w:tr w:rsidR="009C6C06" w:rsidRPr="00935E0B" w:rsidTr="005407D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935E0B" w:rsidRDefault="009C6C06" w:rsidP="00F814A5">
            <w:pPr>
              <w:pStyle w:val="TableText"/>
              <w:spacing w:before="60" w:after="60"/>
              <w:rPr>
                <w:noProof w:val="0"/>
              </w:rPr>
            </w:pPr>
            <w:r w:rsidRPr="00935E0B">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r>
      <w:tr w:rsidR="009C6C06" w:rsidRPr="00935E0B" w:rsidTr="005407DF">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935E0B" w:rsidRDefault="009C6C06" w:rsidP="00F814A5">
            <w:pPr>
              <w:pStyle w:val="TableText"/>
              <w:spacing w:before="60" w:after="60"/>
              <w:rPr>
                <w:noProof w:val="0"/>
              </w:rPr>
            </w:pPr>
            <w:r w:rsidRPr="00935E0B">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935E0B" w:rsidRDefault="008862BB" w:rsidP="005407DF">
            <w:pPr>
              <w:spacing w:before="120" w:after="120" w:line="240" w:lineRule="auto"/>
              <w:jc w:val="center"/>
              <w:rPr>
                <w:rFonts w:ascii="Helvetica" w:hAnsi="Helvetica"/>
              </w:rPr>
            </w:pPr>
            <w:r w:rsidRPr="00935E0B">
              <w:rPr>
                <w:rFonts w:ascii="Helvetica" w:hAnsi="Helvetica"/>
              </w:rPr>
              <w:fldChar w:fldCharType="begin">
                <w:ffData>
                  <w:name w:val="Check1"/>
                  <w:enabled/>
                  <w:calcOnExit w:val="0"/>
                  <w:checkBox>
                    <w:sizeAuto/>
                    <w:default w:val="0"/>
                  </w:checkBox>
                </w:ffData>
              </w:fldChar>
            </w:r>
            <w:r w:rsidR="009C6C06" w:rsidRPr="00935E0B">
              <w:rPr>
                <w:rFonts w:ascii="Helvetica" w:hAnsi="Helvetica"/>
              </w:rPr>
              <w:instrText xml:space="preserve"> FORMCHECKBOX </w:instrText>
            </w:r>
            <w:r w:rsidR="00AC6254">
              <w:rPr>
                <w:rFonts w:ascii="Helvetica" w:hAnsi="Helvetica"/>
              </w:rPr>
            </w:r>
            <w:r w:rsidR="00AC6254">
              <w:rPr>
                <w:rFonts w:ascii="Helvetica" w:hAnsi="Helvetica"/>
              </w:rPr>
              <w:fldChar w:fldCharType="separate"/>
            </w:r>
            <w:r w:rsidRPr="00935E0B">
              <w:rPr>
                <w:rFonts w:ascii="Helvetica" w:hAnsi="Helvetica"/>
              </w:rPr>
              <w:fldChar w:fldCharType="end"/>
            </w:r>
          </w:p>
        </w:tc>
      </w:tr>
    </w:tbl>
    <w:p w:rsidR="009C6C06" w:rsidRPr="00935E0B" w:rsidRDefault="009C6C06" w:rsidP="009C6C06">
      <w:pPr>
        <w:rPr>
          <w:rFonts w:ascii="Helvetica" w:eastAsia="Calibri" w:hAnsi="Helvetica" w:cs="Calibri"/>
          <w:szCs w:val="16"/>
          <w:lang w:eastAsia="ar-SA"/>
        </w:rPr>
      </w:pPr>
      <w:r w:rsidRPr="00935E0B">
        <w:rPr>
          <w:rFonts w:ascii="Helvetica" w:hAnsi="Helvetica"/>
        </w:rPr>
        <w:br w:type="page"/>
      </w:r>
    </w:p>
    <w:p w:rsidR="009C6C06" w:rsidRPr="00935E0B" w:rsidRDefault="009C6C06" w:rsidP="009C6C06">
      <w:pPr>
        <w:pStyle w:val="ActivityNumbered"/>
      </w:pPr>
      <w:r w:rsidRPr="00935E0B">
        <w:t>The best things about this unit were:</w:t>
      </w:r>
    </w:p>
    <w:p w:rsidR="009C6C06" w:rsidRPr="00935E0B" w:rsidRDefault="009C6C06" w:rsidP="009C6C06">
      <w:pPr>
        <w:pStyle w:val="ActivityRulesInsertTab"/>
        <w:ind w:left="0"/>
      </w:pPr>
      <w:r w:rsidRPr="00935E0B">
        <w:tab/>
      </w:r>
    </w:p>
    <w:p w:rsidR="009C6C06" w:rsidRPr="00935E0B" w:rsidRDefault="009C6C06" w:rsidP="009C6C06">
      <w:pPr>
        <w:pStyle w:val="ActivityRulesInsertTab"/>
        <w:ind w:left="0"/>
      </w:pPr>
      <w:r w:rsidRPr="00935E0B">
        <w:tab/>
      </w:r>
    </w:p>
    <w:p w:rsidR="009C6C06" w:rsidRPr="00935E0B" w:rsidRDefault="009C6C06" w:rsidP="009C6C06">
      <w:pPr>
        <w:pStyle w:val="ActivityRulesInsertTab"/>
        <w:ind w:left="0"/>
      </w:pPr>
      <w:r w:rsidRPr="00935E0B">
        <w:tab/>
      </w:r>
    </w:p>
    <w:p w:rsidR="009C6C06" w:rsidRPr="00935E0B" w:rsidRDefault="009C6C06" w:rsidP="009C6C06">
      <w:pPr>
        <w:pStyle w:val="ActivityRulesInsertTab"/>
        <w:ind w:left="0"/>
      </w:pPr>
      <w:r w:rsidRPr="00935E0B">
        <w:tab/>
      </w:r>
    </w:p>
    <w:p w:rsidR="009C6C06" w:rsidRPr="00935E0B" w:rsidRDefault="009C6C06" w:rsidP="009C6C06">
      <w:pPr>
        <w:pStyle w:val="ActivityNumbered"/>
      </w:pPr>
      <w:r w:rsidRPr="00935E0B">
        <w:t>The worst things about this unit were:</w:t>
      </w:r>
    </w:p>
    <w:p w:rsidR="009C6C06" w:rsidRPr="00935E0B" w:rsidRDefault="009C6C06" w:rsidP="009C6C06">
      <w:pPr>
        <w:pStyle w:val="ActivityRulesInsertTab"/>
        <w:ind w:left="0"/>
      </w:pPr>
      <w:r w:rsidRPr="00935E0B">
        <w:tab/>
      </w:r>
    </w:p>
    <w:p w:rsidR="009C6C06" w:rsidRPr="00935E0B" w:rsidRDefault="009C6C06" w:rsidP="009C6C06">
      <w:pPr>
        <w:pStyle w:val="ActivityRulesInsertTab"/>
        <w:ind w:left="0"/>
      </w:pPr>
      <w:r w:rsidRPr="00935E0B">
        <w:tab/>
      </w:r>
    </w:p>
    <w:p w:rsidR="009C6C06" w:rsidRPr="00935E0B" w:rsidRDefault="009C6C06" w:rsidP="009C6C06">
      <w:pPr>
        <w:pStyle w:val="ActivityRulesInsertTab"/>
        <w:ind w:left="0"/>
      </w:pPr>
      <w:r w:rsidRPr="00935E0B">
        <w:tab/>
      </w:r>
    </w:p>
    <w:p w:rsidR="009C6C06" w:rsidRPr="00935E0B" w:rsidRDefault="009C6C06" w:rsidP="009C6C06">
      <w:pPr>
        <w:pStyle w:val="ActivityRulesInsertTab"/>
        <w:ind w:left="0"/>
      </w:pPr>
      <w:r w:rsidRPr="00935E0B">
        <w:tab/>
      </w:r>
    </w:p>
    <w:p w:rsidR="009C6C06" w:rsidRPr="00935E0B" w:rsidRDefault="009C6C06" w:rsidP="009C6C06">
      <w:pPr>
        <w:pStyle w:val="ActivityNumbered"/>
      </w:pPr>
      <w:r w:rsidRPr="00935E0B">
        <w:t>The things you should change in this unit are:</w:t>
      </w:r>
    </w:p>
    <w:p w:rsidR="009C6C06" w:rsidRPr="00935E0B" w:rsidRDefault="009C6C06" w:rsidP="009C6C06">
      <w:pPr>
        <w:pStyle w:val="ActivityRulesInsertTab"/>
        <w:ind w:left="0"/>
      </w:pPr>
      <w:r w:rsidRPr="00935E0B">
        <w:tab/>
      </w:r>
    </w:p>
    <w:p w:rsidR="009C6C06" w:rsidRPr="00935E0B" w:rsidRDefault="009C6C06" w:rsidP="009C6C06">
      <w:pPr>
        <w:pStyle w:val="ActivityRulesInsertTab"/>
        <w:ind w:left="0"/>
      </w:pPr>
      <w:r w:rsidRPr="00935E0B">
        <w:tab/>
      </w:r>
    </w:p>
    <w:p w:rsidR="009C6C06" w:rsidRPr="00935E0B" w:rsidRDefault="009C6C06" w:rsidP="009C6C06">
      <w:pPr>
        <w:pStyle w:val="ActivityRulesInsertTab"/>
        <w:ind w:left="0"/>
      </w:pPr>
      <w:r w:rsidRPr="00935E0B">
        <w:tab/>
      </w:r>
    </w:p>
    <w:p w:rsidR="009C6C06" w:rsidRPr="00935E0B" w:rsidRDefault="009C6C06" w:rsidP="009C6C06">
      <w:pPr>
        <w:pStyle w:val="ActivityRulesInsertTab"/>
        <w:ind w:left="0"/>
      </w:pPr>
      <w:r w:rsidRPr="00935E0B">
        <w:tab/>
      </w:r>
    </w:p>
    <w:p w:rsidR="009C6C06" w:rsidRPr="00935E0B" w:rsidRDefault="009C6C06" w:rsidP="009C6C06">
      <w:pPr>
        <w:pStyle w:val="ActivityBottom"/>
        <w:rPr>
          <w:noProof w:val="0"/>
        </w:rPr>
      </w:pPr>
    </w:p>
    <w:p w:rsidR="009C6C06" w:rsidRPr="00935E0B" w:rsidRDefault="009C6C06" w:rsidP="009C6C06">
      <w:pPr>
        <w:pStyle w:val="BodyCopy"/>
        <w:rPr>
          <w:noProof w:val="0"/>
        </w:rPr>
      </w:pPr>
    </w:p>
    <w:p w:rsidR="00AD7B23" w:rsidRPr="00935E0B" w:rsidRDefault="00AD7B23" w:rsidP="009C6C06">
      <w:pPr>
        <w:pStyle w:val="BodyCopy"/>
        <w:rPr>
          <w:noProof w:val="0"/>
        </w:rPr>
        <w:sectPr w:rsidR="00AD7B23" w:rsidRPr="00935E0B" w:rsidSect="006D7E9B">
          <w:headerReference w:type="even" r:id="rId110"/>
          <w:headerReference w:type="default" r:id="rId111"/>
          <w:pgSz w:w="11906" w:h="16838" w:code="9"/>
          <w:pgMar w:top="1440" w:right="1440" w:bottom="1440" w:left="1440" w:header="709" w:footer="326" w:gutter="0"/>
          <w:cols w:space="708"/>
          <w:docGrid w:linePitch="360"/>
        </w:sectPr>
      </w:pPr>
    </w:p>
    <w:p w:rsidR="00AD7B23" w:rsidRPr="00935E0B" w:rsidRDefault="00AD7B23" w:rsidP="00AD7B23">
      <w:pPr>
        <w:pStyle w:val="Heading1"/>
        <w:spacing w:before="240" w:after="240"/>
      </w:pPr>
      <w:bookmarkStart w:id="69" w:name="_Toc374547319"/>
      <w:bookmarkStart w:id="70" w:name="_Toc378619279"/>
      <w:bookmarkStart w:id="71" w:name="_Toc425708243"/>
      <w:r w:rsidRPr="00935E0B">
        <w:t>Trainee self-assessment checklist</w:t>
      </w:r>
      <w:bookmarkEnd w:id="69"/>
      <w:bookmarkEnd w:id="70"/>
      <w:bookmarkEnd w:id="71"/>
    </w:p>
    <w:p w:rsidR="00AD7B23" w:rsidRPr="00935E0B" w:rsidRDefault="00AD7B23" w:rsidP="00AD7B23">
      <w:pPr>
        <w:pStyle w:val="BodyCopy"/>
        <w:spacing w:after="240"/>
        <w:rPr>
          <w:noProof w:val="0"/>
        </w:rPr>
      </w:pPr>
      <w:r w:rsidRPr="00935E0B">
        <w:rPr>
          <w:noProof w:val="0"/>
        </w:rPr>
        <w:t>As an indicator to your Trainer/Assessor of your readiness for assessment in this unit please complete the following and hand to your Trainer/Assessor.</w:t>
      </w:r>
    </w:p>
    <w:p w:rsidR="00AD7B23" w:rsidRPr="00935E0B" w:rsidRDefault="00DA70E7" w:rsidP="00A838E0">
      <w:pPr>
        <w:pStyle w:val="Heading3"/>
      </w:pPr>
      <w:fldSimple w:instr=" REF  UnitName  \* MERGEFORMAT ">
        <w:sdt>
          <w:sdtPr>
            <w:alias w:val="Unit name "/>
            <w:tag w:val="Unit name "/>
            <w:id w:val="1669219170"/>
            <w:placeholder>
              <w:docPart w:val="24C57181074D4598A94A03AA5D213B1E"/>
            </w:placeholder>
          </w:sdtPr>
          <w:sdtEndPr/>
          <w:sdtContent>
            <w:r w:rsidRPr="00935E0B">
              <w:t>Manage operational risk</w:t>
            </w:r>
          </w:sdtContent>
        </w:sdt>
      </w:fldSimple>
    </w:p>
    <w:tbl>
      <w:tblPr>
        <w:tblStyle w:val="TableGrid"/>
        <w:tblW w:w="0" w:type="auto"/>
        <w:tblLook w:val="04A0" w:firstRow="1" w:lastRow="0" w:firstColumn="1" w:lastColumn="0" w:noHBand="0" w:noVBand="1"/>
      </w:tblPr>
      <w:tblGrid>
        <w:gridCol w:w="606"/>
        <w:gridCol w:w="6642"/>
        <w:gridCol w:w="837"/>
        <w:gridCol w:w="896"/>
      </w:tblGrid>
      <w:tr w:rsidR="00AD7B23" w:rsidRPr="00935E0B" w:rsidTr="00AD7B23">
        <w:trPr>
          <w:tblHeader/>
        </w:trPr>
        <w:tc>
          <w:tcPr>
            <w:tcW w:w="7248" w:type="dxa"/>
            <w:gridSpan w:val="2"/>
            <w:tcBorders>
              <w:top w:val="nil"/>
              <w:left w:val="nil"/>
              <w:right w:val="single" w:sz="4" w:space="0" w:color="auto"/>
            </w:tcBorders>
            <w:shd w:val="clear" w:color="auto" w:fill="auto"/>
          </w:tcPr>
          <w:p w:rsidR="00AD7B23" w:rsidRPr="00935E0B" w:rsidRDefault="00AD7B23" w:rsidP="00EE3792">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935E0B" w:rsidRDefault="00AD7B23" w:rsidP="00656CD3">
            <w:pPr>
              <w:pStyle w:val="TableHeadingCentreText"/>
              <w:rPr>
                <w:noProof w:val="0"/>
              </w:rPr>
            </w:pPr>
            <w:r w:rsidRPr="00935E0B">
              <w:rPr>
                <w:noProof w:val="0"/>
              </w:rPr>
              <w:t>Yes</w:t>
            </w:r>
          </w:p>
        </w:tc>
        <w:tc>
          <w:tcPr>
            <w:tcW w:w="896" w:type="dxa"/>
            <w:shd w:val="clear" w:color="auto" w:fill="E36C0A" w:themeFill="accent6" w:themeFillShade="BF"/>
            <w:vAlign w:val="center"/>
          </w:tcPr>
          <w:p w:rsidR="00AD7B23" w:rsidRPr="00935E0B" w:rsidRDefault="00AD7B23" w:rsidP="00656CD3">
            <w:pPr>
              <w:pStyle w:val="TableHeadingCentreText"/>
              <w:rPr>
                <w:noProof w:val="0"/>
              </w:rPr>
            </w:pPr>
            <w:r w:rsidRPr="00935E0B">
              <w:rPr>
                <w:noProof w:val="0"/>
              </w:rPr>
              <w:t>No</w:t>
            </w:r>
            <w:r w:rsidRPr="00935E0B">
              <w:rPr>
                <w:noProof w:val="0"/>
                <w:sz w:val="24"/>
                <w:szCs w:val="24"/>
              </w:rPr>
              <w:t>*</w:t>
            </w:r>
          </w:p>
        </w:tc>
      </w:tr>
      <w:tr w:rsidR="00AD7B23" w:rsidRPr="00935E0B" w:rsidTr="00AD7B23">
        <w:tc>
          <w:tcPr>
            <w:tcW w:w="8981" w:type="dxa"/>
            <w:gridSpan w:val="4"/>
            <w:shd w:val="clear" w:color="auto" w:fill="E36C0A" w:themeFill="accent6" w:themeFillShade="BF"/>
            <w:vAlign w:val="center"/>
          </w:tcPr>
          <w:p w:rsidR="00AD7B23" w:rsidRPr="00935E0B" w:rsidRDefault="00AD7B23" w:rsidP="00656CD3">
            <w:pPr>
              <w:pStyle w:val="TableHeading"/>
              <w:rPr>
                <w:noProof w:val="0"/>
              </w:rPr>
            </w:pPr>
            <w:r w:rsidRPr="00935E0B">
              <w:rPr>
                <w:noProof w:val="0"/>
              </w:rPr>
              <w:t xml:space="preserve">Element 1: </w:t>
            </w:r>
            <w:fldSimple w:instr=" REF  Element1  \* MERGEFORMAT ">
              <w:r w:rsidR="00DA70E7" w:rsidRPr="00935E0B">
                <w:rPr>
                  <w:noProof w:val="0"/>
                </w:rPr>
                <w:t xml:space="preserve">: </w:t>
              </w:r>
              <w:sdt>
                <w:sdtPr>
                  <w:rPr>
                    <w:noProof w:val="0"/>
                  </w:rPr>
                  <w:alias w:val="Element1"/>
                  <w:tag w:val="Element1"/>
                  <w:id w:val="-2138941676"/>
                  <w:placeholder>
                    <w:docPart w:val="57154AC1D99D4185909E6B411F236CB4"/>
                  </w:placeholder>
                </w:sdtPr>
                <w:sdtEndPr>
                  <w:rPr>
                    <w:highlight w:val="yellow"/>
                  </w:rPr>
                </w:sdtEndPr>
                <w:sdtContent>
                  <w:r w:rsidR="00DA70E7" w:rsidRPr="00935E0B">
                    <w:rPr>
                      <w:noProof w:val="0"/>
                    </w:rPr>
                    <w:t>Undertake initial operational risk management procedures</w:t>
                  </w:r>
                </w:sdtContent>
              </w:sdt>
            </w:fldSimple>
          </w:p>
        </w:tc>
      </w:tr>
      <w:tr w:rsidR="00AD7B23" w:rsidRPr="00935E0B" w:rsidTr="00AD7B23">
        <w:tc>
          <w:tcPr>
            <w:tcW w:w="606" w:type="dxa"/>
            <w:vAlign w:val="center"/>
          </w:tcPr>
          <w:p w:rsidR="00AD7B23" w:rsidRPr="00935E0B" w:rsidRDefault="00AD7B23" w:rsidP="00656CD3">
            <w:pPr>
              <w:pStyle w:val="TableText"/>
              <w:rPr>
                <w:noProof w:val="0"/>
              </w:rPr>
            </w:pPr>
            <w:r w:rsidRPr="00935E0B">
              <w:rPr>
                <w:noProof w:val="0"/>
              </w:rPr>
              <w:t>1.1</w:t>
            </w:r>
          </w:p>
        </w:tc>
        <w:tc>
          <w:tcPr>
            <w:tcW w:w="6642" w:type="dxa"/>
          </w:tcPr>
          <w:p w:rsidR="00AD7B23" w:rsidRPr="00935E0B" w:rsidRDefault="00DA70E7" w:rsidP="00656CD3">
            <w:pPr>
              <w:pStyle w:val="TableText"/>
              <w:rPr>
                <w:noProof w:val="0"/>
              </w:rPr>
            </w:pPr>
            <w:fldSimple w:instr=" REF  Criteria11  \* MERGEFORMAT ">
              <w:sdt>
                <w:sdtPr>
                  <w:rPr>
                    <w:noProof w:val="0"/>
                  </w:rPr>
                  <w:alias w:val="Criteria11"/>
                  <w:tag w:val="Criteria11"/>
                  <w:id w:val="-1802147292"/>
                  <w:placeholder>
                    <w:docPart w:val="C63C2248A1F04ACB96CBA78CABD81690"/>
                  </w:placeholder>
                </w:sdtPr>
                <w:sdtEndPr/>
                <w:sdtContent>
                  <w:r w:rsidRPr="00935E0B">
                    <w:rPr>
                      <w:noProof w:val="0"/>
                    </w:rPr>
                    <w:t xml:space="preserve">Establish the context for operational risk </w:t>
                  </w:r>
                </w:sdtContent>
              </w:sdt>
            </w:fldSimple>
          </w:p>
        </w:tc>
        <w:tc>
          <w:tcPr>
            <w:tcW w:w="837" w:type="dxa"/>
            <w:vAlign w:val="center"/>
          </w:tcPr>
          <w:p w:rsidR="00AD7B23" w:rsidRPr="00935E0B" w:rsidRDefault="008862BB" w:rsidP="00EE3792">
            <w:pPr>
              <w:pStyle w:val="TrainingEval-Table"/>
              <w:spacing w:before="120" w:after="120" w:line="240" w:lineRule="auto"/>
              <w:rPr>
                <w:rStyle w:val="TrainingEval-Tickbox"/>
                <w:rFonts w:ascii="Helvetica" w:hAnsi="Helvetica"/>
                <w:lang w:val="en-AU"/>
              </w:rPr>
            </w:pPr>
            <w:r w:rsidRPr="00935E0B">
              <w:rPr>
                <w:rStyle w:val="TrainingEval-Tickbox"/>
                <w:rFonts w:ascii="Helvetica" w:hAnsi="Helvetica"/>
                <w:lang w:val="en-AU"/>
              </w:rPr>
              <w:fldChar w:fldCharType="begin">
                <w:ffData>
                  <w:name w:val="Check1"/>
                  <w:enabled/>
                  <w:calcOnExit w:val="0"/>
                  <w:checkBox>
                    <w:sizeAuto/>
                    <w:default w:val="0"/>
                  </w:checkBox>
                </w:ffData>
              </w:fldChar>
            </w:r>
            <w:r w:rsidR="00AD7B23" w:rsidRPr="00935E0B">
              <w:rPr>
                <w:rStyle w:val="TrainingEval-Tickbox"/>
                <w:rFonts w:ascii="Helvetica" w:hAnsi="Helvetica"/>
                <w:lang w:val="en-AU"/>
              </w:rPr>
              <w:instrText xml:space="preserve"> FORMCHECKBOX </w:instrText>
            </w:r>
            <w:r w:rsidR="00AC6254">
              <w:rPr>
                <w:rStyle w:val="TrainingEval-Tickbox"/>
                <w:rFonts w:ascii="Helvetica" w:hAnsi="Helvetica"/>
                <w:lang w:val="en-AU"/>
              </w:rPr>
            </w:r>
            <w:r w:rsidR="00AC6254">
              <w:rPr>
                <w:rStyle w:val="TrainingEval-Tickbox"/>
                <w:rFonts w:ascii="Helvetica" w:hAnsi="Helvetica"/>
                <w:lang w:val="en-AU"/>
              </w:rPr>
              <w:fldChar w:fldCharType="separate"/>
            </w:r>
            <w:r w:rsidRPr="00935E0B">
              <w:rPr>
                <w:rStyle w:val="TrainingEval-Tickbox"/>
                <w:rFonts w:ascii="Helvetica" w:hAnsi="Helvetica"/>
                <w:lang w:val="en-AU"/>
              </w:rPr>
              <w:fldChar w:fldCharType="end"/>
            </w:r>
          </w:p>
        </w:tc>
        <w:tc>
          <w:tcPr>
            <w:tcW w:w="896" w:type="dxa"/>
            <w:vAlign w:val="center"/>
          </w:tcPr>
          <w:p w:rsidR="00AD7B23" w:rsidRPr="00935E0B" w:rsidRDefault="008862BB" w:rsidP="00EE3792">
            <w:pPr>
              <w:pStyle w:val="TrainingEval-Table"/>
              <w:spacing w:before="120" w:after="120" w:line="240" w:lineRule="auto"/>
              <w:rPr>
                <w:rStyle w:val="TrainingEval-Tickbox"/>
                <w:rFonts w:ascii="Helvetica" w:hAnsi="Helvetica"/>
                <w:lang w:val="en-AU"/>
              </w:rPr>
            </w:pPr>
            <w:r w:rsidRPr="00935E0B">
              <w:rPr>
                <w:rStyle w:val="TrainingEval-Tickbox"/>
                <w:rFonts w:ascii="Helvetica" w:hAnsi="Helvetica"/>
                <w:lang w:val="en-AU"/>
              </w:rPr>
              <w:fldChar w:fldCharType="begin">
                <w:ffData>
                  <w:name w:val="Check1"/>
                  <w:enabled/>
                  <w:calcOnExit w:val="0"/>
                  <w:checkBox>
                    <w:sizeAuto/>
                    <w:default w:val="0"/>
                  </w:checkBox>
                </w:ffData>
              </w:fldChar>
            </w:r>
            <w:r w:rsidR="00AD7B23" w:rsidRPr="00935E0B">
              <w:rPr>
                <w:rStyle w:val="TrainingEval-Tickbox"/>
                <w:rFonts w:ascii="Helvetica" w:hAnsi="Helvetica"/>
                <w:lang w:val="en-AU"/>
              </w:rPr>
              <w:instrText xml:space="preserve"> FORMCHECKBOX </w:instrText>
            </w:r>
            <w:r w:rsidR="00AC6254">
              <w:rPr>
                <w:rStyle w:val="TrainingEval-Tickbox"/>
                <w:rFonts w:ascii="Helvetica" w:hAnsi="Helvetica"/>
                <w:lang w:val="en-AU"/>
              </w:rPr>
            </w:r>
            <w:r w:rsidR="00AC6254">
              <w:rPr>
                <w:rStyle w:val="TrainingEval-Tickbox"/>
                <w:rFonts w:ascii="Helvetica" w:hAnsi="Helvetica"/>
                <w:lang w:val="en-AU"/>
              </w:rPr>
              <w:fldChar w:fldCharType="separate"/>
            </w:r>
            <w:r w:rsidRPr="00935E0B">
              <w:rPr>
                <w:rStyle w:val="TrainingEval-Tickbox"/>
                <w:rFonts w:ascii="Helvetica" w:hAnsi="Helvetica"/>
                <w:lang w:val="en-AU"/>
              </w:rPr>
              <w:fldChar w:fldCharType="end"/>
            </w:r>
          </w:p>
        </w:tc>
      </w:tr>
      <w:tr w:rsidR="00AD7B23" w:rsidRPr="00935E0B" w:rsidTr="00AD7B23">
        <w:tc>
          <w:tcPr>
            <w:tcW w:w="606" w:type="dxa"/>
            <w:vAlign w:val="center"/>
          </w:tcPr>
          <w:p w:rsidR="00AD7B23" w:rsidRPr="00935E0B" w:rsidRDefault="00AD7B23" w:rsidP="00656CD3">
            <w:pPr>
              <w:pStyle w:val="TableText"/>
              <w:rPr>
                <w:noProof w:val="0"/>
              </w:rPr>
            </w:pPr>
            <w:r w:rsidRPr="00935E0B">
              <w:rPr>
                <w:noProof w:val="0"/>
              </w:rPr>
              <w:t>1.2</w:t>
            </w:r>
          </w:p>
        </w:tc>
        <w:tc>
          <w:tcPr>
            <w:tcW w:w="6642" w:type="dxa"/>
          </w:tcPr>
          <w:p w:rsidR="00AD7B23" w:rsidRPr="00935E0B" w:rsidRDefault="00DA70E7" w:rsidP="00656CD3">
            <w:pPr>
              <w:pStyle w:val="TableText"/>
              <w:rPr>
                <w:noProof w:val="0"/>
              </w:rPr>
            </w:pPr>
            <w:fldSimple w:instr=" REF  Criteria12  \* MERGEFORMAT ">
              <w:sdt>
                <w:sdtPr>
                  <w:rPr>
                    <w:noProof w:val="0"/>
                  </w:rPr>
                  <w:alias w:val="Criteria12"/>
                  <w:tag w:val="Criteria12"/>
                  <w:id w:val="1354078014"/>
                  <w:placeholder>
                    <w:docPart w:val="CDC8A1E3CF7B48659B535CAF720309B4"/>
                  </w:placeholder>
                </w:sdtPr>
                <w:sdtEndPr/>
                <w:sdtContent>
                  <w:r w:rsidRPr="00935E0B">
                    <w:rPr>
                      <w:noProof w:val="0"/>
                    </w:rPr>
                    <w:t xml:space="preserve">Identify operational risk </w:t>
                  </w:r>
                </w:sdtContent>
              </w:sdt>
            </w:fldSimple>
          </w:p>
        </w:tc>
        <w:tc>
          <w:tcPr>
            <w:tcW w:w="837" w:type="dxa"/>
            <w:vAlign w:val="center"/>
          </w:tcPr>
          <w:p w:rsidR="00AD7B23" w:rsidRPr="00935E0B" w:rsidRDefault="008862BB" w:rsidP="00EE3792">
            <w:pPr>
              <w:pStyle w:val="TrainingEval-Table"/>
              <w:spacing w:before="120" w:after="120" w:line="240" w:lineRule="auto"/>
              <w:rPr>
                <w:rStyle w:val="TrainingEval-Tickbox"/>
                <w:rFonts w:ascii="Helvetica" w:hAnsi="Helvetica"/>
                <w:lang w:val="en-AU"/>
              </w:rPr>
            </w:pPr>
            <w:r w:rsidRPr="00935E0B">
              <w:rPr>
                <w:rStyle w:val="TrainingEval-Tickbox"/>
                <w:rFonts w:ascii="Helvetica" w:hAnsi="Helvetica"/>
                <w:lang w:val="en-AU"/>
              </w:rPr>
              <w:fldChar w:fldCharType="begin">
                <w:ffData>
                  <w:name w:val="Check1"/>
                  <w:enabled/>
                  <w:calcOnExit w:val="0"/>
                  <w:checkBox>
                    <w:sizeAuto/>
                    <w:default w:val="0"/>
                  </w:checkBox>
                </w:ffData>
              </w:fldChar>
            </w:r>
            <w:r w:rsidR="00AD7B23" w:rsidRPr="00935E0B">
              <w:rPr>
                <w:rStyle w:val="TrainingEval-Tickbox"/>
                <w:rFonts w:ascii="Helvetica" w:hAnsi="Helvetica"/>
                <w:lang w:val="en-AU"/>
              </w:rPr>
              <w:instrText xml:space="preserve"> FORMCHECKBOX </w:instrText>
            </w:r>
            <w:r w:rsidR="00AC6254">
              <w:rPr>
                <w:rStyle w:val="TrainingEval-Tickbox"/>
                <w:rFonts w:ascii="Helvetica" w:hAnsi="Helvetica"/>
                <w:lang w:val="en-AU"/>
              </w:rPr>
            </w:r>
            <w:r w:rsidR="00AC6254">
              <w:rPr>
                <w:rStyle w:val="TrainingEval-Tickbox"/>
                <w:rFonts w:ascii="Helvetica" w:hAnsi="Helvetica"/>
                <w:lang w:val="en-AU"/>
              </w:rPr>
              <w:fldChar w:fldCharType="separate"/>
            </w:r>
            <w:r w:rsidRPr="00935E0B">
              <w:rPr>
                <w:rStyle w:val="TrainingEval-Tickbox"/>
                <w:rFonts w:ascii="Helvetica" w:hAnsi="Helvetica"/>
                <w:lang w:val="en-AU"/>
              </w:rPr>
              <w:fldChar w:fldCharType="end"/>
            </w:r>
          </w:p>
        </w:tc>
        <w:tc>
          <w:tcPr>
            <w:tcW w:w="896" w:type="dxa"/>
            <w:vAlign w:val="center"/>
          </w:tcPr>
          <w:p w:rsidR="00AD7B23" w:rsidRPr="00935E0B" w:rsidRDefault="008862BB" w:rsidP="00EE3792">
            <w:pPr>
              <w:pStyle w:val="TrainingEval-Table"/>
              <w:spacing w:before="120" w:after="120" w:line="240" w:lineRule="auto"/>
              <w:rPr>
                <w:rStyle w:val="TrainingEval-Tickbox"/>
                <w:rFonts w:ascii="Helvetica" w:hAnsi="Helvetica"/>
                <w:lang w:val="en-AU"/>
              </w:rPr>
            </w:pPr>
            <w:r w:rsidRPr="00935E0B">
              <w:rPr>
                <w:rStyle w:val="TrainingEval-Tickbox"/>
                <w:rFonts w:ascii="Helvetica" w:hAnsi="Helvetica"/>
                <w:lang w:val="en-AU"/>
              </w:rPr>
              <w:fldChar w:fldCharType="begin">
                <w:ffData>
                  <w:name w:val="Check1"/>
                  <w:enabled/>
                  <w:calcOnExit w:val="0"/>
                  <w:checkBox>
                    <w:sizeAuto/>
                    <w:default w:val="0"/>
                  </w:checkBox>
                </w:ffData>
              </w:fldChar>
            </w:r>
            <w:r w:rsidR="00AD7B23" w:rsidRPr="00935E0B">
              <w:rPr>
                <w:rStyle w:val="TrainingEval-Tickbox"/>
                <w:rFonts w:ascii="Helvetica" w:hAnsi="Helvetica"/>
                <w:lang w:val="en-AU"/>
              </w:rPr>
              <w:instrText xml:space="preserve"> FORMCHECKBOX </w:instrText>
            </w:r>
            <w:r w:rsidR="00AC6254">
              <w:rPr>
                <w:rStyle w:val="TrainingEval-Tickbox"/>
                <w:rFonts w:ascii="Helvetica" w:hAnsi="Helvetica"/>
                <w:lang w:val="en-AU"/>
              </w:rPr>
            </w:r>
            <w:r w:rsidR="00AC6254">
              <w:rPr>
                <w:rStyle w:val="TrainingEval-Tickbox"/>
                <w:rFonts w:ascii="Helvetica" w:hAnsi="Helvetica"/>
                <w:lang w:val="en-AU"/>
              </w:rPr>
              <w:fldChar w:fldCharType="separate"/>
            </w:r>
            <w:r w:rsidRPr="00935E0B">
              <w:rPr>
                <w:rStyle w:val="TrainingEval-Tickbox"/>
                <w:rFonts w:ascii="Helvetica" w:hAnsi="Helvetica"/>
                <w:lang w:val="en-AU"/>
              </w:rPr>
              <w:fldChar w:fldCharType="end"/>
            </w:r>
          </w:p>
        </w:tc>
      </w:tr>
      <w:tr w:rsidR="00AD7B23" w:rsidRPr="00935E0B" w:rsidTr="00AD7B23">
        <w:tc>
          <w:tcPr>
            <w:tcW w:w="606" w:type="dxa"/>
            <w:vAlign w:val="center"/>
          </w:tcPr>
          <w:p w:rsidR="00AD7B23" w:rsidRPr="00935E0B" w:rsidRDefault="00AD7B23" w:rsidP="00656CD3">
            <w:pPr>
              <w:pStyle w:val="TableText"/>
              <w:rPr>
                <w:noProof w:val="0"/>
              </w:rPr>
            </w:pPr>
            <w:r w:rsidRPr="00935E0B">
              <w:rPr>
                <w:noProof w:val="0"/>
              </w:rPr>
              <w:t>1.3</w:t>
            </w:r>
          </w:p>
        </w:tc>
        <w:tc>
          <w:tcPr>
            <w:tcW w:w="6642" w:type="dxa"/>
          </w:tcPr>
          <w:p w:rsidR="00AD7B23" w:rsidRPr="00935E0B" w:rsidRDefault="00DA70E7" w:rsidP="00656CD3">
            <w:pPr>
              <w:pStyle w:val="TableText"/>
              <w:rPr>
                <w:noProof w:val="0"/>
              </w:rPr>
            </w:pPr>
            <w:fldSimple w:instr=" REF  Criteria13  \* MERGEFORMAT ">
              <w:sdt>
                <w:sdtPr>
                  <w:rPr>
                    <w:noProof w:val="0"/>
                  </w:rPr>
                  <w:alias w:val="Criteria13"/>
                  <w:tag w:val="Criteria13"/>
                  <w:id w:val="-555009484"/>
                  <w:placeholder>
                    <w:docPart w:val="069D7058C77F406AA7D174408A2C1D31"/>
                  </w:placeholder>
                </w:sdtPr>
                <w:sdtEndPr/>
                <w:sdtContent>
                  <w:r w:rsidRPr="00935E0B">
                    <w:rPr>
                      <w:noProof w:val="0"/>
                    </w:rPr>
                    <w:t xml:space="preserve">Identify operational risk control procedures </w:t>
                  </w:r>
                </w:sdtContent>
              </w:sdt>
            </w:fldSimple>
          </w:p>
        </w:tc>
        <w:tc>
          <w:tcPr>
            <w:tcW w:w="837" w:type="dxa"/>
            <w:vAlign w:val="center"/>
          </w:tcPr>
          <w:p w:rsidR="00AD7B23" w:rsidRPr="00935E0B" w:rsidRDefault="008862BB" w:rsidP="00EE3792">
            <w:pPr>
              <w:pStyle w:val="TrainingEval-Table"/>
              <w:spacing w:before="120" w:after="120" w:line="240" w:lineRule="auto"/>
              <w:rPr>
                <w:rStyle w:val="TrainingEval-Tickbox"/>
                <w:rFonts w:ascii="Helvetica" w:hAnsi="Helvetica"/>
                <w:lang w:val="en-AU"/>
              </w:rPr>
            </w:pPr>
            <w:r w:rsidRPr="00935E0B">
              <w:rPr>
                <w:rStyle w:val="TrainingEval-Tickbox"/>
                <w:rFonts w:ascii="Helvetica" w:hAnsi="Helvetica"/>
                <w:lang w:val="en-AU"/>
              </w:rPr>
              <w:fldChar w:fldCharType="begin">
                <w:ffData>
                  <w:name w:val="Check1"/>
                  <w:enabled/>
                  <w:calcOnExit w:val="0"/>
                  <w:checkBox>
                    <w:sizeAuto/>
                    <w:default w:val="0"/>
                  </w:checkBox>
                </w:ffData>
              </w:fldChar>
            </w:r>
            <w:r w:rsidR="00AD7B23" w:rsidRPr="00935E0B">
              <w:rPr>
                <w:rStyle w:val="TrainingEval-Tickbox"/>
                <w:rFonts w:ascii="Helvetica" w:hAnsi="Helvetica"/>
                <w:lang w:val="en-AU"/>
              </w:rPr>
              <w:instrText xml:space="preserve"> FORMCHECKBOX </w:instrText>
            </w:r>
            <w:r w:rsidR="00AC6254">
              <w:rPr>
                <w:rStyle w:val="TrainingEval-Tickbox"/>
                <w:rFonts w:ascii="Helvetica" w:hAnsi="Helvetica"/>
                <w:lang w:val="en-AU"/>
              </w:rPr>
            </w:r>
            <w:r w:rsidR="00AC6254">
              <w:rPr>
                <w:rStyle w:val="TrainingEval-Tickbox"/>
                <w:rFonts w:ascii="Helvetica" w:hAnsi="Helvetica"/>
                <w:lang w:val="en-AU"/>
              </w:rPr>
              <w:fldChar w:fldCharType="separate"/>
            </w:r>
            <w:r w:rsidRPr="00935E0B">
              <w:rPr>
                <w:rStyle w:val="TrainingEval-Tickbox"/>
                <w:rFonts w:ascii="Helvetica" w:hAnsi="Helvetica"/>
                <w:lang w:val="en-AU"/>
              </w:rPr>
              <w:fldChar w:fldCharType="end"/>
            </w:r>
          </w:p>
        </w:tc>
        <w:tc>
          <w:tcPr>
            <w:tcW w:w="896" w:type="dxa"/>
            <w:vAlign w:val="center"/>
          </w:tcPr>
          <w:p w:rsidR="00AD7B23" w:rsidRPr="00935E0B" w:rsidRDefault="008862BB" w:rsidP="00EE3792">
            <w:pPr>
              <w:pStyle w:val="TrainingEval-Table"/>
              <w:spacing w:before="120" w:after="120" w:line="240" w:lineRule="auto"/>
              <w:rPr>
                <w:rStyle w:val="TrainingEval-Tickbox"/>
                <w:rFonts w:ascii="Helvetica" w:hAnsi="Helvetica"/>
                <w:lang w:val="en-AU"/>
              </w:rPr>
            </w:pPr>
            <w:r w:rsidRPr="00935E0B">
              <w:rPr>
                <w:rStyle w:val="TrainingEval-Tickbox"/>
                <w:rFonts w:ascii="Helvetica" w:hAnsi="Helvetica"/>
                <w:lang w:val="en-AU"/>
              </w:rPr>
              <w:fldChar w:fldCharType="begin">
                <w:ffData>
                  <w:name w:val="Check1"/>
                  <w:enabled/>
                  <w:calcOnExit w:val="0"/>
                  <w:checkBox>
                    <w:sizeAuto/>
                    <w:default w:val="0"/>
                  </w:checkBox>
                </w:ffData>
              </w:fldChar>
            </w:r>
            <w:r w:rsidR="00AD7B23" w:rsidRPr="00935E0B">
              <w:rPr>
                <w:rStyle w:val="TrainingEval-Tickbox"/>
                <w:rFonts w:ascii="Helvetica" w:hAnsi="Helvetica"/>
                <w:lang w:val="en-AU"/>
              </w:rPr>
              <w:instrText xml:space="preserve"> FORMCHECKBOX </w:instrText>
            </w:r>
            <w:r w:rsidR="00AC6254">
              <w:rPr>
                <w:rStyle w:val="TrainingEval-Tickbox"/>
                <w:rFonts w:ascii="Helvetica" w:hAnsi="Helvetica"/>
                <w:lang w:val="en-AU"/>
              </w:rPr>
            </w:r>
            <w:r w:rsidR="00AC6254">
              <w:rPr>
                <w:rStyle w:val="TrainingEval-Tickbox"/>
                <w:rFonts w:ascii="Helvetica" w:hAnsi="Helvetica"/>
                <w:lang w:val="en-AU"/>
              </w:rPr>
              <w:fldChar w:fldCharType="separate"/>
            </w:r>
            <w:r w:rsidRPr="00935E0B">
              <w:rPr>
                <w:rStyle w:val="TrainingEval-Tickbox"/>
                <w:rFonts w:ascii="Helvetica" w:hAnsi="Helvetica"/>
                <w:lang w:val="en-AU"/>
              </w:rPr>
              <w:fldChar w:fldCharType="end"/>
            </w:r>
          </w:p>
        </w:tc>
      </w:tr>
      <w:tr w:rsidR="00AD7B23" w:rsidRPr="00935E0B" w:rsidTr="00AD7B23">
        <w:tc>
          <w:tcPr>
            <w:tcW w:w="606" w:type="dxa"/>
            <w:vAlign w:val="center"/>
          </w:tcPr>
          <w:p w:rsidR="00AD7B23" w:rsidRPr="00935E0B" w:rsidRDefault="00AD7B23" w:rsidP="00656CD3">
            <w:pPr>
              <w:pStyle w:val="TableText"/>
              <w:rPr>
                <w:noProof w:val="0"/>
              </w:rPr>
            </w:pPr>
            <w:r w:rsidRPr="00935E0B">
              <w:rPr>
                <w:noProof w:val="0"/>
              </w:rPr>
              <w:t>1.4</w:t>
            </w:r>
          </w:p>
        </w:tc>
        <w:tc>
          <w:tcPr>
            <w:tcW w:w="6642" w:type="dxa"/>
          </w:tcPr>
          <w:p w:rsidR="00AD7B23" w:rsidRPr="00935E0B" w:rsidRDefault="00DA70E7" w:rsidP="00656CD3">
            <w:pPr>
              <w:pStyle w:val="TableText"/>
              <w:rPr>
                <w:noProof w:val="0"/>
              </w:rPr>
            </w:pPr>
            <w:fldSimple w:instr=" REF  Criteria14  \* MERGEFORMAT ">
              <w:sdt>
                <w:sdtPr>
                  <w:rPr>
                    <w:noProof w:val="0"/>
                  </w:rPr>
                  <w:alias w:val="Criteria14"/>
                  <w:tag w:val="Criteria14"/>
                  <w:id w:val="-1086463668"/>
                  <w:placeholder>
                    <w:docPart w:val="24F0A6F5AA17440FBEDCA7B5FA0E471E"/>
                  </w:placeholder>
                </w:sdtPr>
                <w:sdtEndPr/>
                <w:sdtContent>
                  <w:r w:rsidRPr="00935E0B">
                    <w:rPr>
                      <w:noProof w:val="0"/>
                    </w:rPr>
                    <w:t xml:space="preserve">Identify operational risk control procedures </w:t>
                  </w:r>
                </w:sdtContent>
              </w:sdt>
            </w:fldSimple>
          </w:p>
        </w:tc>
        <w:tc>
          <w:tcPr>
            <w:tcW w:w="837" w:type="dxa"/>
            <w:vAlign w:val="center"/>
          </w:tcPr>
          <w:p w:rsidR="00AD7B23" w:rsidRPr="00935E0B" w:rsidRDefault="008862BB" w:rsidP="00EE3792">
            <w:pPr>
              <w:pStyle w:val="TrainingEval-Table"/>
              <w:spacing w:before="120" w:after="120" w:line="240" w:lineRule="auto"/>
              <w:rPr>
                <w:rStyle w:val="TrainingEval-Tickbox"/>
                <w:rFonts w:ascii="Helvetica" w:hAnsi="Helvetica"/>
                <w:lang w:val="en-AU"/>
              </w:rPr>
            </w:pPr>
            <w:r w:rsidRPr="00935E0B">
              <w:rPr>
                <w:rStyle w:val="TrainingEval-Tickbox"/>
                <w:rFonts w:ascii="Helvetica" w:hAnsi="Helvetica"/>
                <w:lang w:val="en-AU"/>
              </w:rPr>
              <w:fldChar w:fldCharType="begin">
                <w:ffData>
                  <w:name w:val="Check1"/>
                  <w:enabled/>
                  <w:calcOnExit w:val="0"/>
                  <w:checkBox>
                    <w:sizeAuto/>
                    <w:default w:val="0"/>
                  </w:checkBox>
                </w:ffData>
              </w:fldChar>
            </w:r>
            <w:r w:rsidR="00AD7B23" w:rsidRPr="00935E0B">
              <w:rPr>
                <w:rStyle w:val="TrainingEval-Tickbox"/>
                <w:rFonts w:ascii="Helvetica" w:hAnsi="Helvetica"/>
                <w:lang w:val="en-AU"/>
              </w:rPr>
              <w:instrText xml:space="preserve"> FORMCHECKBOX </w:instrText>
            </w:r>
            <w:r w:rsidR="00AC6254">
              <w:rPr>
                <w:rStyle w:val="TrainingEval-Tickbox"/>
                <w:rFonts w:ascii="Helvetica" w:hAnsi="Helvetica"/>
                <w:lang w:val="en-AU"/>
              </w:rPr>
            </w:r>
            <w:r w:rsidR="00AC6254">
              <w:rPr>
                <w:rStyle w:val="TrainingEval-Tickbox"/>
                <w:rFonts w:ascii="Helvetica" w:hAnsi="Helvetica"/>
                <w:lang w:val="en-AU"/>
              </w:rPr>
              <w:fldChar w:fldCharType="separate"/>
            </w:r>
            <w:r w:rsidRPr="00935E0B">
              <w:rPr>
                <w:rStyle w:val="TrainingEval-Tickbox"/>
                <w:rFonts w:ascii="Helvetica" w:hAnsi="Helvetica"/>
                <w:lang w:val="en-AU"/>
              </w:rPr>
              <w:fldChar w:fldCharType="end"/>
            </w:r>
          </w:p>
        </w:tc>
        <w:tc>
          <w:tcPr>
            <w:tcW w:w="896" w:type="dxa"/>
            <w:vAlign w:val="center"/>
          </w:tcPr>
          <w:p w:rsidR="00AD7B23" w:rsidRPr="00935E0B" w:rsidRDefault="008862BB" w:rsidP="00EE3792">
            <w:pPr>
              <w:pStyle w:val="TrainingEval-Table"/>
              <w:spacing w:before="120" w:after="120" w:line="240" w:lineRule="auto"/>
              <w:rPr>
                <w:rStyle w:val="TrainingEval-Tickbox"/>
                <w:rFonts w:ascii="Helvetica" w:hAnsi="Helvetica"/>
                <w:lang w:val="en-AU"/>
              </w:rPr>
            </w:pPr>
            <w:r w:rsidRPr="00935E0B">
              <w:rPr>
                <w:rStyle w:val="TrainingEval-Tickbox"/>
                <w:rFonts w:ascii="Helvetica" w:hAnsi="Helvetica"/>
                <w:lang w:val="en-AU"/>
              </w:rPr>
              <w:fldChar w:fldCharType="begin">
                <w:ffData>
                  <w:name w:val="Check1"/>
                  <w:enabled/>
                  <w:calcOnExit w:val="0"/>
                  <w:checkBox>
                    <w:sizeAuto/>
                    <w:default w:val="0"/>
                  </w:checkBox>
                </w:ffData>
              </w:fldChar>
            </w:r>
            <w:r w:rsidR="00AD7B23" w:rsidRPr="00935E0B">
              <w:rPr>
                <w:rStyle w:val="TrainingEval-Tickbox"/>
                <w:rFonts w:ascii="Helvetica" w:hAnsi="Helvetica"/>
                <w:lang w:val="en-AU"/>
              </w:rPr>
              <w:instrText xml:space="preserve"> FORMCHECKBOX </w:instrText>
            </w:r>
            <w:r w:rsidR="00AC6254">
              <w:rPr>
                <w:rStyle w:val="TrainingEval-Tickbox"/>
                <w:rFonts w:ascii="Helvetica" w:hAnsi="Helvetica"/>
                <w:lang w:val="en-AU"/>
              </w:rPr>
            </w:r>
            <w:r w:rsidR="00AC6254">
              <w:rPr>
                <w:rStyle w:val="TrainingEval-Tickbox"/>
                <w:rFonts w:ascii="Helvetica" w:hAnsi="Helvetica"/>
                <w:lang w:val="en-AU"/>
              </w:rPr>
              <w:fldChar w:fldCharType="separate"/>
            </w:r>
            <w:r w:rsidRPr="00935E0B">
              <w:rPr>
                <w:rStyle w:val="TrainingEval-Tickbox"/>
                <w:rFonts w:ascii="Helvetica" w:hAnsi="Helvetica"/>
                <w:lang w:val="en-AU"/>
              </w:rPr>
              <w:fldChar w:fldCharType="end"/>
            </w:r>
          </w:p>
        </w:tc>
      </w:tr>
      <w:tr w:rsidR="00AD7B23" w:rsidRPr="00935E0B" w:rsidTr="00AD7B23">
        <w:tc>
          <w:tcPr>
            <w:tcW w:w="8981" w:type="dxa"/>
            <w:gridSpan w:val="4"/>
            <w:shd w:val="clear" w:color="auto" w:fill="E36C0A" w:themeFill="accent6" w:themeFillShade="BF"/>
            <w:vAlign w:val="center"/>
          </w:tcPr>
          <w:p w:rsidR="00AD7B23" w:rsidRPr="00935E0B" w:rsidRDefault="00AD7B23" w:rsidP="00656CD3">
            <w:pPr>
              <w:pStyle w:val="TableHeading"/>
              <w:rPr>
                <w:noProof w:val="0"/>
              </w:rPr>
            </w:pPr>
            <w:r w:rsidRPr="00935E0B">
              <w:rPr>
                <w:noProof w:val="0"/>
              </w:rPr>
              <w:t xml:space="preserve">Element 2: </w:t>
            </w:r>
            <w:fldSimple w:instr=" REF  Element2  \* MERGEFORMAT ">
              <w:sdt>
                <w:sdtPr>
                  <w:rPr>
                    <w:noProof w:val="0"/>
                  </w:rPr>
                  <w:alias w:val="Element2"/>
                  <w:tag w:val="Element2"/>
                  <w:id w:val="117965715"/>
                  <w:placeholder>
                    <w:docPart w:val="53EF6EA65C7340348D766829FBA79182"/>
                  </w:placeholder>
                </w:sdtPr>
                <w:sdtEndPr/>
                <w:sdtContent>
                  <w:r w:rsidR="00DA70E7" w:rsidRPr="00935E0B">
                    <w:rPr>
                      <w:noProof w:val="0"/>
                    </w:rPr>
                    <w:t>Prepare risk management strategies</w:t>
                  </w:r>
                </w:sdtContent>
              </w:sdt>
            </w:fldSimple>
          </w:p>
        </w:tc>
      </w:tr>
      <w:tr w:rsidR="00AD7B23" w:rsidRPr="00935E0B" w:rsidTr="00AD7B23">
        <w:tc>
          <w:tcPr>
            <w:tcW w:w="606" w:type="dxa"/>
            <w:vAlign w:val="center"/>
          </w:tcPr>
          <w:p w:rsidR="00AD7B23" w:rsidRPr="00935E0B" w:rsidRDefault="00AD7B23" w:rsidP="00656CD3">
            <w:pPr>
              <w:pStyle w:val="TableText"/>
              <w:rPr>
                <w:noProof w:val="0"/>
              </w:rPr>
            </w:pPr>
            <w:r w:rsidRPr="00935E0B">
              <w:rPr>
                <w:noProof w:val="0"/>
              </w:rPr>
              <w:t>2.1</w:t>
            </w:r>
          </w:p>
        </w:tc>
        <w:tc>
          <w:tcPr>
            <w:tcW w:w="6642" w:type="dxa"/>
          </w:tcPr>
          <w:p w:rsidR="00AD7B23" w:rsidRPr="00935E0B" w:rsidRDefault="00DA70E7" w:rsidP="00656CD3">
            <w:pPr>
              <w:pStyle w:val="TableText"/>
              <w:rPr>
                <w:noProof w:val="0"/>
              </w:rPr>
            </w:pPr>
            <w:fldSimple w:instr=" REF  Criteria21  \* MERGEFORMAT ">
              <w:sdt>
                <w:sdtPr>
                  <w:rPr>
                    <w:noProof w:val="0"/>
                  </w:rPr>
                  <w:alias w:val="Criteria21"/>
                  <w:tag w:val="Criteria21"/>
                  <w:id w:val="1976259175"/>
                  <w:placeholder>
                    <w:docPart w:val="27A1902000E047A6B204302FD8F91149"/>
                  </w:placeholder>
                </w:sdtPr>
                <w:sdtEndPr/>
                <w:sdtContent>
                  <w:r w:rsidRPr="00935E0B">
                    <w:rPr>
                      <w:noProof w:val="0"/>
                    </w:rPr>
                    <w:t>Develop written operational risk management policy</w:t>
                  </w:r>
                </w:sdtContent>
              </w:sdt>
            </w:fldSimple>
          </w:p>
        </w:tc>
        <w:tc>
          <w:tcPr>
            <w:tcW w:w="837" w:type="dxa"/>
            <w:vAlign w:val="center"/>
          </w:tcPr>
          <w:p w:rsidR="00AD7B23" w:rsidRPr="00935E0B" w:rsidRDefault="008862BB" w:rsidP="00EE3792">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c>
          <w:tcPr>
            <w:tcW w:w="896" w:type="dxa"/>
            <w:vAlign w:val="center"/>
          </w:tcPr>
          <w:p w:rsidR="00AD7B23" w:rsidRPr="00935E0B" w:rsidRDefault="008862BB" w:rsidP="00EE3792">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r>
      <w:tr w:rsidR="00AD7B23" w:rsidRPr="00935E0B" w:rsidTr="00AD7B23">
        <w:tc>
          <w:tcPr>
            <w:tcW w:w="606" w:type="dxa"/>
            <w:vAlign w:val="center"/>
          </w:tcPr>
          <w:p w:rsidR="00AD7B23" w:rsidRPr="00935E0B" w:rsidRDefault="00AD7B23" w:rsidP="00656CD3">
            <w:pPr>
              <w:pStyle w:val="TableText"/>
              <w:rPr>
                <w:noProof w:val="0"/>
              </w:rPr>
            </w:pPr>
            <w:r w:rsidRPr="00935E0B">
              <w:rPr>
                <w:noProof w:val="0"/>
              </w:rPr>
              <w:t>2.2</w:t>
            </w:r>
          </w:p>
        </w:tc>
        <w:tc>
          <w:tcPr>
            <w:tcW w:w="6642" w:type="dxa"/>
          </w:tcPr>
          <w:p w:rsidR="00AD7B23" w:rsidRPr="00935E0B" w:rsidRDefault="00DA70E7" w:rsidP="00656CD3">
            <w:pPr>
              <w:pStyle w:val="TableText"/>
              <w:rPr>
                <w:noProof w:val="0"/>
              </w:rPr>
            </w:pPr>
            <w:fldSimple w:instr=" REF  Criteria22  \* MERGEFORMAT ">
              <w:sdt>
                <w:sdtPr>
                  <w:rPr>
                    <w:noProof w:val="0"/>
                  </w:rPr>
                  <w:alias w:val="Criteria2.2"/>
                  <w:tag w:val="Criteria2.2"/>
                  <w:id w:val="1614783737"/>
                  <w:placeholder>
                    <w:docPart w:val="E15932234F354991A4BF46BEBF11A5E1"/>
                  </w:placeholder>
                </w:sdtPr>
                <w:sdtEndPr/>
                <w:sdtContent>
                  <w:r w:rsidRPr="00935E0B">
                    <w:rPr>
                      <w:noProof w:val="0"/>
                    </w:rPr>
                    <w:t xml:space="preserve">Develop written operational risk management plans </w:t>
                  </w:r>
                </w:sdtContent>
              </w:sdt>
            </w:fldSimple>
          </w:p>
        </w:tc>
        <w:tc>
          <w:tcPr>
            <w:tcW w:w="837" w:type="dxa"/>
            <w:vAlign w:val="center"/>
          </w:tcPr>
          <w:p w:rsidR="00AD7B23" w:rsidRPr="00935E0B" w:rsidRDefault="008862BB" w:rsidP="00EE3792">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c>
          <w:tcPr>
            <w:tcW w:w="896" w:type="dxa"/>
            <w:vAlign w:val="center"/>
          </w:tcPr>
          <w:p w:rsidR="00AD7B23" w:rsidRPr="00935E0B" w:rsidRDefault="008862BB" w:rsidP="00EE3792">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r>
      <w:tr w:rsidR="00AD7B23" w:rsidRPr="00935E0B" w:rsidTr="00AD7B23">
        <w:tc>
          <w:tcPr>
            <w:tcW w:w="606" w:type="dxa"/>
            <w:vAlign w:val="center"/>
          </w:tcPr>
          <w:p w:rsidR="00AD7B23" w:rsidRPr="00935E0B" w:rsidRDefault="00AD7B23" w:rsidP="00656CD3">
            <w:pPr>
              <w:pStyle w:val="TableText"/>
              <w:rPr>
                <w:noProof w:val="0"/>
              </w:rPr>
            </w:pPr>
            <w:r w:rsidRPr="00935E0B">
              <w:rPr>
                <w:noProof w:val="0"/>
              </w:rPr>
              <w:t>2.3</w:t>
            </w:r>
          </w:p>
        </w:tc>
        <w:tc>
          <w:tcPr>
            <w:tcW w:w="6642" w:type="dxa"/>
          </w:tcPr>
          <w:p w:rsidR="00AD7B23" w:rsidRPr="00935E0B" w:rsidRDefault="00DA70E7" w:rsidP="00656CD3">
            <w:pPr>
              <w:pStyle w:val="TableText"/>
              <w:rPr>
                <w:noProof w:val="0"/>
              </w:rPr>
            </w:pPr>
            <w:fldSimple w:instr=" REF  Criteria23  \* MERGEFORMAT ">
              <w:sdt>
                <w:sdtPr>
                  <w:rPr>
                    <w:noProof w:val="0"/>
                  </w:rPr>
                  <w:alias w:val="Criteria23"/>
                  <w:tag w:val="Criteria23"/>
                  <w:id w:val="1033300542"/>
                  <w:placeholder>
                    <w:docPart w:val="36BF8AD5392F488C940F437589522DC4"/>
                  </w:placeholder>
                </w:sdtPr>
                <w:sdtEndPr/>
                <w:sdtContent>
                  <w:r w:rsidRPr="00935E0B">
                    <w:rPr>
                      <w:noProof w:val="0"/>
                    </w:rPr>
                    <w:t xml:space="preserve">Develop written operational contingency plans </w:t>
                  </w:r>
                </w:sdtContent>
              </w:sdt>
            </w:fldSimple>
          </w:p>
        </w:tc>
        <w:tc>
          <w:tcPr>
            <w:tcW w:w="837" w:type="dxa"/>
            <w:vAlign w:val="center"/>
          </w:tcPr>
          <w:p w:rsidR="00AD7B23" w:rsidRPr="00935E0B" w:rsidRDefault="008862BB" w:rsidP="00EE3792">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c>
          <w:tcPr>
            <w:tcW w:w="896" w:type="dxa"/>
            <w:vAlign w:val="center"/>
          </w:tcPr>
          <w:p w:rsidR="00AD7B23" w:rsidRPr="00935E0B" w:rsidRDefault="008862BB" w:rsidP="00EE3792">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r>
      <w:tr w:rsidR="00AD7B23" w:rsidRPr="00935E0B" w:rsidTr="00AD7B23">
        <w:tc>
          <w:tcPr>
            <w:tcW w:w="8981" w:type="dxa"/>
            <w:gridSpan w:val="4"/>
            <w:shd w:val="clear" w:color="auto" w:fill="E36C0A" w:themeFill="accent6" w:themeFillShade="BF"/>
            <w:vAlign w:val="center"/>
          </w:tcPr>
          <w:p w:rsidR="00AD7B23" w:rsidRPr="00935E0B" w:rsidRDefault="00AD7B23" w:rsidP="00EE3792">
            <w:pPr>
              <w:pStyle w:val="TableHeading"/>
              <w:rPr>
                <w:noProof w:val="0"/>
              </w:rPr>
            </w:pPr>
            <w:r w:rsidRPr="00935E0B">
              <w:rPr>
                <w:rFonts w:cs="Helvetica"/>
                <w:noProof w:val="0"/>
              </w:rPr>
              <w:t xml:space="preserve">Element 3: </w:t>
            </w:r>
            <w:fldSimple w:instr=" REF  Element3  \* MERGEFORMAT ">
              <w:r w:rsidR="00DA70E7" w:rsidRPr="00935E0B">
                <w:rPr>
                  <w:noProof w:val="0"/>
                </w:rPr>
                <w:t xml:space="preserve">: </w:t>
              </w:r>
              <w:sdt>
                <w:sdtPr>
                  <w:rPr>
                    <w:noProof w:val="0"/>
                  </w:rPr>
                  <w:alias w:val="Element3"/>
                  <w:tag w:val="Element3"/>
                  <w:id w:val="599302881"/>
                  <w:placeholder>
                    <w:docPart w:val="3D27DA860AD447679B55D803E050A78B"/>
                  </w:placeholder>
                </w:sdtPr>
                <w:sdtEndPr/>
                <w:sdtContent>
                  <w:r w:rsidR="00DA70E7" w:rsidRPr="00935E0B">
                    <w:rPr>
                      <w:noProof w:val="0"/>
                    </w:rPr>
                    <w:t>Communicate risk management strategies</w:t>
                  </w:r>
                </w:sdtContent>
              </w:sdt>
            </w:fldSimple>
          </w:p>
        </w:tc>
      </w:tr>
      <w:tr w:rsidR="00AD7B23" w:rsidRPr="00935E0B" w:rsidTr="00AD7B23">
        <w:tc>
          <w:tcPr>
            <w:tcW w:w="606" w:type="dxa"/>
            <w:vAlign w:val="center"/>
          </w:tcPr>
          <w:p w:rsidR="00AD7B23" w:rsidRPr="00935E0B" w:rsidRDefault="00AD7B23" w:rsidP="00656CD3">
            <w:pPr>
              <w:pStyle w:val="TableText"/>
              <w:rPr>
                <w:noProof w:val="0"/>
              </w:rPr>
            </w:pPr>
            <w:r w:rsidRPr="00935E0B">
              <w:rPr>
                <w:noProof w:val="0"/>
              </w:rPr>
              <w:t>3.1</w:t>
            </w:r>
          </w:p>
        </w:tc>
        <w:tc>
          <w:tcPr>
            <w:tcW w:w="6642" w:type="dxa"/>
          </w:tcPr>
          <w:p w:rsidR="00AD7B23" w:rsidRPr="00935E0B" w:rsidRDefault="00DA70E7" w:rsidP="00656CD3">
            <w:pPr>
              <w:pStyle w:val="TableText"/>
              <w:rPr>
                <w:noProof w:val="0"/>
              </w:rPr>
            </w:pPr>
            <w:fldSimple w:instr=" REF  Criteria31  \* MERGEFORMAT ">
              <w:sdt>
                <w:sdtPr>
                  <w:rPr>
                    <w:noProof w:val="0"/>
                  </w:rPr>
                  <w:alias w:val="Criteria31"/>
                  <w:tag w:val="Criteria31"/>
                  <w:id w:val="-738710895"/>
                  <w:placeholder>
                    <w:docPart w:val="798697ADF1CE439485E0676AF701D0EA"/>
                  </w:placeholder>
                </w:sdtPr>
                <w:sdtEndPr/>
                <w:sdtContent>
                  <w:r w:rsidRPr="00935E0B">
                    <w:rPr>
                      <w:noProof w:val="0"/>
                    </w:rPr>
                    <w:t>Inform staff of operational risk management and contingency plans</w:t>
                  </w:r>
                </w:sdtContent>
              </w:sdt>
            </w:fldSimple>
          </w:p>
        </w:tc>
        <w:tc>
          <w:tcPr>
            <w:tcW w:w="837" w:type="dxa"/>
            <w:vAlign w:val="center"/>
          </w:tcPr>
          <w:p w:rsidR="00AD7B23" w:rsidRPr="00935E0B" w:rsidRDefault="008862BB" w:rsidP="00EE3792">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c>
          <w:tcPr>
            <w:tcW w:w="896" w:type="dxa"/>
            <w:vAlign w:val="center"/>
          </w:tcPr>
          <w:p w:rsidR="00AD7B23" w:rsidRPr="00935E0B" w:rsidRDefault="008862BB" w:rsidP="00EE3792">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r>
      <w:tr w:rsidR="00AD7B23" w:rsidRPr="00935E0B" w:rsidTr="00AD7B23">
        <w:tc>
          <w:tcPr>
            <w:tcW w:w="606" w:type="dxa"/>
            <w:vAlign w:val="center"/>
          </w:tcPr>
          <w:p w:rsidR="00AD7B23" w:rsidRPr="00935E0B" w:rsidRDefault="00AD7B23" w:rsidP="00656CD3">
            <w:pPr>
              <w:pStyle w:val="TableText"/>
              <w:rPr>
                <w:noProof w:val="0"/>
              </w:rPr>
            </w:pPr>
            <w:r w:rsidRPr="00935E0B">
              <w:rPr>
                <w:noProof w:val="0"/>
              </w:rPr>
              <w:t>3.2</w:t>
            </w:r>
          </w:p>
        </w:tc>
        <w:tc>
          <w:tcPr>
            <w:tcW w:w="6642" w:type="dxa"/>
          </w:tcPr>
          <w:p w:rsidR="00AD7B23" w:rsidRPr="00935E0B" w:rsidRDefault="00DA70E7" w:rsidP="00656CD3">
            <w:pPr>
              <w:pStyle w:val="TableText"/>
              <w:rPr>
                <w:noProof w:val="0"/>
              </w:rPr>
            </w:pPr>
            <w:fldSimple w:instr=" REF  Criteria32  \* MERGEFORMAT ">
              <w:sdt>
                <w:sdtPr>
                  <w:rPr>
                    <w:noProof w:val="0"/>
                  </w:rPr>
                  <w:alias w:val="Criteria32"/>
                  <w:tag w:val="Criteria32"/>
                  <w:id w:val="863644457"/>
                  <w:placeholder>
                    <w:docPart w:val="3E8D3F033148484EBAEC5405F371FA55"/>
                  </w:placeholder>
                </w:sdtPr>
                <w:sdtEndPr/>
                <w:sdtContent>
                  <w:r w:rsidRPr="00935E0B">
                    <w:rPr>
                      <w:noProof w:val="0"/>
                    </w:rPr>
                    <w:t>Conduct staff training</w:t>
                  </w:r>
                </w:sdtContent>
              </w:sdt>
            </w:fldSimple>
          </w:p>
        </w:tc>
        <w:tc>
          <w:tcPr>
            <w:tcW w:w="837" w:type="dxa"/>
            <w:vAlign w:val="center"/>
          </w:tcPr>
          <w:p w:rsidR="00AD7B23" w:rsidRPr="00935E0B" w:rsidRDefault="008862BB" w:rsidP="00EE3792">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c>
          <w:tcPr>
            <w:tcW w:w="896" w:type="dxa"/>
            <w:vAlign w:val="center"/>
          </w:tcPr>
          <w:p w:rsidR="00AD7B23" w:rsidRPr="00935E0B" w:rsidRDefault="008862BB" w:rsidP="00EE3792">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r>
      <w:tr w:rsidR="00AD7B23" w:rsidRPr="00935E0B" w:rsidTr="00AD7B23">
        <w:tc>
          <w:tcPr>
            <w:tcW w:w="606" w:type="dxa"/>
            <w:vAlign w:val="center"/>
          </w:tcPr>
          <w:p w:rsidR="00AD7B23" w:rsidRPr="00935E0B" w:rsidRDefault="00AD7B23" w:rsidP="00656CD3">
            <w:pPr>
              <w:pStyle w:val="TableText"/>
              <w:rPr>
                <w:noProof w:val="0"/>
              </w:rPr>
            </w:pPr>
            <w:r w:rsidRPr="00935E0B">
              <w:rPr>
                <w:noProof w:val="0"/>
              </w:rPr>
              <w:t>3.3</w:t>
            </w:r>
          </w:p>
        </w:tc>
        <w:tc>
          <w:tcPr>
            <w:tcW w:w="6642" w:type="dxa"/>
          </w:tcPr>
          <w:p w:rsidR="00AD7B23" w:rsidRPr="00935E0B" w:rsidRDefault="00DA70E7" w:rsidP="00656CD3">
            <w:pPr>
              <w:pStyle w:val="TableText"/>
              <w:rPr>
                <w:noProof w:val="0"/>
              </w:rPr>
            </w:pPr>
            <w:fldSimple w:instr=" REF  Criteria33  \* MERGEFORMAT ">
              <w:sdt>
                <w:sdtPr>
                  <w:rPr>
                    <w:noProof w:val="0"/>
                  </w:rPr>
                  <w:alias w:val="Criteria33"/>
                  <w:tag w:val="Criteria33"/>
                  <w:id w:val="-1373529368"/>
                  <w:placeholder>
                    <w:docPart w:val="28BC01D70C0946708062BFBC9EB87371"/>
                  </w:placeholder>
                </w:sdtPr>
                <w:sdtEndPr/>
                <w:sdtContent>
                  <w:r w:rsidRPr="00935E0B">
                    <w:rPr>
                      <w:noProof w:val="0"/>
                    </w:rPr>
                    <w:t>Prepare resources to inform customers of operational risk management plans and operational contingency plans</w:t>
                  </w:r>
                </w:sdtContent>
              </w:sdt>
            </w:fldSimple>
          </w:p>
        </w:tc>
        <w:tc>
          <w:tcPr>
            <w:tcW w:w="837" w:type="dxa"/>
            <w:vAlign w:val="center"/>
          </w:tcPr>
          <w:p w:rsidR="00AD7B23" w:rsidRPr="00935E0B" w:rsidRDefault="008862BB" w:rsidP="00EE3792">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c>
          <w:tcPr>
            <w:tcW w:w="896" w:type="dxa"/>
            <w:vAlign w:val="center"/>
          </w:tcPr>
          <w:p w:rsidR="00AD7B23" w:rsidRPr="00935E0B" w:rsidRDefault="008862BB" w:rsidP="00EE3792">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r>
      <w:tr w:rsidR="00AD7B23" w:rsidRPr="00935E0B" w:rsidTr="00AD7B23">
        <w:tc>
          <w:tcPr>
            <w:tcW w:w="8981" w:type="dxa"/>
            <w:gridSpan w:val="4"/>
            <w:shd w:val="clear" w:color="auto" w:fill="E36C0A" w:themeFill="accent6" w:themeFillShade="BF"/>
            <w:vAlign w:val="center"/>
          </w:tcPr>
          <w:p w:rsidR="00DA70E7" w:rsidRPr="00935E0B" w:rsidRDefault="00AD7B23" w:rsidP="00DA70E7">
            <w:pPr>
              <w:pStyle w:val="TableHeading"/>
              <w:rPr>
                <w:noProof w:val="0"/>
              </w:rPr>
            </w:pPr>
            <w:r w:rsidRPr="00935E0B">
              <w:rPr>
                <w:rFonts w:cs="Helvetica"/>
                <w:noProof w:val="0"/>
              </w:rPr>
              <w:t xml:space="preserve">Element 4: </w:t>
            </w:r>
            <w:r w:rsidR="008862BB" w:rsidRPr="00935E0B">
              <w:rPr>
                <w:noProof w:val="0"/>
              </w:rPr>
              <w:fldChar w:fldCharType="begin"/>
            </w:r>
            <w:r w:rsidR="003F035F" w:rsidRPr="00935E0B">
              <w:rPr>
                <w:noProof w:val="0"/>
              </w:rPr>
              <w:instrText xml:space="preserve"> REF  Element4  \* MERGEFORMAT </w:instrText>
            </w:r>
            <w:r w:rsidR="008862BB" w:rsidRPr="00935E0B">
              <w:rPr>
                <w:noProof w:val="0"/>
              </w:rPr>
              <w:fldChar w:fldCharType="separate"/>
            </w:r>
            <w:sdt>
              <w:sdtPr>
                <w:rPr>
                  <w:rFonts w:cs="Helvetica"/>
                  <w:noProof w:val="0"/>
                </w:rPr>
                <w:alias w:val="Element4"/>
                <w:tag w:val="Element4"/>
                <w:id w:val="1831635493"/>
                <w:placeholder>
                  <w:docPart w:val="E51A121EBC0143BDB6EE425DA23EEC94"/>
                </w:placeholder>
              </w:sdtPr>
              <w:sdtEndPr/>
              <w:sdtContent>
                <w:r w:rsidR="00DA70E7" w:rsidRPr="00DA70E7">
                  <w:rPr>
                    <w:rFonts w:cs="Helvetica"/>
                    <w:noProof w:val="0"/>
                  </w:rPr>
                  <w:t>Implement risk management strategies</w:t>
                </w:r>
              </w:sdtContent>
            </w:sdt>
          </w:p>
          <w:p w:rsidR="00AD7B23" w:rsidRPr="00935E0B" w:rsidRDefault="008862BB" w:rsidP="002F5CE0">
            <w:pPr>
              <w:pStyle w:val="TableHeading"/>
              <w:rPr>
                <w:rFonts w:cs="Helvetica"/>
                <w:noProof w:val="0"/>
              </w:rPr>
            </w:pPr>
            <w:r w:rsidRPr="00935E0B">
              <w:rPr>
                <w:rFonts w:cs="Helvetica"/>
                <w:noProof w:val="0"/>
              </w:rPr>
              <w:fldChar w:fldCharType="end"/>
            </w:r>
          </w:p>
        </w:tc>
      </w:tr>
      <w:tr w:rsidR="00AD7B23" w:rsidRPr="00935E0B" w:rsidTr="00AD7B23">
        <w:tc>
          <w:tcPr>
            <w:tcW w:w="606" w:type="dxa"/>
            <w:vAlign w:val="center"/>
          </w:tcPr>
          <w:p w:rsidR="00AD7B23" w:rsidRPr="00935E0B" w:rsidRDefault="00AD7B23" w:rsidP="00355A5D">
            <w:pPr>
              <w:pStyle w:val="TableText"/>
              <w:rPr>
                <w:noProof w:val="0"/>
              </w:rPr>
            </w:pPr>
            <w:r w:rsidRPr="00935E0B">
              <w:rPr>
                <w:noProof w:val="0"/>
              </w:rPr>
              <w:t>4.1</w:t>
            </w:r>
          </w:p>
        </w:tc>
        <w:tc>
          <w:tcPr>
            <w:tcW w:w="6642" w:type="dxa"/>
          </w:tcPr>
          <w:p w:rsidR="00AD7B23" w:rsidRPr="00935E0B" w:rsidRDefault="00DA70E7" w:rsidP="00355A5D">
            <w:pPr>
              <w:pStyle w:val="TableText"/>
              <w:rPr>
                <w:rFonts w:cs="Helvetica"/>
                <w:noProof w:val="0"/>
              </w:rPr>
            </w:pPr>
            <w:fldSimple w:instr=" REF  Criteria41  \* MERGEFORMAT ">
              <w:sdt>
                <w:sdtPr>
                  <w:rPr>
                    <w:noProof w:val="0"/>
                  </w:rPr>
                  <w:alias w:val="Criteria41"/>
                  <w:tag w:val="Criteria41"/>
                  <w:id w:val="-666088044"/>
                  <w:placeholder>
                    <w:docPart w:val="19E8C03268A54FBD87EDB0E3763B08FE"/>
                  </w:placeholder>
                </w:sdtPr>
                <w:sdtEndPr/>
                <w:sdtContent>
                  <w:r w:rsidRPr="00935E0B">
                    <w:rPr>
                      <w:noProof w:val="0"/>
                    </w:rPr>
                    <w:t xml:space="preserve">Plan for the introduction of written risk management plans </w:t>
                  </w:r>
                </w:sdtContent>
              </w:sdt>
            </w:fldSimple>
          </w:p>
        </w:tc>
        <w:tc>
          <w:tcPr>
            <w:tcW w:w="837" w:type="dxa"/>
            <w:vAlign w:val="center"/>
          </w:tcPr>
          <w:p w:rsidR="00AD7B23" w:rsidRPr="00935E0B" w:rsidRDefault="008862BB" w:rsidP="00355A5D">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c>
          <w:tcPr>
            <w:tcW w:w="896" w:type="dxa"/>
            <w:vAlign w:val="center"/>
          </w:tcPr>
          <w:p w:rsidR="00AD7B23" w:rsidRPr="00935E0B" w:rsidRDefault="008862BB" w:rsidP="00355A5D">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r>
      <w:tr w:rsidR="00AD7B23" w:rsidRPr="00935E0B" w:rsidTr="00AD7B23">
        <w:tc>
          <w:tcPr>
            <w:tcW w:w="606" w:type="dxa"/>
            <w:vAlign w:val="center"/>
          </w:tcPr>
          <w:p w:rsidR="00AD7B23" w:rsidRPr="00935E0B" w:rsidRDefault="00AD7B23" w:rsidP="00355A5D">
            <w:pPr>
              <w:pStyle w:val="TableText"/>
              <w:rPr>
                <w:noProof w:val="0"/>
              </w:rPr>
            </w:pPr>
            <w:r w:rsidRPr="00935E0B">
              <w:rPr>
                <w:noProof w:val="0"/>
              </w:rPr>
              <w:t>4.2</w:t>
            </w:r>
          </w:p>
        </w:tc>
        <w:tc>
          <w:tcPr>
            <w:tcW w:w="6642" w:type="dxa"/>
          </w:tcPr>
          <w:p w:rsidR="00AD7B23" w:rsidRPr="00935E0B" w:rsidRDefault="00DA70E7" w:rsidP="00355A5D">
            <w:pPr>
              <w:pStyle w:val="TableText"/>
              <w:rPr>
                <w:rFonts w:cs="Helvetica"/>
                <w:noProof w:val="0"/>
              </w:rPr>
            </w:pPr>
            <w:fldSimple w:instr=" REF  Criteria42  \* MERGEFORMAT ">
              <w:sdt>
                <w:sdtPr>
                  <w:rPr>
                    <w:noProof w:val="0"/>
                  </w:rPr>
                  <w:alias w:val="Criteria42"/>
                  <w:tag w:val="Criteria42"/>
                  <w:id w:val="-1120065238"/>
                  <w:placeholder>
                    <w:docPart w:val="5B03AF9071C440349D04921024B67E0A"/>
                  </w:placeholder>
                </w:sdtPr>
                <w:sdtEndPr/>
                <w:sdtContent>
                  <w:r w:rsidRPr="00935E0B">
                    <w:rPr>
                      <w:noProof w:val="0"/>
                    </w:rPr>
                    <w:t xml:space="preserve">Implement risk management plans as written </w:t>
                  </w:r>
                </w:sdtContent>
              </w:sdt>
            </w:fldSimple>
          </w:p>
        </w:tc>
        <w:tc>
          <w:tcPr>
            <w:tcW w:w="837" w:type="dxa"/>
            <w:vAlign w:val="center"/>
          </w:tcPr>
          <w:p w:rsidR="00AD7B23" w:rsidRPr="00935E0B" w:rsidRDefault="008862BB" w:rsidP="00355A5D">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c>
          <w:tcPr>
            <w:tcW w:w="896" w:type="dxa"/>
            <w:vAlign w:val="center"/>
          </w:tcPr>
          <w:p w:rsidR="00AD7B23" w:rsidRPr="00935E0B" w:rsidRDefault="008862BB" w:rsidP="00355A5D">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r>
      <w:tr w:rsidR="00AD7B23" w:rsidRPr="00935E0B" w:rsidTr="00AD7B23">
        <w:tc>
          <w:tcPr>
            <w:tcW w:w="8981" w:type="dxa"/>
            <w:gridSpan w:val="4"/>
            <w:shd w:val="clear" w:color="auto" w:fill="E36C0A" w:themeFill="accent6" w:themeFillShade="BF"/>
            <w:vAlign w:val="center"/>
          </w:tcPr>
          <w:p w:rsidR="00AD7B23" w:rsidRPr="00935E0B" w:rsidRDefault="00AD7B23" w:rsidP="005402B7">
            <w:pPr>
              <w:pStyle w:val="TableHeading"/>
              <w:keepNext/>
              <w:rPr>
                <w:rStyle w:val="TrainingEval-Tickbox"/>
                <w:rFonts w:ascii="Helvetica" w:hAnsi="Helvetica" w:cs="Calibri"/>
                <w:noProof w:val="0"/>
                <w:sz w:val="20"/>
              </w:rPr>
            </w:pPr>
            <w:r w:rsidRPr="00935E0B">
              <w:rPr>
                <w:noProof w:val="0"/>
              </w:rPr>
              <w:t xml:space="preserve">Element 5: </w:t>
            </w:r>
            <w:fldSimple w:instr=" REF  Element5  \* MERGEFORMAT ">
              <w:sdt>
                <w:sdtPr>
                  <w:rPr>
                    <w:noProof w:val="0"/>
                  </w:rPr>
                  <w:alias w:val="Element5"/>
                  <w:tag w:val="Element5"/>
                  <w:id w:val="-1249036537"/>
                  <w:placeholder>
                    <w:docPart w:val="E2F288B9BFA04C61BED3D5A08A1B4A6B"/>
                  </w:placeholder>
                </w:sdtPr>
                <w:sdtEndPr/>
                <w:sdtContent>
                  <w:r w:rsidR="00DA70E7" w:rsidRPr="00935E0B">
                    <w:rPr>
                      <w:noProof w:val="0"/>
                    </w:rPr>
                    <w:t>Manage on-going risk exposure</w:t>
                  </w:r>
                </w:sdtContent>
              </w:sdt>
            </w:fldSimple>
          </w:p>
        </w:tc>
      </w:tr>
      <w:tr w:rsidR="00AD7B23" w:rsidRPr="00935E0B" w:rsidTr="00AD7B23">
        <w:tc>
          <w:tcPr>
            <w:tcW w:w="606" w:type="dxa"/>
            <w:vAlign w:val="center"/>
          </w:tcPr>
          <w:p w:rsidR="00AD7B23" w:rsidRPr="00935E0B" w:rsidRDefault="00AD7B23" w:rsidP="005402B7">
            <w:pPr>
              <w:pStyle w:val="TableText"/>
              <w:keepNext/>
              <w:rPr>
                <w:noProof w:val="0"/>
              </w:rPr>
            </w:pPr>
            <w:r w:rsidRPr="00935E0B">
              <w:rPr>
                <w:noProof w:val="0"/>
              </w:rPr>
              <w:t>5.1</w:t>
            </w:r>
          </w:p>
        </w:tc>
        <w:tc>
          <w:tcPr>
            <w:tcW w:w="6642" w:type="dxa"/>
          </w:tcPr>
          <w:p w:rsidR="00AD7B23" w:rsidRPr="00935E0B" w:rsidRDefault="00DA70E7" w:rsidP="005402B7">
            <w:pPr>
              <w:pStyle w:val="TableText"/>
              <w:keepNext/>
              <w:rPr>
                <w:rFonts w:cs="Helvetica"/>
                <w:noProof w:val="0"/>
              </w:rPr>
            </w:pPr>
            <w:fldSimple w:instr=" REF  Criteria51  \* MERGEFORMAT ">
              <w:sdt>
                <w:sdtPr>
                  <w:rPr>
                    <w:noProof w:val="0"/>
                  </w:rPr>
                  <w:alias w:val="Criteria51"/>
                  <w:tag w:val="Criteria51"/>
                  <w:id w:val="599609931"/>
                  <w:placeholder>
                    <w:docPart w:val="EDC79A337FCF47319A90A758A75F628F"/>
                  </w:placeholder>
                </w:sdtPr>
                <w:sdtEndPr/>
                <w:sdtContent>
                  <w:r w:rsidRPr="00935E0B">
                    <w:rPr>
                      <w:noProof w:val="0"/>
                    </w:rPr>
                    <w:t xml:space="preserve">Identify new operational risks and changes in identified operational risk </w:t>
                  </w:r>
                </w:sdtContent>
              </w:sdt>
            </w:fldSimple>
          </w:p>
        </w:tc>
        <w:tc>
          <w:tcPr>
            <w:tcW w:w="837" w:type="dxa"/>
            <w:vAlign w:val="center"/>
          </w:tcPr>
          <w:p w:rsidR="00AD7B23" w:rsidRPr="00935E0B" w:rsidRDefault="008862BB" w:rsidP="005402B7">
            <w:pPr>
              <w:pStyle w:val="TableText"/>
              <w:keepN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c>
          <w:tcPr>
            <w:tcW w:w="896" w:type="dxa"/>
            <w:vAlign w:val="center"/>
          </w:tcPr>
          <w:p w:rsidR="00AD7B23" w:rsidRPr="00935E0B" w:rsidRDefault="008862BB" w:rsidP="005402B7">
            <w:pPr>
              <w:pStyle w:val="TableText"/>
              <w:keepN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r>
      <w:tr w:rsidR="00AD7B23" w:rsidRPr="00935E0B" w:rsidTr="00AD7B23">
        <w:tc>
          <w:tcPr>
            <w:tcW w:w="606" w:type="dxa"/>
            <w:vAlign w:val="center"/>
          </w:tcPr>
          <w:p w:rsidR="00AD7B23" w:rsidRPr="00935E0B" w:rsidRDefault="00AD7B23" w:rsidP="00656CD3">
            <w:pPr>
              <w:pStyle w:val="TableText"/>
              <w:keepNext/>
              <w:rPr>
                <w:noProof w:val="0"/>
              </w:rPr>
            </w:pPr>
            <w:r w:rsidRPr="00935E0B">
              <w:rPr>
                <w:noProof w:val="0"/>
              </w:rPr>
              <w:t>5.2</w:t>
            </w:r>
          </w:p>
        </w:tc>
        <w:tc>
          <w:tcPr>
            <w:tcW w:w="6642" w:type="dxa"/>
          </w:tcPr>
          <w:p w:rsidR="00AD7B23" w:rsidRPr="00935E0B" w:rsidRDefault="00DA70E7" w:rsidP="00656CD3">
            <w:pPr>
              <w:pStyle w:val="TableText"/>
              <w:keepNext/>
              <w:rPr>
                <w:rFonts w:cs="Helvetica"/>
                <w:noProof w:val="0"/>
              </w:rPr>
            </w:pPr>
            <w:fldSimple w:instr=" REF  Criteria52  \* MERGEFORMAT ">
              <w:sdt>
                <w:sdtPr>
                  <w:rPr>
                    <w:noProof w:val="0"/>
                  </w:rPr>
                  <w:alias w:val="Criteria52"/>
                  <w:tag w:val="Criteria52"/>
                  <w:id w:val="1058057340"/>
                  <w:placeholder>
                    <w:docPart w:val="866C884CE9DF4C1B94A39CBC23BDE92E"/>
                  </w:placeholder>
                </w:sdtPr>
                <w:sdtEndPr/>
                <w:sdtContent>
                  <w:r w:rsidRPr="00935E0B">
                    <w:rPr>
                      <w:noProof w:val="0"/>
                    </w:rPr>
                    <w:t xml:space="preserve">Monitor implementation of existing plans and strategies </w:t>
                  </w:r>
                </w:sdtContent>
              </w:sdt>
            </w:fldSimple>
          </w:p>
        </w:tc>
        <w:tc>
          <w:tcPr>
            <w:tcW w:w="837" w:type="dxa"/>
            <w:vAlign w:val="center"/>
          </w:tcPr>
          <w:p w:rsidR="00AD7B23" w:rsidRPr="00935E0B" w:rsidRDefault="008862BB" w:rsidP="00656CD3">
            <w:pPr>
              <w:pStyle w:val="TableText"/>
              <w:keepN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c>
          <w:tcPr>
            <w:tcW w:w="896" w:type="dxa"/>
            <w:vAlign w:val="center"/>
          </w:tcPr>
          <w:p w:rsidR="00AD7B23" w:rsidRPr="00935E0B" w:rsidRDefault="008862BB" w:rsidP="00656CD3">
            <w:pPr>
              <w:pStyle w:val="TableText"/>
              <w:keepN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r>
      <w:tr w:rsidR="00AD7B23" w:rsidRPr="00935E0B" w:rsidTr="00AD7B23">
        <w:tc>
          <w:tcPr>
            <w:tcW w:w="606" w:type="dxa"/>
            <w:vAlign w:val="center"/>
          </w:tcPr>
          <w:p w:rsidR="00AD7B23" w:rsidRPr="00935E0B" w:rsidRDefault="00AD7B23" w:rsidP="00656CD3">
            <w:pPr>
              <w:pStyle w:val="TableText"/>
              <w:keepNext/>
              <w:rPr>
                <w:noProof w:val="0"/>
              </w:rPr>
            </w:pPr>
            <w:r w:rsidRPr="00935E0B">
              <w:rPr>
                <w:noProof w:val="0"/>
              </w:rPr>
              <w:t>5.3</w:t>
            </w:r>
          </w:p>
        </w:tc>
        <w:tc>
          <w:tcPr>
            <w:tcW w:w="6642" w:type="dxa"/>
          </w:tcPr>
          <w:p w:rsidR="00AD7B23" w:rsidRPr="00935E0B" w:rsidRDefault="00DA70E7" w:rsidP="00656CD3">
            <w:pPr>
              <w:pStyle w:val="TableText"/>
              <w:keepNext/>
              <w:rPr>
                <w:rFonts w:cs="Helvetica"/>
                <w:noProof w:val="0"/>
              </w:rPr>
            </w:pPr>
            <w:fldSimple w:instr=" REF  Criteria53  \* MERGEFORMAT ">
              <w:sdt>
                <w:sdtPr>
                  <w:rPr>
                    <w:noProof w:val="0"/>
                  </w:rPr>
                  <w:alias w:val="Criteria53"/>
                  <w:tag w:val="Criteria53"/>
                  <w:id w:val="-1107964232"/>
                  <w:placeholder>
                    <w:docPart w:val="EFB2A7BB5CF544AD9BE930F1C30DB135"/>
                  </w:placeholder>
                </w:sdtPr>
                <w:sdtEndPr/>
                <w:sdtContent>
                  <w:r w:rsidRPr="00935E0B">
                    <w:rPr>
                      <w:noProof w:val="0"/>
                    </w:rPr>
                    <w:t xml:space="preserve">Ensure near miss events are identified, recorded and analysed </w:t>
                  </w:r>
                </w:sdtContent>
              </w:sdt>
            </w:fldSimple>
          </w:p>
        </w:tc>
        <w:tc>
          <w:tcPr>
            <w:tcW w:w="837" w:type="dxa"/>
            <w:vAlign w:val="center"/>
          </w:tcPr>
          <w:p w:rsidR="00AD7B23" w:rsidRPr="00935E0B" w:rsidRDefault="008862BB" w:rsidP="00656CD3">
            <w:pPr>
              <w:pStyle w:val="TableText"/>
              <w:keepN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c>
          <w:tcPr>
            <w:tcW w:w="896" w:type="dxa"/>
            <w:vAlign w:val="center"/>
          </w:tcPr>
          <w:p w:rsidR="00AD7B23" w:rsidRPr="00935E0B" w:rsidRDefault="008862BB" w:rsidP="00656CD3">
            <w:pPr>
              <w:pStyle w:val="TableText"/>
              <w:keepN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r>
      <w:tr w:rsidR="00AD7B23" w:rsidRPr="00935E0B" w:rsidTr="00AD7B23">
        <w:tc>
          <w:tcPr>
            <w:tcW w:w="606" w:type="dxa"/>
            <w:vAlign w:val="center"/>
          </w:tcPr>
          <w:p w:rsidR="00AD7B23" w:rsidRPr="00935E0B" w:rsidRDefault="00AD7B23" w:rsidP="00656CD3">
            <w:pPr>
              <w:pStyle w:val="TableText"/>
              <w:keepNext/>
              <w:rPr>
                <w:noProof w:val="0"/>
              </w:rPr>
            </w:pPr>
            <w:r w:rsidRPr="00935E0B">
              <w:rPr>
                <w:noProof w:val="0"/>
              </w:rPr>
              <w:t>5.4</w:t>
            </w:r>
          </w:p>
        </w:tc>
        <w:tc>
          <w:tcPr>
            <w:tcW w:w="6642" w:type="dxa"/>
          </w:tcPr>
          <w:p w:rsidR="00AD7B23" w:rsidRPr="00935E0B" w:rsidRDefault="00DA70E7" w:rsidP="00656CD3">
            <w:pPr>
              <w:pStyle w:val="TableText"/>
              <w:keepNext/>
              <w:rPr>
                <w:rFonts w:cs="Helvetica"/>
                <w:noProof w:val="0"/>
              </w:rPr>
            </w:pPr>
            <w:fldSimple w:instr=" REF  Criteria54  \* MERGEFORMAT ">
              <w:sdt>
                <w:sdtPr>
                  <w:rPr>
                    <w:noProof w:val="0"/>
                  </w:rPr>
                  <w:alias w:val="Criteria54"/>
                  <w:tag w:val="Criteria54"/>
                  <w:id w:val="2076002984"/>
                  <w:placeholder>
                    <w:docPart w:val="36135316A3214FA585A7542E03563DBD"/>
                  </w:placeholder>
                </w:sdtPr>
                <w:sdtEndPr/>
                <w:sdtContent>
                  <w:r w:rsidRPr="00935E0B">
                    <w:rPr>
                      <w:noProof w:val="0"/>
                    </w:rPr>
                    <w:t xml:space="preserve">Evaluate implementation of existing plans and strategies </w:t>
                  </w:r>
                </w:sdtContent>
              </w:sdt>
            </w:fldSimple>
          </w:p>
        </w:tc>
        <w:tc>
          <w:tcPr>
            <w:tcW w:w="837" w:type="dxa"/>
            <w:vAlign w:val="center"/>
          </w:tcPr>
          <w:p w:rsidR="00AD7B23" w:rsidRPr="00935E0B" w:rsidRDefault="008862BB" w:rsidP="00656CD3">
            <w:pPr>
              <w:pStyle w:val="TableText"/>
              <w:keepN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c>
          <w:tcPr>
            <w:tcW w:w="896" w:type="dxa"/>
            <w:vAlign w:val="center"/>
          </w:tcPr>
          <w:p w:rsidR="00AD7B23" w:rsidRPr="00935E0B" w:rsidRDefault="008862BB" w:rsidP="00656CD3">
            <w:pPr>
              <w:pStyle w:val="TableText"/>
              <w:keepN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r>
      <w:tr w:rsidR="00AD7B23" w:rsidRPr="00935E0B" w:rsidTr="00AD7B23">
        <w:tc>
          <w:tcPr>
            <w:tcW w:w="606" w:type="dxa"/>
            <w:vAlign w:val="center"/>
          </w:tcPr>
          <w:p w:rsidR="00AD7B23" w:rsidRPr="00935E0B" w:rsidRDefault="00AD7B23" w:rsidP="00EE3792">
            <w:pPr>
              <w:pStyle w:val="TableText"/>
              <w:rPr>
                <w:noProof w:val="0"/>
              </w:rPr>
            </w:pPr>
            <w:r w:rsidRPr="00935E0B">
              <w:rPr>
                <w:noProof w:val="0"/>
              </w:rPr>
              <w:t>5.5</w:t>
            </w:r>
          </w:p>
        </w:tc>
        <w:tc>
          <w:tcPr>
            <w:tcW w:w="6642" w:type="dxa"/>
          </w:tcPr>
          <w:p w:rsidR="00AD7B23" w:rsidRPr="00935E0B" w:rsidRDefault="00DA70E7" w:rsidP="00EE3792">
            <w:pPr>
              <w:pStyle w:val="TableText"/>
              <w:rPr>
                <w:rFonts w:cs="Helvetica"/>
                <w:noProof w:val="0"/>
              </w:rPr>
            </w:pPr>
            <w:fldSimple w:instr=" REF  Criteria55  \* MERGEFORMAT ">
              <w:sdt>
                <w:sdtPr>
                  <w:rPr>
                    <w:noProof w:val="0"/>
                  </w:rPr>
                  <w:alias w:val="Criteria55"/>
                  <w:tag w:val="Criteria55"/>
                  <w:id w:val="-2080053145"/>
                  <w:placeholder>
                    <w:docPart w:val="78C36011EEA840CDA1D7C20F093808C7"/>
                  </w:placeholder>
                </w:sdtPr>
                <w:sdtEndPr/>
                <w:sdtContent>
                  <w:r w:rsidRPr="00935E0B">
                    <w:rPr>
                      <w:noProof w:val="0"/>
                    </w:rPr>
                    <w:t>Revise existing plans and strategies</w:t>
                  </w:r>
                </w:sdtContent>
              </w:sdt>
            </w:fldSimple>
          </w:p>
        </w:tc>
        <w:tc>
          <w:tcPr>
            <w:tcW w:w="837" w:type="dxa"/>
            <w:vAlign w:val="center"/>
          </w:tcPr>
          <w:p w:rsidR="00AD7B23" w:rsidRPr="00935E0B" w:rsidRDefault="008862BB" w:rsidP="00EE3792">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c>
          <w:tcPr>
            <w:tcW w:w="896" w:type="dxa"/>
            <w:vAlign w:val="center"/>
          </w:tcPr>
          <w:p w:rsidR="00AD7B23" w:rsidRPr="00935E0B" w:rsidRDefault="008862BB" w:rsidP="00EE3792">
            <w:pPr>
              <w:pStyle w:val="TableText"/>
              <w:jc w:val="center"/>
              <w:rPr>
                <w:rStyle w:val="TrainingEval-Tickbox"/>
                <w:rFonts w:ascii="Helvetica" w:hAnsi="Helvetica"/>
                <w:noProof w:val="0"/>
              </w:rPr>
            </w:pPr>
            <w:r w:rsidRPr="00935E0B">
              <w:rPr>
                <w:rStyle w:val="TrainingEval-Tickbox"/>
                <w:rFonts w:ascii="Helvetica" w:hAnsi="Helvetica"/>
                <w:noProof w:val="0"/>
              </w:rPr>
              <w:fldChar w:fldCharType="begin">
                <w:ffData>
                  <w:name w:val="Check1"/>
                  <w:enabled/>
                  <w:calcOnExit w:val="0"/>
                  <w:checkBox>
                    <w:sizeAuto/>
                    <w:default w:val="0"/>
                  </w:checkBox>
                </w:ffData>
              </w:fldChar>
            </w:r>
            <w:r w:rsidR="00AD7B23" w:rsidRPr="00935E0B">
              <w:rPr>
                <w:rStyle w:val="TrainingEval-Tickbox"/>
                <w:rFonts w:ascii="Helvetica" w:hAnsi="Helvetica"/>
                <w:noProof w:val="0"/>
              </w:rPr>
              <w:instrText xml:space="preserve"> FORMCHECKBOX </w:instrText>
            </w:r>
            <w:r w:rsidR="00AC6254">
              <w:rPr>
                <w:rStyle w:val="TrainingEval-Tickbox"/>
                <w:rFonts w:ascii="Helvetica" w:hAnsi="Helvetica"/>
                <w:noProof w:val="0"/>
              </w:rPr>
            </w:r>
            <w:r w:rsidR="00AC6254">
              <w:rPr>
                <w:rStyle w:val="TrainingEval-Tickbox"/>
                <w:rFonts w:ascii="Helvetica" w:hAnsi="Helvetica"/>
                <w:noProof w:val="0"/>
              </w:rPr>
              <w:fldChar w:fldCharType="separate"/>
            </w:r>
            <w:r w:rsidRPr="00935E0B">
              <w:rPr>
                <w:rStyle w:val="TrainingEval-Tickbox"/>
                <w:rFonts w:ascii="Helvetica" w:hAnsi="Helvetica"/>
                <w:noProof w:val="0"/>
              </w:rPr>
              <w:fldChar w:fldCharType="end"/>
            </w:r>
          </w:p>
        </w:tc>
      </w:tr>
    </w:tbl>
    <w:p w:rsidR="00F06B58" w:rsidRPr="00935E0B" w:rsidRDefault="00F06B58">
      <w:pPr>
        <w:rPr>
          <w:rFonts w:ascii="Helvetica" w:eastAsia="Calibri" w:hAnsi="Helvetica" w:cs="Calibri"/>
          <w:b/>
          <w:lang w:eastAsia="ar-SA"/>
        </w:rPr>
      </w:pPr>
    </w:p>
    <w:p w:rsidR="00AD7B23" w:rsidRPr="00935E0B" w:rsidRDefault="00AD7B23" w:rsidP="00AD7B23">
      <w:pPr>
        <w:pStyle w:val="BodyCopyBold"/>
        <w:rPr>
          <w:b w:val="0"/>
          <w:noProof w:val="0"/>
          <w:szCs w:val="22"/>
        </w:rPr>
      </w:pPr>
      <w:r w:rsidRPr="00935E0B">
        <w:rPr>
          <w:noProof w:val="0"/>
          <w:szCs w:val="22"/>
        </w:rPr>
        <w:t>Statement by Trainee:</w:t>
      </w:r>
    </w:p>
    <w:p w:rsidR="00AD7B23" w:rsidRPr="00935E0B" w:rsidRDefault="00AD7B23" w:rsidP="00AD7B23">
      <w:pPr>
        <w:pStyle w:val="BodyCopy"/>
        <w:rPr>
          <w:noProof w:val="0"/>
          <w:szCs w:val="22"/>
        </w:rPr>
      </w:pPr>
      <w:r w:rsidRPr="00935E0B">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9"/>
        <w:gridCol w:w="2613"/>
      </w:tblGrid>
      <w:tr w:rsidR="00AD7B23" w:rsidRPr="00935E0B" w:rsidTr="00AD7B23">
        <w:tc>
          <w:tcPr>
            <w:tcW w:w="6629" w:type="dxa"/>
          </w:tcPr>
          <w:p w:rsidR="00AD7B23" w:rsidRPr="00935E0B" w:rsidRDefault="00AD7B23" w:rsidP="00AD7B23">
            <w:pPr>
              <w:pStyle w:val="BodyCopy"/>
              <w:rPr>
                <w:noProof w:val="0"/>
                <w:sz w:val="22"/>
                <w:szCs w:val="22"/>
              </w:rPr>
            </w:pPr>
          </w:p>
          <w:p w:rsidR="00AD7B23" w:rsidRPr="00935E0B" w:rsidRDefault="00AD7B23" w:rsidP="00AD7B23">
            <w:pPr>
              <w:pStyle w:val="BodyCopy"/>
              <w:rPr>
                <w:noProof w:val="0"/>
                <w:sz w:val="22"/>
                <w:szCs w:val="22"/>
                <w:lang w:eastAsia="en-US"/>
              </w:rPr>
            </w:pPr>
            <w:r w:rsidRPr="00935E0B">
              <w:rPr>
                <w:b/>
                <w:noProof w:val="0"/>
                <w:sz w:val="22"/>
                <w:szCs w:val="22"/>
                <w:lang w:eastAsia="en-US"/>
              </w:rPr>
              <w:t>Signed:</w:t>
            </w:r>
            <w:r w:rsidRPr="00935E0B">
              <w:rPr>
                <w:noProof w:val="0"/>
                <w:sz w:val="22"/>
                <w:szCs w:val="22"/>
                <w:lang w:eastAsia="en-US"/>
              </w:rPr>
              <w:t xml:space="preserve">   _____________________________</w:t>
            </w:r>
          </w:p>
        </w:tc>
        <w:tc>
          <w:tcPr>
            <w:tcW w:w="2613" w:type="dxa"/>
          </w:tcPr>
          <w:p w:rsidR="00AD7B23" w:rsidRPr="00935E0B" w:rsidRDefault="00AD7B23" w:rsidP="00AD7B23">
            <w:pPr>
              <w:pStyle w:val="BodyCopy"/>
              <w:rPr>
                <w:noProof w:val="0"/>
                <w:sz w:val="22"/>
                <w:szCs w:val="22"/>
                <w:lang w:eastAsia="en-US"/>
              </w:rPr>
            </w:pPr>
          </w:p>
          <w:p w:rsidR="00AD7B23" w:rsidRPr="00935E0B" w:rsidRDefault="00AD7B23" w:rsidP="00AD7B23">
            <w:pPr>
              <w:pStyle w:val="BodyCopy"/>
              <w:rPr>
                <w:noProof w:val="0"/>
                <w:sz w:val="22"/>
                <w:szCs w:val="22"/>
                <w:lang w:eastAsia="en-US"/>
              </w:rPr>
            </w:pPr>
            <w:r w:rsidRPr="00935E0B">
              <w:rPr>
                <w:b/>
                <w:noProof w:val="0"/>
                <w:sz w:val="22"/>
                <w:szCs w:val="22"/>
                <w:lang w:eastAsia="en-US"/>
              </w:rPr>
              <w:t>Date:</w:t>
            </w:r>
            <w:r w:rsidRPr="00935E0B">
              <w:rPr>
                <w:noProof w:val="0"/>
                <w:sz w:val="22"/>
                <w:szCs w:val="22"/>
                <w:lang w:eastAsia="en-US"/>
              </w:rPr>
              <w:t xml:space="preserve">   ____________</w:t>
            </w:r>
          </w:p>
        </w:tc>
      </w:tr>
    </w:tbl>
    <w:p w:rsidR="00AD7B23" w:rsidRPr="00935E0B" w:rsidRDefault="00AD7B23" w:rsidP="00AD7B23">
      <w:pPr>
        <w:pStyle w:val="BodyCopy"/>
        <w:rPr>
          <w:noProof w:val="0"/>
          <w:szCs w:val="22"/>
        </w:rPr>
      </w:pPr>
    </w:p>
    <w:p w:rsidR="00AD7B23" w:rsidRPr="00935E0B" w:rsidRDefault="00AD7B23" w:rsidP="00AD7B23">
      <w:pPr>
        <w:pStyle w:val="BodyCopy"/>
        <w:rPr>
          <w:rFonts w:cs="Helvetica"/>
          <w:b/>
          <w:noProof w:val="0"/>
          <w:szCs w:val="22"/>
        </w:rPr>
      </w:pPr>
      <w:r w:rsidRPr="00935E0B">
        <w:rPr>
          <w:rFonts w:cs="Helvetica"/>
          <w:b/>
          <w:noProof w:val="0"/>
          <w:szCs w:val="22"/>
        </w:rPr>
        <w:t>Note:</w:t>
      </w:r>
    </w:p>
    <w:p w:rsidR="00AD7B23" w:rsidRPr="00935E0B" w:rsidRDefault="00AD7B23" w:rsidP="00AD7B23">
      <w:pPr>
        <w:rPr>
          <w:rFonts w:ascii="Helvetica" w:eastAsia="Calibri" w:hAnsi="Helvetica" w:cs="Calibri"/>
          <w:lang w:eastAsia="ar-SA"/>
        </w:rPr>
      </w:pPr>
      <w:r w:rsidRPr="00935E0B">
        <w:rPr>
          <w:rFonts w:ascii="Helvetica" w:hAnsi="Helvetica" w:cs="Helvetica"/>
        </w:rPr>
        <w:t xml:space="preserve">For all boxes where a </w:t>
      </w:r>
      <w:r w:rsidRPr="00935E0B">
        <w:rPr>
          <w:rFonts w:ascii="Helvetica" w:hAnsi="Helvetica" w:cs="Helvetica"/>
          <w:b/>
        </w:rPr>
        <w:t xml:space="preserve">No* </w:t>
      </w:r>
      <w:r w:rsidRPr="00935E0B">
        <w:rPr>
          <w:rFonts w:ascii="Helvetica" w:hAnsi="Helvetica" w:cs="Helvetica"/>
        </w:rPr>
        <w:t>is ticked, please</w:t>
      </w:r>
      <w:r w:rsidR="00355A5D" w:rsidRPr="00935E0B">
        <w:rPr>
          <w:rFonts w:ascii="Helvetica" w:hAnsi="Helvetica" w:cs="Helvetica"/>
        </w:rPr>
        <w:t xml:space="preserve"> </w:t>
      </w:r>
      <w:r w:rsidRPr="00935E0B">
        <w:rPr>
          <w:rFonts w:ascii="Helvetica" w:hAnsi="Helvetica" w:cs="Helvetica"/>
        </w:rPr>
        <w:t>provide details of the extra steps or work you need to do to become ready for assessment.</w:t>
      </w:r>
    </w:p>
    <w:p w:rsidR="00AD7B23" w:rsidRPr="00935E0B" w:rsidRDefault="00AD7B23" w:rsidP="009C6C06">
      <w:pPr>
        <w:pStyle w:val="BodyCopy"/>
        <w:rPr>
          <w:noProof w:val="0"/>
        </w:rPr>
      </w:pPr>
    </w:p>
    <w:p w:rsidR="009C6C06" w:rsidRPr="00935E0B" w:rsidRDefault="009C6C06" w:rsidP="009C6C06">
      <w:pPr>
        <w:rPr>
          <w:rFonts w:ascii="Helvetica" w:hAnsi="Helvetica"/>
        </w:rPr>
        <w:sectPr w:rsidR="009C6C06" w:rsidRPr="00935E0B" w:rsidSect="006D7E9B">
          <w:headerReference w:type="even" r:id="rId112"/>
          <w:headerReference w:type="default" r:id="rId113"/>
          <w:pgSz w:w="11906" w:h="16838" w:code="9"/>
          <w:pgMar w:top="1440" w:right="1440" w:bottom="1440" w:left="1440" w:header="709" w:footer="326" w:gutter="0"/>
          <w:cols w:space="708"/>
          <w:docGrid w:linePitch="360"/>
        </w:sectPr>
      </w:pPr>
    </w:p>
    <w:p w:rsidR="000A0C46" w:rsidRPr="00935E0B" w:rsidRDefault="000A0C46" w:rsidP="009C6C06">
      <w:pPr>
        <w:pStyle w:val="BodyCopy"/>
        <w:rPr>
          <w:noProof w:val="0"/>
        </w:rPr>
      </w:pPr>
    </w:p>
    <w:p w:rsidR="009C6C06" w:rsidRPr="00935E0B" w:rsidRDefault="009C6C06" w:rsidP="009C6C06">
      <w:pPr>
        <w:pStyle w:val="BodyCopy"/>
        <w:rPr>
          <w:noProof w:val="0"/>
        </w:rPr>
      </w:pPr>
    </w:p>
    <w:p w:rsidR="009C6C06" w:rsidRPr="00935E0B" w:rsidRDefault="009C6C06" w:rsidP="009C6C06">
      <w:pPr>
        <w:pStyle w:val="BodyCopy"/>
        <w:rPr>
          <w:noProof w:val="0"/>
        </w:rPr>
      </w:pPr>
    </w:p>
    <w:p w:rsidR="009C6C06" w:rsidRPr="00935E0B" w:rsidRDefault="009C6C06" w:rsidP="009C6C06">
      <w:pPr>
        <w:pStyle w:val="BodyCopy"/>
        <w:rPr>
          <w:noProof w:val="0"/>
        </w:rPr>
      </w:pPr>
    </w:p>
    <w:p w:rsidR="009C6C06" w:rsidRPr="00935E0B" w:rsidRDefault="009C6C06">
      <w:pPr>
        <w:rPr>
          <w:rFonts w:ascii="Helvetica" w:eastAsia="Calibri" w:hAnsi="Helvetica" w:cs="Calibri"/>
          <w:szCs w:val="16"/>
          <w:lang w:eastAsia="ar-SA"/>
        </w:rPr>
      </w:pPr>
      <w:r w:rsidRPr="00935E0B">
        <w:rPr>
          <w:rFonts w:ascii="Helvetica" w:hAnsi="Helvetica"/>
        </w:rPr>
        <w:br w:type="page"/>
      </w:r>
    </w:p>
    <w:p w:rsidR="009C6C06" w:rsidRPr="00935E0B" w:rsidRDefault="00DE6F88" w:rsidP="009C6C06">
      <w:pPr>
        <w:pStyle w:val="BodyCopy"/>
        <w:rPr>
          <w:noProof w:val="0"/>
        </w:rPr>
      </w:pPr>
      <w:r>
        <w:rPr>
          <w:lang w:val="en-US" w:eastAsia="en-US"/>
        </w:rPr>
        <mc:AlternateContent>
          <mc:Choice Requires="wps">
            <w:drawing>
              <wp:anchor distT="0" distB="0" distL="114300" distR="114300" simplePos="0" relativeHeight="251686912" behindDoc="0" locked="0" layoutInCell="1" allowOverlap="1">
                <wp:simplePos x="0" y="0"/>
                <wp:positionH relativeFrom="column">
                  <wp:posOffset>-923925</wp:posOffset>
                </wp:positionH>
                <wp:positionV relativeFrom="paragraph">
                  <wp:posOffset>-953770</wp:posOffset>
                </wp:positionV>
                <wp:extent cx="7576185" cy="10758805"/>
                <wp:effectExtent l="0" t="0" r="24765" b="23495"/>
                <wp:wrapNone/>
                <wp:docPr id="3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0A59A" id="Rectangle 17" o:spid="_x0000_s1026" style="position:absolute;margin-left:-72.75pt;margin-top:-75.1pt;width:596.55pt;height:847.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c8iQw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" fillcolor="#5a5a5a [2109]"/>
            </w:pict>
          </mc:Fallback>
        </mc:AlternateContent>
      </w:r>
    </w:p>
    <w:p w:rsidR="009C6C06" w:rsidRPr="00935E0B" w:rsidRDefault="009C6C06" w:rsidP="009C6C06">
      <w:pPr>
        <w:pStyle w:val="BodyCopy"/>
        <w:rPr>
          <w:noProof w:val="0"/>
        </w:rPr>
      </w:pPr>
    </w:p>
    <w:p w:rsidR="00EB6BAC" w:rsidRPr="00935E0B" w:rsidRDefault="00EB6BAC" w:rsidP="009C6C06">
      <w:pPr>
        <w:pStyle w:val="BodyCopy"/>
        <w:rPr>
          <w:noProof w:val="0"/>
        </w:rPr>
      </w:pPr>
    </w:p>
    <w:p w:rsidR="00BD2681" w:rsidRPr="00935E0B" w:rsidRDefault="00AD7B23" w:rsidP="009C6C06">
      <w:pPr>
        <w:pStyle w:val="BodyCopy"/>
        <w:rPr>
          <w:noProof w:val="0"/>
        </w:rPr>
      </w:pPr>
      <w:r w:rsidRPr="00935E0B">
        <w:rPr>
          <w:lang w:val="en-US" w:eastAsia="en-US"/>
        </w:rPr>
        <w:drawing>
          <wp:anchor distT="0" distB="0" distL="114300" distR="114300" simplePos="0" relativeHeight="251689984" behindDoc="0" locked="0" layoutInCell="1" allowOverlap="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935E0B">
        <w:rPr>
          <w:lang w:val="en-US" w:eastAsia="en-US"/>
        </w:rPr>
        <w:drawing>
          <wp:anchor distT="0" distB="0" distL="114300" distR="114300" simplePos="0" relativeHeight="251691008" behindDoc="0" locked="0" layoutInCell="1" allowOverlap="1">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15" cstate="print"/>
                    <a:stretch>
                      <a:fillRect/>
                    </a:stretch>
                  </pic:blipFill>
                  <pic:spPr>
                    <a:xfrm>
                      <a:off x="0" y="0"/>
                      <a:ext cx="2320290" cy="758825"/>
                    </a:xfrm>
                    <a:prstGeom prst="rect">
                      <a:avLst/>
                    </a:prstGeom>
                  </pic:spPr>
                </pic:pic>
              </a:graphicData>
            </a:graphic>
          </wp:anchor>
        </w:drawing>
      </w:r>
      <w:r w:rsidR="008D5AFC" w:rsidRPr="00935E0B">
        <w:rPr>
          <w:lang w:val="en-US" w:eastAsia="en-US"/>
        </w:rPr>
        <w:drawing>
          <wp:anchor distT="0" distB="0" distL="114300" distR="114300" simplePos="0" relativeHeight="251688960" behindDoc="0" locked="0" layoutInCell="1" allowOverlap="1">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0" cstate="print"/>
                    <a:stretch>
                      <a:fillRect/>
                    </a:stretch>
                  </pic:blipFill>
                  <pic:spPr>
                    <a:xfrm>
                      <a:off x="0" y="0"/>
                      <a:ext cx="626745" cy="646430"/>
                    </a:xfrm>
                    <a:prstGeom prst="rect">
                      <a:avLst/>
                    </a:prstGeom>
                  </pic:spPr>
                </pic:pic>
              </a:graphicData>
            </a:graphic>
          </wp:anchor>
        </w:drawing>
      </w:r>
    </w:p>
    <w:sectPr w:rsidR="00BD2681" w:rsidRPr="00935E0B" w:rsidSect="006D7E9B">
      <w:headerReference w:type="even" r:id="rId116"/>
      <w:headerReference w:type="default" r:id="rId117"/>
      <w:footerReference w:type="even" r:id="rId118"/>
      <w:footerReference w:type="default" r:id="rId1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6254" w:rsidRDefault="00AC6254" w:rsidP="00BD2681">
      <w:pPr>
        <w:spacing w:after="0" w:line="240" w:lineRule="auto"/>
      </w:pPr>
      <w:r>
        <w:separator/>
      </w:r>
    </w:p>
  </w:endnote>
  <w:endnote w:type="continuationSeparator" w:id="0">
    <w:p w:rsidR="00AC6254" w:rsidRDefault="00AC6254"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51C8" w:rsidRDefault="00BB51C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51C8" w:rsidRDefault="00DE6F88">
    <w:pPr>
      <w:pStyle w:val="Footer"/>
    </w:pPr>
    <w:r>
      <w:rPr>
        <w:noProof/>
        <w:lang w:val="en-US" w:eastAsia="en-US"/>
      </w:rPr>
      <mc:AlternateContent>
        <mc:Choice Requires="wpg">
          <w:drawing>
            <wp:anchor distT="0" distB="0" distL="114300" distR="114300" simplePos="0" relativeHeight="251659264" behindDoc="0" locked="0" layoutInCell="1" allowOverlap="1">
              <wp:simplePos x="0" y="0"/>
              <wp:positionH relativeFrom="column">
                <wp:posOffset>1054735</wp:posOffset>
              </wp:positionH>
              <wp:positionV relativeFrom="paragraph">
                <wp:posOffset>-494665</wp:posOffset>
              </wp:positionV>
              <wp:extent cx="4090670" cy="713105"/>
              <wp:effectExtent l="0" t="0" r="0" b="0"/>
              <wp:wrapSquare wrapText="bothSides"/>
              <wp:docPr id="32"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33"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34"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35"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A07F084"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hg/5/DAAAA2wAAAA8AAABkcnMvZG93bnJldi54bWxEj9FqAjEURN+F/kO4hb5pshWkrEYRaUv7&#10;pF39gMvmuru6uVmSqGu/3giCj8PMnGFmi9624kw+NI41ZCMFgrh0puFKw277NfwAESKywdYxabhS&#10;gMX8ZTDD3LgL/9G5iJVIEA45aqhj7HIpQ1mTxTByHXHy9s5bjEn6ShqPlwS3rXxXaiItNpwWauxo&#10;VVN5LE5Ww+bwXX52jcqyzdqf1FVuf9v/g9Zvr/1yCiJSH5/hR/vHaBiP4f4l/QA5v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GD/n8MAAADbAAAADwAAAAAAAAAAAAAAAACf&#10;AgAAZHJzL2Rvd25yZXYueG1sUEsFBgAAAAAEAAQA9wAAAI8DA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fPevEAAAA2wAAAA8AAABkcnMvZG93bnJldi54bWxEj0uLwkAQhO+C/2Hohb3pxAciWUcJghD3&#10;tD7BW2+mTcJmekJmjPHf7wiCx6KqvqIWq85UoqXGlZYVjIYRCOLM6pJzBcfDZjAH4TyyxsoyKXiQ&#10;g9Wy31tgrO2dd9TufS4ChF2MCgrv61hKlxVk0A1tTRy8q20M+iCbXOoG7wFuKjmOopk0WHJYKLCm&#10;dUHZ3/5mFKQ/p+80GyXj3+Ph0U7n58s1KbdKfX50yRcIT51/h1/tVCuYTOH5JfwAufw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fPevEAAAA2wAAAA8AAAAAAAAAAAAAAAAA&#10;nwIAAGRycy9kb3ducmV2LnhtbFBLBQYAAAAABAAEAPcAAACQAw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rvDPEAAAA2wAAAA8AAABkcnMvZG93bnJldi54bWxEj0+LwjAUxO8LfofwBG9r6p8VqUaRsoIX&#10;Ya1evD2bZ1ttXkqTrfXbm4UFj8PM/IZZrjtTiZYaV1pWMBpGIIgzq0vOFZyO2885COeRNVaWScGT&#10;HKxXvY8lxto++EBt6nMRIOxiVFB4X8dSuqwgg25oa+LgXW1j0AfZ5FI3+AhwU8lxFM2kwZLDQoE1&#10;JQVl9/TXKMgPl1tymX5nupvd0nH7c94np1qpQb/bLEB46vw7/N/eaQWTL/j7En6AXL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NrvDPEAAAA2wAAAA8AAAAAAAAAAAAAAAAA&#10;nwIAAGRycy9kb3ducmV2LnhtbFBLBQYAAAAABAAEAPcAAACQ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BB51C8" w:rsidTr="00F5113C">
      <w:tc>
        <w:tcPr>
          <w:tcW w:w="9242" w:type="dxa"/>
        </w:tcPr>
        <w:p w:rsidR="00BB51C8" w:rsidRDefault="00BB51C8" w:rsidP="00775AA6">
          <w:pPr>
            <w:pStyle w:val="Footer-Left"/>
          </w:pPr>
          <w:r w:rsidRPr="00D724DB">
            <w:rPr>
              <w:rFonts w:eastAsiaTheme="majorEastAsia"/>
            </w:rPr>
            <w:t>© ASEAN 201</w:t>
          </w:r>
          <w:r>
            <w:rPr>
              <w:rFonts w:eastAsiaTheme="majorEastAsia"/>
            </w:rPr>
            <w:t>5</w:t>
          </w:r>
          <w:r>
            <w:rPr>
              <w:rFonts w:eastAsiaTheme="majorEastAsia"/>
            </w:rPr>
            <w:br/>
          </w:r>
          <w:r>
            <w:t>Trainee Manual</w:t>
          </w:r>
          <w:r>
            <w:br/>
          </w:r>
          <w:r w:rsidR="008862BB">
            <w:fldChar w:fldCharType="begin"/>
          </w:r>
          <w:r>
            <w:instrText xml:space="preserve"> REF  UnitName </w:instrText>
          </w:r>
          <w:r w:rsidR="008862BB">
            <w:fldChar w:fldCharType="separate"/>
          </w:r>
          <w:sdt>
            <w:sdtPr>
              <w:alias w:val="Unit name "/>
              <w:tag w:val="Unit name "/>
              <w:id w:val="-1839613411"/>
              <w:placeholder>
                <w:docPart w:val="7E3F2FD54AD443F094C7BAED386B0442"/>
              </w:placeholder>
            </w:sdtPr>
            <w:sdtEndPr>
              <w:rPr>
                <w:highlight w:val="yellow"/>
              </w:rPr>
            </w:sdtEndPr>
            <w:sdtContent>
              <w:r w:rsidR="00DA70E7" w:rsidRPr="00935E0B">
                <w:t>Manage operational risk</w:t>
              </w:r>
            </w:sdtContent>
          </w:sdt>
          <w:r w:rsidR="008862BB">
            <w:rPr>
              <w:highlight w:val="yellow"/>
            </w:rPr>
            <w:fldChar w:fldCharType="end"/>
          </w:r>
        </w:p>
      </w:tc>
    </w:tr>
  </w:tbl>
  <w:p w:rsidR="00BB51C8" w:rsidRDefault="00BB51C8"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BB51C8" w:rsidTr="00F5113C">
      <w:tc>
        <w:tcPr>
          <w:tcW w:w="9242" w:type="dxa"/>
        </w:tcPr>
        <w:p w:rsidR="00BB51C8" w:rsidRDefault="00BB51C8"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8862BB">
            <w:fldChar w:fldCharType="begin"/>
          </w:r>
          <w:r>
            <w:instrText xml:space="preserve"> REF  UnitName </w:instrText>
          </w:r>
          <w:r w:rsidR="008862BB">
            <w:fldChar w:fldCharType="separate"/>
          </w:r>
          <w:sdt>
            <w:sdtPr>
              <w:alias w:val="Unit name "/>
              <w:tag w:val="Unit name "/>
              <w:id w:val="1516347950"/>
            </w:sdtPr>
            <w:sdtEndPr>
              <w:rPr>
                <w:highlight w:val="yellow"/>
              </w:rPr>
            </w:sdtEndPr>
            <w:sdtContent>
              <w:r w:rsidR="00DA70E7" w:rsidRPr="00935E0B">
                <w:t>Manage operational risk</w:t>
              </w:r>
            </w:sdtContent>
          </w:sdt>
          <w:r w:rsidR="008862BB">
            <w:rPr>
              <w:highlight w:val="yellow"/>
            </w:rPr>
            <w:fldChar w:fldCharType="end"/>
          </w:r>
        </w:p>
      </w:tc>
    </w:tr>
  </w:tbl>
  <w:p w:rsidR="00BB51C8" w:rsidRDefault="00BB51C8"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B51C8" w:rsidTr="00F66B06">
      <w:trPr>
        <w:trHeight w:hRule="exact" w:val="709"/>
      </w:trPr>
      <w:tc>
        <w:tcPr>
          <w:tcW w:w="959" w:type="dxa"/>
          <w:shd w:val="clear" w:color="auto" w:fill="45545F"/>
          <w:vAlign w:val="center"/>
        </w:tcPr>
        <w:p w:rsidR="00BB51C8" w:rsidRPr="00F66B06" w:rsidRDefault="008862BB" w:rsidP="00F66B06">
          <w:pPr>
            <w:pStyle w:val="Footer-Left"/>
            <w:jc w:val="center"/>
            <w:rPr>
              <w:b/>
              <w:color w:val="FFFFFF" w:themeColor="background1"/>
            </w:rPr>
          </w:pPr>
          <w:r w:rsidRPr="00F66B06">
            <w:rPr>
              <w:b/>
              <w:color w:val="FFFFFF" w:themeColor="background1"/>
            </w:rPr>
            <w:fldChar w:fldCharType="begin"/>
          </w:r>
          <w:r w:rsidR="00BB51C8" w:rsidRPr="00F66B06">
            <w:rPr>
              <w:b/>
              <w:color w:val="FFFFFF" w:themeColor="background1"/>
            </w:rPr>
            <w:instrText xml:space="preserve"> PAGE   \* MERGEFORMAT </w:instrText>
          </w:r>
          <w:r w:rsidRPr="00F66B06">
            <w:rPr>
              <w:b/>
              <w:color w:val="FFFFFF" w:themeColor="background1"/>
            </w:rPr>
            <w:fldChar w:fldCharType="separate"/>
          </w:r>
          <w:r w:rsidR="00DA70E7">
            <w:rPr>
              <w:b/>
              <w:noProof/>
              <w:color w:val="FFFFFF" w:themeColor="background1"/>
            </w:rPr>
            <w:t>34</w:t>
          </w:r>
          <w:r w:rsidRPr="00F66B06">
            <w:rPr>
              <w:b/>
              <w:color w:val="FFFFFF" w:themeColor="background1"/>
            </w:rPr>
            <w:fldChar w:fldCharType="end"/>
          </w:r>
        </w:p>
      </w:tc>
      <w:tc>
        <w:tcPr>
          <w:tcW w:w="8283" w:type="dxa"/>
        </w:tcPr>
        <w:p w:rsidR="00BB51C8" w:rsidRDefault="00BB51C8" w:rsidP="00775AA6">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8862BB">
            <w:fldChar w:fldCharType="begin"/>
          </w:r>
          <w:r>
            <w:instrText xml:space="preserve"> REF  UnitName </w:instrText>
          </w:r>
          <w:r w:rsidR="008862BB">
            <w:fldChar w:fldCharType="separate"/>
          </w:r>
          <w:sdt>
            <w:sdtPr>
              <w:alias w:val="Unit name "/>
              <w:tag w:val="Unit name "/>
              <w:id w:val="1077097525"/>
            </w:sdtPr>
            <w:sdtEndPr>
              <w:rPr>
                <w:highlight w:val="yellow"/>
              </w:rPr>
            </w:sdtEndPr>
            <w:sdtContent>
              <w:r w:rsidR="00DA70E7" w:rsidRPr="00935E0B">
                <w:t>Manage operational risk</w:t>
              </w:r>
            </w:sdtContent>
          </w:sdt>
          <w:r w:rsidR="008862BB">
            <w:rPr>
              <w:highlight w:val="yellow"/>
            </w:rPr>
            <w:fldChar w:fldCharType="end"/>
          </w:r>
        </w:p>
      </w:tc>
    </w:tr>
  </w:tbl>
  <w:p w:rsidR="00BB51C8" w:rsidRDefault="00BB51C8"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B51C8" w:rsidTr="00F66B06">
      <w:trPr>
        <w:trHeight w:hRule="exact" w:val="709"/>
      </w:trPr>
      <w:tc>
        <w:tcPr>
          <w:tcW w:w="8188" w:type="dxa"/>
        </w:tcPr>
        <w:p w:rsidR="00BB51C8" w:rsidRDefault="00BB51C8" w:rsidP="00775AA6">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8862BB">
            <w:fldChar w:fldCharType="begin"/>
          </w:r>
          <w:r>
            <w:instrText xml:space="preserve"> REF  UnitName </w:instrText>
          </w:r>
          <w:r w:rsidR="008862BB">
            <w:fldChar w:fldCharType="separate"/>
          </w:r>
          <w:sdt>
            <w:sdtPr>
              <w:alias w:val="Unit name "/>
              <w:tag w:val="Unit name "/>
              <w:id w:val="1945963897"/>
            </w:sdtPr>
            <w:sdtEndPr>
              <w:rPr>
                <w:highlight w:val="yellow"/>
              </w:rPr>
            </w:sdtEndPr>
            <w:sdtContent>
              <w:r w:rsidR="00DA70E7" w:rsidRPr="00935E0B">
                <w:t>Manage operational risk</w:t>
              </w:r>
            </w:sdtContent>
          </w:sdt>
          <w:r w:rsidR="008862BB">
            <w:rPr>
              <w:highlight w:val="yellow"/>
            </w:rPr>
            <w:fldChar w:fldCharType="end"/>
          </w:r>
        </w:p>
      </w:tc>
      <w:tc>
        <w:tcPr>
          <w:tcW w:w="958" w:type="dxa"/>
          <w:shd w:val="clear" w:color="auto" w:fill="45545F"/>
          <w:vAlign w:val="center"/>
        </w:tcPr>
        <w:p w:rsidR="00BB51C8" w:rsidRPr="00F66B06" w:rsidRDefault="008862BB" w:rsidP="00F66B06">
          <w:pPr>
            <w:pStyle w:val="Footer-Right"/>
            <w:jc w:val="center"/>
            <w:rPr>
              <w:b/>
              <w:color w:val="FFFFFF" w:themeColor="background1"/>
            </w:rPr>
          </w:pPr>
          <w:r w:rsidRPr="00F66B06">
            <w:rPr>
              <w:b/>
              <w:color w:val="FFFFFF" w:themeColor="background1"/>
            </w:rPr>
            <w:fldChar w:fldCharType="begin"/>
          </w:r>
          <w:r w:rsidR="00BB51C8" w:rsidRPr="00F66B06">
            <w:rPr>
              <w:b/>
              <w:color w:val="FFFFFF" w:themeColor="background1"/>
            </w:rPr>
            <w:instrText xml:space="preserve"> PAGE  \* Arabic  \* MERGEFORMAT </w:instrText>
          </w:r>
          <w:r w:rsidRPr="00F66B06">
            <w:rPr>
              <w:b/>
              <w:color w:val="FFFFFF" w:themeColor="background1"/>
            </w:rPr>
            <w:fldChar w:fldCharType="separate"/>
          </w:r>
          <w:r w:rsidR="00DA70E7">
            <w:rPr>
              <w:b/>
              <w:noProof/>
              <w:color w:val="FFFFFF" w:themeColor="background1"/>
            </w:rPr>
            <w:t>45</w:t>
          </w:r>
          <w:r w:rsidRPr="00F66B06">
            <w:rPr>
              <w:b/>
              <w:color w:val="FFFFFF" w:themeColor="background1"/>
            </w:rPr>
            <w:fldChar w:fldCharType="end"/>
          </w:r>
        </w:p>
      </w:tc>
    </w:tr>
  </w:tbl>
  <w:p w:rsidR="00BB51C8" w:rsidRPr="00F77AA8" w:rsidRDefault="00BB51C8"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8"/>
      <w:gridCol w:w="13206"/>
    </w:tblGrid>
    <w:tr w:rsidR="00BB51C8" w:rsidTr="00D70561">
      <w:trPr>
        <w:trHeight w:hRule="exact" w:val="709"/>
      </w:trPr>
      <w:tc>
        <w:tcPr>
          <w:tcW w:w="958" w:type="dxa"/>
          <w:shd w:val="clear" w:color="auto" w:fill="45545F"/>
          <w:vAlign w:val="center"/>
        </w:tcPr>
        <w:p w:rsidR="00BB51C8" w:rsidRPr="00F66B06" w:rsidRDefault="008862BB" w:rsidP="00F66B06">
          <w:pPr>
            <w:pStyle w:val="Footer-Left"/>
            <w:jc w:val="center"/>
            <w:rPr>
              <w:b/>
              <w:color w:val="FFFFFF" w:themeColor="background1"/>
            </w:rPr>
          </w:pPr>
          <w:r w:rsidRPr="00F66B06">
            <w:rPr>
              <w:b/>
              <w:color w:val="FFFFFF" w:themeColor="background1"/>
            </w:rPr>
            <w:fldChar w:fldCharType="begin"/>
          </w:r>
          <w:r w:rsidR="00BB51C8" w:rsidRPr="00F66B06">
            <w:rPr>
              <w:b/>
              <w:color w:val="FFFFFF" w:themeColor="background1"/>
            </w:rPr>
            <w:instrText xml:space="preserve"> PAGE   \* MERGEFORMAT </w:instrText>
          </w:r>
          <w:r w:rsidRPr="00F66B06">
            <w:rPr>
              <w:b/>
              <w:color w:val="FFFFFF" w:themeColor="background1"/>
            </w:rPr>
            <w:fldChar w:fldCharType="separate"/>
          </w:r>
          <w:r w:rsidR="00DA70E7">
            <w:rPr>
              <w:b/>
              <w:noProof/>
              <w:color w:val="FFFFFF" w:themeColor="background1"/>
            </w:rPr>
            <w:t>36</w:t>
          </w:r>
          <w:r w:rsidRPr="00F66B06">
            <w:rPr>
              <w:b/>
              <w:color w:val="FFFFFF" w:themeColor="background1"/>
            </w:rPr>
            <w:fldChar w:fldCharType="end"/>
          </w:r>
        </w:p>
      </w:tc>
      <w:tc>
        <w:tcPr>
          <w:tcW w:w="13073" w:type="dxa"/>
        </w:tcPr>
        <w:p w:rsidR="00BB51C8" w:rsidRDefault="00BB51C8" w:rsidP="00775AA6">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8862BB">
            <w:fldChar w:fldCharType="begin"/>
          </w:r>
          <w:r>
            <w:instrText xml:space="preserve"> REF  UnitName </w:instrText>
          </w:r>
          <w:r w:rsidR="008862BB">
            <w:fldChar w:fldCharType="separate"/>
          </w:r>
          <w:sdt>
            <w:sdtPr>
              <w:alias w:val="Unit name "/>
              <w:tag w:val="Unit name "/>
              <w:id w:val="-1563941048"/>
            </w:sdtPr>
            <w:sdtEndPr>
              <w:rPr>
                <w:highlight w:val="yellow"/>
              </w:rPr>
            </w:sdtEndPr>
            <w:sdtContent>
              <w:r w:rsidR="00DA70E7" w:rsidRPr="00935E0B">
                <w:t>Manage operational risk</w:t>
              </w:r>
            </w:sdtContent>
          </w:sdt>
          <w:r w:rsidR="008862BB">
            <w:rPr>
              <w:highlight w:val="yellow"/>
            </w:rPr>
            <w:fldChar w:fldCharType="end"/>
          </w:r>
        </w:p>
      </w:tc>
    </w:tr>
  </w:tbl>
  <w:p w:rsidR="00BB51C8" w:rsidRDefault="00BB51C8"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B51C8" w:rsidTr="00F66B06">
      <w:trPr>
        <w:trHeight w:hRule="exact" w:val="709"/>
      </w:trPr>
      <w:tc>
        <w:tcPr>
          <w:tcW w:w="959" w:type="dxa"/>
          <w:shd w:val="clear" w:color="auto" w:fill="45545F"/>
          <w:vAlign w:val="center"/>
        </w:tcPr>
        <w:p w:rsidR="00BB51C8" w:rsidRPr="00F66B06" w:rsidRDefault="008862BB" w:rsidP="00F66B06">
          <w:pPr>
            <w:pStyle w:val="Footer-Left"/>
            <w:jc w:val="center"/>
            <w:rPr>
              <w:b/>
              <w:color w:val="FFFFFF" w:themeColor="background1"/>
            </w:rPr>
          </w:pPr>
          <w:r w:rsidRPr="00F66B06">
            <w:rPr>
              <w:b/>
              <w:color w:val="FFFFFF" w:themeColor="background1"/>
            </w:rPr>
            <w:fldChar w:fldCharType="begin"/>
          </w:r>
          <w:r w:rsidR="00BB51C8" w:rsidRPr="00F66B06">
            <w:rPr>
              <w:b/>
              <w:color w:val="FFFFFF" w:themeColor="background1"/>
            </w:rPr>
            <w:instrText xml:space="preserve"> PAGE   \* MERGEFORMAT </w:instrText>
          </w:r>
          <w:r w:rsidRPr="00F66B06">
            <w:rPr>
              <w:b/>
              <w:color w:val="FFFFFF" w:themeColor="background1"/>
            </w:rPr>
            <w:fldChar w:fldCharType="separate"/>
          </w:r>
          <w:r w:rsidR="00DA70E7">
            <w:rPr>
              <w:b/>
              <w:noProof/>
              <w:color w:val="FFFFFF" w:themeColor="background1"/>
            </w:rPr>
            <w:t>44</w:t>
          </w:r>
          <w:r w:rsidRPr="00F66B06">
            <w:rPr>
              <w:b/>
              <w:color w:val="FFFFFF" w:themeColor="background1"/>
            </w:rPr>
            <w:fldChar w:fldCharType="end"/>
          </w:r>
        </w:p>
      </w:tc>
      <w:tc>
        <w:tcPr>
          <w:tcW w:w="8283" w:type="dxa"/>
        </w:tcPr>
        <w:p w:rsidR="00BB51C8" w:rsidRDefault="00BB51C8" w:rsidP="00775AA6">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8862BB">
            <w:fldChar w:fldCharType="begin"/>
          </w:r>
          <w:r>
            <w:instrText xml:space="preserve"> REF  UnitName </w:instrText>
          </w:r>
          <w:r w:rsidR="008862BB">
            <w:fldChar w:fldCharType="separate"/>
          </w:r>
          <w:sdt>
            <w:sdtPr>
              <w:alias w:val="Unit name "/>
              <w:tag w:val="Unit name "/>
              <w:id w:val="-1354646074"/>
            </w:sdtPr>
            <w:sdtEndPr>
              <w:rPr>
                <w:highlight w:val="yellow"/>
              </w:rPr>
            </w:sdtEndPr>
            <w:sdtContent>
              <w:r w:rsidR="00DA70E7" w:rsidRPr="00935E0B">
                <w:t>Manage operational risk</w:t>
              </w:r>
            </w:sdtContent>
          </w:sdt>
          <w:r w:rsidR="008862BB">
            <w:rPr>
              <w:highlight w:val="yellow"/>
            </w:rPr>
            <w:fldChar w:fldCharType="end"/>
          </w:r>
        </w:p>
      </w:tc>
    </w:tr>
  </w:tbl>
  <w:p w:rsidR="00BB51C8" w:rsidRDefault="00BB51C8" w:rsidP="00C13A31">
    <w:pPr>
      <w:pStyle w:val="Footer-Lef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51C8" w:rsidRDefault="00BB51C8" w:rsidP="00C13A31">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51C8" w:rsidRPr="00F77AA8" w:rsidRDefault="00BB51C8"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6254" w:rsidRDefault="00AC6254" w:rsidP="00BD2681">
      <w:pPr>
        <w:spacing w:after="0" w:line="240" w:lineRule="auto"/>
      </w:pPr>
      <w:r>
        <w:separator/>
      </w:r>
    </w:p>
  </w:footnote>
  <w:footnote w:type="continuationSeparator" w:id="0">
    <w:p w:rsidR="00AC6254" w:rsidRDefault="00AC6254"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51C8" w:rsidRDefault="00BB51C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51C8" w:rsidRDefault="00BB51C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51C8" w:rsidRDefault="00BB51C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51C8" w:rsidRDefault="00BB51C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BB51C8" w:rsidTr="00E83E16">
      <w:trPr>
        <w:trHeight w:val="550"/>
      </w:trPr>
      <w:tc>
        <w:tcPr>
          <w:tcW w:w="2835" w:type="dxa"/>
          <w:shd w:val="clear" w:color="auto" w:fill="45545F"/>
          <w:vAlign w:val="center"/>
        </w:tcPr>
        <w:p w:rsidR="00BB51C8" w:rsidRDefault="00BB51C8" w:rsidP="00E83E16">
          <w:pPr>
            <w:pStyle w:val="HeaderLeft"/>
          </w:pPr>
          <w:r w:rsidRPr="004F633F">
            <w:t>Introduction</w:t>
          </w:r>
          <w:r>
            <w:t xml:space="preserve"> to trainee manual</w:t>
          </w:r>
        </w:p>
      </w:tc>
      <w:tc>
        <w:tcPr>
          <w:tcW w:w="5987" w:type="dxa"/>
        </w:tcPr>
        <w:p w:rsidR="00BB51C8" w:rsidRDefault="00BB51C8">
          <w:pPr>
            <w:pStyle w:val="Header"/>
          </w:pPr>
        </w:p>
      </w:tc>
    </w:tr>
  </w:tbl>
  <w:p w:rsidR="00BB51C8" w:rsidRDefault="00BB51C8"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BB51C8" w:rsidTr="00E83E16">
      <w:trPr>
        <w:trHeight w:val="550"/>
      </w:trPr>
      <w:tc>
        <w:tcPr>
          <w:tcW w:w="6062" w:type="dxa"/>
        </w:tcPr>
        <w:p w:rsidR="00BB51C8" w:rsidRDefault="00BB51C8">
          <w:pPr>
            <w:pStyle w:val="Header"/>
          </w:pPr>
        </w:p>
      </w:tc>
      <w:tc>
        <w:tcPr>
          <w:tcW w:w="2835" w:type="dxa"/>
          <w:shd w:val="clear" w:color="auto" w:fill="45545F"/>
          <w:vAlign w:val="center"/>
        </w:tcPr>
        <w:p w:rsidR="00BB51C8" w:rsidRDefault="00BB51C8" w:rsidP="00E83E16">
          <w:pPr>
            <w:pStyle w:val="HeaderRight"/>
          </w:pPr>
          <w:r w:rsidRPr="004F633F">
            <w:t>Introduction</w:t>
          </w:r>
          <w:r>
            <w:t xml:space="preserve"> to trainee manual</w:t>
          </w:r>
        </w:p>
      </w:tc>
    </w:tr>
  </w:tbl>
  <w:p w:rsidR="00BB51C8" w:rsidRDefault="00BB51C8"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BB51C8" w:rsidTr="00152557">
      <w:trPr>
        <w:trHeight w:val="550"/>
      </w:trPr>
      <w:tc>
        <w:tcPr>
          <w:tcW w:w="1701" w:type="dxa"/>
          <w:shd w:val="clear" w:color="auto" w:fill="45545F"/>
          <w:vAlign w:val="center"/>
        </w:tcPr>
        <w:p w:rsidR="00BB51C8" w:rsidRDefault="00BB51C8" w:rsidP="00E83E16">
          <w:pPr>
            <w:pStyle w:val="HeaderLeft"/>
          </w:pPr>
          <w:r>
            <w:t>Unit descriptor</w:t>
          </w:r>
        </w:p>
      </w:tc>
      <w:tc>
        <w:tcPr>
          <w:tcW w:w="7121" w:type="dxa"/>
        </w:tcPr>
        <w:p w:rsidR="00BB51C8" w:rsidRDefault="00BB51C8">
          <w:pPr>
            <w:pStyle w:val="Header"/>
          </w:pPr>
        </w:p>
      </w:tc>
    </w:tr>
  </w:tbl>
  <w:p w:rsidR="00BB51C8" w:rsidRDefault="00BB51C8"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BB51C8" w:rsidTr="00152557">
      <w:trPr>
        <w:trHeight w:val="550"/>
      </w:trPr>
      <w:tc>
        <w:tcPr>
          <w:tcW w:w="7196" w:type="dxa"/>
        </w:tcPr>
        <w:p w:rsidR="00BB51C8" w:rsidRDefault="00BB51C8">
          <w:pPr>
            <w:pStyle w:val="Header"/>
          </w:pPr>
        </w:p>
      </w:tc>
      <w:tc>
        <w:tcPr>
          <w:tcW w:w="1701" w:type="dxa"/>
          <w:shd w:val="clear" w:color="auto" w:fill="45545F"/>
          <w:vAlign w:val="center"/>
        </w:tcPr>
        <w:p w:rsidR="00BB51C8" w:rsidRDefault="00BB51C8" w:rsidP="00E83E16">
          <w:pPr>
            <w:pStyle w:val="HeaderRight"/>
          </w:pPr>
          <w:r>
            <w:t>Unit descriptor</w:t>
          </w:r>
        </w:p>
      </w:tc>
    </w:tr>
  </w:tbl>
  <w:p w:rsidR="00BB51C8" w:rsidRDefault="00BB51C8"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BB51C8" w:rsidTr="006F4D9B">
      <w:trPr>
        <w:trHeight w:val="550"/>
      </w:trPr>
      <w:tc>
        <w:tcPr>
          <w:tcW w:w="2552" w:type="dxa"/>
          <w:shd w:val="clear" w:color="auto" w:fill="45545F"/>
          <w:vAlign w:val="center"/>
        </w:tcPr>
        <w:p w:rsidR="00BB51C8" w:rsidRDefault="00BB51C8" w:rsidP="00E83E16">
          <w:pPr>
            <w:pStyle w:val="HeaderLeft"/>
          </w:pPr>
          <w:r>
            <w:t>Assessment matrix</w:t>
          </w:r>
        </w:p>
      </w:tc>
      <w:tc>
        <w:tcPr>
          <w:tcW w:w="7121" w:type="dxa"/>
        </w:tcPr>
        <w:p w:rsidR="00BB51C8" w:rsidRDefault="00BB51C8">
          <w:pPr>
            <w:pStyle w:val="Header"/>
          </w:pPr>
        </w:p>
      </w:tc>
    </w:tr>
  </w:tbl>
  <w:p w:rsidR="00BB51C8" w:rsidRDefault="00BB51C8"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BB51C8" w:rsidTr="006F4D9B">
      <w:trPr>
        <w:trHeight w:val="550"/>
      </w:trPr>
      <w:tc>
        <w:tcPr>
          <w:tcW w:w="6771" w:type="dxa"/>
        </w:tcPr>
        <w:p w:rsidR="00BB51C8" w:rsidRDefault="00BB51C8">
          <w:pPr>
            <w:pStyle w:val="Header"/>
          </w:pPr>
        </w:p>
      </w:tc>
      <w:tc>
        <w:tcPr>
          <w:tcW w:w="2268" w:type="dxa"/>
          <w:shd w:val="clear" w:color="auto" w:fill="45545F"/>
          <w:vAlign w:val="center"/>
        </w:tcPr>
        <w:p w:rsidR="00BB51C8" w:rsidRDefault="00BB51C8" w:rsidP="00E83E16">
          <w:pPr>
            <w:pStyle w:val="HeaderRight"/>
          </w:pPr>
          <w:r>
            <w:t>Assessment matrix</w:t>
          </w:r>
        </w:p>
      </w:tc>
    </w:tr>
  </w:tbl>
  <w:p w:rsidR="00BB51C8" w:rsidRDefault="00BB51C8"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BB51C8" w:rsidTr="006F4D9B">
      <w:trPr>
        <w:trHeight w:val="550"/>
      </w:trPr>
      <w:tc>
        <w:tcPr>
          <w:tcW w:w="1418" w:type="dxa"/>
          <w:shd w:val="clear" w:color="auto" w:fill="45545F"/>
          <w:vAlign w:val="center"/>
        </w:tcPr>
        <w:p w:rsidR="00BB51C8" w:rsidRDefault="00BB51C8" w:rsidP="00E83E16">
          <w:pPr>
            <w:pStyle w:val="HeaderLeft"/>
          </w:pPr>
          <w:r>
            <w:t>Glossary</w:t>
          </w:r>
        </w:p>
      </w:tc>
      <w:tc>
        <w:tcPr>
          <w:tcW w:w="7121" w:type="dxa"/>
        </w:tcPr>
        <w:p w:rsidR="00BB51C8" w:rsidRDefault="00BB51C8">
          <w:pPr>
            <w:pStyle w:val="Header"/>
          </w:pPr>
        </w:p>
      </w:tc>
    </w:tr>
  </w:tbl>
  <w:p w:rsidR="00BB51C8" w:rsidRDefault="00BB51C8"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BB51C8" w:rsidTr="006F4D9B">
      <w:trPr>
        <w:trHeight w:val="550"/>
      </w:trPr>
      <w:tc>
        <w:tcPr>
          <w:tcW w:w="6771" w:type="dxa"/>
        </w:tcPr>
        <w:p w:rsidR="00BB51C8" w:rsidRDefault="00BB51C8">
          <w:pPr>
            <w:pStyle w:val="Header"/>
          </w:pPr>
        </w:p>
      </w:tc>
      <w:tc>
        <w:tcPr>
          <w:tcW w:w="1418" w:type="dxa"/>
          <w:shd w:val="clear" w:color="auto" w:fill="45545F"/>
          <w:vAlign w:val="center"/>
        </w:tcPr>
        <w:p w:rsidR="00BB51C8" w:rsidRDefault="00BB51C8" w:rsidP="00E83E16">
          <w:pPr>
            <w:pStyle w:val="HeaderRight"/>
          </w:pPr>
          <w:r>
            <w:t>Glossary</w:t>
          </w:r>
        </w:p>
      </w:tc>
    </w:tr>
  </w:tbl>
  <w:p w:rsidR="00BB51C8" w:rsidRDefault="00BB51C8"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002"/>
    </w:tblGrid>
    <w:tr w:rsidR="00BB51C8" w:rsidTr="00560383">
      <w:trPr>
        <w:trHeight w:val="550"/>
      </w:trPr>
      <w:tc>
        <w:tcPr>
          <w:tcW w:w="5070" w:type="dxa"/>
          <w:shd w:val="clear" w:color="auto" w:fill="45545F"/>
          <w:vAlign w:val="center"/>
        </w:tcPr>
        <w:p w:rsidR="00BB51C8" w:rsidRPr="000312E3" w:rsidRDefault="00AC6254" w:rsidP="000312E3">
          <w:pPr>
            <w:pStyle w:val="HeaderLeft"/>
          </w:pPr>
          <w:sdt>
            <w:sdtPr>
              <w:alias w:val="Element1"/>
              <w:tag w:val="Element1"/>
              <w:id w:val="467855945"/>
            </w:sdtPr>
            <w:sdtEndPr>
              <w:rPr>
                <w:highlight w:val="yellow"/>
              </w:rPr>
            </w:sdtEndPr>
            <w:sdtContent>
              <w:r w:rsidR="00BB51C8" w:rsidRPr="00E355D0">
                <w:t>Undertake initial operational risk management procedures</w:t>
              </w:r>
            </w:sdtContent>
          </w:sdt>
        </w:p>
      </w:tc>
      <w:tc>
        <w:tcPr>
          <w:tcW w:w="4002" w:type="dxa"/>
        </w:tcPr>
        <w:p w:rsidR="00BB51C8" w:rsidRDefault="00BB51C8">
          <w:pPr>
            <w:pStyle w:val="Header"/>
          </w:pPr>
        </w:p>
      </w:tc>
    </w:tr>
  </w:tbl>
  <w:p w:rsidR="00BB51C8" w:rsidRDefault="00BB51C8"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219"/>
      <w:gridCol w:w="4853"/>
    </w:tblGrid>
    <w:tr w:rsidR="00535E25" w:rsidTr="0040578B">
      <w:trPr>
        <w:trHeight w:val="550"/>
      </w:trPr>
      <w:tc>
        <w:tcPr>
          <w:tcW w:w="4219" w:type="dxa"/>
          <w:tcBorders>
            <w:bottom w:val="single" w:sz="4" w:space="0" w:color="auto"/>
          </w:tcBorders>
        </w:tcPr>
        <w:p w:rsidR="00535E25" w:rsidRDefault="00535E25" w:rsidP="0040578B">
          <w:pPr>
            <w:pStyle w:val="Header"/>
          </w:pPr>
        </w:p>
      </w:tc>
      <w:tc>
        <w:tcPr>
          <w:tcW w:w="4853" w:type="dxa"/>
          <w:tcBorders>
            <w:bottom w:val="single" w:sz="4" w:space="0" w:color="auto"/>
          </w:tcBorders>
          <w:shd w:val="clear" w:color="auto" w:fill="45545F"/>
          <w:vAlign w:val="center"/>
        </w:tcPr>
        <w:p w:rsidR="00535E25" w:rsidRPr="003B60FD" w:rsidRDefault="00AC6254" w:rsidP="0040578B">
          <w:pPr>
            <w:pStyle w:val="HeaderRight"/>
          </w:pPr>
          <w:sdt>
            <w:sdtPr>
              <w:alias w:val="Element1"/>
              <w:tag w:val="Element1"/>
              <w:id w:val="1627590908"/>
            </w:sdtPr>
            <w:sdtEndPr>
              <w:rPr>
                <w:highlight w:val="yellow"/>
              </w:rPr>
            </w:sdtEndPr>
            <w:sdtContent>
              <w:r w:rsidR="00535E25" w:rsidRPr="00E355D0">
                <w:t>Undertake initial operational risk management procedures</w:t>
              </w:r>
            </w:sdtContent>
          </w:sdt>
          <w:r w:rsidR="00535E25">
            <w:t xml:space="preserve"> </w:t>
          </w:r>
        </w:p>
      </w:tc>
    </w:tr>
  </w:tbl>
  <w:p w:rsidR="00BB51C8" w:rsidRDefault="00BB51C8"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369"/>
      <w:gridCol w:w="5703"/>
    </w:tblGrid>
    <w:tr w:rsidR="00BB51C8" w:rsidTr="00560383">
      <w:trPr>
        <w:trHeight w:val="550"/>
      </w:trPr>
      <w:tc>
        <w:tcPr>
          <w:tcW w:w="3369" w:type="dxa"/>
          <w:shd w:val="clear" w:color="auto" w:fill="45545F"/>
          <w:vAlign w:val="center"/>
        </w:tcPr>
        <w:p w:rsidR="00BB51C8" w:rsidRDefault="00DA70E7" w:rsidP="00E83E16">
          <w:pPr>
            <w:pStyle w:val="HeaderLeft"/>
          </w:pPr>
          <w:fldSimple w:instr=" REF  Element2  \* MERGEFORMAT ">
            <w:sdt>
              <w:sdtPr>
                <w:alias w:val="Element2"/>
                <w:tag w:val="Element2"/>
                <w:id w:val="96376884"/>
              </w:sdtPr>
              <w:sdtEndPr/>
              <w:sdtContent>
                <w:r w:rsidRPr="00935E0B">
                  <w:t>Prepare risk management strategies</w:t>
                </w:r>
              </w:sdtContent>
            </w:sdt>
          </w:fldSimple>
        </w:p>
      </w:tc>
      <w:tc>
        <w:tcPr>
          <w:tcW w:w="5703" w:type="dxa"/>
        </w:tcPr>
        <w:p w:rsidR="00BB51C8" w:rsidRDefault="00BB51C8">
          <w:pPr>
            <w:pStyle w:val="Header"/>
          </w:pPr>
        </w:p>
      </w:tc>
    </w:tr>
  </w:tbl>
  <w:p w:rsidR="00BB51C8" w:rsidRDefault="00BB51C8"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BB51C8" w:rsidTr="00560383">
      <w:trPr>
        <w:trHeight w:val="550"/>
      </w:trPr>
      <w:tc>
        <w:tcPr>
          <w:tcW w:w="5778" w:type="dxa"/>
        </w:tcPr>
        <w:p w:rsidR="00BB51C8" w:rsidRDefault="00BB51C8">
          <w:pPr>
            <w:pStyle w:val="Header"/>
          </w:pPr>
        </w:p>
      </w:tc>
      <w:tc>
        <w:tcPr>
          <w:tcW w:w="3294" w:type="dxa"/>
          <w:shd w:val="clear" w:color="auto" w:fill="45545F"/>
          <w:vAlign w:val="center"/>
        </w:tcPr>
        <w:p w:rsidR="00BB51C8" w:rsidRDefault="008862BB" w:rsidP="00E83E16">
          <w:pPr>
            <w:pStyle w:val="HeaderRight"/>
          </w:pPr>
          <w:r>
            <w:fldChar w:fldCharType="begin"/>
          </w:r>
          <w:r w:rsidR="00BB51C8">
            <w:instrText xml:space="preserve"> REF  Element2 </w:instrText>
          </w:r>
          <w:r>
            <w:fldChar w:fldCharType="separate"/>
          </w:r>
          <w:sdt>
            <w:sdtPr>
              <w:alias w:val="Element2"/>
              <w:tag w:val="Element2"/>
              <w:id w:val="-894496976"/>
            </w:sdtPr>
            <w:sdtEndPr/>
            <w:sdtContent>
              <w:r w:rsidR="00DA70E7" w:rsidRPr="00935E0B">
                <w:t>Prepare risk management strategies</w:t>
              </w:r>
            </w:sdtContent>
          </w:sdt>
          <w:r>
            <w:fldChar w:fldCharType="end"/>
          </w:r>
        </w:p>
      </w:tc>
    </w:tr>
  </w:tbl>
  <w:p w:rsidR="00BB51C8" w:rsidRDefault="00BB51C8"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369"/>
      <w:gridCol w:w="10805"/>
    </w:tblGrid>
    <w:tr w:rsidR="00BB51C8" w:rsidTr="002A0FC9">
      <w:trPr>
        <w:trHeight w:val="550"/>
      </w:trPr>
      <w:tc>
        <w:tcPr>
          <w:tcW w:w="3369" w:type="dxa"/>
          <w:shd w:val="clear" w:color="auto" w:fill="45545F"/>
          <w:vAlign w:val="center"/>
        </w:tcPr>
        <w:p w:rsidR="00BB51C8" w:rsidRDefault="00DA70E7" w:rsidP="00E83E16">
          <w:pPr>
            <w:pStyle w:val="HeaderLeft"/>
          </w:pPr>
          <w:fldSimple w:instr=" REF  Element2  \* MERGEFORMAT ">
            <w:sdt>
              <w:sdtPr>
                <w:alias w:val="Element2"/>
                <w:tag w:val="Element2"/>
                <w:id w:val="-591545483"/>
              </w:sdtPr>
              <w:sdtEndPr/>
              <w:sdtContent>
                <w:r w:rsidRPr="00935E0B">
                  <w:t>Prepare risk management strategies</w:t>
                </w:r>
              </w:sdtContent>
            </w:sdt>
          </w:fldSimple>
        </w:p>
      </w:tc>
      <w:tc>
        <w:tcPr>
          <w:tcW w:w="10805" w:type="dxa"/>
        </w:tcPr>
        <w:p w:rsidR="00BB51C8" w:rsidRDefault="00BB51C8">
          <w:pPr>
            <w:pStyle w:val="Header"/>
          </w:pPr>
        </w:p>
      </w:tc>
    </w:tr>
  </w:tbl>
  <w:p w:rsidR="00BB51C8" w:rsidRDefault="00BB51C8"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369"/>
      <w:gridCol w:w="5703"/>
    </w:tblGrid>
    <w:tr w:rsidR="00BB51C8" w:rsidTr="00560383">
      <w:trPr>
        <w:trHeight w:val="550"/>
      </w:trPr>
      <w:tc>
        <w:tcPr>
          <w:tcW w:w="3369" w:type="dxa"/>
          <w:shd w:val="clear" w:color="auto" w:fill="45545F"/>
          <w:vAlign w:val="center"/>
        </w:tcPr>
        <w:p w:rsidR="00BB51C8" w:rsidRDefault="00DA70E7" w:rsidP="00E83E16">
          <w:pPr>
            <w:pStyle w:val="HeaderLeft"/>
          </w:pPr>
          <w:fldSimple w:instr=" REF  Element2  \* MERGEFORMAT ">
            <w:sdt>
              <w:sdtPr>
                <w:alias w:val="Element2"/>
                <w:tag w:val="Element2"/>
                <w:id w:val="807283858"/>
              </w:sdtPr>
              <w:sdtEndPr/>
              <w:sdtContent>
                <w:r w:rsidRPr="00935E0B">
                  <w:t>Prepare risk management strategies</w:t>
                </w:r>
              </w:sdtContent>
            </w:sdt>
          </w:fldSimple>
        </w:p>
      </w:tc>
      <w:tc>
        <w:tcPr>
          <w:tcW w:w="5703" w:type="dxa"/>
        </w:tcPr>
        <w:p w:rsidR="00BB51C8" w:rsidRDefault="00BB51C8">
          <w:pPr>
            <w:pStyle w:val="Header"/>
          </w:pPr>
        </w:p>
      </w:tc>
    </w:tr>
  </w:tbl>
  <w:p w:rsidR="00BB51C8" w:rsidRDefault="00BB51C8" w:rsidP="00C13A31">
    <w:pPr>
      <w:pStyle w:val="HeaderLef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711"/>
    </w:tblGrid>
    <w:tr w:rsidR="00BB51C8" w:rsidTr="00152557">
      <w:trPr>
        <w:trHeight w:val="550"/>
      </w:trPr>
      <w:tc>
        <w:tcPr>
          <w:tcW w:w="4361" w:type="dxa"/>
          <w:shd w:val="clear" w:color="auto" w:fill="45545F"/>
          <w:vAlign w:val="center"/>
        </w:tcPr>
        <w:p w:rsidR="00BB51C8" w:rsidRDefault="00AC6254" w:rsidP="002A0FC9">
          <w:pPr>
            <w:pStyle w:val="HeaderLeft"/>
          </w:pPr>
          <w:sdt>
            <w:sdtPr>
              <w:alias w:val="Element3"/>
              <w:tag w:val="Element3"/>
              <w:id w:val="1515575310"/>
            </w:sdtPr>
            <w:sdtEndPr/>
            <w:sdtContent>
              <w:r w:rsidR="00BB51C8" w:rsidRPr="00E355D0">
                <w:t>Communicate risk management strategies</w:t>
              </w:r>
            </w:sdtContent>
          </w:sdt>
        </w:p>
      </w:tc>
      <w:tc>
        <w:tcPr>
          <w:tcW w:w="4711" w:type="dxa"/>
        </w:tcPr>
        <w:p w:rsidR="00BB51C8" w:rsidRDefault="00BB51C8">
          <w:pPr>
            <w:pStyle w:val="Header"/>
          </w:pPr>
        </w:p>
      </w:tc>
    </w:tr>
  </w:tbl>
  <w:p w:rsidR="00BB51C8" w:rsidRDefault="00BB51C8"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144"/>
    </w:tblGrid>
    <w:tr w:rsidR="00BB51C8" w:rsidTr="00152557">
      <w:trPr>
        <w:trHeight w:val="550"/>
      </w:trPr>
      <w:tc>
        <w:tcPr>
          <w:tcW w:w="4928" w:type="dxa"/>
        </w:tcPr>
        <w:p w:rsidR="00BB51C8" w:rsidRDefault="00BB51C8">
          <w:pPr>
            <w:pStyle w:val="Header"/>
          </w:pPr>
        </w:p>
      </w:tc>
      <w:tc>
        <w:tcPr>
          <w:tcW w:w="4144" w:type="dxa"/>
          <w:shd w:val="clear" w:color="auto" w:fill="45545F"/>
          <w:vAlign w:val="center"/>
        </w:tcPr>
        <w:p w:rsidR="00BB51C8" w:rsidRDefault="00AC6254" w:rsidP="002A0FC9">
          <w:pPr>
            <w:pStyle w:val="HeaderRight"/>
          </w:pPr>
          <w:sdt>
            <w:sdtPr>
              <w:alias w:val="Element3"/>
              <w:tag w:val="Element3"/>
              <w:id w:val="1241446496"/>
            </w:sdtPr>
            <w:sdtEndPr/>
            <w:sdtContent>
              <w:r w:rsidR="00BB51C8" w:rsidRPr="00E355D0">
                <w:t>Communicate risk management strategies</w:t>
              </w:r>
            </w:sdtContent>
          </w:sdt>
        </w:p>
      </w:tc>
    </w:tr>
  </w:tbl>
  <w:p w:rsidR="00BB51C8" w:rsidRDefault="00BB51C8"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711"/>
    </w:tblGrid>
    <w:tr w:rsidR="00BB51C8" w:rsidTr="00152557">
      <w:trPr>
        <w:trHeight w:val="550"/>
      </w:trPr>
      <w:tc>
        <w:tcPr>
          <w:tcW w:w="4361" w:type="dxa"/>
          <w:shd w:val="clear" w:color="auto" w:fill="45545F"/>
          <w:vAlign w:val="center"/>
        </w:tcPr>
        <w:p w:rsidR="00BB51C8" w:rsidRDefault="00AC6254" w:rsidP="001D784B">
          <w:pPr>
            <w:pStyle w:val="HeaderLeft"/>
          </w:pPr>
          <w:sdt>
            <w:sdtPr>
              <w:alias w:val="Element4"/>
              <w:tag w:val="Element4"/>
              <w:id w:val="1615705684"/>
            </w:sdtPr>
            <w:sdtEndPr/>
            <w:sdtContent>
              <w:r w:rsidR="00BB51C8" w:rsidRPr="00E355D0">
                <w:t>Implement risk management strategies</w:t>
              </w:r>
            </w:sdtContent>
          </w:sdt>
        </w:p>
      </w:tc>
      <w:tc>
        <w:tcPr>
          <w:tcW w:w="4711" w:type="dxa"/>
        </w:tcPr>
        <w:p w:rsidR="00BB51C8" w:rsidRDefault="00BB51C8">
          <w:pPr>
            <w:pStyle w:val="Header"/>
          </w:pPr>
        </w:p>
      </w:tc>
    </w:tr>
  </w:tbl>
  <w:p w:rsidR="00BB51C8" w:rsidRDefault="00BB51C8"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144"/>
    </w:tblGrid>
    <w:tr w:rsidR="00BB51C8" w:rsidTr="00152557">
      <w:trPr>
        <w:trHeight w:val="550"/>
      </w:trPr>
      <w:tc>
        <w:tcPr>
          <w:tcW w:w="4928" w:type="dxa"/>
        </w:tcPr>
        <w:p w:rsidR="00BB51C8" w:rsidRDefault="00BB51C8" w:rsidP="00560383">
          <w:pPr>
            <w:pStyle w:val="HeaderRight"/>
          </w:pPr>
        </w:p>
      </w:tc>
      <w:tc>
        <w:tcPr>
          <w:tcW w:w="4144" w:type="dxa"/>
          <w:shd w:val="clear" w:color="auto" w:fill="45545F"/>
          <w:vAlign w:val="center"/>
        </w:tcPr>
        <w:p w:rsidR="00BB51C8" w:rsidRPr="00560383" w:rsidRDefault="00AC6254" w:rsidP="001D784B">
          <w:pPr>
            <w:pStyle w:val="HeaderRight"/>
          </w:pPr>
          <w:sdt>
            <w:sdtPr>
              <w:alias w:val="Element4"/>
              <w:tag w:val="Element4"/>
              <w:id w:val="1421607352"/>
            </w:sdtPr>
            <w:sdtEndPr/>
            <w:sdtContent>
              <w:r w:rsidR="00BB51C8" w:rsidRPr="00E355D0">
                <w:t>Implement risk management strategies</w:t>
              </w:r>
            </w:sdtContent>
          </w:sdt>
        </w:p>
      </w:tc>
    </w:tr>
  </w:tbl>
  <w:p w:rsidR="00BB51C8" w:rsidRDefault="00BB51C8"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43"/>
      <w:gridCol w:w="6129"/>
    </w:tblGrid>
    <w:tr w:rsidR="00BB51C8" w:rsidTr="001C500A">
      <w:trPr>
        <w:trHeight w:val="550"/>
      </w:trPr>
      <w:tc>
        <w:tcPr>
          <w:tcW w:w="2943" w:type="dxa"/>
          <w:shd w:val="clear" w:color="auto" w:fill="45545F"/>
          <w:vAlign w:val="center"/>
        </w:tcPr>
        <w:p w:rsidR="00BB51C8" w:rsidRPr="005B7C2F" w:rsidRDefault="00DA70E7" w:rsidP="005B7C2F">
          <w:pPr>
            <w:pStyle w:val="HeaderLeft"/>
          </w:pPr>
          <w:fldSimple w:instr=" REF  Element5  \* MERGEFORMAT ">
            <w:sdt>
              <w:sdtPr>
                <w:rPr>
                  <w:highlight w:val="yellow"/>
                </w:rPr>
                <w:alias w:val="Element5"/>
                <w:tag w:val="Element5"/>
                <w:id w:val="1936477366"/>
              </w:sdtPr>
              <w:sdtEndPr>
                <w:rPr>
                  <w:highlight w:val="none"/>
                </w:rPr>
              </w:sdtEndPr>
              <w:sdtContent>
                <w:r w:rsidRPr="00DA70E7">
                  <w:rPr>
                    <w:rStyle w:val="PlaceholderText"/>
                    <w:color w:val="FFFFFF" w:themeColor="background1"/>
                  </w:rPr>
                  <w:t xml:space="preserve">Manage on-going risk </w:t>
                </w:r>
                <w:r w:rsidRPr="00935E0B">
                  <w:t>exposure</w:t>
                </w:r>
              </w:sdtContent>
            </w:sdt>
          </w:fldSimple>
        </w:p>
      </w:tc>
      <w:tc>
        <w:tcPr>
          <w:tcW w:w="6129" w:type="dxa"/>
        </w:tcPr>
        <w:p w:rsidR="00BB51C8" w:rsidRDefault="00BB51C8">
          <w:pPr>
            <w:pStyle w:val="Header"/>
          </w:pPr>
        </w:p>
      </w:tc>
    </w:tr>
  </w:tbl>
  <w:p w:rsidR="00BB51C8" w:rsidRDefault="00BB51C8"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BB51C8" w:rsidTr="001C500A">
      <w:trPr>
        <w:trHeight w:val="550"/>
      </w:trPr>
      <w:tc>
        <w:tcPr>
          <w:tcW w:w="6204" w:type="dxa"/>
        </w:tcPr>
        <w:p w:rsidR="00BB51C8" w:rsidRDefault="00BB51C8">
          <w:pPr>
            <w:pStyle w:val="Header"/>
          </w:pPr>
        </w:p>
      </w:tc>
      <w:tc>
        <w:tcPr>
          <w:tcW w:w="2868" w:type="dxa"/>
          <w:shd w:val="clear" w:color="auto" w:fill="45545F"/>
          <w:vAlign w:val="center"/>
        </w:tcPr>
        <w:p w:rsidR="00BB51C8" w:rsidRPr="005B7C2F" w:rsidRDefault="00DA70E7" w:rsidP="005B7C2F">
          <w:pPr>
            <w:pStyle w:val="HeaderRight"/>
          </w:pPr>
          <w:fldSimple w:instr=" REF  Element5  \* MERGEFORMAT ">
            <w:sdt>
              <w:sdtPr>
                <w:rPr>
                  <w:highlight w:val="yellow"/>
                </w:rPr>
                <w:alias w:val="Element5"/>
                <w:tag w:val="Element5"/>
                <w:id w:val="-1726367250"/>
              </w:sdtPr>
              <w:sdtEndPr>
                <w:rPr>
                  <w:highlight w:val="none"/>
                </w:rPr>
              </w:sdtEndPr>
              <w:sdtContent>
                <w:r w:rsidRPr="00DA70E7">
                  <w:rPr>
                    <w:rStyle w:val="PlaceholderText"/>
                    <w:color w:val="FFFFFF" w:themeColor="background1"/>
                  </w:rPr>
                  <w:t xml:space="preserve">Manage on-going risk </w:t>
                </w:r>
                <w:r w:rsidRPr="00935E0B">
                  <w:t>exposure</w:t>
                </w:r>
              </w:sdtContent>
            </w:sdt>
          </w:fldSimple>
        </w:p>
      </w:tc>
    </w:tr>
  </w:tbl>
  <w:p w:rsidR="00BB51C8" w:rsidRDefault="00BB51C8"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BB51C8" w:rsidTr="00785EE9">
      <w:trPr>
        <w:trHeight w:val="550"/>
      </w:trPr>
      <w:tc>
        <w:tcPr>
          <w:tcW w:w="2835" w:type="dxa"/>
          <w:shd w:val="clear" w:color="auto" w:fill="45545F"/>
          <w:vAlign w:val="center"/>
        </w:tcPr>
        <w:p w:rsidR="00BB51C8" w:rsidRPr="005B7C2F" w:rsidRDefault="00BB51C8" w:rsidP="005B7C2F">
          <w:pPr>
            <w:pStyle w:val="HeaderLeft"/>
          </w:pPr>
          <w:r>
            <w:t>Presentation of written work</w:t>
          </w:r>
        </w:p>
      </w:tc>
      <w:tc>
        <w:tcPr>
          <w:tcW w:w="6151" w:type="dxa"/>
        </w:tcPr>
        <w:p w:rsidR="00BB51C8" w:rsidRDefault="00BB51C8">
          <w:pPr>
            <w:pStyle w:val="Header"/>
          </w:pPr>
        </w:p>
      </w:tc>
    </w:tr>
  </w:tbl>
  <w:p w:rsidR="00BB51C8" w:rsidRDefault="00BB51C8"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BB51C8" w:rsidTr="00785EE9">
      <w:trPr>
        <w:trHeight w:val="550"/>
      </w:trPr>
      <w:tc>
        <w:tcPr>
          <w:tcW w:w="6345" w:type="dxa"/>
        </w:tcPr>
        <w:p w:rsidR="00BB51C8" w:rsidRDefault="00BB51C8">
          <w:pPr>
            <w:pStyle w:val="Header"/>
          </w:pPr>
        </w:p>
      </w:tc>
      <w:tc>
        <w:tcPr>
          <w:tcW w:w="2835" w:type="dxa"/>
          <w:shd w:val="clear" w:color="auto" w:fill="45545F"/>
          <w:vAlign w:val="center"/>
        </w:tcPr>
        <w:p w:rsidR="00BB51C8" w:rsidRPr="00785EE9" w:rsidRDefault="00BB51C8" w:rsidP="00785EE9">
          <w:pPr>
            <w:pStyle w:val="HeaderRight"/>
          </w:pPr>
          <w:r>
            <w:t>Presentation of written work</w:t>
          </w:r>
        </w:p>
      </w:tc>
    </w:tr>
  </w:tbl>
  <w:p w:rsidR="00BB51C8" w:rsidRDefault="00BB51C8"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BB51C8" w:rsidTr="00785EE9">
      <w:trPr>
        <w:trHeight w:val="550"/>
      </w:trPr>
      <w:tc>
        <w:tcPr>
          <w:tcW w:w="2268" w:type="dxa"/>
          <w:shd w:val="clear" w:color="auto" w:fill="45545F"/>
          <w:vAlign w:val="center"/>
        </w:tcPr>
        <w:p w:rsidR="00BB51C8" w:rsidRPr="005B7C2F" w:rsidRDefault="00BB51C8" w:rsidP="005B7C2F">
          <w:pPr>
            <w:pStyle w:val="HeaderLeft"/>
          </w:pPr>
          <w:r>
            <w:t>Recommended reading</w:t>
          </w:r>
        </w:p>
      </w:tc>
      <w:tc>
        <w:tcPr>
          <w:tcW w:w="6554" w:type="dxa"/>
        </w:tcPr>
        <w:p w:rsidR="00BB51C8" w:rsidRDefault="00BB51C8">
          <w:pPr>
            <w:pStyle w:val="Header"/>
          </w:pPr>
        </w:p>
      </w:tc>
    </w:tr>
  </w:tbl>
  <w:p w:rsidR="00BB51C8" w:rsidRDefault="00BB51C8" w:rsidP="00C13A31">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BB51C8" w:rsidTr="00785EE9">
      <w:trPr>
        <w:trHeight w:val="550"/>
      </w:trPr>
      <w:tc>
        <w:tcPr>
          <w:tcW w:w="6345" w:type="dxa"/>
        </w:tcPr>
        <w:p w:rsidR="00BB51C8" w:rsidRDefault="00BB51C8">
          <w:pPr>
            <w:pStyle w:val="Header"/>
          </w:pPr>
        </w:p>
      </w:tc>
      <w:tc>
        <w:tcPr>
          <w:tcW w:w="2268" w:type="dxa"/>
          <w:shd w:val="clear" w:color="auto" w:fill="45545F"/>
          <w:vAlign w:val="center"/>
        </w:tcPr>
        <w:p w:rsidR="00BB51C8" w:rsidRPr="00785EE9" w:rsidRDefault="00BB51C8" w:rsidP="00785EE9">
          <w:pPr>
            <w:pStyle w:val="HeaderRight"/>
          </w:pPr>
          <w:r>
            <w:t>Recommended reading</w:t>
          </w:r>
        </w:p>
      </w:tc>
    </w:tr>
  </w:tbl>
  <w:p w:rsidR="00BB51C8" w:rsidRDefault="00BB51C8" w:rsidP="00C13A31">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BB51C8" w:rsidTr="00785EE9">
      <w:trPr>
        <w:trHeight w:val="550"/>
      </w:trPr>
      <w:tc>
        <w:tcPr>
          <w:tcW w:w="2552" w:type="dxa"/>
          <w:shd w:val="clear" w:color="auto" w:fill="45545F"/>
          <w:vAlign w:val="center"/>
        </w:tcPr>
        <w:p w:rsidR="00BB51C8" w:rsidRPr="005B7C2F" w:rsidRDefault="00BB51C8" w:rsidP="005B7C2F">
          <w:pPr>
            <w:pStyle w:val="HeaderLeft"/>
          </w:pPr>
          <w:r>
            <w:t>Trainee evaluation sheet</w:t>
          </w:r>
        </w:p>
      </w:tc>
      <w:tc>
        <w:tcPr>
          <w:tcW w:w="6554" w:type="dxa"/>
        </w:tcPr>
        <w:p w:rsidR="00BB51C8" w:rsidRDefault="00BB51C8">
          <w:pPr>
            <w:pStyle w:val="Header"/>
          </w:pPr>
        </w:p>
      </w:tc>
    </w:tr>
  </w:tbl>
  <w:p w:rsidR="00BB51C8" w:rsidRDefault="00BB51C8" w:rsidP="00C13A31">
    <w:pPr>
      <w:pStyle w:val="HeaderLef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BB51C8" w:rsidTr="00785EE9">
      <w:trPr>
        <w:trHeight w:val="550"/>
      </w:trPr>
      <w:tc>
        <w:tcPr>
          <w:tcW w:w="6345" w:type="dxa"/>
        </w:tcPr>
        <w:p w:rsidR="00BB51C8" w:rsidRDefault="00BB51C8">
          <w:pPr>
            <w:pStyle w:val="Header"/>
          </w:pPr>
        </w:p>
      </w:tc>
      <w:tc>
        <w:tcPr>
          <w:tcW w:w="2552" w:type="dxa"/>
          <w:shd w:val="clear" w:color="auto" w:fill="45545F"/>
          <w:vAlign w:val="center"/>
        </w:tcPr>
        <w:p w:rsidR="00BB51C8" w:rsidRPr="00785EE9" w:rsidRDefault="00BB51C8" w:rsidP="00785EE9">
          <w:pPr>
            <w:pStyle w:val="HeaderRight"/>
          </w:pPr>
          <w:r>
            <w:t>Trainee evaluation sheet</w:t>
          </w:r>
        </w:p>
      </w:tc>
    </w:tr>
  </w:tbl>
  <w:p w:rsidR="00BB51C8" w:rsidRDefault="00BB51C8" w:rsidP="00C13A31">
    <w:pPr>
      <w:pStyle w:val="HeaderRigh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BB51C8" w:rsidTr="00AD7B23">
      <w:trPr>
        <w:trHeight w:val="550"/>
      </w:trPr>
      <w:tc>
        <w:tcPr>
          <w:tcW w:w="3402" w:type="dxa"/>
          <w:shd w:val="clear" w:color="auto" w:fill="45545F"/>
          <w:vAlign w:val="center"/>
        </w:tcPr>
        <w:p w:rsidR="00BB51C8" w:rsidRPr="005B7C2F" w:rsidRDefault="00BB51C8" w:rsidP="005B7C2F">
          <w:pPr>
            <w:pStyle w:val="HeaderLeft"/>
          </w:pPr>
          <w:r w:rsidRPr="00EB092C">
            <w:t>Trainee self-assessment checklist</w:t>
          </w:r>
        </w:p>
      </w:tc>
      <w:tc>
        <w:tcPr>
          <w:tcW w:w="6554" w:type="dxa"/>
        </w:tcPr>
        <w:p w:rsidR="00BB51C8" w:rsidRDefault="00BB51C8">
          <w:pPr>
            <w:pStyle w:val="Header"/>
          </w:pPr>
        </w:p>
      </w:tc>
    </w:tr>
  </w:tbl>
  <w:p w:rsidR="00BB51C8" w:rsidRDefault="00BB51C8" w:rsidP="00C13A31">
    <w:pPr>
      <w:pStyle w:val="HeaderLeft"/>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BB51C8" w:rsidTr="00AD7B23">
      <w:trPr>
        <w:trHeight w:val="550"/>
      </w:trPr>
      <w:tc>
        <w:tcPr>
          <w:tcW w:w="6345" w:type="dxa"/>
        </w:tcPr>
        <w:p w:rsidR="00BB51C8" w:rsidRDefault="00BB51C8">
          <w:pPr>
            <w:pStyle w:val="Header"/>
          </w:pPr>
        </w:p>
      </w:tc>
      <w:tc>
        <w:tcPr>
          <w:tcW w:w="3402" w:type="dxa"/>
          <w:shd w:val="clear" w:color="auto" w:fill="45545F"/>
          <w:vAlign w:val="center"/>
        </w:tcPr>
        <w:p w:rsidR="00BB51C8" w:rsidRPr="00785EE9" w:rsidRDefault="00BB51C8" w:rsidP="00785EE9">
          <w:pPr>
            <w:pStyle w:val="HeaderRight"/>
          </w:pPr>
          <w:r w:rsidRPr="00EB092C">
            <w:t>Trainee self-assessment checklist</w:t>
          </w:r>
        </w:p>
      </w:tc>
    </w:tr>
  </w:tbl>
  <w:p w:rsidR="00BB51C8" w:rsidRDefault="00BB51C8" w:rsidP="00C13A31">
    <w:pPr>
      <w:pStyle w:val="HeaderRight"/>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51C8" w:rsidRDefault="00BB51C8">
    <w:pPr>
      <w:pStyle w:val="Heade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51C8" w:rsidRDefault="00BB51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F"/>
    <w:multiLevelType w:val="singleLevel"/>
    <w:tmpl w:val="457858C4"/>
    <w:lvl w:ilvl="0">
      <w:start w:val="1"/>
      <w:numFmt w:val="lowerLetter"/>
      <w:pStyle w:val="ListNumber2"/>
      <w:lvlText w:val="%1."/>
      <w:lvlJc w:val="left"/>
      <w:pPr>
        <w:tabs>
          <w:tab w:val="num" w:pos="567"/>
        </w:tabs>
        <w:ind w:left="1134" w:hanging="567"/>
      </w:pPr>
      <w:rPr>
        <w:rFonts w:hint="default"/>
      </w:rPr>
    </w:lvl>
  </w:abstractNum>
  <w:abstractNum w:abstractNumId="1" w15:restartNumberingAfterBreak="0">
    <w:nsid w:val="FFFFFF81"/>
    <w:multiLevelType w:val="singleLevel"/>
    <w:tmpl w:val="04906BDC"/>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3336F6F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E67EFE0A"/>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88EC44C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1426538"/>
    <w:multiLevelType w:val="hybridMultilevel"/>
    <w:tmpl w:val="D70A2BB2"/>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056F1754"/>
    <w:multiLevelType w:val="hybridMultilevel"/>
    <w:tmpl w:val="48A41346"/>
    <w:lvl w:ilvl="0" w:tplc="A0A20246">
      <w:start w:val="1"/>
      <w:numFmt w:val="bullet"/>
      <w:lvlText w:val="-"/>
      <w:lvlJc w:val="left"/>
      <w:pPr>
        <w:ind w:left="228" w:hanging="112"/>
      </w:pPr>
      <w:rPr>
        <w:rFonts w:ascii="Arial" w:eastAsia="Arial" w:hAnsi="Arial" w:hint="default"/>
        <w:w w:val="100"/>
        <w:sz w:val="18"/>
        <w:szCs w:val="18"/>
      </w:rPr>
    </w:lvl>
    <w:lvl w:ilvl="1" w:tplc="73C27C16">
      <w:start w:val="1"/>
      <w:numFmt w:val="bullet"/>
      <w:lvlText w:val="•"/>
      <w:lvlJc w:val="left"/>
      <w:pPr>
        <w:ind w:left="432" w:hanging="112"/>
      </w:pPr>
      <w:rPr>
        <w:rFonts w:hint="default"/>
      </w:rPr>
    </w:lvl>
    <w:lvl w:ilvl="2" w:tplc="DEEA690C">
      <w:start w:val="1"/>
      <w:numFmt w:val="bullet"/>
      <w:lvlText w:val="•"/>
      <w:lvlJc w:val="left"/>
      <w:pPr>
        <w:ind w:left="645" w:hanging="112"/>
      </w:pPr>
      <w:rPr>
        <w:rFonts w:hint="default"/>
      </w:rPr>
    </w:lvl>
    <w:lvl w:ilvl="3" w:tplc="4FFCE716">
      <w:start w:val="1"/>
      <w:numFmt w:val="bullet"/>
      <w:lvlText w:val="•"/>
      <w:lvlJc w:val="left"/>
      <w:pPr>
        <w:ind w:left="858" w:hanging="112"/>
      </w:pPr>
      <w:rPr>
        <w:rFonts w:hint="default"/>
      </w:rPr>
    </w:lvl>
    <w:lvl w:ilvl="4" w:tplc="D1A07F86">
      <w:start w:val="1"/>
      <w:numFmt w:val="bullet"/>
      <w:lvlText w:val="•"/>
      <w:lvlJc w:val="left"/>
      <w:pPr>
        <w:ind w:left="1071" w:hanging="112"/>
      </w:pPr>
      <w:rPr>
        <w:rFonts w:hint="default"/>
      </w:rPr>
    </w:lvl>
    <w:lvl w:ilvl="5" w:tplc="AAB42C82">
      <w:start w:val="1"/>
      <w:numFmt w:val="bullet"/>
      <w:lvlText w:val="•"/>
      <w:lvlJc w:val="left"/>
      <w:pPr>
        <w:ind w:left="1284" w:hanging="112"/>
      </w:pPr>
      <w:rPr>
        <w:rFonts w:hint="default"/>
      </w:rPr>
    </w:lvl>
    <w:lvl w:ilvl="6" w:tplc="DB420224">
      <w:start w:val="1"/>
      <w:numFmt w:val="bullet"/>
      <w:lvlText w:val="•"/>
      <w:lvlJc w:val="left"/>
      <w:pPr>
        <w:ind w:left="1497" w:hanging="112"/>
      </w:pPr>
      <w:rPr>
        <w:rFonts w:hint="default"/>
      </w:rPr>
    </w:lvl>
    <w:lvl w:ilvl="7" w:tplc="96FCDA50">
      <w:start w:val="1"/>
      <w:numFmt w:val="bullet"/>
      <w:lvlText w:val="•"/>
      <w:lvlJc w:val="left"/>
      <w:pPr>
        <w:ind w:left="1710" w:hanging="112"/>
      </w:pPr>
      <w:rPr>
        <w:rFonts w:hint="default"/>
      </w:rPr>
    </w:lvl>
    <w:lvl w:ilvl="8" w:tplc="CB8EA6E4">
      <w:start w:val="1"/>
      <w:numFmt w:val="bullet"/>
      <w:lvlText w:val="•"/>
      <w:lvlJc w:val="left"/>
      <w:pPr>
        <w:ind w:left="1923" w:hanging="112"/>
      </w:pPr>
      <w:rPr>
        <w:rFonts w:hint="default"/>
      </w:rPr>
    </w:lvl>
  </w:abstractNum>
  <w:abstractNum w:abstractNumId="7" w15:restartNumberingAfterBreak="0">
    <w:nsid w:val="06E527F6"/>
    <w:multiLevelType w:val="multilevel"/>
    <w:tmpl w:val="8B42F9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9" w15:restartNumberingAfterBreak="0">
    <w:nsid w:val="0D7449E9"/>
    <w:multiLevelType w:val="hybridMultilevel"/>
    <w:tmpl w:val="5FF232CE"/>
    <w:lvl w:ilvl="0" w:tplc="8A149640">
      <w:start w:val="1"/>
      <w:numFmt w:val="bullet"/>
      <w:lvlText w:val=""/>
      <w:lvlJc w:val="left"/>
      <w:pPr>
        <w:ind w:left="321" w:hanging="219"/>
      </w:pPr>
      <w:rPr>
        <w:rFonts w:ascii="Symbol" w:eastAsia="Symbol" w:hAnsi="Symbol" w:hint="default"/>
        <w:w w:val="100"/>
        <w:sz w:val="20"/>
        <w:szCs w:val="20"/>
      </w:rPr>
    </w:lvl>
    <w:lvl w:ilvl="1" w:tplc="9DD6B818">
      <w:start w:val="1"/>
      <w:numFmt w:val="bullet"/>
      <w:lvlText w:val="•"/>
      <w:lvlJc w:val="left"/>
      <w:pPr>
        <w:ind w:left="896" w:hanging="219"/>
      </w:pPr>
      <w:rPr>
        <w:rFonts w:hint="default"/>
      </w:rPr>
    </w:lvl>
    <w:lvl w:ilvl="2" w:tplc="187C90B6">
      <w:start w:val="1"/>
      <w:numFmt w:val="bullet"/>
      <w:lvlText w:val="•"/>
      <w:lvlJc w:val="left"/>
      <w:pPr>
        <w:ind w:left="1473" w:hanging="219"/>
      </w:pPr>
      <w:rPr>
        <w:rFonts w:hint="default"/>
      </w:rPr>
    </w:lvl>
    <w:lvl w:ilvl="3" w:tplc="09BCCFC2">
      <w:start w:val="1"/>
      <w:numFmt w:val="bullet"/>
      <w:lvlText w:val="•"/>
      <w:lvlJc w:val="left"/>
      <w:pPr>
        <w:ind w:left="2049" w:hanging="219"/>
      </w:pPr>
      <w:rPr>
        <w:rFonts w:hint="default"/>
      </w:rPr>
    </w:lvl>
    <w:lvl w:ilvl="4" w:tplc="C5D27EC0">
      <w:start w:val="1"/>
      <w:numFmt w:val="bullet"/>
      <w:lvlText w:val="•"/>
      <w:lvlJc w:val="left"/>
      <w:pPr>
        <w:ind w:left="2626" w:hanging="219"/>
      </w:pPr>
      <w:rPr>
        <w:rFonts w:hint="default"/>
      </w:rPr>
    </w:lvl>
    <w:lvl w:ilvl="5" w:tplc="EC5AB86C">
      <w:start w:val="1"/>
      <w:numFmt w:val="bullet"/>
      <w:lvlText w:val="•"/>
      <w:lvlJc w:val="left"/>
      <w:pPr>
        <w:ind w:left="3203" w:hanging="219"/>
      </w:pPr>
      <w:rPr>
        <w:rFonts w:hint="default"/>
      </w:rPr>
    </w:lvl>
    <w:lvl w:ilvl="6" w:tplc="7A1887B4">
      <w:start w:val="1"/>
      <w:numFmt w:val="bullet"/>
      <w:lvlText w:val="•"/>
      <w:lvlJc w:val="left"/>
      <w:pPr>
        <w:ind w:left="3779" w:hanging="219"/>
      </w:pPr>
      <w:rPr>
        <w:rFonts w:hint="default"/>
      </w:rPr>
    </w:lvl>
    <w:lvl w:ilvl="7" w:tplc="9910A24E">
      <w:start w:val="1"/>
      <w:numFmt w:val="bullet"/>
      <w:lvlText w:val="•"/>
      <w:lvlJc w:val="left"/>
      <w:pPr>
        <w:ind w:left="4356" w:hanging="219"/>
      </w:pPr>
      <w:rPr>
        <w:rFonts w:hint="default"/>
      </w:rPr>
    </w:lvl>
    <w:lvl w:ilvl="8" w:tplc="F16EC85A">
      <w:start w:val="1"/>
      <w:numFmt w:val="bullet"/>
      <w:lvlText w:val="•"/>
      <w:lvlJc w:val="left"/>
      <w:pPr>
        <w:ind w:left="4933" w:hanging="219"/>
      </w:pPr>
      <w:rPr>
        <w:rFonts w:hint="default"/>
      </w:rPr>
    </w:lvl>
  </w:abstractNum>
  <w:abstractNum w:abstractNumId="10" w15:restartNumberingAfterBreak="0">
    <w:nsid w:val="130561BB"/>
    <w:multiLevelType w:val="hybridMultilevel"/>
    <w:tmpl w:val="32E87A2E"/>
    <w:lvl w:ilvl="0" w:tplc="D6AE6558">
      <w:start w:val="1"/>
      <w:numFmt w:val="bullet"/>
      <w:lvlText w:val="-"/>
      <w:lvlJc w:val="left"/>
      <w:pPr>
        <w:ind w:left="228" w:hanging="153"/>
      </w:pPr>
      <w:rPr>
        <w:rFonts w:ascii="Times New Roman" w:eastAsia="Times New Roman" w:hAnsi="Times New Roman" w:hint="default"/>
        <w:w w:val="100"/>
        <w:sz w:val="18"/>
        <w:szCs w:val="18"/>
      </w:rPr>
    </w:lvl>
    <w:lvl w:ilvl="1" w:tplc="401C0710">
      <w:start w:val="1"/>
      <w:numFmt w:val="bullet"/>
      <w:lvlText w:val="•"/>
      <w:lvlJc w:val="left"/>
      <w:pPr>
        <w:ind w:left="432" w:hanging="153"/>
      </w:pPr>
      <w:rPr>
        <w:rFonts w:hint="default"/>
      </w:rPr>
    </w:lvl>
    <w:lvl w:ilvl="2" w:tplc="4002F662">
      <w:start w:val="1"/>
      <w:numFmt w:val="bullet"/>
      <w:lvlText w:val="•"/>
      <w:lvlJc w:val="left"/>
      <w:pPr>
        <w:ind w:left="645" w:hanging="153"/>
      </w:pPr>
      <w:rPr>
        <w:rFonts w:hint="default"/>
      </w:rPr>
    </w:lvl>
    <w:lvl w:ilvl="3" w:tplc="CE401894">
      <w:start w:val="1"/>
      <w:numFmt w:val="bullet"/>
      <w:lvlText w:val="•"/>
      <w:lvlJc w:val="left"/>
      <w:pPr>
        <w:ind w:left="858" w:hanging="153"/>
      </w:pPr>
      <w:rPr>
        <w:rFonts w:hint="default"/>
      </w:rPr>
    </w:lvl>
    <w:lvl w:ilvl="4" w:tplc="294EDEAC">
      <w:start w:val="1"/>
      <w:numFmt w:val="bullet"/>
      <w:lvlText w:val="•"/>
      <w:lvlJc w:val="left"/>
      <w:pPr>
        <w:ind w:left="1071" w:hanging="153"/>
      </w:pPr>
      <w:rPr>
        <w:rFonts w:hint="default"/>
      </w:rPr>
    </w:lvl>
    <w:lvl w:ilvl="5" w:tplc="1CCE77A2">
      <w:start w:val="1"/>
      <w:numFmt w:val="bullet"/>
      <w:lvlText w:val="•"/>
      <w:lvlJc w:val="left"/>
      <w:pPr>
        <w:ind w:left="1284" w:hanging="153"/>
      </w:pPr>
      <w:rPr>
        <w:rFonts w:hint="default"/>
      </w:rPr>
    </w:lvl>
    <w:lvl w:ilvl="6" w:tplc="F44CB58C">
      <w:start w:val="1"/>
      <w:numFmt w:val="bullet"/>
      <w:lvlText w:val="•"/>
      <w:lvlJc w:val="left"/>
      <w:pPr>
        <w:ind w:left="1497" w:hanging="153"/>
      </w:pPr>
      <w:rPr>
        <w:rFonts w:hint="default"/>
      </w:rPr>
    </w:lvl>
    <w:lvl w:ilvl="7" w:tplc="3B2A2414">
      <w:start w:val="1"/>
      <w:numFmt w:val="bullet"/>
      <w:lvlText w:val="•"/>
      <w:lvlJc w:val="left"/>
      <w:pPr>
        <w:ind w:left="1710" w:hanging="153"/>
      </w:pPr>
      <w:rPr>
        <w:rFonts w:hint="default"/>
      </w:rPr>
    </w:lvl>
    <w:lvl w:ilvl="8" w:tplc="9F88CA8C">
      <w:start w:val="1"/>
      <w:numFmt w:val="bullet"/>
      <w:lvlText w:val="•"/>
      <w:lvlJc w:val="left"/>
      <w:pPr>
        <w:ind w:left="1923" w:hanging="153"/>
      </w:pPr>
      <w:rPr>
        <w:rFonts w:hint="default"/>
      </w:rPr>
    </w:lvl>
  </w:abstractNum>
  <w:abstractNum w:abstractNumId="11" w15:restartNumberingAfterBreak="0">
    <w:nsid w:val="15E64EDB"/>
    <w:multiLevelType w:val="hybridMultilevel"/>
    <w:tmpl w:val="CE644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22623FF6"/>
    <w:multiLevelType w:val="multilevel"/>
    <w:tmpl w:val="0F14DD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3855247"/>
    <w:multiLevelType w:val="hybridMultilevel"/>
    <w:tmpl w:val="5C0A51D0"/>
    <w:lvl w:ilvl="0" w:tplc="04090001">
      <w:start w:val="1"/>
      <w:numFmt w:val="bullet"/>
      <w:lvlText w:val=""/>
      <w:lvlJc w:val="left"/>
      <w:pPr>
        <w:ind w:left="1258" w:hanging="360"/>
      </w:pPr>
      <w:rPr>
        <w:rFonts w:ascii="Symbol" w:hAnsi="Symbol" w:hint="default"/>
      </w:rPr>
    </w:lvl>
    <w:lvl w:ilvl="1" w:tplc="04090003" w:tentative="1">
      <w:start w:val="1"/>
      <w:numFmt w:val="bullet"/>
      <w:lvlText w:val="o"/>
      <w:lvlJc w:val="left"/>
      <w:pPr>
        <w:ind w:left="1978" w:hanging="360"/>
      </w:pPr>
      <w:rPr>
        <w:rFonts w:ascii="Courier New" w:hAnsi="Courier New" w:hint="default"/>
      </w:rPr>
    </w:lvl>
    <w:lvl w:ilvl="2" w:tplc="04090005" w:tentative="1">
      <w:start w:val="1"/>
      <w:numFmt w:val="bullet"/>
      <w:lvlText w:val=""/>
      <w:lvlJc w:val="left"/>
      <w:pPr>
        <w:ind w:left="2698" w:hanging="360"/>
      </w:pPr>
      <w:rPr>
        <w:rFonts w:ascii="Wingdings" w:hAnsi="Wingdings" w:hint="default"/>
      </w:rPr>
    </w:lvl>
    <w:lvl w:ilvl="3" w:tplc="04090001" w:tentative="1">
      <w:start w:val="1"/>
      <w:numFmt w:val="bullet"/>
      <w:lvlText w:val=""/>
      <w:lvlJc w:val="left"/>
      <w:pPr>
        <w:ind w:left="3418" w:hanging="360"/>
      </w:pPr>
      <w:rPr>
        <w:rFonts w:ascii="Symbol" w:hAnsi="Symbol" w:hint="default"/>
      </w:rPr>
    </w:lvl>
    <w:lvl w:ilvl="4" w:tplc="04090003" w:tentative="1">
      <w:start w:val="1"/>
      <w:numFmt w:val="bullet"/>
      <w:lvlText w:val="o"/>
      <w:lvlJc w:val="left"/>
      <w:pPr>
        <w:ind w:left="4138" w:hanging="360"/>
      </w:pPr>
      <w:rPr>
        <w:rFonts w:ascii="Courier New" w:hAnsi="Courier New" w:hint="default"/>
      </w:rPr>
    </w:lvl>
    <w:lvl w:ilvl="5" w:tplc="04090005" w:tentative="1">
      <w:start w:val="1"/>
      <w:numFmt w:val="bullet"/>
      <w:lvlText w:val=""/>
      <w:lvlJc w:val="left"/>
      <w:pPr>
        <w:ind w:left="4858" w:hanging="360"/>
      </w:pPr>
      <w:rPr>
        <w:rFonts w:ascii="Wingdings" w:hAnsi="Wingdings" w:hint="default"/>
      </w:rPr>
    </w:lvl>
    <w:lvl w:ilvl="6" w:tplc="04090001" w:tentative="1">
      <w:start w:val="1"/>
      <w:numFmt w:val="bullet"/>
      <w:lvlText w:val=""/>
      <w:lvlJc w:val="left"/>
      <w:pPr>
        <w:ind w:left="5578" w:hanging="360"/>
      </w:pPr>
      <w:rPr>
        <w:rFonts w:ascii="Symbol" w:hAnsi="Symbol" w:hint="default"/>
      </w:rPr>
    </w:lvl>
    <w:lvl w:ilvl="7" w:tplc="04090003" w:tentative="1">
      <w:start w:val="1"/>
      <w:numFmt w:val="bullet"/>
      <w:lvlText w:val="o"/>
      <w:lvlJc w:val="left"/>
      <w:pPr>
        <w:ind w:left="6298" w:hanging="360"/>
      </w:pPr>
      <w:rPr>
        <w:rFonts w:ascii="Courier New" w:hAnsi="Courier New" w:hint="default"/>
      </w:rPr>
    </w:lvl>
    <w:lvl w:ilvl="8" w:tplc="04090005" w:tentative="1">
      <w:start w:val="1"/>
      <w:numFmt w:val="bullet"/>
      <w:lvlText w:val=""/>
      <w:lvlJc w:val="left"/>
      <w:pPr>
        <w:ind w:left="7018" w:hanging="360"/>
      </w:pPr>
      <w:rPr>
        <w:rFonts w:ascii="Wingdings" w:hAnsi="Wingdings" w:hint="default"/>
      </w:rPr>
    </w:lvl>
  </w:abstractNum>
  <w:abstractNum w:abstractNumId="16" w15:restartNumberingAfterBreak="0">
    <w:nsid w:val="24A91BC4"/>
    <w:multiLevelType w:val="hybridMultilevel"/>
    <w:tmpl w:val="63820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C51544"/>
    <w:multiLevelType w:val="hybridMultilevel"/>
    <w:tmpl w:val="1C2C18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7A442A0"/>
    <w:multiLevelType w:val="hybridMultilevel"/>
    <w:tmpl w:val="6D56F61C"/>
    <w:lvl w:ilvl="0" w:tplc="4FD2ACF8">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7DA5D4E"/>
    <w:multiLevelType w:val="hybridMultilevel"/>
    <w:tmpl w:val="19205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CE49B5"/>
    <w:multiLevelType w:val="hybridMultilevel"/>
    <w:tmpl w:val="CE02E22C"/>
    <w:lvl w:ilvl="0" w:tplc="2DEAC046">
      <w:start w:val="1"/>
      <w:numFmt w:val="decimal"/>
      <w:lvlText w:val="%1."/>
      <w:lvlJc w:val="left"/>
      <w:pPr>
        <w:ind w:left="756" w:hanging="360"/>
      </w:pPr>
      <w:rPr>
        <w:rFonts w:ascii="Arial" w:eastAsia="Arial" w:hAnsi="Arial" w:hint="default"/>
        <w:spacing w:val="-1"/>
        <w:w w:val="99"/>
        <w:sz w:val="20"/>
        <w:szCs w:val="20"/>
      </w:rPr>
    </w:lvl>
    <w:lvl w:ilvl="1" w:tplc="E2429014">
      <w:start w:val="1"/>
      <w:numFmt w:val="bullet"/>
      <w:lvlText w:val="•"/>
      <w:lvlJc w:val="left"/>
      <w:pPr>
        <w:ind w:left="1703" w:hanging="360"/>
      </w:pPr>
      <w:rPr>
        <w:rFonts w:hint="default"/>
      </w:rPr>
    </w:lvl>
    <w:lvl w:ilvl="2" w:tplc="B6346762">
      <w:start w:val="1"/>
      <w:numFmt w:val="bullet"/>
      <w:lvlText w:val="•"/>
      <w:lvlJc w:val="left"/>
      <w:pPr>
        <w:ind w:left="2647" w:hanging="360"/>
      </w:pPr>
      <w:rPr>
        <w:rFonts w:hint="default"/>
      </w:rPr>
    </w:lvl>
    <w:lvl w:ilvl="3" w:tplc="A04C365A">
      <w:start w:val="1"/>
      <w:numFmt w:val="bullet"/>
      <w:lvlText w:val="•"/>
      <w:lvlJc w:val="left"/>
      <w:pPr>
        <w:ind w:left="3591" w:hanging="360"/>
      </w:pPr>
      <w:rPr>
        <w:rFonts w:hint="default"/>
      </w:rPr>
    </w:lvl>
    <w:lvl w:ilvl="4" w:tplc="6D1420A2">
      <w:start w:val="1"/>
      <w:numFmt w:val="bullet"/>
      <w:lvlText w:val="•"/>
      <w:lvlJc w:val="left"/>
      <w:pPr>
        <w:ind w:left="4535" w:hanging="360"/>
      </w:pPr>
      <w:rPr>
        <w:rFonts w:hint="default"/>
      </w:rPr>
    </w:lvl>
    <w:lvl w:ilvl="5" w:tplc="3C585C56">
      <w:start w:val="1"/>
      <w:numFmt w:val="bullet"/>
      <w:lvlText w:val="•"/>
      <w:lvlJc w:val="left"/>
      <w:pPr>
        <w:ind w:left="5479" w:hanging="360"/>
      </w:pPr>
      <w:rPr>
        <w:rFonts w:hint="default"/>
      </w:rPr>
    </w:lvl>
    <w:lvl w:ilvl="6" w:tplc="DAB608F4">
      <w:start w:val="1"/>
      <w:numFmt w:val="bullet"/>
      <w:lvlText w:val="•"/>
      <w:lvlJc w:val="left"/>
      <w:pPr>
        <w:ind w:left="6423" w:hanging="360"/>
      </w:pPr>
      <w:rPr>
        <w:rFonts w:hint="default"/>
      </w:rPr>
    </w:lvl>
    <w:lvl w:ilvl="7" w:tplc="F18C1FCE">
      <w:start w:val="1"/>
      <w:numFmt w:val="bullet"/>
      <w:lvlText w:val="•"/>
      <w:lvlJc w:val="left"/>
      <w:pPr>
        <w:ind w:left="7367" w:hanging="360"/>
      </w:pPr>
      <w:rPr>
        <w:rFonts w:hint="default"/>
      </w:rPr>
    </w:lvl>
    <w:lvl w:ilvl="8" w:tplc="789A395E">
      <w:start w:val="1"/>
      <w:numFmt w:val="bullet"/>
      <w:lvlText w:val="•"/>
      <w:lvlJc w:val="left"/>
      <w:pPr>
        <w:ind w:left="8311" w:hanging="360"/>
      </w:pPr>
      <w:rPr>
        <w:rFonts w:hint="default"/>
      </w:rPr>
    </w:lvl>
  </w:abstractNum>
  <w:abstractNum w:abstractNumId="21" w15:restartNumberingAfterBreak="0">
    <w:nsid w:val="3E046627"/>
    <w:multiLevelType w:val="hybridMultilevel"/>
    <w:tmpl w:val="896EAB2E"/>
    <w:lvl w:ilvl="0" w:tplc="DBCCC030">
      <w:start w:val="1"/>
      <w:numFmt w:val="bullet"/>
      <w:pStyle w:val="Table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8511196"/>
    <w:multiLevelType w:val="hybridMultilevel"/>
    <w:tmpl w:val="BBE0237C"/>
    <w:lvl w:ilvl="0" w:tplc="CF487B5E">
      <w:start w:val="1"/>
      <w:numFmt w:val="bullet"/>
      <w:lvlText w:val="-"/>
      <w:lvlJc w:val="left"/>
      <w:pPr>
        <w:ind w:left="196" w:hanging="111"/>
      </w:pPr>
      <w:rPr>
        <w:rFonts w:ascii="Arial" w:eastAsia="Arial" w:hAnsi="Arial" w:hint="default"/>
        <w:color w:val="282526"/>
        <w:w w:val="100"/>
        <w:sz w:val="18"/>
        <w:szCs w:val="18"/>
      </w:rPr>
    </w:lvl>
    <w:lvl w:ilvl="1" w:tplc="5A4A5836">
      <w:start w:val="1"/>
      <w:numFmt w:val="bullet"/>
      <w:lvlText w:val="•"/>
      <w:lvlJc w:val="left"/>
      <w:pPr>
        <w:ind w:left="414" w:hanging="111"/>
      </w:pPr>
      <w:rPr>
        <w:rFonts w:hint="default"/>
      </w:rPr>
    </w:lvl>
    <w:lvl w:ilvl="2" w:tplc="757A64C2">
      <w:start w:val="1"/>
      <w:numFmt w:val="bullet"/>
      <w:lvlText w:val="•"/>
      <w:lvlJc w:val="left"/>
      <w:pPr>
        <w:ind w:left="629" w:hanging="111"/>
      </w:pPr>
      <w:rPr>
        <w:rFonts w:hint="default"/>
      </w:rPr>
    </w:lvl>
    <w:lvl w:ilvl="3" w:tplc="DBC6DECC">
      <w:start w:val="1"/>
      <w:numFmt w:val="bullet"/>
      <w:lvlText w:val="•"/>
      <w:lvlJc w:val="left"/>
      <w:pPr>
        <w:ind w:left="844" w:hanging="111"/>
      </w:pPr>
      <w:rPr>
        <w:rFonts w:hint="default"/>
      </w:rPr>
    </w:lvl>
    <w:lvl w:ilvl="4" w:tplc="F9A247AA">
      <w:start w:val="1"/>
      <w:numFmt w:val="bullet"/>
      <w:lvlText w:val="•"/>
      <w:lvlJc w:val="left"/>
      <w:pPr>
        <w:ind w:left="1059" w:hanging="111"/>
      </w:pPr>
      <w:rPr>
        <w:rFonts w:hint="default"/>
      </w:rPr>
    </w:lvl>
    <w:lvl w:ilvl="5" w:tplc="A6C8DB26">
      <w:start w:val="1"/>
      <w:numFmt w:val="bullet"/>
      <w:lvlText w:val="•"/>
      <w:lvlJc w:val="left"/>
      <w:pPr>
        <w:ind w:left="1274" w:hanging="111"/>
      </w:pPr>
      <w:rPr>
        <w:rFonts w:hint="default"/>
      </w:rPr>
    </w:lvl>
    <w:lvl w:ilvl="6" w:tplc="BF4EA068">
      <w:start w:val="1"/>
      <w:numFmt w:val="bullet"/>
      <w:lvlText w:val="•"/>
      <w:lvlJc w:val="left"/>
      <w:pPr>
        <w:ind w:left="1489" w:hanging="111"/>
      </w:pPr>
      <w:rPr>
        <w:rFonts w:hint="default"/>
      </w:rPr>
    </w:lvl>
    <w:lvl w:ilvl="7" w:tplc="673E4FF6">
      <w:start w:val="1"/>
      <w:numFmt w:val="bullet"/>
      <w:lvlText w:val="•"/>
      <w:lvlJc w:val="left"/>
      <w:pPr>
        <w:ind w:left="1704" w:hanging="111"/>
      </w:pPr>
      <w:rPr>
        <w:rFonts w:hint="default"/>
      </w:rPr>
    </w:lvl>
    <w:lvl w:ilvl="8" w:tplc="0122C52C">
      <w:start w:val="1"/>
      <w:numFmt w:val="bullet"/>
      <w:lvlText w:val="•"/>
      <w:lvlJc w:val="left"/>
      <w:pPr>
        <w:ind w:left="1919" w:hanging="111"/>
      </w:pPr>
      <w:rPr>
        <w:rFonts w:hint="default"/>
      </w:rPr>
    </w:lvl>
  </w:abstractNum>
  <w:abstractNum w:abstractNumId="23" w15:restartNumberingAfterBreak="0">
    <w:nsid w:val="4BFB1140"/>
    <w:multiLevelType w:val="hybridMultilevel"/>
    <w:tmpl w:val="11B23EEE"/>
    <w:lvl w:ilvl="0" w:tplc="BF8CF9EC">
      <w:start w:val="1"/>
      <w:numFmt w:val="decimal"/>
      <w:pStyle w:val="Numberedlist1"/>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56985619"/>
    <w:multiLevelType w:val="multilevel"/>
    <w:tmpl w:val="87A2EC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8933FCB"/>
    <w:multiLevelType w:val="hybridMultilevel"/>
    <w:tmpl w:val="D30C0E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97524F1"/>
    <w:multiLevelType w:val="hybridMultilevel"/>
    <w:tmpl w:val="19205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0D2EDA"/>
    <w:multiLevelType w:val="hybridMultilevel"/>
    <w:tmpl w:val="2AA8F486"/>
    <w:lvl w:ilvl="0" w:tplc="720830AA">
      <w:start w:val="1"/>
      <w:numFmt w:val="bullet"/>
      <w:lvlText w:val=""/>
      <w:lvlJc w:val="left"/>
      <w:pPr>
        <w:ind w:left="420" w:hanging="261"/>
      </w:pPr>
      <w:rPr>
        <w:rFonts w:ascii="Symbol" w:eastAsia="Symbol" w:hAnsi="Symbol" w:hint="default"/>
        <w:w w:val="100"/>
        <w:sz w:val="20"/>
        <w:szCs w:val="20"/>
      </w:rPr>
    </w:lvl>
    <w:lvl w:ilvl="1" w:tplc="6F408788">
      <w:start w:val="1"/>
      <w:numFmt w:val="bullet"/>
      <w:lvlText w:val="•"/>
      <w:lvlJc w:val="left"/>
      <w:pPr>
        <w:ind w:left="986" w:hanging="261"/>
      </w:pPr>
      <w:rPr>
        <w:rFonts w:hint="default"/>
      </w:rPr>
    </w:lvl>
    <w:lvl w:ilvl="2" w:tplc="F712EF9C">
      <w:start w:val="1"/>
      <w:numFmt w:val="bullet"/>
      <w:lvlText w:val="•"/>
      <w:lvlJc w:val="left"/>
      <w:pPr>
        <w:ind w:left="1553" w:hanging="261"/>
      </w:pPr>
      <w:rPr>
        <w:rFonts w:hint="default"/>
      </w:rPr>
    </w:lvl>
    <w:lvl w:ilvl="3" w:tplc="F81E200C">
      <w:start w:val="1"/>
      <w:numFmt w:val="bullet"/>
      <w:lvlText w:val="•"/>
      <w:lvlJc w:val="left"/>
      <w:pPr>
        <w:ind w:left="2119" w:hanging="261"/>
      </w:pPr>
      <w:rPr>
        <w:rFonts w:hint="default"/>
      </w:rPr>
    </w:lvl>
    <w:lvl w:ilvl="4" w:tplc="E474BCAA">
      <w:start w:val="1"/>
      <w:numFmt w:val="bullet"/>
      <w:lvlText w:val="•"/>
      <w:lvlJc w:val="left"/>
      <w:pPr>
        <w:ind w:left="2686" w:hanging="261"/>
      </w:pPr>
      <w:rPr>
        <w:rFonts w:hint="default"/>
      </w:rPr>
    </w:lvl>
    <w:lvl w:ilvl="5" w:tplc="4E0A44C2">
      <w:start w:val="1"/>
      <w:numFmt w:val="bullet"/>
      <w:lvlText w:val="•"/>
      <w:lvlJc w:val="left"/>
      <w:pPr>
        <w:ind w:left="3253" w:hanging="261"/>
      </w:pPr>
      <w:rPr>
        <w:rFonts w:hint="default"/>
      </w:rPr>
    </w:lvl>
    <w:lvl w:ilvl="6" w:tplc="4FD63A24">
      <w:start w:val="1"/>
      <w:numFmt w:val="bullet"/>
      <w:lvlText w:val="•"/>
      <w:lvlJc w:val="left"/>
      <w:pPr>
        <w:ind w:left="3819" w:hanging="261"/>
      </w:pPr>
      <w:rPr>
        <w:rFonts w:hint="default"/>
      </w:rPr>
    </w:lvl>
    <w:lvl w:ilvl="7" w:tplc="D40ECDDE">
      <w:start w:val="1"/>
      <w:numFmt w:val="bullet"/>
      <w:lvlText w:val="•"/>
      <w:lvlJc w:val="left"/>
      <w:pPr>
        <w:ind w:left="4386" w:hanging="261"/>
      </w:pPr>
      <w:rPr>
        <w:rFonts w:hint="default"/>
      </w:rPr>
    </w:lvl>
    <w:lvl w:ilvl="8" w:tplc="57828134">
      <w:start w:val="1"/>
      <w:numFmt w:val="bullet"/>
      <w:lvlText w:val="•"/>
      <w:lvlJc w:val="left"/>
      <w:pPr>
        <w:ind w:left="4953" w:hanging="261"/>
      </w:pPr>
      <w:rPr>
        <w:rFonts w:hint="default"/>
      </w:rPr>
    </w:lvl>
  </w:abstractNum>
  <w:abstractNum w:abstractNumId="29" w15:restartNumberingAfterBreak="0">
    <w:nsid w:val="5F8F4810"/>
    <w:multiLevelType w:val="hybridMultilevel"/>
    <w:tmpl w:val="BD7CB9F0"/>
    <w:lvl w:ilvl="0" w:tplc="B9B29A98">
      <w:start w:val="1"/>
      <w:numFmt w:val="bullet"/>
      <w:lvlText w:val="-"/>
      <w:lvlJc w:val="left"/>
      <w:pPr>
        <w:ind w:left="228" w:hanging="153"/>
      </w:pPr>
      <w:rPr>
        <w:rFonts w:ascii="Times New Roman" w:eastAsia="Times New Roman" w:hAnsi="Times New Roman" w:hint="default"/>
        <w:w w:val="100"/>
        <w:sz w:val="18"/>
        <w:szCs w:val="18"/>
      </w:rPr>
    </w:lvl>
    <w:lvl w:ilvl="1" w:tplc="27A43DD0">
      <w:start w:val="1"/>
      <w:numFmt w:val="bullet"/>
      <w:lvlText w:val="•"/>
      <w:lvlJc w:val="left"/>
      <w:pPr>
        <w:ind w:left="432" w:hanging="153"/>
      </w:pPr>
      <w:rPr>
        <w:rFonts w:hint="default"/>
      </w:rPr>
    </w:lvl>
    <w:lvl w:ilvl="2" w:tplc="B25AD3EC">
      <w:start w:val="1"/>
      <w:numFmt w:val="bullet"/>
      <w:lvlText w:val="•"/>
      <w:lvlJc w:val="left"/>
      <w:pPr>
        <w:ind w:left="645" w:hanging="153"/>
      </w:pPr>
      <w:rPr>
        <w:rFonts w:hint="default"/>
      </w:rPr>
    </w:lvl>
    <w:lvl w:ilvl="3" w:tplc="7E1A1AF0">
      <w:start w:val="1"/>
      <w:numFmt w:val="bullet"/>
      <w:lvlText w:val="•"/>
      <w:lvlJc w:val="left"/>
      <w:pPr>
        <w:ind w:left="858" w:hanging="153"/>
      </w:pPr>
      <w:rPr>
        <w:rFonts w:hint="default"/>
      </w:rPr>
    </w:lvl>
    <w:lvl w:ilvl="4" w:tplc="B2A044F4">
      <w:start w:val="1"/>
      <w:numFmt w:val="bullet"/>
      <w:lvlText w:val="•"/>
      <w:lvlJc w:val="left"/>
      <w:pPr>
        <w:ind w:left="1071" w:hanging="153"/>
      </w:pPr>
      <w:rPr>
        <w:rFonts w:hint="default"/>
      </w:rPr>
    </w:lvl>
    <w:lvl w:ilvl="5" w:tplc="BDC010E6">
      <w:start w:val="1"/>
      <w:numFmt w:val="bullet"/>
      <w:lvlText w:val="•"/>
      <w:lvlJc w:val="left"/>
      <w:pPr>
        <w:ind w:left="1284" w:hanging="153"/>
      </w:pPr>
      <w:rPr>
        <w:rFonts w:hint="default"/>
      </w:rPr>
    </w:lvl>
    <w:lvl w:ilvl="6" w:tplc="A96AC96A">
      <w:start w:val="1"/>
      <w:numFmt w:val="bullet"/>
      <w:lvlText w:val="•"/>
      <w:lvlJc w:val="left"/>
      <w:pPr>
        <w:ind w:left="1497" w:hanging="153"/>
      </w:pPr>
      <w:rPr>
        <w:rFonts w:hint="default"/>
      </w:rPr>
    </w:lvl>
    <w:lvl w:ilvl="7" w:tplc="98F208C4">
      <w:start w:val="1"/>
      <w:numFmt w:val="bullet"/>
      <w:lvlText w:val="•"/>
      <w:lvlJc w:val="left"/>
      <w:pPr>
        <w:ind w:left="1710" w:hanging="153"/>
      </w:pPr>
      <w:rPr>
        <w:rFonts w:hint="default"/>
      </w:rPr>
    </w:lvl>
    <w:lvl w:ilvl="8" w:tplc="86C25C16">
      <w:start w:val="1"/>
      <w:numFmt w:val="bullet"/>
      <w:lvlText w:val="•"/>
      <w:lvlJc w:val="left"/>
      <w:pPr>
        <w:ind w:left="1923" w:hanging="153"/>
      </w:pPr>
      <w:rPr>
        <w:rFonts w:hint="default"/>
      </w:rPr>
    </w:lvl>
  </w:abstractNum>
  <w:abstractNum w:abstractNumId="30"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15:restartNumberingAfterBreak="0">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15:restartNumberingAfterBreak="0">
    <w:nsid w:val="6D1F7FA0"/>
    <w:multiLevelType w:val="hybridMultilevel"/>
    <w:tmpl w:val="70A24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CE3CDF"/>
    <w:multiLevelType w:val="hybridMultilevel"/>
    <w:tmpl w:val="91E0A5BC"/>
    <w:lvl w:ilvl="0" w:tplc="C450CAAE">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15:restartNumberingAfterBreak="0">
    <w:nsid w:val="734A4033"/>
    <w:multiLevelType w:val="hybridMultilevel"/>
    <w:tmpl w:val="3EBAC1F8"/>
    <w:lvl w:ilvl="0" w:tplc="BCAA6D78">
      <w:start w:val="1"/>
      <w:numFmt w:val="bullet"/>
      <w:lvlText w:val="-"/>
      <w:lvlJc w:val="left"/>
      <w:pPr>
        <w:ind w:left="228" w:hanging="111"/>
      </w:pPr>
      <w:rPr>
        <w:rFonts w:ascii="Arial" w:eastAsia="Arial" w:hAnsi="Arial" w:hint="default"/>
        <w:w w:val="100"/>
        <w:sz w:val="18"/>
        <w:szCs w:val="18"/>
      </w:rPr>
    </w:lvl>
    <w:lvl w:ilvl="1" w:tplc="300CAE9A">
      <w:start w:val="1"/>
      <w:numFmt w:val="bullet"/>
      <w:lvlText w:val="•"/>
      <w:lvlJc w:val="left"/>
      <w:pPr>
        <w:ind w:left="432" w:hanging="111"/>
      </w:pPr>
      <w:rPr>
        <w:rFonts w:hint="default"/>
      </w:rPr>
    </w:lvl>
    <w:lvl w:ilvl="2" w:tplc="C6D430BE">
      <w:start w:val="1"/>
      <w:numFmt w:val="bullet"/>
      <w:lvlText w:val="•"/>
      <w:lvlJc w:val="left"/>
      <w:pPr>
        <w:ind w:left="645" w:hanging="111"/>
      </w:pPr>
      <w:rPr>
        <w:rFonts w:hint="default"/>
      </w:rPr>
    </w:lvl>
    <w:lvl w:ilvl="3" w:tplc="311434EA">
      <w:start w:val="1"/>
      <w:numFmt w:val="bullet"/>
      <w:lvlText w:val="•"/>
      <w:lvlJc w:val="left"/>
      <w:pPr>
        <w:ind w:left="858" w:hanging="111"/>
      </w:pPr>
      <w:rPr>
        <w:rFonts w:hint="default"/>
      </w:rPr>
    </w:lvl>
    <w:lvl w:ilvl="4" w:tplc="5C185D0C">
      <w:start w:val="1"/>
      <w:numFmt w:val="bullet"/>
      <w:lvlText w:val="•"/>
      <w:lvlJc w:val="left"/>
      <w:pPr>
        <w:ind w:left="1071" w:hanging="111"/>
      </w:pPr>
      <w:rPr>
        <w:rFonts w:hint="default"/>
      </w:rPr>
    </w:lvl>
    <w:lvl w:ilvl="5" w:tplc="2004BC48">
      <w:start w:val="1"/>
      <w:numFmt w:val="bullet"/>
      <w:lvlText w:val="•"/>
      <w:lvlJc w:val="left"/>
      <w:pPr>
        <w:ind w:left="1284" w:hanging="111"/>
      </w:pPr>
      <w:rPr>
        <w:rFonts w:hint="default"/>
      </w:rPr>
    </w:lvl>
    <w:lvl w:ilvl="6" w:tplc="BAB061DA">
      <w:start w:val="1"/>
      <w:numFmt w:val="bullet"/>
      <w:lvlText w:val="•"/>
      <w:lvlJc w:val="left"/>
      <w:pPr>
        <w:ind w:left="1497" w:hanging="111"/>
      </w:pPr>
      <w:rPr>
        <w:rFonts w:hint="default"/>
      </w:rPr>
    </w:lvl>
    <w:lvl w:ilvl="7" w:tplc="741A74A6">
      <w:start w:val="1"/>
      <w:numFmt w:val="bullet"/>
      <w:lvlText w:val="•"/>
      <w:lvlJc w:val="left"/>
      <w:pPr>
        <w:ind w:left="1710" w:hanging="111"/>
      </w:pPr>
      <w:rPr>
        <w:rFonts w:hint="default"/>
      </w:rPr>
    </w:lvl>
    <w:lvl w:ilvl="8" w:tplc="9F086FD4">
      <w:start w:val="1"/>
      <w:numFmt w:val="bullet"/>
      <w:lvlText w:val="•"/>
      <w:lvlJc w:val="left"/>
      <w:pPr>
        <w:ind w:left="1923" w:hanging="111"/>
      </w:pPr>
      <w:rPr>
        <w:rFonts w:hint="default"/>
      </w:rPr>
    </w:lvl>
  </w:abstractNum>
  <w:abstractNum w:abstractNumId="36" w15:restartNumberingAfterBreak="0">
    <w:nsid w:val="73943FFC"/>
    <w:multiLevelType w:val="hybridMultilevel"/>
    <w:tmpl w:val="F4108FBE"/>
    <w:lvl w:ilvl="0" w:tplc="0409000F">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720"/>
        </w:tabs>
        <w:ind w:left="720" w:hanging="360"/>
      </w:pPr>
      <w:rPr>
        <w:rFonts w:ascii="Courier New" w:hAnsi="Courier New" w:cs="Courier New" w:hint="default"/>
      </w:rPr>
    </w:lvl>
    <w:lvl w:ilvl="2" w:tplc="0C090005" w:tentative="1">
      <w:start w:val="1"/>
      <w:numFmt w:val="bullet"/>
      <w:lvlText w:val=""/>
      <w:lvlJc w:val="left"/>
      <w:pPr>
        <w:tabs>
          <w:tab w:val="num" w:pos="1440"/>
        </w:tabs>
        <w:ind w:left="1440" w:hanging="360"/>
      </w:pPr>
      <w:rPr>
        <w:rFonts w:ascii="Wingdings" w:hAnsi="Wingdings" w:hint="default"/>
      </w:rPr>
    </w:lvl>
    <w:lvl w:ilvl="3" w:tplc="0C090001" w:tentative="1">
      <w:start w:val="1"/>
      <w:numFmt w:val="bullet"/>
      <w:lvlText w:val=""/>
      <w:lvlJc w:val="left"/>
      <w:pPr>
        <w:tabs>
          <w:tab w:val="num" w:pos="2160"/>
        </w:tabs>
        <w:ind w:left="2160" w:hanging="360"/>
      </w:pPr>
      <w:rPr>
        <w:rFonts w:ascii="Symbol" w:hAnsi="Symbol" w:hint="default"/>
      </w:rPr>
    </w:lvl>
    <w:lvl w:ilvl="4" w:tplc="0C090003" w:tentative="1">
      <w:start w:val="1"/>
      <w:numFmt w:val="bullet"/>
      <w:lvlText w:val="o"/>
      <w:lvlJc w:val="left"/>
      <w:pPr>
        <w:tabs>
          <w:tab w:val="num" w:pos="2880"/>
        </w:tabs>
        <w:ind w:left="2880" w:hanging="360"/>
      </w:pPr>
      <w:rPr>
        <w:rFonts w:ascii="Courier New" w:hAnsi="Courier New" w:cs="Courier New" w:hint="default"/>
      </w:rPr>
    </w:lvl>
    <w:lvl w:ilvl="5" w:tplc="0C090005" w:tentative="1">
      <w:start w:val="1"/>
      <w:numFmt w:val="bullet"/>
      <w:lvlText w:val=""/>
      <w:lvlJc w:val="left"/>
      <w:pPr>
        <w:tabs>
          <w:tab w:val="num" w:pos="3600"/>
        </w:tabs>
        <w:ind w:left="3600" w:hanging="360"/>
      </w:pPr>
      <w:rPr>
        <w:rFonts w:ascii="Wingdings" w:hAnsi="Wingdings" w:hint="default"/>
      </w:rPr>
    </w:lvl>
    <w:lvl w:ilvl="6" w:tplc="0C090001" w:tentative="1">
      <w:start w:val="1"/>
      <w:numFmt w:val="bullet"/>
      <w:lvlText w:val=""/>
      <w:lvlJc w:val="left"/>
      <w:pPr>
        <w:tabs>
          <w:tab w:val="num" w:pos="4320"/>
        </w:tabs>
        <w:ind w:left="4320" w:hanging="360"/>
      </w:pPr>
      <w:rPr>
        <w:rFonts w:ascii="Symbol" w:hAnsi="Symbol" w:hint="default"/>
      </w:rPr>
    </w:lvl>
    <w:lvl w:ilvl="7" w:tplc="0C090003" w:tentative="1">
      <w:start w:val="1"/>
      <w:numFmt w:val="bullet"/>
      <w:lvlText w:val="o"/>
      <w:lvlJc w:val="left"/>
      <w:pPr>
        <w:tabs>
          <w:tab w:val="num" w:pos="5040"/>
        </w:tabs>
        <w:ind w:left="5040" w:hanging="360"/>
      </w:pPr>
      <w:rPr>
        <w:rFonts w:ascii="Courier New" w:hAnsi="Courier New" w:cs="Courier New" w:hint="default"/>
      </w:rPr>
    </w:lvl>
    <w:lvl w:ilvl="8" w:tplc="0C090005" w:tentative="1">
      <w:start w:val="1"/>
      <w:numFmt w:val="bullet"/>
      <w:lvlText w:val=""/>
      <w:lvlJc w:val="left"/>
      <w:pPr>
        <w:tabs>
          <w:tab w:val="num" w:pos="5760"/>
        </w:tabs>
        <w:ind w:left="5760" w:hanging="360"/>
      </w:pPr>
      <w:rPr>
        <w:rFonts w:ascii="Wingdings" w:hAnsi="Wingdings" w:hint="default"/>
      </w:rPr>
    </w:lvl>
  </w:abstractNum>
  <w:abstractNum w:abstractNumId="37" w15:restartNumberingAfterBreak="0">
    <w:nsid w:val="749708CA"/>
    <w:multiLevelType w:val="hybridMultilevel"/>
    <w:tmpl w:val="B72EEAEC"/>
    <w:lvl w:ilvl="0" w:tplc="28EAF092">
      <w:start w:val="4"/>
      <w:numFmt w:val="decimal"/>
      <w:lvlText w:val="%1."/>
      <w:lvlJc w:val="left"/>
      <w:pPr>
        <w:ind w:left="756" w:hanging="360"/>
      </w:pPr>
      <w:rPr>
        <w:rFonts w:ascii="Arial" w:eastAsia="Arial" w:hAnsi="Arial" w:hint="default"/>
        <w:i/>
        <w:spacing w:val="-1"/>
        <w:w w:val="99"/>
        <w:sz w:val="20"/>
        <w:szCs w:val="20"/>
      </w:rPr>
    </w:lvl>
    <w:lvl w:ilvl="1" w:tplc="BBF07FD2">
      <w:start w:val="1"/>
      <w:numFmt w:val="decimal"/>
      <w:lvlText w:val="%2."/>
      <w:lvlJc w:val="left"/>
      <w:pPr>
        <w:ind w:left="112" w:hanging="720"/>
      </w:pPr>
      <w:rPr>
        <w:rFonts w:ascii="Arial" w:eastAsia="Arial" w:hAnsi="Arial" w:hint="default"/>
        <w:spacing w:val="-1"/>
        <w:w w:val="99"/>
        <w:sz w:val="20"/>
        <w:szCs w:val="20"/>
      </w:rPr>
    </w:lvl>
    <w:lvl w:ilvl="2" w:tplc="2738124C">
      <w:start w:val="1"/>
      <w:numFmt w:val="bullet"/>
      <w:lvlText w:val="•"/>
      <w:lvlJc w:val="left"/>
      <w:pPr>
        <w:ind w:left="1808" w:hanging="720"/>
      </w:pPr>
      <w:rPr>
        <w:rFonts w:hint="default"/>
      </w:rPr>
    </w:lvl>
    <w:lvl w:ilvl="3" w:tplc="34EE0680">
      <w:start w:val="1"/>
      <w:numFmt w:val="bullet"/>
      <w:lvlText w:val="•"/>
      <w:lvlJc w:val="left"/>
      <w:pPr>
        <w:ind w:left="2857" w:hanging="720"/>
      </w:pPr>
      <w:rPr>
        <w:rFonts w:hint="default"/>
      </w:rPr>
    </w:lvl>
    <w:lvl w:ilvl="4" w:tplc="D878278E">
      <w:start w:val="1"/>
      <w:numFmt w:val="bullet"/>
      <w:lvlText w:val="•"/>
      <w:lvlJc w:val="left"/>
      <w:pPr>
        <w:ind w:left="3906" w:hanging="720"/>
      </w:pPr>
      <w:rPr>
        <w:rFonts w:hint="default"/>
      </w:rPr>
    </w:lvl>
    <w:lvl w:ilvl="5" w:tplc="E864D92C">
      <w:start w:val="1"/>
      <w:numFmt w:val="bullet"/>
      <w:lvlText w:val="•"/>
      <w:lvlJc w:val="left"/>
      <w:pPr>
        <w:ind w:left="4955" w:hanging="720"/>
      </w:pPr>
      <w:rPr>
        <w:rFonts w:hint="default"/>
      </w:rPr>
    </w:lvl>
    <w:lvl w:ilvl="6" w:tplc="26B4545C">
      <w:start w:val="1"/>
      <w:numFmt w:val="bullet"/>
      <w:lvlText w:val="•"/>
      <w:lvlJc w:val="left"/>
      <w:pPr>
        <w:ind w:left="6004" w:hanging="720"/>
      </w:pPr>
      <w:rPr>
        <w:rFonts w:hint="default"/>
      </w:rPr>
    </w:lvl>
    <w:lvl w:ilvl="7" w:tplc="E878C66A">
      <w:start w:val="1"/>
      <w:numFmt w:val="bullet"/>
      <w:lvlText w:val="•"/>
      <w:lvlJc w:val="left"/>
      <w:pPr>
        <w:ind w:left="7052" w:hanging="720"/>
      </w:pPr>
      <w:rPr>
        <w:rFonts w:hint="default"/>
      </w:rPr>
    </w:lvl>
    <w:lvl w:ilvl="8" w:tplc="4DB0B4A4">
      <w:start w:val="1"/>
      <w:numFmt w:val="bullet"/>
      <w:lvlText w:val="•"/>
      <w:lvlJc w:val="left"/>
      <w:pPr>
        <w:ind w:left="8101" w:hanging="720"/>
      </w:pPr>
      <w:rPr>
        <w:rFonts w:hint="default"/>
      </w:rPr>
    </w:lvl>
  </w:abstractNum>
  <w:abstractNum w:abstractNumId="38" w15:restartNumberingAfterBreak="0">
    <w:nsid w:val="761677C4"/>
    <w:multiLevelType w:val="hybridMultilevel"/>
    <w:tmpl w:val="F8684D20"/>
    <w:lvl w:ilvl="0" w:tplc="20862E4A">
      <w:start w:val="1"/>
      <w:numFmt w:val="bullet"/>
      <w:lvlText w:val=""/>
      <w:lvlJc w:val="left"/>
      <w:pPr>
        <w:ind w:left="1258" w:hanging="720"/>
      </w:pPr>
      <w:rPr>
        <w:rFonts w:ascii="Symbol" w:eastAsia="Symbol" w:hAnsi="Symbol" w:hint="default"/>
        <w:w w:val="99"/>
        <w:sz w:val="20"/>
        <w:szCs w:val="20"/>
      </w:rPr>
    </w:lvl>
    <w:lvl w:ilvl="1" w:tplc="148A7648">
      <w:start w:val="1"/>
      <w:numFmt w:val="bullet"/>
      <w:lvlText w:val="•"/>
      <w:lvlJc w:val="left"/>
      <w:pPr>
        <w:ind w:left="2161" w:hanging="720"/>
      </w:pPr>
      <w:rPr>
        <w:rFonts w:hint="default"/>
      </w:rPr>
    </w:lvl>
    <w:lvl w:ilvl="2" w:tplc="1B4C890C">
      <w:start w:val="1"/>
      <w:numFmt w:val="bullet"/>
      <w:lvlText w:val="•"/>
      <w:lvlJc w:val="left"/>
      <w:pPr>
        <w:ind w:left="3063" w:hanging="720"/>
      </w:pPr>
      <w:rPr>
        <w:rFonts w:hint="default"/>
      </w:rPr>
    </w:lvl>
    <w:lvl w:ilvl="3" w:tplc="FBEE68C6">
      <w:start w:val="1"/>
      <w:numFmt w:val="bullet"/>
      <w:lvlText w:val="•"/>
      <w:lvlJc w:val="left"/>
      <w:pPr>
        <w:ind w:left="3965" w:hanging="720"/>
      </w:pPr>
      <w:rPr>
        <w:rFonts w:hint="default"/>
      </w:rPr>
    </w:lvl>
    <w:lvl w:ilvl="4" w:tplc="D5DE1DD0">
      <w:start w:val="1"/>
      <w:numFmt w:val="bullet"/>
      <w:lvlText w:val="•"/>
      <w:lvlJc w:val="left"/>
      <w:pPr>
        <w:ind w:left="4867" w:hanging="720"/>
      </w:pPr>
      <w:rPr>
        <w:rFonts w:hint="default"/>
      </w:rPr>
    </w:lvl>
    <w:lvl w:ilvl="5" w:tplc="3C840D9E">
      <w:start w:val="1"/>
      <w:numFmt w:val="bullet"/>
      <w:lvlText w:val="•"/>
      <w:lvlJc w:val="left"/>
      <w:pPr>
        <w:ind w:left="5769" w:hanging="720"/>
      </w:pPr>
      <w:rPr>
        <w:rFonts w:hint="default"/>
      </w:rPr>
    </w:lvl>
    <w:lvl w:ilvl="6" w:tplc="DCF08336">
      <w:start w:val="1"/>
      <w:numFmt w:val="bullet"/>
      <w:lvlText w:val="•"/>
      <w:lvlJc w:val="left"/>
      <w:pPr>
        <w:ind w:left="6671" w:hanging="720"/>
      </w:pPr>
      <w:rPr>
        <w:rFonts w:hint="default"/>
      </w:rPr>
    </w:lvl>
    <w:lvl w:ilvl="7" w:tplc="2F308F1A">
      <w:start w:val="1"/>
      <w:numFmt w:val="bullet"/>
      <w:lvlText w:val="•"/>
      <w:lvlJc w:val="left"/>
      <w:pPr>
        <w:ind w:left="7573" w:hanging="720"/>
      </w:pPr>
      <w:rPr>
        <w:rFonts w:hint="default"/>
      </w:rPr>
    </w:lvl>
    <w:lvl w:ilvl="8" w:tplc="7EC4C638">
      <w:start w:val="1"/>
      <w:numFmt w:val="bullet"/>
      <w:lvlText w:val="•"/>
      <w:lvlJc w:val="left"/>
      <w:pPr>
        <w:ind w:left="8475" w:hanging="720"/>
      </w:pPr>
      <w:rPr>
        <w:rFonts w:hint="default"/>
      </w:rPr>
    </w:lvl>
  </w:abstractNum>
  <w:abstractNum w:abstractNumId="39" w15:restartNumberingAfterBreak="0">
    <w:nsid w:val="7692166C"/>
    <w:multiLevelType w:val="hybridMultilevel"/>
    <w:tmpl w:val="E8C6B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0955D2"/>
    <w:multiLevelType w:val="hybridMultilevel"/>
    <w:tmpl w:val="70A24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157DF8"/>
    <w:multiLevelType w:val="hybridMultilevel"/>
    <w:tmpl w:val="AC142152"/>
    <w:lvl w:ilvl="0" w:tplc="906AAE78">
      <w:start w:val="1"/>
      <w:numFmt w:val="bullet"/>
      <w:lvlText w:val=""/>
      <w:lvlJc w:val="left"/>
      <w:pPr>
        <w:ind w:left="321" w:hanging="219"/>
      </w:pPr>
      <w:rPr>
        <w:rFonts w:ascii="Symbol" w:eastAsia="Symbol" w:hAnsi="Symbol" w:hint="default"/>
        <w:w w:val="100"/>
      </w:rPr>
    </w:lvl>
    <w:lvl w:ilvl="1" w:tplc="E694378E">
      <w:start w:val="1"/>
      <w:numFmt w:val="bullet"/>
      <w:lvlText w:val="•"/>
      <w:lvlJc w:val="left"/>
      <w:pPr>
        <w:ind w:left="896" w:hanging="219"/>
      </w:pPr>
      <w:rPr>
        <w:rFonts w:hint="default"/>
      </w:rPr>
    </w:lvl>
    <w:lvl w:ilvl="2" w:tplc="B48A9F92">
      <w:start w:val="1"/>
      <w:numFmt w:val="bullet"/>
      <w:lvlText w:val="•"/>
      <w:lvlJc w:val="left"/>
      <w:pPr>
        <w:ind w:left="1473" w:hanging="219"/>
      </w:pPr>
      <w:rPr>
        <w:rFonts w:hint="default"/>
      </w:rPr>
    </w:lvl>
    <w:lvl w:ilvl="3" w:tplc="2A8A61E2">
      <w:start w:val="1"/>
      <w:numFmt w:val="bullet"/>
      <w:lvlText w:val="•"/>
      <w:lvlJc w:val="left"/>
      <w:pPr>
        <w:ind w:left="2049" w:hanging="219"/>
      </w:pPr>
      <w:rPr>
        <w:rFonts w:hint="default"/>
      </w:rPr>
    </w:lvl>
    <w:lvl w:ilvl="4" w:tplc="A1FE3252">
      <w:start w:val="1"/>
      <w:numFmt w:val="bullet"/>
      <w:lvlText w:val="•"/>
      <w:lvlJc w:val="left"/>
      <w:pPr>
        <w:ind w:left="2626" w:hanging="219"/>
      </w:pPr>
      <w:rPr>
        <w:rFonts w:hint="default"/>
      </w:rPr>
    </w:lvl>
    <w:lvl w:ilvl="5" w:tplc="C4B28BC8">
      <w:start w:val="1"/>
      <w:numFmt w:val="bullet"/>
      <w:lvlText w:val="•"/>
      <w:lvlJc w:val="left"/>
      <w:pPr>
        <w:ind w:left="3203" w:hanging="219"/>
      </w:pPr>
      <w:rPr>
        <w:rFonts w:hint="default"/>
      </w:rPr>
    </w:lvl>
    <w:lvl w:ilvl="6" w:tplc="DB0E6548">
      <w:start w:val="1"/>
      <w:numFmt w:val="bullet"/>
      <w:lvlText w:val="•"/>
      <w:lvlJc w:val="left"/>
      <w:pPr>
        <w:ind w:left="3779" w:hanging="219"/>
      </w:pPr>
      <w:rPr>
        <w:rFonts w:hint="default"/>
      </w:rPr>
    </w:lvl>
    <w:lvl w:ilvl="7" w:tplc="D7D6E5F0">
      <w:start w:val="1"/>
      <w:numFmt w:val="bullet"/>
      <w:lvlText w:val="•"/>
      <w:lvlJc w:val="left"/>
      <w:pPr>
        <w:ind w:left="4356" w:hanging="219"/>
      </w:pPr>
      <w:rPr>
        <w:rFonts w:hint="default"/>
      </w:rPr>
    </w:lvl>
    <w:lvl w:ilvl="8" w:tplc="E09E9848">
      <w:start w:val="1"/>
      <w:numFmt w:val="bullet"/>
      <w:lvlText w:val="•"/>
      <w:lvlJc w:val="left"/>
      <w:pPr>
        <w:ind w:left="4933" w:hanging="219"/>
      </w:pPr>
      <w:rPr>
        <w:rFonts w:hint="default"/>
      </w:rPr>
    </w:lvl>
  </w:abstractNum>
  <w:abstractNum w:abstractNumId="42" w15:restartNumberingAfterBreak="0">
    <w:nsid w:val="7CE66A33"/>
    <w:multiLevelType w:val="hybridMultilevel"/>
    <w:tmpl w:val="FCA84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FC683C"/>
    <w:multiLevelType w:val="hybridMultilevel"/>
    <w:tmpl w:val="B86233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34"/>
  </w:num>
  <w:num w:numId="2">
    <w:abstractNumId w:val="4"/>
  </w:num>
  <w:num w:numId="3">
    <w:abstractNumId w:val="3"/>
  </w:num>
  <w:num w:numId="4">
    <w:abstractNumId w:val="2"/>
  </w:num>
  <w:num w:numId="5">
    <w:abstractNumId w:val="1"/>
  </w:num>
  <w:num w:numId="6">
    <w:abstractNumId w:val="12"/>
  </w:num>
  <w:num w:numId="7">
    <w:abstractNumId w:val="8"/>
  </w:num>
  <w:num w:numId="8">
    <w:abstractNumId w:val="31"/>
  </w:num>
  <w:num w:numId="9">
    <w:abstractNumId w:val="44"/>
  </w:num>
  <w:num w:numId="10">
    <w:abstractNumId w:val="21"/>
  </w:num>
  <w:num w:numId="11">
    <w:abstractNumId w:val="25"/>
  </w:num>
  <w:num w:numId="12">
    <w:abstractNumId w:val="7"/>
  </w:num>
  <w:num w:numId="13">
    <w:abstractNumId w:val="14"/>
  </w:num>
  <w:num w:numId="14">
    <w:abstractNumId w:val="43"/>
  </w:num>
  <w:num w:numId="15">
    <w:abstractNumId w:val="26"/>
  </w:num>
  <w:num w:numId="16">
    <w:abstractNumId w:val="24"/>
  </w:num>
  <w:num w:numId="17">
    <w:abstractNumId w:val="13"/>
  </w:num>
  <w:num w:numId="18">
    <w:abstractNumId w:val="30"/>
  </w:num>
  <w:num w:numId="19">
    <w:abstractNumId w:val="32"/>
  </w:num>
  <w:num w:numId="20">
    <w:abstractNumId w:val="18"/>
  </w:num>
  <w:num w:numId="21">
    <w:abstractNumId w:val="5"/>
  </w:num>
  <w:num w:numId="22">
    <w:abstractNumId w:val="36"/>
  </w:num>
  <w:num w:numId="23">
    <w:abstractNumId w:val="39"/>
  </w:num>
  <w:num w:numId="24">
    <w:abstractNumId w:val="42"/>
  </w:num>
  <w:num w:numId="25">
    <w:abstractNumId w:val="37"/>
  </w:num>
  <w:num w:numId="26">
    <w:abstractNumId w:val="20"/>
  </w:num>
  <w:num w:numId="27">
    <w:abstractNumId w:val="17"/>
  </w:num>
  <w:num w:numId="28">
    <w:abstractNumId w:val="15"/>
  </w:num>
  <w:num w:numId="29">
    <w:abstractNumId w:val="38"/>
  </w:num>
  <w:num w:numId="30">
    <w:abstractNumId w:val="11"/>
  </w:num>
  <w:num w:numId="31">
    <w:abstractNumId w:val="33"/>
  </w:num>
  <w:num w:numId="32">
    <w:abstractNumId w:val="19"/>
  </w:num>
  <w:num w:numId="33">
    <w:abstractNumId w:val="16"/>
  </w:num>
  <w:num w:numId="34">
    <w:abstractNumId w:val="40"/>
  </w:num>
  <w:num w:numId="35">
    <w:abstractNumId w:val="27"/>
  </w:num>
  <w:num w:numId="36">
    <w:abstractNumId w:val="23"/>
  </w:num>
  <w:num w:numId="37">
    <w:abstractNumId w:val="23"/>
    <w:lvlOverride w:ilvl="0">
      <w:startOverride w:val="1"/>
    </w:lvlOverride>
  </w:num>
  <w:num w:numId="38">
    <w:abstractNumId w:val="28"/>
  </w:num>
  <w:num w:numId="39">
    <w:abstractNumId w:val="10"/>
  </w:num>
  <w:num w:numId="40">
    <w:abstractNumId w:val="35"/>
  </w:num>
  <w:num w:numId="41">
    <w:abstractNumId w:val="41"/>
  </w:num>
  <w:num w:numId="42">
    <w:abstractNumId w:val="22"/>
  </w:num>
  <w:num w:numId="43">
    <w:abstractNumId w:val="29"/>
  </w:num>
  <w:num w:numId="44">
    <w:abstractNumId w:val="6"/>
  </w:num>
  <w:num w:numId="45">
    <w:abstractNumId w:val="9"/>
  </w:num>
  <w:num w:numId="46">
    <w:abstractNumId w:val="23"/>
    <w:lvlOverride w:ilvl="0">
      <w:startOverride w:val="1"/>
    </w:lvlOverride>
  </w:num>
  <w:num w:numId="47">
    <w:abstractNumId w:val="23"/>
    <w:lvlOverride w:ilvl="0">
      <w:startOverride w:val="1"/>
    </w:lvlOverride>
  </w:num>
  <w:num w:numId="48">
    <w:abstractNumId w:val="23"/>
    <w:lvlOverride w:ilvl="0">
      <w:startOverride w:val="1"/>
    </w:lvlOverride>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EEA"/>
    <w:rsid w:val="0000040F"/>
    <w:rsid w:val="000021FE"/>
    <w:rsid w:val="00003928"/>
    <w:rsid w:val="000048B0"/>
    <w:rsid w:val="00006992"/>
    <w:rsid w:val="00006A72"/>
    <w:rsid w:val="00012E32"/>
    <w:rsid w:val="000234BB"/>
    <w:rsid w:val="000275F1"/>
    <w:rsid w:val="00027D9E"/>
    <w:rsid w:val="00030BDE"/>
    <w:rsid w:val="000312E3"/>
    <w:rsid w:val="000312E7"/>
    <w:rsid w:val="0003141B"/>
    <w:rsid w:val="00035CF3"/>
    <w:rsid w:val="00036292"/>
    <w:rsid w:val="00045A23"/>
    <w:rsid w:val="000511FA"/>
    <w:rsid w:val="00056847"/>
    <w:rsid w:val="00056B1A"/>
    <w:rsid w:val="00057045"/>
    <w:rsid w:val="00057387"/>
    <w:rsid w:val="0007225C"/>
    <w:rsid w:val="0007634C"/>
    <w:rsid w:val="00076C5D"/>
    <w:rsid w:val="00077170"/>
    <w:rsid w:val="0008267B"/>
    <w:rsid w:val="00084984"/>
    <w:rsid w:val="00085119"/>
    <w:rsid w:val="00094E89"/>
    <w:rsid w:val="000A0C46"/>
    <w:rsid w:val="000A1223"/>
    <w:rsid w:val="000A249F"/>
    <w:rsid w:val="000A3D25"/>
    <w:rsid w:val="000A59EE"/>
    <w:rsid w:val="000A5DE3"/>
    <w:rsid w:val="000B6B55"/>
    <w:rsid w:val="000B77F3"/>
    <w:rsid w:val="000C4CA0"/>
    <w:rsid w:val="000C5CA6"/>
    <w:rsid w:val="000C7962"/>
    <w:rsid w:val="000D1301"/>
    <w:rsid w:val="000D4ACF"/>
    <w:rsid w:val="000E033D"/>
    <w:rsid w:val="000E0A60"/>
    <w:rsid w:val="000E0C3A"/>
    <w:rsid w:val="000E23F2"/>
    <w:rsid w:val="000E6538"/>
    <w:rsid w:val="000F06B5"/>
    <w:rsid w:val="000F1369"/>
    <w:rsid w:val="000F6B19"/>
    <w:rsid w:val="00102797"/>
    <w:rsid w:val="00112135"/>
    <w:rsid w:val="0011626A"/>
    <w:rsid w:val="00117D60"/>
    <w:rsid w:val="0012113E"/>
    <w:rsid w:val="0012258E"/>
    <w:rsid w:val="00122EE4"/>
    <w:rsid w:val="00123060"/>
    <w:rsid w:val="001248B4"/>
    <w:rsid w:val="00125114"/>
    <w:rsid w:val="0013106F"/>
    <w:rsid w:val="00131269"/>
    <w:rsid w:val="0013154D"/>
    <w:rsid w:val="0013548D"/>
    <w:rsid w:val="00135F0F"/>
    <w:rsid w:val="00137900"/>
    <w:rsid w:val="001379EC"/>
    <w:rsid w:val="00143EC0"/>
    <w:rsid w:val="00144FFB"/>
    <w:rsid w:val="00145782"/>
    <w:rsid w:val="00146DF3"/>
    <w:rsid w:val="0015084D"/>
    <w:rsid w:val="001518C1"/>
    <w:rsid w:val="00152557"/>
    <w:rsid w:val="001528BF"/>
    <w:rsid w:val="00155D5C"/>
    <w:rsid w:val="00160970"/>
    <w:rsid w:val="00160CC6"/>
    <w:rsid w:val="001613F9"/>
    <w:rsid w:val="0016691D"/>
    <w:rsid w:val="0017389F"/>
    <w:rsid w:val="00176C29"/>
    <w:rsid w:val="00176E14"/>
    <w:rsid w:val="001776FF"/>
    <w:rsid w:val="0017781F"/>
    <w:rsid w:val="00181842"/>
    <w:rsid w:val="00186BAF"/>
    <w:rsid w:val="00191E8F"/>
    <w:rsid w:val="00193580"/>
    <w:rsid w:val="00197434"/>
    <w:rsid w:val="001A1C49"/>
    <w:rsid w:val="001A29DB"/>
    <w:rsid w:val="001A35A7"/>
    <w:rsid w:val="001A49D4"/>
    <w:rsid w:val="001B6BC1"/>
    <w:rsid w:val="001C500A"/>
    <w:rsid w:val="001C5187"/>
    <w:rsid w:val="001C5B5C"/>
    <w:rsid w:val="001D5829"/>
    <w:rsid w:val="001D784B"/>
    <w:rsid w:val="001F1443"/>
    <w:rsid w:val="001F5D1C"/>
    <w:rsid w:val="00200618"/>
    <w:rsid w:val="002018F5"/>
    <w:rsid w:val="00202143"/>
    <w:rsid w:val="00203F42"/>
    <w:rsid w:val="00206099"/>
    <w:rsid w:val="00210AC3"/>
    <w:rsid w:val="0021212A"/>
    <w:rsid w:val="0021557D"/>
    <w:rsid w:val="00217D2C"/>
    <w:rsid w:val="00220839"/>
    <w:rsid w:val="00225EFA"/>
    <w:rsid w:val="00226EDB"/>
    <w:rsid w:val="0023551D"/>
    <w:rsid w:val="0024177B"/>
    <w:rsid w:val="00242EB2"/>
    <w:rsid w:val="00245A23"/>
    <w:rsid w:val="00246740"/>
    <w:rsid w:val="0024795C"/>
    <w:rsid w:val="002521D1"/>
    <w:rsid w:val="00265D3F"/>
    <w:rsid w:val="00270468"/>
    <w:rsid w:val="002734BD"/>
    <w:rsid w:val="0027545C"/>
    <w:rsid w:val="0028623B"/>
    <w:rsid w:val="00292435"/>
    <w:rsid w:val="002925EC"/>
    <w:rsid w:val="00292881"/>
    <w:rsid w:val="00293BE3"/>
    <w:rsid w:val="0029578C"/>
    <w:rsid w:val="002A0FC9"/>
    <w:rsid w:val="002A43C4"/>
    <w:rsid w:val="002B4CAE"/>
    <w:rsid w:val="002B6021"/>
    <w:rsid w:val="002B6044"/>
    <w:rsid w:val="002C01FE"/>
    <w:rsid w:val="002D0810"/>
    <w:rsid w:val="002D11F2"/>
    <w:rsid w:val="002D136A"/>
    <w:rsid w:val="002D13CA"/>
    <w:rsid w:val="002D445F"/>
    <w:rsid w:val="002D6270"/>
    <w:rsid w:val="002E04E4"/>
    <w:rsid w:val="002E28B0"/>
    <w:rsid w:val="002E3940"/>
    <w:rsid w:val="002E40D6"/>
    <w:rsid w:val="002F05BB"/>
    <w:rsid w:val="002F0770"/>
    <w:rsid w:val="002F5CE0"/>
    <w:rsid w:val="00302A87"/>
    <w:rsid w:val="00303B23"/>
    <w:rsid w:val="00303D30"/>
    <w:rsid w:val="003060D1"/>
    <w:rsid w:val="00306B57"/>
    <w:rsid w:val="00307C57"/>
    <w:rsid w:val="003115C3"/>
    <w:rsid w:val="00311F25"/>
    <w:rsid w:val="00314557"/>
    <w:rsid w:val="00320C9F"/>
    <w:rsid w:val="003216D6"/>
    <w:rsid w:val="00321A3D"/>
    <w:rsid w:val="0032280B"/>
    <w:rsid w:val="0032480F"/>
    <w:rsid w:val="003337FD"/>
    <w:rsid w:val="003339B3"/>
    <w:rsid w:val="00334812"/>
    <w:rsid w:val="0033795A"/>
    <w:rsid w:val="0034159B"/>
    <w:rsid w:val="0034262E"/>
    <w:rsid w:val="003432BD"/>
    <w:rsid w:val="003440FF"/>
    <w:rsid w:val="0035068D"/>
    <w:rsid w:val="00350C62"/>
    <w:rsid w:val="003514B9"/>
    <w:rsid w:val="0035563E"/>
    <w:rsid w:val="00355A5D"/>
    <w:rsid w:val="00357606"/>
    <w:rsid w:val="00362B23"/>
    <w:rsid w:val="00371135"/>
    <w:rsid w:val="0037230C"/>
    <w:rsid w:val="00374ECD"/>
    <w:rsid w:val="0038185F"/>
    <w:rsid w:val="00382831"/>
    <w:rsid w:val="00384548"/>
    <w:rsid w:val="003911A0"/>
    <w:rsid w:val="003919C2"/>
    <w:rsid w:val="00397583"/>
    <w:rsid w:val="003A190B"/>
    <w:rsid w:val="003A1B43"/>
    <w:rsid w:val="003A20AC"/>
    <w:rsid w:val="003A2B54"/>
    <w:rsid w:val="003A33C0"/>
    <w:rsid w:val="003B5985"/>
    <w:rsid w:val="003B60FD"/>
    <w:rsid w:val="003C129C"/>
    <w:rsid w:val="003C5B1F"/>
    <w:rsid w:val="003C7CC6"/>
    <w:rsid w:val="003D47DE"/>
    <w:rsid w:val="003D75AC"/>
    <w:rsid w:val="003E07AC"/>
    <w:rsid w:val="003E64D2"/>
    <w:rsid w:val="003E6A5D"/>
    <w:rsid w:val="003E7656"/>
    <w:rsid w:val="003F035F"/>
    <w:rsid w:val="003F0D10"/>
    <w:rsid w:val="003F3AAD"/>
    <w:rsid w:val="003F5F1B"/>
    <w:rsid w:val="003F77B6"/>
    <w:rsid w:val="003F7ABE"/>
    <w:rsid w:val="003F7AF7"/>
    <w:rsid w:val="00405DC8"/>
    <w:rsid w:val="0041204C"/>
    <w:rsid w:val="00414B25"/>
    <w:rsid w:val="004173BC"/>
    <w:rsid w:val="00417857"/>
    <w:rsid w:val="004224F9"/>
    <w:rsid w:val="00423C9B"/>
    <w:rsid w:val="004240F4"/>
    <w:rsid w:val="00431D75"/>
    <w:rsid w:val="00436C95"/>
    <w:rsid w:val="0043723B"/>
    <w:rsid w:val="00440990"/>
    <w:rsid w:val="00442B8E"/>
    <w:rsid w:val="004447F5"/>
    <w:rsid w:val="004462D5"/>
    <w:rsid w:val="0044759D"/>
    <w:rsid w:val="0044780E"/>
    <w:rsid w:val="00462211"/>
    <w:rsid w:val="00467013"/>
    <w:rsid w:val="00483CF8"/>
    <w:rsid w:val="00484E08"/>
    <w:rsid w:val="00485E9E"/>
    <w:rsid w:val="0049110A"/>
    <w:rsid w:val="00493A30"/>
    <w:rsid w:val="004A0FCC"/>
    <w:rsid w:val="004A1873"/>
    <w:rsid w:val="004A60C9"/>
    <w:rsid w:val="004A6302"/>
    <w:rsid w:val="004B5DEF"/>
    <w:rsid w:val="004B69C6"/>
    <w:rsid w:val="004C08C9"/>
    <w:rsid w:val="004C4EB0"/>
    <w:rsid w:val="004D0502"/>
    <w:rsid w:val="004E1D26"/>
    <w:rsid w:val="004E2AC6"/>
    <w:rsid w:val="004E5D01"/>
    <w:rsid w:val="004F28EA"/>
    <w:rsid w:val="004F4C5B"/>
    <w:rsid w:val="004F530A"/>
    <w:rsid w:val="004F5B8A"/>
    <w:rsid w:val="004F5E20"/>
    <w:rsid w:val="004F6A83"/>
    <w:rsid w:val="00501028"/>
    <w:rsid w:val="0050275D"/>
    <w:rsid w:val="00513994"/>
    <w:rsid w:val="005140E1"/>
    <w:rsid w:val="00516389"/>
    <w:rsid w:val="005167B9"/>
    <w:rsid w:val="00523EEA"/>
    <w:rsid w:val="0052635B"/>
    <w:rsid w:val="00535E25"/>
    <w:rsid w:val="0053657E"/>
    <w:rsid w:val="0053679D"/>
    <w:rsid w:val="0053717F"/>
    <w:rsid w:val="005402B7"/>
    <w:rsid w:val="005407DF"/>
    <w:rsid w:val="00543A39"/>
    <w:rsid w:val="00544895"/>
    <w:rsid w:val="005449F6"/>
    <w:rsid w:val="00545197"/>
    <w:rsid w:val="00551C13"/>
    <w:rsid w:val="005602B0"/>
    <w:rsid w:val="00560383"/>
    <w:rsid w:val="0056254E"/>
    <w:rsid w:val="00564722"/>
    <w:rsid w:val="00565984"/>
    <w:rsid w:val="00566E9C"/>
    <w:rsid w:val="00571BB8"/>
    <w:rsid w:val="00572F43"/>
    <w:rsid w:val="00574872"/>
    <w:rsid w:val="005751C0"/>
    <w:rsid w:val="00575EAC"/>
    <w:rsid w:val="00576610"/>
    <w:rsid w:val="005833F6"/>
    <w:rsid w:val="0058358F"/>
    <w:rsid w:val="00586B9D"/>
    <w:rsid w:val="005870F3"/>
    <w:rsid w:val="00587C7C"/>
    <w:rsid w:val="00592E68"/>
    <w:rsid w:val="00596ADD"/>
    <w:rsid w:val="00597A13"/>
    <w:rsid w:val="005A007C"/>
    <w:rsid w:val="005A0BBB"/>
    <w:rsid w:val="005A1550"/>
    <w:rsid w:val="005A220A"/>
    <w:rsid w:val="005A4040"/>
    <w:rsid w:val="005A4D3F"/>
    <w:rsid w:val="005A5EB9"/>
    <w:rsid w:val="005B55DE"/>
    <w:rsid w:val="005B6AD5"/>
    <w:rsid w:val="005B7C2F"/>
    <w:rsid w:val="005C6DDF"/>
    <w:rsid w:val="005D5084"/>
    <w:rsid w:val="005D5DEB"/>
    <w:rsid w:val="005E3DBC"/>
    <w:rsid w:val="005E4F8B"/>
    <w:rsid w:val="005E5595"/>
    <w:rsid w:val="005E6DAD"/>
    <w:rsid w:val="005F00F0"/>
    <w:rsid w:val="005F1AC5"/>
    <w:rsid w:val="005F1AD5"/>
    <w:rsid w:val="005F3B9F"/>
    <w:rsid w:val="005F43EC"/>
    <w:rsid w:val="0060290F"/>
    <w:rsid w:val="00603214"/>
    <w:rsid w:val="00604205"/>
    <w:rsid w:val="006102BE"/>
    <w:rsid w:val="00610D32"/>
    <w:rsid w:val="00612BC1"/>
    <w:rsid w:val="00614618"/>
    <w:rsid w:val="00616ABC"/>
    <w:rsid w:val="006178E1"/>
    <w:rsid w:val="00617F48"/>
    <w:rsid w:val="006206E8"/>
    <w:rsid w:val="006220C5"/>
    <w:rsid w:val="00622BD5"/>
    <w:rsid w:val="00625DAE"/>
    <w:rsid w:val="00633675"/>
    <w:rsid w:val="00633798"/>
    <w:rsid w:val="0063395A"/>
    <w:rsid w:val="00633998"/>
    <w:rsid w:val="006410DE"/>
    <w:rsid w:val="00645C79"/>
    <w:rsid w:val="006461C3"/>
    <w:rsid w:val="00647F35"/>
    <w:rsid w:val="00652AF7"/>
    <w:rsid w:val="006535FD"/>
    <w:rsid w:val="00655B53"/>
    <w:rsid w:val="006569B2"/>
    <w:rsid w:val="00656C0D"/>
    <w:rsid w:val="00656CD3"/>
    <w:rsid w:val="006576A2"/>
    <w:rsid w:val="00660468"/>
    <w:rsid w:val="00662EDA"/>
    <w:rsid w:val="006636E3"/>
    <w:rsid w:val="00671427"/>
    <w:rsid w:val="00671B0C"/>
    <w:rsid w:val="00671CE3"/>
    <w:rsid w:val="00671F9F"/>
    <w:rsid w:val="0067583C"/>
    <w:rsid w:val="00675F3C"/>
    <w:rsid w:val="00676E09"/>
    <w:rsid w:val="00684512"/>
    <w:rsid w:val="00685B15"/>
    <w:rsid w:val="0068701F"/>
    <w:rsid w:val="00690A25"/>
    <w:rsid w:val="00692934"/>
    <w:rsid w:val="00692A3D"/>
    <w:rsid w:val="006948F8"/>
    <w:rsid w:val="00695180"/>
    <w:rsid w:val="006A2122"/>
    <w:rsid w:val="006A2DB2"/>
    <w:rsid w:val="006A7660"/>
    <w:rsid w:val="006A7EEA"/>
    <w:rsid w:val="006B3C02"/>
    <w:rsid w:val="006B3F99"/>
    <w:rsid w:val="006B5BFB"/>
    <w:rsid w:val="006B7E8C"/>
    <w:rsid w:val="006C3CBB"/>
    <w:rsid w:val="006C6A92"/>
    <w:rsid w:val="006C7FF7"/>
    <w:rsid w:val="006D2F93"/>
    <w:rsid w:val="006D4E1D"/>
    <w:rsid w:val="006D6192"/>
    <w:rsid w:val="006D7E9B"/>
    <w:rsid w:val="006F11D8"/>
    <w:rsid w:val="006F4D9B"/>
    <w:rsid w:val="007009C4"/>
    <w:rsid w:val="00701400"/>
    <w:rsid w:val="007031D0"/>
    <w:rsid w:val="00704D09"/>
    <w:rsid w:val="007050DA"/>
    <w:rsid w:val="00705ABE"/>
    <w:rsid w:val="0070710E"/>
    <w:rsid w:val="007133D9"/>
    <w:rsid w:val="00714E4B"/>
    <w:rsid w:val="00715147"/>
    <w:rsid w:val="00716863"/>
    <w:rsid w:val="00717683"/>
    <w:rsid w:val="007227EC"/>
    <w:rsid w:val="00725FB5"/>
    <w:rsid w:val="007343A7"/>
    <w:rsid w:val="0073620C"/>
    <w:rsid w:val="00736FF2"/>
    <w:rsid w:val="007443C7"/>
    <w:rsid w:val="0074473D"/>
    <w:rsid w:val="007506CC"/>
    <w:rsid w:val="007523AB"/>
    <w:rsid w:val="007574E3"/>
    <w:rsid w:val="0076161B"/>
    <w:rsid w:val="0076622D"/>
    <w:rsid w:val="007675AD"/>
    <w:rsid w:val="00771979"/>
    <w:rsid w:val="00773314"/>
    <w:rsid w:val="00774074"/>
    <w:rsid w:val="00775AA6"/>
    <w:rsid w:val="00776A71"/>
    <w:rsid w:val="00780B32"/>
    <w:rsid w:val="00784B34"/>
    <w:rsid w:val="00785EE9"/>
    <w:rsid w:val="00786091"/>
    <w:rsid w:val="00787AB2"/>
    <w:rsid w:val="007909E1"/>
    <w:rsid w:val="00791356"/>
    <w:rsid w:val="0079474B"/>
    <w:rsid w:val="00795D3C"/>
    <w:rsid w:val="007A1BD0"/>
    <w:rsid w:val="007A2084"/>
    <w:rsid w:val="007B3543"/>
    <w:rsid w:val="007C0A74"/>
    <w:rsid w:val="007C1CAA"/>
    <w:rsid w:val="007C1CF4"/>
    <w:rsid w:val="007C20F2"/>
    <w:rsid w:val="007D60FA"/>
    <w:rsid w:val="007E0A20"/>
    <w:rsid w:val="007E1AC2"/>
    <w:rsid w:val="007E2911"/>
    <w:rsid w:val="007E60B9"/>
    <w:rsid w:val="007E744F"/>
    <w:rsid w:val="007F49B4"/>
    <w:rsid w:val="007F5F6E"/>
    <w:rsid w:val="0080028D"/>
    <w:rsid w:val="00801C4C"/>
    <w:rsid w:val="00803147"/>
    <w:rsid w:val="00806ABC"/>
    <w:rsid w:val="008117D6"/>
    <w:rsid w:val="0081285D"/>
    <w:rsid w:val="0081596E"/>
    <w:rsid w:val="00815F9E"/>
    <w:rsid w:val="00817A97"/>
    <w:rsid w:val="00824782"/>
    <w:rsid w:val="00824F6C"/>
    <w:rsid w:val="00830DB5"/>
    <w:rsid w:val="00831523"/>
    <w:rsid w:val="008367E2"/>
    <w:rsid w:val="008373FE"/>
    <w:rsid w:val="008449FD"/>
    <w:rsid w:val="00846279"/>
    <w:rsid w:val="00846447"/>
    <w:rsid w:val="008510EB"/>
    <w:rsid w:val="00851EE3"/>
    <w:rsid w:val="008554E0"/>
    <w:rsid w:val="008630B7"/>
    <w:rsid w:val="00863AF4"/>
    <w:rsid w:val="0086689A"/>
    <w:rsid w:val="0087700A"/>
    <w:rsid w:val="008773DF"/>
    <w:rsid w:val="008774F8"/>
    <w:rsid w:val="00880A9D"/>
    <w:rsid w:val="00882210"/>
    <w:rsid w:val="00883622"/>
    <w:rsid w:val="008862BB"/>
    <w:rsid w:val="008A393B"/>
    <w:rsid w:val="008A64FB"/>
    <w:rsid w:val="008A650C"/>
    <w:rsid w:val="008B25FF"/>
    <w:rsid w:val="008B27C1"/>
    <w:rsid w:val="008B29AC"/>
    <w:rsid w:val="008B4257"/>
    <w:rsid w:val="008B4654"/>
    <w:rsid w:val="008C4883"/>
    <w:rsid w:val="008D0213"/>
    <w:rsid w:val="008D5AFC"/>
    <w:rsid w:val="008E449A"/>
    <w:rsid w:val="008E5E99"/>
    <w:rsid w:val="008E7035"/>
    <w:rsid w:val="008F22B3"/>
    <w:rsid w:val="008F2D19"/>
    <w:rsid w:val="008F48F5"/>
    <w:rsid w:val="00903117"/>
    <w:rsid w:val="00903D59"/>
    <w:rsid w:val="00903D79"/>
    <w:rsid w:val="00907404"/>
    <w:rsid w:val="00912208"/>
    <w:rsid w:val="00914DC7"/>
    <w:rsid w:val="00914F73"/>
    <w:rsid w:val="00917F38"/>
    <w:rsid w:val="00927FD7"/>
    <w:rsid w:val="009343EE"/>
    <w:rsid w:val="00935E0B"/>
    <w:rsid w:val="00940164"/>
    <w:rsid w:val="009456E0"/>
    <w:rsid w:val="00946877"/>
    <w:rsid w:val="0095125D"/>
    <w:rsid w:val="00953E14"/>
    <w:rsid w:val="00953FD4"/>
    <w:rsid w:val="00955BBA"/>
    <w:rsid w:val="00961063"/>
    <w:rsid w:val="00962541"/>
    <w:rsid w:val="009653C5"/>
    <w:rsid w:val="00965656"/>
    <w:rsid w:val="00965CC1"/>
    <w:rsid w:val="0097163F"/>
    <w:rsid w:val="00973493"/>
    <w:rsid w:val="00974670"/>
    <w:rsid w:val="00975F10"/>
    <w:rsid w:val="00976293"/>
    <w:rsid w:val="009805A7"/>
    <w:rsid w:val="00983C99"/>
    <w:rsid w:val="00984F3C"/>
    <w:rsid w:val="0098534A"/>
    <w:rsid w:val="00992898"/>
    <w:rsid w:val="00993DDD"/>
    <w:rsid w:val="00995528"/>
    <w:rsid w:val="00996B51"/>
    <w:rsid w:val="009A13B9"/>
    <w:rsid w:val="009A1A6B"/>
    <w:rsid w:val="009A1D84"/>
    <w:rsid w:val="009A2943"/>
    <w:rsid w:val="009A42D2"/>
    <w:rsid w:val="009A4AB7"/>
    <w:rsid w:val="009B2DA4"/>
    <w:rsid w:val="009B3383"/>
    <w:rsid w:val="009B3FC7"/>
    <w:rsid w:val="009C4102"/>
    <w:rsid w:val="009C6C06"/>
    <w:rsid w:val="009D01C2"/>
    <w:rsid w:val="009D4060"/>
    <w:rsid w:val="009E13E1"/>
    <w:rsid w:val="009E17E5"/>
    <w:rsid w:val="009E2604"/>
    <w:rsid w:val="009F2BFE"/>
    <w:rsid w:val="009F372D"/>
    <w:rsid w:val="009F44E9"/>
    <w:rsid w:val="00A00DD4"/>
    <w:rsid w:val="00A02E4F"/>
    <w:rsid w:val="00A02FFD"/>
    <w:rsid w:val="00A040F3"/>
    <w:rsid w:val="00A0720B"/>
    <w:rsid w:val="00A07FD0"/>
    <w:rsid w:val="00A108B4"/>
    <w:rsid w:val="00A13B14"/>
    <w:rsid w:val="00A14671"/>
    <w:rsid w:val="00A152E9"/>
    <w:rsid w:val="00A17AD3"/>
    <w:rsid w:val="00A2298C"/>
    <w:rsid w:val="00A2442A"/>
    <w:rsid w:val="00A27352"/>
    <w:rsid w:val="00A3350E"/>
    <w:rsid w:val="00A374C0"/>
    <w:rsid w:val="00A375E6"/>
    <w:rsid w:val="00A41F71"/>
    <w:rsid w:val="00A435EE"/>
    <w:rsid w:val="00A52DC3"/>
    <w:rsid w:val="00A5439D"/>
    <w:rsid w:val="00A565EB"/>
    <w:rsid w:val="00A63749"/>
    <w:rsid w:val="00A6658A"/>
    <w:rsid w:val="00A674D2"/>
    <w:rsid w:val="00A75573"/>
    <w:rsid w:val="00A76308"/>
    <w:rsid w:val="00A77F3F"/>
    <w:rsid w:val="00A838E0"/>
    <w:rsid w:val="00A83CE2"/>
    <w:rsid w:val="00A85840"/>
    <w:rsid w:val="00A871DE"/>
    <w:rsid w:val="00A87A43"/>
    <w:rsid w:val="00A92052"/>
    <w:rsid w:val="00A927B6"/>
    <w:rsid w:val="00A96E73"/>
    <w:rsid w:val="00AA2815"/>
    <w:rsid w:val="00AA2A69"/>
    <w:rsid w:val="00AA5298"/>
    <w:rsid w:val="00AA73AF"/>
    <w:rsid w:val="00AB10FF"/>
    <w:rsid w:val="00AB5A89"/>
    <w:rsid w:val="00AB5D91"/>
    <w:rsid w:val="00AB7592"/>
    <w:rsid w:val="00AB78A9"/>
    <w:rsid w:val="00AB7C8D"/>
    <w:rsid w:val="00AC3DFF"/>
    <w:rsid w:val="00AC5E37"/>
    <w:rsid w:val="00AC6254"/>
    <w:rsid w:val="00AC68C1"/>
    <w:rsid w:val="00AD0648"/>
    <w:rsid w:val="00AD0B49"/>
    <w:rsid w:val="00AD1A89"/>
    <w:rsid w:val="00AD4D63"/>
    <w:rsid w:val="00AD6681"/>
    <w:rsid w:val="00AD7B23"/>
    <w:rsid w:val="00AE187C"/>
    <w:rsid w:val="00AE1D06"/>
    <w:rsid w:val="00AE389E"/>
    <w:rsid w:val="00AE6099"/>
    <w:rsid w:val="00AE7331"/>
    <w:rsid w:val="00AF18D4"/>
    <w:rsid w:val="00AF3132"/>
    <w:rsid w:val="00B04971"/>
    <w:rsid w:val="00B1131B"/>
    <w:rsid w:val="00B15261"/>
    <w:rsid w:val="00B17982"/>
    <w:rsid w:val="00B21F4C"/>
    <w:rsid w:val="00B2245C"/>
    <w:rsid w:val="00B24B59"/>
    <w:rsid w:val="00B258C5"/>
    <w:rsid w:val="00B26D69"/>
    <w:rsid w:val="00B30091"/>
    <w:rsid w:val="00B30D63"/>
    <w:rsid w:val="00B3326D"/>
    <w:rsid w:val="00B35822"/>
    <w:rsid w:val="00B43212"/>
    <w:rsid w:val="00B46447"/>
    <w:rsid w:val="00B475F8"/>
    <w:rsid w:val="00B50568"/>
    <w:rsid w:val="00B55964"/>
    <w:rsid w:val="00B60F6D"/>
    <w:rsid w:val="00B630DE"/>
    <w:rsid w:val="00B632D9"/>
    <w:rsid w:val="00B662FF"/>
    <w:rsid w:val="00B70F36"/>
    <w:rsid w:val="00B72367"/>
    <w:rsid w:val="00B73487"/>
    <w:rsid w:val="00B73519"/>
    <w:rsid w:val="00B762A2"/>
    <w:rsid w:val="00B77BAA"/>
    <w:rsid w:val="00B805F0"/>
    <w:rsid w:val="00B84DCF"/>
    <w:rsid w:val="00B85422"/>
    <w:rsid w:val="00B862CC"/>
    <w:rsid w:val="00B87204"/>
    <w:rsid w:val="00B90D95"/>
    <w:rsid w:val="00B974C9"/>
    <w:rsid w:val="00B975B5"/>
    <w:rsid w:val="00BA2024"/>
    <w:rsid w:val="00BA2C91"/>
    <w:rsid w:val="00BA2DE4"/>
    <w:rsid w:val="00BA3495"/>
    <w:rsid w:val="00BA3AFD"/>
    <w:rsid w:val="00BA50E8"/>
    <w:rsid w:val="00BA59D5"/>
    <w:rsid w:val="00BA7374"/>
    <w:rsid w:val="00BB0C96"/>
    <w:rsid w:val="00BB236F"/>
    <w:rsid w:val="00BB2E83"/>
    <w:rsid w:val="00BB51C8"/>
    <w:rsid w:val="00BB53E1"/>
    <w:rsid w:val="00BB6412"/>
    <w:rsid w:val="00BB66DA"/>
    <w:rsid w:val="00BC3E3C"/>
    <w:rsid w:val="00BC6E93"/>
    <w:rsid w:val="00BD2681"/>
    <w:rsid w:val="00BD363D"/>
    <w:rsid w:val="00BD44B4"/>
    <w:rsid w:val="00BD5610"/>
    <w:rsid w:val="00BE0DF7"/>
    <w:rsid w:val="00BE3503"/>
    <w:rsid w:val="00BE678F"/>
    <w:rsid w:val="00BF3B2D"/>
    <w:rsid w:val="00BF4514"/>
    <w:rsid w:val="00BF648F"/>
    <w:rsid w:val="00BF6A18"/>
    <w:rsid w:val="00BF7DCF"/>
    <w:rsid w:val="00C0238C"/>
    <w:rsid w:val="00C0365C"/>
    <w:rsid w:val="00C06B95"/>
    <w:rsid w:val="00C0797B"/>
    <w:rsid w:val="00C112AE"/>
    <w:rsid w:val="00C12E19"/>
    <w:rsid w:val="00C13A31"/>
    <w:rsid w:val="00C17496"/>
    <w:rsid w:val="00C22047"/>
    <w:rsid w:val="00C232A5"/>
    <w:rsid w:val="00C2637E"/>
    <w:rsid w:val="00C324A0"/>
    <w:rsid w:val="00C33D9D"/>
    <w:rsid w:val="00C3450A"/>
    <w:rsid w:val="00C348C7"/>
    <w:rsid w:val="00C35C99"/>
    <w:rsid w:val="00C3791D"/>
    <w:rsid w:val="00C37D54"/>
    <w:rsid w:val="00C40D86"/>
    <w:rsid w:val="00C43E37"/>
    <w:rsid w:val="00C44BEE"/>
    <w:rsid w:val="00C46052"/>
    <w:rsid w:val="00C47A47"/>
    <w:rsid w:val="00C554AA"/>
    <w:rsid w:val="00C60B35"/>
    <w:rsid w:val="00C60F2D"/>
    <w:rsid w:val="00C61250"/>
    <w:rsid w:val="00C622D6"/>
    <w:rsid w:val="00C75005"/>
    <w:rsid w:val="00C84FDA"/>
    <w:rsid w:val="00C90212"/>
    <w:rsid w:val="00C9067C"/>
    <w:rsid w:val="00C9098A"/>
    <w:rsid w:val="00C90D38"/>
    <w:rsid w:val="00C9128A"/>
    <w:rsid w:val="00C91BCD"/>
    <w:rsid w:val="00CA0A94"/>
    <w:rsid w:val="00CA1580"/>
    <w:rsid w:val="00CA3C0A"/>
    <w:rsid w:val="00CA506E"/>
    <w:rsid w:val="00CA60CA"/>
    <w:rsid w:val="00CB546F"/>
    <w:rsid w:val="00CC0F87"/>
    <w:rsid w:val="00CC3484"/>
    <w:rsid w:val="00CC4C92"/>
    <w:rsid w:val="00CC5D70"/>
    <w:rsid w:val="00CD0302"/>
    <w:rsid w:val="00CD239A"/>
    <w:rsid w:val="00CD3C2B"/>
    <w:rsid w:val="00CD4176"/>
    <w:rsid w:val="00CD7D1E"/>
    <w:rsid w:val="00CE27D8"/>
    <w:rsid w:val="00CE6040"/>
    <w:rsid w:val="00CE627B"/>
    <w:rsid w:val="00CF48F7"/>
    <w:rsid w:val="00CF4A4D"/>
    <w:rsid w:val="00CF4A54"/>
    <w:rsid w:val="00CF75A3"/>
    <w:rsid w:val="00D043C8"/>
    <w:rsid w:val="00D04834"/>
    <w:rsid w:val="00D074E4"/>
    <w:rsid w:val="00D07BCA"/>
    <w:rsid w:val="00D103FD"/>
    <w:rsid w:val="00D10EAF"/>
    <w:rsid w:val="00D11621"/>
    <w:rsid w:val="00D12C5D"/>
    <w:rsid w:val="00D136A1"/>
    <w:rsid w:val="00D20049"/>
    <w:rsid w:val="00D2430C"/>
    <w:rsid w:val="00D2450B"/>
    <w:rsid w:val="00D318AA"/>
    <w:rsid w:val="00D32580"/>
    <w:rsid w:val="00D3323B"/>
    <w:rsid w:val="00D33919"/>
    <w:rsid w:val="00D4005D"/>
    <w:rsid w:val="00D40D9E"/>
    <w:rsid w:val="00D41451"/>
    <w:rsid w:val="00D43819"/>
    <w:rsid w:val="00D454B2"/>
    <w:rsid w:val="00D470C1"/>
    <w:rsid w:val="00D47CBC"/>
    <w:rsid w:val="00D47D4C"/>
    <w:rsid w:val="00D47E78"/>
    <w:rsid w:val="00D50016"/>
    <w:rsid w:val="00D510BC"/>
    <w:rsid w:val="00D5589C"/>
    <w:rsid w:val="00D57A44"/>
    <w:rsid w:val="00D61278"/>
    <w:rsid w:val="00D613BE"/>
    <w:rsid w:val="00D62DF4"/>
    <w:rsid w:val="00D66B87"/>
    <w:rsid w:val="00D70089"/>
    <w:rsid w:val="00D70561"/>
    <w:rsid w:val="00D71BBC"/>
    <w:rsid w:val="00D736E7"/>
    <w:rsid w:val="00D76BEB"/>
    <w:rsid w:val="00D83401"/>
    <w:rsid w:val="00D83F81"/>
    <w:rsid w:val="00D848B5"/>
    <w:rsid w:val="00D87AD9"/>
    <w:rsid w:val="00D900E9"/>
    <w:rsid w:val="00D91104"/>
    <w:rsid w:val="00D96144"/>
    <w:rsid w:val="00DA0921"/>
    <w:rsid w:val="00DA0D2C"/>
    <w:rsid w:val="00DA4B92"/>
    <w:rsid w:val="00DA70E7"/>
    <w:rsid w:val="00DB13B2"/>
    <w:rsid w:val="00DB3428"/>
    <w:rsid w:val="00DB5563"/>
    <w:rsid w:val="00DB6305"/>
    <w:rsid w:val="00DB72F0"/>
    <w:rsid w:val="00DC2BDA"/>
    <w:rsid w:val="00DC6945"/>
    <w:rsid w:val="00DD08EF"/>
    <w:rsid w:val="00DD0FC7"/>
    <w:rsid w:val="00DD1303"/>
    <w:rsid w:val="00DD526D"/>
    <w:rsid w:val="00DD64C2"/>
    <w:rsid w:val="00DE0654"/>
    <w:rsid w:val="00DE2A97"/>
    <w:rsid w:val="00DE6F88"/>
    <w:rsid w:val="00DF18FD"/>
    <w:rsid w:val="00DF1BC6"/>
    <w:rsid w:val="00DF334C"/>
    <w:rsid w:val="00DF4E14"/>
    <w:rsid w:val="00DF7415"/>
    <w:rsid w:val="00DF7BA0"/>
    <w:rsid w:val="00E018A9"/>
    <w:rsid w:val="00E035F4"/>
    <w:rsid w:val="00E047A9"/>
    <w:rsid w:val="00E07707"/>
    <w:rsid w:val="00E07C10"/>
    <w:rsid w:val="00E10638"/>
    <w:rsid w:val="00E12529"/>
    <w:rsid w:val="00E13F26"/>
    <w:rsid w:val="00E17143"/>
    <w:rsid w:val="00E26274"/>
    <w:rsid w:val="00E2668F"/>
    <w:rsid w:val="00E34227"/>
    <w:rsid w:val="00E355D0"/>
    <w:rsid w:val="00E35E15"/>
    <w:rsid w:val="00E35EAC"/>
    <w:rsid w:val="00E376EE"/>
    <w:rsid w:val="00E43B9B"/>
    <w:rsid w:val="00E504E0"/>
    <w:rsid w:val="00E50994"/>
    <w:rsid w:val="00E51760"/>
    <w:rsid w:val="00E56488"/>
    <w:rsid w:val="00E605E0"/>
    <w:rsid w:val="00E61629"/>
    <w:rsid w:val="00E632DB"/>
    <w:rsid w:val="00E7166B"/>
    <w:rsid w:val="00E74D98"/>
    <w:rsid w:val="00E75BE2"/>
    <w:rsid w:val="00E80050"/>
    <w:rsid w:val="00E80938"/>
    <w:rsid w:val="00E83E16"/>
    <w:rsid w:val="00E8503E"/>
    <w:rsid w:val="00E86B15"/>
    <w:rsid w:val="00E87961"/>
    <w:rsid w:val="00E9058A"/>
    <w:rsid w:val="00E9163F"/>
    <w:rsid w:val="00E935FB"/>
    <w:rsid w:val="00E95DE4"/>
    <w:rsid w:val="00E95DF6"/>
    <w:rsid w:val="00EA14DF"/>
    <w:rsid w:val="00EB23C6"/>
    <w:rsid w:val="00EB26A5"/>
    <w:rsid w:val="00EB6218"/>
    <w:rsid w:val="00EB6BAC"/>
    <w:rsid w:val="00EB7F15"/>
    <w:rsid w:val="00EC0727"/>
    <w:rsid w:val="00EC0883"/>
    <w:rsid w:val="00EC72EE"/>
    <w:rsid w:val="00ED1EF8"/>
    <w:rsid w:val="00ED2497"/>
    <w:rsid w:val="00ED45A6"/>
    <w:rsid w:val="00ED52BA"/>
    <w:rsid w:val="00EE2FE9"/>
    <w:rsid w:val="00EE3792"/>
    <w:rsid w:val="00EE574B"/>
    <w:rsid w:val="00F02B2D"/>
    <w:rsid w:val="00F04730"/>
    <w:rsid w:val="00F06B58"/>
    <w:rsid w:val="00F17EFA"/>
    <w:rsid w:val="00F20EBA"/>
    <w:rsid w:val="00F25A6E"/>
    <w:rsid w:val="00F32129"/>
    <w:rsid w:val="00F34438"/>
    <w:rsid w:val="00F359D4"/>
    <w:rsid w:val="00F37288"/>
    <w:rsid w:val="00F37BEF"/>
    <w:rsid w:val="00F44B46"/>
    <w:rsid w:val="00F5113C"/>
    <w:rsid w:val="00F55147"/>
    <w:rsid w:val="00F55302"/>
    <w:rsid w:val="00F55C50"/>
    <w:rsid w:val="00F6117E"/>
    <w:rsid w:val="00F61BA5"/>
    <w:rsid w:val="00F6311F"/>
    <w:rsid w:val="00F64D81"/>
    <w:rsid w:val="00F66B06"/>
    <w:rsid w:val="00F66DA0"/>
    <w:rsid w:val="00F70988"/>
    <w:rsid w:val="00F721EF"/>
    <w:rsid w:val="00F723A2"/>
    <w:rsid w:val="00F77AA8"/>
    <w:rsid w:val="00F80B95"/>
    <w:rsid w:val="00F814A5"/>
    <w:rsid w:val="00F84543"/>
    <w:rsid w:val="00F8514B"/>
    <w:rsid w:val="00F9262B"/>
    <w:rsid w:val="00F9289A"/>
    <w:rsid w:val="00F9765D"/>
    <w:rsid w:val="00FA371F"/>
    <w:rsid w:val="00FA455C"/>
    <w:rsid w:val="00FA46E4"/>
    <w:rsid w:val="00FA50C0"/>
    <w:rsid w:val="00FA7D26"/>
    <w:rsid w:val="00FB2B1F"/>
    <w:rsid w:val="00FB5851"/>
    <w:rsid w:val="00FC1652"/>
    <w:rsid w:val="00FC4B19"/>
    <w:rsid w:val="00FC5817"/>
    <w:rsid w:val="00FC5C73"/>
    <w:rsid w:val="00FC78F6"/>
    <w:rsid w:val="00FD35E7"/>
    <w:rsid w:val="00FD41D3"/>
    <w:rsid w:val="00FD5BE4"/>
    <w:rsid w:val="00FE1087"/>
    <w:rsid w:val="00FE1DE3"/>
    <w:rsid w:val="00FE23FA"/>
    <w:rsid w:val="00FE340E"/>
    <w:rsid w:val="00FE3840"/>
    <w:rsid w:val="00FE6D39"/>
    <w:rsid w:val="00FE714F"/>
    <w:rsid w:val="00FF01EF"/>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2458B834-35BF-410D-8AC1-A7B48662D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iPriority="0"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0A20"/>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uiPriority w:val="59"/>
    <w:rsid w:val="00BD26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6"/>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10"/>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7"/>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F84543"/>
    <w:pPr>
      <w:numPr>
        <w:numId w:val="9"/>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 w:type="paragraph" w:styleId="BodyText">
    <w:name w:val="Body Text"/>
    <w:basedOn w:val="Normal"/>
    <w:link w:val="BodyTextChar"/>
    <w:rsid w:val="0068701F"/>
    <w:pPr>
      <w:spacing w:before="60" w:after="60" w:line="240" w:lineRule="auto"/>
    </w:pPr>
    <w:rPr>
      <w:rFonts w:ascii="Verdana" w:eastAsia="Times New Roman" w:hAnsi="Verdana" w:cs="Times New Roman"/>
      <w:szCs w:val="20"/>
      <w:lang w:eastAsia="en-US"/>
    </w:rPr>
  </w:style>
  <w:style w:type="character" w:customStyle="1" w:styleId="BodyTextChar">
    <w:name w:val="Body Text Char"/>
    <w:basedOn w:val="DefaultParagraphFont"/>
    <w:link w:val="BodyText"/>
    <w:rsid w:val="0068701F"/>
    <w:rPr>
      <w:rFonts w:ascii="Verdana" w:eastAsia="Times New Roman" w:hAnsi="Verdana" w:cs="Times New Roman"/>
      <w:szCs w:val="20"/>
      <w:lang w:eastAsia="en-US"/>
    </w:rPr>
  </w:style>
  <w:style w:type="character" w:styleId="PageNumber">
    <w:name w:val="page number"/>
    <w:basedOn w:val="DefaultParagraphFont"/>
    <w:rsid w:val="00144FFB"/>
  </w:style>
  <w:style w:type="paragraph" w:styleId="NormalWeb">
    <w:name w:val="Normal (Web)"/>
    <w:basedOn w:val="Normal"/>
    <w:rsid w:val="00144FFB"/>
    <w:pPr>
      <w:spacing w:before="100" w:beforeAutospacing="1" w:after="100" w:afterAutospacing="1" w:line="240" w:lineRule="auto"/>
    </w:pPr>
    <w:rPr>
      <w:rFonts w:ascii="Times New Roman" w:eastAsia="SimSun" w:hAnsi="Times New Roman" w:cs="Times New Roman"/>
      <w:sz w:val="24"/>
      <w:szCs w:val="24"/>
      <w:lang w:val="en-US" w:eastAsia="zh-CN"/>
    </w:rPr>
  </w:style>
  <w:style w:type="paragraph" w:styleId="ListParagraph">
    <w:name w:val="List Paragraph"/>
    <w:basedOn w:val="Normal"/>
    <w:uiPriority w:val="34"/>
    <w:qFormat/>
    <w:rsid w:val="007E60B9"/>
    <w:pPr>
      <w:widowControl w:val="0"/>
      <w:spacing w:after="0" w:line="240" w:lineRule="auto"/>
    </w:pPr>
    <w:rPr>
      <w:rFonts w:eastAsiaTheme="minorHAnsi"/>
      <w:lang w:val="en-US" w:eastAsia="en-US"/>
    </w:rPr>
  </w:style>
  <w:style w:type="paragraph" w:customStyle="1" w:styleId="Numberedlist1">
    <w:name w:val="Numbered list 1"/>
    <w:basedOn w:val="Bullet1"/>
    <w:qFormat/>
    <w:rsid w:val="006C7FF7"/>
    <w:pPr>
      <w:numPr>
        <w:numId w:val="36"/>
      </w:numPr>
      <w:ind w:left="357" w:hanging="357"/>
    </w:pPr>
  </w:style>
  <w:style w:type="paragraph" w:customStyle="1" w:styleId="TableParagraph">
    <w:name w:val="Table Paragraph"/>
    <w:basedOn w:val="Normal"/>
    <w:uiPriority w:val="1"/>
    <w:qFormat/>
    <w:rsid w:val="00E17143"/>
    <w:pPr>
      <w:widowControl w:val="0"/>
      <w:spacing w:after="0" w:line="240" w:lineRule="auto"/>
    </w:pPr>
    <w:rPr>
      <w:rFonts w:eastAsiaTheme="minorHAnsi"/>
      <w:lang w:val="en-US" w:eastAsia="en-US"/>
    </w:rPr>
  </w:style>
  <w:style w:type="paragraph" w:styleId="ListNumber2">
    <w:name w:val="List Number 2"/>
    <w:basedOn w:val="Normal"/>
    <w:rsid w:val="00D50016"/>
    <w:pPr>
      <w:numPr>
        <w:numId w:val="49"/>
      </w:numPr>
      <w:tabs>
        <w:tab w:val="left" w:pos="1134"/>
      </w:tabs>
      <w:spacing w:before="240" w:after="0" w:line="240" w:lineRule="auto"/>
    </w:pPr>
    <w:rPr>
      <w:rFonts w:ascii="Verdana" w:eastAsia="Times New Roman" w:hAnsi="Verdana" w:cs="Times New Roman"/>
      <w:sz w:val="20"/>
      <w:szCs w:val="24"/>
    </w:rPr>
  </w:style>
  <w:style w:type="table" w:styleId="TableClassic4">
    <w:name w:val="Table Classic 4"/>
    <w:basedOn w:val="TableNormal"/>
    <w:rsid w:val="00D50016"/>
    <w:pPr>
      <w:spacing w:before="240"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117" Type="http://schemas.openxmlformats.org/officeDocument/2006/relationships/header" Target="header34.xml"/><Relationship Id="rId21" Type="http://schemas.openxmlformats.org/officeDocument/2006/relationships/image" Target="media/image14.png"/><Relationship Id="rId42" Type="http://schemas.openxmlformats.org/officeDocument/2006/relationships/header" Target="header8.xml"/><Relationship Id="rId47" Type="http://schemas.openxmlformats.org/officeDocument/2006/relationships/image" Target="media/image20.jpeg"/><Relationship Id="rId63" Type="http://schemas.openxmlformats.org/officeDocument/2006/relationships/hyperlink" Target="http://www.workcover.nsw.gov.au" TargetMode="External"/><Relationship Id="rId68" Type="http://schemas.openxmlformats.org/officeDocument/2006/relationships/header" Target="header15.xml"/><Relationship Id="rId84" Type="http://schemas.openxmlformats.org/officeDocument/2006/relationships/header" Target="header20.xml"/><Relationship Id="rId89" Type="http://schemas.openxmlformats.org/officeDocument/2006/relationships/header" Target="header22.xml"/><Relationship Id="rId112" Type="http://schemas.openxmlformats.org/officeDocument/2006/relationships/header" Target="header31.xml"/><Relationship Id="rId16" Type="http://schemas.openxmlformats.org/officeDocument/2006/relationships/image" Target="media/image9.jpeg"/><Relationship Id="rId107" Type="http://schemas.openxmlformats.org/officeDocument/2006/relationships/hyperlink" Target="http://www.business.gov.au/plans" TargetMode="External"/><Relationship Id="rId11" Type="http://schemas.openxmlformats.org/officeDocument/2006/relationships/image" Target="media/image4.jpeg"/><Relationship Id="rId32" Type="http://schemas.openxmlformats.org/officeDocument/2006/relationships/footer" Target="footer2.xml"/><Relationship Id="rId37" Type="http://schemas.openxmlformats.org/officeDocument/2006/relationships/header" Target="header5.xml"/><Relationship Id="rId53" Type="http://schemas.openxmlformats.org/officeDocument/2006/relationships/image" Target="media/image26.jpeg"/><Relationship Id="rId58" Type="http://schemas.openxmlformats.org/officeDocument/2006/relationships/image" Target="media/image31.jpeg"/><Relationship Id="rId74" Type="http://schemas.openxmlformats.org/officeDocument/2006/relationships/header" Target="header18.xml"/><Relationship Id="rId79" Type="http://schemas.openxmlformats.org/officeDocument/2006/relationships/image" Target="media/image42.jpeg"/><Relationship Id="rId102" Type="http://schemas.openxmlformats.org/officeDocument/2006/relationships/header" Target="header25.xml"/><Relationship Id="rId5" Type="http://schemas.openxmlformats.org/officeDocument/2006/relationships/webSettings" Target="webSettings.xml"/><Relationship Id="rId61" Type="http://schemas.openxmlformats.org/officeDocument/2006/relationships/image" Target="media/image34.jpeg"/><Relationship Id="rId82" Type="http://schemas.openxmlformats.org/officeDocument/2006/relationships/image" Target="media/image44.wmf"/><Relationship Id="rId90" Type="http://schemas.openxmlformats.org/officeDocument/2006/relationships/image" Target="media/image48.wmf"/><Relationship Id="rId95" Type="http://schemas.openxmlformats.org/officeDocument/2006/relationships/image" Target="media/image53.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gif"/><Relationship Id="rId27" Type="http://schemas.openxmlformats.org/officeDocument/2006/relationships/hyperlink" Target="http://www.asean.org" TargetMode="External"/><Relationship Id="rId30" Type="http://schemas.openxmlformats.org/officeDocument/2006/relationships/header" Target="header2.xml"/><Relationship Id="rId35" Type="http://schemas.openxmlformats.org/officeDocument/2006/relationships/footer" Target="footer3.xml"/><Relationship Id="rId43" Type="http://schemas.openxmlformats.org/officeDocument/2006/relationships/header" Target="header9.xml"/><Relationship Id="rId48" Type="http://schemas.openxmlformats.org/officeDocument/2006/relationships/image" Target="media/image21.jpeg"/><Relationship Id="rId56" Type="http://schemas.openxmlformats.org/officeDocument/2006/relationships/image" Target="media/image29.jpeg"/><Relationship Id="rId64" Type="http://schemas.openxmlformats.org/officeDocument/2006/relationships/header" Target="header13.xml"/><Relationship Id="rId69" Type="http://schemas.openxmlformats.org/officeDocument/2006/relationships/header" Target="header16.xml"/><Relationship Id="rId77" Type="http://schemas.openxmlformats.org/officeDocument/2006/relationships/image" Target="media/image40.jpeg"/><Relationship Id="rId100" Type="http://schemas.openxmlformats.org/officeDocument/2006/relationships/image" Target="media/image56.jpeg"/><Relationship Id="rId105" Type="http://schemas.openxmlformats.org/officeDocument/2006/relationships/hyperlink" Target="http://www.iso.org/iso/catalogue_detail?csnumber=44651" TargetMode="External"/><Relationship Id="rId113" Type="http://schemas.openxmlformats.org/officeDocument/2006/relationships/header" Target="header32.xml"/><Relationship Id="rId118" Type="http://schemas.openxmlformats.org/officeDocument/2006/relationships/footer" Target="footer9.xml"/><Relationship Id="rId8" Type="http://schemas.openxmlformats.org/officeDocument/2006/relationships/image" Target="media/image1.jpeg"/><Relationship Id="rId51" Type="http://schemas.openxmlformats.org/officeDocument/2006/relationships/image" Target="media/image24.jpeg"/><Relationship Id="rId72" Type="http://schemas.openxmlformats.org/officeDocument/2006/relationships/image" Target="media/image37.jpeg"/><Relationship Id="rId80" Type="http://schemas.openxmlformats.org/officeDocument/2006/relationships/image" Target="media/image43.wmf"/><Relationship Id="rId85" Type="http://schemas.openxmlformats.org/officeDocument/2006/relationships/image" Target="media/image45.jpeg"/><Relationship Id="rId93" Type="http://schemas.openxmlformats.org/officeDocument/2006/relationships/image" Target="media/image51.jpeg"/><Relationship Id="rId98" Type="http://schemas.openxmlformats.org/officeDocument/2006/relationships/header" Target="header23.xml"/><Relationship Id="rId12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gif"/><Relationship Id="rId33" Type="http://schemas.openxmlformats.org/officeDocument/2006/relationships/header" Target="header3.xml"/><Relationship Id="rId38" Type="http://schemas.openxmlformats.org/officeDocument/2006/relationships/header" Target="header6.xml"/><Relationship Id="rId46" Type="http://schemas.openxmlformats.org/officeDocument/2006/relationships/header" Target="header12.xml"/><Relationship Id="rId59" Type="http://schemas.openxmlformats.org/officeDocument/2006/relationships/image" Target="media/image32.jpeg"/><Relationship Id="rId67" Type="http://schemas.openxmlformats.org/officeDocument/2006/relationships/image" Target="media/image36.jpeg"/><Relationship Id="rId103" Type="http://schemas.openxmlformats.org/officeDocument/2006/relationships/header" Target="header26.xml"/><Relationship Id="rId108" Type="http://schemas.openxmlformats.org/officeDocument/2006/relationships/header" Target="header27.xml"/><Relationship Id="rId116" Type="http://schemas.openxmlformats.org/officeDocument/2006/relationships/header" Target="header33.xml"/><Relationship Id="rId20" Type="http://schemas.openxmlformats.org/officeDocument/2006/relationships/image" Target="media/image13.png"/><Relationship Id="rId41" Type="http://schemas.openxmlformats.org/officeDocument/2006/relationships/header" Target="header7.xml"/><Relationship Id="rId54" Type="http://schemas.openxmlformats.org/officeDocument/2006/relationships/image" Target="media/image27.jpeg"/><Relationship Id="rId62" Type="http://schemas.openxmlformats.org/officeDocument/2006/relationships/hyperlink" Target="http://www.workcover.nsw.gov.au" TargetMode="External"/><Relationship Id="rId70" Type="http://schemas.openxmlformats.org/officeDocument/2006/relationships/header" Target="header17.xml"/><Relationship Id="rId75" Type="http://schemas.openxmlformats.org/officeDocument/2006/relationships/footer" Target="footer8.xml"/><Relationship Id="rId83" Type="http://schemas.openxmlformats.org/officeDocument/2006/relationships/header" Target="header19.xml"/><Relationship Id="rId88" Type="http://schemas.openxmlformats.org/officeDocument/2006/relationships/header" Target="header21.xml"/><Relationship Id="rId91" Type="http://schemas.openxmlformats.org/officeDocument/2006/relationships/image" Target="media/image49.jpeg"/><Relationship Id="rId96" Type="http://schemas.openxmlformats.org/officeDocument/2006/relationships/image" Target="media/image54.jpeg"/><Relationship Id="rId111" Type="http://schemas.openxmlformats.org/officeDocument/2006/relationships/header" Target="head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creativecommons.org/licenses/by/2.0/deed.en" TargetMode="External"/><Relationship Id="rId36" Type="http://schemas.openxmlformats.org/officeDocument/2006/relationships/footer" Target="footer4.xml"/><Relationship Id="rId49" Type="http://schemas.openxmlformats.org/officeDocument/2006/relationships/image" Target="media/image22.jpeg"/><Relationship Id="rId57" Type="http://schemas.openxmlformats.org/officeDocument/2006/relationships/image" Target="media/image30.jpeg"/><Relationship Id="rId106" Type="http://schemas.openxmlformats.org/officeDocument/2006/relationships/hyperlink" Target="http://www.safeworkaustralia.gov.au/sites/SWA/about/Publications/Documents/721/Managing-risks-to-health-fact-sheet.pdf" TargetMode="External"/><Relationship Id="rId114" Type="http://schemas.openxmlformats.org/officeDocument/2006/relationships/image" Target="media/image58.png"/><Relationship Id="rId119" Type="http://schemas.openxmlformats.org/officeDocument/2006/relationships/footer" Target="footer10.xml"/><Relationship Id="rId10" Type="http://schemas.openxmlformats.org/officeDocument/2006/relationships/image" Target="media/image3.jpeg"/><Relationship Id="rId31" Type="http://schemas.openxmlformats.org/officeDocument/2006/relationships/footer" Target="footer1.xml"/><Relationship Id="rId44" Type="http://schemas.openxmlformats.org/officeDocument/2006/relationships/header" Target="header10.xml"/><Relationship Id="rId52" Type="http://schemas.openxmlformats.org/officeDocument/2006/relationships/image" Target="media/image25.jpeg"/><Relationship Id="rId60" Type="http://schemas.openxmlformats.org/officeDocument/2006/relationships/image" Target="media/image33.jpeg"/><Relationship Id="rId65" Type="http://schemas.openxmlformats.org/officeDocument/2006/relationships/header" Target="header14.xml"/><Relationship Id="rId73" Type="http://schemas.openxmlformats.org/officeDocument/2006/relationships/image" Target="media/image38.jpeg"/><Relationship Id="rId78" Type="http://schemas.openxmlformats.org/officeDocument/2006/relationships/image" Target="media/image41.wmf"/><Relationship Id="rId81" Type="http://schemas.openxmlformats.org/officeDocument/2006/relationships/hyperlink" Target="http://www.business.gov.au/plans" TargetMode="External"/><Relationship Id="rId86" Type="http://schemas.openxmlformats.org/officeDocument/2006/relationships/image" Target="media/image46.jpeg"/><Relationship Id="rId94" Type="http://schemas.openxmlformats.org/officeDocument/2006/relationships/image" Target="media/image52.wmf"/><Relationship Id="rId99" Type="http://schemas.openxmlformats.org/officeDocument/2006/relationships/header" Target="header24.xml"/><Relationship Id="rId101" Type="http://schemas.openxmlformats.org/officeDocument/2006/relationships/image" Target="media/image57.wmf"/><Relationship Id="rId12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footer" Target="footer5.xml"/><Relationship Id="rId109" Type="http://schemas.openxmlformats.org/officeDocument/2006/relationships/header" Target="header28.xml"/><Relationship Id="rId34" Type="http://schemas.openxmlformats.org/officeDocument/2006/relationships/header" Target="header4.xml"/><Relationship Id="rId50" Type="http://schemas.openxmlformats.org/officeDocument/2006/relationships/image" Target="media/image23.jpeg"/><Relationship Id="rId55" Type="http://schemas.openxmlformats.org/officeDocument/2006/relationships/image" Target="media/image28.jpeg"/><Relationship Id="rId76" Type="http://schemas.openxmlformats.org/officeDocument/2006/relationships/image" Target="media/image39.jpeg"/><Relationship Id="rId97" Type="http://schemas.openxmlformats.org/officeDocument/2006/relationships/image" Target="media/image55.jpeg"/><Relationship Id="rId104" Type="http://schemas.openxmlformats.org/officeDocument/2006/relationships/hyperlink" Target="http://www.iso.org/iso/home/standards/iso31000.htm"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footer" Target="footer7.xml"/><Relationship Id="rId92" Type="http://schemas.openxmlformats.org/officeDocument/2006/relationships/image" Target="media/image50.jpeg"/><Relationship Id="rId2" Type="http://schemas.openxmlformats.org/officeDocument/2006/relationships/numbering" Target="numbering.xml"/><Relationship Id="rId29" Type="http://schemas.openxmlformats.org/officeDocument/2006/relationships/header" Target="header1.xml"/><Relationship Id="rId24" Type="http://schemas.openxmlformats.org/officeDocument/2006/relationships/image" Target="media/image17.png"/><Relationship Id="rId40" Type="http://schemas.openxmlformats.org/officeDocument/2006/relationships/footer" Target="footer6.xml"/><Relationship Id="rId45" Type="http://schemas.openxmlformats.org/officeDocument/2006/relationships/header" Target="header11.xml"/><Relationship Id="rId66" Type="http://schemas.openxmlformats.org/officeDocument/2006/relationships/image" Target="media/image35.jpeg"/><Relationship Id="rId87" Type="http://schemas.openxmlformats.org/officeDocument/2006/relationships/image" Target="media/image47.jpeg"/><Relationship Id="rId110" Type="http://schemas.openxmlformats.org/officeDocument/2006/relationships/header" Target="header29.xml"/><Relationship Id="rId115" Type="http://schemas.openxmlformats.org/officeDocument/2006/relationships/image" Target="media/image59.png"/></Relationships>
</file>

<file path=word/_rels/footer2.xml.rels><?xml version="1.0" encoding="UTF-8" standalone="yes"?>
<Relationships xmlns="http://schemas.openxmlformats.org/package/2006/relationships"><Relationship Id="rId3" Type="http://schemas.openxmlformats.org/officeDocument/2006/relationships/image" Target="media/image15.gif"/><Relationship Id="rId2" Type="http://schemas.openxmlformats.org/officeDocument/2006/relationships/image" Target="media/image14.png"/><Relationship Id="rId1" Type="http://schemas.openxmlformats.org/officeDocument/2006/relationships/image" Target="media/image13.png"/><Relationship Id="rId6" Type="http://schemas.openxmlformats.org/officeDocument/2006/relationships/image" Target="media/image18.gif"/><Relationship Id="rId5" Type="http://schemas.openxmlformats.org/officeDocument/2006/relationships/image" Target="media/image17.png"/><Relationship Id="rId4"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our%20operation\56.%20Maintain%20tourism%20vehicles%20in%20safe%20and%20clean%20operational%20condition\TM_Tour_operation_template_2503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1BAFE76CFD5405C9C06F504DD69A500"/>
        <w:category>
          <w:name w:val="General"/>
          <w:gallery w:val="placeholder"/>
        </w:category>
        <w:types>
          <w:type w:val="bbPlcHdr"/>
        </w:types>
        <w:behaviors>
          <w:behavior w:val="content"/>
        </w:behaviors>
        <w:guid w:val="{9BBA5AA6-9E64-401A-A0EB-409CE11F1D99}"/>
      </w:docPartPr>
      <w:docPartBody>
        <w:p w:rsidR="00931C9D" w:rsidRDefault="00931C9D">
          <w:pPr>
            <w:pStyle w:val="11BAFE76CFD5405C9C06F504DD69A500"/>
          </w:pPr>
          <w:r w:rsidRPr="00BB6517">
            <w:rPr>
              <w:rStyle w:val="PlaceholderText"/>
            </w:rPr>
            <w:t>Click here to enter text.</w:t>
          </w:r>
        </w:p>
      </w:docPartBody>
    </w:docPart>
    <w:docPart>
      <w:docPartPr>
        <w:name w:val="C36D86050A4A43A49E40AAC63B515C80"/>
        <w:category>
          <w:name w:val="General"/>
          <w:gallery w:val="placeholder"/>
        </w:category>
        <w:types>
          <w:type w:val="bbPlcHdr"/>
        </w:types>
        <w:behaviors>
          <w:behavior w:val="content"/>
        </w:behaviors>
        <w:guid w:val="{601CB2C2-E2AA-4AD6-BB84-D74A11C89168}"/>
      </w:docPartPr>
      <w:docPartBody>
        <w:p w:rsidR="00931C9D" w:rsidRDefault="00931C9D" w:rsidP="00931C9D">
          <w:pPr>
            <w:pStyle w:val="C36D86050A4A43A49E40AAC63B515C80"/>
          </w:pPr>
          <w:r w:rsidRPr="00BB6517">
            <w:rPr>
              <w:rStyle w:val="PlaceholderText"/>
            </w:rPr>
            <w:t>Click here to enter text.</w:t>
          </w:r>
        </w:p>
      </w:docPartBody>
    </w:docPart>
    <w:docPart>
      <w:docPartPr>
        <w:name w:val="14E93A4DF36EA147BE3186C069C04B47"/>
        <w:category>
          <w:name w:val="General"/>
          <w:gallery w:val="placeholder"/>
        </w:category>
        <w:types>
          <w:type w:val="bbPlcHdr"/>
        </w:types>
        <w:behaviors>
          <w:behavior w:val="content"/>
        </w:behaviors>
        <w:guid w:val="{77A330AA-5A3D-BA44-941C-406DD24CEA9D}"/>
      </w:docPartPr>
      <w:docPartBody>
        <w:p w:rsidR="009F0992" w:rsidRDefault="00286310" w:rsidP="00286310">
          <w:pPr>
            <w:pStyle w:val="14E93A4DF36EA147BE3186C069C04B47"/>
          </w:pPr>
          <w:r w:rsidRPr="00BB6517">
            <w:rPr>
              <w:rStyle w:val="PlaceholderText"/>
            </w:rPr>
            <w:t>Click here to enter text.</w:t>
          </w:r>
        </w:p>
      </w:docPartBody>
    </w:docPart>
    <w:docPart>
      <w:docPartPr>
        <w:name w:val="0C57077F28B1584E8D456CF1CECA1178"/>
        <w:category>
          <w:name w:val="General"/>
          <w:gallery w:val="placeholder"/>
        </w:category>
        <w:types>
          <w:type w:val="bbPlcHdr"/>
        </w:types>
        <w:behaviors>
          <w:behavior w:val="content"/>
        </w:behaviors>
        <w:guid w:val="{397DC3D6-5861-044D-86FF-C48EEF23D1A7}"/>
      </w:docPartPr>
      <w:docPartBody>
        <w:p w:rsidR="009F0992" w:rsidRDefault="00286310" w:rsidP="00286310">
          <w:pPr>
            <w:pStyle w:val="0C57077F28B1584E8D456CF1CECA1178"/>
          </w:pPr>
          <w:r w:rsidRPr="00BB6517">
            <w:rPr>
              <w:rStyle w:val="PlaceholderText"/>
            </w:rPr>
            <w:t>Click here to enter text.</w:t>
          </w:r>
        </w:p>
      </w:docPartBody>
    </w:docPart>
    <w:docPart>
      <w:docPartPr>
        <w:name w:val="EA0FA0FE12E9479991CFBA8D283AA4D2"/>
        <w:category>
          <w:name w:val="General"/>
          <w:gallery w:val="placeholder"/>
        </w:category>
        <w:types>
          <w:type w:val="bbPlcHdr"/>
        </w:types>
        <w:behaviors>
          <w:behavior w:val="content"/>
        </w:behaviors>
        <w:guid w:val="{5066B136-F0EB-46A4-B0F1-FAB72AF96EFE}"/>
      </w:docPartPr>
      <w:docPartBody>
        <w:p w:rsidR="009F0992" w:rsidRDefault="009F0992" w:rsidP="009F0992">
          <w:pPr>
            <w:pStyle w:val="EA0FA0FE12E9479991CFBA8D283AA4D2"/>
          </w:pPr>
          <w:r w:rsidRPr="00BB6517">
            <w:rPr>
              <w:rStyle w:val="PlaceholderText"/>
            </w:rPr>
            <w:t>Click here to enter text.</w:t>
          </w:r>
        </w:p>
      </w:docPartBody>
    </w:docPart>
    <w:docPart>
      <w:docPartPr>
        <w:name w:val="B7B55266775740938270471706EE83F1"/>
        <w:category>
          <w:name w:val="General"/>
          <w:gallery w:val="placeholder"/>
        </w:category>
        <w:types>
          <w:type w:val="bbPlcHdr"/>
        </w:types>
        <w:behaviors>
          <w:behavior w:val="content"/>
        </w:behaviors>
        <w:guid w:val="{82E502B9-7897-4E7F-AD5B-D8A1F3BC6008}"/>
      </w:docPartPr>
      <w:docPartBody>
        <w:p w:rsidR="009F0992" w:rsidRDefault="009F0992" w:rsidP="009F0992">
          <w:pPr>
            <w:pStyle w:val="B7B55266775740938270471706EE83F1"/>
          </w:pPr>
          <w:r w:rsidRPr="00BB6517">
            <w:rPr>
              <w:rStyle w:val="PlaceholderText"/>
            </w:rPr>
            <w:t>Click here to enter text.</w:t>
          </w:r>
        </w:p>
      </w:docPartBody>
    </w:docPart>
    <w:docPart>
      <w:docPartPr>
        <w:name w:val="521CEB595FEA4E09A9A63A5239A14484"/>
        <w:category>
          <w:name w:val="General"/>
          <w:gallery w:val="placeholder"/>
        </w:category>
        <w:types>
          <w:type w:val="bbPlcHdr"/>
        </w:types>
        <w:behaviors>
          <w:behavior w:val="content"/>
        </w:behaviors>
        <w:guid w:val="{FB54E9B5-AF7B-47FE-B44B-1B0B414555BD}"/>
      </w:docPartPr>
      <w:docPartBody>
        <w:p w:rsidR="009F0992" w:rsidRDefault="009F0992" w:rsidP="009F0992">
          <w:pPr>
            <w:pStyle w:val="521CEB595FEA4E09A9A63A5239A14484"/>
          </w:pPr>
          <w:r w:rsidRPr="00BB6517">
            <w:rPr>
              <w:rStyle w:val="PlaceholderText"/>
            </w:rPr>
            <w:t>Click here to enter text.</w:t>
          </w:r>
        </w:p>
      </w:docPartBody>
    </w:docPart>
    <w:docPart>
      <w:docPartPr>
        <w:name w:val="29C397D77A554E0E86D9F173A2BE6193"/>
        <w:category>
          <w:name w:val="General"/>
          <w:gallery w:val="placeholder"/>
        </w:category>
        <w:types>
          <w:type w:val="bbPlcHdr"/>
        </w:types>
        <w:behaviors>
          <w:behavior w:val="content"/>
        </w:behaviors>
        <w:guid w:val="{60E8D726-57C8-477C-9362-DC67452CAE17}"/>
      </w:docPartPr>
      <w:docPartBody>
        <w:p w:rsidR="009F0992" w:rsidRDefault="009F0992" w:rsidP="009F0992">
          <w:pPr>
            <w:pStyle w:val="29C397D77A554E0E86D9F173A2BE6193"/>
          </w:pPr>
          <w:r w:rsidRPr="00BB6517">
            <w:rPr>
              <w:rStyle w:val="PlaceholderText"/>
            </w:rPr>
            <w:t>Click here to enter text.</w:t>
          </w:r>
        </w:p>
      </w:docPartBody>
    </w:docPart>
    <w:docPart>
      <w:docPartPr>
        <w:name w:val="841143DE1CAD4AB9A1177AB4A2E6A88B"/>
        <w:category>
          <w:name w:val="General"/>
          <w:gallery w:val="placeholder"/>
        </w:category>
        <w:types>
          <w:type w:val="bbPlcHdr"/>
        </w:types>
        <w:behaviors>
          <w:behavior w:val="content"/>
        </w:behaviors>
        <w:guid w:val="{F25DB7E3-A13F-4A7C-BB25-34DACE75F3B0}"/>
      </w:docPartPr>
      <w:docPartBody>
        <w:p w:rsidR="00C95E0A" w:rsidRDefault="00C95E0A">
          <w:pPr>
            <w:pStyle w:val="841143DE1CAD4AB9A1177AB4A2E6A88B"/>
          </w:pPr>
          <w:r w:rsidRPr="00BB6517">
            <w:rPr>
              <w:rStyle w:val="PlaceholderText"/>
            </w:rPr>
            <w:t>Click here to enter text.</w:t>
          </w:r>
        </w:p>
      </w:docPartBody>
    </w:docPart>
    <w:docPart>
      <w:docPartPr>
        <w:name w:val="0D21AFA17BE64A4DA78DD508832ABD9B"/>
        <w:category>
          <w:name w:val="General"/>
          <w:gallery w:val="placeholder"/>
        </w:category>
        <w:types>
          <w:type w:val="bbPlcHdr"/>
        </w:types>
        <w:behaviors>
          <w:behavior w:val="content"/>
        </w:behaviors>
        <w:guid w:val="{6860B593-FAA7-4980-8429-95AC73F52046}"/>
      </w:docPartPr>
      <w:docPartBody>
        <w:p w:rsidR="00C95E0A" w:rsidRDefault="00C95E0A">
          <w:pPr>
            <w:pStyle w:val="0D21AFA17BE64A4DA78DD508832ABD9B"/>
          </w:pPr>
          <w:r w:rsidRPr="00BB6517">
            <w:rPr>
              <w:rStyle w:val="PlaceholderText"/>
            </w:rPr>
            <w:t>Click here to enter text.</w:t>
          </w:r>
        </w:p>
      </w:docPartBody>
    </w:docPart>
    <w:docPart>
      <w:docPartPr>
        <w:name w:val="7E3F2FD54AD443F094C7BAED386B0442"/>
        <w:category>
          <w:name w:val="General"/>
          <w:gallery w:val="placeholder"/>
        </w:category>
        <w:types>
          <w:type w:val="bbPlcHdr"/>
        </w:types>
        <w:behaviors>
          <w:behavior w:val="content"/>
        </w:behaviors>
        <w:guid w:val="{71472822-1DF1-40D9-9471-53B45B184E8B}"/>
      </w:docPartPr>
      <w:docPartBody>
        <w:p w:rsidR="008348C0" w:rsidRDefault="00A3497F" w:rsidP="00A3497F">
          <w:pPr>
            <w:pStyle w:val="7E3F2FD54AD443F094C7BAED386B0442"/>
          </w:pPr>
          <w:r w:rsidRPr="00BB6517">
            <w:rPr>
              <w:rStyle w:val="PlaceholderText"/>
            </w:rPr>
            <w:t>Click here to enter text.</w:t>
          </w:r>
        </w:p>
      </w:docPartBody>
    </w:docPart>
    <w:docPart>
      <w:docPartPr>
        <w:name w:val="1DE17A33FE054694AB3F2F604822BF70"/>
        <w:category>
          <w:name w:val="General"/>
          <w:gallery w:val="placeholder"/>
        </w:category>
        <w:types>
          <w:type w:val="bbPlcHdr"/>
        </w:types>
        <w:behaviors>
          <w:behavior w:val="content"/>
        </w:behaviors>
        <w:guid w:val="{F54F7EE9-E7AB-4009-8219-B5C4E03CACB5}"/>
      </w:docPartPr>
      <w:docPartBody>
        <w:p w:rsidR="008348C0" w:rsidRDefault="00A3497F" w:rsidP="00A3497F">
          <w:pPr>
            <w:pStyle w:val="1DE17A33FE054694AB3F2F604822BF70"/>
          </w:pPr>
          <w:r w:rsidRPr="00BB6517">
            <w:rPr>
              <w:rStyle w:val="PlaceholderText"/>
            </w:rPr>
            <w:t>Click here to enter text.</w:t>
          </w:r>
        </w:p>
      </w:docPartBody>
    </w:docPart>
    <w:docPart>
      <w:docPartPr>
        <w:name w:val="4EC28395D0B34FF38B60D7982D415D85"/>
        <w:category>
          <w:name w:val="General"/>
          <w:gallery w:val="placeholder"/>
        </w:category>
        <w:types>
          <w:type w:val="bbPlcHdr"/>
        </w:types>
        <w:behaviors>
          <w:behavior w:val="content"/>
        </w:behaviors>
        <w:guid w:val="{FF012CCF-936E-454C-90AB-5B27CD74337C}"/>
      </w:docPartPr>
      <w:docPartBody>
        <w:p w:rsidR="008348C0" w:rsidRDefault="00A3497F" w:rsidP="00A3497F">
          <w:pPr>
            <w:pStyle w:val="4EC28395D0B34FF38B60D7982D415D85"/>
          </w:pPr>
          <w:r w:rsidRPr="00BB6517">
            <w:rPr>
              <w:rStyle w:val="PlaceholderText"/>
            </w:rPr>
            <w:t>Click here to enter text.</w:t>
          </w:r>
        </w:p>
      </w:docPartBody>
    </w:docPart>
    <w:docPart>
      <w:docPartPr>
        <w:name w:val="2F1B1FA6432D4E60BCC2CF87225E9CCF"/>
        <w:category>
          <w:name w:val="General"/>
          <w:gallery w:val="placeholder"/>
        </w:category>
        <w:types>
          <w:type w:val="bbPlcHdr"/>
        </w:types>
        <w:behaviors>
          <w:behavior w:val="content"/>
        </w:behaviors>
        <w:guid w:val="{C331025F-3CDF-482D-A124-5A70501B2089}"/>
      </w:docPartPr>
      <w:docPartBody>
        <w:p w:rsidR="008348C0" w:rsidRDefault="00A3497F" w:rsidP="00A3497F">
          <w:pPr>
            <w:pStyle w:val="2F1B1FA6432D4E60BCC2CF87225E9CCF"/>
          </w:pPr>
          <w:r w:rsidRPr="00BB6517">
            <w:rPr>
              <w:rStyle w:val="PlaceholderText"/>
            </w:rPr>
            <w:t>Click here to enter text.</w:t>
          </w:r>
        </w:p>
      </w:docPartBody>
    </w:docPart>
    <w:docPart>
      <w:docPartPr>
        <w:name w:val="266705B708034F44BD908EE75EAFD352"/>
        <w:category>
          <w:name w:val="General"/>
          <w:gallery w:val="placeholder"/>
        </w:category>
        <w:types>
          <w:type w:val="bbPlcHdr"/>
        </w:types>
        <w:behaviors>
          <w:behavior w:val="content"/>
        </w:behaviors>
        <w:guid w:val="{35E8EE06-16E9-4873-8559-5805F1B097FA}"/>
      </w:docPartPr>
      <w:docPartBody>
        <w:p w:rsidR="008348C0" w:rsidRDefault="00A3497F" w:rsidP="00A3497F">
          <w:pPr>
            <w:pStyle w:val="266705B708034F44BD908EE75EAFD352"/>
          </w:pPr>
          <w:r w:rsidRPr="00BB6517">
            <w:rPr>
              <w:rStyle w:val="PlaceholderText"/>
            </w:rPr>
            <w:t>Click here to enter text.</w:t>
          </w:r>
        </w:p>
      </w:docPartBody>
    </w:docPart>
    <w:docPart>
      <w:docPartPr>
        <w:name w:val="B845CE76CDF34C5BA1C7887B405BC3BA"/>
        <w:category>
          <w:name w:val="General"/>
          <w:gallery w:val="placeholder"/>
        </w:category>
        <w:types>
          <w:type w:val="bbPlcHdr"/>
        </w:types>
        <w:behaviors>
          <w:behavior w:val="content"/>
        </w:behaviors>
        <w:guid w:val="{1D16455D-B1A0-4F76-8C12-324E85CAE93C}"/>
      </w:docPartPr>
      <w:docPartBody>
        <w:p w:rsidR="008348C0" w:rsidRDefault="00A3497F" w:rsidP="00A3497F">
          <w:pPr>
            <w:pStyle w:val="B845CE76CDF34C5BA1C7887B405BC3BA"/>
          </w:pPr>
          <w:r w:rsidRPr="00BB6517">
            <w:rPr>
              <w:rStyle w:val="PlaceholderText"/>
            </w:rPr>
            <w:t>Click here to enter text.</w:t>
          </w:r>
        </w:p>
      </w:docPartBody>
    </w:docPart>
    <w:docPart>
      <w:docPartPr>
        <w:name w:val="7C9B846848544F758BE31F8BE0E2F777"/>
        <w:category>
          <w:name w:val="General"/>
          <w:gallery w:val="placeholder"/>
        </w:category>
        <w:types>
          <w:type w:val="bbPlcHdr"/>
        </w:types>
        <w:behaviors>
          <w:behavior w:val="content"/>
        </w:behaviors>
        <w:guid w:val="{CEC715AE-FF05-4EF6-8084-CB00FEEE431F}"/>
      </w:docPartPr>
      <w:docPartBody>
        <w:p w:rsidR="008348C0" w:rsidRDefault="00A3497F" w:rsidP="00A3497F">
          <w:pPr>
            <w:pStyle w:val="7C9B846848544F758BE31F8BE0E2F777"/>
          </w:pPr>
          <w:r w:rsidRPr="00BB6517">
            <w:rPr>
              <w:rStyle w:val="PlaceholderText"/>
            </w:rPr>
            <w:t>Click here to enter text.</w:t>
          </w:r>
        </w:p>
      </w:docPartBody>
    </w:docPart>
    <w:docPart>
      <w:docPartPr>
        <w:name w:val="C0DD6DA8904A4C2CB6A44DD686D2C178"/>
        <w:category>
          <w:name w:val="General"/>
          <w:gallery w:val="placeholder"/>
        </w:category>
        <w:types>
          <w:type w:val="bbPlcHdr"/>
        </w:types>
        <w:behaviors>
          <w:behavior w:val="content"/>
        </w:behaviors>
        <w:guid w:val="{43352D87-4DFA-40DB-8AB4-59DA02B0812D}"/>
      </w:docPartPr>
      <w:docPartBody>
        <w:p w:rsidR="008348C0" w:rsidRDefault="00A3497F" w:rsidP="00A3497F">
          <w:pPr>
            <w:pStyle w:val="C0DD6DA8904A4C2CB6A44DD686D2C178"/>
          </w:pPr>
          <w:r w:rsidRPr="00BB6517">
            <w:rPr>
              <w:rStyle w:val="PlaceholderText"/>
            </w:rPr>
            <w:t>Click here to enter text.</w:t>
          </w:r>
        </w:p>
      </w:docPartBody>
    </w:docPart>
    <w:docPart>
      <w:docPartPr>
        <w:name w:val="C3EEA015091A428BAA8E1C57B5D88986"/>
        <w:category>
          <w:name w:val="General"/>
          <w:gallery w:val="placeholder"/>
        </w:category>
        <w:types>
          <w:type w:val="bbPlcHdr"/>
        </w:types>
        <w:behaviors>
          <w:behavior w:val="content"/>
        </w:behaviors>
        <w:guid w:val="{44B754A8-8598-42D2-9699-73DD6B8B7DAB}"/>
      </w:docPartPr>
      <w:docPartBody>
        <w:p w:rsidR="008348C0" w:rsidRDefault="00A3497F" w:rsidP="00A3497F">
          <w:pPr>
            <w:pStyle w:val="C3EEA015091A428BAA8E1C57B5D88986"/>
          </w:pPr>
          <w:r w:rsidRPr="00BB6517">
            <w:rPr>
              <w:rStyle w:val="PlaceholderText"/>
            </w:rPr>
            <w:t>Click here to enter text.</w:t>
          </w:r>
        </w:p>
      </w:docPartBody>
    </w:docPart>
    <w:docPart>
      <w:docPartPr>
        <w:name w:val="A49987DC1BC44A8F85CFD02B2B08DDE4"/>
        <w:category>
          <w:name w:val="General"/>
          <w:gallery w:val="placeholder"/>
        </w:category>
        <w:types>
          <w:type w:val="bbPlcHdr"/>
        </w:types>
        <w:behaviors>
          <w:behavior w:val="content"/>
        </w:behaviors>
        <w:guid w:val="{180FCA9A-77D2-421C-8C22-0CA18FF9A9B7}"/>
      </w:docPartPr>
      <w:docPartBody>
        <w:p w:rsidR="008348C0" w:rsidRDefault="00A3497F" w:rsidP="00A3497F">
          <w:pPr>
            <w:pStyle w:val="A49987DC1BC44A8F85CFD02B2B08DDE4"/>
          </w:pPr>
          <w:r w:rsidRPr="00BB6517">
            <w:rPr>
              <w:rStyle w:val="PlaceholderText"/>
            </w:rPr>
            <w:t>Click here to enter text.</w:t>
          </w:r>
        </w:p>
      </w:docPartBody>
    </w:docPart>
    <w:docPart>
      <w:docPartPr>
        <w:name w:val="866FADB11B7C4B13B4894AFC4374FCE9"/>
        <w:category>
          <w:name w:val="General"/>
          <w:gallery w:val="placeholder"/>
        </w:category>
        <w:types>
          <w:type w:val="bbPlcHdr"/>
        </w:types>
        <w:behaviors>
          <w:behavior w:val="content"/>
        </w:behaviors>
        <w:guid w:val="{1A44516B-9455-42B3-9BD0-0A8DF7BC607C}"/>
      </w:docPartPr>
      <w:docPartBody>
        <w:p w:rsidR="008348C0" w:rsidRDefault="00A3497F" w:rsidP="00A3497F">
          <w:pPr>
            <w:pStyle w:val="866FADB11B7C4B13B4894AFC4374FCE9"/>
          </w:pPr>
          <w:r w:rsidRPr="00BB6517">
            <w:rPr>
              <w:rStyle w:val="PlaceholderText"/>
            </w:rPr>
            <w:t>Click here to enter text.</w:t>
          </w:r>
        </w:p>
      </w:docPartBody>
    </w:docPart>
    <w:docPart>
      <w:docPartPr>
        <w:name w:val="C0E0EBCA0FA74F3191FB717A735668E9"/>
        <w:category>
          <w:name w:val="General"/>
          <w:gallery w:val="placeholder"/>
        </w:category>
        <w:types>
          <w:type w:val="bbPlcHdr"/>
        </w:types>
        <w:behaviors>
          <w:behavior w:val="content"/>
        </w:behaviors>
        <w:guid w:val="{EF2286A5-7222-4035-8850-BD78E65611B9}"/>
      </w:docPartPr>
      <w:docPartBody>
        <w:p w:rsidR="008348C0" w:rsidRDefault="00A3497F" w:rsidP="00A3497F">
          <w:pPr>
            <w:pStyle w:val="C0E0EBCA0FA74F3191FB717A735668E9"/>
          </w:pPr>
          <w:r w:rsidRPr="00BB6517">
            <w:rPr>
              <w:rStyle w:val="PlaceholderText"/>
            </w:rPr>
            <w:t>Click here to enter text.</w:t>
          </w:r>
        </w:p>
      </w:docPartBody>
    </w:docPart>
    <w:docPart>
      <w:docPartPr>
        <w:name w:val="B21E91A076034906A149859CFFE8948D"/>
        <w:category>
          <w:name w:val="General"/>
          <w:gallery w:val="placeholder"/>
        </w:category>
        <w:types>
          <w:type w:val="bbPlcHdr"/>
        </w:types>
        <w:behaviors>
          <w:behavior w:val="content"/>
        </w:behaviors>
        <w:guid w:val="{7819F2BE-E837-4F91-8BFB-AC3CCE310B39}"/>
      </w:docPartPr>
      <w:docPartBody>
        <w:p w:rsidR="008348C0" w:rsidRDefault="00A3497F" w:rsidP="00A3497F">
          <w:pPr>
            <w:pStyle w:val="B21E91A076034906A149859CFFE8948D"/>
          </w:pPr>
          <w:r w:rsidRPr="00BB6517">
            <w:rPr>
              <w:rStyle w:val="PlaceholderText"/>
            </w:rPr>
            <w:t>Click here to enter text.</w:t>
          </w:r>
        </w:p>
      </w:docPartBody>
    </w:docPart>
    <w:docPart>
      <w:docPartPr>
        <w:name w:val="9362E0EA121F4C15BD2FFB873167ACEB"/>
        <w:category>
          <w:name w:val="General"/>
          <w:gallery w:val="placeholder"/>
        </w:category>
        <w:types>
          <w:type w:val="bbPlcHdr"/>
        </w:types>
        <w:behaviors>
          <w:behavior w:val="content"/>
        </w:behaviors>
        <w:guid w:val="{3813A8D7-7D77-4266-B3BA-B9D47201BBE0}"/>
      </w:docPartPr>
      <w:docPartBody>
        <w:p w:rsidR="008348C0" w:rsidRDefault="00A3497F" w:rsidP="00A3497F">
          <w:pPr>
            <w:pStyle w:val="9362E0EA121F4C15BD2FFB873167ACEB"/>
          </w:pPr>
          <w:r w:rsidRPr="00BB6517">
            <w:rPr>
              <w:rStyle w:val="PlaceholderText"/>
            </w:rPr>
            <w:t>Click here to enter text.</w:t>
          </w:r>
        </w:p>
      </w:docPartBody>
    </w:docPart>
    <w:docPart>
      <w:docPartPr>
        <w:name w:val="534918A425E64141B5F7EEE163963BE4"/>
        <w:category>
          <w:name w:val="General"/>
          <w:gallery w:val="placeholder"/>
        </w:category>
        <w:types>
          <w:type w:val="bbPlcHdr"/>
        </w:types>
        <w:behaviors>
          <w:behavior w:val="content"/>
        </w:behaviors>
        <w:guid w:val="{B62DBC82-FEC1-4B49-8984-D8573DDE8487}"/>
      </w:docPartPr>
      <w:docPartBody>
        <w:p w:rsidR="008348C0" w:rsidRDefault="00A3497F" w:rsidP="00A3497F">
          <w:pPr>
            <w:pStyle w:val="534918A425E64141B5F7EEE163963BE4"/>
          </w:pPr>
          <w:r w:rsidRPr="00BB6517">
            <w:rPr>
              <w:rStyle w:val="PlaceholderText"/>
            </w:rPr>
            <w:t>Click here to enter text.</w:t>
          </w:r>
        </w:p>
      </w:docPartBody>
    </w:docPart>
    <w:docPart>
      <w:docPartPr>
        <w:name w:val="AAD2150490F44176BD71139553F0D031"/>
        <w:category>
          <w:name w:val="General"/>
          <w:gallery w:val="placeholder"/>
        </w:category>
        <w:types>
          <w:type w:val="bbPlcHdr"/>
        </w:types>
        <w:behaviors>
          <w:behavior w:val="content"/>
        </w:behaviors>
        <w:guid w:val="{D261C244-A85C-4A5F-8713-5DC769EE17D6}"/>
      </w:docPartPr>
      <w:docPartBody>
        <w:p w:rsidR="008348C0" w:rsidRDefault="00A3497F" w:rsidP="00A3497F">
          <w:pPr>
            <w:pStyle w:val="AAD2150490F44176BD71139553F0D031"/>
          </w:pPr>
          <w:r w:rsidRPr="00BB6517">
            <w:rPr>
              <w:rStyle w:val="PlaceholderText"/>
            </w:rPr>
            <w:t>Click here to enter text.</w:t>
          </w:r>
        </w:p>
      </w:docPartBody>
    </w:docPart>
    <w:docPart>
      <w:docPartPr>
        <w:name w:val="9F53C71C322E4D23A5325CB54A4E2686"/>
        <w:category>
          <w:name w:val="General"/>
          <w:gallery w:val="placeholder"/>
        </w:category>
        <w:types>
          <w:type w:val="bbPlcHdr"/>
        </w:types>
        <w:behaviors>
          <w:behavior w:val="content"/>
        </w:behaviors>
        <w:guid w:val="{3CE3916C-21A5-46E4-86C4-E6FE5C5FAE6B}"/>
      </w:docPartPr>
      <w:docPartBody>
        <w:p w:rsidR="008348C0" w:rsidRDefault="00A3497F" w:rsidP="00A3497F">
          <w:pPr>
            <w:pStyle w:val="9F53C71C322E4D23A5325CB54A4E2686"/>
          </w:pPr>
          <w:r w:rsidRPr="00BB6517">
            <w:rPr>
              <w:rStyle w:val="PlaceholderText"/>
            </w:rPr>
            <w:t>Click here to enter text.</w:t>
          </w:r>
        </w:p>
      </w:docPartBody>
    </w:docPart>
    <w:docPart>
      <w:docPartPr>
        <w:name w:val="45E9DD10D439405196C13E0CE86FF166"/>
        <w:category>
          <w:name w:val="General"/>
          <w:gallery w:val="placeholder"/>
        </w:category>
        <w:types>
          <w:type w:val="bbPlcHdr"/>
        </w:types>
        <w:behaviors>
          <w:behavior w:val="content"/>
        </w:behaviors>
        <w:guid w:val="{0E1E1083-B9C6-494B-91DA-7BA5C52D2C0D}"/>
      </w:docPartPr>
      <w:docPartBody>
        <w:p w:rsidR="008348C0" w:rsidRDefault="00A3497F" w:rsidP="00A3497F">
          <w:pPr>
            <w:pStyle w:val="45E9DD10D439405196C13E0CE86FF166"/>
          </w:pPr>
          <w:r w:rsidRPr="00BB6517">
            <w:rPr>
              <w:rStyle w:val="PlaceholderText"/>
            </w:rPr>
            <w:t>Click here to enter text.</w:t>
          </w:r>
        </w:p>
      </w:docPartBody>
    </w:docPart>
    <w:docPart>
      <w:docPartPr>
        <w:name w:val="2A904C34E0BC4E7C8CB215D1FFAECD6A"/>
        <w:category>
          <w:name w:val="General"/>
          <w:gallery w:val="placeholder"/>
        </w:category>
        <w:types>
          <w:type w:val="bbPlcHdr"/>
        </w:types>
        <w:behaviors>
          <w:behavior w:val="content"/>
        </w:behaviors>
        <w:guid w:val="{6AC7B04F-58BD-4B60-993C-19778D0221B1}"/>
      </w:docPartPr>
      <w:docPartBody>
        <w:p w:rsidR="008348C0" w:rsidRDefault="00A3497F" w:rsidP="00A3497F">
          <w:pPr>
            <w:pStyle w:val="2A904C34E0BC4E7C8CB215D1FFAECD6A"/>
          </w:pPr>
          <w:r w:rsidRPr="00BB6517">
            <w:rPr>
              <w:rStyle w:val="PlaceholderText"/>
            </w:rPr>
            <w:t>Click here to enter text.</w:t>
          </w:r>
        </w:p>
      </w:docPartBody>
    </w:docPart>
    <w:docPart>
      <w:docPartPr>
        <w:name w:val="1A7A2DF3A96840E4887E31AE53381866"/>
        <w:category>
          <w:name w:val="General"/>
          <w:gallery w:val="placeholder"/>
        </w:category>
        <w:types>
          <w:type w:val="bbPlcHdr"/>
        </w:types>
        <w:behaviors>
          <w:behavior w:val="content"/>
        </w:behaviors>
        <w:guid w:val="{C76E1952-10FA-4D0E-9C73-1151E024E6B1}"/>
      </w:docPartPr>
      <w:docPartBody>
        <w:p w:rsidR="008348C0" w:rsidRDefault="00A3497F" w:rsidP="00A3497F">
          <w:pPr>
            <w:pStyle w:val="1A7A2DF3A96840E4887E31AE53381866"/>
          </w:pPr>
          <w:r w:rsidRPr="00BB6517">
            <w:rPr>
              <w:rStyle w:val="PlaceholderText"/>
            </w:rPr>
            <w:t>Click here to enter text.</w:t>
          </w:r>
        </w:p>
      </w:docPartBody>
    </w:docPart>
    <w:docPart>
      <w:docPartPr>
        <w:name w:val="F0EE06830577460B866B9EE61E0DCFA1"/>
        <w:category>
          <w:name w:val="General"/>
          <w:gallery w:val="placeholder"/>
        </w:category>
        <w:types>
          <w:type w:val="bbPlcHdr"/>
        </w:types>
        <w:behaviors>
          <w:behavior w:val="content"/>
        </w:behaviors>
        <w:guid w:val="{D55947F5-335D-4AF1-A5AB-C731B1F819DA}"/>
      </w:docPartPr>
      <w:docPartBody>
        <w:p w:rsidR="008348C0" w:rsidRDefault="00A3497F" w:rsidP="00A3497F">
          <w:pPr>
            <w:pStyle w:val="F0EE06830577460B866B9EE61E0DCFA1"/>
          </w:pPr>
          <w:r w:rsidRPr="00BB6517">
            <w:rPr>
              <w:rStyle w:val="PlaceholderText"/>
            </w:rPr>
            <w:t>Click here to enter text.</w:t>
          </w:r>
        </w:p>
      </w:docPartBody>
    </w:docPart>
    <w:docPart>
      <w:docPartPr>
        <w:name w:val="141FB87C6A9E4E07AC022ADC63BBC558"/>
        <w:category>
          <w:name w:val="General"/>
          <w:gallery w:val="placeholder"/>
        </w:category>
        <w:types>
          <w:type w:val="bbPlcHdr"/>
        </w:types>
        <w:behaviors>
          <w:behavior w:val="content"/>
        </w:behaviors>
        <w:guid w:val="{910BC0B6-8E1A-4A37-A1A2-81C4A7829119}"/>
      </w:docPartPr>
      <w:docPartBody>
        <w:p w:rsidR="008348C0" w:rsidRDefault="00A3497F" w:rsidP="00A3497F">
          <w:pPr>
            <w:pStyle w:val="141FB87C6A9E4E07AC022ADC63BBC558"/>
          </w:pPr>
          <w:r w:rsidRPr="00BB6517">
            <w:rPr>
              <w:rStyle w:val="PlaceholderText"/>
            </w:rPr>
            <w:t>Click here to enter text.</w:t>
          </w:r>
        </w:p>
      </w:docPartBody>
    </w:docPart>
    <w:docPart>
      <w:docPartPr>
        <w:name w:val="3C0F24AAF7EB4362A852AC1FD9F2C243"/>
        <w:category>
          <w:name w:val="General"/>
          <w:gallery w:val="placeholder"/>
        </w:category>
        <w:types>
          <w:type w:val="bbPlcHdr"/>
        </w:types>
        <w:behaviors>
          <w:behavior w:val="content"/>
        </w:behaviors>
        <w:guid w:val="{17D61AB9-D9AB-404B-A4A2-2B92AB690F13}"/>
      </w:docPartPr>
      <w:docPartBody>
        <w:p w:rsidR="008348C0" w:rsidRDefault="00A3497F" w:rsidP="00A3497F">
          <w:pPr>
            <w:pStyle w:val="3C0F24AAF7EB4362A852AC1FD9F2C243"/>
          </w:pPr>
          <w:r w:rsidRPr="00BB6517">
            <w:rPr>
              <w:rStyle w:val="PlaceholderText"/>
            </w:rPr>
            <w:t>Click here to enter text.</w:t>
          </w:r>
        </w:p>
      </w:docPartBody>
    </w:docPart>
    <w:docPart>
      <w:docPartPr>
        <w:name w:val="540B9A4C310A480E9D9D9C09EF7F9E3F"/>
        <w:category>
          <w:name w:val="General"/>
          <w:gallery w:val="placeholder"/>
        </w:category>
        <w:types>
          <w:type w:val="bbPlcHdr"/>
        </w:types>
        <w:behaviors>
          <w:behavior w:val="content"/>
        </w:behaviors>
        <w:guid w:val="{186F47CF-553A-422D-A9CA-E303E1F143F9}"/>
      </w:docPartPr>
      <w:docPartBody>
        <w:p w:rsidR="008348C0" w:rsidRDefault="00A3497F" w:rsidP="00A3497F">
          <w:pPr>
            <w:pStyle w:val="540B9A4C310A480E9D9D9C09EF7F9E3F"/>
          </w:pPr>
          <w:r w:rsidRPr="00BB6517">
            <w:rPr>
              <w:rStyle w:val="PlaceholderText"/>
            </w:rPr>
            <w:t>Click here to enter text.</w:t>
          </w:r>
        </w:p>
      </w:docPartBody>
    </w:docPart>
    <w:docPart>
      <w:docPartPr>
        <w:name w:val="74865625849241F4A50969C6EFB2BBFE"/>
        <w:category>
          <w:name w:val="General"/>
          <w:gallery w:val="placeholder"/>
        </w:category>
        <w:types>
          <w:type w:val="bbPlcHdr"/>
        </w:types>
        <w:behaviors>
          <w:behavior w:val="content"/>
        </w:behaviors>
        <w:guid w:val="{8817120D-EE20-4CA2-AD18-233B6673C348}"/>
      </w:docPartPr>
      <w:docPartBody>
        <w:p w:rsidR="008348C0" w:rsidRDefault="00A3497F" w:rsidP="00A3497F">
          <w:pPr>
            <w:pStyle w:val="74865625849241F4A50969C6EFB2BBFE"/>
          </w:pPr>
          <w:r w:rsidRPr="00BB6517">
            <w:rPr>
              <w:rStyle w:val="PlaceholderText"/>
            </w:rPr>
            <w:t>Click here to enter text.</w:t>
          </w:r>
        </w:p>
      </w:docPartBody>
    </w:docPart>
    <w:docPart>
      <w:docPartPr>
        <w:name w:val="06233C23AECB4661937F9CEF51C27093"/>
        <w:category>
          <w:name w:val="General"/>
          <w:gallery w:val="placeholder"/>
        </w:category>
        <w:types>
          <w:type w:val="bbPlcHdr"/>
        </w:types>
        <w:behaviors>
          <w:behavior w:val="content"/>
        </w:behaviors>
        <w:guid w:val="{192ECA6C-6C79-4EFC-9697-9CD986C786CE}"/>
      </w:docPartPr>
      <w:docPartBody>
        <w:p w:rsidR="008348C0" w:rsidRDefault="00A3497F" w:rsidP="00A3497F">
          <w:pPr>
            <w:pStyle w:val="06233C23AECB4661937F9CEF51C27093"/>
          </w:pPr>
          <w:r w:rsidRPr="00BB6517">
            <w:rPr>
              <w:rStyle w:val="PlaceholderText"/>
            </w:rPr>
            <w:t>Click here to enter text.</w:t>
          </w:r>
        </w:p>
      </w:docPartBody>
    </w:docPart>
    <w:docPart>
      <w:docPartPr>
        <w:name w:val="98C4A41EC9304442900A070FFA4A050B"/>
        <w:category>
          <w:name w:val="General"/>
          <w:gallery w:val="placeholder"/>
        </w:category>
        <w:types>
          <w:type w:val="bbPlcHdr"/>
        </w:types>
        <w:behaviors>
          <w:behavior w:val="content"/>
        </w:behaviors>
        <w:guid w:val="{E599E53F-D659-46A5-B8CC-901C308F5E36}"/>
      </w:docPartPr>
      <w:docPartBody>
        <w:p w:rsidR="008348C0" w:rsidRDefault="00A3497F" w:rsidP="00A3497F">
          <w:pPr>
            <w:pStyle w:val="98C4A41EC9304442900A070FFA4A050B"/>
          </w:pPr>
          <w:r w:rsidRPr="00BB6517">
            <w:rPr>
              <w:rStyle w:val="PlaceholderText"/>
            </w:rPr>
            <w:t>Click here to enter text.</w:t>
          </w:r>
        </w:p>
      </w:docPartBody>
    </w:docPart>
    <w:docPart>
      <w:docPartPr>
        <w:name w:val="2E3F10034A0B4550A7272EF773C80CBE"/>
        <w:category>
          <w:name w:val="General"/>
          <w:gallery w:val="placeholder"/>
        </w:category>
        <w:types>
          <w:type w:val="bbPlcHdr"/>
        </w:types>
        <w:behaviors>
          <w:behavior w:val="content"/>
        </w:behaviors>
        <w:guid w:val="{817463D8-B7EE-4067-B22D-6B8AAC0D4930}"/>
      </w:docPartPr>
      <w:docPartBody>
        <w:p w:rsidR="008348C0" w:rsidRDefault="00A3497F" w:rsidP="00A3497F">
          <w:pPr>
            <w:pStyle w:val="2E3F10034A0B4550A7272EF773C80CBE"/>
          </w:pPr>
          <w:r w:rsidRPr="00BB6517">
            <w:rPr>
              <w:rStyle w:val="PlaceholderText"/>
            </w:rPr>
            <w:t>Click here to enter text.</w:t>
          </w:r>
        </w:p>
      </w:docPartBody>
    </w:docPart>
    <w:docPart>
      <w:docPartPr>
        <w:name w:val="09FCD73E5C16489DA82489BDA07B0C14"/>
        <w:category>
          <w:name w:val="General"/>
          <w:gallery w:val="placeholder"/>
        </w:category>
        <w:types>
          <w:type w:val="bbPlcHdr"/>
        </w:types>
        <w:behaviors>
          <w:behavior w:val="content"/>
        </w:behaviors>
        <w:guid w:val="{B67B67E7-8AC6-4BB8-8381-80C6645723CE}"/>
      </w:docPartPr>
      <w:docPartBody>
        <w:p w:rsidR="008348C0" w:rsidRDefault="00A3497F" w:rsidP="00A3497F">
          <w:pPr>
            <w:pStyle w:val="09FCD73E5C16489DA82489BDA07B0C14"/>
          </w:pPr>
          <w:r w:rsidRPr="00BB6517">
            <w:rPr>
              <w:rStyle w:val="PlaceholderText"/>
            </w:rPr>
            <w:t>Click here to enter text.</w:t>
          </w:r>
        </w:p>
      </w:docPartBody>
    </w:docPart>
    <w:docPart>
      <w:docPartPr>
        <w:name w:val="21DB5DAC218547AF85DE3BBA7FDB6F39"/>
        <w:category>
          <w:name w:val="General"/>
          <w:gallery w:val="placeholder"/>
        </w:category>
        <w:types>
          <w:type w:val="bbPlcHdr"/>
        </w:types>
        <w:behaviors>
          <w:behavior w:val="content"/>
        </w:behaviors>
        <w:guid w:val="{3EB14392-B82F-4D32-B0F2-BE7B44A4B0DA}"/>
      </w:docPartPr>
      <w:docPartBody>
        <w:p w:rsidR="008348C0" w:rsidRDefault="00A3497F" w:rsidP="00A3497F">
          <w:pPr>
            <w:pStyle w:val="21DB5DAC218547AF85DE3BBA7FDB6F39"/>
          </w:pPr>
          <w:r w:rsidRPr="00BB6517">
            <w:rPr>
              <w:rStyle w:val="PlaceholderText"/>
            </w:rPr>
            <w:t>Click here to enter text.</w:t>
          </w:r>
        </w:p>
      </w:docPartBody>
    </w:docPart>
    <w:docPart>
      <w:docPartPr>
        <w:name w:val="79222D9309D1486BB05146430CDC9A28"/>
        <w:category>
          <w:name w:val="General"/>
          <w:gallery w:val="placeholder"/>
        </w:category>
        <w:types>
          <w:type w:val="bbPlcHdr"/>
        </w:types>
        <w:behaviors>
          <w:behavior w:val="content"/>
        </w:behaviors>
        <w:guid w:val="{35E7F2B3-DDA4-4D1C-BBA1-88EEEF1EF891}"/>
      </w:docPartPr>
      <w:docPartBody>
        <w:p w:rsidR="008348C0" w:rsidRDefault="00A3497F" w:rsidP="00A3497F">
          <w:pPr>
            <w:pStyle w:val="79222D9309D1486BB05146430CDC9A28"/>
          </w:pPr>
          <w:r w:rsidRPr="00BB6517">
            <w:rPr>
              <w:rStyle w:val="PlaceholderText"/>
            </w:rPr>
            <w:t>Click here to enter text.</w:t>
          </w:r>
        </w:p>
      </w:docPartBody>
    </w:docPart>
    <w:docPart>
      <w:docPartPr>
        <w:name w:val="8608D498EB324B69A30ADEF8ABC642DB"/>
        <w:category>
          <w:name w:val="General"/>
          <w:gallery w:val="placeholder"/>
        </w:category>
        <w:types>
          <w:type w:val="bbPlcHdr"/>
        </w:types>
        <w:behaviors>
          <w:behavior w:val="content"/>
        </w:behaviors>
        <w:guid w:val="{94F12D07-2173-42E2-AD14-1E5193EE529E}"/>
      </w:docPartPr>
      <w:docPartBody>
        <w:p w:rsidR="008348C0" w:rsidRDefault="00A3497F" w:rsidP="00A3497F">
          <w:pPr>
            <w:pStyle w:val="8608D498EB324B69A30ADEF8ABC642DB"/>
          </w:pPr>
          <w:r w:rsidRPr="00BB6517">
            <w:rPr>
              <w:rStyle w:val="PlaceholderText"/>
            </w:rPr>
            <w:t>Click here to enter text.</w:t>
          </w:r>
        </w:p>
      </w:docPartBody>
    </w:docPart>
    <w:docPart>
      <w:docPartPr>
        <w:name w:val="CE49A5AB280042A98526AEEDCAC5D84D"/>
        <w:category>
          <w:name w:val="General"/>
          <w:gallery w:val="placeholder"/>
        </w:category>
        <w:types>
          <w:type w:val="bbPlcHdr"/>
        </w:types>
        <w:behaviors>
          <w:behavior w:val="content"/>
        </w:behaviors>
        <w:guid w:val="{A6198438-3AA5-4008-8D2C-215CFB6B5B2D}"/>
      </w:docPartPr>
      <w:docPartBody>
        <w:p w:rsidR="008348C0" w:rsidRDefault="00A3497F" w:rsidP="00A3497F">
          <w:pPr>
            <w:pStyle w:val="CE49A5AB280042A98526AEEDCAC5D84D"/>
          </w:pPr>
          <w:r w:rsidRPr="00BB6517">
            <w:rPr>
              <w:rStyle w:val="PlaceholderText"/>
            </w:rPr>
            <w:t>Click here to enter text.</w:t>
          </w:r>
        </w:p>
      </w:docPartBody>
    </w:docPart>
    <w:docPart>
      <w:docPartPr>
        <w:name w:val="8C7D25FF22B645E29784DE520E911D7C"/>
        <w:category>
          <w:name w:val="General"/>
          <w:gallery w:val="placeholder"/>
        </w:category>
        <w:types>
          <w:type w:val="bbPlcHdr"/>
        </w:types>
        <w:behaviors>
          <w:behavior w:val="content"/>
        </w:behaviors>
        <w:guid w:val="{65B00834-1533-4908-B095-2D8A24C088A6}"/>
      </w:docPartPr>
      <w:docPartBody>
        <w:p w:rsidR="008348C0" w:rsidRDefault="00A3497F" w:rsidP="00A3497F">
          <w:pPr>
            <w:pStyle w:val="8C7D25FF22B645E29784DE520E911D7C"/>
          </w:pPr>
          <w:r w:rsidRPr="00BB6517">
            <w:rPr>
              <w:rStyle w:val="PlaceholderText"/>
            </w:rPr>
            <w:t>Click here to enter text.</w:t>
          </w:r>
        </w:p>
      </w:docPartBody>
    </w:docPart>
    <w:docPart>
      <w:docPartPr>
        <w:name w:val="ABD37912BF064549A9641EE2222F8D5D"/>
        <w:category>
          <w:name w:val="General"/>
          <w:gallery w:val="placeholder"/>
        </w:category>
        <w:types>
          <w:type w:val="bbPlcHdr"/>
        </w:types>
        <w:behaviors>
          <w:behavior w:val="content"/>
        </w:behaviors>
        <w:guid w:val="{025F0F9A-BF0F-46FB-954C-082DEED51EBA}"/>
      </w:docPartPr>
      <w:docPartBody>
        <w:p w:rsidR="008348C0" w:rsidRDefault="00A3497F" w:rsidP="00A3497F">
          <w:pPr>
            <w:pStyle w:val="ABD37912BF064549A9641EE2222F8D5D"/>
          </w:pPr>
          <w:r w:rsidRPr="00BB6517">
            <w:rPr>
              <w:rStyle w:val="PlaceholderText"/>
            </w:rPr>
            <w:t>Click here to enter text.</w:t>
          </w:r>
        </w:p>
      </w:docPartBody>
    </w:docPart>
    <w:docPart>
      <w:docPartPr>
        <w:name w:val="0A089CEEB81B47FD9C13BF40AEA0B11A"/>
        <w:category>
          <w:name w:val="General"/>
          <w:gallery w:val="placeholder"/>
        </w:category>
        <w:types>
          <w:type w:val="bbPlcHdr"/>
        </w:types>
        <w:behaviors>
          <w:behavior w:val="content"/>
        </w:behaviors>
        <w:guid w:val="{C2F77D26-0B08-4BC3-B046-98B1E5749C52}"/>
      </w:docPartPr>
      <w:docPartBody>
        <w:p w:rsidR="008348C0" w:rsidRDefault="00A3497F" w:rsidP="00A3497F">
          <w:pPr>
            <w:pStyle w:val="0A089CEEB81B47FD9C13BF40AEA0B11A"/>
          </w:pPr>
          <w:r w:rsidRPr="00BB6517">
            <w:rPr>
              <w:rStyle w:val="PlaceholderText"/>
            </w:rPr>
            <w:t>Click here to enter text.</w:t>
          </w:r>
        </w:p>
      </w:docPartBody>
    </w:docPart>
    <w:docPart>
      <w:docPartPr>
        <w:name w:val="18284F28813546BCA36F9358E15169E0"/>
        <w:category>
          <w:name w:val="General"/>
          <w:gallery w:val="placeholder"/>
        </w:category>
        <w:types>
          <w:type w:val="bbPlcHdr"/>
        </w:types>
        <w:behaviors>
          <w:behavior w:val="content"/>
        </w:behaviors>
        <w:guid w:val="{25D0F772-E680-44C7-8B84-0A77D58B240B}"/>
      </w:docPartPr>
      <w:docPartBody>
        <w:p w:rsidR="008348C0" w:rsidRDefault="00A3497F" w:rsidP="00A3497F">
          <w:pPr>
            <w:pStyle w:val="18284F28813546BCA36F9358E15169E0"/>
          </w:pPr>
          <w:r w:rsidRPr="00BB6517">
            <w:rPr>
              <w:rStyle w:val="PlaceholderText"/>
            </w:rPr>
            <w:t>Click here to enter text.</w:t>
          </w:r>
        </w:p>
      </w:docPartBody>
    </w:docPart>
    <w:docPart>
      <w:docPartPr>
        <w:name w:val="E5E17B327C8547F798578D2883A76663"/>
        <w:category>
          <w:name w:val="General"/>
          <w:gallery w:val="placeholder"/>
        </w:category>
        <w:types>
          <w:type w:val="bbPlcHdr"/>
        </w:types>
        <w:behaviors>
          <w:behavior w:val="content"/>
        </w:behaviors>
        <w:guid w:val="{2BFD65C0-49C3-4AB2-B042-95076E5FE500}"/>
      </w:docPartPr>
      <w:docPartBody>
        <w:p w:rsidR="008348C0" w:rsidRDefault="00A3497F" w:rsidP="00A3497F">
          <w:pPr>
            <w:pStyle w:val="E5E17B327C8547F798578D2883A76663"/>
          </w:pPr>
          <w:r w:rsidRPr="00BB6517">
            <w:rPr>
              <w:rStyle w:val="PlaceholderText"/>
            </w:rPr>
            <w:t>Click here to enter text.</w:t>
          </w:r>
        </w:p>
      </w:docPartBody>
    </w:docPart>
    <w:docPart>
      <w:docPartPr>
        <w:name w:val="027C304495AD46A09DB625D5E11C10CD"/>
        <w:category>
          <w:name w:val="General"/>
          <w:gallery w:val="placeholder"/>
        </w:category>
        <w:types>
          <w:type w:val="bbPlcHdr"/>
        </w:types>
        <w:behaviors>
          <w:behavior w:val="content"/>
        </w:behaviors>
        <w:guid w:val="{CB5657C4-AA03-4413-A080-18BBC3622FD4}"/>
      </w:docPartPr>
      <w:docPartBody>
        <w:p w:rsidR="008348C0" w:rsidRDefault="00A3497F" w:rsidP="00A3497F">
          <w:pPr>
            <w:pStyle w:val="027C304495AD46A09DB625D5E11C10CD"/>
          </w:pPr>
          <w:r w:rsidRPr="00BB6517">
            <w:rPr>
              <w:rStyle w:val="PlaceholderText"/>
            </w:rPr>
            <w:t>Click here to enter text.</w:t>
          </w:r>
        </w:p>
      </w:docPartBody>
    </w:docPart>
    <w:docPart>
      <w:docPartPr>
        <w:name w:val="24C57181074D4598A94A03AA5D213B1E"/>
        <w:category>
          <w:name w:val="General"/>
          <w:gallery w:val="placeholder"/>
        </w:category>
        <w:types>
          <w:type w:val="bbPlcHdr"/>
        </w:types>
        <w:behaviors>
          <w:behavior w:val="content"/>
        </w:behaviors>
        <w:guid w:val="{40F6F58F-F23C-4AFD-8ACB-ABE244C5407F}"/>
      </w:docPartPr>
      <w:docPartBody>
        <w:p w:rsidR="008348C0" w:rsidRDefault="00A3497F" w:rsidP="00A3497F">
          <w:pPr>
            <w:pStyle w:val="24C57181074D4598A94A03AA5D213B1E"/>
          </w:pPr>
          <w:r w:rsidRPr="00BB6517">
            <w:rPr>
              <w:rStyle w:val="PlaceholderText"/>
            </w:rPr>
            <w:t>Click here to enter text.</w:t>
          </w:r>
        </w:p>
      </w:docPartBody>
    </w:docPart>
    <w:docPart>
      <w:docPartPr>
        <w:name w:val="57154AC1D99D4185909E6B411F236CB4"/>
        <w:category>
          <w:name w:val="General"/>
          <w:gallery w:val="placeholder"/>
        </w:category>
        <w:types>
          <w:type w:val="bbPlcHdr"/>
        </w:types>
        <w:behaviors>
          <w:behavior w:val="content"/>
        </w:behaviors>
        <w:guid w:val="{EA1C061A-8420-4D10-B955-81FC5890714A}"/>
      </w:docPartPr>
      <w:docPartBody>
        <w:p w:rsidR="008348C0" w:rsidRDefault="00A3497F" w:rsidP="00A3497F">
          <w:pPr>
            <w:pStyle w:val="57154AC1D99D4185909E6B411F236CB4"/>
          </w:pPr>
          <w:r w:rsidRPr="00BB6517">
            <w:rPr>
              <w:rStyle w:val="PlaceholderText"/>
            </w:rPr>
            <w:t>Click here to enter text.</w:t>
          </w:r>
        </w:p>
      </w:docPartBody>
    </w:docPart>
    <w:docPart>
      <w:docPartPr>
        <w:name w:val="C63C2248A1F04ACB96CBA78CABD81690"/>
        <w:category>
          <w:name w:val="General"/>
          <w:gallery w:val="placeholder"/>
        </w:category>
        <w:types>
          <w:type w:val="bbPlcHdr"/>
        </w:types>
        <w:behaviors>
          <w:behavior w:val="content"/>
        </w:behaviors>
        <w:guid w:val="{00835D88-8D22-4CF4-AFE1-F55C84662009}"/>
      </w:docPartPr>
      <w:docPartBody>
        <w:p w:rsidR="008348C0" w:rsidRDefault="00A3497F" w:rsidP="00A3497F">
          <w:pPr>
            <w:pStyle w:val="C63C2248A1F04ACB96CBA78CABD81690"/>
          </w:pPr>
          <w:r w:rsidRPr="00BB6517">
            <w:rPr>
              <w:rStyle w:val="PlaceholderText"/>
            </w:rPr>
            <w:t>Click here to enter text.</w:t>
          </w:r>
        </w:p>
      </w:docPartBody>
    </w:docPart>
    <w:docPart>
      <w:docPartPr>
        <w:name w:val="CDC8A1E3CF7B48659B535CAF720309B4"/>
        <w:category>
          <w:name w:val="General"/>
          <w:gallery w:val="placeholder"/>
        </w:category>
        <w:types>
          <w:type w:val="bbPlcHdr"/>
        </w:types>
        <w:behaviors>
          <w:behavior w:val="content"/>
        </w:behaviors>
        <w:guid w:val="{8B6D7BBD-1E83-4EF2-8985-96ACE631DFA9}"/>
      </w:docPartPr>
      <w:docPartBody>
        <w:p w:rsidR="008348C0" w:rsidRDefault="00A3497F" w:rsidP="00A3497F">
          <w:pPr>
            <w:pStyle w:val="CDC8A1E3CF7B48659B535CAF720309B4"/>
          </w:pPr>
          <w:r w:rsidRPr="00BB6517">
            <w:rPr>
              <w:rStyle w:val="PlaceholderText"/>
            </w:rPr>
            <w:t>Click here to enter text.</w:t>
          </w:r>
        </w:p>
      </w:docPartBody>
    </w:docPart>
    <w:docPart>
      <w:docPartPr>
        <w:name w:val="069D7058C77F406AA7D174408A2C1D31"/>
        <w:category>
          <w:name w:val="General"/>
          <w:gallery w:val="placeholder"/>
        </w:category>
        <w:types>
          <w:type w:val="bbPlcHdr"/>
        </w:types>
        <w:behaviors>
          <w:behavior w:val="content"/>
        </w:behaviors>
        <w:guid w:val="{85462043-8CB4-4100-A15C-1B93956F2638}"/>
      </w:docPartPr>
      <w:docPartBody>
        <w:p w:rsidR="008348C0" w:rsidRDefault="00A3497F" w:rsidP="00A3497F">
          <w:pPr>
            <w:pStyle w:val="069D7058C77F406AA7D174408A2C1D31"/>
          </w:pPr>
          <w:r w:rsidRPr="00BB6517">
            <w:rPr>
              <w:rStyle w:val="PlaceholderText"/>
            </w:rPr>
            <w:t>Click here to enter text.</w:t>
          </w:r>
        </w:p>
      </w:docPartBody>
    </w:docPart>
    <w:docPart>
      <w:docPartPr>
        <w:name w:val="24F0A6F5AA17440FBEDCA7B5FA0E471E"/>
        <w:category>
          <w:name w:val="General"/>
          <w:gallery w:val="placeholder"/>
        </w:category>
        <w:types>
          <w:type w:val="bbPlcHdr"/>
        </w:types>
        <w:behaviors>
          <w:behavior w:val="content"/>
        </w:behaviors>
        <w:guid w:val="{1A57F7D5-5004-4488-A3B9-622FF229E6DD}"/>
      </w:docPartPr>
      <w:docPartBody>
        <w:p w:rsidR="008348C0" w:rsidRDefault="00A3497F" w:rsidP="00A3497F">
          <w:pPr>
            <w:pStyle w:val="24F0A6F5AA17440FBEDCA7B5FA0E471E"/>
          </w:pPr>
          <w:r w:rsidRPr="00BB6517">
            <w:rPr>
              <w:rStyle w:val="PlaceholderText"/>
            </w:rPr>
            <w:t>Click here to enter text.</w:t>
          </w:r>
        </w:p>
      </w:docPartBody>
    </w:docPart>
    <w:docPart>
      <w:docPartPr>
        <w:name w:val="53EF6EA65C7340348D766829FBA79182"/>
        <w:category>
          <w:name w:val="General"/>
          <w:gallery w:val="placeholder"/>
        </w:category>
        <w:types>
          <w:type w:val="bbPlcHdr"/>
        </w:types>
        <w:behaviors>
          <w:behavior w:val="content"/>
        </w:behaviors>
        <w:guid w:val="{72F54CA0-1D75-42FA-9572-A323B40465AB}"/>
      </w:docPartPr>
      <w:docPartBody>
        <w:p w:rsidR="008348C0" w:rsidRDefault="00A3497F" w:rsidP="00A3497F">
          <w:pPr>
            <w:pStyle w:val="53EF6EA65C7340348D766829FBA79182"/>
          </w:pPr>
          <w:r w:rsidRPr="00BB6517">
            <w:rPr>
              <w:rStyle w:val="PlaceholderText"/>
            </w:rPr>
            <w:t>Click here to enter text.</w:t>
          </w:r>
        </w:p>
      </w:docPartBody>
    </w:docPart>
    <w:docPart>
      <w:docPartPr>
        <w:name w:val="27A1902000E047A6B204302FD8F91149"/>
        <w:category>
          <w:name w:val="General"/>
          <w:gallery w:val="placeholder"/>
        </w:category>
        <w:types>
          <w:type w:val="bbPlcHdr"/>
        </w:types>
        <w:behaviors>
          <w:behavior w:val="content"/>
        </w:behaviors>
        <w:guid w:val="{D50DBB4A-281B-422C-B035-3E9C11259DD1}"/>
      </w:docPartPr>
      <w:docPartBody>
        <w:p w:rsidR="008348C0" w:rsidRDefault="00A3497F" w:rsidP="00A3497F">
          <w:pPr>
            <w:pStyle w:val="27A1902000E047A6B204302FD8F91149"/>
          </w:pPr>
          <w:r w:rsidRPr="00BB6517">
            <w:rPr>
              <w:rStyle w:val="PlaceholderText"/>
            </w:rPr>
            <w:t>Click here to enter text.</w:t>
          </w:r>
        </w:p>
      </w:docPartBody>
    </w:docPart>
    <w:docPart>
      <w:docPartPr>
        <w:name w:val="E15932234F354991A4BF46BEBF11A5E1"/>
        <w:category>
          <w:name w:val="General"/>
          <w:gallery w:val="placeholder"/>
        </w:category>
        <w:types>
          <w:type w:val="bbPlcHdr"/>
        </w:types>
        <w:behaviors>
          <w:behavior w:val="content"/>
        </w:behaviors>
        <w:guid w:val="{B567E7BC-6EE8-4462-8DF3-5B3F133701FE}"/>
      </w:docPartPr>
      <w:docPartBody>
        <w:p w:rsidR="008348C0" w:rsidRDefault="00A3497F" w:rsidP="00A3497F">
          <w:pPr>
            <w:pStyle w:val="E15932234F354991A4BF46BEBF11A5E1"/>
          </w:pPr>
          <w:r w:rsidRPr="00BB6517">
            <w:rPr>
              <w:rStyle w:val="PlaceholderText"/>
            </w:rPr>
            <w:t>Click here to enter text.</w:t>
          </w:r>
        </w:p>
      </w:docPartBody>
    </w:docPart>
    <w:docPart>
      <w:docPartPr>
        <w:name w:val="36BF8AD5392F488C940F437589522DC4"/>
        <w:category>
          <w:name w:val="General"/>
          <w:gallery w:val="placeholder"/>
        </w:category>
        <w:types>
          <w:type w:val="bbPlcHdr"/>
        </w:types>
        <w:behaviors>
          <w:behavior w:val="content"/>
        </w:behaviors>
        <w:guid w:val="{50B92ED3-86A4-4B73-BAC7-819104E1AA7F}"/>
      </w:docPartPr>
      <w:docPartBody>
        <w:p w:rsidR="008348C0" w:rsidRDefault="00A3497F" w:rsidP="00A3497F">
          <w:pPr>
            <w:pStyle w:val="36BF8AD5392F488C940F437589522DC4"/>
          </w:pPr>
          <w:r w:rsidRPr="00BB6517">
            <w:rPr>
              <w:rStyle w:val="PlaceholderText"/>
            </w:rPr>
            <w:t>Click here to enter text.</w:t>
          </w:r>
        </w:p>
      </w:docPartBody>
    </w:docPart>
    <w:docPart>
      <w:docPartPr>
        <w:name w:val="3D27DA860AD447679B55D803E050A78B"/>
        <w:category>
          <w:name w:val="General"/>
          <w:gallery w:val="placeholder"/>
        </w:category>
        <w:types>
          <w:type w:val="bbPlcHdr"/>
        </w:types>
        <w:behaviors>
          <w:behavior w:val="content"/>
        </w:behaviors>
        <w:guid w:val="{BF80B21B-078C-43B1-801A-6D4A686F40B9}"/>
      </w:docPartPr>
      <w:docPartBody>
        <w:p w:rsidR="008348C0" w:rsidRDefault="00A3497F" w:rsidP="00A3497F">
          <w:pPr>
            <w:pStyle w:val="3D27DA860AD447679B55D803E050A78B"/>
          </w:pPr>
          <w:r w:rsidRPr="00BB6517">
            <w:rPr>
              <w:rStyle w:val="PlaceholderText"/>
            </w:rPr>
            <w:t>Click here to enter text.</w:t>
          </w:r>
        </w:p>
      </w:docPartBody>
    </w:docPart>
    <w:docPart>
      <w:docPartPr>
        <w:name w:val="798697ADF1CE439485E0676AF701D0EA"/>
        <w:category>
          <w:name w:val="General"/>
          <w:gallery w:val="placeholder"/>
        </w:category>
        <w:types>
          <w:type w:val="bbPlcHdr"/>
        </w:types>
        <w:behaviors>
          <w:behavior w:val="content"/>
        </w:behaviors>
        <w:guid w:val="{88FBABC4-65C1-49A5-86D4-2CBE9E59DCB1}"/>
      </w:docPartPr>
      <w:docPartBody>
        <w:p w:rsidR="008348C0" w:rsidRDefault="00A3497F" w:rsidP="00A3497F">
          <w:pPr>
            <w:pStyle w:val="798697ADF1CE439485E0676AF701D0EA"/>
          </w:pPr>
          <w:r w:rsidRPr="00BB6517">
            <w:rPr>
              <w:rStyle w:val="PlaceholderText"/>
            </w:rPr>
            <w:t>Click here to enter text.</w:t>
          </w:r>
        </w:p>
      </w:docPartBody>
    </w:docPart>
    <w:docPart>
      <w:docPartPr>
        <w:name w:val="3E8D3F033148484EBAEC5405F371FA55"/>
        <w:category>
          <w:name w:val="General"/>
          <w:gallery w:val="placeholder"/>
        </w:category>
        <w:types>
          <w:type w:val="bbPlcHdr"/>
        </w:types>
        <w:behaviors>
          <w:behavior w:val="content"/>
        </w:behaviors>
        <w:guid w:val="{6D62B72C-E442-4DFB-A19E-7559E344AFD3}"/>
      </w:docPartPr>
      <w:docPartBody>
        <w:p w:rsidR="008348C0" w:rsidRDefault="00A3497F" w:rsidP="00A3497F">
          <w:pPr>
            <w:pStyle w:val="3E8D3F033148484EBAEC5405F371FA55"/>
          </w:pPr>
          <w:r w:rsidRPr="00BB6517">
            <w:rPr>
              <w:rStyle w:val="PlaceholderText"/>
            </w:rPr>
            <w:t>Click here to enter text.</w:t>
          </w:r>
        </w:p>
      </w:docPartBody>
    </w:docPart>
    <w:docPart>
      <w:docPartPr>
        <w:name w:val="28BC01D70C0946708062BFBC9EB87371"/>
        <w:category>
          <w:name w:val="General"/>
          <w:gallery w:val="placeholder"/>
        </w:category>
        <w:types>
          <w:type w:val="bbPlcHdr"/>
        </w:types>
        <w:behaviors>
          <w:behavior w:val="content"/>
        </w:behaviors>
        <w:guid w:val="{07A59860-BB77-4C02-9348-4A9EEA6C1703}"/>
      </w:docPartPr>
      <w:docPartBody>
        <w:p w:rsidR="008348C0" w:rsidRDefault="00A3497F" w:rsidP="00A3497F">
          <w:pPr>
            <w:pStyle w:val="28BC01D70C0946708062BFBC9EB87371"/>
          </w:pPr>
          <w:r w:rsidRPr="00BB6517">
            <w:rPr>
              <w:rStyle w:val="PlaceholderText"/>
            </w:rPr>
            <w:t>Click here to enter text.</w:t>
          </w:r>
        </w:p>
      </w:docPartBody>
    </w:docPart>
    <w:docPart>
      <w:docPartPr>
        <w:name w:val="E51A121EBC0143BDB6EE425DA23EEC94"/>
        <w:category>
          <w:name w:val="General"/>
          <w:gallery w:val="placeholder"/>
        </w:category>
        <w:types>
          <w:type w:val="bbPlcHdr"/>
        </w:types>
        <w:behaviors>
          <w:behavior w:val="content"/>
        </w:behaviors>
        <w:guid w:val="{3B1CF320-74A7-45A9-9A48-B038FF0CAC95}"/>
      </w:docPartPr>
      <w:docPartBody>
        <w:p w:rsidR="008348C0" w:rsidRDefault="00A3497F" w:rsidP="00A3497F">
          <w:pPr>
            <w:pStyle w:val="E51A121EBC0143BDB6EE425DA23EEC94"/>
          </w:pPr>
          <w:r w:rsidRPr="00BB6517">
            <w:rPr>
              <w:rStyle w:val="PlaceholderText"/>
            </w:rPr>
            <w:t>Click here to enter text.</w:t>
          </w:r>
        </w:p>
      </w:docPartBody>
    </w:docPart>
    <w:docPart>
      <w:docPartPr>
        <w:name w:val="19E8C03268A54FBD87EDB0E3763B08FE"/>
        <w:category>
          <w:name w:val="General"/>
          <w:gallery w:val="placeholder"/>
        </w:category>
        <w:types>
          <w:type w:val="bbPlcHdr"/>
        </w:types>
        <w:behaviors>
          <w:behavior w:val="content"/>
        </w:behaviors>
        <w:guid w:val="{BF1DAC36-594B-4EFC-907A-BB69F8317190}"/>
      </w:docPartPr>
      <w:docPartBody>
        <w:p w:rsidR="008348C0" w:rsidRDefault="00A3497F" w:rsidP="00A3497F">
          <w:pPr>
            <w:pStyle w:val="19E8C03268A54FBD87EDB0E3763B08FE"/>
          </w:pPr>
          <w:r w:rsidRPr="00BB6517">
            <w:rPr>
              <w:rStyle w:val="PlaceholderText"/>
            </w:rPr>
            <w:t>Click here to enter text.</w:t>
          </w:r>
        </w:p>
      </w:docPartBody>
    </w:docPart>
    <w:docPart>
      <w:docPartPr>
        <w:name w:val="5B03AF9071C440349D04921024B67E0A"/>
        <w:category>
          <w:name w:val="General"/>
          <w:gallery w:val="placeholder"/>
        </w:category>
        <w:types>
          <w:type w:val="bbPlcHdr"/>
        </w:types>
        <w:behaviors>
          <w:behavior w:val="content"/>
        </w:behaviors>
        <w:guid w:val="{FD0748CA-21EA-4088-BC28-1DAEECCB3E2E}"/>
      </w:docPartPr>
      <w:docPartBody>
        <w:p w:rsidR="008348C0" w:rsidRDefault="00A3497F" w:rsidP="00A3497F">
          <w:pPr>
            <w:pStyle w:val="5B03AF9071C440349D04921024B67E0A"/>
          </w:pPr>
          <w:r w:rsidRPr="00BB6517">
            <w:rPr>
              <w:rStyle w:val="PlaceholderText"/>
            </w:rPr>
            <w:t>Click here to enter text.</w:t>
          </w:r>
        </w:p>
      </w:docPartBody>
    </w:docPart>
    <w:docPart>
      <w:docPartPr>
        <w:name w:val="E2F288B9BFA04C61BED3D5A08A1B4A6B"/>
        <w:category>
          <w:name w:val="General"/>
          <w:gallery w:val="placeholder"/>
        </w:category>
        <w:types>
          <w:type w:val="bbPlcHdr"/>
        </w:types>
        <w:behaviors>
          <w:behavior w:val="content"/>
        </w:behaviors>
        <w:guid w:val="{E97CCE25-DE34-44E8-B8B3-25A6E7EFE568}"/>
      </w:docPartPr>
      <w:docPartBody>
        <w:p w:rsidR="008348C0" w:rsidRDefault="00A3497F" w:rsidP="00A3497F">
          <w:pPr>
            <w:pStyle w:val="E2F288B9BFA04C61BED3D5A08A1B4A6B"/>
          </w:pPr>
          <w:r w:rsidRPr="00BB6517">
            <w:rPr>
              <w:rStyle w:val="PlaceholderText"/>
            </w:rPr>
            <w:t>Click here to enter text.</w:t>
          </w:r>
        </w:p>
      </w:docPartBody>
    </w:docPart>
    <w:docPart>
      <w:docPartPr>
        <w:name w:val="EDC79A337FCF47319A90A758A75F628F"/>
        <w:category>
          <w:name w:val="General"/>
          <w:gallery w:val="placeholder"/>
        </w:category>
        <w:types>
          <w:type w:val="bbPlcHdr"/>
        </w:types>
        <w:behaviors>
          <w:behavior w:val="content"/>
        </w:behaviors>
        <w:guid w:val="{5CD60BA0-FA51-4719-B29E-C5DE28510B8F}"/>
      </w:docPartPr>
      <w:docPartBody>
        <w:p w:rsidR="008348C0" w:rsidRDefault="00A3497F" w:rsidP="00A3497F">
          <w:pPr>
            <w:pStyle w:val="EDC79A337FCF47319A90A758A75F628F"/>
          </w:pPr>
          <w:r w:rsidRPr="00BB6517">
            <w:rPr>
              <w:rStyle w:val="PlaceholderText"/>
            </w:rPr>
            <w:t>Click here to enter text.</w:t>
          </w:r>
        </w:p>
      </w:docPartBody>
    </w:docPart>
    <w:docPart>
      <w:docPartPr>
        <w:name w:val="866C884CE9DF4C1B94A39CBC23BDE92E"/>
        <w:category>
          <w:name w:val="General"/>
          <w:gallery w:val="placeholder"/>
        </w:category>
        <w:types>
          <w:type w:val="bbPlcHdr"/>
        </w:types>
        <w:behaviors>
          <w:behavior w:val="content"/>
        </w:behaviors>
        <w:guid w:val="{A6C4E32B-24D9-426F-B976-F0B06C1948C5}"/>
      </w:docPartPr>
      <w:docPartBody>
        <w:p w:rsidR="008348C0" w:rsidRDefault="00A3497F" w:rsidP="00A3497F">
          <w:pPr>
            <w:pStyle w:val="866C884CE9DF4C1B94A39CBC23BDE92E"/>
          </w:pPr>
          <w:r w:rsidRPr="00BB6517">
            <w:rPr>
              <w:rStyle w:val="PlaceholderText"/>
            </w:rPr>
            <w:t>Click here to enter text.</w:t>
          </w:r>
        </w:p>
      </w:docPartBody>
    </w:docPart>
    <w:docPart>
      <w:docPartPr>
        <w:name w:val="EFB2A7BB5CF544AD9BE930F1C30DB135"/>
        <w:category>
          <w:name w:val="General"/>
          <w:gallery w:val="placeholder"/>
        </w:category>
        <w:types>
          <w:type w:val="bbPlcHdr"/>
        </w:types>
        <w:behaviors>
          <w:behavior w:val="content"/>
        </w:behaviors>
        <w:guid w:val="{F3D363E7-D104-4266-85FE-AF4C6F70B23F}"/>
      </w:docPartPr>
      <w:docPartBody>
        <w:p w:rsidR="008348C0" w:rsidRDefault="00A3497F" w:rsidP="00A3497F">
          <w:pPr>
            <w:pStyle w:val="EFB2A7BB5CF544AD9BE930F1C30DB135"/>
          </w:pPr>
          <w:r w:rsidRPr="00BB6517">
            <w:rPr>
              <w:rStyle w:val="PlaceholderText"/>
            </w:rPr>
            <w:t>Click here to enter text.</w:t>
          </w:r>
        </w:p>
      </w:docPartBody>
    </w:docPart>
    <w:docPart>
      <w:docPartPr>
        <w:name w:val="36135316A3214FA585A7542E03563DBD"/>
        <w:category>
          <w:name w:val="General"/>
          <w:gallery w:val="placeholder"/>
        </w:category>
        <w:types>
          <w:type w:val="bbPlcHdr"/>
        </w:types>
        <w:behaviors>
          <w:behavior w:val="content"/>
        </w:behaviors>
        <w:guid w:val="{C6325B6C-49E9-479D-8323-B4D08D6741F0}"/>
      </w:docPartPr>
      <w:docPartBody>
        <w:p w:rsidR="008348C0" w:rsidRDefault="00A3497F" w:rsidP="00A3497F">
          <w:pPr>
            <w:pStyle w:val="36135316A3214FA585A7542E03563DBD"/>
          </w:pPr>
          <w:r w:rsidRPr="00BB6517">
            <w:rPr>
              <w:rStyle w:val="PlaceholderText"/>
            </w:rPr>
            <w:t>Click here to enter text.</w:t>
          </w:r>
        </w:p>
      </w:docPartBody>
    </w:docPart>
    <w:docPart>
      <w:docPartPr>
        <w:name w:val="78C36011EEA840CDA1D7C20F093808C7"/>
        <w:category>
          <w:name w:val="General"/>
          <w:gallery w:val="placeholder"/>
        </w:category>
        <w:types>
          <w:type w:val="bbPlcHdr"/>
        </w:types>
        <w:behaviors>
          <w:behavior w:val="content"/>
        </w:behaviors>
        <w:guid w:val="{E646B15F-999D-440C-87D8-178EFE499997}"/>
      </w:docPartPr>
      <w:docPartBody>
        <w:p w:rsidR="008348C0" w:rsidRDefault="00A3497F" w:rsidP="00A3497F">
          <w:pPr>
            <w:pStyle w:val="78C36011EEA840CDA1D7C20F093808C7"/>
          </w:pPr>
          <w:r w:rsidRPr="00BB6517">
            <w:rPr>
              <w:rStyle w:val="PlaceholderText"/>
            </w:rPr>
            <w:t>Click here to enter text.</w:t>
          </w:r>
        </w:p>
      </w:docPartBody>
    </w:docPart>
    <w:docPart>
      <w:docPartPr>
        <w:name w:val="E9E78FA94C3249E08CEF75B432364E6F"/>
        <w:category>
          <w:name w:val="General"/>
          <w:gallery w:val="placeholder"/>
        </w:category>
        <w:types>
          <w:type w:val="bbPlcHdr"/>
        </w:types>
        <w:behaviors>
          <w:behavior w:val="content"/>
        </w:behaviors>
        <w:guid w:val="{38607573-BD89-437E-A2C7-78247EDBAF07}"/>
      </w:docPartPr>
      <w:docPartBody>
        <w:p w:rsidR="008348C0" w:rsidRDefault="00A3497F" w:rsidP="00A3497F">
          <w:pPr>
            <w:pStyle w:val="E9E78FA94C3249E08CEF75B432364E6F"/>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931C9D"/>
    <w:rsid w:val="00064F96"/>
    <w:rsid w:val="000C5788"/>
    <w:rsid w:val="001D1CE9"/>
    <w:rsid w:val="0028442F"/>
    <w:rsid w:val="00286310"/>
    <w:rsid w:val="00376414"/>
    <w:rsid w:val="00413911"/>
    <w:rsid w:val="004C4370"/>
    <w:rsid w:val="00555804"/>
    <w:rsid w:val="005D5377"/>
    <w:rsid w:val="00641762"/>
    <w:rsid w:val="0072497E"/>
    <w:rsid w:val="0077097E"/>
    <w:rsid w:val="008348C0"/>
    <w:rsid w:val="008603B1"/>
    <w:rsid w:val="00883D8B"/>
    <w:rsid w:val="0091741A"/>
    <w:rsid w:val="00931C9D"/>
    <w:rsid w:val="00933CC2"/>
    <w:rsid w:val="009F0992"/>
    <w:rsid w:val="00A14273"/>
    <w:rsid w:val="00A3497F"/>
    <w:rsid w:val="00AC5E56"/>
    <w:rsid w:val="00AD0B31"/>
    <w:rsid w:val="00B13529"/>
    <w:rsid w:val="00C04218"/>
    <w:rsid w:val="00C95E0A"/>
    <w:rsid w:val="00DB3246"/>
    <w:rsid w:val="00EC1407"/>
    <w:rsid w:val="00EC6A83"/>
    <w:rsid w:val="00F02F29"/>
    <w:rsid w:val="00F10FE1"/>
    <w:rsid w:val="00FF7820"/>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497F"/>
    <w:rPr>
      <w:color w:val="808080"/>
    </w:rPr>
  </w:style>
  <w:style w:type="paragraph" w:customStyle="1" w:styleId="11BAFE76CFD5405C9C06F504DD69A500">
    <w:name w:val="11BAFE76CFD5405C9C06F504DD69A500"/>
    <w:rsid w:val="00413911"/>
  </w:style>
  <w:style w:type="paragraph" w:customStyle="1" w:styleId="E6E005B7E5B74637A186A6D972079A5A">
    <w:name w:val="E6E005B7E5B74637A186A6D972079A5A"/>
    <w:rsid w:val="00413911"/>
  </w:style>
  <w:style w:type="paragraph" w:customStyle="1" w:styleId="8CB4E44D0DFC485CACDEB3346CE9757C">
    <w:name w:val="8CB4E44D0DFC485CACDEB3346CE9757C"/>
    <w:rsid w:val="00413911"/>
  </w:style>
  <w:style w:type="paragraph" w:customStyle="1" w:styleId="4BCBB2A10D49409698475A7B56D485E3">
    <w:name w:val="4BCBB2A10D49409698475A7B56D485E3"/>
    <w:rsid w:val="00413911"/>
  </w:style>
  <w:style w:type="paragraph" w:customStyle="1" w:styleId="544017C61F4B4B07A7E4233CCE71845D">
    <w:name w:val="544017C61F4B4B07A7E4233CCE71845D"/>
    <w:rsid w:val="00413911"/>
  </w:style>
  <w:style w:type="paragraph" w:customStyle="1" w:styleId="B6AF17AC5AB542A68EBBCE0A3B9E3D14">
    <w:name w:val="B6AF17AC5AB542A68EBBCE0A3B9E3D14"/>
    <w:rsid w:val="00413911"/>
  </w:style>
  <w:style w:type="paragraph" w:customStyle="1" w:styleId="816488DDC3F94703958998083CB8809E">
    <w:name w:val="816488DDC3F94703958998083CB8809E"/>
    <w:rsid w:val="00413911"/>
  </w:style>
  <w:style w:type="paragraph" w:customStyle="1" w:styleId="DEA7EFF1B7AC43BB9D30624FAACC77E2">
    <w:name w:val="DEA7EFF1B7AC43BB9D30624FAACC77E2"/>
    <w:rsid w:val="00413911"/>
  </w:style>
  <w:style w:type="paragraph" w:customStyle="1" w:styleId="4C3683B67C2E4D5C9A6813F48F03EDB7">
    <w:name w:val="4C3683B67C2E4D5C9A6813F48F03EDB7"/>
    <w:rsid w:val="00413911"/>
  </w:style>
  <w:style w:type="paragraph" w:customStyle="1" w:styleId="9E2540DFFEC8417CAD57E33EE86F1EB1">
    <w:name w:val="9E2540DFFEC8417CAD57E33EE86F1EB1"/>
    <w:rsid w:val="00413911"/>
  </w:style>
  <w:style w:type="paragraph" w:customStyle="1" w:styleId="587F63A5F0E842A49F4158B0EB83A00D">
    <w:name w:val="587F63A5F0E842A49F4158B0EB83A00D"/>
    <w:rsid w:val="00413911"/>
  </w:style>
  <w:style w:type="paragraph" w:customStyle="1" w:styleId="15FE86D800034CDFB5F33140BD9FB246">
    <w:name w:val="15FE86D800034CDFB5F33140BD9FB246"/>
    <w:rsid w:val="00413911"/>
  </w:style>
  <w:style w:type="paragraph" w:customStyle="1" w:styleId="289131753ADA447EAA9ACDEF0468E2D5">
    <w:name w:val="289131753ADA447EAA9ACDEF0468E2D5"/>
    <w:rsid w:val="00413911"/>
  </w:style>
  <w:style w:type="paragraph" w:customStyle="1" w:styleId="D4FBF01FB80B4464A1D737C5B0CE00E2">
    <w:name w:val="D4FBF01FB80B4464A1D737C5B0CE00E2"/>
    <w:rsid w:val="00413911"/>
  </w:style>
  <w:style w:type="paragraph" w:customStyle="1" w:styleId="BC5DAB291E3B4E6CAB25511899CDA482">
    <w:name w:val="BC5DAB291E3B4E6CAB25511899CDA482"/>
    <w:rsid w:val="00413911"/>
  </w:style>
  <w:style w:type="paragraph" w:customStyle="1" w:styleId="68F0C9B573334CC68C9918381A0AC23B">
    <w:name w:val="68F0C9B573334CC68C9918381A0AC23B"/>
    <w:rsid w:val="00413911"/>
  </w:style>
  <w:style w:type="paragraph" w:customStyle="1" w:styleId="1D7193405A4F4C689B60A3734924EC5D">
    <w:name w:val="1D7193405A4F4C689B60A3734924EC5D"/>
    <w:rsid w:val="00413911"/>
  </w:style>
  <w:style w:type="paragraph" w:customStyle="1" w:styleId="BB823E7935C64AECB84246FA0FC53DB2">
    <w:name w:val="BB823E7935C64AECB84246FA0FC53DB2"/>
    <w:rsid w:val="00413911"/>
  </w:style>
  <w:style w:type="paragraph" w:customStyle="1" w:styleId="D0A9985B13DE46B29491F45B6772BBF7">
    <w:name w:val="D0A9985B13DE46B29491F45B6772BBF7"/>
    <w:rsid w:val="00413911"/>
  </w:style>
  <w:style w:type="paragraph" w:customStyle="1" w:styleId="599F6202A5A047458E27DE618C1CF8E2">
    <w:name w:val="599F6202A5A047458E27DE618C1CF8E2"/>
    <w:rsid w:val="00413911"/>
  </w:style>
  <w:style w:type="paragraph" w:customStyle="1" w:styleId="847F42972418434EB7BC9E9DE13FAB31">
    <w:name w:val="847F42972418434EB7BC9E9DE13FAB31"/>
    <w:rsid w:val="00413911"/>
  </w:style>
  <w:style w:type="paragraph" w:customStyle="1" w:styleId="EC2CD8527F11402F81C629D58F0F5386">
    <w:name w:val="EC2CD8527F11402F81C629D58F0F5386"/>
    <w:rsid w:val="00413911"/>
  </w:style>
  <w:style w:type="paragraph" w:customStyle="1" w:styleId="942C32354ACE4041AEE4609C2C524276">
    <w:name w:val="942C32354ACE4041AEE4609C2C524276"/>
    <w:rsid w:val="00413911"/>
  </w:style>
  <w:style w:type="paragraph" w:customStyle="1" w:styleId="261ABCDA04E94247BC4F8375A7EDA45D">
    <w:name w:val="261ABCDA04E94247BC4F8375A7EDA45D"/>
    <w:rsid w:val="00413911"/>
  </w:style>
  <w:style w:type="paragraph" w:customStyle="1" w:styleId="4A78FFD220C94F5387600F1FCB5E202B">
    <w:name w:val="4A78FFD220C94F5387600F1FCB5E202B"/>
    <w:rsid w:val="00413911"/>
  </w:style>
  <w:style w:type="paragraph" w:customStyle="1" w:styleId="563AA79E05E54D2EBC22F1B03305C1E6">
    <w:name w:val="563AA79E05E54D2EBC22F1B03305C1E6"/>
    <w:rsid w:val="00413911"/>
  </w:style>
  <w:style w:type="paragraph" w:customStyle="1" w:styleId="EDC6332E7A954DD4A9E972E96A3D5CF5">
    <w:name w:val="EDC6332E7A954DD4A9E972E96A3D5CF5"/>
    <w:rsid w:val="00413911"/>
  </w:style>
  <w:style w:type="paragraph" w:customStyle="1" w:styleId="BCF49837BC364D0D84372D7AED717543">
    <w:name w:val="BCF49837BC364D0D84372D7AED717543"/>
    <w:rsid w:val="00413911"/>
  </w:style>
  <w:style w:type="paragraph" w:customStyle="1" w:styleId="36DE1AA8B4974B4995D7514D8543D430">
    <w:name w:val="36DE1AA8B4974B4995D7514D8543D430"/>
    <w:rsid w:val="00413911"/>
  </w:style>
  <w:style w:type="paragraph" w:customStyle="1" w:styleId="AD7A665CDC804457A3C47C85EBC8A61D">
    <w:name w:val="AD7A665CDC804457A3C47C85EBC8A61D"/>
    <w:rsid w:val="00413911"/>
  </w:style>
  <w:style w:type="paragraph" w:customStyle="1" w:styleId="B6D90A841AA9468C982EC3F9B292AF41">
    <w:name w:val="B6D90A841AA9468C982EC3F9B292AF41"/>
    <w:rsid w:val="00413911"/>
  </w:style>
  <w:style w:type="paragraph" w:customStyle="1" w:styleId="CD84FEFCE130442B9E2DDCFDD4C2EA17">
    <w:name w:val="CD84FEFCE130442B9E2DDCFDD4C2EA17"/>
    <w:rsid w:val="00413911"/>
  </w:style>
  <w:style w:type="paragraph" w:customStyle="1" w:styleId="5A395503B1AC4FC885AA1F1BBB9784EB">
    <w:name w:val="5A395503B1AC4FC885AA1F1BBB9784EB"/>
    <w:rsid w:val="00413911"/>
  </w:style>
  <w:style w:type="paragraph" w:customStyle="1" w:styleId="3688CF5E63A44900909E47C5712DF5FB">
    <w:name w:val="3688CF5E63A44900909E47C5712DF5FB"/>
    <w:rsid w:val="00413911"/>
  </w:style>
  <w:style w:type="paragraph" w:customStyle="1" w:styleId="30484ACF72AA4924B4CB0662D90C5A38">
    <w:name w:val="30484ACF72AA4924B4CB0662D90C5A38"/>
    <w:rsid w:val="00413911"/>
  </w:style>
  <w:style w:type="paragraph" w:customStyle="1" w:styleId="75213024D5DF48208D0F6FAE3D69A736">
    <w:name w:val="75213024D5DF48208D0F6FAE3D69A736"/>
    <w:rsid w:val="00413911"/>
  </w:style>
  <w:style w:type="paragraph" w:customStyle="1" w:styleId="CE08866EDC734027BF3BF608B0260019">
    <w:name w:val="CE08866EDC734027BF3BF608B0260019"/>
    <w:rsid w:val="00413911"/>
  </w:style>
  <w:style w:type="paragraph" w:customStyle="1" w:styleId="5090AA3620784AEE80EF6D1817DB614E">
    <w:name w:val="5090AA3620784AEE80EF6D1817DB614E"/>
    <w:rsid w:val="00413911"/>
  </w:style>
  <w:style w:type="paragraph" w:customStyle="1" w:styleId="A172ACBA049D4C978CC3FA8DF0FF0AD8">
    <w:name w:val="A172ACBA049D4C978CC3FA8DF0FF0AD8"/>
    <w:rsid w:val="00413911"/>
  </w:style>
  <w:style w:type="paragraph" w:customStyle="1" w:styleId="EE1EC407F6B9463491C982202017B4B2">
    <w:name w:val="EE1EC407F6B9463491C982202017B4B2"/>
    <w:rsid w:val="00413911"/>
  </w:style>
  <w:style w:type="paragraph" w:customStyle="1" w:styleId="4A29059D4FBA44EE9E5A2527B64E3310">
    <w:name w:val="4A29059D4FBA44EE9E5A2527B64E3310"/>
    <w:rsid w:val="00413911"/>
  </w:style>
  <w:style w:type="paragraph" w:customStyle="1" w:styleId="288A4965B31C4DBD99E2D5CA4ABEF650">
    <w:name w:val="288A4965B31C4DBD99E2D5CA4ABEF650"/>
    <w:rsid w:val="00413911"/>
  </w:style>
  <w:style w:type="paragraph" w:customStyle="1" w:styleId="EB7A2C278D5A4C2ABB5A511A871A194B">
    <w:name w:val="EB7A2C278D5A4C2ABB5A511A871A194B"/>
    <w:rsid w:val="00413911"/>
  </w:style>
  <w:style w:type="paragraph" w:customStyle="1" w:styleId="EF66A3103FDD4737B50521775CB9A683">
    <w:name w:val="EF66A3103FDD4737B50521775CB9A683"/>
    <w:rsid w:val="00413911"/>
  </w:style>
  <w:style w:type="paragraph" w:customStyle="1" w:styleId="E88A8709ADC2463496B45140BF391096">
    <w:name w:val="E88A8709ADC2463496B45140BF391096"/>
    <w:rsid w:val="00413911"/>
  </w:style>
  <w:style w:type="paragraph" w:customStyle="1" w:styleId="B0E8C7DE71E14D39BFC1FBE0893028FE">
    <w:name w:val="B0E8C7DE71E14D39BFC1FBE0893028FE"/>
    <w:rsid w:val="00413911"/>
  </w:style>
  <w:style w:type="paragraph" w:customStyle="1" w:styleId="4D30415EBB644CDFB9FE573DC7615781">
    <w:name w:val="4D30415EBB644CDFB9FE573DC7615781"/>
    <w:rsid w:val="00413911"/>
  </w:style>
  <w:style w:type="paragraph" w:customStyle="1" w:styleId="EA2583618920432D95E1CE61D9EAD9D5">
    <w:name w:val="EA2583618920432D95E1CE61D9EAD9D5"/>
    <w:rsid w:val="00413911"/>
  </w:style>
  <w:style w:type="paragraph" w:customStyle="1" w:styleId="2277F79B95FE4942A8D311BCED6956DF">
    <w:name w:val="2277F79B95FE4942A8D311BCED6956DF"/>
    <w:rsid w:val="00413911"/>
  </w:style>
  <w:style w:type="paragraph" w:customStyle="1" w:styleId="ACD49736A3DE435F9C40921A24CA9B7B">
    <w:name w:val="ACD49736A3DE435F9C40921A24CA9B7B"/>
    <w:rsid w:val="00413911"/>
  </w:style>
  <w:style w:type="paragraph" w:customStyle="1" w:styleId="32F5771ACFBA48508DE13E7357272A9A">
    <w:name w:val="32F5771ACFBA48508DE13E7357272A9A"/>
    <w:rsid w:val="00413911"/>
  </w:style>
  <w:style w:type="paragraph" w:customStyle="1" w:styleId="86EF2C4F17504877B050E5A248ADEA8C">
    <w:name w:val="86EF2C4F17504877B050E5A248ADEA8C"/>
    <w:rsid w:val="00413911"/>
  </w:style>
  <w:style w:type="paragraph" w:customStyle="1" w:styleId="312DFDA7B5494CA69E38956DA20C3FA0">
    <w:name w:val="312DFDA7B5494CA69E38956DA20C3FA0"/>
    <w:rsid w:val="00413911"/>
  </w:style>
  <w:style w:type="paragraph" w:customStyle="1" w:styleId="845D68B2345E447AB9C54A5D8D40BDFA">
    <w:name w:val="845D68B2345E447AB9C54A5D8D40BDFA"/>
    <w:rsid w:val="00413911"/>
  </w:style>
  <w:style w:type="paragraph" w:customStyle="1" w:styleId="DFF96450015541D092FEFB1F3141A3C9">
    <w:name w:val="DFF96450015541D092FEFB1F3141A3C9"/>
    <w:rsid w:val="00413911"/>
  </w:style>
  <w:style w:type="paragraph" w:customStyle="1" w:styleId="709D7FABA1844AD18CEFA81870A84F42">
    <w:name w:val="709D7FABA1844AD18CEFA81870A84F42"/>
    <w:rsid w:val="00413911"/>
  </w:style>
  <w:style w:type="paragraph" w:customStyle="1" w:styleId="B21B5B761D434389994474AE60346EC6">
    <w:name w:val="B21B5B761D434389994474AE60346EC6"/>
    <w:rsid w:val="00413911"/>
  </w:style>
  <w:style w:type="paragraph" w:customStyle="1" w:styleId="3954AFFD35D6420783CE5728FE19019C">
    <w:name w:val="3954AFFD35D6420783CE5728FE19019C"/>
    <w:rsid w:val="00413911"/>
  </w:style>
  <w:style w:type="paragraph" w:customStyle="1" w:styleId="9FD3A20A190B4FBA9D1D6748B67D2245">
    <w:name w:val="9FD3A20A190B4FBA9D1D6748B67D2245"/>
    <w:rsid w:val="00413911"/>
  </w:style>
  <w:style w:type="paragraph" w:customStyle="1" w:styleId="EDA22F7867274ED38C52151B7B78A7E4">
    <w:name w:val="EDA22F7867274ED38C52151B7B78A7E4"/>
    <w:rsid w:val="00413911"/>
  </w:style>
  <w:style w:type="paragraph" w:customStyle="1" w:styleId="0A3F7D2BD0E44455A0881517D66B21A2">
    <w:name w:val="0A3F7D2BD0E44455A0881517D66B21A2"/>
    <w:rsid w:val="00413911"/>
  </w:style>
  <w:style w:type="paragraph" w:customStyle="1" w:styleId="FF5BA1F254D945B499641E4AB4725721">
    <w:name w:val="FF5BA1F254D945B499641E4AB4725721"/>
    <w:rsid w:val="00413911"/>
  </w:style>
  <w:style w:type="paragraph" w:customStyle="1" w:styleId="CEAE385CB3934D5FA642D178797B7992">
    <w:name w:val="CEAE385CB3934D5FA642D178797B7992"/>
    <w:rsid w:val="00413911"/>
  </w:style>
  <w:style w:type="paragraph" w:customStyle="1" w:styleId="57EB061499A84D04AF5B2D010E246959">
    <w:name w:val="57EB061499A84D04AF5B2D010E246959"/>
    <w:rsid w:val="00413911"/>
  </w:style>
  <w:style w:type="paragraph" w:customStyle="1" w:styleId="1C6156666A8045F59DA573665904522D">
    <w:name w:val="1C6156666A8045F59DA573665904522D"/>
    <w:rsid w:val="00413911"/>
  </w:style>
  <w:style w:type="paragraph" w:customStyle="1" w:styleId="403235AF888E469D81A55294BA6E1DAF">
    <w:name w:val="403235AF888E469D81A55294BA6E1DAF"/>
    <w:rsid w:val="00413911"/>
  </w:style>
  <w:style w:type="paragraph" w:customStyle="1" w:styleId="6FF1CA3DDBFD4532B5C5C8FE3827E835">
    <w:name w:val="6FF1CA3DDBFD4532B5C5C8FE3827E835"/>
    <w:rsid w:val="00413911"/>
  </w:style>
  <w:style w:type="paragraph" w:customStyle="1" w:styleId="44B73125051C4958A3820DB40E9BE746">
    <w:name w:val="44B73125051C4958A3820DB40E9BE746"/>
    <w:rsid w:val="00413911"/>
  </w:style>
  <w:style w:type="paragraph" w:customStyle="1" w:styleId="9AE9A094BD634757A81F7364FCE04DAB">
    <w:name w:val="9AE9A094BD634757A81F7364FCE04DAB"/>
    <w:rsid w:val="00413911"/>
  </w:style>
  <w:style w:type="paragraph" w:customStyle="1" w:styleId="4F6B1F594DC64D41BCF5BAFFDD36B396">
    <w:name w:val="4F6B1F594DC64D41BCF5BAFFDD36B396"/>
    <w:rsid w:val="00413911"/>
  </w:style>
  <w:style w:type="paragraph" w:customStyle="1" w:styleId="62BD4C21D37E40098D385B9C44712F5A">
    <w:name w:val="62BD4C21D37E40098D385B9C44712F5A"/>
    <w:rsid w:val="00413911"/>
  </w:style>
  <w:style w:type="paragraph" w:customStyle="1" w:styleId="F1BB09C2C41E4E16B84F26E71C94702D">
    <w:name w:val="F1BB09C2C41E4E16B84F26E71C94702D"/>
    <w:rsid w:val="00413911"/>
  </w:style>
  <w:style w:type="paragraph" w:customStyle="1" w:styleId="36C6E8CBCBA143618AE4A6374FD2A0B5">
    <w:name w:val="36C6E8CBCBA143618AE4A6374FD2A0B5"/>
    <w:rsid w:val="00413911"/>
  </w:style>
  <w:style w:type="paragraph" w:customStyle="1" w:styleId="B1E19608200D4CBDB3D8C079F3E96CBC">
    <w:name w:val="B1E19608200D4CBDB3D8C079F3E96CBC"/>
    <w:rsid w:val="00413911"/>
  </w:style>
  <w:style w:type="paragraph" w:customStyle="1" w:styleId="5FB77B41FF1F407C93667259A1DB2818">
    <w:name w:val="5FB77B41FF1F407C93667259A1DB2818"/>
    <w:rsid w:val="00413911"/>
  </w:style>
  <w:style w:type="paragraph" w:customStyle="1" w:styleId="9A6146C8FD024B88B6831602FA319664">
    <w:name w:val="9A6146C8FD024B88B6831602FA319664"/>
    <w:rsid w:val="00413911"/>
  </w:style>
  <w:style w:type="paragraph" w:customStyle="1" w:styleId="F0299DC1F0B844A489745A5D90A4315B">
    <w:name w:val="F0299DC1F0B844A489745A5D90A4315B"/>
    <w:rsid w:val="00413911"/>
  </w:style>
  <w:style w:type="paragraph" w:customStyle="1" w:styleId="53D4466282BE4104B4DFF2BAFC631CEA">
    <w:name w:val="53D4466282BE4104B4DFF2BAFC631CEA"/>
    <w:rsid w:val="00413911"/>
  </w:style>
  <w:style w:type="paragraph" w:customStyle="1" w:styleId="9FFCF0F4DB114EAFB16B6F252F4BC22E">
    <w:name w:val="9FFCF0F4DB114EAFB16B6F252F4BC22E"/>
    <w:rsid w:val="00413911"/>
  </w:style>
  <w:style w:type="paragraph" w:customStyle="1" w:styleId="765FA45AB3974E62A316236EDC1E570C">
    <w:name w:val="765FA45AB3974E62A316236EDC1E570C"/>
    <w:rsid w:val="00413911"/>
  </w:style>
  <w:style w:type="paragraph" w:customStyle="1" w:styleId="48DD8647784946A787FBAC7214C5DA39">
    <w:name w:val="48DD8647784946A787FBAC7214C5DA39"/>
    <w:rsid w:val="00413911"/>
  </w:style>
  <w:style w:type="paragraph" w:customStyle="1" w:styleId="ADEAC6CBBE3B4F58A986121DC98FD16D">
    <w:name w:val="ADEAC6CBBE3B4F58A986121DC98FD16D"/>
    <w:rsid w:val="00413911"/>
  </w:style>
  <w:style w:type="paragraph" w:customStyle="1" w:styleId="795241FAE0AD4E5B8DAF95457FEE549F">
    <w:name w:val="795241FAE0AD4E5B8DAF95457FEE549F"/>
    <w:rsid w:val="00413911"/>
  </w:style>
  <w:style w:type="paragraph" w:customStyle="1" w:styleId="E869636B54734FBBB6D3B7BD2BC52574">
    <w:name w:val="E869636B54734FBBB6D3B7BD2BC52574"/>
    <w:rsid w:val="00413911"/>
  </w:style>
  <w:style w:type="paragraph" w:customStyle="1" w:styleId="25AF9BAC615A433DA056448609B7DD99">
    <w:name w:val="25AF9BAC615A433DA056448609B7DD99"/>
    <w:rsid w:val="00413911"/>
  </w:style>
  <w:style w:type="paragraph" w:customStyle="1" w:styleId="EC7638902AFF4E8DA29FF78B8DCB4CA8">
    <w:name w:val="EC7638902AFF4E8DA29FF78B8DCB4CA8"/>
    <w:rsid w:val="00413911"/>
  </w:style>
  <w:style w:type="paragraph" w:customStyle="1" w:styleId="8CC38558F2D648648E56B1DA8FAB54E6">
    <w:name w:val="8CC38558F2D648648E56B1DA8FAB54E6"/>
    <w:rsid w:val="00413911"/>
  </w:style>
  <w:style w:type="paragraph" w:customStyle="1" w:styleId="5B2A82DCF6B746F59E7BA431EF132DC5">
    <w:name w:val="5B2A82DCF6B746F59E7BA431EF132DC5"/>
    <w:rsid w:val="00413911"/>
  </w:style>
  <w:style w:type="paragraph" w:customStyle="1" w:styleId="4571F6C177D846E1A4C40CF9AF224745">
    <w:name w:val="4571F6C177D846E1A4C40CF9AF224745"/>
    <w:rsid w:val="00413911"/>
  </w:style>
  <w:style w:type="paragraph" w:customStyle="1" w:styleId="C2635481E88649C29B7818E1FCA4F14C">
    <w:name w:val="C2635481E88649C29B7818E1FCA4F14C"/>
    <w:rsid w:val="00413911"/>
  </w:style>
  <w:style w:type="paragraph" w:customStyle="1" w:styleId="D7F388D0E8314C168F35AF36F37C813E">
    <w:name w:val="D7F388D0E8314C168F35AF36F37C813E"/>
    <w:rsid w:val="00413911"/>
  </w:style>
  <w:style w:type="paragraph" w:customStyle="1" w:styleId="521C1C0EF63349CF89E6C0632823D1A2">
    <w:name w:val="521C1C0EF63349CF89E6C0632823D1A2"/>
    <w:rsid w:val="00413911"/>
  </w:style>
  <w:style w:type="paragraph" w:customStyle="1" w:styleId="5E1934F9207B432899DAE8BBA2BA0A15">
    <w:name w:val="5E1934F9207B432899DAE8BBA2BA0A15"/>
    <w:rsid w:val="00413911"/>
  </w:style>
  <w:style w:type="paragraph" w:customStyle="1" w:styleId="51AF318C42B34340A6D5D2BC43F05052">
    <w:name w:val="51AF318C42B34340A6D5D2BC43F05052"/>
    <w:rsid w:val="00413911"/>
  </w:style>
  <w:style w:type="paragraph" w:customStyle="1" w:styleId="8201728D741A453E8CD6510B0E39A3F4">
    <w:name w:val="8201728D741A453E8CD6510B0E39A3F4"/>
    <w:rsid w:val="00413911"/>
  </w:style>
  <w:style w:type="paragraph" w:customStyle="1" w:styleId="B90165C48E0B478794BD169CAA4AB994">
    <w:name w:val="B90165C48E0B478794BD169CAA4AB994"/>
    <w:rsid w:val="00413911"/>
  </w:style>
  <w:style w:type="paragraph" w:customStyle="1" w:styleId="AD2CB716230440538BD2537B643A6A30">
    <w:name w:val="AD2CB716230440538BD2537B643A6A30"/>
    <w:rsid w:val="00413911"/>
  </w:style>
  <w:style w:type="paragraph" w:customStyle="1" w:styleId="2D0DA203C5694490AFA69BCFF842A999">
    <w:name w:val="2D0DA203C5694490AFA69BCFF842A999"/>
    <w:rsid w:val="00413911"/>
  </w:style>
  <w:style w:type="paragraph" w:customStyle="1" w:styleId="42585213AA674BD9906118EEBA8CE7FC">
    <w:name w:val="42585213AA674BD9906118EEBA8CE7FC"/>
    <w:rsid w:val="00413911"/>
  </w:style>
  <w:style w:type="paragraph" w:customStyle="1" w:styleId="4E34D75C969348378A516F5CDCDE0DA9">
    <w:name w:val="4E34D75C969348378A516F5CDCDE0DA9"/>
    <w:rsid w:val="00413911"/>
  </w:style>
  <w:style w:type="paragraph" w:customStyle="1" w:styleId="A5223D024B3E401E80CC05C7B93DED25">
    <w:name w:val="A5223D024B3E401E80CC05C7B93DED25"/>
    <w:rsid w:val="00413911"/>
  </w:style>
  <w:style w:type="paragraph" w:customStyle="1" w:styleId="44EF983A19414A1788A1DC089CC33E56">
    <w:name w:val="44EF983A19414A1788A1DC089CC33E56"/>
    <w:rsid w:val="00413911"/>
  </w:style>
  <w:style w:type="paragraph" w:customStyle="1" w:styleId="9765A3C237354B5CAE4C7DF869991E70">
    <w:name w:val="9765A3C237354B5CAE4C7DF869991E70"/>
    <w:rsid w:val="00413911"/>
  </w:style>
  <w:style w:type="paragraph" w:customStyle="1" w:styleId="D205DDF133DA43C1B54ED028639EE8EE">
    <w:name w:val="D205DDF133DA43C1B54ED028639EE8EE"/>
    <w:rsid w:val="00413911"/>
  </w:style>
  <w:style w:type="paragraph" w:customStyle="1" w:styleId="BBEC55C2717244C3A50A155271301830">
    <w:name w:val="BBEC55C2717244C3A50A155271301830"/>
    <w:rsid w:val="00413911"/>
  </w:style>
  <w:style w:type="paragraph" w:customStyle="1" w:styleId="5E1EF7DF40D841DF913D8CEA1E33DE52">
    <w:name w:val="5E1EF7DF40D841DF913D8CEA1E33DE52"/>
    <w:rsid w:val="00413911"/>
  </w:style>
  <w:style w:type="paragraph" w:customStyle="1" w:styleId="CE5C259DF6E04AC0B262BE919BD296A4">
    <w:name w:val="CE5C259DF6E04AC0B262BE919BD296A4"/>
    <w:rsid w:val="00413911"/>
  </w:style>
  <w:style w:type="paragraph" w:customStyle="1" w:styleId="98D70C38B3D64078B57B98BAC864E8F3">
    <w:name w:val="98D70C38B3D64078B57B98BAC864E8F3"/>
    <w:rsid w:val="00413911"/>
  </w:style>
  <w:style w:type="paragraph" w:customStyle="1" w:styleId="D0D2B7F854FE4B48BB59667DE4841FB1">
    <w:name w:val="D0D2B7F854FE4B48BB59667DE4841FB1"/>
    <w:rsid w:val="00413911"/>
  </w:style>
  <w:style w:type="paragraph" w:customStyle="1" w:styleId="C71E73032D7D443C9782175DC6E00092">
    <w:name w:val="C71E73032D7D443C9782175DC6E00092"/>
    <w:rsid w:val="00413911"/>
  </w:style>
  <w:style w:type="paragraph" w:customStyle="1" w:styleId="CFF3F67176F24A3F9A6CBC4B1C394C20">
    <w:name w:val="CFF3F67176F24A3F9A6CBC4B1C394C20"/>
    <w:rsid w:val="00413911"/>
  </w:style>
  <w:style w:type="paragraph" w:customStyle="1" w:styleId="28E139BF16EC4D8B9784868AAB86E353">
    <w:name w:val="28E139BF16EC4D8B9784868AAB86E353"/>
    <w:rsid w:val="00413911"/>
  </w:style>
  <w:style w:type="paragraph" w:customStyle="1" w:styleId="53734F2390404790BC593FCD1AA7CD59">
    <w:name w:val="53734F2390404790BC593FCD1AA7CD59"/>
    <w:rsid w:val="00413911"/>
  </w:style>
  <w:style w:type="paragraph" w:customStyle="1" w:styleId="B953A9C1E47643A78CC96B6A2AE25707">
    <w:name w:val="B953A9C1E47643A78CC96B6A2AE25707"/>
    <w:rsid w:val="00413911"/>
  </w:style>
  <w:style w:type="paragraph" w:customStyle="1" w:styleId="B096915701F6499194D2DD3F37004C6D">
    <w:name w:val="B096915701F6499194D2DD3F37004C6D"/>
    <w:rsid w:val="00413911"/>
  </w:style>
  <w:style w:type="paragraph" w:customStyle="1" w:styleId="F3D5E27380154C5AA624B6F60C7C6DAD">
    <w:name w:val="F3D5E27380154C5AA624B6F60C7C6DAD"/>
    <w:rsid w:val="00413911"/>
  </w:style>
  <w:style w:type="paragraph" w:customStyle="1" w:styleId="E32D38A4852646BC96ADD73863FBDF0B">
    <w:name w:val="E32D38A4852646BC96ADD73863FBDF0B"/>
    <w:rsid w:val="00413911"/>
  </w:style>
  <w:style w:type="paragraph" w:customStyle="1" w:styleId="62A51CAE0BA04D9790B494BF4CE44459">
    <w:name w:val="62A51CAE0BA04D9790B494BF4CE44459"/>
    <w:rsid w:val="00413911"/>
  </w:style>
  <w:style w:type="paragraph" w:customStyle="1" w:styleId="CAC967516B0949B68D0B0D5B321C1D5F">
    <w:name w:val="CAC967516B0949B68D0B0D5B321C1D5F"/>
    <w:rsid w:val="00413911"/>
  </w:style>
  <w:style w:type="paragraph" w:customStyle="1" w:styleId="E431F312628F4FACB95935643BC92D6D">
    <w:name w:val="E431F312628F4FACB95935643BC92D6D"/>
    <w:rsid w:val="00413911"/>
  </w:style>
  <w:style w:type="paragraph" w:customStyle="1" w:styleId="6C7BD9772AC64D24AD3591082D672B0A">
    <w:name w:val="6C7BD9772AC64D24AD3591082D672B0A"/>
    <w:rsid w:val="00413911"/>
  </w:style>
  <w:style w:type="paragraph" w:customStyle="1" w:styleId="1304D5F316EA4A71A3E08FBCC670E885">
    <w:name w:val="1304D5F316EA4A71A3E08FBCC670E885"/>
    <w:rsid w:val="00413911"/>
  </w:style>
  <w:style w:type="paragraph" w:customStyle="1" w:styleId="23A05477B3A0471F90DB0453AB78D649">
    <w:name w:val="23A05477B3A0471F90DB0453AB78D649"/>
    <w:rsid w:val="00413911"/>
  </w:style>
  <w:style w:type="paragraph" w:customStyle="1" w:styleId="69C9319ABC064ABEA059721E7E714FCF">
    <w:name w:val="69C9319ABC064ABEA059721E7E714FCF"/>
    <w:rsid w:val="00413911"/>
  </w:style>
  <w:style w:type="paragraph" w:customStyle="1" w:styleId="2655F661546B40B5A88994993C96BFFF">
    <w:name w:val="2655F661546B40B5A88994993C96BFFF"/>
    <w:rsid w:val="00413911"/>
  </w:style>
  <w:style w:type="paragraph" w:customStyle="1" w:styleId="6F61375C05BF47E9BDC773CD9EF7221B">
    <w:name w:val="6F61375C05BF47E9BDC773CD9EF7221B"/>
    <w:rsid w:val="00413911"/>
  </w:style>
  <w:style w:type="paragraph" w:customStyle="1" w:styleId="D297D18A17544473A626B536169597A1">
    <w:name w:val="D297D18A17544473A626B536169597A1"/>
    <w:rsid w:val="00413911"/>
  </w:style>
  <w:style w:type="paragraph" w:customStyle="1" w:styleId="CE3E9A3EB68D4963913B49DE78245B30">
    <w:name w:val="CE3E9A3EB68D4963913B49DE78245B30"/>
    <w:rsid w:val="00413911"/>
  </w:style>
  <w:style w:type="paragraph" w:customStyle="1" w:styleId="17E7B8D090DA419CBB70C47439C85117">
    <w:name w:val="17E7B8D090DA419CBB70C47439C85117"/>
    <w:rsid w:val="00413911"/>
  </w:style>
  <w:style w:type="paragraph" w:customStyle="1" w:styleId="FD17CC04427647AC96712E2E57B54318">
    <w:name w:val="FD17CC04427647AC96712E2E57B54318"/>
    <w:rsid w:val="00413911"/>
  </w:style>
  <w:style w:type="paragraph" w:customStyle="1" w:styleId="E7CA310A47C6488BAB07B6CD9461A75B">
    <w:name w:val="E7CA310A47C6488BAB07B6CD9461A75B"/>
    <w:rsid w:val="00413911"/>
  </w:style>
  <w:style w:type="paragraph" w:customStyle="1" w:styleId="95A0F06237C5499DA84DC3C89053B830">
    <w:name w:val="95A0F06237C5499DA84DC3C89053B830"/>
    <w:rsid w:val="00413911"/>
  </w:style>
  <w:style w:type="paragraph" w:customStyle="1" w:styleId="760592EE97E94710882532BF31BDD9EB">
    <w:name w:val="760592EE97E94710882532BF31BDD9EB"/>
    <w:rsid w:val="00413911"/>
  </w:style>
  <w:style w:type="paragraph" w:customStyle="1" w:styleId="13A1E2442FED45E9BCF989CCC7580E2B">
    <w:name w:val="13A1E2442FED45E9BCF989CCC7580E2B"/>
    <w:rsid w:val="00413911"/>
  </w:style>
  <w:style w:type="paragraph" w:customStyle="1" w:styleId="FDA268F939D1451C9D009B12E56AC8C8">
    <w:name w:val="FDA268F939D1451C9D009B12E56AC8C8"/>
    <w:rsid w:val="00413911"/>
  </w:style>
  <w:style w:type="paragraph" w:customStyle="1" w:styleId="AA64817AF56A40B4855BFAD9142FE2EE">
    <w:name w:val="AA64817AF56A40B4855BFAD9142FE2EE"/>
    <w:rsid w:val="00413911"/>
  </w:style>
  <w:style w:type="paragraph" w:customStyle="1" w:styleId="B57452A1065645ECBDC1602CAE82E2E5">
    <w:name w:val="B57452A1065645ECBDC1602CAE82E2E5"/>
    <w:rsid w:val="00413911"/>
  </w:style>
  <w:style w:type="paragraph" w:customStyle="1" w:styleId="23331E3A78DF4C8F94E348B455828D37">
    <w:name w:val="23331E3A78DF4C8F94E348B455828D37"/>
    <w:rsid w:val="00413911"/>
  </w:style>
  <w:style w:type="paragraph" w:customStyle="1" w:styleId="138153A542BD4195988FABA0F52CC250">
    <w:name w:val="138153A542BD4195988FABA0F52CC250"/>
    <w:rsid w:val="00413911"/>
  </w:style>
  <w:style w:type="paragraph" w:customStyle="1" w:styleId="F0B744E4EB0D469395B3FCB5EFB390FD">
    <w:name w:val="F0B744E4EB0D469395B3FCB5EFB390FD"/>
    <w:rsid w:val="00413911"/>
  </w:style>
  <w:style w:type="paragraph" w:customStyle="1" w:styleId="8282C1C86ABD4E85B392D73DCE324FE0">
    <w:name w:val="8282C1C86ABD4E85B392D73DCE324FE0"/>
    <w:rsid w:val="00413911"/>
  </w:style>
  <w:style w:type="paragraph" w:customStyle="1" w:styleId="44247BF833CE47369DE6F6DB10E73DC0">
    <w:name w:val="44247BF833CE47369DE6F6DB10E73DC0"/>
    <w:rsid w:val="00413911"/>
  </w:style>
  <w:style w:type="paragraph" w:customStyle="1" w:styleId="C45ED0630FA7409DA8A8FF82E1F2C828">
    <w:name w:val="C45ED0630FA7409DA8A8FF82E1F2C828"/>
    <w:rsid w:val="00413911"/>
  </w:style>
  <w:style w:type="paragraph" w:customStyle="1" w:styleId="65A932D99891435B9C763F33E0CF2256">
    <w:name w:val="65A932D99891435B9C763F33E0CF2256"/>
    <w:rsid w:val="00413911"/>
  </w:style>
  <w:style w:type="paragraph" w:customStyle="1" w:styleId="334FD95F357F470B9979D02B9EA48221">
    <w:name w:val="334FD95F357F470B9979D02B9EA48221"/>
    <w:rsid w:val="00413911"/>
  </w:style>
  <w:style w:type="paragraph" w:customStyle="1" w:styleId="89158C45508349EDBC54F9ECE246CA13">
    <w:name w:val="89158C45508349EDBC54F9ECE246CA13"/>
    <w:rsid w:val="00413911"/>
  </w:style>
  <w:style w:type="paragraph" w:customStyle="1" w:styleId="D77F9D8DFE10408DB7E976BF63D39183">
    <w:name w:val="D77F9D8DFE10408DB7E976BF63D39183"/>
    <w:rsid w:val="00413911"/>
  </w:style>
  <w:style w:type="paragraph" w:customStyle="1" w:styleId="79F7997FF180459AA22AF68AD071AA85">
    <w:name w:val="79F7997FF180459AA22AF68AD071AA85"/>
    <w:rsid w:val="00413911"/>
  </w:style>
  <w:style w:type="paragraph" w:customStyle="1" w:styleId="EAD9E36A7C3C4B4781B1D0FA3ECAA545">
    <w:name w:val="EAD9E36A7C3C4B4781B1D0FA3ECAA545"/>
    <w:rsid w:val="00413911"/>
  </w:style>
  <w:style w:type="paragraph" w:customStyle="1" w:styleId="72FCED4A4BDA4D23A4FF717E1F2CB78A">
    <w:name w:val="72FCED4A4BDA4D23A4FF717E1F2CB78A"/>
    <w:rsid w:val="00413911"/>
  </w:style>
  <w:style w:type="paragraph" w:customStyle="1" w:styleId="9A8CC35CE49E41D0834D75DF648BBE93">
    <w:name w:val="9A8CC35CE49E41D0834D75DF648BBE93"/>
    <w:rsid w:val="00413911"/>
  </w:style>
  <w:style w:type="paragraph" w:customStyle="1" w:styleId="8CDDF845E5C74873BD7F00E8A8655461">
    <w:name w:val="8CDDF845E5C74873BD7F00E8A8655461"/>
    <w:rsid w:val="00413911"/>
  </w:style>
  <w:style w:type="paragraph" w:customStyle="1" w:styleId="EF4C0290AA4C48039FA6FAD4BAFA092A">
    <w:name w:val="EF4C0290AA4C48039FA6FAD4BAFA092A"/>
    <w:rsid w:val="00413911"/>
  </w:style>
  <w:style w:type="paragraph" w:customStyle="1" w:styleId="DC2797B06E1A4630A3800460BB1992BF">
    <w:name w:val="DC2797B06E1A4630A3800460BB1992BF"/>
    <w:rsid w:val="00413911"/>
  </w:style>
  <w:style w:type="paragraph" w:customStyle="1" w:styleId="AB118F3D3B8E4F89916950483399A639">
    <w:name w:val="AB118F3D3B8E4F89916950483399A639"/>
    <w:rsid w:val="00413911"/>
  </w:style>
  <w:style w:type="paragraph" w:customStyle="1" w:styleId="1542DE51F516451A8216EE2FACB1061C">
    <w:name w:val="1542DE51F516451A8216EE2FACB1061C"/>
    <w:rsid w:val="00413911"/>
  </w:style>
  <w:style w:type="paragraph" w:customStyle="1" w:styleId="9F9F4273848D425EAC0CDBF7CFA22BF4">
    <w:name w:val="9F9F4273848D425EAC0CDBF7CFA22BF4"/>
    <w:rsid w:val="00413911"/>
  </w:style>
  <w:style w:type="paragraph" w:customStyle="1" w:styleId="AE1EB6C7508443E0B631AE54D44ADB0D">
    <w:name w:val="AE1EB6C7508443E0B631AE54D44ADB0D"/>
    <w:rsid w:val="00413911"/>
  </w:style>
  <w:style w:type="paragraph" w:customStyle="1" w:styleId="49CF119C68C2481BA1D0A53107B8C67A">
    <w:name w:val="49CF119C68C2481BA1D0A53107B8C67A"/>
    <w:rsid w:val="00413911"/>
  </w:style>
  <w:style w:type="paragraph" w:customStyle="1" w:styleId="15F678C4AE734678A899436806D98BFA">
    <w:name w:val="15F678C4AE734678A899436806D98BFA"/>
    <w:rsid w:val="00413911"/>
  </w:style>
  <w:style w:type="paragraph" w:customStyle="1" w:styleId="5B354E9744FD4CA6BDF6CAD752EF320C">
    <w:name w:val="5B354E9744FD4CA6BDF6CAD752EF320C"/>
    <w:rsid w:val="00413911"/>
  </w:style>
  <w:style w:type="paragraph" w:customStyle="1" w:styleId="9B06797D97FA4528BA8CD9A87F077B4F">
    <w:name w:val="9B06797D97FA4528BA8CD9A87F077B4F"/>
    <w:rsid w:val="00413911"/>
  </w:style>
  <w:style w:type="paragraph" w:customStyle="1" w:styleId="601C46EC99364209A1941DA981A3A061">
    <w:name w:val="601C46EC99364209A1941DA981A3A061"/>
    <w:rsid w:val="00413911"/>
  </w:style>
  <w:style w:type="paragraph" w:customStyle="1" w:styleId="53D817328D1B477790D1420521ECF90F">
    <w:name w:val="53D817328D1B477790D1420521ECF90F"/>
    <w:rsid w:val="00413911"/>
  </w:style>
  <w:style w:type="paragraph" w:customStyle="1" w:styleId="DA21A9E3216C4D10AB4F5DD80B79CB08">
    <w:name w:val="DA21A9E3216C4D10AB4F5DD80B79CB08"/>
    <w:rsid w:val="00413911"/>
  </w:style>
  <w:style w:type="paragraph" w:customStyle="1" w:styleId="2F6F3615368146E5ACF784C0660A8EB9">
    <w:name w:val="2F6F3615368146E5ACF784C0660A8EB9"/>
    <w:rsid w:val="00413911"/>
  </w:style>
  <w:style w:type="paragraph" w:customStyle="1" w:styleId="E5BE4C03B2A947B8A7ED8A750FA886BE">
    <w:name w:val="E5BE4C03B2A947B8A7ED8A750FA886BE"/>
    <w:rsid w:val="00413911"/>
  </w:style>
  <w:style w:type="paragraph" w:customStyle="1" w:styleId="660644B0CE714608A3D7338921592B64">
    <w:name w:val="660644B0CE714608A3D7338921592B64"/>
    <w:rsid w:val="00413911"/>
  </w:style>
  <w:style w:type="paragraph" w:customStyle="1" w:styleId="DEC1516069B44E4382383F24EE36ED78">
    <w:name w:val="DEC1516069B44E4382383F24EE36ED78"/>
    <w:rsid w:val="00413911"/>
  </w:style>
  <w:style w:type="paragraph" w:customStyle="1" w:styleId="A1FEF62E0726440EBCC1F7FFDBAB9279">
    <w:name w:val="A1FEF62E0726440EBCC1F7FFDBAB9279"/>
    <w:rsid w:val="00413911"/>
  </w:style>
  <w:style w:type="paragraph" w:customStyle="1" w:styleId="249CB51C697A4A3FA6CA62B7675BB6DA">
    <w:name w:val="249CB51C697A4A3FA6CA62B7675BB6DA"/>
    <w:rsid w:val="00413911"/>
  </w:style>
  <w:style w:type="paragraph" w:customStyle="1" w:styleId="34074973BED94881B7D6441B85CD7466">
    <w:name w:val="34074973BED94881B7D6441B85CD7466"/>
    <w:rsid w:val="00413911"/>
  </w:style>
  <w:style w:type="paragraph" w:customStyle="1" w:styleId="E493D540262E4A4699C15AA09DA56564">
    <w:name w:val="E493D540262E4A4699C15AA09DA56564"/>
    <w:rsid w:val="00413911"/>
  </w:style>
  <w:style w:type="paragraph" w:customStyle="1" w:styleId="B9885C421DFA4C9890C6D352E4792C51">
    <w:name w:val="B9885C421DFA4C9890C6D352E4792C51"/>
    <w:rsid w:val="00413911"/>
  </w:style>
  <w:style w:type="paragraph" w:customStyle="1" w:styleId="87B5246A66E346A1A0508F895C0D70C4">
    <w:name w:val="87B5246A66E346A1A0508F895C0D70C4"/>
    <w:rsid w:val="00413911"/>
  </w:style>
  <w:style w:type="paragraph" w:customStyle="1" w:styleId="A1F7FF5F451647C381E0B71DBE0520D0">
    <w:name w:val="A1F7FF5F451647C381E0B71DBE0520D0"/>
    <w:rsid w:val="00413911"/>
  </w:style>
  <w:style w:type="paragraph" w:customStyle="1" w:styleId="2398B978D6694ECD9EAB5AA4946AB00F">
    <w:name w:val="2398B978D6694ECD9EAB5AA4946AB00F"/>
    <w:rsid w:val="00413911"/>
  </w:style>
  <w:style w:type="paragraph" w:customStyle="1" w:styleId="C4429E96E28A4B57A41DE47D499EB1B2">
    <w:name w:val="C4429E96E28A4B57A41DE47D499EB1B2"/>
    <w:rsid w:val="00413911"/>
  </w:style>
  <w:style w:type="paragraph" w:customStyle="1" w:styleId="1B3E0C0F2C1A4BC6A085A58A102D9DA1">
    <w:name w:val="1B3E0C0F2C1A4BC6A085A58A102D9DA1"/>
    <w:rsid w:val="00413911"/>
  </w:style>
  <w:style w:type="paragraph" w:customStyle="1" w:styleId="471A90C2401F4A969D76636701238F6B">
    <w:name w:val="471A90C2401F4A969D76636701238F6B"/>
    <w:rsid w:val="00413911"/>
  </w:style>
  <w:style w:type="paragraph" w:customStyle="1" w:styleId="7023EE813F77497D8418C353B0011C6F">
    <w:name w:val="7023EE813F77497D8418C353B0011C6F"/>
    <w:rsid w:val="00413911"/>
  </w:style>
  <w:style w:type="paragraph" w:customStyle="1" w:styleId="D4A7AB7C9938470384B92B2D37D45579">
    <w:name w:val="D4A7AB7C9938470384B92B2D37D45579"/>
    <w:rsid w:val="00413911"/>
  </w:style>
  <w:style w:type="paragraph" w:customStyle="1" w:styleId="4977BB26D05049D9A32CD021121C7FC7">
    <w:name w:val="4977BB26D05049D9A32CD021121C7FC7"/>
    <w:rsid w:val="00413911"/>
  </w:style>
  <w:style w:type="paragraph" w:customStyle="1" w:styleId="89990544805A402BA3EEAEFC61C887F5">
    <w:name w:val="89990544805A402BA3EEAEFC61C887F5"/>
    <w:rsid w:val="00413911"/>
  </w:style>
  <w:style w:type="paragraph" w:customStyle="1" w:styleId="7BF4452CF977444780150C8C743348F7">
    <w:name w:val="7BF4452CF977444780150C8C743348F7"/>
    <w:rsid w:val="00413911"/>
  </w:style>
  <w:style w:type="paragraph" w:customStyle="1" w:styleId="09CC4B6C5182490D9895D835D9430E53">
    <w:name w:val="09CC4B6C5182490D9895D835D9430E53"/>
    <w:rsid w:val="00413911"/>
  </w:style>
  <w:style w:type="paragraph" w:customStyle="1" w:styleId="B67D2D3115D6427095B60B9A34225AB5">
    <w:name w:val="B67D2D3115D6427095B60B9A34225AB5"/>
    <w:rsid w:val="00413911"/>
  </w:style>
  <w:style w:type="paragraph" w:customStyle="1" w:styleId="7BCE297FC1514C8D8A4E4625C13652F7">
    <w:name w:val="7BCE297FC1514C8D8A4E4625C13652F7"/>
    <w:rsid w:val="00413911"/>
  </w:style>
  <w:style w:type="paragraph" w:customStyle="1" w:styleId="3691749BA94E45F386E4E6813FF104D0">
    <w:name w:val="3691749BA94E45F386E4E6813FF104D0"/>
    <w:rsid w:val="00413911"/>
  </w:style>
  <w:style w:type="paragraph" w:customStyle="1" w:styleId="0A3EC40CD46441B4A7C0DF0AD2C5A7ED">
    <w:name w:val="0A3EC40CD46441B4A7C0DF0AD2C5A7ED"/>
    <w:rsid w:val="00413911"/>
  </w:style>
  <w:style w:type="paragraph" w:customStyle="1" w:styleId="5AC1C8657F834C1EA546C3B8CC4B4794">
    <w:name w:val="5AC1C8657F834C1EA546C3B8CC4B4794"/>
    <w:rsid w:val="00413911"/>
  </w:style>
  <w:style w:type="paragraph" w:customStyle="1" w:styleId="C6645A5AAAA74A0E8E95FFE355CBF826">
    <w:name w:val="C6645A5AAAA74A0E8E95FFE355CBF826"/>
    <w:rsid w:val="00413911"/>
  </w:style>
  <w:style w:type="paragraph" w:customStyle="1" w:styleId="F21E99E470044444B77913AD26184DB3">
    <w:name w:val="F21E99E470044444B77913AD26184DB3"/>
    <w:rsid w:val="00413911"/>
  </w:style>
  <w:style w:type="paragraph" w:customStyle="1" w:styleId="5C67E9B2FEAB4F3B8515719BFD1A5585">
    <w:name w:val="5C67E9B2FEAB4F3B8515719BFD1A5585"/>
    <w:rsid w:val="00413911"/>
  </w:style>
  <w:style w:type="paragraph" w:customStyle="1" w:styleId="E8E1C49CF2CB451A922FE5758887F1D9">
    <w:name w:val="E8E1C49CF2CB451A922FE5758887F1D9"/>
    <w:rsid w:val="00413911"/>
  </w:style>
  <w:style w:type="paragraph" w:customStyle="1" w:styleId="C2C8D8CC62AD48C7874A6404AA27E963">
    <w:name w:val="C2C8D8CC62AD48C7874A6404AA27E963"/>
    <w:rsid w:val="00413911"/>
  </w:style>
  <w:style w:type="paragraph" w:customStyle="1" w:styleId="C40415FF68524916B205CC56A2F21D62">
    <w:name w:val="C40415FF68524916B205CC56A2F21D62"/>
    <w:rsid w:val="00413911"/>
  </w:style>
  <w:style w:type="paragraph" w:customStyle="1" w:styleId="02E26BD78883449F98D0FCBF46BFF6E8">
    <w:name w:val="02E26BD78883449F98D0FCBF46BFF6E8"/>
    <w:rsid w:val="00413911"/>
  </w:style>
  <w:style w:type="paragraph" w:customStyle="1" w:styleId="8C84AE66027E4D86BA9A4DDAECE1A46D">
    <w:name w:val="8C84AE66027E4D86BA9A4DDAECE1A46D"/>
    <w:rsid w:val="00413911"/>
  </w:style>
  <w:style w:type="paragraph" w:customStyle="1" w:styleId="7F7A98EED6534EBE8BB742AF67061E6D">
    <w:name w:val="7F7A98EED6534EBE8BB742AF67061E6D"/>
    <w:rsid w:val="00413911"/>
  </w:style>
  <w:style w:type="paragraph" w:customStyle="1" w:styleId="88201372852E47E181D969DF137F93F6">
    <w:name w:val="88201372852E47E181D969DF137F93F6"/>
    <w:rsid w:val="00413911"/>
  </w:style>
  <w:style w:type="paragraph" w:customStyle="1" w:styleId="3C0B0D4D319142E6893F32C37100756E">
    <w:name w:val="3C0B0D4D319142E6893F32C37100756E"/>
    <w:rsid w:val="00413911"/>
  </w:style>
  <w:style w:type="paragraph" w:customStyle="1" w:styleId="606974AF771D41CB9153362CB5792A9A">
    <w:name w:val="606974AF771D41CB9153362CB5792A9A"/>
    <w:rsid w:val="00413911"/>
  </w:style>
  <w:style w:type="paragraph" w:customStyle="1" w:styleId="93ACE0D91E134DFFB6B6E92B6C60C954">
    <w:name w:val="93ACE0D91E134DFFB6B6E92B6C60C954"/>
    <w:rsid w:val="00413911"/>
  </w:style>
  <w:style w:type="paragraph" w:customStyle="1" w:styleId="C30A3A8B15114559A1FABEDF0F13D3CC">
    <w:name w:val="C30A3A8B15114559A1FABEDF0F13D3CC"/>
    <w:rsid w:val="00413911"/>
  </w:style>
  <w:style w:type="paragraph" w:customStyle="1" w:styleId="5E86DEBF4EE04699BBD1A63373E055AC">
    <w:name w:val="5E86DEBF4EE04699BBD1A63373E055AC"/>
    <w:rsid w:val="00413911"/>
  </w:style>
  <w:style w:type="paragraph" w:customStyle="1" w:styleId="4AB0BEC2A5ED4F2DAA4A91257054A550">
    <w:name w:val="4AB0BEC2A5ED4F2DAA4A91257054A550"/>
    <w:rsid w:val="00413911"/>
  </w:style>
  <w:style w:type="paragraph" w:customStyle="1" w:styleId="4BA4F27495244E4794E74E9A8BDCAE9D">
    <w:name w:val="4BA4F27495244E4794E74E9A8BDCAE9D"/>
    <w:rsid w:val="00413911"/>
  </w:style>
  <w:style w:type="paragraph" w:customStyle="1" w:styleId="5FCDA278FA334F4E87A46818DA1198D0">
    <w:name w:val="5FCDA278FA334F4E87A46818DA1198D0"/>
    <w:rsid w:val="00413911"/>
  </w:style>
  <w:style w:type="paragraph" w:customStyle="1" w:styleId="B7AC7F36A63F42EE81D836B477840986">
    <w:name w:val="B7AC7F36A63F42EE81D836B477840986"/>
    <w:rsid w:val="00413911"/>
  </w:style>
  <w:style w:type="paragraph" w:customStyle="1" w:styleId="E901494AE4574154A076AE7E3F0F7458">
    <w:name w:val="E901494AE4574154A076AE7E3F0F7458"/>
    <w:rsid w:val="00413911"/>
  </w:style>
  <w:style w:type="paragraph" w:customStyle="1" w:styleId="B74210FE96CD4AB1ACC5E1825ACA11C4">
    <w:name w:val="B74210FE96CD4AB1ACC5E1825ACA11C4"/>
    <w:rsid w:val="00413911"/>
  </w:style>
  <w:style w:type="paragraph" w:customStyle="1" w:styleId="1D11D4BE02EE4EB685D7A993590C4D1E">
    <w:name w:val="1D11D4BE02EE4EB685D7A993590C4D1E"/>
    <w:rsid w:val="00413911"/>
  </w:style>
  <w:style w:type="paragraph" w:customStyle="1" w:styleId="5F2B74A2D81A42E7AE5C5EBF12D28484">
    <w:name w:val="5F2B74A2D81A42E7AE5C5EBF12D28484"/>
    <w:rsid w:val="00413911"/>
  </w:style>
  <w:style w:type="paragraph" w:customStyle="1" w:styleId="60B9081232574122821F9A99952F8A6B">
    <w:name w:val="60B9081232574122821F9A99952F8A6B"/>
    <w:rsid w:val="00413911"/>
  </w:style>
  <w:style w:type="paragraph" w:customStyle="1" w:styleId="DED3002216CC417EB5BD041EC5B00B8B">
    <w:name w:val="DED3002216CC417EB5BD041EC5B00B8B"/>
    <w:rsid w:val="00413911"/>
  </w:style>
  <w:style w:type="paragraph" w:customStyle="1" w:styleId="1D52ADCC389D4680A4953590D2C06E2A">
    <w:name w:val="1D52ADCC389D4680A4953590D2C06E2A"/>
    <w:rsid w:val="00413911"/>
  </w:style>
  <w:style w:type="paragraph" w:customStyle="1" w:styleId="03442D7B229D4DF2B31D7754E27556D5">
    <w:name w:val="03442D7B229D4DF2B31D7754E27556D5"/>
    <w:rsid w:val="00413911"/>
  </w:style>
  <w:style w:type="paragraph" w:customStyle="1" w:styleId="69318C16F6C14C96B921B2EF2948F182">
    <w:name w:val="69318C16F6C14C96B921B2EF2948F182"/>
    <w:rsid w:val="00413911"/>
  </w:style>
  <w:style w:type="paragraph" w:customStyle="1" w:styleId="7DD528FD167742F980078F9EB07CF339">
    <w:name w:val="7DD528FD167742F980078F9EB07CF339"/>
    <w:rsid w:val="00413911"/>
  </w:style>
  <w:style w:type="paragraph" w:customStyle="1" w:styleId="B98E7C7B12934BEEAF32D887F353BEF7">
    <w:name w:val="B98E7C7B12934BEEAF32D887F353BEF7"/>
    <w:rsid w:val="00413911"/>
  </w:style>
  <w:style w:type="paragraph" w:customStyle="1" w:styleId="99C4C04F531B47AA8220855D387F6B83">
    <w:name w:val="99C4C04F531B47AA8220855D387F6B83"/>
    <w:rsid w:val="00413911"/>
  </w:style>
  <w:style w:type="paragraph" w:customStyle="1" w:styleId="5FA3B94752044F8FA22952B51C68DEED">
    <w:name w:val="5FA3B94752044F8FA22952B51C68DEED"/>
    <w:rsid w:val="00413911"/>
  </w:style>
  <w:style w:type="paragraph" w:customStyle="1" w:styleId="55B5DF9223D6452483DF9272BFFD5DF4">
    <w:name w:val="55B5DF9223D6452483DF9272BFFD5DF4"/>
    <w:rsid w:val="00413911"/>
  </w:style>
  <w:style w:type="paragraph" w:customStyle="1" w:styleId="552D05D0430043CBB7F4CC5336D9C97E">
    <w:name w:val="552D05D0430043CBB7F4CC5336D9C97E"/>
    <w:rsid w:val="00413911"/>
  </w:style>
  <w:style w:type="paragraph" w:customStyle="1" w:styleId="E8817D8D7B9E4A149741956488402FFF">
    <w:name w:val="E8817D8D7B9E4A149741956488402FFF"/>
    <w:rsid w:val="00413911"/>
  </w:style>
  <w:style w:type="paragraph" w:customStyle="1" w:styleId="3A989B0C1AE5461FA124AE403AC8E202">
    <w:name w:val="3A989B0C1AE5461FA124AE403AC8E202"/>
    <w:rsid w:val="00413911"/>
  </w:style>
  <w:style w:type="paragraph" w:customStyle="1" w:styleId="7A46833D7BDE4DEDA101E900BBD97D30">
    <w:name w:val="7A46833D7BDE4DEDA101E900BBD97D30"/>
    <w:rsid w:val="00413911"/>
  </w:style>
  <w:style w:type="paragraph" w:customStyle="1" w:styleId="21EF997D9343415D8D91E62EFABFA755">
    <w:name w:val="21EF997D9343415D8D91E62EFABFA755"/>
    <w:rsid w:val="00413911"/>
  </w:style>
  <w:style w:type="paragraph" w:customStyle="1" w:styleId="328D6F382C284A6A98354413A9A3D2DC">
    <w:name w:val="328D6F382C284A6A98354413A9A3D2DC"/>
    <w:rsid w:val="00413911"/>
  </w:style>
  <w:style w:type="paragraph" w:customStyle="1" w:styleId="7F71B403E6C544CCA2C39A1EB6AAF395">
    <w:name w:val="7F71B403E6C544CCA2C39A1EB6AAF395"/>
    <w:rsid w:val="00413911"/>
  </w:style>
  <w:style w:type="paragraph" w:customStyle="1" w:styleId="3DB6B61EDBD448F3A6BD82FF5F130F62">
    <w:name w:val="3DB6B61EDBD448F3A6BD82FF5F130F62"/>
    <w:rsid w:val="00413911"/>
  </w:style>
  <w:style w:type="paragraph" w:customStyle="1" w:styleId="B48EEB88B9974BD593DFDD11A46F24EF">
    <w:name w:val="B48EEB88B9974BD593DFDD11A46F24EF"/>
    <w:rsid w:val="00413911"/>
  </w:style>
  <w:style w:type="paragraph" w:customStyle="1" w:styleId="FAC0FAD44A2549F2893E8B6D01D33D91">
    <w:name w:val="FAC0FAD44A2549F2893E8B6D01D33D91"/>
    <w:rsid w:val="00413911"/>
  </w:style>
  <w:style w:type="paragraph" w:customStyle="1" w:styleId="265AA8C9E04E477894EA93D3F6E3E9DB">
    <w:name w:val="265AA8C9E04E477894EA93D3F6E3E9DB"/>
    <w:rsid w:val="00413911"/>
  </w:style>
  <w:style w:type="paragraph" w:customStyle="1" w:styleId="131EC4C3B66647319C91278796B83947">
    <w:name w:val="131EC4C3B66647319C91278796B83947"/>
    <w:rsid w:val="00413911"/>
  </w:style>
  <w:style w:type="paragraph" w:customStyle="1" w:styleId="64AB137E3C3A4C1192F9838AFD800737">
    <w:name w:val="64AB137E3C3A4C1192F9838AFD800737"/>
    <w:rsid w:val="00413911"/>
  </w:style>
  <w:style w:type="paragraph" w:customStyle="1" w:styleId="21A9ABC64F734A27B6AEA8478FF8BBF9">
    <w:name w:val="21A9ABC64F734A27B6AEA8478FF8BBF9"/>
    <w:rsid w:val="00413911"/>
  </w:style>
  <w:style w:type="paragraph" w:customStyle="1" w:styleId="30A2ACDBA9DF4EC89041FB384421903A">
    <w:name w:val="30A2ACDBA9DF4EC89041FB384421903A"/>
    <w:rsid w:val="00413911"/>
  </w:style>
  <w:style w:type="paragraph" w:customStyle="1" w:styleId="B070A495494542ED9AA49BFBBE6B2073">
    <w:name w:val="B070A495494542ED9AA49BFBBE6B2073"/>
    <w:rsid w:val="00413911"/>
  </w:style>
  <w:style w:type="paragraph" w:customStyle="1" w:styleId="D10CA989D92545BEA7B06D15DFD7FF62">
    <w:name w:val="D10CA989D92545BEA7B06D15DFD7FF62"/>
    <w:rsid w:val="00413911"/>
  </w:style>
  <w:style w:type="paragraph" w:customStyle="1" w:styleId="DD7F9210E3044045A25CE531F6E12A87">
    <w:name w:val="DD7F9210E3044045A25CE531F6E12A87"/>
    <w:rsid w:val="00413911"/>
  </w:style>
  <w:style w:type="paragraph" w:customStyle="1" w:styleId="DE0B4B6594D041A396150ADDE762EEB6">
    <w:name w:val="DE0B4B6594D041A396150ADDE762EEB6"/>
    <w:rsid w:val="00413911"/>
  </w:style>
  <w:style w:type="paragraph" w:customStyle="1" w:styleId="0AE0BD208C6A43E08CDA2306672B9F4E">
    <w:name w:val="0AE0BD208C6A43E08CDA2306672B9F4E"/>
    <w:rsid w:val="00413911"/>
  </w:style>
  <w:style w:type="paragraph" w:customStyle="1" w:styleId="A62BD48E258C4FDDB15307CE259A17B1">
    <w:name w:val="A62BD48E258C4FDDB15307CE259A17B1"/>
    <w:rsid w:val="00413911"/>
  </w:style>
  <w:style w:type="paragraph" w:customStyle="1" w:styleId="9C99C0536E6248F19B1A0486ED7A0510">
    <w:name w:val="9C99C0536E6248F19B1A0486ED7A0510"/>
    <w:rsid w:val="00413911"/>
  </w:style>
  <w:style w:type="paragraph" w:customStyle="1" w:styleId="5776EEC71FDA47F880C56B10B72AD9C5">
    <w:name w:val="5776EEC71FDA47F880C56B10B72AD9C5"/>
    <w:rsid w:val="00413911"/>
  </w:style>
  <w:style w:type="paragraph" w:customStyle="1" w:styleId="0DBFE61B917C452D88E14374D9CC7F0F">
    <w:name w:val="0DBFE61B917C452D88E14374D9CC7F0F"/>
    <w:rsid w:val="00413911"/>
  </w:style>
  <w:style w:type="paragraph" w:customStyle="1" w:styleId="9AC52F8D32B24E4A9490605E1F705BF9">
    <w:name w:val="9AC52F8D32B24E4A9490605E1F705BF9"/>
    <w:rsid w:val="00413911"/>
  </w:style>
  <w:style w:type="paragraph" w:customStyle="1" w:styleId="025C82FC26E14782B09DC7CCC7D57FAD">
    <w:name w:val="025C82FC26E14782B09DC7CCC7D57FAD"/>
    <w:rsid w:val="00413911"/>
  </w:style>
  <w:style w:type="paragraph" w:customStyle="1" w:styleId="86D97A7C61954F51A7CC8C3EA047678D">
    <w:name w:val="86D97A7C61954F51A7CC8C3EA047678D"/>
    <w:rsid w:val="00413911"/>
  </w:style>
  <w:style w:type="paragraph" w:customStyle="1" w:styleId="1243C4DA6D3D46BFBF99F036BA0EFE68">
    <w:name w:val="1243C4DA6D3D46BFBF99F036BA0EFE68"/>
    <w:rsid w:val="00413911"/>
  </w:style>
  <w:style w:type="paragraph" w:customStyle="1" w:styleId="7A1A093FE74646C78FCE86007AD92FAD">
    <w:name w:val="7A1A093FE74646C78FCE86007AD92FAD"/>
    <w:rsid w:val="00413911"/>
  </w:style>
  <w:style w:type="paragraph" w:customStyle="1" w:styleId="0B2581D2093546F3844BA69AB70A5478">
    <w:name w:val="0B2581D2093546F3844BA69AB70A5478"/>
    <w:rsid w:val="00413911"/>
  </w:style>
  <w:style w:type="paragraph" w:customStyle="1" w:styleId="400A9DE83BEF4A7E9187D6D51420B381">
    <w:name w:val="400A9DE83BEF4A7E9187D6D51420B381"/>
    <w:rsid w:val="00413911"/>
  </w:style>
  <w:style w:type="paragraph" w:customStyle="1" w:styleId="8C850ED3AF4049C8B97E925E53BD1476">
    <w:name w:val="8C850ED3AF4049C8B97E925E53BD1476"/>
    <w:rsid w:val="00413911"/>
  </w:style>
  <w:style w:type="paragraph" w:customStyle="1" w:styleId="A94CA4141BE0436F9408DEFCF5204B13">
    <w:name w:val="A94CA4141BE0436F9408DEFCF5204B13"/>
    <w:rsid w:val="00413911"/>
  </w:style>
  <w:style w:type="paragraph" w:customStyle="1" w:styleId="286FB98C3775406B933082DE9FC67FCA">
    <w:name w:val="286FB98C3775406B933082DE9FC67FCA"/>
    <w:rsid w:val="00413911"/>
  </w:style>
  <w:style w:type="paragraph" w:customStyle="1" w:styleId="4E4DAD9C30EF4E8FB5CFF890166AF23F">
    <w:name w:val="4E4DAD9C30EF4E8FB5CFF890166AF23F"/>
    <w:rsid w:val="00413911"/>
  </w:style>
  <w:style w:type="paragraph" w:customStyle="1" w:styleId="C114BBDE3A664D63A4777887EDD6E53B">
    <w:name w:val="C114BBDE3A664D63A4777887EDD6E53B"/>
    <w:rsid w:val="00413911"/>
  </w:style>
  <w:style w:type="paragraph" w:customStyle="1" w:styleId="28CD8C0FE0D44A52AC9ADA400820F94D">
    <w:name w:val="28CD8C0FE0D44A52AC9ADA400820F94D"/>
    <w:rsid w:val="00413911"/>
  </w:style>
  <w:style w:type="paragraph" w:customStyle="1" w:styleId="7CE972154FB4473F8608957D0A2858BA">
    <w:name w:val="7CE972154FB4473F8608957D0A2858BA"/>
    <w:rsid w:val="00413911"/>
  </w:style>
  <w:style w:type="paragraph" w:customStyle="1" w:styleId="35D0F2DA859942B2A1724ACCCACDA357">
    <w:name w:val="35D0F2DA859942B2A1724ACCCACDA357"/>
    <w:rsid w:val="00413911"/>
  </w:style>
  <w:style w:type="paragraph" w:customStyle="1" w:styleId="A8347A19DFB64BE7B81DE44C6258B21C">
    <w:name w:val="A8347A19DFB64BE7B81DE44C6258B21C"/>
    <w:rsid w:val="00413911"/>
  </w:style>
  <w:style w:type="paragraph" w:customStyle="1" w:styleId="412A56AA8A654045928676EAF4787C41">
    <w:name w:val="412A56AA8A654045928676EAF4787C41"/>
    <w:rsid w:val="00413911"/>
  </w:style>
  <w:style w:type="paragraph" w:customStyle="1" w:styleId="A7A2E09BE3084B8CBD5C0B7CDD22D40C">
    <w:name w:val="A7A2E09BE3084B8CBD5C0B7CDD22D40C"/>
    <w:rsid w:val="00413911"/>
  </w:style>
  <w:style w:type="paragraph" w:customStyle="1" w:styleId="A47738A5107E4DCFBE97C15EC347BF6D">
    <w:name w:val="A47738A5107E4DCFBE97C15EC347BF6D"/>
    <w:rsid w:val="00413911"/>
  </w:style>
  <w:style w:type="paragraph" w:customStyle="1" w:styleId="261655DB65C24608B30954B39264E0A4">
    <w:name w:val="261655DB65C24608B30954B39264E0A4"/>
    <w:rsid w:val="00413911"/>
  </w:style>
  <w:style w:type="paragraph" w:customStyle="1" w:styleId="6029F11F9347468E8CDE7D6CA36E3655">
    <w:name w:val="6029F11F9347468E8CDE7D6CA36E3655"/>
    <w:rsid w:val="00413911"/>
  </w:style>
  <w:style w:type="paragraph" w:customStyle="1" w:styleId="DFD82DF839294217A2738BFC23B52C11">
    <w:name w:val="DFD82DF839294217A2738BFC23B52C11"/>
    <w:rsid w:val="00413911"/>
  </w:style>
  <w:style w:type="paragraph" w:customStyle="1" w:styleId="41C24915E4374A26ACE2486A7E07A089">
    <w:name w:val="41C24915E4374A26ACE2486A7E07A089"/>
    <w:rsid w:val="00413911"/>
  </w:style>
  <w:style w:type="paragraph" w:customStyle="1" w:styleId="103A3FD5406A446FA098A61C231D20EF">
    <w:name w:val="103A3FD5406A446FA098A61C231D20EF"/>
    <w:rsid w:val="00413911"/>
  </w:style>
  <w:style w:type="paragraph" w:customStyle="1" w:styleId="9D4453C0A13F4EFF9CA6E3B742D5FF2A">
    <w:name w:val="9D4453C0A13F4EFF9CA6E3B742D5FF2A"/>
    <w:rsid w:val="00413911"/>
  </w:style>
  <w:style w:type="paragraph" w:customStyle="1" w:styleId="9B70CA7B16B6466C93823BB2E29D945C">
    <w:name w:val="9B70CA7B16B6466C93823BB2E29D945C"/>
    <w:rsid w:val="00413911"/>
  </w:style>
  <w:style w:type="paragraph" w:customStyle="1" w:styleId="0A28E045F9B841F296A803F73725F6C3">
    <w:name w:val="0A28E045F9B841F296A803F73725F6C3"/>
    <w:rsid w:val="00413911"/>
  </w:style>
  <w:style w:type="paragraph" w:customStyle="1" w:styleId="8F2082EBE9E44E05A0E36582B0E59C50">
    <w:name w:val="8F2082EBE9E44E05A0E36582B0E59C50"/>
    <w:rsid w:val="00413911"/>
  </w:style>
  <w:style w:type="paragraph" w:customStyle="1" w:styleId="BD08463C96494F4CA354906528177E95">
    <w:name w:val="BD08463C96494F4CA354906528177E95"/>
    <w:rsid w:val="00413911"/>
  </w:style>
  <w:style w:type="paragraph" w:customStyle="1" w:styleId="5B100AE76550451BBF79BB8E71D905C5">
    <w:name w:val="5B100AE76550451BBF79BB8E71D905C5"/>
    <w:rsid w:val="00413911"/>
  </w:style>
  <w:style w:type="paragraph" w:customStyle="1" w:styleId="EBA9A89C07944C58865D4DDEAE4631EF">
    <w:name w:val="EBA9A89C07944C58865D4DDEAE4631EF"/>
    <w:rsid w:val="00413911"/>
  </w:style>
  <w:style w:type="paragraph" w:customStyle="1" w:styleId="EC88B536F1454352A59DF47C5D8241B0">
    <w:name w:val="EC88B536F1454352A59DF47C5D8241B0"/>
    <w:rsid w:val="00413911"/>
  </w:style>
  <w:style w:type="paragraph" w:customStyle="1" w:styleId="FB71D3483B1A483584D612E06998445B">
    <w:name w:val="FB71D3483B1A483584D612E06998445B"/>
    <w:rsid w:val="00413911"/>
  </w:style>
  <w:style w:type="paragraph" w:customStyle="1" w:styleId="81E9F2E9CBA44DEBA4F4C0DBD3726C39">
    <w:name w:val="81E9F2E9CBA44DEBA4F4C0DBD3726C39"/>
    <w:rsid w:val="00931C9D"/>
  </w:style>
  <w:style w:type="paragraph" w:customStyle="1" w:styleId="97707EF832F74596A12A1D781A7281CA">
    <w:name w:val="97707EF832F74596A12A1D781A7281CA"/>
    <w:rsid w:val="00931C9D"/>
  </w:style>
  <w:style w:type="paragraph" w:customStyle="1" w:styleId="416F71B1D10C49C2B95460B6F50D9D78">
    <w:name w:val="416F71B1D10C49C2B95460B6F50D9D78"/>
    <w:rsid w:val="00931C9D"/>
  </w:style>
  <w:style w:type="paragraph" w:customStyle="1" w:styleId="03D09EB6200B4303BA99644FF7EE22C3">
    <w:name w:val="03D09EB6200B4303BA99644FF7EE22C3"/>
    <w:rsid w:val="00931C9D"/>
  </w:style>
  <w:style w:type="paragraph" w:customStyle="1" w:styleId="4E2D668C4CEE4FC380D4BD913BAB4631">
    <w:name w:val="4E2D668C4CEE4FC380D4BD913BAB4631"/>
    <w:rsid w:val="00931C9D"/>
  </w:style>
  <w:style w:type="paragraph" w:customStyle="1" w:styleId="03565F503BA24BAB9AC63464CCC64ED8">
    <w:name w:val="03565F503BA24BAB9AC63464CCC64ED8"/>
    <w:rsid w:val="00931C9D"/>
  </w:style>
  <w:style w:type="paragraph" w:customStyle="1" w:styleId="769CA0723E5F409989BE4AB5E22E6FB1">
    <w:name w:val="769CA0723E5F409989BE4AB5E22E6FB1"/>
    <w:rsid w:val="00931C9D"/>
  </w:style>
  <w:style w:type="paragraph" w:customStyle="1" w:styleId="CD8BA98AFE6B4E308E678C4240EA50C7">
    <w:name w:val="CD8BA98AFE6B4E308E678C4240EA50C7"/>
    <w:rsid w:val="00931C9D"/>
  </w:style>
  <w:style w:type="paragraph" w:customStyle="1" w:styleId="CFB8655301644991882A8581CCCCEEEC">
    <w:name w:val="CFB8655301644991882A8581CCCCEEEC"/>
    <w:rsid w:val="00931C9D"/>
  </w:style>
  <w:style w:type="paragraph" w:customStyle="1" w:styleId="3199FFE015014F7EB22B2A6D7A501CD7">
    <w:name w:val="3199FFE015014F7EB22B2A6D7A501CD7"/>
    <w:rsid w:val="00931C9D"/>
  </w:style>
  <w:style w:type="paragraph" w:customStyle="1" w:styleId="3F2F0BF293EB45C3AB5BB8BF48E09DFA">
    <w:name w:val="3F2F0BF293EB45C3AB5BB8BF48E09DFA"/>
    <w:rsid w:val="00931C9D"/>
  </w:style>
  <w:style w:type="paragraph" w:customStyle="1" w:styleId="E6B5EB68090E4A56A1F20373EEEBC61A">
    <w:name w:val="E6B5EB68090E4A56A1F20373EEEBC61A"/>
    <w:rsid w:val="00931C9D"/>
  </w:style>
  <w:style w:type="paragraph" w:customStyle="1" w:styleId="EAE5F7571A2C4C15A1E1C7FA8B961CB1">
    <w:name w:val="EAE5F7571A2C4C15A1E1C7FA8B961CB1"/>
    <w:rsid w:val="00931C9D"/>
  </w:style>
  <w:style w:type="paragraph" w:customStyle="1" w:styleId="75F1542A91D548DDA40DA9154D199058">
    <w:name w:val="75F1542A91D548DDA40DA9154D199058"/>
    <w:rsid w:val="00931C9D"/>
  </w:style>
  <w:style w:type="paragraph" w:customStyle="1" w:styleId="63F384CA496B449CB7BB251BE16073B9">
    <w:name w:val="63F384CA496B449CB7BB251BE16073B9"/>
    <w:rsid w:val="00931C9D"/>
  </w:style>
  <w:style w:type="paragraph" w:customStyle="1" w:styleId="CE4936169CF34964B6376BDD3D402A52">
    <w:name w:val="CE4936169CF34964B6376BDD3D402A52"/>
    <w:rsid w:val="00931C9D"/>
  </w:style>
  <w:style w:type="paragraph" w:customStyle="1" w:styleId="98040D7751824AA3B2048126B54EE02E">
    <w:name w:val="98040D7751824AA3B2048126B54EE02E"/>
    <w:rsid w:val="00931C9D"/>
  </w:style>
  <w:style w:type="paragraph" w:customStyle="1" w:styleId="3D86BB84482542F0A003739AF5922D9C">
    <w:name w:val="3D86BB84482542F0A003739AF5922D9C"/>
    <w:rsid w:val="00931C9D"/>
  </w:style>
  <w:style w:type="paragraph" w:customStyle="1" w:styleId="8A8EA838FEAE42708383F4AB55446ED1">
    <w:name w:val="8A8EA838FEAE42708383F4AB55446ED1"/>
    <w:rsid w:val="00931C9D"/>
  </w:style>
  <w:style w:type="paragraph" w:customStyle="1" w:styleId="BAAC0601EF8048F5A32116B9B665FF6E">
    <w:name w:val="BAAC0601EF8048F5A32116B9B665FF6E"/>
    <w:rsid w:val="00931C9D"/>
  </w:style>
  <w:style w:type="paragraph" w:customStyle="1" w:styleId="1D66D21A2B3D4982A96B973128F53E7F">
    <w:name w:val="1D66D21A2B3D4982A96B973128F53E7F"/>
    <w:rsid w:val="00931C9D"/>
  </w:style>
  <w:style w:type="paragraph" w:customStyle="1" w:styleId="A01CB2BEDB9F4527AB082A87368AC7D2">
    <w:name w:val="A01CB2BEDB9F4527AB082A87368AC7D2"/>
    <w:rsid w:val="00931C9D"/>
  </w:style>
  <w:style w:type="paragraph" w:customStyle="1" w:styleId="0D6DCFE773C34907AA06442156CA12F2">
    <w:name w:val="0D6DCFE773C34907AA06442156CA12F2"/>
    <w:rsid w:val="00931C9D"/>
  </w:style>
  <w:style w:type="paragraph" w:customStyle="1" w:styleId="3C1213DB25B04923AC483C6093A84596">
    <w:name w:val="3C1213DB25B04923AC483C6093A84596"/>
    <w:rsid w:val="00931C9D"/>
  </w:style>
  <w:style w:type="paragraph" w:customStyle="1" w:styleId="49DE243828F8432D8362535B83BB96E3">
    <w:name w:val="49DE243828F8432D8362535B83BB96E3"/>
    <w:rsid w:val="00931C9D"/>
  </w:style>
  <w:style w:type="paragraph" w:customStyle="1" w:styleId="194E0894C1114E41AC87C399B03DB658">
    <w:name w:val="194E0894C1114E41AC87C399B03DB658"/>
    <w:rsid w:val="00931C9D"/>
  </w:style>
  <w:style w:type="paragraph" w:customStyle="1" w:styleId="49F99220B9674499BED84744FA7AB964">
    <w:name w:val="49F99220B9674499BED84744FA7AB964"/>
    <w:rsid w:val="00931C9D"/>
  </w:style>
  <w:style w:type="paragraph" w:customStyle="1" w:styleId="96DE88B8F3DA43FE8198B1E2DFC25EBC">
    <w:name w:val="96DE88B8F3DA43FE8198B1E2DFC25EBC"/>
    <w:rsid w:val="00931C9D"/>
  </w:style>
  <w:style w:type="paragraph" w:customStyle="1" w:styleId="32EAD13F2DE148CCB58240E3AD28F515">
    <w:name w:val="32EAD13F2DE148CCB58240E3AD28F515"/>
    <w:rsid w:val="00931C9D"/>
  </w:style>
  <w:style w:type="paragraph" w:customStyle="1" w:styleId="FED3FE899B8F4F7F900936DEE496A039">
    <w:name w:val="FED3FE899B8F4F7F900936DEE496A039"/>
    <w:rsid w:val="00931C9D"/>
  </w:style>
  <w:style w:type="paragraph" w:customStyle="1" w:styleId="2465106ED94F4FE0BD0B30C983C84404">
    <w:name w:val="2465106ED94F4FE0BD0B30C983C84404"/>
    <w:rsid w:val="00931C9D"/>
  </w:style>
  <w:style w:type="paragraph" w:customStyle="1" w:styleId="77252607ABFC4C4BAAC93B9FB0FEA5E0">
    <w:name w:val="77252607ABFC4C4BAAC93B9FB0FEA5E0"/>
    <w:rsid w:val="00931C9D"/>
  </w:style>
  <w:style w:type="paragraph" w:customStyle="1" w:styleId="6D6826529F5547E18CF4CACC27F6D546">
    <w:name w:val="6D6826529F5547E18CF4CACC27F6D546"/>
    <w:rsid w:val="00931C9D"/>
  </w:style>
  <w:style w:type="paragraph" w:customStyle="1" w:styleId="47DECD908F5C4D6394588163E648AF2B">
    <w:name w:val="47DECD908F5C4D6394588163E648AF2B"/>
    <w:rsid w:val="00931C9D"/>
  </w:style>
  <w:style w:type="paragraph" w:customStyle="1" w:styleId="689BA461FABD46B5BFA56012C326A277">
    <w:name w:val="689BA461FABD46B5BFA56012C326A277"/>
    <w:rsid w:val="00931C9D"/>
  </w:style>
  <w:style w:type="paragraph" w:customStyle="1" w:styleId="C454C087B1254FD583D146BCEE2598FB">
    <w:name w:val="C454C087B1254FD583D146BCEE2598FB"/>
    <w:rsid w:val="00931C9D"/>
  </w:style>
  <w:style w:type="paragraph" w:customStyle="1" w:styleId="94FD0BDD432D4A64A39FD93C840D1BD3">
    <w:name w:val="94FD0BDD432D4A64A39FD93C840D1BD3"/>
    <w:rsid w:val="00931C9D"/>
  </w:style>
  <w:style w:type="paragraph" w:customStyle="1" w:styleId="EB0833239A4042F4956F2DC5BFF39F38">
    <w:name w:val="EB0833239A4042F4956F2DC5BFF39F38"/>
    <w:rsid w:val="00931C9D"/>
  </w:style>
  <w:style w:type="paragraph" w:customStyle="1" w:styleId="DD5CDF67934A4CF5AA219CFD6B10F904">
    <w:name w:val="DD5CDF67934A4CF5AA219CFD6B10F904"/>
    <w:rsid w:val="00931C9D"/>
  </w:style>
  <w:style w:type="paragraph" w:customStyle="1" w:styleId="35B927F16B2347FE88263CA484B52F72">
    <w:name w:val="35B927F16B2347FE88263CA484B52F72"/>
    <w:rsid w:val="00931C9D"/>
  </w:style>
  <w:style w:type="paragraph" w:customStyle="1" w:styleId="C6941840B26C4F71A3BD1AD22E9A5C11">
    <w:name w:val="C6941840B26C4F71A3BD1AD22E9A5C11"/>
    <w:rsid w:val="00931C9D"/>
  </w:style>
  <w:style w:type="paragraph" w:customStyle="1" w:styleId="0142EBCBC7EC44BA8B75E45531237BE3">
    <w:name w:val="0142EBCBC7EC44BA8B75E45531237BE3"/>
    <w:rsid w:val="00931C9D"/>
  </w:style>
  <w:style w:type="paragraph" w:customStyle="1" w:styleId="43ECF93E0165451BAC3B4AA8D066304A">
    <w:name w:val="43ECF93E0165451BAC3B4AA8D066304A"/>
    <w:rsid w:val="00931C9D"/>
  </w:style>
  <w:style w:type="paragraph" w:customStyle="1" w:styleId="1B742D571F7D4900BD8452CF133F54CD">
    <w:name w:val="1B742D571F7D4900BD8452CF133F54CD"/>
    <w:rsid w:val="00931C9D"/>
  </w:style>
  <w:style w:type="paragraph" w:customStyle="1" w:styleId="224DC90C11884F0E8437772CCA31236B">
    <w:name w:val="224DC90C11884F0E8437772CCA31236B"/>
    <w:rsid w:val="00931C9D"/>
  </w:style>
  <w:style w:type="paragraph" w:customStyle="1" w:styleId="82F1AC6948C94E819DEE4B1FAE4FB179">
    <w:name w:val="82F1AC6948C94E819DEE4B1FAE4FB179"/>
    <w:rsid w:val="00931C9D"/>
  </w:style>
  <w:style w:type="paragraph" w:customStyle="1" w:styleId="DC3FD30D18D74A85AABC7E5AF42CAFB1">
    <w:name w:val="DC3FD30D18D74A85AABC7E5AF42CAFB1"/>
    <w:rsid w:val="00931C9D"/>
  </w:style>
  <w:style w:type="paragraph" w:customStyle="1" w:styleId="34AAF1FC00164BA9898EE933195EF50A">
    <w:name w:val="34AAF1FC00164BA9898EE933195EF50A"/>
    <w:rsid w:val="00931C9D"/>
  </w:style>
  <w:style w:type="paragraph" w:customStyle="1" w:styleId="22570F4B4A8F4D9E8BC19536749E24F1">
    <w:name w:val="22570F4B4A8F4D9E8BC19536749E24F1"/>
    <w:rsid w:val="00931C9D"/>
  </w:style>
  <w:style w:type="paragraph" w:customStyle="1" w:styleId="7404BA1BD4364B1B816E058507D33414">
    <w:name w:val="7404BA1BD4364B1B816E058507D33414"/>
    <w:rsid w:val="00931C9D"/>
  </w:style>
  <w:style w:type="paragraph" w:customStyle="1" w:styleId="721902385F1F4AA6A40B8443C294798D">
    <w:name w:val="721902385F1F4AA6A40B8443C294798D"/>
    <w:rsid w:val="00931C9D"/>
  </w:style>
  <w:style w:type="paragraph" w:customStyle="1" w:styleId="54EE1C71CF2140ED9C754AD827A349E5">
    <w:name w:val="54EE1C71CF2140ED9C754AD827A349E5"/>
    <w:rsid w:val="00931C9D"/>
  </w:style>
  <w:style w:type="paragraph" w:customStyle="1" w:styleId="63CD732E5CF74D56860DA5E3B2527CAB">
    <w:name w:val="63CD732E5CF74D56860DA5E3B2527CAB"/>
    <w:rsid w:val="00931C9D"/>
  </w:style>
  <w:style w:type="paragraph" w:customStyle="1" w:styleId="7C882A85AE7C490FA713E8576F557DF7">
    <w:name w:val="7C882A85AE7C490FA713E8576F557DF7"/>
    <w:rsid w:val="00931C9D"/>
  </w:style>
  <w:style w:type="paragraph" w:customStyle="1" w:styleId="4B26C8E7A095481DB16FB89688E5F4C8">
    <w:name w:val="4B26C8E7A095481DB16FB89688E5F4C8"/>
    <w:rsid w:val="00931C9D"/>
  </w:style>
  <w:style w:type="paragraph" w:customStyle="1" w:styleId="01DB09A21FBA4BAA970D2E15D796F5CD">
    <w:name w:val="01DB09A21FBA4BAA970D2E15D796F5CD"/>
    <w:rsid w:val="00931C9D"/>
  </w:style>
  <w:style w:type="paragraph" w:customStyle="1" w:styleId="954213EF5C1947B8A315888DEBFC6B76">
    <w:name w:val="954213EF5C1947B8A315888DEBFC6B76"/>
    <w:rsid w:val="00931C9D"/>
  </w:style>
  <w:style w:type="paragraph" w:customStyle="1" w:styleId="71A2B8D1E44B4861BA2DE7857BB88DFD">
    <w:name w:val="71A2B8D1E44B4861BA2DE7857BB88DFD"/>
    <w:rsid w:val="00931C9D"/>
  </w:style>
  <w:style w:type="paragraph" w:customStyle="1" w:styleId="66AF62CC7FB54159886D45BC9E2E0CFD">
    <w:name w:val="66AF62CC7FB54159886D45BC9E2E0CFD"/>
    <w:rsid w:val="00931C9D"/>
  </w:style>
  <w:style w:type="paragraph" w:customStyle="1" w:styleId="2D3C3E1CFC2F4F8E9400D297EFE25B45">
    <w:name w:val="2D3C3E1CFC2F4F8E9400D297EFE25B45"/>
    <w:rsid w:val="00931C9D"/>
  </w:style>
  <w:style w:type="paragraph" w:customStyle="1" w:styleId="A56C65D183E64238ABF2D31CA50BF32E">
    <w:name w:val="A56C65D183E64238ABF2D31CA50BF32E"/>
    <w:rsid w:val="00931C9D"/>
  </w:style>
  <w:style w:type="paragraph" w:customStyle="1" w:styleId="9B480961FA2E44F88DD1532C4AAA5AD8">
    <w:name w:val="9B480961FA2E44F88DD1532C4AAA5AD8"/>
    <w:rsid w:val="00931C9D"/>
  </w:style>
  <w:style w:type="paragraph" w:customStyle="1" w:styleId="7B0281D21DE34B9E96AA2D5BB4285A55">
    <w:name w:val="7B0281D21DE34B9E96AA2D5BB4285A55"/>
    <w:rsid w:val="00931C9D"/>
  </w:style>
  <w:style w:type="paragraph" w:customStyle="1" w:styleId="7810F31B2E4E4779986867DA2C88A7A3">
    <w:name w:val="7810F31B2E4E4779986867DA2C88A7A3"/>
    <w:rsid w:val="00931C9D"/>
  </w:style>
  <w:style w:type="paragraph" w:customStyle="1" w:styleId="01679527B5AC43B6A765DA367D4A3024">
    <w:name w:val="01679527B5AC43B6A765DA367D4A3024"/>
    <w:rsid w:val="00931C9D"/>
  </w:style>
  <w:style w:type="paragraph" w:customStyle="1" w:styleId="940FD4982CE9427DBC81E876DE59CB01">
    <w:name w:val="940FD4982CE9427DBC81E876DE59CB01"/>
    <w:rsid w:val="00931C9D"/>
  </w:style>
  <w:style w:type="paragraph" w:customStyle="1" w:styleId="53BA3FD46FF14D3281FE9B7A5EFB63C5">
    <w:name w:val="53BA3FD46FF14D3281FE9B7A5EFB63C5"/>
    <w:rsid w:val="00931C9D"/>
  </w:style>
  <w:style w:type="paragraph" w:customStyle="1" w:styleId="1613790EDE054FA3A4519306EDD452E5">
    <w:name w:val="1613790EDE054FA3A4519306EDD452E5"/>
    <w:rsid w:val="00931C9D"/>
  </w:style>
  <w:style w:type="paragraph" w:customStyle="1" w:styleId="03CE1A02FA8B4B2DB6C3D43DCA89156B">
    <w:name w:val="03CE1A02FA8B4B2DB6C3D43DCA89156B"/>
    <w:rsid w:val="00931C9D"/>
  </w:style>
  <w:style w:type="paragraph" w:customStyle="1" w:styleId="F83F379553A94AA3B1314BB9A6F09762">
    <w:name w:val="F83F379553A94AA3B1314BB9A6F09762"/>
    <w:rsid w:val="00931C9D"/>
  </w:style>
  <w:style w:type="paragraph" w:customStyle="1" w:styleId="F89E0D1D63E94E6797D304CCA14F5798">
    <w:name w:val="F89E0D1D63E94E6797D304CCA14F5798"/>
    <w:rsid w:val="00931C9D"/>
  </w:style>
  <w:style w:type="paragraph" w:customStyle="1" w:styleId="2E18152F6B014FF787980BE49C064A52">
    <w:name w:val="2E18152F6B014FF787980BE49C064A52"/>
    <w:rsid w:val="00931C9D"/>
  </w:style>
  <w:style w:type="paragraph" w:customStyle="1" w:styleId="1730AC98D1E64454B911FD651A304E5F">
    <w:name w:val="1730AC98D1E64454B911FD651A304E5F"/>
    <w:rsid w:val="00931C9D"/>
  </w:style>
  <w:style w:type="paragraph" w:customStyle="1" w:styleId="0D5581E20EA145649B428843094EA95B">
    <w:name w:val="0D5581E20EA145649B428843094EA95B"/>
    <w:rsid w:val="00931C9D"/>
  </w:style>
  <w:style w:type="paragraph" w:customStyle="1" w:styleId="9A935A3FA4E2429BA245DF928081DC36">
    <w:name w:val="9A935A3FA4E2429BA245DF928081DC36"/>
    <w:rsid w:val="00931C9D"/>
  </w:style>
  <w:style w:type="paragraph" w:customStyle="1" w:styleId="72C57C7F56FB4050A532DFAD1704D9A2">
    <w:name w:val="72C57C7F56FB4050A532DFAD1704D9A2"/>
    <w:rsid w:val="00931C9D"/>
  </w:style>
  <w:style w:type="paragraph" w:customStyle="1" w:styleId="A1193FD306B3474EBD5188AC0ED6D116">
    <w:name w:val="A1193FD306B3474EBD5188AC0ED6D116"/>
    <w:rsid w:val="00931C9D"/>
  </w:style>
  <w:style w:type="paragraph" w:customStyle="1" w:styleId="487EEA7B51504E7AB77223E891F4692B">
    <w:name w:val="487EEA7B51504E7AB77223E891F4692B"/>
    <w:rsid w:val="00931C9D"/>
  </w:style>
  <w:style w:type="paragraph" w:customStyle="1" w:styleId="2E37D0239F474B3CBAAF557FC93729B8">
    <w:name w:val="2E37D0239F474B3CBAAF557FC93729B8"/>
    <w:rsid w:val="00931C9D"/>
  </w:style>
  <w:style w:type="paragraph" w:customStyle="1" w:styleId="74857017B0984BB287B0A697B23EF4F7">
    <w:name w:val="74857017B0984BB287B0A697B23EF4F7"/>
    <w:rsid w:val="00931C9D"/>
  </w:style>
  <w:style w:type="paragraph" w:customStyle="1" w:styleId="701DE3AE90094194913D8182AC399A82">
    <w:name w:val="701DE3AE90094194913D8182AC399A82"/>
    <w:rsid w:val="00931C9D"/>
  </w:style>
  <w:style w:type="paragraph" w:customStyle="1" w:styleId="0E4D213E9F334800B773518B653392E0">
    <w:name w:val="0E4D213E9F334800B773518B653392E0"/>
    <w:rsid w:val="00931C9D"/>
  </w:style>
  <w:style w:type="paragraph" w:customStyle="1" w:styleId="8D75611CCE834E838EF90CA7A5F2ABFE">
    <w:name w:val="8D75611CCE834E838EF90CA7A5F2ABFE"/>
    <w:rsid w:val="00931C9D"/>
  </w:style>
  <w:style w:type="paragraph" w:customStyle="1" w:styleId="BD5AB9F6F8A4490184B1527499BDBC75">
    <w:name w:val="BD5AB9F6F8A4490184B1527499BDBC75"/>
    <w:rsid w:val="00931C9D"/>
  </w:style>
  <w:style w:type="paragraph" w:customStyle="1" w:styleId="06D8DBE24EC445FEBCBDF9F687C80A8E">
    <w:name w:val="06D8DBE24EC445FEBCBDF9F687C80A8E"/>
    <w:rsid w:val="00931C9D"/>
  </w:style>
  <w:style w:type="paragraph" w:customStyle="1" w:styleId="C8B2E646C58946B48633C3246B4D5CF2">
    <w:name w:val="C8B2E646C58946B48633C3246B4D5CF2"/>
    <w:rsid w:val="00931C9D"/>
  </w:style>
  <w:style w:type="paragraph" w:customStyle="1" w:styleId="2BFD7ABEAAC6407682B63690E988A88C">
    <w:name w:val="2BFD7ABEAAC6407682B63690E988A88C"/>
    <w:rsid w:val="00931C9D"/>
  </w:style>
  <w:style w:type="paragraph" w:customStyle="1" w:styleId="0BCB7AB50A6F4BCC9498A58629D862E5">
    <w:name w:val="0BCB7AB50A6F4BCC9498A58629D862E5"/>
    <w:rsid w:val="00931C9D"/>
  </w:style>
  <w:style w:type="paragraph" w:customStyle="1" w:styleId="452CF6214C74457FB8497EFD1026D41C">
    <w:name w:val="452CF6214C74457FB8497EFD1026D41C"/>
    <w:rsid w:val="00931C9D"/>
  </w:style>
  <w:style w:type="paragraph" w:customStyle="1" w:styleId="40A7952216F7459EA86107C75D9B5E7C">
    <w:name w:val="40A7952216F7459EA86107C75D9B5E7C"/>
    <w:rsid w:val="00931C9D"/>
  </w:style>
  <w:style w:type="paragraph" w:customStyle="1" w:styleId="4705A8276E0541F2805A59430A31E58E">
    <w:name w:val="4705A8276E0541F2805A59430A31E58E"/>
    <w:rsid w:val="00931C9D"/>
  </w:style>
  <w:style w:type="paragraph" w:customStyle="1" w:styleId="AA92BE830B304171B2C8B20F69A573C0">
    <w:name w:val="AA92BE830B304171B2C8B20F69A573C0"/>
    <w:rsid w:val="00931C9D"/>
  </w:style>
  <w:style w:type="paragraph" w:customStyle="1" w:styleId="4CF9A10FE05F4E7EAD1BD8F9340D08D0">
    <w:name w:val="4CF9A10FE05F4E7EAD1BD8F9340D08D0"/>
    <w:rsid w:val="00931C9D"/>
  </w:style>
  <w:style w:type="paragraph" w:customStyle="1" w:styleId="9D451303A1864779BCB3DC6A1274712F">
    <w:name w:val="9D451303A1864779BCB3DC6A1274712F"/>
    <w:rsid w:val="00931C9D"/>
  </w:style>
  <w:style w:type="paragraph" w:customStyle="1" w:styleId="A5F8B7E075A04BF3BEAB9BA524AAEC20">
    <w:name w:val="A5F8B7E075A04BF3BEAB9BA524AAEC20"/>
    <w:rsid w:val="00931C9D"/>
  </w:style>
  <w:style w:type="paragraph" w:customStyle="1" w:styleId="5197819D6E3746F7B80A11E534F9571A">
    <w:name w:val="5197819D6E3746F7B80A11E534F9571A"/>
    <w:rsid w:val="00931C9D"/>
  </w:style>
  <w:style w:type="paragraph" w:customStyle="1" w:styleId="28B03E9854EE48EA815D8087F0505DEE">
    <w:name w:val="28B03E9854EE48EA815D8087F0505DEE"/>
    <w:rsid w:val="00931C9D"/>
  </w:style>
  <w:style w:type="paragraph" w:customStyle="1" w:styleId="B97833B75CCE4F80A48B5F30708E2492">
    <w:name w:val="B97833B75CCE4F80A48B5F30708E2492"/>
    <w:rsid w:val="00931C9D"/>
  </w:style>
  <w:style w:type="paragraph" w:customStyle="1" w:styleId="35ED586760284570AB1028D8DA497F80">
    <w:name w:val="35ED586760284570AB1028D8DA497F80"/>
    <w:rsid w:val="00931C9D"/>
  </w:style>
  <w:style w:type="paragraph" w:customStyle="1" w:styleId="CB3A865F70A94845A6AB31B75663F777">
    <w:name w:val="CB3A865F70A94845A6AB31B75663F777"/>
    <w:rsid w:val="00931C9D"/>
  </w:style>
  <w:style w:type="paragraph" w:customStyle="1" w:styleId="B2CF60D54F2448B2A5F306309E71819F">
    <w:name w:val="B2CF60D54F2448B2A5F306309E71819F"/>
    <w:rsid w:val="00931C9D"/>
  </w:style>
  <w:style w:type="paragraph" w:customStyle="1" w:styleId="09B22F51D6AD4BFD92CAEFC465D8E443">
    <w:name w:val="09B22F51D6AD4BFD92CAEFC465D8E443"/>
    <w:rsid w:val="00931C9D"/>
  </w:style>
  <w:style w:type="paragraph" w:customStyle="1" w:styleId="6C6233D4485043B59004F30F20491AB4">
    <w:name w:val="6C6233D4485043B59004F30F20491AB4"/>
    <w:rsid w:val="00931C9D"/>
  </w:style>
  <w:style w:type="paragraph" w:customStyle="1" w:styleId="1A20C49C99F54F9C8B98E5E1C6B7EE11">
    <w:name w:val="1A20C49C99F54F9C8B98E5E1C6B7EE11"/>
    <w:rsid w:val="00931C9D"/>
  </w:style>
  <w:style w:type="paragraph" w:customStyle="1" w:styleId="80592167872143E787CBC69D9432300D">
    <w:name w:val="80592167872143E787CBC69D9432300D"/>
    <w:rsid w:val="00931C9D"/>
  </w:style>
  <w:style w:type="paragraph" w:customStyle="1" w:styleId="0611F9F6C3BB4FFAA44036673BF8C356">
    <w:name w:val="0611F9F6C3BB4FFAA44036673BF8C356"/>
    <w:rsid w:val="00931C9D"/>
  </w:style>
  <w:style w:type="paragraph" w:customStyle="1" w:styleId="6A062DC5CFEC44B6A42ABC872F511518">
    <w:name w:val="6A062DC5CFEC44B6A42ABC872F511518"/>
    <w:rsid w:val="00931C9D"/>
  </w:style>
  <w:style w:type="paragraph" w:customStyle="1" w:styleId="F7C2FA962F9845DA88EE8491870D0B42">
    <w:name w:val="F7C2FA962F9845DA88EE8491870D0B42"/>
    <w:rsid w:val="00931C9D"/>
  </w:style>
  <w:style w:type="paragraph" w:customStyle="1" w:styleId="CF02A96AF75A4FF88EA381267A67EA02">
    <w:name w:val="CF02A96AF75A4FF88EA381267A67EA02"/>
    <w:rsid w:val="00931C9D"/>
  </w:style>
  <w:style w:type="paragraph" w:customStyle="1" w:styleId="00E75BAD86494BBFBCC5FDB2E0EC7C7C">
    <w:name w:val="00E75BAD86494BBFBCC5FDB2E0EC7C7C"/>
    <w:rsid w:val="00931C9D"/>
  </w:style>
  <w:style w:type="paragraph" w:customStyle="1" w:styleId="420159B29FDD4512BA7E3637AA02BE5D">
    <w:name w:val="420159B29FDD4512BA7E3637AA02BE5D"/>
    <w:rsid w:val="00931C9D"/>
  </w:style>
  <w:style w:type="paragraph" w:customStyle="1" w:styleId="60009FCB81954F4E9DC776574E771A2D">
    <w:name w:val="60009FCB81954F4E9DC776574E771A2D"/>
    <w:rsid w:val="00931C9D"/>
  </w:style>
  <w:style w:type="paragraph" w:customStyle="1" w:styleId="AD5F6E45A93949EE91921F76444D82C1">
    <w:name w:val="AD5F6E45A93949EE91921F76444D82C1"/>
    <w:rsid w:val="00931C9D"/>
  </w:style>
  <w:style w:type="paragraph" w:customStyle="1" w:styleId="AC3FAC75F32E482CA5897C7FF68FA10A">
    <w:name w:val="AC3FAC75F32E482CA5897C7FF68FA10A"/>
    <w:rsid w:val="00931C9D"/>
  </w:style>
  <w:style w:type="paragraph" w:customStyle="1" w:styleId="1D1209F69AA14F819CEEEB88533C6260">
    <w:name w:val="1D1209F69AA14F819CEEEB88533C6260"/>
    <w:rsid w:val="00931C9D"/>
  </w:style>
  <w:style w:type="paragraph" w:customStyle="1" w:styleId="10A21E15032A461E963F14E817037F34">
    <w:name w:val="10A21E15032A461E963F14E817037F34"/>
    <w:rsid w:val="00931C9D"/>
  </w:style>
  <w:style w:type="paragraph" w:customStyle="1" w:styleId="F677ADC13D4F4FCFB85E6A4B6FB37FAD">
    <w:name w:val="F677ADC13D4F4FCFB85E6A4B6FB37FAD"/>
    <w:rsid w:val="00931C9D"/>
  </w:style>
  <w:style w:type="paragraph" w:customStyle="1" w:styleId="043B65DE4B484D1C833D4B4442FF1DAA">
    <w:name w:val="043B65DE4B484D1C833D4B4442FF1DAA"/>
    <w:rsid w:val="00931C9D"/>
  </w:style>
  <w:style w:type="paragraph" w:customStyle="1" w:styleId="7064ABECA3EA4DA1AC625158CAE333DD">
    <w:name w:val="7064ABECA3EA4DA1AC625158CAE333DD"/>
    <w:rsid w:val="00931C9D"/>
  </w:style>
  <w:style w:type="paragraph" w:customStyle="1" w:styleId="5E784291DCD0485484D42FD99BA676B9">
    <w:name w:val="5E784291DCD0485484D42FD99BA676B9"/>
    <w:rsid w:val="00931C9D"/>
  </w:style>
  <w:style w:type="paragraph" w:customStyle="1" w:styleId="C72FF4DA50BB49918DE263A7948BC600">
    <w:name w:val="C72FF4DA50BB49918DE263A7948BC600"/>
    <w:rsid w:val="00931C9D"/>
  </w:style>
  <w:style w:type="paragraph" w:customStyle="1" w:styleId="ADDB886BC3394D4B93FA51146CD05E81">
    <w:name w:val="ADDB886BC3394D4B93FA51146CD05E81"/>
    <w:rsid w:val="00931C9D"/>
  </w:style>
  <w:style w:type="paragraph" w:customStyle="1" w:styleId="8442C319D6174240A73109CF69B5CC43">
    <w:name w:val="8442C319D6174240A73109CF69B5CC43"/>
    <w:rsid w:val="00931C9D"/>
  </w:style>
  <w:style w:type="paragraph" w:customStyle="1" w:styleId="0CDB5A75BB644C3DA1530EB5756112F9">
    <w:name w:val="0CDB5A75BB644C3DA1530EB5756112F9"/>
    <w:rsid w:val="00931C9D"/>
  </w:style>
  <w:style w:type="paragraph" w:customStyle="1" w:styleId="568CA0CA6A264E1EA7DDD79AF1C1B6A0">
    <w:name w:val="568CA0CA6A264E1EA7DDD79AF1C1B6A0"/>
    <w:rsid w:val="00931C9D"/>
  </w:style>
  <w:style w:type="paragraph" w:customStyle="1" w:styleId="CBC34993F5484B1B9083C5ACB854265D">
    <w:name w:val="CBC34993F5484B1B9083C5ACB854265D"/>
    <w:rsid w:val="00931C9D"/>
  </w:style>
  <w:style w:type="paragraph" w:customStyle="1" w:styleId="011D93704B0D4B41ABCC545EDA1C5B89">
    <w:name w:val="011D93704B0D4B41ABCC545EDA1C5B89"/>
    <w:rsid w:val="00931C9D"/>
  </w:style>
  <w:style w:type="paragraph" w:customStyle="1" w:styleId="6B577EF2DB2C4AF6B8C42697795DC7DA">
    <w:name w:val="6B577EF2DB2C4AF6B8C42697795DC7DA"/>
    <w:rsid w:val="00931C9D"/>
  </w:style>
  <w:style w:type="paragraph" w:customStyle="1" w:styleId="97076BDD3AB34B9FA5CC15E9E278BB34">
    <w:name w:val="97076BDD3AB34B9FA5CC15E9E278BB34"/>
    <w:rsid w:val="00931C9D"/>
  </w:style>
  <w:style w:type="paragraph" w:customStyle="1" w:styleId="E5C795EF75BF4C0BB0A725201551F21B">
    <w:name w:val="E5C795EF75BF4C0BB0A725201551F21B"/>
    <w:rsid w:val="00931C9D"/>
  </w:style>
  <w:style w:type="paragraph" w:customStyle="1" w:styleId="A96247F392E94829A7C3F54A0C279FF3">
    <w:name w:val="A96247F392E94829A7C3F54A0C279FF3"/>
    <w:rsid w:val="00931C9D"/>
  </w:style>
  <w:style w:type="paragraph" w:customStyle="1" w:styleId="E5192ADBAABD4F5FB5FBC9DED23BFB5E">
    <w:name w:val="E5192ADBAABD4F5FB5FBC9DED23BFB5E"/>
    <w:rsid w:val="00931C9D"/>
  </w:style>
  <w:style w:type="paragraph" w:customStyle="1" w:styleId="9CA8AF9E61CD49149306CFE66FA56A4D">
    <w:name w:val="9CA8AF9E61CD49149306CFE66FA56A4D"/>
    <w:rsid w:val="00931C9D"/>
  </w:style>
  <w:style w:type="paragraph" w:customStyle="1" w:styleId="E739BF389DC449CE80ACA3EB82F3317D">
    <w:name w:val="E739BF389DC449CE80ACA3EB82F3317D"/>
    <w:rsid w:val="00931C9D"/>
  </w:style>
  <w:style w:type="paragraph" w:customStyle="1" w:styleId="F7C04848F9AF48479E369BA4BE17E570">
    <w:name w:val="F7C04848F9AF48479E369BA4BE17E570"/>
    <w:rsid w:val="00931C9D"/>
  </w:style>
  <w:style w:type="paragraph" w:customStyle="1" w:styleId="F39E7BCF89BE40028FD60C48E02411CD">
    <w:name w:val="F39E7BCF89BE40028FD60C48E02411CD"/>
    <w:rsid w:val="00931C9D"/>
  </w:style>
  <w:style w:type="paragraph" w:customStyle="1" w:styleId="403E701D714941B7AA05614D2E4A814C">
    <w:name w:val="403E701D714941B7AA05614D2E4A814C"/>
    <w:rsid w:val="00931C9D"/>
  </w:style>
  <w:style w:type="paragraph" w:customStyle="1" w:styleId="328B0186734C481F92B88C68FFE575A6">
    <w:name w:val="328B0186734C481F92B88C68FFE575A6"/>
    <w:rsid w:val="00931C9D"/>
  </w:style>
  <w:style w:type="paragraph" w:customStyle="1" w:styleId="857DAB2267D84A1DB6A82733A79DEB4A">
    <w:name w:val="857DAB2267D84A1DB6A82733A79DEB4A"/>
    <w:rsid w:val="00931C9D"/>
  </w:style>
  <w:style w:type="paragraph" w:customStyle="1" w:styleId="A7D3C634B09F482AAC1C7D802E363A97">
    <w:name w:val="A7D3C634B09F482AAC1C7D802E363A97"/>
    <w:rsid w:val="00931C9D"/>
  </w:style>
  <w:style w:type="paragraph" w:customStyle="1" w:styleId="0F9F632137DC4249943EB349EBE636DC">
    <w:name w:val="0F9F632137DC4249943EB349EBE636DC"/>
    <w:rsid w:val="00931C9D"/>
  </w:style>
  <w:style w:type="paragraph" w:customStyle="1" w:styleId="D0405E50A84D4B679AF4A51AC6C8520E">
    <w:name w:val="D0405E50A84D4B679AF4A51AC6C8520E"/>
    <w:rsid w:val="00931C9D"/>
  </w:style>
  <w:style w:type="paragraph" w:customStyle="1" w:styleId="5FBD21CB5E8B457883515F79A4070B1B">
    <w:name w:val="5FBD21CB5E8B457883515F79A4070B1B"/>
    <w:rsid w:val="00931C9D"/>
  </w:style>
  <w:style w:type="paragraph" w:customStyle="1" w:styleId="A73318BEA2214A0786EC3C9BDD286044">
    <w:name w:val="A73318BEA2214A0786EC3C9BDD286044"/>
    <w:rsid w:val="00931C9D"/>
  </w:style>
  <w:style w:type="paragraph" w:customStyle="1" w:styleId="90C98467F6394DBABB0DF42B6F9E121F">
    <w:name w:val="90C98467F6394DBABB0DF42B6F9E121F"/>
    <w:rsid w:val="00931C9D"/>
  </w:style>
  <w:style w:type="paragraph" w:customStyle="1" w:styleId="C3D2A94DEFE6411180F16AEA9E3D6633">
    <w:name w:val="C3D2A94DEFE6411180F16AEA9E3D6633"/>
    <w:rsid w:val="00931C9D"/>
  </w:style>
  <w:style w:type="paragraph" w:customStyle="1" w:styleId="D9C4E5D7A9754811825852B8DCBFB1CD">
    <w:name w:val="D9C4E5D7A9754811825852B8DCBFB1CD"/>
    <w:rsid w:val="00931C9D"/>
  </w:style>
  <w:style w:type="paragraph" w:customStyle="1" w:styleId="3A070206900D43918363D83692A98BD5">
    <w:name w:val="3A070206900D43918363D83692A98BD5"/>
    <w:rsid w:val="00931C9D"/>
  </w:style>
  <w:style w:type="paragraph" w:customStyle="1" w:styleId="E3A2A53AC1B140B39939E878A52A2F4C">
    <w:name w:val="E3A2A53AC1B140B39939E878A52A2F4C"/>
    <w:rsid w:val="00931C9D"/>
  </w:style>
  <w:style w:type="paragraph" w:customStyle="1" w:styleId="EDE2608BCE884EB5B3C5EE57099170B0">
    <w:name w:val="EDE2608BCE884EB5B3C5EE57099170B0"/>
    <w:rsid w:val="00931C9D"/>
  </w:style>
  <w:style w:type="paragraph" w:customStyle="1" w:styleId="3B06DD2895AD4CCA8D60333B8E63C97E">
    <w:name w:val="3B06DD2895AD4CCA8D60333B8E63C97E"/>
    <w:rsid w:val="00931C9D"/>
  </w:style>
  <w:style w:type="paragraph" w:customStyle="1" w:styleId="F1C2B04F11DC4F9BB9360E81B518B3F9">
    <w:name w:val="F1C2B04F11DC4F9BB9360E81B518B3F9"/>
    <w:rsid w:val="00931C9D"/>
  </w:style>
  <w:style w:type="paragraph" w:customStyle="1" w:styleId="23EDDB81BA2C4D378501AE8EB1D2ED47">
    <w:name w:val="23EDDB81BA2C4D378501AE8EB1D2ED47"/>
    <w:rsid w:val="00931C9D"/>
  </w:style>
  <w:style w:type="paragraph" w:customStyle="1" w:styleId="DF24616E1D5440FAA637DBC4DAC61208">
    <w:name w:val="DF24616E1D5440FAA637DBC4DAC61208"/>
    <w:rsid w:val="00931C9D"/>
  </w:style>
  <w:style w:type="paragraph" w:customStyle="1" w:styleId="F0DD7CFA46F7436FB1BD346528CD9903">
    <w:name w:val="F0DD7CFA46F7436FB1BD346528CD9903"/>
    <w:rsid w:val="00931C9D"/>
  </w:style>
  <w:style w:type="paragraph" w:customStyle="1" w:styleId="9CEF6A10CA0D4C9889D6E08897DA2EE0">
    <w:name w:val="9CEF6A10CA0D4C9889D6E08897DA2EE0"/>
    <w:rsid w:val="00931C9D"/>
  </w:style>
  <w:style w:type="paragraph" w:customStyle="1" w:styleId="927CADDBA78641F0BEADE45E4DCB7CAB">
    <w:name w:val="927CADDBA78641F0BEADE45E4DCB7CAB"/>
    <w:rsid w:val="00931C9D"/>
  </w:style>
  <w:style w:type="paragraph" w:customStyle="1" w:styleId="348476BFEB6F453DB0AB97178BE2F667">
    <w:name w:val="348476BFEB6F453DB0AB97178BE2F667"/>
    <w:rsid w:val="00931C9D"/>
  </w:style>
  <w:style w:type="paragraph" w:customStyle="1" w:styleId="E366611275184275AED7EA4AF6ED7FB0">
    <w:name w:val="E366611275184275AED7EA4AF6ED7FB0"/>
    <w:rsid w:val="00931C9D"/>
  </w:style>
  <w:style w:type="paragraph" w:customStyle="1" w:styleId="ADA90D0A0413472EB708F1DD0E44B0D6">
    <w:name w:val="ADA90D0A0413472EB708F1DD0E44B0D6"/>
    <w:rsid w:val="00931C9D"/>
  </w:style>
  <w:style w:type="paragraph" w:customStyle="1" w:styleId="66076E68DDC84CD58722665EEC787A34">
    <w:name w:val="66076E68DDC84CD58722665EEC787A34"/>
    <w:rsid w:val="00931C9D"/>
  </w:style>
  <w:style w:type="paragraph" w:customStyle="1" w:styleId="F182929FFED544D1A06E1E1BAD89AFF2">
    <w:name w:val="F182929FFED544D1A06E1E1BAD89AFF2"/>
    <w:rsid w:val="00931C9D"/>
  </w:style>
  <w:style w:type="paragraph" w:customStyle="1" w:styleId="8F68736FBA8B4663A3B11E2B2891D8CF">
    <w:name w:val="8F68736FBA8B4663A3B11E2B2891D8CF"/>
    <w:rsid w:val="00931C9D"/>
  </w:style>
  <w:style w:type="paragraph" w:customStyle="1" w:styleId="A61ED84A70F3485C9188F977970CFACB">
    <w:name w:val="A61ED84A70F3485C9188F977970CFACB"/>
    <w:rsid w:val="00931C9D"/>
  </w:style>
  <w:style w:type="paragraph" w:customStyle="1" w:styleId="29AEAC3F75F24475B0F5AF128BC96AA5">
    <w:name w:val="29AEAC3F75F24475B0F5AF128BC96AA5"/>
    <w:rsid w:val="00931C9D"/>
  </w:style>
  <w:style w:type="paragraph" w:customStyle="1" w:styleId="016010BF0FE14158AF1A7B79C2FBC35C">
    <w:name w:val="016010BF0FE14158AF1A7B79C2FBC35C"/>
    <w:rsid w:val="00931C9D"/>
  </w:style>
  <w:style w:type="paragraph" w:customStyle="1" w:styleId="BA86D2F82B774758AA3CFA7511A78BB4">
    <w:name w:val="BA86D2F82B774758AA3CFA7511A78BB4"/>
    <w:rsid w:val="00931C9D"/>
  </w:style>
  <w:style w:type="paragraph" w:customStyle="1" w:styleId="63A67BA25E024B8CB64EF2D67CD8B116">
    <w:name w:val="63A67BA25E024B8CB64EF2D67CD8B116"/>
    <w:rsid w:val="00931C9D"/>
  </w:style>
  <w:style w:type="paragraph" w:customStyle="1" w:styleId="FCD27F202A2C482E9ED469F73FC3DD42">
    <w:name w:val="FCD27F202A2C482E9ED469F73FC3DD42"/>
    <w:rsid w:val="00931C9D"/>
  </w:style>
  <w:style w:type="paragraph" w:customStyle="1" w:styleId="D92022EE68174C609686D841746C600F">
    <w:name w:val="D92022EE68174C609686D841746C600F"/>
    <w:rsid w:val="00931C9D"/>
  </w:style>
  <w:style w:type="paragraph" w:customStyle="1" w:styleId="BDF2DF2759FB4F0C8518F793DEE81B61">
    <w:name w:val="BDF2DF2759FB4F0C8518F793DEE81B61"/>
    <w:rsid w:val="00931C9D"/>
  </w:style>
  <w:style w:type="paragraph" w:customStyle="1" w:styleId="4808431A6292461785BD015E5C37EA05">
    <w:name w:val="4808431A6292461785BD015E5C37EA05"/>
    <w:rsid w:val="00931C9D"/>
  </w:style>
  <w:style w:type="paragraph" w:customStyle="1" w:styleId="ABFED80C940D40888774BBAE05FA5D06">
    <w:name w:val="ABFED80C940D40888774BBAE05FA5D06"/>
    <w:rsid w:val="00931C9D"/>
  </w:style>
  <w:style w:type="paragraph" w:customStyle="1" w:styleId="EB29A87596934BD8AE4729FF34AEBCC6">
    <w:name w:val="EB29A87596934BD8AE4729FF34AEBCC6"/>
    <w:rsid w:val="00931C9D"/>
  </w:style>
  <w:style w:type="paragraph" w:customStyle="1" w:styleId="B547A978EB724BE698CEF65E96B42FE5">
    <w:name w:val="B547A978EB724BE698CEF65E96B42FE5"/>
    <w:rsid w:val="00931C9D"/>
  </w:style>
  <w:style w:type="paragraph" w:customStyle="1" w:styleId="EF214787106F4A479F7A4718D3CCB8F5">
    <w:name w:val="EF214787106F4A479F7A4718D3CCB8F5"/>
    <w:rsid w:val="00931C9D"/>
  </w:style>
  <w:style w:type="paragraph" w:customStyle="1" w:styleId="88600F105F124E4983FD97A501BE6AF8">
    <w:name w:val="88600F105F124E4983FD97A501BE6AF8"/>
    <w:rsid w:val="00931C9D"/>
  </w:style>
  <w:style w:type="paragraph" w:customStyle="1" w:styleId="CABA14D0EE90428DA709250BAE0117FF">
    <w:name w:val="CABA14D0EE90428DA709250BAE0117FF"/>
    <w:rsid w:val="00931C9D"/>
  </w:style>
  <w:style w:type="paragraph" w:customStyle="1" w:styleId="5F653FDDD5B24E6EB0ABC6F2632B3335">
    <w:name w:val="5F653FDDD5B24E6EB0ABC6F2632B3335"/>
    <w:rsid w:val="00931C9D"/>
  </w:style>
  <w:style w:type="paragraph" w:customStyle="1" w:styleId="4384D912905D4BDC8F96F78E89B9AA50">
    <w:name w:val="4384D912905D4BDC8F96F78E89B9AA50"/>
    <w:rsid w:val="00931C9D"/>
  </w:style>
  <w:style w:type="paragraph" w:customStyle="1" w:styleId="B508479B446F418E88AA066E3506C3B1">
    <w:name w:val="B508479B446F418E88AA066E3506C3B1"/>
    <w:rsid w:val="00931C9D"/>
  </w:style>
  <w:style w:type="paragraph" w:customStyle="1" w:styleId="481DA76AD4DD46F2965A987B9DA1865A">
    <w:name w:val="481DA76AD4DD46F2965A987B9DA1865A"/>
    <w:rsid w:val="00931C9D"/>
  </w:style>
  <w:style w:type="paragraph" w:customStyle="1" w:styleId="DB65519010F0430294D508F145DB72AC">
    <w:name w:val="DB65519010F0430294D508F145DB72AC"/>
    <w:rsid w:val="00931C9D"/>
  </w:style>
  <w:style w:type="paragraph" w:customStyle="1" w:styleId="4C6D318C90034E08960A702C1D248C35">
    <w:name w:val="4C6D318C90034E08960A702C1D248C35"/>
    <w:rsid w:val="00931C9D"/>
  </w:style>
  <w:style w:type="paragraph" w:customStyle="1" w:styleId="F4C2FA0B9B2A4F2489DC2F38D38A5813">
    <w:name w:val="F4C2FA0B9B2A4F2489DC2F38D38A5813"/>
    <w:rsid w:val="00931C9D"/>
  </w:style>
  <w:style w:type="paragraph" w:customStyle="1" w:styleId="E9B6C2FB08B54513B4147DA6573E4025">
    <w:name w:val="E9B6C2FB08B54513B4147DA6573E4025"/>
    <w:rsid w:val="00931C9D"/>
  </w:style>
  <w:style w:type="paragraph" w:customStyle="1" w:styleId="A538A2E6A6764BD8ADA8C941A4B40FEA">
    <w:name w:val="A538A2E6A6764BD8ADA8C941A4B40FEA"/>
    <w:rsid w:val="00931C9D"/>
  </w:style>
  <w:style w:type="paragraph" w:customStyle="1" w:styleId="193C8A2143FA4B3CBB74BF15F38FD832">
    <w:name w:val="193C8A2143FA4B3CBB74BF15F38FD832"/>
    <w:rsid w:val="00931C9D"/>
  </w:style>
  <w:style w:type="paragraph" w:customStyle="1" w:styleId="B5629B2E7DF0426B9B29CCA40A617091">
    <w:name w:val="B5629B2E7DF0426B9B29CCA40A617091"/>
    <w:rsid w:val="00931C9D"/>
  </w:style>
  <w:style w:type="paragraph" w:customStyle="1" w:styleId="A8705D7648F84E95982E4F19DF37BDB1">
    <w:name w:val="A8705D7648F84E95982E4F19DF37BDB1"/>
    <w:rsid w:val="00931C9D"/>
  </w:style>
  <w:style w:type="paragraph" w:customStyle="1" w:styleId="A8E5E3F6011F47BA8365AD86C2AC1478">
    <w:name w:val="A8E5E3F6011F47BA8365AD86C2AC1478"/>
    <w:rsid w:val="00931C9D"/>
  </w:style>
  <w:style w:type="paragraph" w:customStyle="1" w:styleId="6CCC571D75E4493F8B5E2A643D1C5BEF">
    <w:name w:val="6CCC571D75E4493F8B5E2A643D1C5BEF"/>
    <w:rsid w:val="00931C9D"/>
  </w:style>
  <w:style w:type="paragraph" w:customStyle="1" w:styleId="48FDD6DCB202435781AE12B1924B802D">
    <w:name w:val="48FDD6DCB202435781AE12B1924B802D"/>
    <w:rsid w:val="00931C9D"/>
  </w:style>
  <w:style w:type="paragraph" w:customStyle="1" w:styleId="CADE46B4FA0843BDB2916E66AF74934D">
    <w:name w:val="CADE46B4FA0843BDB2916E66AF74934D"/>
    <w:rsid w:val="00931C9D"/>
  </w:style>
  <w:style w:type="paragraph" w:customStyle="1" w:styleId="1816424B987A4D5A877CECCA61EE3D42">
    <w:name w:val="1816424B987A4D5A877CECCA61EE3D42"/>
    <w:rsid w:val="00931C9D"/>
  </w:style>
  <w:style w:type="paragraph" w:customStyle="1" w:styleId="7A348095993845D687EA608BE630C839">
    <w:name w:val="7A348095993845D687EA608BE630C839"/>
    <w:rsid w:val="00931C9D"/>
  </w:style>
  <w:style w:type="paragraph" w:customStyle="1" w:styleId="13F3CE529BCC41A8ACBA70D6A2055738">
    <w:name w:val="13F3CE529BCC41A8ACBA70D6A2055738"/>
    <w:rsid w:val="00931C9D"/>
  </w:style>
  <w:style w:type="paragraph" w:customStyle="1" w:styleId="8F9EFC3E044D4CDB9261F188323BD26D">
    <w:name w:val="8F9EFC3E044D4CDB9261F188323BD26D"/>
    <w:rsid w:val="00931C9D"/>
  </w:style>
  <w:style w:type="paragraph" w:customStyle="1" w:styleId="ECDE718835DD41F0B4A71F9C0AF1BBFF">
    <w:name w:val="ECDE718835DD41F0B4A71F9C0AF1BBFF"/>
    <w:rsid w:val="00931C9D"/>
  </w:style>
  <w:style w:type="paragraph" w:customStyle="1" w:styleId="7C8BC810DAC24094B514CD4B827CDC1D">
    <w:name w:val="7C8BC810DAC24094B514CD4B827CDC1D"/>
    <w:rsid w:val="00931C9D"/>
  </w:style>
  <w:style w:type="paragraph" w:customStyle="1" w:styleId="9275A27E423D4AB39006136CBBF2083C">
    <w:name w:val="9275A27E423D4AB39006136CBBF2083C"/>
    <w:rsid w:val="00931C9D"/>
  </w:style>
  <w:style w:type="paragraph" w:customStyle="1" w:styleId="CA41CF2DDB37475ABCC0FEA735ECB1F7">
    <w:name w:val="CA41CF2DDB37475ABCC0FEA735ECB1F7"/>
    <w:rsid w:val="00931C9D"/>
  </w:style>
  <w:style w:type="paragraph" w:customStyle="1" w:styleId="DAA2E9989E6C4C70A10DDAA17E72F0A0">
    <w:name w:val="DAA2E9989E6C4C70A10DDAA17E72F0A0"/>
    <w:rsid w:val="00931C9D"/>
  </w:style>
  <w:style w:type="paragraph" w:customStyle="1" w:styleId="A99F9272CBCF4BFA80FC5C78CA0F4AAF">
    <w:name w:val="A99F9272CBCF4BFA80FC5C78CA0F4AAF"/>
    <w:rsid w:val="00931C9D"/>
  </w:style>
  <w:style w:type="paragraph" w:customStyle="1" w:styleId="A9DEF4EFC0AC4338BCF991BE06CEA79C">
    <w:name w:val="A9DEF4EFC0AC4338BCF991BE06CEA79C"/>
    <w:rsid w:val="00931C9D"/>
  </w:style>
  <w:style w:type="paragraph" w:customStyle="1" w:styleId="582F778D1B844CC0830B86C6E0279E70">
    <w:name w:val="582F778D1B844CC0830B86C6E0279E70"/>
    <w:rsid w:val="00931C9D"/>
  </w:style>
  <w:style w:type="paragraph" w:customStyle="1" w:styleId="8342CB6F20D1463689222DD6E39328D5">
    <w:name w:val="8342CB6F20D1463689222DD6E39328D5"/>
    <w:rsid w:val="00931C9D"/>
  </w:style>
  <w:style w:type="paragraph" w:customStyle="1" w:styleId="D28B01A323A14AE9875D276A19C0D765">
    <w:name w:val="D28B01A323A14AE9875D276A19C0D765"/>
    <w:rsid w:val="00931C9D"/>
  </w:style>
  <w:style w:type="paragraph" w:customStyle="1" w:styleId="DC8ACE1DEAD644ECBB4D15107D379612">
    <w:name w:val="DC8ACE1DEAD644ECBB4D15107D379612"/>
    <w:rsid w:val="00931C9D"/>
  </w:style>
  <w:style w:type="paragraph" w:customStyle="1" w:styleId="329579876EF746B38C93763539DF0C6A">
    <w:name w:val="329579876EF746B38C93763539DF0C6A"/>
    <w:rsid w:val="00931C9D"/>
  </w:style>
  <w:style w:type="paragraph" w:customStyle="1" w:styleId="BF362B7FAA15498585A82B744A7C404B">
    <w:name w:val="BF362B7FAA15498585A82B744A7C404B"/>
    <w:rsid w:val="00931C9D"/>
  </w:style>
  <w:style w:type="paragraph" w:customStyle="1" w:styleId="CE31EC45AEB64632BFAEEBE903D7162C">
    <w:name w:val="CE31EC45AEB64632BFAEEBE903D7162C"/>
    <w:rsid w:val="00931C9D"/>
  </w:style>
  <w:style w:type="paragraph" w:customStyle="1" w:styleId="48A8BEEA7CF14F7F923CF3C0FDE7B948">
    <w:name w:val="48A8BEEA7CF14F7F923CF3C0FDE7B948"/>
    <w:rsid w:val="00931C9D"/>
  </w:style>
  <w:style w:type="paragraph" w:customStyle="1" w:styleId="EE6D47C3CDC14686B696724C6010DAD4">
    <w:name w:val="EE6D47C3CDC14686B696724C6010DAD4"/>
    <w:rsid w:val="00931C9D"/>
  </w:style>
  <w:style w:type="paragraph" w:customStyle="1" w:styleId="E813F217EE7547A886D5EE8341B1A74F">
    <w:name w:val="E813F217EE7547A886D5EE8341B1A74F"/>
    <w:rsid w:val="00931C9D"/>
  </w:style>
  <w:style w:type="paragraph" w:customStyle="1" w:styleId="091D1030FDC54DE58479D2309AD7F6EA">
    <w:name w:val="091D1030FDC54DE58479D2309AD7F6EA"/>
    <w:rsid w:val="00931C9D"/>
  </w:style>
  <w:style w:type="paragraph" w:customStyle="1" w:styleId="AFBF7280C9134C84B46750383556EB5A">
    <w:name w:val="AFBF7280C9134C84B46750383556EB5A"/>
    <w:rsid w:val="00931C9D"/>
  </w:style>
  <w:style w:type="paragraph" w:customStyle="1" w:styleId="0D0BD4CDFC984318ADDF00B8670C8BC2">
    <w:name w:val="0D0BD4CDFC984318ADDF00B8670C8BC2"/>
    <w:rsid w:val="00931C9D"/>
  </w:style>
  <w:style w:type="paragraph" w:customStyle="1" w:styleId="87CE2EA1644A4BC7863B9D3929F5CF24">
    <w:name w:val="87CE2EA1644A4BC7863B9D3929F5CF24"/>
    <w:rsid w:val="00931C9D"/>
  </w:style>
  <w:style w:type="paragraph" w:customStyle="1" w:styleId="A0AA17AF8FC64DF0811BEA422A2BCE81">
    <w:name w:val="A0AA17AF8FC64DF0811BEA422A2BCE81"/>
    <w:rsid w:val="00931C9D"/>
  </w:style>
  <w:style w:type="paragraph" w:customStyle="1" w:styleId="06AECE8A28074EF1813FB002CB9CD120">
    <w:name w:val="06AECE8A28074EF1813FB002CB9CD120"/>
    <w:rsid w:val="00931C9D"/>
  </w:style>
  <w:style w:type="paragraph" w:customStyle="1" w:styleId="65932F0C4669432F82D52A17B18D4D87">
    <w:name w:val="65932F0C4669432F82D52A17B18D4D87"/>
    <w:rsid w:val="00931C9D"/>
  </w:style>
  <w:style w:type="paragraph" w:customStyle="1" w:styleId="7832A36842F344839CA7FDBC49868AE4">
    <w:name w:val="7832A36842F344839CA7FDBC49868AE4"/>
    <w:rsid w:val="00931C9D"/>
  </w:style>
  <w:style w:type="paragraph" w:customStyle="1" w:styleId="8A4519D9842748438699E0061B01239D">
    <w:name w:val="8A4519D9842748438699E0061B01239D"/>
    <w:rsid w:val="00931C9D"/>
  </w:style>
  <w:style w:type="paragraph" w:customStyle="1" w:styleId="F87AC2BAEF154F79917E81CB46B451B8">
    <w:name w:val="F87AC2BAEF154F79917E81CB46B451B8"/>
    <w:rsid w:val="00931C9D"/>
  </w:style>
  <w:style w:type="paragraph" w:customStyle="1" w:styleId="F876CE39A03B4929ACB2DA4A76D7E7C7">
    <w:name w:val="F876CE39A03B4929ACB2DA4A76D7E7C7"/>
    <w:rsid w:val="00931C9D"/>
  </w:style>
  <w:style w:type="paragraph" w:customStyle="1" w:styleId="B1E9EDC80C284100A8B476B08DFCF5DE">
    <w:name w:val="B1E9EDC80C284100A8B476B08DFCF5DE"/>
    <w:rsid w:val="00931C9D"/>
  </w:style>
  <w:style w:type="paragraph" w:customStyle="1" w:styleId="43BEBA70D47147959303BCA84C8266CC">
    <w:name w:val="43BEBA70D47147959303BCA84C8266CC"/>
    <w:rsid w:val="00931C9D"/>
  </w:style>
  <w:style w:type="paragraph" w:customStyle="1" w:styleId="B5DD8A31C00C41D2AD79B91E58926419">
    <w:name w:val="B5DD8A31C00C41D2AD79B91E58926419"/>
    <w:rsid w:val="00931C9D"/>
  </w:style>
  <w:style w:type="paragraph" w:customStyle="1" w:styleId="16ED40038CF74880AE1124397E313EC7">
    <w:name w:val="16ED40038CF74880AE1124397E313EC7"/>
    <w:rsid w:val="00931C9D"/>
  </w:style>
  <w:style w:type="paragraph" w:customStyle="1" w:styleId="C976789AF11F461FB1868893C500D65B">
    <w:name w:val="C976789AF11F461FB1868893C500D65B"/>
    <w:rsid w:val="00931C9D"/>
  </w:style>
  <w:style w:type="paragraph" w:customStyle="1" w:styleId="ACCF3D71B48A4A8C859FAA046684DC29">
    <w:name w:val="ACCF3D71B48A4A8C859FAA046684DC29"/>
    <w:rsid w:val="00931C9D"/>
  </w:style>
  <w:style w:type="paragraph" w:customStyle="1" w:styleId="884F8751FEC74638BA3A3A1FDC91D711">
    <w:name w:val="884F8751FEC74638BA3A3A1FDC91D711"/>
    <w:rsid w:val="00931C9D"/>
  </w:style>
  <w:style w:type="paragraph" w:customStyle="1" w:styleId="4D1A275B1B2447B9B78D26EB1396C167">
    <w:name w:val="4D1A275B1B2447B9B78D26EB1396C167"/>
    <w:rsid w:val="00931C9D"/>
  </w:style>
  <w:style w:type="paragraph" w:customStyle="1" w:styleId="6D474349DCCC4BAB8385F76E35DF7688">
    <w:name w:val="6D474349DCCC4BAB8385F76E35DF7688"/>
    <w:rsid w:val="00931C9D"/>
  </w:style>
  <w:style w:type="paragraph" w:customStyle="1" w:styleId="217FA45EA18245F89C1769E44BB6419E">
    <w:name w:val="217FA45EA18245F89C1769E44BB6419E"/>
    <w:rsid w:val="00931C9D"/>
  </w:style>
  <w:style w:type="paragraph" w:customStyle="1" w:styleId="9003E72598404869A7C408DE49EC268D">
    <w:name w:val="9003E72598404869A7C408DE49EC268D"/>
    <w:rsid w:val="00931C9D"/>
  </w:style>
  <w:style w:type="paragraph" w:customStyle="1" w:styleId="7878F3A0E61A4E558933E7252CBF065B">
    <w:name w:val="7878F3A0E61A4E558933E7252CBF065B"/>
    <w:rsid w:val="00931C9D"/>
  </w:style>
  <w:style w:type="paragraph" w:customStyle="1" w:styleId="E2C81AD96AC542888161114604A9C055">
    <w:name w:val="E2C81AD96AC542888161114604A9C055"/>
    <w:rsid w:val="00931C9D"/>
  </w:style>
  <w:style w:type="paragraph" w:customStyle="1" w:styleId="71086FC2606741A7BC617682A68A6E66">
    <w:name w:val="71086FC2606741A7BC617682A68A6E66"/>
    <w:rsid w:val="00931C9D"/>
  </w:style>
  <w:style w:type="paragraph" w:customStyle="1" w:styleId="09F263E2276D41F2A63344CF9AFD1930">
    <w:name w:val="09F263E2276D41F2A63344CF9AFD1930"/>
    <w:rsid w:val="00931C9D"/>
  </w:style>
  <w:style w:type="paragraph" w:customStyle="1" w:styleId="86A6DC1916D44035BA487B33C8E115DC">
    <w:name w:val="86A6DC1916D44035BA487B33C8E115DC"/>
    <w:rsid w:val="00931C9D"/>
  </w:style>
  <w:style w:type="paragraph" w:customStyle="1" w:styleId="E696693C5BAF459987BC4C052D3DF3F6">
    <w:name w:val="E696693C5BAF459987BC4C052D3DF3F6"/>
    <w:rsid w:val="00931C9D"/>
  </w:style>
  <w:style w:type="paragraph" w:customStyle="1" w:styleId="ABEAF4C3917C4C689F47C025CB1D769E">
    <w:name w:val="ABEAF4C3917C4C689F47C025CB1D769E"/>
    <w:rsid w:val="00931C9D"/>
  </w:style>
  <w:style w:type="paragraph" w:customStyle="1" w:styleId="06B2E1C9B8614BE584F2AE2C11C29717">
    <w:name w:val="06B2E1C9B8614BE584F2AE2C11C29717"/>
    <w:rsid w:val="00931C9D"/>
  </w:style>
  <w:style w:type="paragraph" w:customStyle="1" w:styleId="5AB8760E31AE4457A413874DFEB06279">
    <w:name w:val="5AB8760E31AE4457A413874DFEB06279"/>
    <w:rsid w:val="00931C9D"/>
  </w:style>
  <w:style w:type="paragraph" w:customStyle="1" w:styleId="1254EDE234DD4A13804427B7569ECC18">
    <w:name w:val="1254EDE234DD4A13804427B7569ECC18"/>
    <w:rsid w:val="00931C9D"/>
  </w:style>
  <w:style w:type="paragraph" w:customStyle="1" w:styleId="D7C1C6A4280A4E649E62E252B3F64FBF">
    <w:name w:val="D7C1C6A4280A4E649E62E252B3F64FBF"/>
    <w:rsid w:val="00931C9D"/>
  </w:style>
  <w:style w:type="paragraph" w:customStyle="1" w:styleId="C320C6B9BE224E30A6DB545FDAD2754C">
    <w:name w:val="C320C6B9BE224E30A6DB545FDAD2754C"/>
    <w:rsid w:val="00931C9D"/>
  </w:style>
  <w:style w:type="paragraph" w:customStyle="1" w:styleId="5CACB1097F0D44439FBB704EFFA2DC68">
    <w:name w:val="5CACB1097F0D44439FBB704EFFA2DC68"/>
    <w:rsid w:val="00931C9D"/>
  </w:style>
  <w:style w:type="paragraph" w:customStyle="1" w:styleId="03BBF78408ED47808029E6FFEC39B656">
    <w:name w:val="03BBF78408ED47808029E6FFEC39B656"/>
    <w:rsid w:val="00931C9D"/>
  </w:style>
  <w:style w:type="paragraph" w:customStyle="1" w:styleId="5338B46DC3F34355B071BC4E09D9DED9">
    <w:name w:val="5338B46DC3F34355B071BC4E09D9DED9"/>
    <w:rsid w:val="00931C9D"/>
  </w:style>
  <w:style w:type="paragraph" w:customStyle="1" w:styleId="1C626DBA6E7C471FA91D85413D83302E">
    <w:name w:val="1C626DBA6E7C471FA91D85413D83302E"/>
    <w:rsid w:val="00931C9D"/>
  </w:style>
  <w:style w:type="paragraph" w:customStyle="1" w:styleId="DFC4578FCBCD4A2D96B66634666303A6">
    <w:name w:val="DFC4578FCBCD4A2D96B66634666303A6"/>
    <w:rsid w:val="00931C9D"/>
  </w:style>
  <w:style w:type="paragraph" w:customStyle="1" w:styleId="BC0593430E794DDEA5851FCF4B778BC8">
    <w:name w:val="BC0593430E794DDEA5851FCF4B778BC8"/>
    <w:rsid w:val="00931C9D"/>
  </w:style>
  <w:style w:type="paragraph" w:customStyle="1" w:styleId="C91BE7B7E99E481E96054382537EEBF5">
    <w:name w:val="C91BE7B7E99E481E96054382537EEBF5"/>
    <w:rsid w:val="00931C9D"/>
  </w:style>
  <w:style w:type="paragraph" w:customStyle="1" w:styleId="77C64B8C032E482DA909567C43255CD3">
    <w:name w:val="77C64B8C032E482DA909567C43255CD3"/>
    <w:rsid w:val="00931C9D"/>
  </w:style>
  <w:style w:type="paragraph" w:customStyle="1" w:styleId="6133CA377E8D4794811AD897979E53CA">
    <w:name w:val="6133CA377E8D4794811AD897979E53CA"/>
    <w:rsid w:val="00931C9D"/>
  </w:style>
  <w:style w:type="paragraph" w:customStyle="1" w:styleId="F0F912972DF14B60B192A34A8309740A">
    <w:name w:val="F0F912972DF14B60B192A34A8309740A"/>
    <w:rsid w:val="00931C9D"/>
  </w:style>
  <w:style w:type="paragraph" w:customStyle="1" w:styleId="29CC1C8F6A874BE2B07B179A3C17BF31">
    <w:name w:val="29CC1C8F6A874BE2B07B179A3C17BF31"/>
    <w:rsid w:val="00931C9D"/>
  </w:style>
  <w:style w:type="paragraph" w:customStyle="1" w:styleId="65DFA058CFD847499F72E1908FAC11E8">
    <w:name w:val="65DFA058CFD847499F72E1908FAC11E8"/>
    <w:rsid w:val="00931C9D"/>
  </w:style>
  <w:style w:type="paragraph" w:customStyle="1" w:styleId="859C996CC86D40DB8DD7BDCDDE5742D7">
    <w:name w:val="859C996CC86D40DB8DD7BDCDDE5742D7"/>
    <w:rsid w:val="00931C9D"/>
  </w:style>
  <w:style w:type="paragraph" w:customStyle="1" w:styleId="825B89FAC0CC4E15860418648CDBB226">
    <w:name w:val="825B89FAC0CC4E15860418648CDBB226"/>
    <w:rsid w:val="00931C9D"/>
  </w:style>
  <w:style w:type="paragraph" w:customStyle="1" w:styleId="838C954111B545B6B1FC156558F6C460">
    <w:name w:val="838C954111B545B6B1FC156558F6C460"/>
    <w:rsid w:val="00931C9D"/>
  </w:style>
  <w:style w:type="paragraph" w:customStyle="1" w:styleId="7568CBC90CFB43589767225114EA5148">
    <w:name w:val="7568CBC90CFB43589767225114EA5148"/>
    <w:rsid w:val="00931C9D"/>
  </w:style>
  <w:style w:type="paragraph" w:customStyle="1" w:styleId="AEDF34A74F804BC2A2A546128F8B3E13">
    <w:name w:val="AEDF34A74F804BC2A2A546128F8B3E13"/>
    <w:rsid w:val="00931C9D"/>
  </w:style>
  <w:style w:type="paragraph" w:customStyle="1" w:styleId="7DB73DC69E2544F292FFD6155C7EBA95">
    <w:name w:val="7DB73DC69E2544F292FFD6155C7EBA95"/>
    <w:rsid w:val="00931C9D"/>
  </w:style>
  <w:style w:type="paragraph" w:customStyle="1" w:styleId="2E10B8B5E1684E7082E556C8ED3B0FD5">
    <w:name w:val="2E10B8B5E1684E7082E556C8ED3B0FD5"/>
    <w:rsid w:val="00931C9D"/>
  </w:style>
  <w:style w:type="paragraph" w:customStyle="1" w:styleId="B44AC333E19D483C9B46EBFC1F3C996B">
    <w:name w:val="B44AC333E19D483C9B46EBFC1F3C996B"/>
    <w:rsid w:val="00931C9D"/>
  </w:style>
  <w:style w:type="paragraph" w:customStyle="1" w:styleId="1B6EFF82F80D4F7B92BD9007B3924304">
    <w:name w:val="1B6EFF82F80D4F7B92BD9007B3924304"/>
    <w:rsid w:val="00931C9D"/>
  </w:style>
  <w:style w:type="paragraph" w:customStyle="1" w:styleId="B9B5F2E51F124C37864EE277E2EC6A07">
    <w:name w:val="B9B5F2E51F124C37864EE277E2EC6A07"/>
    <w:rsid w:val="00931C9D"/>
  </w:style>
  <w:style w:type="paragraph" w:customStyle="1" w:styleId="C816F0D7414E4509B14C708C78540266">
    <w:name w:val="C816F0D7414E4509B14C708C78540266"/>
    <w:rsid w:val="00931C9D"/>
  </w:style>
  <w:style w:type="paragraph" w:customStyle="1" w:styleId="4C9C5E58D4CA4B8EA45013DE854F0D6E">
    <w:name w:val="4C9C5E58D4CA4B8EA45013DE854F0D6E"/>
    <w:rsid w:val="00931C9D"/>
  </w:style>
  <w:style w:type="paragraph" w:customStyle="1" w:styleId="4148F16A63874B15A411290F665094AE">
    <w:name w:val="4148F16A63874B15A411290F665094AE"/>
    <w:rsid w:val="00931C9D"/>
  </w:style>
  <w:style w:type="paragraph" w:customStyle="1" w:styleId="0975DE66CCA14A339F3FD042F0DE1958">
    <w:name w:val="0975DE66CCA14A339F3FD042F0DE1958"/>
    <w:rsid w:val="00931C9D"/>
  </w:style>
  <w:style w:type="paragraph" w:customStyle="1" w:styleId="B91BE6CBF7F345F6A21D2BA96756EF1B">
    <w:name w:val="B91BE6CBF7F345F6A21D2BA96756EF1B"/>
    <w:rsid w:val="00931C9D"/>
  </w:style>
  <w:style w:type="paragraph" w:customStyle="1" w:styleId="ABFEEE12BDE34DE48141DA64BDC9C09D">
    <w:name w:val="ABFEEE12BDE34DE48141DA64BDC9C09D"/>
    <w:rsid w:val="00931C9D"/>
  </w:style>
  <w:style w:type="paragraph" w:customStyle="1" w:styleId="DBA0A4E32A2743B197870DE52C438CF2">
    <w:name w:val="DBA0A4E32A2743B197870DE52C438CF2"/>
    <w:rsid w:val="00931C9D"/>
  </w:style>
  <w:style w:type="paragraph" w:customStyle="1" w:styleId="71CA929CDB8A4AAC825ADEFF4C8D8511">
    <w:name w:val="71CA929CDB8A4AAC825ADEFF4C8D8511"/>
    <w:rsid w:val="00931C9D"/>
  </w:style>
  <w:style w:type="paragraph" w:customStyle="1" w:styleId="73C936F0C71B4F0188CE95E4C00AA253">
    <w:name w:val="73C936F0C71B4F0188CE95E4C00AA253"/>
    <w:rsid w:val="00931C9D"/>
  </w:style>
  <w:style w:type="paragraph" w:customStyle="1" w:styleId="F363E0B2C66C492494F31AECBD2DDA38">
    <w:name w:val="F363E0B2C66C492494F31AECBD2DDA38"/>
    <w:rsid w:val="00931C9D"/>
  </w:style>
  <w:style w:type="paragraph" w:customStyle="1" w:styleId="48F2C3C677D14B9784192D2CC62CCF98">
    <w:name w:val="48F2C3C677D14B9784192D2CC62CCF98"/>
    <w:rsid w:val="00931C9D"/>
  </w:style>
  <w:style w:type="paragraph" w:customStyle="1" w:styleId="F7EA0D66476A4759BA464B9CEE6CFA9D">
    <w:name w:val="F7EA0D66476A4759BA464B9CEE6CFA9D"/>
    <w:rsid w:val="00931C9D"/>
  </w:style>
  <w:style w:type="paragraph" w:customStyle="1" w:styleId="89C4DD96AE474E62A4AD5BE00865D919">
    <w:name w:val="89C4DD96AE474E62A4AD5BE00865D919"/>
    <w:rsid w:val="00931C9D"/>
  </w:style>
  <w:style w:type="paragraph" w:customStyle="1" w:styleId="93157203C7AD433DA44E1C4395DBBA06">
    <w:name w:val="93157203C7AD433DA44E1C4395DBBA06"/>
    <w:rsid w:val="00931C9D"/>
  </w:style>
  <w:style w:type="paragraph" w:customStyle="1" w:styleId="822CEED825C9495DB7663A622B2FDE19">
    <w:name w:val="822CEED825C9495DB7663A622B2FDE19"/>
    <w:rsid w:val="00931C9D"/>
  </w:style>
  <w:style w:type="paragraph" w:customStyle="1" w:styleId="7F048DF89F9645CB853A5A69096AC771">
    <w:name w:val="7F048DF89F9645CB853A5A69096AC771"/>
    <w:rsid w:val="00931C9D"/>
  </w:style>
  <w:style w:type="paragraph" w:customStyle="1" w:styleId="8A63C44BA058412AAF830CC2CA320923">
    <w:name w:val="8A63C44BA058412AAF830CC2CA320923"/>
    <w:rsid w:val="00931C9D"/>
  </w:style>
  <w:style w:type="paragraph" w:customStyle="1" w:styleId="76C09EB7EA1D4126B5CF25BF53F73D53">
    <w:name w:val="76C09EB7EA1D4126B5CF25BF53F73D53"/>
    <w:rsid w:val="00931C9D"/>
  </w:style>
  <w:style w:type="paragraph" w:customStyle="1" w:styleId="C21B83D1402E4911B91894CB31D008C1">
    <w:name w:val="C21B83D1402E4911B91894CB31D008C1"/>
    <w:rsid w:val="00931C9D"/>
  </w:style>
  <w:style w:type="paragraph" w:customStyle="1" w:styleId="D79ADDD5CD5D4FD18928BFAC09EBDF91">
    <w:name w:val="D79ADDD5CD5D4FD18928BFAC09EBDF91"/>
    <w:rsid w:val="00931C9D"/>
  </w:style>
  <w:style w:type="paragraph" w:customStyle="1" w:styleId="B761F6FDA34A4C7CA5B80443B76F8993">
    <w:name w:val="B761F6FDA34A4C7CA5B80443B76F8993"/>
    <w:rsid w:val="00931C9D"/>
  </w:style>
  <w:style w:type="paragraph" w:customStyle="1" w:styleId="4893B14F55D3497F8196395B5C942D80">
    <w:name w:val="4893B14F55D3497F8196395B5C942D80"/>
    <w:rsid w:val="00931C9D"/>
  </w:style>
  <w:style w:type="paragraph" w:customStyle="1" w:styleId="BFCE1179872944E0841B0F3B554998D8">
    <w:name w:val="BFCE1179872944E0841B0F3B554998D8"/>
    <w:rsid w:val="00931C9D"/>
  </w:style>
  <w:style w:type="paragraph" w:customStyle="1" w:styleId="CF107C2CB9014BB191DDE0AA27DCE40A">
    <w:name w:val="CF107C2CB9014BB191DDE0AA27DCE40A"/>
    <w:rsid w:val="00931C9D"/>
  </w:style>
  <w:style w:type="paragraph" w:customStyle="1" w:styleId="E0D3F12B002E48B489DC7B80BA6342DA">
    <w:name w:val="E0D3F12B002E48B489DC7B80BA6342DA"/>
    <w:rsid w:val="00931C9D"/>
  </w:style>
  <w:style w:type="paragraph" w:customStyle="1" w:styleId="39C9570576204F4F935B9DF57DF6E679">
    <w:name w:val="39C9570576204F4F935B9DF57DF6E679"/>
    <w:rsid w:val="00931C9D"/>
  </w:style>
  <w:style w:type="paragraph" w:customStyle="1" w:styleId="F3F782EEF45A49D6AAD67303D3F73999">
    <w:name w:val="F3F782EEF45A49D6AAD67303D3F73999"/>
    <w:rsid w:val="00931C9D"/>
  </w:style>
  <w:style w:type="paragraph" w:customStyle="1" w:styleId="80B58E00C57C4EB784B2800B1FDA9E2D">
    <w:name w:val="80B58E00C57C4EB784B2800B1FDA9E2D"/>
    <w:rsid w:val="00931C9D"/>
  </w:style>
  <w:style w:type="paragraph" w:customStyle="1" w:styleId="ADF00FECF1544E249C73298E947A31A5">
    <w:name w:val="ADF00FECF1544E249C73298E947A31A5"/>
    <w:rsid w:val="00931C9D"/>
  </w:style>
  <w:style w:type="paragraph" w:customStyle="1" w:styleId="F0F00BA7FE6D4D9DA19502B123C11328">
    <w:name w:val="F0F00BA7FE6D4D9DA19502B123C11328"/>
    <w:rsid w:val="00931C9D"/>
  </w:style>
  <w:style w:type="paragraph" w:customStyle="1" w:styleId="0B8C0C78AA7146EE8F86207534997FB9">
    <w:name w:val="0B8C0C78AA7146EE8F86207534997FB9"/>
    <w:rsid w:val="00931C9D"/>
  </w:style>
  <w:style w:type="paragraph" w:customStyle="1" w:styleId="0D629C8B39D140C89E3A05F9FA1C4CCD">
    <w:name w:val="0D629C8B39D140C89E3A05F9FA1C4CCD"/>
    <w:rsid w:val="00931C9D"/>
  </w:style>
  <w:style w:type="paragraph" w:customStyle="1" w:styleId="E6606258965A4B5D8AA25CE131B1A93D">
    <w:name w:val="E6606258965A4B5D8AA25CE131B1A93D"/>
    <w:rsid w:val="00931C9D"/>
  </w:style>
  <w:style w:type="paragraph" w:customStyle="1" w:styleId="2C9A391137CB4A2A9EA2D9E26D0367A9">
    <w:name w:val="2C9A391137CB4A2A9EA2D9E26D0367A9"/>
    <w:rsid w:val="00931C9D"/>
  </w:style>
  <w:style w:type="paragraph" w:customStyle="1" w:styleId="A79C0DFCA4264C358D3A51C943E7F6AB">
    <w:name w:val="A79C0DFCA4264C358D3A51C943E7F6AB"/>
    <w:rsid w:val="00931C9D"/>
  </w:style>
  <w:style w:type="paragraph" w:customStyle="1" w:styleId="2B1C6C90A09E4CC1BC87B08B0C519DA5">
    <w:name w:val="2B1C6C90A09E4CC1BC87B08B0C519DA5"/>
    <w:rsid w:val="00931C9D"/>
  </w:style>
  <w:style w:type="paragraph" w:customStyle="1" w:styleId="10D64A0B4E714F9FA5A3EA961A4296A2">
    <w:name w:val="10D64A0B4E714F9FA5A3EA961A4296A2"/>
    <w:rsid w:val="00931C9D"/>
  </w:style>
  <w:style w:type="paragraph" w:customStyle="1" w:styleId="B311584C3C334076B33D1F79E156ADE1">
    <w:name w:val="B311584C3C334076B33D1F79E156ADE1"/>
    <w:rsid w:val="00931C9D"/>
  </w:style>
  <w:style w:type="paragraph" w:customStyle="1" w:styleId="8A57E8CB93D34E1589F88D9B0E98A974">
    <w:name w:val="8A57E8CB93D34E1589F88D9B0E98A974"/>
    <w:rsid w:val="00931C9D"/>
  </w:style>
  <w:style w:type="paragraph" w:customStyle="1" w:styleId="305BEF660C2E4B57B670FDEBD3E5B56D">
    <w:name w:val="305BEF660C2E4B57B670FDEBD3E5B56D"/>
    <w:rsid w:val="00931C9D"/>
  </w:style>
  <w:style w:type="paragraph" w:customStyle="1" w:styleId="03AC8A66BD2D4235A56EBD46631B162A">
    <w:name w:val="03AC8A66BD2D4235A56EBD46631B162A"/>
    <w:rsid w:val="00931C9D"/>
  </w:style>
  <w:style w:type="paragraph" w:customStyle="1" w:styleId="1DAC353ADA1A41F0B879952D75CCCF45">
    <w:name w:val="1DAC353ADA1A41F0B879952D75CCCF45"/>
    <w:rsid w:val="00931C9D"/>
  </w:style>
  <w:style w:type="paragraph" w:customStyle="1" w:styleId="02CB76112E2D46A29BCA3A6EA4C6DB83">
    <w:name w:val="02CB76112E2D46A29BCA3A6EA4C6DB83"/>
    <w:rsid w:val="00931C9D"/>
  </w:style>
  <w:style w:type="paragraph" w:customStyle="1" w:styleId="AC8A77CD6D8B40DFAC3D90C3BD08A174">
    <w:name w:val="AC8A77CD6D8B40DFAC3D90C3BD08A174"/>
    <w:rsid w:val="00931C9D"/>
  </w:style>
  <w:style w:type="paragraph" w:customStyle="1" w:styleId="EAF9C22F21B14F36B0635CA3D8E4CF16">
    <w:name w:val="EAF9C22F21B14F36B0635CA3D8E4CF16"/>
    <w:rsid w:val="00931C9D"/>
  </w:style>
  <w:style w:type="paragraph" w:customStyle="1" w:styleId="5E9E3BEE72094085AA49A42184A91920">
    <w:name w:val="5E9E3BEE72094085AA49A42184A91920"/>
    <w:rsid w:val="00931C9D"/>
  </w:style>
  <w:style w:type="paragraph" w:customStyle="1" w:styleId="D12430C8E60A4656A119DAB2B312EFDA">
    <w:name w:val="D12430C8E60A4656A119DAB2B312EFDA"/>
    <w:rsid w:val="00931C9D"/>
  </w:style>
  <w:style w:type="paragraph" w:customStyle="1" w:styleId="43955E54F37F4294A1E70DD37E021D8C">
    <w:name w:val="43955E54F37F4294A1E70DD37E021D8C"/>
    <w:rsid w:val="00931C9D"/>
  </w:style>
  <w:style w:type="paragraph" w:customStyle="1" w:styleId="B5B033CF03B94EDAA305FE9A32CE9A75">
    <w:name w:val="B5B033CF03B94EDAA305FE9A32CE9A75"/>
    <w:rsid w:val="00931C9D"/>
  </w:style>
  <w:style w:type="paragraph" w:customStyle="1" w:styleId="64893EDAA55047BC92DB14A85F89FED1">
    <w:name w:val="64893EDAA55047BC92DB14A85F89FED1"/>
    <w:rsid w:val="00931C9D"/>
  </w:style>
  <w:style w:type="paragraph" w:customStyle="1" w:styleId="A361220B5B5D47ABA3E2D5E6C5097C02">
    <w:name w:val="A361220B5B5D47ABA3E2D5E6C5097C02"/>
    <w:rsid w:val="00931C9D"/>
  </w:style>
  <w:style w:type="paragraph" w:customStyle="1" w:styleId="D7CAB431E18141349FE1C4C37D1BE944">
    <w:name w:val="D7CAB431E18141349FE1C4C37D1BE944"/>
    <w:rsid w:val="00931C9D"/>
  </w:style>
  <w:style w:type="paragraph" w:customStyle="1" w:styleId="06BB5BB5A4844F51AC68F25857CE1BAA">
    <w:name w:val="06BB5BB5A4844F51AC68F25857CE1BAA"/>
    <w:rsid w:val="00931C9D"/>
  </w:style>
  <w:style w:type="paragraph" w:customStyle="1" w:styleId="C170DA0AB4A241C6823EEBAECB7217A5">
    <w:name w:val="C170DA0AB4A241C6823EEBAECB7217A5"/>
    <w:rsid w:val="00931C9D"/>
  </w:style>
  <w:style w:type="paragraph" w:customStyle="1" w:styleId="87CA2C24A7CE4882870001FADB7C3B89">
    <w:name w:val="87CA2C24A7CE4882870001FADB7C3B89"/>
    <w:rsid w:val="00931C9D"/>
  </w:style>
  <w:style w:type="paragraph" w:customStyle="1" w:styleId="6AFC1297FE5A495991BB369ACAC8C075">
    <w:name w:val="6AFC1297FE5A495991BB369ACAC8C075"/>
    <w:rsid w:val="00931C9D"/>
  </w:style>
  <w:style w:type="paragraph" w:customStyle="1" w:styleId="EB6DB8334E2644A5BD6F409B99E8A7B2">
    <w:name w:val="EB6DB8334E2644A5BD6F409B99E8A7B2"/>
    <w:rsid w:val="00931C9D"/>
  </w:style>
  <w:style w:type="paragraph" w:customStyle="1" w:styleId="678F4C1860CF4058BB2027664339BEC4">
    <w:name w:val="678F4C1860CF4058BB2027664339BEC4"/>
    <w:rsid w:val="00931C9D"/>
  </w:style>
  <w:style w:type="paragraph" w:customStyle="1" w:styleId="1BB5D7B48F604E93BF3962FA763405F3">
    <w:name w:val="1BB5D7B48F604E93BF3962FA763405F3"/>
    <w:rsid w:val="00931C9D"/>
  </w:style>
  <w:style w:type="paragraph" w:customStyle="1" w:styleId="851CD3F66F3E46B18BA1AE59695DB7C0">
    <w:name w:val="851CD3F66F3E46B18BA1AE59695DB7C0"/>
    <w:rsid w:val="00931C9D"/>
  </w:style>
  <w:style w:type="paragraph" w:customStyle="1" w:styleId="8E698D3DE6A64AC39634AFB615C2B26D">
    <w:name w:val="8E698D3DE6A64AC39634AFB615C2B26D"/>
    <w:rsid w:val="00931C9D"/>
  </w:style>
  <w:style w:type="paragraph" w:customStyle="1" w:styleId="A52257F6F98C4887AE25A4A75EE846E6">
    <w:name w:val="A52257F6F98C4887AE25A4A75EE846E6"/>
    <w:rsid w:val="00931C9D"/>
  </w:style>
  <w:style w:type="paragraph" w:customStyle="1" w:styleId="FFD7E5F7EE31433E8A7F25CB640EBDDC">
    <w:name w:val="FFD7E5F7EE31433E8A7F25CB640EBDDC"/>
    <w:rsid w:val="00931C9D"/>
  </w:style>
  <w:style w:type="paragraph" w:customStyle="1" w:styleId="EC5068FCA3464E6D8613B1F20D92B2E4">
    <w:name w:val="EC5068FCA3464E6D8613B1F20D92B2E4"/>
    <w:rsid w:val="00931C9D"/>
  </w:style>
  <w:style w:type="paragraph" w:customStyle="1" w:styleId="AF3C489423DD477087A876D7B411481B">
    <w:name w:val="AF3C489423DD477087A876D7B411481B"/>
    <w:rsid w:val="00931C9D"/>
  </w:style>
  <w:style w:type="paragraph" w:customStyle="1" w:styleId="E54C6B02B4F34F99A83EF111DEA4D3BB">
    <w:name w:val="E54C6B02B4F34F99A83EF111DEA4D3BB"/>
    <w:rsid w:val="00931C9D"/>
  </w:style>
  <w:style w:type="paragraph" w:customStyle="1" w:styleId="52B048FDF8204874B733CAFA3747CCD5">
    <w:name w:val="52B048FDF8204874B733CAFA3747CCD5"/>
    <w:rsid w:val="00931C9D"/>
  </w:style>
  <w:style w:type="paragraph" w:customStyle="1" w:styleId="D0816C8ED5FB4DB7860F4CE5D57681D6">
    <w:name w:val="D0816C8ED5FB4DB7860F4CE5D57681D6"/>
    <w:rsid w:val="00931C9D"/>
  </w:style>
  <w:style w:type="paragraph" w:customStyle="1" w:styleId="B9CCEA37B06D45B38C8F5AEFE8F72627">
    <w:name w:val="B9CCEA37B06D45B38C8F5AEFE8F72627"/>
    <w:rsid w:val="00931C9D"/>
  </w:style>
  <w:style w:type="paragraph" w:customStyle="1" w:styleId="51A98B1281AA4E4990B0B80B47E5D437">
    <w:name w:val="51A98B1281AA4E4990B0B80B47E5D437"/>
    <w:rsid w:val="00931C9D"/>
  </w:style>
  <w:style w:type="paragraph" w:customStyle="1" w:styleId="9530415E9CE9412D92636E65DE55E1C6">
    <w:name w:val="9530415E9CE9412D92636E65DE55E1C6"/>
    <w:rsid w:val="00931C9D"/>
  </w:style>
  <w:style w:type="paragraph" w:customStyle="1" w:styleId="1CC79EA40A4242D381FDD02A1FD8FD51">
    <w:name w:val="1CC79EA40A4242D381FDD02A1FD8FD51"/>
    <w:rsid w:val="00931C9D"/>
  </w:style>
  <w:style w:type="paragraph" w:customStyle="1" w:styleId="61AE1FF61D7443B09AA125AD304C4C69">
    <w:name w:val="61AE1FF61D7443B09AA125AD304C4C69"/>
    <w:rsid w:val="00931C9D"/>
  </w:style>
  <w:style w:type="paragraph" w:customStyle="1" w:styleId="064E0C9A4B124943AE64A1A5C7324DC5">
    <w:name w:val="064E0C9A4B124943AE64A1A5C7324DC5"/>
    <w:rsid w:val="00931C9D"/>
  </w:style>
  <w:style w:type="paragraph" w:customStyle="1" w:styleId="24D24689D4AE4BEBB91FC180CA3FC8E2">
    <w:name w:val="24D24689D4AE4BEBB91FC180CA3FC8E2"/>
    <w:rsid w:val="00931C9D"/>
  </w:style>
  <w:style w:type="paragraph" w:customStyle="1" w:styleId="EF318F5AA69845919E7AB8D21F9DEBD0">
    <w:name w:val="EF318F5AA69845919E7AB8D21F9DEBD0"/>
    <w:rsid w:val="00931C9D"/>
  </w:style>
  <w:style w:type="paragraph" w:customStyle="1" w:styleId="0918F146CC6F4E4DA7C9C72C42887ECB">
    <w:name w:val="0918F146CC6F4E4DA7C9C72C42887ECB"/>
    <w:rsid w:val="00931C9D"/>
  </w:style>
  <w:style w:type="paragraph" w:customStyle="1" w:styleId="3558640154C34E4AB5C2208EFFB629A5">
    <w:name w:val="3558640154C34E4AB5C2208EFFB629A5"/>
    <w:rsid w:val="00931C9D"/>
  </w:style>
  <w:style w:type="paragraph" w:customStyle="1" w:styleId="612540C0803B4612A08434CF299BDF2F">
    <w:name w:val="612540C0803B4612A08434CF299BDF2F"/>
    <w:rsid w:val="00931C9D"/>
  </w:style>
  <w:style w:type="paragraph" w:customStyle="1" w:styleId="7C56DC546DAE485788466727FA323941">
    <w:name w:val="7C56DC546DAE485788466727FA323941"/>
    <w:rsid w:val="00931C9D"/>
  </w:style>
  <w:style w:type="paragraph" w:customStyle="1" w:styleId="04C1E9405B2C454B8BBC3D17B1D3E4FA">
    <w:name w:val="04C1E9405B2C454B8BBC3D17B1D3E4FA"/>
    <w:rsid w:val="00931C9D"/>
  </w:style>
  <w:style w:type="paragraph" w:customStyle="1" w:styleId="112864D523DE42FCADD1559353990B8E">
    <w:name w:val="112864D523DE42FCADD1559353990B8E"/>
    <w:rsid w:val="00931C9D"/>
  </w:style>
  <w:style w:type="paragraph" w:customStyle="1" w:styleId="0CCB684CBDBF4E27B837AA62C79D1597">
    <w:name w:val="0CCB684CBDBF4E27B837AA62C79D1597"/>
    <w:rsid w:val="00931C9D"/>
  </w:style>
  <w:style w:type="paragraph" w:customStyle="1" w:styleId="145C11215A2041BE935F3CBC6736C479">
    <w:name w:val="145C11215A2041BE935F3CBC6736C479"/>
    <w:rsid w:val="00931C9D"/>
  </w:style>
  <w:style w:type="paragraph" w:customStyle="1" w:styleId="07D655A6E1A1451B99474A61077D0E32">
    <w:name w:val="07D655A6E1A1451B99474A61077D0E32"/>
    <w:rsid w:val="00931C9D"/>
  </w:style>
  <w:style w:type="paragraph" w:customStyle="1" w:styleId="3A48D84F137B428E90995E419700CF90">
    <w:name w:val="3A48D84F137B428E90995E419700CF90"/>
    <w:rsid w:val="00931C9D"/>
  </w:style>
  <w:style w:type="paragraph" w:customStyle="1" w:styleId="CDA9369ABBD24E9C9F71247C784B1676">
    <w:name w:val="CDA9369ABBD24E9C9F71247C784B1676"/>
    <w:rsid w:val="00931C9D"/>
  </w:style>
  <w:style w:type="paragraph" w:customStyle="1" w:styleId="166C9C23E78E4FC681B49101D30A10F9">
    <w:name w:val="166C9C23E78E4FC681B49101D30A10F9"/>
    <w:rsid w:val="00931C9D"/>
  </w:style>
  <w:style w:type="paragraph" w:customStyle="1" w:styleId="C58618D2BD9842B987A41AC78E609CBC">
    <w:name w:val="C58618D2BD9842B987A41AC78E609CBC"/>
    <w:rsid w:val="00931C9D"/>
  </w:style>
  <w:style w:type="paragraph" w:customStyle="1" w:styleId="B1A9A58F9E2444CCB13573B9C7811651">
    <w:name w:val="B1A9A58F9E2444CCB13573B9C7811651"/>
    <w:rsid w:val="00931C9D"/>
  </w:style>
  <w:style w:type="paragraph" w:customStyle="1" w:styleId="221E8AB494724F7BB08BB4369E5962DB">
    <w:name w:val="221E8AB494724F7BB08BB4369E5962DB"/>
    <w:rsid w:val="00931C9D"/>
  </w:style>
  <w:style w:type="paragraph" w:customStyle="1" w:styleId="27E437FAD5A149079F4C8C0E7D930741">
    <w:name w:val="27E437FAD5A149079F4C8C0E7D930741"/>
    <w:rsid w:val="00931C9D"/>
  </w:style>
  <w:style w:type="paragraph" w:customStyle="1" w:styleId="2E972F63239E4134B00B09925F09796E">
    <w:name w:val="2E972F63239E4134B00B09925F09796E"/>
    <w:rsid w:val="00931C9D"/>
  </w:style>
  <w:style w:type="paragraph" w:customStyle="1" w:styleId="109772040F6344F0AC7F00012781559A">
    <w:name w:val="109772040F6344F0AC7F00012781559A"/>
    <w:rsid w:val="00931C9D"/>
  </w:style>
  <w:style w:type="paragraph" w:customStyle="1" w:styleId="7EF749A1B10B4C849890AF7E9A6D07A7">
    <w:name w:val="7EF749A1B10B4C849890AF7E9A6D07A7"/>
    <w:rsid w:val="00931C9D"/>
  </w:style>
  <w:style w:type="paragraph" w:customStyle="1" w:styleId="6F55D752B4C7410594CB1F1824E02F92">
    <w:name w:val="6F55D752B4C7410594CB1F1824E02F92"/>
    <w:rsid w:val="00931C9D"/>
  </w:style>
  <w:style w:type="paragraph" w:customStyle="1" w:styleId="D3416D94F47B480792AC4EF3200D7511">
    <w:name w:val="D3416D94F47B480792AC4EF3200D7511"/>
    <w:rsid w:val="00931C9D"/>
  </w:style>
  <w:style w:type="paragraph" w:customStyle="1" w:styleId="8605EF44B67A47F3890F3E4742DA06AE">
    <w:name w:val="8605EF44B67A47F3890F3E4742DA06AE"/>
    <w:rsid w:val="00931C9D"/>
  </w:style>
  <w:style w:type="paragraph" w:customStyle="1" w:styleId="5F7128F13885430BBDBD85B49F9BB424">
    <w:name w:val="5F7128F13885430BBDBD85B49F9BB424"/>
    <w:rsid w:val="00931C9D"/>
  </w:style>
  <w:style w:type="paragraph" w:customStyle="1" w:styleId="A59C3F9B91B24AFD8B51D6F1ADDCFEF4">
    <w:name w:val="A59C3F9B91B24AFD8B51D6F1ADDCFEF4"/>
    <w:rsid w:val="00931C9D"/>
  </w:style>
  <w:style w:type="paragraph" w:customStyle="1" w:styleId="86B1380A50F348418FFA7CB69DE1F410">
    <w:name w:val="86B1380A50F348418FFA7CB69DE1F410"/>
    <w:rsid w:val="00931C9D"/>
  </w:style>
  <w:style w:type="paragraph" w:customStyle="1" w:styleId="37A2633CDFC84052AD0BFDEAFB47A57A">
    <w:name w:val="37A2633CDFC84052AD0BFDEAFB47A57A"/>
    <w:rsid w:val="00931C9D"/>
  </w:style>
  <w:style w:type="paragraph" w:customStyle="1" w:styleId="FDF3B78F98EB47D3844FCA97C0D4F51C">
    <w:name w:val="FDF3B78F98EB47D3844FCA97C0D4F51C"/>
    <w:rsid w:val="00931C9D"/>
  </w:style>
  <w:style w:type="paragraph" w:customStyle="1" w:styleId="D7BFDE9D5DCD485A9934ABE0C6B5D594">
    <w:name w:val="D7BFDE9D5DCD485A9934ABE0C6B5D594"/>
    <w:rsid w:val="00931C9D"/>
  </w:style>
  <w:style w:type="paragraph" w:customStyle="1" w:styleId="C571D6813C6C414C925CD1AA7F9A4AFD">
    <w:name w:val="C571D6813C6C414C925CD1AA7F9A4AFD"/>
    <w:rsid w:val="00931C9D"/>
  </w:style>
  <w:style w:type="paragraph" w:customStyle="1" w:styleId="40BE21EAEC2844488B6C5658470D6921">
    <w:name w:val="40BE21EAEC2844488B6C5658470D6921"/>
    <w:rsid w:val="00931C9D"/>
  </w:style>
  <w:style w:type="paragraph" w:customStyle="1" w:styleId="734DA6CB3BC04067A6265C074E919F77">
    <w:name w:val="734DA6CB3BC04067A6265C074E919F77"/>
    <w:rsid w:val="00931C9D"/>
  </w:style>
  <w:style w:type="paragraph" w:customStyle="1" w:styleId="A3FFFEBF06484BAA84D98A506A1A9391">
    <w:name w:val="A3FFFEBF06484BAA84D98A506A1A9391"/>
    <w:rsid w:val="00931C9D"/>
  </w:style>
  <w:style w:type="paragraph" w:customStyle="1" w:styleId="AC5BE7FF707A4BAB9FE43193B9C83569">
    <w:name w:val="AC5BE7FF707A4BAB9FE43193B9C83569"/>
    <w:rsid w:val="00931C9D"/>
  </w:style>
  <w:style w:type="paragraph" w:customStyle="1" w:styleId="AAF6BDE56F0746B08BF1E2BD5B855B92">
    <w:name w:val="AAF6BDE56F0746B08BF1E2BD5B855B92"/>
    <w:rsid w:val="00931C9D"/>
  </w:style>
  <w:style w:type="paragraph" w:customStyle="1" w:styleId="954A8F2886084714A275E6C86B645E7B">
    <w:name w:val="954A8F2886084714A275E6C86B645E7B"/>
    <w:rsid w:val="00931C9D"/>
  </w:style>
  <w:style w:type="paragraph" w:customStyle="1" w:styleId="29367B3EBB65428B94871C5F82939008">
    <w:name w:val="29367B3EBB65428B94871C5F82939008"/>
    <w:rsid w:val="00931C9D"/>
  </w:style>
  <w:style w:type="paragraph" w:customStyle="1" w:styleId="E09441DCECD54205A042AD1394416D93">
    <w:name w:val="E09441DCECD54205A042AD1394416D93"/>
    <w:rsid w:val="00931C9D"/>
  </w:style>
  <w:style w:type="paragraph" w:customStyle="1" w:styleId="1C6BCA1D34E6451B890C9961C56F0F65">
    <w:name w:val="1C6BCA1D34E6451B890C9961C56F0F65"/>
    <w:rsid w:val="00931C9D"/>
  </w:style>
  <w:style w:type="paragraph" w:customStyle="1" w:styleId="0FDE9564D18E4037BE276769A2665FBF">
    <w:name w:val="0FDE9564D18E4037BE276769A2665FBF"/>
    <w:rsid w:val="00931C9D"/>
  </w:style>
  <w:style w:type="paragraph" w:customStyle="1" w:styleId="6FF9D9BE79354A7ABBE5386CDC4C64AC">
    <w:name w:val="6FF9D9BE79354A7ABBE5386CDC4C64AC"/>
    <w:rsid w:val="00931C9D"/>
  </w:style>
  <w:style w:type="paragraph" w:customStyle="1" w:styleId="107A01551ED44A18B167F389FFCBC6D1">
    <w:name w:val="107A01551ED44A18B167F389FFCBC6D1"/>
    <w:rsid w:val="00931C9D"/>
  </w:style>
  <w:style w:type="paragraph" w:customStyle="1" w:styleId="E3606FEABDCE48FE8D7BA85F20F56915">
    <w:name w:val="E3606FEABDCE48FE8D7BA85F20F56915"/>
    <w:rsid w:val="00931C9D"/>
  </w:style>
  <w:style w:type="paragraph" w:customStyle="1" w:styleId="D387548C126943C8B16D1084C0917305">
    <w:name w:val="D387548C126943C8B16D1084C0917305"/>
    <w:rsid w:val="00931C9D"/>
  </w:style>
  <w:style w:type="paragraph" w:customStyle="1" w:styleId="3E57F17CAE1F458D8C737876E38D32BD">
    <w:name w:val="3E57F17CAE1F458D8C737876E38D32BD"/>
    <w:rsid w:val="00931C9D"/>
  </w:style>
  <w:style w:type="paragraph" w:customStyle="1" w:styleId="8D35F0A8E05F4015BCAB46FBF204487B">
    <w:name w:val="8D35F0A8E05F4015BCAB46FBF204487B"/>
    <w:rsid w:val="00931C9D"/>
  </w:style>
  <w:style w:type="paragraph" w:customStyle="1" w:styleId="E8E93B867F264EFC8C08B5F99D5000F8">
    <w:name w:val="E8E93B867F264EFC8C08B5F99D5000F8"/>
    <w:rsid w:val="00931C9D"/>
  </w:style>
  <w:style w:type="paragraph" w:customStyle="1" w:styleId="A303084C69F944B1AC3BF45B6F0D685F">
    <w:name w:val="A303084C69F944B1AC3BF45B6F0D685F"/>
    <w:rsid w:val="00931C9D"/>
  </w:style>
  <w:style w:type="paragraph" w:customStyle="1" w:styleId="ADFEFB8AA0BC4C0BAD9E18E1CDBD1B5C">
    <w:name w:val="ADFEFB8AA0BC4C0BAD9E18E1CDBD1B5C"/>
    <w:rsid w:val="00931C9D"/>
  </w:style>
  <w:style w:type="paragraph" w:customStyle="1" w:styleId="EDA760F34B8448D2A27C6DD59D096A00">
    <w:name w:val="EDA760F34B8448D2A27C6DD59D096A00"/>
    <w:rsid w:val="00931C9D"/>
  </w:style>
  <w:style w:type="paragraph" w:customStyle="1" w:styleId="3FECDBEB5CD34DB2B60B8A7199811EC7">
    <w:name w:val="3FECDBEB5CD34DB2B60B8A7199811EC7"/>
    <w:rsid w:val="00931C9D"/>
  </w:style>
  <w:style w:type="paragraph" w:customStyle="1" w:styleId="05E625DFDEE74D93A7C384D28E0C5B2E">
    <w:name w:val="05E625DFDEE74D93A7C384D28E0C5B2E"/>
    <w:rsid w:val="00931C9D"/>
  </w:style>
  <w:style w:type="paragraph" w:customStyle="1" w:styleId="41AF2941B67948DC9FD6B43FEF474629">
    <w:name w:val="41AF2941B67948DC9FD6B43FEF474629"/>
    <w:rsid w:val="00931C9D"/>
  </w:style>
  <w:style w:type="paragraph" w:customStyle="1" w:styleId="50792751C6DD4147B52FC0DC29F04D71">
    <w:name w:val="50792751C6DD4147B52FC0DC29F04D71"/>
    <w:rsid w:val="00931C9D"/>
  </w:style>
  <w:style w:type="paragraph" w:customStyle="1" w:styleId="101C265E08BE486BA6DA3E6AA481FAED">
    <w:name w:val="101C265E08BE486BA6DA3E6AA481FAED"/>
    <w:rsid w:val="00931C9D"/>
  </w:style>
  <w:style w:type="paragraph" w:customStyle="1" w:styleId="9AB499D24B2D4A4A8E15526AFAA9E3D9">
    <w:name w:val="9AB499D24B2D4A4A8E15526AFAA9E3D9"/>
    <w:rsid w:val="00931C9D"/>
  </w:style>
  <w:style w:type="paragraph" w:customStyle="1" w:styleId="E707F51DF07E4BDDB9D0CB27886A172F">
    <w:name w:val="E707F51DF07E4BDDB9D0CB27886A172F"/>
    <w:rsid w:val="00931C9D"/>
  </w:style>
  <w:style w:type="paragraph" w:customStyle="1" w:styleId="8E66AE791AD14B2E81564CD2E50C492F">
    <w:name w:val="8E66AE791AD14B2E81564CD2E50C492F"/>
    <w:rsid w:val="00931C9D"/>
  </w:style>
  <w:style w:type="paragraph" w:customStyle="1" w:styleId="FE6B5CB4B53C43E1B6814E55F4E00916">
    <w:name w:val="FE6B5CB4B53C43E1B6814E55F4E00916"/>
    <w:rsid w:val="00931C9D"/>
  </w:style>
  <w:style w:type="paragraph" w:customStyle="1" w:styleId="C1D39C9219BD42A0882FE020D489E145">
    <w:name w:val="C1D39C9219BD42A0882FE020D489E145"/>
    <w:rsid w:val="00931C9D"/>
  </w:style>
  <w:style w:type="paragraph" w:customStyle="1" w:styleId="F793A83899B84C24A0AB416DD9227406">
    <w:name w:val="F793A83899B84C24A0AB416DD9227406"/>
    <w:rsid w:val="00931C9D"/>
  </w:style>
  <w:style w:type="paragraph" w:customStyle="1" w:styleId="4570AE1F21404B0FAAF094835B5A6DA0">
    <w:name w:val="4570AE1F21404B0FAAF094835B5A6DA0"/>
    <w:rsid w:val="00931C9D"/>
  </w:style>
  <w:style w:type="paragraph" w:customStyle="1" w:styleId="D37AE8865BC14A83A69118940037BE2A">
    <w:name w:val="D37AE8865BC14A83A69118940037BE2A"/>
    <w:rsid w:val="00931C9D"/>
  </w:style>
  <w:style w:type="paragraph" w:customStyle="1" w:styleId="4C17C1CF17054DAD8F0645C6010FF816">
    <w:name w:val="4C17C1CF17054DAD8F0645C6010FF816"/>
    <w:rsid w:val="00931C9D"/>
  </w:style>
  <w:style w:type="paragraph" w:customStyle="1" w:styleId="3D894E3B22D9415FA1D0D5E218F28083">
    <w:name w:val="3D894E3B22D9415FA1D0D5E218F28083"/>
    <w:rsid w:val="00931C9D"/>
  </w:style>
  <w:style w:type="paragraph" w:customStyle="1" w:styleId="06D79E0FDD734461AFC5118EBCA0EB3E">
    <w:name w:val="06D79E0FDD734461AFC5118EBCA0EB3E"/>
    <w:rsid w:val="00931C9D"/>
  </w:style>
  <w:style w:type="paragraph" w:customStyle="1" w:styleId="3F097EBF3FFB44FE99F78BD8564B45B0">
    <w:name w:val="3F097EBF3FFB44FE99F78BD8564B45B0"/>
    <w:rsid w:val="00931C9D"/>
  </w:style>
  <w:style w:type="paragraph" w:customStyle="1" w:styleId="4E7010ABC1D94F09A98079D940EA7EDB">
    <w:name w:val="4E7010ABC1D94F09A98079D940EA7EDB"/>
    <w:rsid w:val="00931C9D"/>
  </w:style>
  <w:style w:type="paragraph" w:customStyle="1" w:styleId="061DBA32C3B04585B10AF4F1BB434805">
    <w:name w:val="061DBA32C3B04585B10AF4F1BB434805"/>
    <w:rsid w:val="00931C9D"/>
  </w:style>
  <w:style w:type="paragraph" w:customStyle="1" w:styleId="8AA696F427BB4FAE90F37DABFBF8D436">
    <w:name w:val="8AA696F427BB4FAE90F37DABFBF8D436"/>
    <w:rsid w:val="00931C9D"/>
  </w:style>
  <w:style w:type="paragraph" w:customStyle="1" w:styleId="20F65BC069784FA7B30E14C34B5B0414">
    <w:name w:val="20F65BC069784FA7B30E14C34B5B0414"/>
    <w:rsid w:val="00931C9D"/>
  </w:style>
  <w:style w:type="paragraph" w:customStyle="1" w:styleId="B722F6807FC344D48DD425A24B19B8D2">
    <w:name w:val="B722F6807FC344D48DD425A24B19B8D2"/>
    <w:rsid w:val="00931C9D"/>
  </w:style>
  <w:style w:type="paragraph" w:customStyle="1" w:styleId="943EAB3A7945461FB2D41955A8DB4126">
    <w:name w:val="943EAB3A7945461FB2D41955A8DB4126"/>
    <w:rsid w:val="00931C9D"/>
  </w:style>
  <w:style w:type="paragraph" w:customStyle="1" w:styleId="D480F62A57764E64A489DD824810CC92">
    <w:name w:val="D480F62A57764E64A489DD824810CC92"/>
    <w:rsid w:val="00931C9D"/>
  </w:style>
  <w:style w:type="paragraph" w:customStyle="1" w:styleId="F3FC5CFEE4EF4ECBA4A1C94AB5BF2408">
    <w:name w:val="F3FC5CFEE4EF4ECBA4A1C94AB5BF2408"/>
    <w:rsid w:val="00931C9D"/>
  </w:style>
  <w:style w:type="paragraph" w:customStyle="1" w:styleId="B2D65F14A2CE4BAA898A06849919622C">
    <w:name w:val="B2D65F14A2CE4BAA898A06849919622C"/>
    <w:rsid w:val="00931C9D"/>
  </w:style>
  <w:style w:type="paragraph" w:customStyle="1" w:styleId="88A00BA22CB84C82B5AF7D4595A5F54F">
    <w:name w:val="88A00BA22CB84C82B5AF7D4595A5F54F"/>
    <w:rsid w:val="00931C9D"/>
  </w:style>
  <w:style w:type="paragraph" w:customStyle="1" w:styleId="521407F854B64EA09824BDACA30B3928">
    <w:name w:val="521407F854B64EA09824BDACA30B3928"/>
    <w:rsid w:val="00931C9D"/>
  </w:style>
  <w:style w:type="paragraph" w:customStyle="1" w:styleId="9F6859A263354DE78DE7731A850F079F">
    <w:name w:val="9F6859A263354DE78DE7731A850F079F"/>
    <w:rsid w:val="00931C9D"/>
  </w:style>
  <w:style w:type="paragraph" w:customStyle="1" w:styleId="0C74F1D8ADBC460FA89C968CA8EDB358">
    <w:name w:val="0C74F1D8ADBC460FA89C968CA8EDB358"/>
    <w:rsid w:val="00931C9D"/>
  </w:style>
  <w:style w:type="paragraph" w:customStyle="1" w:styleId="BD42329DA10B438C9921D0ACABD0E97B">
    <w:name w:val="BD42329DA10B438C9921D0ACABD0E97B"/>
    <w:rsid w:val="00931C9D"/>
  </w:style>
  <w:style w:type="paragraph" w:customStyle="1" w:styleId="E425B50EAFD44D2BBE6D53843F8718C5">
    <w:name w:val="E425B50EAFD44D2BBE6D53843F8718C5"/>
    <w:rsid w:val="00931C9D"/>
  </w:style>
  <w:style w:type="paragraph" w:customStyle="1" w:styleId="F3C17484A8B9426AA970DF8B5BBE8CC4">
    <w:name w:val="F3C17484A8B9426AA970DF8B5BBE8CC4"/>
    <w:rsid w:val="00931C9D"/>
  </w:style>
  <w:style w:type="paragraph" w:customStyle="1" w:styleId="7CD7E5C745674495A47F8095E47A7FFD">
    <w:name w:val="7CD7E5C745674495A47F8095E47A7FFD"/>
    <w:rsid w:val="00931C9D"/>
  </w:style>
  <w:style w:type="paragraph" w:customStyle="1" w:styleId="95F39757E6D14918AE6B2D8A9A48EE78">
    <w:name w:val="95F39757E6D14918AE6B2D8A9A48EE78"/>
    <w:rsid w:val="00931C9D"/>
  </w:style>
  <w:style w:type="paragraph" w:customStyle="1" w:styleId="F6CE63CA807742B5953AAA6152AAE259">
    <w:name w:val="F6CE63CA807742B5953AAA6152AAE259"/>
    <w:rsid w:val="00931C9D"/>
  </w:style>
  <w:style w:type="paragraph" w:customStyle="1" w:styleId="062542CFA7CF4ED8B41B6D8EF90D9E05">
    <w:name w:val="062542CFA7CF4ED8B41B6D8EF90D9E05"/>
    <w:rsid w:val="00931C9D"/>
  </w:style>
  <w:style w:type="paragraph" w:customStyle="1" w:styleId="CFF49764FE004BD29E3026012A09D06A">
    <w:name w:val="CFF49764FE004BD29E3026012A09D06A"/>
    <w:rsid w:val="00931C9D"/>
  </w:style>
  <w:style w:type="paragraph" w:customStyle="1" w:styleId="CFD0D57C06BC4F4CBDDAD2CF4885E928">
    <w:name w:val="CFD0D57C06BC4F4CBDDAD2CF4885E928"/>
    <w:rsid w:val="00931C9D"/>
  </w:style>
  <w:style w:type="paragraph" w:customStyle="1" w:styleId="2BBA4EDC29ED402EA6F75D4C2ECFC861">
    <w:name w:val="2BBA4EDC29ED402EA6F75D4C2ECFC861"/>
    <w:rsid w:val="00931C9D"/>
  </w:style>
  <w:style w:type="paragraph" w:customStyle="1" w:styleId="A6483ED36EA048558DA727AF098654EB">
    <w:name w:val="A6483ED36EA048558DA727AF098654EB"/>
    <w:rsid w:val="00931C9D"/>
  </w:style>
  <w:style w:type="paragraph" w:customStyle="1" w:styleId="B6AB7BD2B2E34002AC63CAD7F213B8F8">
    <w:name w:val="B6AB7BD2B2E34002AC63CAD7F213B8F8"/>
    <w:rsid w:val="00931C9D"/>
  </w:style>
  <w:style w:type="paragraph" w:customStyle="1" w:styleId="7958E17ED8F849E5BF8AF17B45FBBAA9">
    <w:name w:val="7958E17ED8F849E5BF8AF17B45FBBAA9"/>
    <w:rsid w:val="00931C9D"/>
  </w:style>
  <w:style w:type="paragraph" w:customStyle="1" w:styleId="E96AC7E09EB642BD809F563A059FCCC0">
    <w:name w:val="E96AC7E09EB642BD809F563A059FCCC0"/>
    <w:rsid w:val="00931C9D"/>
  </w:style>
  <w:style w:type="paragraph" w:customStyle="1" w:styleId="54E0FDC6C49045E4B528BCB5D470FD10">
    <w:name w:val="54E0FDC6C49045E4B528BCB5D470FD10"/>
    <w:rsid w:val="00931C9D"/>
  </w:style>
  <w:style w:type="paragraph" w:customStyle="1" w:styleId="63E7963105EB45C59C9AF76894FD7364">
    <w:name w:val="63E7963105EB45C59C9AF76894FD7364"/>
    <w:rsid w:val="00931C9D"/>
  </w:style>
  <w:style w:type="paragraph" w:customStyle="1" w:styleId="3B1D1BD34C60491BBA40330936D26630">
    <w:name w:val="3B1D1BD34C60491BBA40330936D26630"/>
    <w:rsid w:val="00931C9D"/>
  </w:style>
  <w:style w:type="paragraph" w:customStyle="1" w:styleId="84FCA9C983E64A22A292DBB01612FA49">
    <w:name w:val="84FCA9C983E64A22A292DBB01612FA49"/>
    <w:rsid w:val="00931C9D"/>
  </w:style>
  <w:style w:type="paragraph" w:customStyle="1" w:styleId="8D70E50271A248F786845E5ED180A169">
    <w:name w:val="8D70E50271A248F786845E5ED180A169"/>
    <w:rsid w:val="00931C9D"/>
  </w:style>
  <w:style w:type="paragraph" w:customStyle="1" w:styleId="294CA4F054714E5294CF7A73DF09F956">
    <w:name w:val="294CA4F054714E5294CF7A73DF09F956"/>
    <w:rsid w:val="00931C9D"/>
  </w:style>
  <w:style w:type="paragraph" w:customStyle="1" w:styleId="2B05C52E95AA49A198D2CC3622407E23">
    <w:name w:val="2B05C52E95AA49A198D2CC3622407E23"/>
    <w:rsid w:val="00931C9D"/>
  </w:style>
  <w:style w:type="paragraph" w:customStyle="1" w:styleId="4822285EC547430AAD800973A43C89A9">
    <w:name w:val="4822285EC547430AAD800973A43C89A9"/>
    <w:rsid w:val="00931C9D"/>
  </w:style>
  <w:style w:type="paragraph" w:customStyle="1" w:styleId="55CF5E0DA83C4241BB6ED2FC1B7B0B26">
    <w:name w:val="55CF5E0DA83C4241BB6ED2FC1B7B0B26"/>
    <w:rsid w:val="00931C9D"/>
  </w:style>
  <w:style w:type="paragraph" w:customStyle="1" w:styleId="12DECD69E1284CE59441AEBA8FFACF0E">
    <w:name w:val="12DECD69E1284CE59441AEBA8FFACF0E"/>
    <w:rsid w:val="00931C9D"/>
  </w:style>
  <w:style w:type="paragraph" w:customStyle="1" w:styleId="9CDFA2F203734109AC2B3C600B070D9D">
    <w:name w:val="9CDFA2F203734109AC2B3C600B070D9D"/>
    <w:rsid w:val="00931C9D"/>
  </w:style>
  <w:style w:type="paragraph" w:customStyle="1" w:styleId="77096DBBC3CC458582FD23C57B41682B">
    <w:name w:val="77096DBBC3CC458582FD23C57B41682B"/>
    <w:rsid w:val="00931C9D"/>
  </w:style>
  <w:style w:type="paragraph" w:customStyle="1" w:styleId="264168990AB9495BAB0FB8152814D80F">
    <w:name w:val="264168990AB9495BAB0FB8152814D80F"/>
    <w:rsid w:val="00931C9D"/>
  </w:style>
  <w:style w:type="paragraph" w:customStyle="1" w:styleId="8863D4136759497A82F430237C585AC3">
    <w:name w:val="8863D4136759497A82F430237C585AC3"/>
    <w:rsid w:val="00931C9D"/>
  </w:style>
  <w:style w:type="paragraph" w:customStyle="1" w:styleId="5890474A7267448298ED453647C78902">
    <w:name w:val="5890474A7267448298ED453647C78902"/>
    <w:rsid w:val="00931C9D"/>
  </w:style>
  <w:style w:type="paragraph" w:customStyle="1" w:styleId="755FBD7540E041A6AA7DCE8812243F93">
    <w:name w:val="755FBD7540E041A6AA7DCE8812243F93"/>
    <w:rsid w:val="00931C9D"/>
  </w:style>
  <w:style w:type="paragraph" w:customStyle="1" w:styleId="437C5767344A4E4DA0FA546D4DB38617">
    <w:name w:val="437C5767344A4E4DA0FA546D4DB38617"/>
    <w:rsid w:val="00931C9D"/>
  </w:style>
  <w:style w:type="paragraph" w:customStyle="1" w:styleId="AA9B2B38AECD4C0783B9392E3A8F8B38">
    <w:name w:val="AA9B2B38AECD4C0783B9392E3A8F8B38"/>
    <w:rsid w:val="00931C9D"/>
  </w:style>
  <w:style w:type="paragraph" w:customStyle="1" w:styleId="98D17B237E1945B6983A7954F3E353B2">
    <w:name w:val="98D17B237E1945B6983A7954F3E353B2"/>
    <w:rsid w:val="00931C9D"/>
  </w:style>
  <w:style w:type="paragraph" w:customStyle="1" w:styleId="DB16E308522E43FBAF2E9C6736AC7ED1">
    <w:name w:val="DB16E308522E43FBAF2E9C6736AC7ED1"/>
    <w:rsid w:val="00931C9D"/>
  </w:style>
  <w:style w:type="paragraph" w:customStyle="1" w:styleId="F877ED9D94E24067AB4AD8D89D224582">
    <w:name w:val="F877ED9D94E24067AB4AD8D89D224582"/>
    <w:rsid w:val="00931C9D"/>
  </w:style>
  <w:style w:type="paragraph" w:customStyle="1" w:styleId="2042106A428740D28704CC661491CD13">
    <w:name w:val="2042106A428740D28704CC661491CD13"/>
    <w:rsid w:val="00931C9D"/>
  </w:style>
  <w:style w:type="paragraph" w:customStyle="1" w:styleId="64C90F0D49EE40D0AC7252BAE826DD9C">
    <w:name w:val="64C90F0D49EE40D0AC7252BAE826DD9C"/>
    <w:rsid w:val="00931C9D"/>
  </w:style>
  <w:style w:type="paragraph" w:customStyle="1" w:styleId="F190894F830E41ADB0AD4A4EED5A46F2">
    <w:name w:val="F190894F830E41ADB0AD4A4EED5A46F2"/>
    <w:rsid w:val="00931C9D"/>
  </w:style>
  <w:style w:type="paragraph" w:customStyle="1" w:styleId="EF113D946FF648FDB80D7586C5AC4658">
    <w:name w:val="EF113D946FF648FDB80D7586C5AC4658"/>
    <w:rsid w:val="00931C9D"/>
  </w:style>
  <w:style w:type="paragraph" w:customStyle="1" w:styleId="55DA4A4F8AE64DD5AA811D0E9CC30522">
    <w:name w:val="55DA4A4F8AE64DD5AA811D0E9CC30522"/>
    <w:rsid w:val="00931C9D"/>
  </w:style>
  <w:style w:type="paragraph" w:customStyle="1" w:styleId="3307646A14144DDD90D9D17851832FEA">
    <w:name w:val="3307646A14144DDD90D9D17851832FEA"/>
    <w:rsid w:val="00931C9D"/>
  </w:style>
  <w:style w:type="paragraph" w:customStyle="1" w:styleId="A27D3F1885B84CB8BF8EEA73536F814B">
    <w:name w:val="A27D3F1885B84CB8BF8EEA73536F814B"/>
    <w:rsid w:val="00931C9D"/>
  </w:style>
  <w:style w:type="paragraph" w:customStyle="1" w:styleId="3F9345329B464FBC87DB7736738407D8">
    <w:name w:val="3F9345329B464FBC87DB7736738407D8"/>
    <w:rsid w:val="00931C9D"/>
  </w:style>
  <w:style w:type="paragraph" w:customStyle="1" w:styleId="91F34F28008446E1B246B45EF0F6FED0">
    <w:name w:val="91F34F28008446E1B246B45EF0F6FED0"/>
    <w:rsid w:val="00931C9D"/>
  </w:style>
  <w:style w:type="paragraph" w:customStyle="1" w:styleId="0AD58ACA34B74CC5AD60AE360A285622">
    <w:name w:val="0AD58ACA34B74CC5AD60AE360A285622"/>
    <w:rsid w:val="00931C9D"/>
  </w:style>
  <w:style w:type="paragraph" w:customStyle="1" w:styleId="B466CC97D169416D816CFACD52D2DF3B">
    <w:name w:val="B466CC97D169416D816CFACD52D2DF3B"/>
    <w:rsid w:val="00931C9D"/>
  </w:style>
  <w:style w:type="paragraph" w:customStyle="1" w:styleId="D51781D633D14EB7A608B0EBDA4E25ED">
    <w:name w:val="D51781D633D14EB7A608B0EBDA4E25ED"/>
    <w:rsid w:val="00931C9D"/>
  </w:style>
  <w:style w:type="paragraph" w:customStyle="1" w:styleId="AEF630FD20AF418DBDCACCF717F38379">
    <w:name w:val="AEF630FD20AF418DBDCACCF717F38379"/>
    <w:rsid w:val="00931C9D"/>
  </w:style>
  <w:style w:type="paragraph" w:customStyle="1" w:styleId="B105DCAC08474FBAAA9A55BFA62D93B5">
    <w:name w:val="B105DCAC08474FBAAA9A55BFA62D93B5"/>
    <w:rsid w:val="00931C9D"/>
  </w:style>
  <w:style w:type="paragraph" w:customStyle="1" w:styleId="ACDB80C77BD749D0B73CD0FA6B1D7317">
    <w:name w:val="ACDB80C77BD749D0B73CD0FA6B1D7317"/>
    <w:rsid w:val="00931C9D"/>
  </w:style>
  <w:style w:type="paragraph" w:customStyle="1" w:styleId="32201EDDD0A046ABB5819CC57F14F69B">
    <w:name w:val="32201EDDD0A046ABB5819CC57F14F69B"/>
    <w:rsid w:val="00931C9D"/>
  </w:style>
  <w:style w:type="paragraph" w:customStyle="1" w:styleId="9E683DA8E3F1401486C120CF9BF05848">
    <w:name w:val="9E683DA8E3F1401486C120CF9BF05848"/>
    <w:rsid w:val="00931C9D"/>
  </w:style>
  <w:style w:type="paragraph" w:customStyle="1" w:styleId="CE2348B66F1D402BA2EB10393A4C5F10">
    <w:name w:val="CE2348B66F1D402BA2EB10393A4C5F10"/>
    <w:rsid w:val="00931C9D"/>
  </w:style>
  <w:style w:type="paragraph" w:customStyle="1" w:styleId="0B49D74399BE4F5EA98F6D10011F88AA">
    <w:name w:val="0B49D74399BE4F5EA98F6D10011F88AA"/>
    <w:rsid w:val="00931C9D"/>
  </w:style>
  <w:style w:type="paragraph" w:customStyle="1" w:styleId="2831359ACA144CFD8E427B2ACA71F3F9">
    <w:name w:val="2831359ACA144CFD8E427B2ACA71F3F9"/>
    <w:rsid w:val="00931C9D"/>
  </w:style>
  <w:style w:type="paragraph" w:customStyle="1" w:styleId="4D5FDC5D34AA40BBB96262602A5C7447">
    <w:name w:val="4D5FDC5D34AA40BBB96262602A5C7447"/>
    <w:rsid w:val="00931C9D"/>
  </w:style>
  <w:style w:type="paragraph" w:customStyle="1" w:styleId="33F7B201ABC14F899F0BF2C14406951D">
    <w:name w:val="33F7B201ABC14F899F0BF2C14406951D"/>
    <w:rsid w:val="00931C9D"/>
  </w:style>
  <w:style w:type="paragraph" w:customStyle="1" w:styleId="DCEFA797E0DE4A3AB33EF26F729D3C05">
    <w:name w:val="DCEFA797E0DE4A3AB33EF26F729D3C05"/>
    <w:rsid w:val="00931C9D"/>
  </w:style>
  <w:style w:type="paragraph" w:customStyle="1" w:styleId="8669330EB2BA4B3683919817201FC3D0">
    <w:name w:val="8669330EB2BA4B3683919817201FC3D0"/>
    <w:rsid w:val="00931C9D"/>
  </w:style>
  <w:style w:type="paragraph" w:customStyle="1" w:styleId="FAA264D6E75E4CEE9B70A70A4FB95054">
    <w:name w:val="FAA264D6E75E4CEE9B70A70A4FB95054"/>
    <w:rsid w:val="00931C9D"/>
  </w:style>
  <w:style w:type="paragraph" w:customStyle="1" w:styleId="26905B988BBD4D7DB89E0057C7B8EA9D">
    <w:name w:val="26905B988BBD4D7DB89E0057C7B8EA9D"/>
    <w:rsid w:val="00931C9D"/>
  </w:style>
  <w:style w:type="paragraph" w:customStyle="1" w:styleId="E9788BAFFF5B491F8009AE220EDF86E4">
    <w:name w:val="E9788BAFFF5B491F8009AE220EDF86E4"/>
    <w:rsid w:val="00931C9D"/>
  </w:style>
  <w:style w:type="paragraph" w:customStyle="1" w:styleId="C0E93621E27342D795AC4B087AAB258D">
    <w:name w:val="C0E93621E27342D795AC4B087AAB258D"/>
    <w:rsid w:val="00931C9D"/>
  </w:style>
  <w:style w:type="paragraph" w:customStyle="1" w:styleId="59AD20122F80487BA5E3A8A6B11B7CC2">
    <w:name w:val="59AD20122F80487BA5E3A8A6B11B7CC2"/>
    <w:rsid w:val="00931C9D"/>
  </w:style>
  <w:style w:type="paragraph" w:customStyle="1" w:styleId="524C8E024A634EEEACD6EDA7ABC9896F">
    <w:name w:val="524C8E024A634EEEACD6EDA7ABC9896F"/>
    <w:rsid w:val="00931C9D"/>
  </w:style>
  <w:style w:type="paragraph" w:customStyle="1" w:styleId="8B8F37A73109446C819A75FDE5CDB037">
    <w:name w:val="8B8F37A73109446C819A75FDE5CDB037"/>
    <w:rsid w:val="00931C9D"/>
  </w:style>
  <w:style w:type="paragraph" w:customStyle="1" w:styleId="F0A335AE9A8B4FA4A08A4786BB8ECE10">
    <w:name w:val="F0A335AE9A8B4FA4A08A4786BB8ECE10"/>
    <w:rsid w:val="00931C9D"/>
  </w:style>
  <w:style w:type="paragraph" w:customStyle="1" w:styleId="0974AFD8FF9B4BF38565625813715F10">
    <w:name w:val="0974AFD8FF9B4BF38565625813715F10"/>
    <w:rsid w:val="00931C9D"/>
  </w:style>
  <w:style w:type="paragraph" w:customStyle="1" w:styleId="33B7DB6A127B49F4BC2B1999B39DB43C">
    <w:name w:val="33B7DB6A127B49F4BC2B1999B39DB43C"/>
    <w:rsid w:val="00931C9D"/>
  </w:style>
  <w:style w:type="paragraph" w:customStyle="1" w:styleId="E76DDEFD4E024EADB9F9E63CFDFC2315">
    <w:name w:val="E76DDEFD4E024EADB9F9E63CFDFC2315"/>
    <w:rsid w:val="00931C9D"/>
  </w:style>
  <w:style w:type="paragraph" w:customStyle="1" w:styleId="81F9529C20954E5381B64088EF2BB99E">
    <w:name w:val="81F9529C20954E5381B64088EF2BB99E"/>
    <w:rsid w:val="00931C9D"/>
  </w:style>
  <w:style w:type="paragraph" w:customStyle="1" w:styleId="3E87F4A5DDE84E0BA9CEC3D5A7B7E910">
    <w:name w:val="3E87F4A5DDE84E0BA9CEC3D5A7B7E910"/>
    <w:rsid w:val="00931C9D"/>
  </w:style>
  <w:style w:type="paragraph" w:customStyle="1" w:styleId="884FECECD4A44115B4488ABDFC689098">
    <w:name w:val="884FECECD4A44115B4488ABDFC689098"/>
    <w:rsid w:val="00931C9D"/>
  </w:style>
  <w:style w:type="paragraph" w:customStyle="1" w:styleId="AC232E71BD2D4A13ACF270417562FE0B">
    <w:name w:val="AC232E71BD2D4A13ACF270417562FE0B"/>
    <w:rsid w:val="00931C9D"/>
  </w:style>
  <w:style w:type="paragraph" w:customStyle="1" w:styleId="F26D0FD1D42844DB97FC44C2FD879118">
    <w:name w:val="F26D0FD1D42844DB97FC44C2FD879118"/>
    <w:rsid w:val="00931C9D"/>
  </w:style>
  <w:style w:type="paragraph" w:customStyle="1" w:styleId="D4CAC881D5C544508268936AB0AFAA1E">
    <w:name w:val="D4CAC881D5C544508268936AB0AFAA1E"/>
    <w:rsid w:val="00931C9D"/>
  </w:style>
  <w:style w:type="paragraph" w:customStyle="1" w:styleId="626E7EE149764ADD857C8D073517534B">
    <w:name w:val="626E7EE149764ADD857C8D073517534B"/>
    <w:rsid w:val="00931C9D"/>
  </w:style>
  <w:style w:type="paragraph" w:customStyle="1" w:styleId="B0E34956E93D4432A14A7C12F6807599">
    <w:name w:val="B0E34956E93D4432A14A7C12F6807599"/>
    <w:rsid w:val="00931C9D"/>
  </w:style>
  <w:style w:type="paragraph" w:customStyle="1" w:styleId="997FF42089C14CC4A0A965968287539F">
    <w:name w:val="997FF42089C14CC4A0A965968287539F"/>
    <w:rsid w:val="00931C9D"/>
  </w:style>
  <w:style w:type="paragraph" w:customStyle="1" w:styleId="A92EA224F6094E178E5EC7FD804549E2">
    <w:name w:val="A92EA224F6094E178E5EC7FD804549E2"/>
    <w:rsid w:val="00931C9D"/>
  </w:style>
  <w:style w:type="paragraph" w:customStyle="1" w:styleId="A0534CA041F7462FA4CA669FEC80DEC4">
    <w:name w:val="A0534CA041F7462FA4CA669FEC80DEC4"/>
    <w:rsid w:val="00931C9D"/>
  </w:style>
  <w:style w:type="paragraph" w:customStyle="1" w:styleId="5CC9649FFDE6462B9BB8D097821BB706">
    <w:name w:val="5CC9649FFDE6462B9BB8D097821BB706"/>
    <w:rsid w:val="00931C9D"/>
  </w:style>
  <w:style w:type="paragraph" w:customStyle="1" w:styleId="264C493B02B3459F97D0BFC95C80C590">
    <w:name w:val="264C493B02B3459F97D0BFC95C80C590"/>
    <w:rsid w:val="00931C9D"/>
  </w:style>
  <w:style w:type="paragraph" w:customStyle="1" w:styleId="01AB48AC79F647C1BB97622AE0794C4E">
    <w:name w:val="01AB48AC79F647C1BB97622AE0794C4E"/>
    <w:rsid w:val="00931C9D"/>
  </w:style>
  <w:style w:type="paragraph" w:customStyle="1" w:styleId="D2F1FE38DCC2459A8DC568B43B7F19CA">
    <w:name w:val="D2F1FE38DCC2459A8DC568B43B7F19CA"/>
    <w:rsid w:val="00931C9D"/>
  </w:style>
  <w:style w:type="paragraph" w:customStyle="1" w:styleId="73F4AC77DE9346449AFEC668397B405D">
    <w:name w:val="73F4AC77DE9346449AFEC668397B405D"/>
    <w:rsid w:val="00931C9D"/>
  </w:style>
  <w:style w:type="paragraph" w:customStyle="1" w:styleId="642B1933C6D54305B762BD366B71414F">
    <w:name w:val="642B1933C6D54305B762BD366B71414F"/>
    <w:rsid w:val="00931C9D"/>
  </w:style>
  <w:style w:type="paragraph" w:customStyle="1" w:styleId="199320FA27E54209BB1806C1D8B01CD7">
    <w:name w:val="199320FA27E54209BB1806C1D8B01CD7"/>
    <w:rsid w:val="00931C9D"/>
  </w:style>
  <w:style w:type="paragraph" w:customStyle="1" w:styleId="75BFD186B3E646758E742EE11FA47AA8">
    <w:name w:val="75BFD186B3E646758E742EE11FA47AA8"/>
    <w:rsid w:val="00931C9D"/>
  </w:style>
  <w:style w:type="paragraph" w:customStyle="1" w:styleId="605CF7A1653547F484A1ECEC2058070D">
    <w:name w:val="605CF7A1653547F484A1ECEC2058070D"/>
    <w:rsid w:val="00931C9D"/>
  </w:style>
  <w:style w:type="paragraph" w:customStyle="1" w:styleId="49CDACF148764EEF83010540EDFB96A6">
    <w:name w:val="49CDACF148764EEF83010540EDFB96A6"/>
    <w:rsid w:val="00931C9D"/>
  </w:style>
  <w:style w:type="paragraph" w:customStyle="1" w:styleId="62542D7FEE6A4FD1BB19E08C947A05C5">
    <w:name w:val="62542D7FEE6A4FD1BB19E08C947A05C5"/>
    <w:rsid w:val="00931C9D"/>
  </w:style>
  <w:style w:type="paragraph" w:customStyle="1" w:styleId="06FF4381F6F94CA2BDEBD933987400BF">
    <w:name w:val="06FF4381F6F94CA2BDEBD933987400BF"/>
    <w:rsid w:val="00931C9D"/>
  </w:style>
  <w:style w:type="paragraph" w:customStyle="1" w:styleId="9B5690638E5247B89366F0A989B5EF09">
    <w:name w:val="9B5690638E5247B89366F0A989B5EF09"/>
    <w:rsid w:val="00931C9D"/>
  </w:style>
  <w:style w:type="paragraph" w:customStyle="1" w:styleId="F8DA5073DF174CA5A424111E1F18CC85">
    <w:name w:val="F8DA5073DF174CA5A424111E1F18CC85"/>
    <w:rsid w:val="00931C9D"/>
  </w:style>
  <w:style w:type="paragraph" w:customStyle="1" w:styleId="A1947EB1B24A473F83874333B459FB48">
    <w:name w:val="A1947EB1B24A473F83874333B459FB48"/>
    <w:rsid w:val="00931C9D"/>
  </w:style>
  <w:style w:type="paragraph" w:customStyle="1" w:styleId="CB95DABAAE4A4A46A5AE3A9CB181642F">
    <w:name w:val="CB95DABAAE4A4A46A5AE3A9CB181642F"/>
    <w:rsid w:val="00931C9D"/>
  </w:style>
  <w:style w:type="paragraph" w:customStyle="1" w:styleId="E1FD88857BE44924957BDFD3D5A58830">
    <w:name w:val="E1FD88857BE44924957BDFD3D5A58830"/>
    <w:rsid w:val="00931C9D"/>
  </w:style>
  <w:style w:type="paragraph" w:customStyle="1" w:styleId="5A5DA38B9B584A219A676394D9007568">
    <w:name w:val="5A5DA38B9B584A219A676394D9007568"/>
    <w:rsid w:val="00931C9D"/>
  </w:style>
  <w:style w:type="paragraph" w:customStyle="1" w:styleId="28F03E41F8E9406F8DF48253D90549A1">
    <w:name w:val="28F03E41F8E9406F8DF48253D90549A1"/>
    <w:rsid w:val="00931C9D"/>
  </w:style>
  <w:style w:type="paragraph" w:customStyle="1" w:styleId="A9F4C018E4B14ED994ECA2CAB504B221">
    <w:name w:val="A9F4C018E4B14ED994ECA2CAB504B221"/>
    <w:rsid w:val="00931C9D"/>
  </w:style>
  <w:style w:type="paragraph" w:customStyle="1" w:styleId="0B160D03405047DE946ABA14A6BB1F0B">
    <w:name w:val="0B160D03405047DE946ABA14A6BB1F0B"/>
    <w:rsid w:val="00931C9D"/>
  </w:style>
  <w:style w:type="paragraph" w:customStyle="1" w:styleId="22A971E9AB3B4DD191C9B1AF5DCAB002">
    <w:name w:val="22A971E9AB3B4DD191C9B1AF5DCAB002"/>
    <w:rsid w:val="00931C9D"/>
  </w:style>
  <w:style w:type="paragraph" w:customStyle="1" w:styleId="D7390EE988434AD2BDEE2C4E0EC8606E">
    <w:name w:val="D7390EE988434AD2BDEE2C4E0EC8606E"/>
    <w:rsid w:val="00931C9D"/>
  </w:style>
  <w:style w:type="paragraph" w:customStyle="1" w:styleId="86C91EDC594F4F7CAF52AB9BF2B5610B">
    <w:name w:val="86C91EDC594F4F7CAF52AB9BF2B5610B"/>
    <w:rsid w:val="00931C9D"/>
  </w:style>
  <w:style w:type="paragraph" w:customStyle="1" w:styleId="E921B03E9E9247A9B4BFC4C20054C223">
    <w:name w:val="E921B03E9E9247A9B4BFC4C20054C223"/>
    <w:rsid w:val="00931C9D"/>
  </w:style>
  <w:style w:type="paragraph" w:customStyle="1" w:styleId="8A979EF164244EC188BE93BE1EDDC240">
    <w:name w:val="8A979EF164244EC188BE93BE1EDDC240"/>
    <w:rsid w:val="00931C9D"/>
  </w:style>
  <w:style w:type="paragraph" w:customStyle="1" w:styleId="443C9F4D4B4743D3950A76F79313C18B">
    <w:name w:val="443C9F4D4B4743D3950A76F79313C18B"/>
    <w:rsid w:val="00931C9D"/>
  </w:style>
  <w:style w:type="paragraph" w:customStyle="1" w:styleId="DF5E5C8ECBAD4D498AF68C3598327DC2">
    <w:name w:val="DF5E5C8ECBAD4D498AF68C3598327DC2"/>
    <w:rsid w:val="00931C9D"/>
  </w:style>
  <w:style w:type="paragraph" w:customStyle="1" w:styleId="5471E476A77B438CA1790C25B9561249">
    <w:name w:val="5471E476A77B438CA1790C25B9561249"/>
    <w:rsid w:val="00931C9D"/>
  </w:style>
  <w:style w:type="paragraph" w:customStyle="1" w:styleId="58D9C62E92A749F2A7A89769EBB688FB">
    <w:name w:val="58D9C62E92A749F2A7A89769EBB688FB"/>
    <w:rsid w:val="00931C9D"/>
  </w:style>
  <w:style w:type="paragraph" w:customStyle="1" w:styleId="CBFE8887407E4916840997FCAD6C45E7">
    <w:name w:val="CBFE8887407E4916840997FCAD6C45E7"/>
    <w:rsid w:val="00931C9D"/>
  </w:style>
  <w:style w:type="paragraph" w:customStyle="1" w:styleId="65429FDAC64E4C3E8F449DB59C4CC3F8">
    <w:name w:val="65429FDAC64E4C3E8F449DB59C4CC3F8"/>
    <w:rsid w:val="00931C9D"/>
  </w:style>
  <w:style w:type="paragraph" w:customStyle="1" w:styleId="AF90496EF9EF4FA682AC54D628A918A7">
    <w:name w:val="AF90496EF9EF4FA682AC54D628A918A7"/>
    <w:rsid w:val="00931C9D"/>
  </w:style>
  <w:style w:type="paragraph" w:customStyle="1" w:styleId="AB8A18E29069437588CFFC595E98AA1A">
    <w:name w:val="AB8A18E29069437588CFFC595E98AA1A"/>
    <w:rsid w:val="00931C9D"/>
  </w:style>
  <w:style w:type="paragraph" w:customStyle="1" w:styleId="9311F37D3D1F46449815D031E242EAF1">
    <w:name w:val="9311F37D3D1F46449815D031E242EAF1"/>
    <w:rsid w:val="00931C9D"/>
  </w:style>
  <w:style w:type="paragraph" w:customStyle="1" w:styleId="F255F82F732F48969F28D96E2E05BE15">
    <w:name w:val="F255F82F732F48969F28D96E2E05BE15"/>
    <w:rsid w:val="00931C9D"/>
  </w:style>
  <w:style w:type="paragraph" w:customStyle="1" w:styleId="4A892DCC2CF34D31BF765618CB523257">
    <w:name w:val="4A892DCC2CF34D31BF765618CB523257"/>
    <w:rsid w:val="00931C9D"/>
  </w:style>
  <w:style w:type="paragraph" w:customStyle="1" w:styleId="36CE099B14A844E398BCDDA0345EC1E9">
    <w:name w:val="36CE099B14A844E398BCDDA0345EC1E9"/>
    <w:rsid w:val="00931C9D"/>
  </w:style>
  <w:style w:type="paragraph" w:customStyle="1" w:styleId="CCF3733BD5544FF28588BD528BD34192">
    <w:name w:val="CCF3733BD5544FF28588BD528BD34192"/>
    <w:rsid w:val="00931C9D"/>
  </w:style>
  <w:style w:type="paragraph" w:customStyle="1" w:styleId="3CE7A047589542CBA00D883263F6CF53">
    <w:name w:val="3CE7A047589542CBA00D883263F6CF53"/>
    <w:rsid w:val="00931C9D"/>
  </w:style>
  <w:style w:type="paragraph" w:customStyle="1" w:styleId="3261AEF342C54E7CADBE412AB1F37545">
    <w:name w:val="3261AEF342C54E7CADBE412AB1F37545"/>
    <w:rsid w:val="00931C9D"/>
  </w:style>
  <w:style w:type="paragraph" w:customStyle="1" w:styleId="9C5EDFA9208248E886033F7A17C8E384">
    <w:name w:val="9C5EDFA9208248E886033F7A17C8E384"/>
    <w:rsid w:val="00931C9D"/>
  </w:style>
  <w:style w:type="paragraph" w:customStyle="1" w:styleId="C84FB24DA1C243C2B99C933D54D0D374">
    <w:name w:val="C84FB24DA1C243C2B99C933D54D0D374"/>
    <w:rsid w:val="00931C9D"/>
  </w:style>
  <w:style w:type="paragraph" w:customStyle="1" w:styleId="35EE8A12C0494D34A9AB2E35CA7CACAA">
    <w:name w:val="35EE8A12C0494D34A9AB2E35CA7CACAA"/>
    <w:rsid w:val="00931C9D"/>
  </w:style>
  <w:style w:type="paragraph" w:customStyle="1" w:styleId="A6DD80A993E64297AE5CC32D15AC854A">
    <w:name w:val="A6DD80A993E64297AE5CC32D15AC854A"/>
    <w:rsid w:val="00931C9D"/>
  </w:style>
  <w:style w:type="paragraph" w:customStyle="1" w:styleId="B8BF7885EB2840F4BF5A3C79493FD9F7">
    <w:name w:val="B8BF7885EB2840F4BF5A3C79493FD9F7"/>
    <w:rsid w:val="00931C9D"/>
  </w:style>
  <w:style w:type="paragraph" w:customStyle="1" w:styleId="5B9661712DD34B1EA4BFD297E8C1CE45">
    <w:name w:val="5B9661712DD34B1EA4BFD297E8C1CE45"/>
    <w:rsid w:val="00931C9D"/>
  </w:style>
  <w:style w:type="paragraph" w:customStyle="1" w:styleId="681F4A7E5DE14E738CFD03A462E24CAB">
    <w:name w:val="681F4A7E5DE14E738CFD03A462E24CAB"/>
    <w:rsid w:val="00931C9D"/>
  </w:style>
  <w:style w:type="paragraph" w:customStyle="1" w:styleId="E913AAD86788425D9302ACEE6E4386EA">
    <w:name w:val="E913AAD86788425D9302ACEE6E4386EA"/>
    <w:rsid w:val="00931C9D"/>
  </w:style>
  <w:style w:type="paragraph" w:customStyle="1" w:styleId="43662D842A6049A8958BEBE730A3B675">
    <w:name w:val="43662D842A6049A8958BEBE730A3B675"/>
    <w:rsid w:val="00931C9D"/>
  </w:style>
  <w:style w:type="paragraph" w:customStyle="1" w:styleId="C690BE1D459446EDA5E77EF8879F04C9">
    <w:name w:val="C690BE1D459446EDA5E77EF8879F04C9"/>
    <w:rsid w:val="00931C9D"/>
  </w:style>
  <w:style w:type="paragraph" w:customStyle="1" w:styleId="00101FA40B8342E6BB250B48ED542DDF">
    <w:name w:val="00101FA40B8342E6BB250B48ED542DDF"/>
    <w:rsid w:val="00931C9D"/>
  </w:style>
  <w:style w:type="paragraph" w:customStyle="1" w:styleId="69C234F544D344D09F7C856F2043BF53">
    <w:name w:val="69C234F544D344D09F7C856F2043BF53"/>
    <w:rsid w:val="00931C9D"/>
  </w:style>
  <w:style w:type="paragraph" w:customStyle="1" w:styleId="E260904021C7479E8DAEEAB75362BDA6">
    <w:name w:val="E260904021C7479E8DAEEAB75362BDA6"/>
    <w:rsid w:val="00931C9D"/>
  </w:style>
  <w:style w:type="paragraph" w:customStyle="1" w:styleId="D5217C64387942FF95DE02637C42FE60">
    <w:name w:val="D5217C64387942FF95DE02637C42FE60"/>
    <w:rsid w:val="00931C9D"/>
  </w:style>
  <w:style w:type="paragraph" w:customStyle="1" w:styleId="3B3769410C90417F92AF86F8A438744D">
    <w:name w:val="3B3769410C90417F92AF86F8A438744D"/>
    <w:rsid w:val="00931C9D"/>
  </w:style>
  <w:style w:type="paragraph" w:customStyle="1" w:styleId="7963806286F84202B24AA0ED93204EC6">
    <w:name w:val="7963806286F84202B24AA0ED93204EC6"/>
    <w:rsid w:val="00931C9D"/>
  </w:style>
  <w:style w:type="paragraph" w:customStyle="1" w:styleId="8FC53501C9CC464B9F13EFB18280356E">
    <w:name w:val="8FC53501C9CC464B9F13EFB18280356E"/>
    <w:rsid w:val="00931C9D"/>
  </w:style>
  <w:style w:type="paragraph" w:customStyle="1" w:styleId="C36D86050A4A43A49E40AAC63B515C80">
    <w:name w:val="C36D86050A4A43A49E40AAC63B515C80"/>
    <w:rsid w:val="00931C9D"/>
  </w:style>
  <w:style w:type="paragraph" w:customStyle="1" w:styleId="69E2112AA13649ED84DE9F185880BA6F">
    <w:name w:val="69E2112AA13649ED84DE9F185880BA6F"/>
    <w:rsid w:val="00931C9D"/>
  </w:style>
  <w:style w:type="paragraph" w:customStyle="1" w:styleId="92F5105124A24CAA86D9494A97FBB58B">
    <w:name w:val="92F5105124A24CAA86D9494A97FBB58B"/>
    <w:rsid w:val="00931C9D"/>
  </w:style>
  <w:style w:type="paragraph" w:customStyle="1" w:styleId="C1160384C1C2403EBC91BBE0ACCA023E">
    <w:name w:val="C1160384C1C2403EBC91BBE0ACCA023E"/>
    <w:rsid w:val="00931C9D"/>
  </w:style>
  <w:style w:type="paragraph" w:customStyle="1" w:styleId="8B617CD58A6148A2A8063CDB49C5E441">
    <w:name w:val="8B617CD58A6148A2A8063CDB49C5E441"/>
    <w:rsid w:val="00931C9D"/>
  </w:style>
  <w:style w:type="paragraph" w:customStyle="1" w:styleId="339353C7FE4847C59C2FD678265841DC">
    <w:name w:val="339353C7FE4847C59C2FD678265841DC"/>
    <w:rsid w:val="00931C9D"/>
  </w:style>
  <w:style w:type="paragraph" w:customStyle="1" w:styleId="4DF7C566266046E592CBED149E07E388">
    <w:name w:val="4DF7C566266046E592CBED149E07E388"/>
    <w:rsid w:val="00931C9D"/>
  </w:style>
  <w:style w:type="paragraph" w:customStyle="1" w:styleId="051A6EBA7918414EB668E6AC3D88433F">
    <w:name w:val="051A6EBA7918414EB668E6AC3D88433F"/>
    <w:rsid w:val="00931C9D"/>
  </w:style>
  <w:style w:type="paragraph" w:customStyle="1" w:styleId="B67A6A2D2FDE4C548070571D6020510C">
    <w:name w:val="B67A6A2D2FDE4C548070571D6020510C"/>
    <w:rsid w:val="00931C9D"/>
  </w:style>
  <w:style w:type="paragraph" w:customStyle="1" w:styleId="82076754D15B487B81BF5FEFF5305339">
    <w:name w:val="82076754D15B487B81BF5FEFF5305339"/>
    <w:rsid w:val="00931C9D"/>
  </w:style>
  <w:style w:type="paragraph" w:customStyle="1" w:styleId="B4BEE848C5274D8FB9273E84C0D64B9F">
    <w:name w:val="B4BEE848C5274D8FB9273E84C0D64B9F"/>
    <w:rsid w:val="00931C9D"/>
  </w:style>
  <w:style w:type="paragraph" w:customStyle="1" w:styleId="B4DDB832758647A6A40A7CBDB1E46255">
    <w:name w:val="B4DDB832758647A6A40A7CBDB1E46255"/>
    <w:rsid w:val="00931C9D"/>
  </w:style>
  <w:style w:type="paragraph" w:customStyle="1" w:styleId="AFEAE6AD06134AEBAAB6B57C7EB16219">
    <w:name w:val="AFEAE6AD06134AEBAAB6B57C7EB16219"/>
    <w:rsid w:val="00931C9D"/>
  </w:style>
  <w:style w:type="paragraph" w:customStyle="1" w:styleId="D7BEEF98242A4B3DAECE66E521D486F8">
    <w:name w:val="D7BEEF98242A4B3DAECE66E521D486F8"/>
    <w:rsid w:val="00931C9D"/>
  </w:style>
  <w:style w:type="paragraph" w:customStyle="1" w:styleId="496A70E9F4F843C19228365B058358B0">
    <w:name w:val="496A70E9F4F843C19228365B058358B0"/>
    <w:rsid w:val="00931C9D"/>
  </w:style>
  <w:style w:type="paragraph" w:customStyle="1" w:styleId="6707417DDF084EE8AC0A4E61E4D416A9">
    <w:name w:val="6707417DDF084EE8AC0A4E61E4D416A9"/>
    <w:rsid w:val="00931C9D"/>
  </w:style>
  <w:style w:type="paragraph" w:customStyle="1" w:styleId="9F22C8851BBA4A29BBFEDA894EC952DB">
    <w:name w:val="9F22C8851BBA4A29BBFEDA894EC952DB"/>
    <w:rsid w:val="00931C9D"/>
  </w:style>
  <w:style w:type="paragraph" w:customStyle="1" w:styleId="BAF4936601F7422AA34220B45FF7DE21">
    <w:name w:val="BAF4936601F7422AA34220B45FF7DE21"/>
    <w:rsid w:val="00931C9D"/>
  </w:style>
  <w:style w:type="paragraph" w:customStyle="1" w:styleId="84F096176D3745B58586B5AC749C1BBA">
    <w:name w:val="84F096176D3745B58586B5AC749C1BBA"/>
    <w:rsid w:val="00931C9D"/>
  </w:style>
  <w:style w:type="paragraph" w:customStyle="1" w:styleId="70D5D71EE27144578A8DA776074394E6">
    <w:name w:val="70D5D71EE27144578A8DA776074394E6"/>
    <w:rsid w:val="00931C9D"/>
  </w:style>
  <w:style w:type="paragraph" w:customStyle="1" w:styleId="044DFF3216A64D40984A24ED5DF7B77A">
    <w:name w:val="044DFF3216A64D40984A24ED5DF7B77A"/>
    <w:rsid w:val="00931C9D"/>
  </w:style>
  <w:style w:type="paragraph" w:customStyle="1" w:styleId="911563C493B34ABF9F2A4718E75434D7">
    <w:name w:val="911563C493B34ABF9F2A4718E75434D7"/>
    <w:rsid w:val="00931C9D"/>
  </w:style>
  <w:style w:type="paragraph" w:customStyle="1" w:styleId="2D7BBC79C6044C98A9A8BD8E1B01DFCC">
    <w:name w:val="2D7BBC79C6044C98A9A8BD8E1B01DFCC"/>
    <w:rsid w:val="00931C9D"/>
  </w:style>
  <w:style w:type="paragraph" w:customStyle="1" w:styleId="689273BC80414FFAB9151E62BA349F64">
    <w:name w:val="689273BC80414FFAB9151E62BA349F64"/>
    <w:rsid w:val="00931C9D"/>
  </w:style>
  <w:style w:type="paragraph" w:customStyle="1" w:styleId="080CAA3D05CA4294B0ACE41505BDF40D">
    <w:name w:val="080CAA3D05CA4294B0ACE41505BDF40D"/>
    <w:rsid w:val="00931C9D"/>
  </w:style>
  <w:style w:type="paragraph" w:customStyle="1" w:styleId="D4F59DD9A3D54654A5F20EED83F7DA31">
    <w:name w:val="D4F59DD9A3D54654A5F20EED83F7DA31"/>
    <w:rsid w:val="00931C9D"/>
  </w:style>
  <w:style w:type="paragraph" w:customStyle="1" w:styleId="84165B60150B4790B85C6516A83E5D9D">
    <w:name w:val="84165B60150B4790B85C6516A83E5D9D"/>
    <w:rsid w:val="00931C9D"/>
  </w:style>
  <w:style w:type="paragraph" w:customStyle="1" w:styleId="51B6DF6FACB5435589F2E0360E985779">
    <w:name w:val="51B6DF6FACB5435589F2E0360E985779"/>
    <w:rsid w:val="00931C9D"/>
  </w:style>
  <w:style w:type="paragraph" w:customStyle="1" w:styleId="D64469A7021B4C6FB30CCFFAF944A9A7">
    <w:name w:val="D64469A7021B4C6FB30CCFFAF944A9A7"/>
    <w:rsid w:val="00931C9D"/>
  </w:style>
  <w:style w:type="paragraph" w:customStyle="1" w:styleId="A2A60598EDA4485CB383F67FCEE3FA93">
    <w:name w:val="A2A60598EDA4485CB383F67FCEE3FA93"/>
    <w:rsid w:val="00931C9D"/>
  </w:style>
  <w:style w:type="paragraph" w:customStyle="1" w:styleId="A0B2924CBB74416AA043154DF94C0ED3">
    <w:name w:val="A0B2924CBB74416AA043154DF94C0ED3"/>
    <w:rsid w:val="00931C9D"/>
  </w:style>
  <w:style w:type="paragraph" w:customStyle="1" w:styleId="D90045AAD374475E8CC3E2D769341EB7">
    <w:name w:val="D90045AAD374475E8CC3E2D769341EB7"/>
    <w:rsid w:val="00931C9D"/>
  </w:style>
  <w:style w:type="paragraph" w:customStyle="1" w:styleId="4BC10CCBCA60442E99D85CBFCAE8851B">
    <w:name w:val="4BC10CCBCA60442E99D85CBFCAE8851B"/>
    <w:rsid w:val="00931C9D"/>
  </w:style>
  <w:style w:type="paragraph" w:customStyle="1" w:styleId="A23BCCF9C81D47DA88F57287A13E5695">
    <w:name w:val="A23BCCF9C81D47DA88F57287A13E5695"/>
    <w:rsid w:val="00931C9D"/>
  </w:style>
  <w:style w:type="paragraph" w:customStyle="1" w:styleId="CA3EDA7EBD2F4F77BC650848B0C20B9C">
    <w:name w:val="CA3EDA7EBD2F4F77BC650848B0C20B9C"/>
    <w:rsid w:val="00931C9D"/>
  </w:style>
  <w:style w:type="paragraph" w:customStyle="1" w:styleId="93E020F417DA4D4FBC3F112A652E4DC6">
    <w:name w:val="93E020F417DA4D4FBC3F112A652E4DC6"/>
    <w:rsid w:val="00931C9D"/>
  </w:style>
  <w:style w:type="paragraph" w:customStyle="1" w:styleId="DD698A52D58645188E57C53229E78395">
    <w:name w:val="DD698A52D58645188E57C53229E78395"/>
    <w:rsid w:val="00931C9D"/>
  </w:style>
  <w:style w:type="paragraph" w:customStyle="1" w:styleId="B185179F7B654DFCAECAD4ABA1B50C90">
    <w:name w:val="B185179F7B654DFCAECAD4ABA1B50C90"/>
    <w:rsid w:val="00931C9D"/>
  </w:style>
  <w:style w:type="paragraph" w:customStyle="1" w:styleId="DD52253FE4E144F191B968B256617C2A">
    <w:name w:val="DD52253FE4E144F191B968B256617C2A"/>
    <w:rsid w:val="00931C9D"/>
  </w:style>
  <w:style w:type="paragraph" w:customStyle="1" w:styleId="76B9293F12CC407CA5F3F89515FFE83E">
    <w:name w:val="76B9293F12CC407CA5F3F89515FFE83E"/>
    <w:rsid w:val="00931C9D"/>
  </w:style>
  <w:style w:type="paragraph" w:customStyle="1" w:styleId="C5082F9B67F241B0B522544E3D658FD6">
    <w:name w:val="C5082F9B67F241B0B522544E3D658FD6"/>
    <w:rsid w:val="00931C9D"/>
  </w:style>
  <w:style w:type="paragraph" w:customStyle="1" w:styleId="C7AF156A09E9441090BCB821EA3F344A">
    <w:name w:val="C7AF156A09E9441090BCB821EA3F344A"/>
    <w:rsid w:val="00931C9D"/>
  </w:style>
  <w:style w:type="paragraph" w:customStyle="1" w:styleId="4DC4729591A34059B37F2915ABE70FDA">
    <w:name w:val="4DC4729591A34059B37F2915ABE70FDA"/>
    <w:rsid w:val="00931C9D"/>
  </w:style>
  <w:style w:type="paragraph" w:customStyle="1" w:styleId="6CFB37837D134AB5A5A85B240B1B99E3">
    <w:name w:val="6CFB37837D134AB5A5A85B240B1B99E3"/>
    <w:rsid w:val="00931C9D"/>
  </w:style>
  <w:style w:type="paragraph" w:customStyle="1" w:styleId="5425D2DD9B154490969D83E42C873C6D">
    <w:name w:val="5425D2DD9B154490969D83E42C873C6D"/>
    <w:rsid w:val="00931C9D"/>
  </w:style>
  <w:style w:type="paragraph" w:customStyle="1" w:styleId="27FB7DF957DE4DEB9C65058CA96B5B9B">
    <w:name w:val="27FB7DF957DE4DEB9C65058CA96B5B9B"/>
    <w:rsid w:val="00931C9D"/>
  </w:style>
  <w:style w:type="paragraph" w:customStyle="1" w:styleId="4CA68AC7344D4C6F82387D6F3928F582">
    <w:name w:val="4CA68AC7344D4C6F82387D6F3928F582"/>
    <w:rsid w:val="00931C9D"/>
  </w:style>
  <w:style w:type="paragraph" w:customStyle="1" w:styleId="574E9FD2C0EB41288289AC85E2880096">
    <w:name w:val="574E9FD2C0EB41288289AC85E2880096"/>
    <w:rsid w:val="00931C9D"/>
  </w:style>
  <w:style w:type="paragraph" w:customStyle="1" w:styleId="E8039B49C41D4EEEB006A18EDD5644E3">
    <w:name w:val="E8039B49C41D4EEEB006A18EDD5644E3"/>
    <w:rsid w:val="00931C9D"/>
  </w:style>
  <w:style w:type="paragraph" w:customStyle="1" w:styleId="4A25B8FBD0C24D2DB87E9BCC6654EC64">
    <w:name w:val="4A25B8FBD0C24D2DB87E9BCC6654EC64"/>
    <w:rsid w:val="00931C9D"/>
  </w:style>
  <w:style w:type="paragraph" w:customStyle="1" w:styleId="FE1202F130264A56B14E11FBDD752DF4">
    <w:name w:val="FE1202F130264A56B14E11FBDD752DF4"/>
    <w:rsid w:val="00931C9D"/>
  </w:style>
  <w:style w:type="paragraph" w:customStyle="1" w:styleId="CF41E2AD0F394159BDD0A73FEA23DE8E">
    <w:name w:val="CF41E2AD0F394159BDD0A73FEA23DE8E"/>
    <w:rsid w:val="00931C9D"/>
  </w:style>
  <w:style w:type="paragraph" w:customStyle="1" w:styleId="A76F27E9F2D1496CBE1D1C68AC375859">
    <w:name w:val="A76F27E9F2D1496CBE1D1C68AC375859"/>
    <w:rsid w:val="00931C9D"/>
  </w:style>
  <w:style w:type="paragraph" w:customStyle="1" w:styleId="82AA0BAFF5024363AB1C9C41FC06D573">
    <w:name w:val="82AA0BAFF5024363AB1C9C41FC06D573"/>
    <w:rsid w:val="00931C9D"/>
  </w:style>
  <w:style w:type="paragraph" w:customStyle="1" w:styleId="8408DFD8410240E682DAFB778004AAE0">
    <w:name w:val="8408DFD8410240E682DAFB778004AAE0"/>
    <w:rsid w:val="00931C9D"/>
  </w:style>
  <w:style w:type="paragraph" w:customStyle="1" w:styleId="1B26BB9C64644B2BA28E7E542602F4A6">
    <w:name w:val="1B26BB9C64644B2BA28E7E542602F4A6"/>
    <w:rsid w:val="00931C9D"/>
  </w:style>
  <w:style w:type="paragraph" w:customStyle="1" w:styleId="5948184B048542BB899D822A6A2B5600">
    <w:name w:val="5948184B048542BB899D822A6A2B5600"/>
    <w:rsid w:val="00931C9D"/>
  </w:style>
  <w:style w:type="paragraph" w:customStyle="1" w:styleId="B06F7AE06AC847F998A92973CAEF867E">
    <w:name w:val="B06F7AE06AC847F998A92973CAEF867E"/>
    <w:rsid w:val="00931C9D"/>
  </w:style>
  <w:style w:type="paragraph" w:customStyle="1" w:styleId="106D38D994E5423595044B727F8F07D2">
    <w:name w:val="106D38D994E5423595044B727F8F07D2"/>
    <w:rsid w:val="00931C9D"/>
  </w:style>
  <w:style w:type="paragraph" w:customStyle="1" w:styleId="B7D9335CAF2F4CBAA4A05885C7C4FC42">
    <w:name w:val="B7D9335CAF2F4CBAA4A05885C7C4FC42"/>
    <w:rsid w:val="00931C9D"/>
  </w:style>
  <w:style w:type="paragraph" w:customStyle="1" w:styleId="E3A676E41BF64123A3362A45FD35214F">
    <w:name w:val="E3A676E41BF64123A3362A45FD35214F"/>
    <w:rsid w:val="00931C9D"/>
  </w:style>
  <w:style w:type="paragraph" w:customStyle="1" w:styleId="7C8ACCE67F8B4DBEBD84142E772D18BD">
    <w:name w:val="7C8ACCE67F8B4DBEBD84142E772D18BD"/>
    <w:rsid w:val="00931C9D"/>
  </w:style>
  <w:style w:type="paragraph" w:customStyle="1" w:styleId="8FBE552AA6CB4A20A8A6A72066A1C0AA">
    <w:name w:val="8FBE552AA6CB4A20A8A6A72066A1C0AA"/>
    <w:rsid w:val="00931C9D"/>
  </w:style>
  <w:style w:type="paragraph" w:customStyle="1" w:styleId="9F59356E5FC146449F19D2A166A8D709">
    <w:name w:val="9F59356E5FC146449F19D2A166A8D709"/>
    <w:rsid w:val="00931C9D"/>
  </w:style>
  <w:style w:type="paragraph" w:customStyle="1" w:styleId="D13C73B8DCC84B0C937205632BDC8155">
    <w:name w:val="D13C73B8DCC84B0C937205632BDC8155"/>
    <w:rsid w:val="00931C9D"/>
  </w:style>
  <w:style w:type="paragraph" w:customStyle="1" w:styleId="A76024A6AB2A4448AFC5B99FA278D190">
    <w:name w:val="A76024A6AB2A4448AFC5B99FA278D190"/>
    <w:rsid w:val="00931C9D"/>
  </w:style>
  <w:style w:type="paragraph" w:customStyle="1" w:styleId="AE4D0E259E0B43D8A9F676B68A5FE4CD">
    <w:name w:val="AE4D0E259E0B43D8A9F676B68A5FE4CD"/>
    <w:rsid w:val="00931C9D"/>
  </w:style>
  <w:style w:type="paragraph" w:customStyle="1" w:styleId="8784564C138D40259B16BD56F673275D">
    <w:name w:val="8784564C138D40259B16BD56F673275D"/>
    <w:rsid w:val="00931C9D"/>
  </w:style>
  <w:style w:type="paragraph" w:customStyle="1" w:styleId="EE4E9238CADC4E50BD5D71F83C1ED36C">
    <w:name w:val="EE4E9238CADC4E50BD5D71F83C1ED36C"/>
    <w:rsid w:val="00931C9D"/>
  </w:style>
  <w:style w:type="paragraph" w:customStyle="1" w:styleId="E5661D040E1B424AA2736C251530656A">
    <w:name w:val="E5661D040E1B424AA2736C251530656A"/>
    <w:rsid w:val="00931C9D"/>
  </w:style>
  <w:style w:type="paragraph" w:customStyle="1" w:styleId="5EAFD957C4054531B8B9C1E415233746">
    <w:name w:val="5EAFD957C4054531B8B9C1E415233746"/>
    <w:rsid w:val="00931C9D"/>
  </w:style>
  <w:style w:type="paragraph" w:customStyle="1" w:styleId="741CF10174084591B2CC0FA23C5BAB13">
    <w:name w:val="741CF10174084591B2CC0FA23C5BAB13"/>
    <w:rsid w:val="00931C9D"/>
  </w:style>
  <w:style w:type="paragraph" w:customStyle="1" w:styleId="6D205E9164E94291ADF8D136920B5966">
    <w:name w:val="6D205E9164E94291ADF8D136920B5966"/>
    <w:rsid w:val="00931C9D"/>
  </w:style>
  <w:style w:type="paragraph" w:customStyle="1" w:styleId="6E5E868AA28A479E85DE38CD46668FD8">
    <w:name w:val="6E5E868AA28A479E85DE38CD46668FD8"/>
    <w:rsid w:val="00931C9D"/>
  </w:style>
  <w:style w:type="paragraph" w:customStyle="1" w:styleId="1D58524E9E9F4EAFAC4E35DC0CD51C41">
    <w:name w:val="1D58524E9E9F4EAFAC4E35DC0CD51C41"/>
    <w:rsid w:val="00931C9D"/>
  </w:style>
  <w:style w:type="paragraph" w:customStyle="1" w:styleId="D24B09BDABEF49588795170605C036D4">
    <w:name w:val="D24B09BDABEF49588795170605C036D4"/>
    <w:rsid w:val="00931C9D"/>
  </w:style>
  <w:style w:type="paragraph" w:customStyle="1" w:styleId="630FE8BE08044BCF954BFE39A7DAA162">
    <w:name w:val="630FE8BE08044BCF954BFE39A7DAA162"/>
    <w:rsid w:val="00931C9D"/>
  </w:style>
  <w:style w:type="paragraph" w:customStyle="1" w:styleId="5324A22DAD7B4A77B0D4B76643D10624">
    <w:name w:val="5324A22DAD7B4A77B0D4B76643D10624"/>
    <w:rsid w:val="00931C9D"/>
  </w:style>
  <w:style w:type="paragraph" w:customStyle="1" w:styleId="93E950C79CF2490B9BA2B3B2CABDE5D6">
    <w:name w:val="93E950C79CF2490B9BA2B3B2CABDE5D6"/>
    <w:rsid w:val="00931C9D"/>
  </w:style>
  <w:style w:type="paragraph" w:customStyle="1" w:styleId="4C0343F9115543BF9A8DB0B3E215D1C5">
    <w:name w:val="4C0343F9115543BF9A8DB0B3E215D1C5"/>
    <w:rsid w:val="00931C9D"/>
  </w:style>
  <w:style w:type="paragraph" w:customStyle="1" w:styleId="DAE398DBB0004E6D96D0C026217B9FD3">
    <w:name w:val="DAE398DBB0004E6D96D0C026217B9FD3"/>
    <w:rsid w:val="00931C9D"/>
  </w:style>
  <w:style w:type="paragraph" w:customStyle="1" w:styleId="2464F77DA15647B19EEE9B3D17324A2C">
    <w:name w:val="2464F77DA15647B19EEE9B3D17324A2C"/>
    <w:rsid w:val="00931C9D"/>
  </w:style>
  <w:style w:type="paragraph" w:customStyle="1" w:styleId="ABABC889EB2641E48C24FC0FC1564D20">
    <w:name w:val="ABABC889EB2641E48C24FC0FC1564D20"/>
    <w:rsid w:val="00931C9D"/>
  </w:style>
  <w:style w:type="paragraph" w:customStyle="1" w:styleId="D0ECECA9615141B5981CA9FC9313B122">
    <w:name w:val="D0ECECA9615141B5981CA9FC9313B122"/>
    <w:rsid w:val="00931C9D"/>
  </w:style>
  <w:style w:type="paragraph" w:customStyle="1" w:styleId="D89FAFA0469D4A81992305B56DC04CFA">
    <w:name w:val="D89FAFA0469D4A81992305B56DC04CFA"/>
    <w:rsid w:val="00931C9D"/>
  </w:style>
  <w:style w:type="paragraph" w:customStyle="1" w:styleId="D5902F5AA7614CF59EE5BF95DF93442E">
    <w:name w:val="D5902F5AA7614CF59EE5BF95DF93442E"/>
    <w:rsid w:val="00931C9D"/>
  </w:style>
  <w:style w:type="paragraph" w:customStyle="1" w:styleId="E04FD72A663B476F836461D3322C182E">
    <w:name w:val="E04FD72A663B476F836461D3322C182E"/>
    <w:rsid w:val="00931C9D"/>
  </w:style>
  <w:style w:type="paragraph" w:customStyle="1" w:styleId="23C20C3A15D046029037DEF7863EC275">
    <w:name w:val="23C20C3A15D046029037DEF7863EC275"/>
    <w:rsid w:val="00931C9D"/>
  </w:style>
  <w:style w:type="paragraph" w:customStyle="1" w:styleId="FD5E0AFD17B941E08B499C087CA7A6BF">
    <w:name w:val="FD5E0AFD17B941E08B499C087CA7A6BF"/>
    <w:rsid w:val="00931C9D"/>
  </w:style>
  <w:style w:type="paragraph" w:customStyle="1" w:styleId="69F8564808264F38BC2DB16B4A7B7EB1">
    <w:name w:val="69F8564808264F38BC2DB16B4A7B7EB1"/>
    <w:rsid w:val="00931C9D"/>
  </w:style>
  <w:style w:type="paragraph" w:customStyle="1" w:styleId="B1A18D7775C6430F83008E30B04ABDB2">
    <w:name w:val="B1A18D7775C6430F83008E30B04ABDB2"/>
    <w:rsid w:val="00931C9D"/>
  </w:style>
  <w:style w:type="paragraph" w:customStyle="1" w:styleId="F3929B82AC6E4D96871F354505C2E0F3">
    <w:name w:val="F3929B82AC6E4D96871F354505C2E0F3"/>
    <w:rsid w:val="00931C9D"/>
  </w:style>
  <w:style w:type="paragraph" w:customStyle="1" w:styleId="FC43D666C3534C00A55CD921CBE4B847">
    <w:name w:val="FC43D666C3534C00A55CD921CBE4B847"/>
    <w:rsid w:val="00931C9D"/>
  </w:style>
  <w:style w:type="paragraph" w:customStyle="1" w:styleId="E370FE365750482CACA695D55CD77723">
    <w:name w:val="E370FE365750482CACA695D55CD77723"/>
    <w:rsid w:val="00931C9D"/>
  </w:style>
  <w:style w:type="paragraph" w:customStyle="1" w:styleId="7D49651C035E4A2DBCE708B521DC9B5E">
    <w:name w:val="7D49651C035E4A2DBCE708B521DC9B5E"/>
    <w:rsid w:val="00931C9D"/>
  </w:style>
  <w:style w:type="paragraph" w:customStyle="1" w:styleId="E9EAB53D080C4A80AB4509F6C58C22A8">
    <w:name w:val="E9EAB53D080C4A80AB4509F6C58C22A8"/>
    <w:rsid w:val="00931C9D"/>
  </w:style>
  <w:style w:type="paragraph" w:customStyle="1" w:styleId="F22E7B07F2EB418BAD948CB0B7CF6552">
    <w:name w:val="F22E7B07F2EB418BAD948CB0B7CF6552"/>
    <w:rsid w:val="00931C9D"/>
  </w:style>
  <w:style w:type="paragraph" w:customStyle="1" w:styleId="859C749E932C4F1689832072B5A2D2AA">
    <w:name w:val="859C749E932C4F1689832072B5A2D2AA"/>
    <w:rsid w:val="00931C9D"/>
  </w:style>
  <w:style w:type="paragraph" w:customStyle="1" w:styleId="F5C68741762444CBB8EBBC39904E9C0E">
    <w:name w:val="F5C68741762444CBB8EBBC39904E9C0E"/>
    <w:rsid w:val="00931C9D"/>
  </w:style>
  <w:style w:type="paragraph" w:customStyle="1" w:styleId="BD720CBDB7FA470CAF539EBD7C4A08D4">
    <w:name w:val="BD720CBDB7FA470CAF539EBD7C4A08D4"/>
    <w:rsid w:val="00931C9D"/>
  </w:style>
  <w:style w:type="paragraph" w:customStyle="1" w:styleId="1BF8770697FE4CE89B52DC1CC4C34415">
    <w:name w:val="1BF8770697FE4CE89B52DC1CC4C34415"/>
    <w:rsid w:val="00931C9D"/>
  </w:style>
  <w:style w:type="paragraph" w:customStyle="1" w:styleId="E9978AB5A657466CB97C17B0D6D4F575">
    <w:name w:val="E9978AB5A657466CB97C17B0D6D4F575"/>
    <w:rsid w:val="00931C9D"/>
  </w:style>
  <w:style w:type="paragraph" w:customStyle="1" w:styleId="00EF46BC49024202886C59E7F3AF98C5">
    <w:name w:val="00EF46BC49024202886C59E7F3AF98C5"/>
    <w:rsid w:val="00931C9D"/>
  </w:style>
  <w:style w:type="paragraph" w:customStyle="1" w:styleId="2C5E11497EB742E5B37189EAD3516BD8">
    <w:name w:val="2C5E11497EB742E5B37189EAD3516BD8"/>
    <w:rsid w:val="00931C9D"/>
  </w:style>
  <w:style w:type="paragraph" w:customStyle="1" w:styleId="DB9B8B1FDA8043DD860FA529B461FADA">
    <w:name w:val="DB9B8B1FDA8043DD860FA529B461FADA"/>
    <w:rsid w:val="00931C9D"/>
  </w:style>
  <w:style w:type="paragraph" w:customStyle="1" w:styleId="E8DFE042FB3F470187992E83E1B4F5CB">
    <w:name w:val="E8DFE042FB3F470187992E83E1B4F5CB"/>
    <w:rsid w:val="00931C9D"/>
  </w:style>
  <w:style w:type="paragraph" w:customStyle="1" w:styleId="5B2417D11A04429C9B0D2182B5F16590">
    <w:name w:val="5B2417D11A04429C9B0D2182B5F16590"/>
    <w:rsid w:val="00931C9D"/>
  </w:style>
  <w:style w:type="paragraph" w:customStyle="1" w:styleId="76AA781C4B154DBEB296498DF64D5283">
    <w:name w:val="76AA781C4B154DBEB296498DF64D5283"/>
    <w:rsid w:val="00931C9D"/>
  </w:style>
  <w:style w:type="paragraph" w:customStyle="1" w:styleId="020F28D6EE6A47AAB3CD01CF5C15BD72">
    <w:name w:val="020F28D6EE6A47AAB3CD01CF5C15BD72"/>
    <w:rsid w:val="00931C9D"/>
  </w:style>
  <w:style w:type="paragraph" w:customStyle="1" w:styleId="FB6A990A62D04EEEB0C860D5ECE0978A">
    <w:name w:val="FB6A990A62D04EEEB0C860D5ECE0978A"/>
    <w:rsid w:val="00931C9D"/>
  </w:style>
  <w:style w:type="paragraph" w:customStyle="1" w:styleId="3042CB31B7B14329945BA5E47FCF7592">
    <w:name w:val="3042CB31B7B14329945BA5E47FCF7592"/>
    <w:rsid w:val="00931C9D"/>
  </w:style>
  <w:style w:type="paragraph" w:customStyle="1" w:styleId="E0B3F1305F8642A69F99895ECDF0E9E3">
    <w:name w:val="E0B3F1305F8642A69F99895ECDF0E9E3"/>
    <w:rsid w:val="00931C9D"/>
  </w:style>
  <w:style w:type="paragraph" w:customStyle="1" w:styleId="44689FB4C68541E49A3D9AFBA650C9AB">
    <w:name w:val="44689FB4C68541E49A3D9AFBA650C9AB"/>
    <w:rsid w:val="00931C9D"/>
  </w:style>
  <w:style w:type="paragraph" w:customStyle="1" w:styleId="05734CAB7F354C37839E2FAFE0E63D36">
    <w:name w:val="05734CAB7F354C37839E2FAFE0E63D36"/>
    <w:rsid w:val="00931C9D"/>
  </w:style>
  <w:style w:type="paragraph" w:customStyle="1" w:styleId="6956114328C6482AA8499C716B551099">
    <w:name w:val="6956114328C6482AA8499C716B551099"/>
    <w:rsid w:val="00931C9D"/>
  </w:style>
  <w:style w:type="paragraph" w:customStyle="1" w:styleId="C6FE938D13ED402ABFF420820EE5E88D">
    <w:name w:val="C6FE938D13ED402ABFF420820EE5E88D"/>
    <w:rsid w:val="00931C9D"/>
  </w:style>
  <w:style w:type="paragraph" w:customStyle="1" w:styleId="F0708A8E4ACA46D5A32512697083156B">
    <w:name w:val="F0708A8E4ACA46D5A32512697083156B"/>
    <w:rsid w:val="00931C9D"/>
  </w:style>
  <w:style w:type="paragraph" w:customStyle="1" w:styleId="C409A61EBF7D46B9AC881309C95C51B9">
    <w:name w:val="C409A61EBF7D46B9AC881309C95C51B9"/>
    <w:rsid w:val="00931C9D"/>
  </w:style>
  <w:style w:type="paragraph" w:customStyle="1" w:styleId="381D220AA1FA404DBBCFBEF3019793AD">
    <w:name w:val="381D220AA1FA404DBBCFBEF3019793AD"/>
    <w:rsid w:val="00931C9D"/>
  </w:style>
  <w:style w:type="paragraph" w:customStyle="1" w:styleId="E7AAA688464F4A21B7F141C813E2D6C8">
    <w:name w:val="E7AAA688464F4A21B7F141C813E2D6C8"/>
    <w:rsid w:val="00931C9D"/>
  </w:style>
  <w:style w:type="paragraph" w:customStyle="1" w:styleId="EEFE0CB9E24A487DAB3BE0B68662C4B1">
    <w:name w:val="EEFE0CB9E24A487DAB3BE0B68662C4B1"/>
    <w:rsid w:val="00931C9D"/>
  </w:style>
  <w:style w:type="paragraph" w:customStyle="1" w:styleId="2C84526F3A16485795698D8D60410760">
    <w:name w:val="2C84526F3A16485795698D8D60410760"/>
    <w:rsid w:val="00931C9D"/>
  </w:style>
  <w:style w:type="paragraph" w:customStyle="1" w:styleId="36714D45D04C43578BAFEFD34E9B6FB4">
    <w:name w:val="36714D45D04C43578BAFEFD34E9B6FB4"/>
    <w:rsid w:val="00931C9D"/>
  </w:style>
  <w:style w:type="paragraph" w:customStyle="1" w:styleId="5895234EB8BB4BD6A235025E71BE45CB">
    <w:name w:val="5895234EB8BB4BD6A235025E71BE45CB"/>
    <w:rsid w:val="00931C9D"/>
  </w:style>
  <w:style w:type="paragraph" w:customStyle="1" w:styleId="F3859081FBC34BB28236C8D429B62A86">
    <w:name w:val="F3859081FBC34BB28236C8D429B62A86"/>
    <w:rsid w:val="00931C9D"/>
  </w:style>
  <w:style w:type="paragraph" w:customStyle="1" w:styleId="03A314BF05A744EABC2AB9EF6B3E0A7D">
    <w:name w:val="03A314BF05A744EABC2AB9EF6B3E0A7D"/>
    <w:rsid w:val="00931C9D"/>
  </w:style>
  <w:style w:type="paragraph" w:customStyle="1" w:styleId="AE3CC90B133D4CCBB3968B04F6CDA3A6">
    <w:name w:val="AE3CC90B133D4CCBB3968B04F6CDA3A6"/>
    <w:rsid w:val="00931C9D"/>
  </w:style>
  <w:style w:type="paragraph" w:customStyle="1" w:styleId="128D7786153C40F3A21F3E246774BF54">
    <w:name w:val="128D7786153C40F3A21F3E246774BF54"/>
    <w:rsid w:val="00931C9D"/>
  </w:style>
  <w:style w:type="paragraph" w:customStyle="1" w:styleId="19AF7EA481EA41B28F18E192679722C3">
    <w:name w:val="19AF7EA481EA41B28F18E192679722C3"/>
    <w:rsid w:val="00931C9D"/>
  </w:style>
  <w:style w:type="paragraph" w:customStyle="1" w:styleId="229258DC6E514B80A9AD0FE524FFB516">
    <w:name w:val="229258DC6E514B80A9AD0FE524FFB516"/>
    <w:rsid w:val="00931C9D"/>
  </w:style>
  <w:style w:type="paragraph" w:customStyle="1" w:styleId="840F58AD68E04F19A58320FB32DD590D">
    <w:name w:val="840F58AD68E04F19A58320FB32DD590D"/>
    <w:rsid w:val="00931C9D"/>
  </w:style>
  <w:style w:type="paragraph" w:customStyle="1" w:styleId="BD32C017FEC74C578B5B613954E7542E">
    <w:name w:val="BD32C017FEC74C578B5B613954E7542E"/>
    <w:rsid w:val="00931C9D"/>
  </w:style>
  <w:style w:type="paragraph" w:customStyle="1" w:styleId="99E8494ADB4D43D0B706F67F4B8FA6EF">
    <w:name w:val="99E8494ADB4D43D0B706F67F4B8FA6EF"/>
    <w:rsid w:val="00931C9D"/>
  </w:style>
  <w:style w:type="paragraph" w:customStyle="1" w:styleId="730B3EF7B50E49D7B389B095ECB4A98C">
    <w:name w:val="730B3EF7B50E49D7B389B095ECB4A98C"/>
    <w:rsid w:val="00931C9D"/>
  </w:style>
  <w:style w:type="paragraph" w:customStyle="1" w:styleId="358B8624A189480D9231ACD16EDBB2FA">
    <w:name w:val="358B8624A189480D9231ACD16EDBB2FA"/>
    <w:rsid w:val="00931C9D"/>
  </w:style>
  <w:style w:type="paragraph" w:customStyle="1" w:styleId="E8513E6552EB4ABE80CD1F398D0C4E9A">
    <w:name w:val="E8513E6552EB4ABE80CD1F398D0C4E9A"/>
    <w:rsid w:val="00931C9D"/>
  </w:style>
  <w:style w:type="paragraph" w:customStyle="1" w:styleId="115BE16BF0624D8C8AE7F9F521C07C7D">
    <w:name w:val="115BE16BF0624D8C8AE7F9F521C07C7D"/>
    <w:rsid w:val="00931C9D"/>
  </w:style>
  <w:style w:type="paragraph" w:customStyle="1" w:styleId="FBBF21EBAD064D85B7C3F2C7C258986B">
    <w:name w:val="FBBF21EBAD064D85B7C3F2C7C258986B"/>
    <w:rsid w:val="00931C9D"/>
  </w:style>
  <w:style w:type="paragraph" w:customStyle="1" w:styleId="B12157229E8A4E53B9F436A9B1E6A161">
    <w:name w:val="B12157229E8A4E53B9F436A9B1E6A161"/>
    <w:rsid w:val="00931C9D"/>
  </w:style>
  <w:style w:type="paragraph" w:customStyle="1" w:styleId="2D202EE3810F4C64B85EB2DBB772185B">
    <w:name w:val="2D202EE3810F4C64B85EB2DBB772185B"/>
    <w:rsid w:val="00931C9D"/>
  </w:style>
  <w:style w:type="paragraph" w:customStyle="1" w:styleId="D74B68CEC7794CE19795BFEA9AD75F7D">
    <w:name w:val="D74B68CEC7794CE19795BFEA9AD75F7D"/>
    <w:rsid w:val="00931C9D"/>
  </w:style>
  <w:style w:type="paragraph" w:customStyle="1" w:styleId="64AA7CC5A3CA40ED905F45472393BFE1">
    <w:name w:val="64AA7CC5A3CA40ED905F45472393BFE1"/>
    <w:rsid w:val="00931C9D"/>
  </w:style>
  <w:style w:type="paragraph" w:customStyle="1" w:styleId="E73457D6B9294103BEC37CD38F981D2B">
    <w:name w:val="E73457D6B9294103BEC37CD38F981D2B"/>
    <w:rsid w:val="00931C9D"/>
  </w:style>
  <w:style w:type="paragraph" w:customStyle="1" w:styleId="ED54000633274731B2B04D9E23F8663C">
    <w:name w:val="ED54000633274731B2B04D9E23F8663C"/>
    <w:rsid w:val="00931C9D"/>
  </w:style>
  <w:style w:type="paragraph" w:customStyle="1" w:styleId="D32D69C5CAE44A2C84246E9E2DB9EC22">
    <w:name w:val="D32D69C5CAE44A2C84246E9E2DB9EC22"/>
    <w:rsid w:val="00931C9D"/>
  </w:style>
  <w:style w:type="paragraph" w:customStyle="1" w:styleId="F3E75E9CB8A74125A00E5B913EADD683">
    <w:name w:val="F3E75E9CB8A74125A00E5B913EADD683"/>
    <w:rsid w:val="00931C9D"/>
  </w:style>
  <w:style w:type="paragraph" w:customStyle="1" w:styleId="80B3CB7AA8B546C287B900B7651B227D">
    <w:name w:val="80B3CB7AA8B546C287B900B7651B227D"/>
    <w:rsid w:val="00931C9D"/>
  </w:style>
  <w:style w:type="paragraph" w:customStyle="1" w:styleId="105F34174A514705858E1C77FB1166B4">
    <w:name w:val="105F34174A514705858E1C77FB1166B4"/>
    <w:rsid w:val="00931C9D"/>
  </w:style>
  <w:style w:type="paragraph" w:customStyle="1" w:styleId="EB7B96B1AE704C26809C6608E8B20FCB">
    <w:name w:val="EB7B96B1AE704C26809C6608E8B20FCB"/>
    <w:rsid w:val="00931C9D"/>
  </w:style>
  <w:style w:type="paragraph" w:customStyle="1" w:styleId="0E2241BA92E0457D9ACA5AE0701AFE6B">
    <w:name w:val="0E2241BA92E0457D9ACA5AE0701AFE6B"/>
    <w:rsid w:val="00931C9D"/>
  </w:style>
  <w:style w:type="paragraph" w:customStyle="1" w:styleId="43CFD9E24D054CA580BAA84632176B69">
    <w:name w:val="43CFD9E24D054CA580BAA84632176B69"/>
    <w:rsid w:val="00931C9D"/>
  </w:style>
  <w:style w:type="paragraph" w:customStyle="1" w:styleId="30C013F16E5E47CD9FC6BD8663C05A12">
    <w:name w:val="30C013F16E5E47CD9FC6BD8663C05A12"/>
    <w:rsid w:val="00931C9D"/>
  </w:style>
  <w:style w:type="paragraph" w:customStyle="1" w:styleId="A56EC6BE0D0249B7AFE7AFA9603C5BB0">
    <w:name w:val="A56EC6BE0D0249B7AFE7AFA9603C5BB0"/>
    <w:rsid w:val="00931C9D"/>
  </w:style>
  <w:style w:type="paragraph" w:customStyle="1" w:styleId="C3E8D6C58A4943F190DDE1C9CA8693D2">
    <w:name w:val="C3E8D6C58A4943F190DDE1C9CA8693D2"/>
    <w:rsid w:val="00931C9D"/>
  </w:style>
  <w:style w:type="paragraph" w:customStyle="1" w:styleId="03B7113A641542DC9A75F8CE145A1393">
    <w:name w:val="03B7113A641542DC9A75F8CE145A1393"/>
    <w:rsid w:val="00931C9D"/>
  </w:style>
  <w:style w:type="paragraph" w:customStyle="1" w:styleId="CE48967E308640BABD7BB412AC47F86A">
    <w:name w:val="CE48967E308640BABD7BB412AC47F86A"/>
    <w:rsid w:val="00931C9D"/>
  </w:style>
  <w:style w:type="paragraph" w:customStyle="1" w:styleId="89C7CDCFEDD84FDBA95DBF36B3B31BD8">
    <w:name w:val="89C7CDCFEDD84FDBA95DBF36B3B31BD8"/>
    <w:rsid w:val="00931C9D"/>
  </w:style>
  <w:style w:type="paragraph" w:customStyle="1" w:styleId="CD0ADC0D6B41429C83A0D05B0B7BA38C">
    <w:name w:val="CD0ADC0D6B41429C83A0D05B0B7BA38C"/>
    <w:rsid w:val="00931C9D"/>
  </w:style>
  <w:style w:type="paragraph" w:customStyle="1" w:styleId="2A6AB9F209C6490CBFA002D66EF01907">
    <w:name w:val="2A6AB9F209C6490CBFA002D66EF01907"/>
    <w:rsid w:val="00931C9D"/>
  </w:style>
  <w:style w:type="paragraph" w:customStyle="1" w:styleId="1C3B533B924C41FE96A25E1E8DFE1DF5">
    <w:name w:val="1C3B533B924C41FE96A25E1E8DFE1DF5"/>
    <w:rsid w:val="00931C9D"/>
  </w:style>
  <w:style w:type="paragraph" w:customStyle="1" w:styleId="1CF52C60CEE642CC8877BC445BE8295C">
    <w:name w:val="1CF52C60CEE642CC8877BC445BE8295C"/>
    <w:rsid w:val="00931C9D"/>
  </w:style>
  <w:style w:type="paragraph" w:customStyle="1" w:styleId="874046C41F954BF1843B92587719FEB9">
    <w:name w:val="874046C41F954BF1843B92587719FEB9"/>
    <w:rsid w:val="00931C9D"/>
  </w:style>
  <w:style w:type="paragraph" w:customStyle="1" w:styleId="8F013352CFE74621A852D4D8FEE3A869">
    <w:name w:val="8F013352CFE74621A852D4D8FEE3A869"/>
    <w:rsid w:val="00931C9D"/>
  </w:style>
  <w:style w:type="paragraph" w:customStyle="1" w:styleId="037E7157E13046C480848830AE4373F3">
    <w:name w:val="037E7157E13046C480848830AE4373F3"/>
    <w:rsid w:val="00931C9D"/>
  </w:style>
  <w:style w:type="paragraph" w:customStyle="1" w:styleId="6100BCCDB6DA424DB08C792DD67DA2F4">
    <w:name w:val="6100BCCDB6DA424DB08C792DD67DA2F4"/>
    <w:rsid w:val="00931C9D"/>
  </w:style>
  <w:style w:type="paragraph" w:customStyle="1" w:styleId="A4C0CA8EB7154238890053CBB00D85C8">
    <w:name w:val="A4C0CA8EB7154238890053CBB00D85C8"/>
    <w:rsid w:val="00931C9D"/>
  </w:style>
  <w:style w:type="paragraph" w:customStyle="1" w:styleId="24E6EA7309C64C6293FCAD344CBEF3A5">
    <w:name w:val="24E6EA7309C64C6293FCAD344CBEF3A5"/>
    <w:rsid w:val="00931C9D"/>
  </w:style>
  <w:style w:type="paragraph" w:customStyle="1" w:styleId="7E422E6D9CC6476694BB217718A6EE7B">
    <w:name w:val="7E422E6D9CC6476694BB217718A6EE7B"/>
    <w:rsid w:val="00931C9D"/>
  </w:style>
  <w:style w:type="paragraph" w:customStyle="1" w:styleId="511D631C0984462C88D2820197806FDD">
    <w:name w:val="511D631C0984462C88D2820197806FDD"/>
    <w:rsid w:val="00931C9D"/>
  </w:style>
  <w:style w:type="paragraph" w:customStyle="1" w:styleId="80BE5AC328384CEE81689C82B9529D53">
    <w:name w:val="80BE5AC328384CEE81689C82B9529D53"/>
    <w:rsid w:val="00931C9D"/>
  </w:style>
  <w:style w:type="paragraph" w:customStyle="1" w:styleId="A943143A2C51428D9CFC18A71F13301D">
    <w:name w:val="A943143A2C51428D9CFC18A71F13301D"/>
    <w:rsid w:val="00931C9D"/>
  </w:style>
  <w:style w:type="paragraph" w:customStyle="1" w:styleId="E0D5171200EB4A638D9663DAB82989A2">
    <w:name w:val="E0D5171200EB4A638D9663DAB82989A2"/>
    <w:rsid w:val="00931C9D"/>
  </w:style>
  <w:style w:type="paragraph" w:customStyle="1" w:styleId="A533807D4FBB440A8EADA32757997AAC">
    <w:name w:val="A533807D4FBB440A8EADA32757997AAC"/>
    <w:rsid w:val="00931C9D"/>
  </w:style>
  <w:style w:type="paragraph" w:customStyle="1" w:styleId="0C5008B00E2F4788816C4432197CDFDD">
    <w:name w:val="0C5008B00E2F4788816C4432197CDFDD"/>
    <w:rsid w:val="00931C9D"/>
  </w:style>
  <w:style w:type="paragraph" w:customStyle="1" w:styleId="C44B6C8C48C4497D9511884A9B18F4AC">
    <w:name w:val="C44B6C8C48C4497D9511884A9B18F4AC"/>
    <w:rsid w:val="00931C9D"/>
  </w:style>
  <w:style w:type="paragraph" w:customStyle="1" w:styleId="A7CD0F81024C45F0924E82C7F88DAF99">
    <w:name w:val="A7CD0F81024C45F0924E82C7F88DAF99"/>
    <w:rsid w:val="00931C9D"/>
  </w:style>
  <w:style w:type="paragraph" w:customStyle="1" w:styleId="1B6858BE8676564A98158BFEA70903AF">
    <w:name w:val="1B6858BE8676564A98158BFEA70903AF"/>
    <w:rsid w:val="00064F96"/>
    <w:pPr>
      <w:spacing w:after="0" w:line="240" w:lineRule="auto"/>
    </w:pPr>
    <w:rPr>
      <w:sz w:val="24"/>
      <w:szCs w:val="24"/>
      <w:lang w:val="en-US" w:eastAsia="ja-JP"/>
    </w:rPr>
  </w:style>
  <w:style w:type="paragraph" w:customStyle="1" w:styleId="1B0E978A7269834FAAD50E4351449CC5">
    <w:name w:val="1B0E978A7269834FAAD50E4351449CC5"/>
    <w:rsid w:val="00064F96"/>
    <w:pPr>
      <w:spacing w:after="0" w:line="240" w:lineRule="auto"/>
    </w:pPr>
    <w:rPr>
      <w:sz w:val="24"/>
      <w:szCs w:val="24"/>
      <w:lang w:val="en-US" w:eastAsia="ja-JP"/>
    </w:rPr>
  </w:style>
  <w:style w:type="paragraph" w:customStyle="1" w:styleId="0E093F9E0890D440AF2940E666306C74">
    <w:name w:val="0E093F9E0890D440AF2940E666306C74"/>
    <w:rsid w:val="00064F96"/>
    <w:pPr>
      <w:spacing w:after="0" w:line="240" w:lineRule="auto"/>
    </w:pPr>
    <w:rPr>
      <w:sz w:val="24"/>
      <w:szCs w:val="24"/>
      <w:lang w:val="en-US" w:eastAsia="ja-JP"/>
    </w:rPr>
  </w:style>
  <w:style w:type="paragraph" w:customStyle="1" w:styleId="6B3B92FDA4441F4C9E09BB3CA3D2296D">
    <w:name w:val="6B3B92FDA4441F4C9E09BB3CA3D2296D"/>
    <w:rsid w:val="00064F96"/>
    <w:pPr>
      <w:spacing w:after="0" w:line="240" w:lineRule="auto"/>
    </w:pPr>
    <w:rPr>
      <w:sz w:val="24"/>
      <w:szCs w:val="24"/>
      <w:lang w:val="en-US" w:eastAsia="ja-JP"/>
    </w:rPr>
  </w:style>
  <w:style w:type="paragraph" w:customStyle="1" w:styleId="F48F285877E24341AB7CCB46D2707AE9">
    <w:name w:val="F48F285877E24341AB7CCB46D2707AE9"/>
    <w:rsid w:val="00064F96"/>
    <w:pPr>
      <w:spacing w:after="0" w:line="240" w:lineRule="auto"/>
    </w:pPr>
    <w:rPr>
      <w:sz w:val="24"/>
      <w:szCs w:val="24"/>
      <w:lang w:val="en-US" w:eastAsia="ja-JP"/>
    </w:rPr>
  </w:style>
  <w:style w:type="paragraph" w:customStyle="1" w:styleId="0AFE05DD91A77E47BB482929385BDEC3">
    <w:name w:val="0AFE05DD91A77E47BB482929385BDEC3"/>
    <w:rsid w:val="00064F96"/>
    <w:pPr>
      <w:spacing w:after="0" w:line="240" w:lineRule="auto"/>
    </w:pPr>
    <w:rPr>
      <w:sz w:val="24"/>
      <w:szCs w:val="24"/>
      <w:lang w:val="en-US" w:eastAsia="ja-JP"/>
    </w:rPr>
  </w:style>
  <w:style w:type="paragraph" w:customStyle="1" w:styleId="C7AE274E8F6AF04AB32975323E818FAC">
    <w:name w:val="C7AE274E8F6AF04AB32975323E818FAC"/>
    <w:rsid w:val="00064F96"/>
    <w:pPr>
      <w:spacing w:after="0" w:line="240" w:lineRule="auto"/>
    </w:pPr>
    <w:rPr>
      <w:sz w:val="24"/>
      <w:szCs w:val="24"/>
      <w:lang w:val="en-US" w:eastAsia="ja-JP"/>
    </w:rPr>
  </w:style>
  <w:style w:type="paragraph" w:customStyle="1" w:styleId="5E07C79741FF5E418637BC6128D5901D">
    <w:name w:val="5E07C79741FF5E418637BC6128D5901D"/>
    <w:rsid w:val="00064F96"/>
    <w:pPr>
      <w:spacing w:after="0" w:line="240" w:lineRule="auto"/>
    </w:pPr>
    <w:rPr>
      <w:sz w:val="24"/>
      <w:szCs w:val="24"/>
      <w:lang w:val="en-US" w:eastAsia="ja-JP"/>
    </w:rPr>
  </w:style>
  <w:style w:type="paragraph" w:customStyle="1" w:styleId="8E51ABE59C8E994BA656341BF329B657">
    <w:name w:val="8E51ABE59C8E994BA656341BF329B657"/>
    <w:rsid w:val="00064F96"/>
    <w:pPr>
      <w:spacing w:after="0" w:line="240" w:lineRule="auto"/>
    </w:pPr>
    <w:rPr>
      <w:sz w:val="24"/>
      <w:szCs w:val="24"/>
      <w:lang w:val="en-US" w:eastAsia="ja-JP"/>
    </w:rPr>
  </w:style>
  <w:style w:type="paragraph" w:customStyle="1" w:styleId="C4BD7232D6305544BD64E2ED822E3551">
    <w:name w:val="C4BD7232D6305544BD64E2ED822E3551"/>
    <w:rsid w:val="00064F96"/>
    <w:pPr>
      <w:spacing w:after="0" w:line="240" w:lineRule="auto"/>
    </w:pPr>
    <w:rPr>
      <w:sz w:val="24"/>
      <w:szCs w:val="24"/>
      <w:lang w:val="en-US" w:eastAsia="ja-JP"/>
    </w:rPr>
  </w:style>
  <w:style w:type="paragraph" w:customStyle="1" w:styleId="248A55C2D6C20948ABF0FCA96603BCD0">
    <w:name w:val="248A55C2D6C20948ABF0FCA96603BCD0"/>
    <w:rsid w:val="00064F96"/>
    <w:pPr>
      <w:spacing w:after="0" w:line="240" w:lineRule="auto"/>
    </w:pPr>
    <w:rPr>
      <w:sz w:val="24"/>
      <w:szCs w:val="24"/>
      <w:lang w:val="en-US" w:eastAsia="ja-JP"/>
    </w:rPr>
  </w:style>
  <w:style w:type="paragraph" w:customStyle="1" w:styleId="2EAAE8DD40387843A46C3E7803869B83">
    <w:name w:val="2EAAE8DD40387843A46C3E7803869B83"/>
    <w:rsid w:val="00064F96"/>
    <w:pPr>
      <w:spacing w:after="0" w:line="240" w:lineRule="auto"/>
    </w:pPr>
    <w:rPr>
      <w:sz w:val="24"/>
      <w:szCs w:val="24"/>
      <w:lang w:val="en-US" w:eastAsia="ja-JP"/>
    </w:rPr>
  </w:style>
  <w:style w:type="paragraph" w:customStyle="1" w:styleId="8BF435B48819284492A413B413C5629F">
    <w:name w:val="8BF435B48819284492A413B413C5629F"/>
    <w:rsid w:val="00064F96"/>
    <w:pPr>
      <w:spacing w:after="0" w:line="240" w:lineRule="auto"/>
    </w:pPr>
    <w:rPr>
      <w:sz w:val="24"/>
      <w:szCs w:val="24"/>
      <w:lang w:val="en-US" w:eastAsia="ja-JP"/>
    </w:rPr>
  </w:style>
  <w:style w:type="paragraph" w:customStyle="1" w:styleId="8EA4032C632A1341BEB495C0F7A50143">
    <w:name w:val="8EA4032C632A1341BEB495C0F7A50143"/>
    <w:rsid w:val="00064F96"/>
    <w:pPr>
      <w:spacing w:after="0" w:line="240" w:lineRule="auto"/>
    </w:pPr>
    <w:rPr>
      <w:sz w:val="24"/>
      <w:szCs w:val="24"/>
      <w:lang w:val="en-US" w:eastAsia="ja-JP"/>
    </w:rPr>
  </w:style>
  <w:style w:type="paragraph" w:customStyle="1" w:styleId="CA50D65D93BAF74A8D953B20023531D3">
    <w:name w:val="CA50D65D93BAF74A8D953B20023531D3"/>
    <w:rsid w:val="00064F96"/>
    <w:pPr>
      <w:spacing w:after="0" w:line="240" w:lineRule="auto"/>
    </w:pPr>
    <w:rPr>
      <w:sz w:val="24"/>
      <w:szCs w:val="24"/>
      <w:lang w:val="en-US" w:eastAsia="ja-JP"/>
    </w:rPr>
  </w:style>
  <w:style w:type="paragraph" w:customStyle="1" w:styleId="CABB7840EC554C44BAC886F22EAD13C5">
    <w:name w:val="CABB7840EC554C44BAC886F22EAD13C5"/>
    <w:rsid w:val="00064F96"/>
    <w:pPr>
      <w:spacing w:after="0" w:line="240" w:lineRule="auto"/>
    </w:pPr>
    <w:rPr>
      <w:sz w:val="24"/>
      <w:szCs w:val="24"/>
      <w:lang w:val="en-US" w:eastAsia="ja-JP"/>
    </w:rPr>
  </w:style>
  <w:style w:type="paragraph" w:customStyle="1" w:styleId="97CDB0F8A108E64CA4F8FDFE2315C41F">
    <w:name w:val="97CDB0F8A108E64CA4F8FDFE2315C41F"/>
    <w:rsid w:val="00064F96"/>
    <w:pPr>
      <w:spacing w:after="0" w:line="240" w:lineRule="auto"/>
    </w:pPr>
    <w:rPr>
      <w:sz w:val="24"/>
      <w:szCs w:val="24"/>
      <w:lang w:val="en-US" w:eastAsia="ja-JP"/>
    </w:rPr>
  </w:style>
  <w:style w:type="paragraph" w:customStyle="1" w:styleId="A9F8928BD3A1B546BAED94135A7AA408">
    <w:name w:val="A9F8928BD3A1B546BAED94135A7AA408"/>
    <w:rsid w:val="00064F96"/>
    <w:pPr>
      <w:spacing w:after="0" w:line="240" w:lineRule="auto"/>
    </w:pPr>
    <w:rPr>
      <w:sz w:val="24"/>
      <w:szCs w:val="24"/>
      <w:lang w:val="en-US" w:eastAsia="ja-JP"/>
    </w:rPr>
  </w:style>
  <w:style w:type="paragraph" w:customStyle="1" w:styleId="4197D946D2DC7C45B123B6DE19C4B91E">
    <w:name w:val="4197D946D2DC7C45B123B6DE19C4B91E"/>
    <w:rsid w:val="00064F96"/>
    <w:pPr>
      <w:spacing w:after="0" w:line="240" w:lineRule="auto"/>
    </w:pPr>
    <w:rPr>
      <w:sz w:val="24"/>
      <w:szCs w:val="24"/>
      <w:lang w:val="en-US" w:eastAsia="ja-JP"/>
    </w:rPr>
  </w:style>
  <w:style w:type="paragraph" w:customStyle="1" w:styleId="31947BE899EAF5428E1A596D8E0D616E">
    <w:name w:val="31947BE899EAF5428E1A596D8E0D616E"/>
    <w:rsid w:val="00064F96"/>
    <w:pPr>
      <w:spacing w:after="0" w:line="240" w:lineRule="auto"/>
    </w:pPr>
    <w:rPr>
      <w:sz w:val="24"/>
      <w:szCs w:val="24"/>
      <w:lang w:val="en-US" w:eastAsia="ja-JP"/>
    </w:rPr>
  </w:style>
  <w:style w:type="paragraph" w:customStyle="1" w:styleId="C49B1B7E4353C648A7874B5756EDB12F">
    <w:name w:val="C49B1B7E4353C648A7874B5756EDB12F"/>
    <w:rsid w:val="00064F96"/>
    <w:pPr>
      <w:spacing w:after="0" w:line="240" w:lineRule="auto"/>
    </w:pPr>
    <w:rPr>
      <w:sz w:val="24"/>
      <w:szCs w:val="24"/>
      <w:lang w:val="en-US" w:eastAsia="ja-JP"/>
    </w:rPr>
  </w:style>
  <w:style w:type="paragraph" w:customStyle="1" w:styleId="B25A77ABBC5AF54480555CF305127E5A">
    <w:name w:val="B25A77ABBC5AF54480555CF305127E5A"/>
    <w:rsid w:val="00064F96"/>
    <w:pPr>
      <w:spacing w:after="0" w:line="240" w:lineRule="auto"/>
    </w:pPr>
    <w:rPr>
      <w:sz w:val="24"/>
      <w:szCs w:val="24"/>
      <w:lang w:val="en-US" w:eastAsia="ja-JP"/>
    </w:rPr>
  </w:style>
  <w:style w:type="paragraph" w:customStyle="1" w:styleId="81330B1B9DEA6146A9C99FAFD1B46ED6">
    <w:name w:val="81330B1B9DEA6146A9C99FAFD1B46ED6"/>
    <w:rsid w:val="00064F96"/>
    <w:pPr>
      <w:spacing w:after="0" w:line="240" w:lineRule="auto"/>
    </w:pPr>
    <w:rPr>
      <w:sz w:val="24"/>
      <w:szCs w:val="24"/>
      <w:lang w:val="en-US" w:eastAsia="ja-JP"/>
    </w:rPr>
  </w:style>
  <w:style w:type="paragraph" w:customStyle="1" w:styleId="B28E53966A7C13418CAFE019898F943F">
    <w:name w:val="B28E53966A7C13418CAFE019898F943F"/>
    <w:rsid w:val="00064F96"/>
    <w:pPr>
      <w:spacing w:after="0" w:line="240" w:lineRule="auto"/>
    </w:pPr>
    <w:rPr>
      <w:sz w:val="24"/>
      <w:szCs w:val="24"/>
      <w:lang w:val="en-US" w:eastAsia="ja-JP"/>
    </w:rPr>
  </w:style>
  <w:style w:type="paragraph" w:customStyle="1" w:styleId="F704712DC0C5FC4987D28AF033EE43F5">
    <w:name w:val="F704712DC0C5FC4987D28AF033EE43F5"/>
    <w:rsid w:val="00064F96"/>
    <w:pPr>
      <w:spacing w:after="0" w:line="240" w:lineRule="auto"/>
    </w:pPr>
    <w:rPr>
      <w:sz w:val="24"/>
      <w:szCs w:val="24"/>
      <w:lang w:val="en-US" w:eastAsia="ja-JP"/>
    </w:rPr>
  </w:style>
  <w:style w:type="paragraph" w:customStyle="1" w:styleId="BD64F177B9417B4E8CE8D9DE8ED55A0F">
    <w:name w:val="BD64F177B9417B4E8CE8D9DE8ED55A0F"/>
    <w:rsid w:val="00064F96"/>
    <w:pPr>
      <w:spacing w:after="0" w:line="240" w:lineRule="auto"/>
    </w:pPr>
    <w:rPr>
      <w:sz w:val="24"/>
      <w:szCs w:val="24"/>
      <w:lang w:val="en-US" w:eastAsia="ja-JP"/>
    </w:rPr>
  </w:style>
  <w:style w:type="paragraph" w:customStyle="1" w:styleId="C33FBC11D0425F4ABAD202307DD3402B">
    <w:name w:val="C33FBC11D0425F4ABAD202307DD3402B"/>
    <w:rsid w:val="00064F96"/>
    <w:pPr>
      <w:spacing w:after="0" w:line="240" w:lineRule="auto"/>
    </w:pPr>
    <w:rPr>
      <w:sz w:val="24"/>
      <w:szCs w:val="24"/>
      <w:lang w:val="en-US" w:eastAsia="ja-JP"/>
    </w:rPr>
  </w:style>
  <w:style w:type="paragraph" w:customStyle="1" w:styleId="04D04D9E7B7DD542B8AEFD77325286A4">
    <w:name w:val="04D04D9E7B7DD542B8AEFD77325286A4"/>
    <w:rsid w:val="00064F96"/>
    <w:pPr>
      <w:spacing w:after="0" w:line="240" w:lineRule="auto"/>
    </w:pPr>
    <w:rPr>
      <w:sz w:val="24"/>
      <w:szCs w:val="24"/>
      <w:lang w:val="en-US" w:eastAsia="ja-JP"/>
    </w:rPr>
  </w:style>
  <w:style w:type="paragraph" w:customStyle="1" w:styleId="3C303F760621824A89B2C4DD9FE62C37">
    <w:name w:val="3C303F760621824A89B2C4DD9FE62C37"/>
    <w:rsid w:val="00064F96"/>
    <w:pPr>
      <w:spacing w:after="0" w:line="240" w:lineRule="auto"/>
    </w:pPr>
    <w:rPr>
      <w:sz w:val="24"/>
      <w:szCs w:val="24"/>
      <w:lang w:val="en-US" w:eastAsia="ja-JP"/>
    </w:rPr>
  </w:style>
  <w:style w:type="paragraph" w:customStyle="1" w:styleId="62EA14FC8A83D64BB274822C31CC9A73">
    <w:name w:val="62EA14FC8A83D64BB274822C31CC9A73"/>
    <w:rsid w:val="00064F96"/>
    <w:pPr>
      <w:spacing w:after="0" w:line="240" w:lineRule="auto"/>
    </w:pPr>
    <w:rPr>
      <w:sz w:val="24"/>
      <w:szCs w:val="24"/>
      <w:lang w:val="en-US" w:eastAsia="ja-JP"/>
    </w:rPr>
  </w:style>
  <w:style w:type="paragraph" w:customStyle="1" w:styleId="D05EF47D46E502498B7F3F94DEF87CA6">
    <w:name w:val="D05EF47D46E502498B7F3F94DEF87CA6"/>
    <w:rsid w:val="00064F96"/>
    <w:pPr>
      <w:spacing w:after="0" w:line="240" w:lineRule="auto"/>
    </w:pPr>
    <w:rPr>
      <w:sz w:val="24"/>
      <w:szCs w:val="24"/>
      <w:lang w:val="en-US" w:eastAsia="ja-JP"/>
    </w:rPr>
  </w:style>
  <w:style w:type="paragraph" w:customStyle="1" w:styleId="ACEC81805E129A419273B2C6D46C5A87">
    <w:name w:val="ACEC81805E129A419273B2C6D46C5A87"/>
    <w:rsid w:val="00064F96"/>
    <w:pPr>
      <w:spacing w:after="0" w:line="240" w:lineRule="auto"/>
    </w:pPr>
    <w:rPr>
      <w:sz w:val="24"/>
      <w:szCs w:val="24"/>
      <w:lang w:val="en-US" w:eastAsia="ja-JP"/>
    </w:rPr>
  </w:style>
  <w:style w:type="paragraph" w:customStyle="1" w:styleId="AF173B1B1019409599C27E4439131B61">
    <w:name w:val="AF173B1B1019409599C27E4439131B61"/>
    <w:rsid w:val="000C5788"/>
  </w:style>
  <w:style w:type="paragraph" w:customStyle="1" w:styleId="AE72058B35484413BB623CD8529D3415">
    <w:name w:val="AE72058B35484413BB623CD8529D3415"/>
    <w:rsid w:val="000C5788"/>
  </w:style>
  <w:style w:type="paragraph" w:customStyle="1" w:styleId="B91FA2938C6846E1A6B0CE968C850466">
    <w:name w:val="B91FA2938C6846E1A6B0CE968C850466"/>
    <w:rsid w:val="000C5788"/>
  </w:style>
  <w:style w:type="paragraph" w:customStyle="1" w:styleId="3080DEE5C1194608844ABAFEA71F5DC1">
    <w:name w:val="3080DEE5C1194608844ABAFEA71F5DC1"/>
    <w:rsid w:val="000C5788"/>
  </w:style>
  <w:style w:type="paragraph" w:customStyle="1" w:styleId="E1D795AB20634105B1D727F0F09C27D7">
    <w:name w:val="E1D795AB20634105B1D727F0F09C27D7"/>
    <w:rsid w:val="000C5788"/>
  </w:style>
  <w:style w:type="paragraph" w:customStyle="1" w:styleId="5D7DFB2F7DF944BF95E3E8F36A2F2CA6">
    <w:name w:val="5D7DFB2F7DF944BF95E3E8F36A2F2CA6"/>
    <w:rsid w:val="000C5788"/>
  </w:style>
  <w:style w:type="paragraph" w:customStyle="1" w:styleId="F3AFD645A4764AF19C233A41E68A0A98">
    <w:name w:val="F3AFD645A4764AF19C233A41E68A0A98"/>
    <w:rsid w:val="000C5788"/>
  </w:style>
  <w:style w:type="paragraph" w:customStyle="1" w:styleId="C2A747A0C753425F8F7F911FAC5557A9">
    <w:name w:val="C2A747A0C753425F8F7F911FAC5557A9"/>
    <w:rsid w:val="000C5788"/>
  </w:style>
  <w:style w:type="paragraph" w:customStyle="1" w:styleId="517500EA6C204C62858B7A66A18E2CB0">
    <w:name w:val="517500EA6C204C62858B7A66A18E2CB0"/>
    <w:rsid w:val="000C5788"/>
  </w:style>
  <w:style w:type="paragraph" w:customStyle="1" w:styleId="B97097A5E888485AB9B8DFDE3DE94279">
    <w:name w:val="B97097A5E888485AB9B8DFDE3DE94279"/>
    <w:rsid w:val="000C5788"/>
  </w:style>
  <w:style w:type="paragraph" w:customStyle="1" w:styleId="5EB2BB3CACFA4BBF9C83817E6D6BD1EB">
    <w:name w:val="5EB2BB3CACFA4BBF9C83817E6D6BD1EB"/>
    <w:rsid w:val="000C5788"/>
  </w:style>
  <w:style w:type="paragraph" w:customStyle="1" w:styleId="2736149D584C41A2A75F48B7B1BC17E8">
    <w:name w:val="2736149D584C41A2A75F48B7B1BC17E8"/>
    <w:rsid w:val="000C5788"/>
  </w:style>
  <w:style w:type="paragraph" w:customStyle="1" w:styleId="0A96FA443D964775BF536B84CEDDCF61">
    <w:name w:val="0A96FA443D964775BF536B84CEDDCF61"/>
    <w:rsid w:val="000C5788"/>
  </w:style>
  <w:style w:type="paragraph" w:customStyle="1" w:styleId="1F3322975610404496EAF8F140F9AC5F">
    <w:name w:val="1F3322975610404496EAF8F140F9AC5F"/>
    <w:rsid w:val="000C5788"/>
  </w:style>
  <w:style w:type="paragraph" w:customStyle="1" w:styleId="4CA4E6DEF24D46A996F43E9A3AAE797D">
    <w:name w:val="4CA4E6DEF24D46A996F43E9A3AAE797D"/>
    <w:rsid w:val="000C5788"/>
  </w:style>
  <w:style w:type="paragraph" w:customStyle="1" w:styleId="B90D65644E374525A0BE5CD49C450EF3">
    <w:name w:val="B90D65644E374525A0BE5CD49C450EF3"/>
    <w:rsid w:val="000C5788"/>
  </w:style>
  <w:style w:type="paragraph" w:customStyle="1" w:styleId="F3153245CAA64931A70FB4026C7AB31D">
    <w:name w:val="F3153245CAA64931A70FB4026C7AB31D"/>
    <w:rsid w:val="000C5788"/>
  </w:style>
  <w:style w:type="paragraph" w:customStyle="1" w:styleId="ABABD303B705478F943F69373994569C">
    <w:name w:val="ABABD303B705478F943F69373994569C"/>
    <w:rsid w:val="000C5788"/>
  </w:style>
  <w:style w:type="paragraph" w:customStyle="1" w:styleId="145166328AAF48578AFAA3E07FB20A9D">
    <w:name w:val="145166328AAF48578AFAA3E07FB20A9D"/>
    <w:rsid w:val="000C5788"/>
  </w:style>
  <w:style w:type="paragraph" w:customStyle="1" w:styleId="DFB4E83749EE4E54AEFA2912F58EBADF">
    <w:name w:val="DFB4E83749EE4E54AEFA2912F58EBADF"/>
    <w:rsid w:val="000C5788"/>
  </w:style>
  <w:style w:type="paragraph" w:customStyle="1" w:styleId="4E92844F134647A5B751A41D0A010A78">
    <w:name w:val="4E92844F134647A5B751A41D0A010A78"/>
    <w:rsid w:val="000C5788"/>
  </w:style>
  <w:style w:type="paragraph" w:customStyle="1" w:styleId="1560EA0D3CDB46B1AF89696D08380722">
    <w:name w:val="1560EA0D3CDB46B1AF89696D08380722"/>
    <w:rsid w:val="000C5788"/>
  </w:style>
  <w:style w:type="paragraph" w:customStyle="1" w:styleId="82D964785BED4C7EB014365155926ABE">
    <w:name w:val="82D964785BED4C7EB014365155926ABE"/>
    <w:rsid w:val="000C5788"/>
  </w:style>
  <w:style w:type="paragraph" w:customStyle="1" w:styleId="69AA1168AE5143D199429FC139E32F8D">
    <w:name w:val="69AA1168AE5143D199429FC139E32F8D"/>
    <w:rsid w:val="000C5788"/>
  </w:style>
  <w:style w:type="paragraph" w:customStyle="1" w:styleId="7F37C470B3BE4881B0B13B881CD4B651">
    <w:name w:val="7F37C470B3BE4881B0B13B881CD4B651"/>
    <w:rsid w:val="000C5788"/>
  </w:style>
  <w:style w:type="paragraph" w:customStyle="1" w:styleId="F3413ECDCC4348BF9CBF372AC3C05D96">
    <w:name w:val="F3413ECDCC4348BF9CBF372AC3C05D96"/>
    <w:rsid w:val="000C5788"/>
  </w:style>
  <w:style w:type="paragraph" w:customStyle="1" w:styleId="57082777CFDB406C9EA19B8C3B287698">
    <w:name w:val="57082777CFDB406C9EA19B8C3B287698"/>
    <w:rsid w:val="000C5788"/>
  </w:style>
  <w:style w:type="paragraph" w:customStyle="1" w:styleId="BA4C6BD8EE1F064AAD896C44C6E08E86">
    <w:name w:val="BA4C6BD8EE1F064AAD896C44C6E08E86"/>
    <w:rsid w:val="00286310"/>
    <w:pPr>
      <w:spacing w:after="0" w:line="240" w:lineRule="auto"/>
    </w:pPr>
    <w:rPr>
      <w:sz w:val="24"/>
      <w:szCs w:val="24"/>
      <w:lang w:val="en-US" w:eastAsia="ja-JP"/>
    </w:rPr>
  </w:style>
  <w:style w:type="paragraph" w:customStyle="1" w:styleId="23F9CAFA77002F40B209548C8D5048C7">
    <w:name w:val="23F9CAFA77002F40B209548C8D5048C7"/>
    <w:rsid w:val="00286310"/>
    <w:pPr>
      <w:spacing w:after="0" w:line="240" w:lineRule="auto"/>
    </w:pPr>
    <w:rPr>
      <w:sz w:val="24"/>
      <w:szCs w:val="24"/>
      <w:lang w:val="en-US" w:eastAsia="ja-JP"/>
    </w:rPr>
  </w:style>
  <w:style w:type="paragraph" w:customStyle="1" w:styleId="4C63452546DAE14E86D5226C8D787F40">
    <w:name w:val="4C63452546DAE14E86D5226C8D787F40"/>
    <w:rsid w:val="00286310"/>
    <w:pPr>
      <w:spacing w:after="0" w:line="240" w:lineRule="auto"/>
    </w:pPr>
    <w:rPr>
      <w:sz w:val="24"/>
      <w:szCs w:val="24"/>
      <w:lang w:val="en-US" w:eastAsia="ja-JP"/>
    </w:rPr>
  </w:style>
  <w:style w:type="paragraph" w:customStyle="1" w:styleId="23391ECB09D9D64D8BE0B20A62507577">
    <w:name w:val="23391ECB09D9D64D8BE0B20A62507577"/>
    <w:rsid w:val="00286310"/>
    <w:pPr>
      <w:spacing w:after="0" w:line="240" w:lineRule="auto"/>
    </w:pPr>
    <w:rPr>
      <w:sz w:val="24"/>
      <w:szCs w:val="24"/>
      <w:lang w:val="en-US" w:eastAsia="ja-JP"/>
    </w:rPr>
  </w:style>
  <w:style w:type="paragraph" w:customStyle="1" w:styleId="5E13280CCD18AC4ABF18CAD3CE537226">
    <w:name w:val="5E13280CCD18AC4ABF18CAD3CE537226"/>
    <w:rsid w:val="00286310"/>
    <w:pPr>
      <w:spacing w:after="0" w:line="240" w:lineRule="auto"/>
    </w:pPr>
    <w:rPr>
      <w:sz w:val="24"/>
      <w:szCs w:val="24"/>
      <w:lang w:val="en-US" w:eastAsia="ja-JP"/>
    </w:rPr>
  </w:style>
  <w:style w:type="paragraph" w:customStyle="1" w:styleId="4B479ECF3B2A024DBB754A9049D1338A">
    <w:name w:val="4B479ECF3B2A024DBB754A9049D1338A"/>
    <w:rsid w:val="00286310"/>
    <w:pPr>
      <w:spacing w:after="0" w:line="240" w:lineRule="auto"/>
    </w:pPr>
    <w:rPr>
      <w:sz w:val="24"/>
      <w:szCs w:val="24"/>
      <w:lang w:val="en-US" w:eastAsia="ja-JP"/>
    </w:rPr>
  </w:style>
  <w:style w:type="paragraph" w:customStyle="1" w:styleId="B0495DAB64BA4F41B269C34C1607EC14">
    <w:name w:val="B0495DAB64BA4F41B269C34C1607EC14"/>
    <w:rsid w:val="00286310"/>
    <w:pPr>
      <w:spacing w:after="0" w:line="240" w:lineRule="auto"/>
    </w:pPr>
    <w:rPr>
      <w:sz w:val="24"/>
      <w:szCs w:val="24"/>
      <w:lang w:val="en-US" w:eastAsia="ja-JP"/>
    </w:rPr>
  </w:style>
  <w:style w:type="paragraph" w:customStyle="1" w:styleId="11CB0F322BC22F49870572C4D588F585">
    <w:name w:val="11CB0F322BC22F49870572C4D588F585"/>
    <w:rsid w:val="00286310"/>
    <w:pPr>
      <w:spacing w:after="0" w:line="240" w:lineRule="auto"/>
    </w:pPr>
    <w:rPr>
      <w:sz w:val="24"/>
      <w:szCs w:val="24"/>
      <w:lang w:val="en-US" w:eastAsia="ja-JP"/>
    </w:rPr>
  </w:style>
  <w:style w:type="paragraph" w:customStyle="1" w:styleId="13F128539C890548AF1D109F74069F8A">
    <w:name w:val="13F128539C890548AF1D109F74069F8A"/>
    <w:rsid w:val="00286310"/>
    <w:pPr>
      <w:spacing w:after="0" w:line="240" w:lineRule="auto"/>
    </w:pPr>
    <w:rPr>
      <w:sz w:val="24"/>
      <w:szCs w:val="24"/>
      <w:lang w:val="en-US" w:eastAsia="ja-JP"/>
    </w:rPr>
  </w:style>
  <w:style w:type="paragraph" w:customStyle="1" w:styleId="F575E2B61D3E9847AEBD2383344B50FB">
    <w:name w:val="F575E2B61D3E9847AEBD2383344B50FB"/>
    <w:rsid w:val="00286310"/>
    <w:pPr>
      <w:spacing w:after="0" w:line="240" w:lineRule="auto"/>
    </w:pPr>
    <w:rPr>
      <w:sz w:val="24"/>
      <w:szCs w:val="24"/>
      <w:lang w:val="en-US" w:eastAsia="ja-JP"/>
    </w:rPr>
  </w:style>
  <w:style w:type="paragraph" w:customStyle="1" w:styleId="6938354D532C8941BC1D1AF9F10D34A7">
    <w:name w:val="6938354D532C8941BC1D1AF9F10D34A7"/>
    <w:rsid w:val="00286310"/>
    <w:pPr>
      <w:spacing w:after="0" w:line="240" w:lineRule="auto"/>
    </w:pPr>
    <w:rPr>
      <w:sz w:val="24"/>
      <w:szCs w:val="24"/>
      <w:lang w:val="en-US" w:eastAsia="ja-JP"/>
    </w:rPr>
  </w:style>
  <w:style w:type="paragraph" w:customStyle="1" w:styleId="927DDC52CA63164CB87365855BC8737E">
    <w:name w:val="927DDC52CA63164CB87365855BC8737E"/>
    <w:rsid w:val="00286310"/>
    <w:pPr>
      <w:spacing w:after="0" w:line="240" w:lineRule="auto"/>
    </w:pPr>
    <w:rPr>
      <w:sz w:val="24"/>
      <w:szCs w:val="24"/>
      <w:lang w:val="en-US" w:eastAsia="ja-JP"/>
    </w:rPr>
  </w:style>
  <w:style w:type="paragraph" w:customStyle="1" w:styleId="A3C05CFF598FAC4F9D2BE5A2490DC2DC">
    <w:name w:val="A3C05CFF598FAC4F9D2BE5A2490DC2DC"/>
    <w:rsid w:val="00286310"/>
    <w:pPr>
      <w:spacing w:after="0" w:line="240" w:lineRule="auto"/>
    </w:pPr>
    <w:rPr>
      <w:sz w:val="24"/>
      <w:szCs w:val="24"/>
      <w:lang w:val="en-US" w:eastAsia="ja-JP"/>
    </w:rPr>
  </w:style>
  <w:style w:type="paragraph" w:customStyle="1" w:styleId="C7B140459C1DFB45844165CF88300B24">
    <w:name w:val="C7B140459C1DFB45844165CF88300B24"/>
    <w:rsid w:val="00286310"/>
    <w:pPr>
      <w:spacing w:after="0" w:line="240" w:lineRule="auto"/>
    </w:pPr>
    <w:rPr>
      <w:sz w:val="24"/>
      <w:szCs w:val="24"/>
      <w:lang w:val="en-US" w:eastAsia="ja-JP"/>
    </w:rPr>
  </w:style>
  <w:style w:type="paragraph" w:customStyle="1" w:styleId="AABFD6219EEDCE48A5847328CE11170F">
    <w:name w:val="AABFD6219EEDCE48A5847328CE11170F"/>
    <w:rsid w:val="00286310"/>
    <w:pPr>
      <w:spacing w:after="0" w:line="240" w:lineRule="auto"/>
    </w:pPr>
    <w:rPr>
      <w:sz w:val="24"/>
      <w:szCs w:val="24"/>
      <w:lang w:val="en-US" w:eastAsia="ja-JP"/>
    </w:rPr>
  </w:style>
  <w:style w:type="paragraph" w:customStyle="1" w:styleId="ADEBD0E7F3D527428C4269C971431026">
    <w:name w:val="ADEBD0E7F3D527428C4269C971431026"/>
    <w:rsid w:val="00286310"/>
    <w:pPr>
      <w:spacing w:after="0" w:line="240" w:lineRule="auto"/>
    </w:pPr>
    <w:rPr>
      <w:sz w:val="24"/>
      <w:szCs w:val="24"/>
      <w:lang w:val="en-US" w:eastAsia="ja-JP"/>
    </w:rPr>
  </w:style>
  <w:style w:type="paragraph" w:customStyle="1" w:styleId="D80C4DA3D300C84DA80B452619D10AA4">
    <w:name w:val="D80C4DA3D300C84DA80B452619D10AA4"/>
    <w:rsid w:val="00286310"/>
    <w:pPr>
      <w:spacing w:after="0" w:line="240" w:lineRule="auto"/>
    </w:pPr>
    <w:rPr>
      <w:sz w:val="24"/>
      <w:szCs w:val="24"/>
      <w:lang w:val="en-US" w:eastAsia="ja-JP"/>
    </w:rPr>
  </w:style>
  <w:style w:type="paragraph" w:customStyle="1" w:styleId="951B9C87D0FD284DBCE763AF82FCB09A">
    <w:name w:val="951B9C87D0FD284DBCE763AF82FCB09A"/>
    <w:rsid w:val="00286310"/>
    <w:pPr>
      <w:spacing w:after="0" w:line="240" w:lineRule="auto"/>
    </w:pPr>
    <w:rPr>
      <w:sz w:val="24"/>
      <w:szCs w:val="24"/>
      <w:lang w:val="en-US" w:eastAsia="ja-JP"/>
    </w:rPr>
  </w:style>
  <w:style w:type="paragraph" w:customStyle="1" w:styleId="347D9C87148E054F9B9F4E23CD7ED2FB">
    <w:name w:val="347D9C87148E054F9B9F4E23CD7ED2FB"/>
    <w:rsid w:val="00286310"/>
    <w:pPr>
      <w:spacing w:after="0" w:line="240" w:lineRule="auto"/>
    </w:pPr>
    <w:rPr>
      <w:sz w:val="24"/>
      <w:szCs w:val="24"/>
      <w:lang w:val="en-US" w:eastAsia="ja-JP"/>
    </w:rPr>
  </w:style>
  <w:style w:type="paragraph" w:customStyle="1" w:styleId="5DB5832255924244AC7A16E08C333631">
    <w:name w:val="5DB5832255924244AC7A16E08C333631"/>
    <w:rsid w:val="00286310"/>
    <w:pPr>
      <w:spacing w:after="0" w:line="240" w:lineRule="auto"/>
    </w:pPr>
    <w:rPr>
      <w:sz w:val="24"/>
      <w:szCs w:val="24"/>
      <w:lang w:val="en-US" w:eastAsia="ja-JP"/>
    </w:rPr>
  </w:style>
  <w:style w:type="paragraph" w:customStyle="1" w:styleId="212FD12D71BBD749BE995E5A4A904054">
    <w:name w:val="212FD12D71BBD749BE995E5A4A904054"/>
    <w:rsid w:val="00286310"/>
    <w:pPr>
      <w:spacing w:after="0" w:line="240" w:lineRule="auto"/>
    </w:pPr>
    <w:rPr>
      <w:sz w:val="24"/>
      <w:szCs w:val="24"/>
      <w:lang w:val="en-US" w:eastAsia="ja-JP"/>
    </w:rPr>
  </w:style>
  <w:style w:type="paragraph" w:customStyle="1" w:styleId="14E93A4DF36EA147BE3186C069C04B47">
    <w:name w:val="14E93A4DF36EA147BE3186C069C04B47"/>
    <w:rsid w:val="00286310"/>
    <w:pPr>
      <w:spacing w:after="0" w:line="240" w:lineRule="auto"/>
    </w:pPr>
    <w:rPr>
      <w:sz w:val="24"/>
      <w:szCs w:val="24"/>
      <w:lang w:val="en-US" w:eastAsia="ja-JP"/>
    </w:rPr>
  </w:style>
  <w:style w:type="paragraph" w:customStyle="1" w:styleId="0C57077F28B1584E8D456CF1CECA1178">
    <w:name w:val="0C57077F28B1584E8D456CF1CECA1178"/>
    <w:rsid w:val="00286310"/>
    <w:pPr>
      <w:spacing w:after="0" w:line="240" w:lineRule="auto"/>
    </w:pPr>
    <w:rPr>
      <w:sz w:val="24"/>
      <w:szCs w:val="24"/>
      <w:lang w:val="en-US" w:eastAsia="ja-JP"/>
    </w:rPr>
  </w:style>
  <w:style w:type="paragraph" w:customStyle="1" w:styleId="919A074635EE9D478727FBA90D40ABBB">
    <w:name w:val="919A074635EE9D478727FBA90D40ABBB"/>
    <w:rsid w:val="00286310"/>
    <w:pPr>
      <w:spacing w:after="0" w:line="240" w:lineRule="auto"/>
    </w:pPr>
    <w:rPr>
      <w:sz w:val="24"/>
      <w:szCs w:val="24"/>
      <w:lang w:val="en-US" w:eastAsia="ja-JP"/>
    </w:rPr>
  </w:style>
  <w:style w:type="paragraph" w:customStyle="1" w:styleId="F4C11C059926A74CA7CD0ED4703C7D78">
    <w:name w:val="F4C11C059926A74CA7CD0ED4703C7D78"/>
    <w:rsid w:val="00286310"/>
    <w:pPr>
      <w:spacing w:after="0" w:line="240" w:lineRule="auto"/>
    </w:pPr>
    <w:rPr>
      <w:sz w:val="24"/>
      <w:szCs w:val="24"/>
      <w:lang w:val="en-US" w:eastAsia="ja-JP"/>
    </w:rPr>
  </w:style>
  <w:style w:type="paragraph" w:customStyle="1" w:styleId="02A7238B18660A4CA9CFAECF4B1B4DE6">
    <w:name w:val="02A7238B18660A4CA9CFAECF4B1B4DE6"/>
    <w:rsid w:val="00286310"/>
    <w:pPr>
      <w:spacing w:after="0" w:line="240" w:lineRule="auto"/>
    </w:pPr>
    <w:rPr>
      <w:sz w:val="24"/>
      <w:szCs w:val="24"/>
      <w:lang w:val="en-US" w:eastAsia="ja-JP"/>
    </w:rPr>
  </w:style>
  <w:style w:type="paragraph" w:customStyle="1" w:styleId="0EC3D057EF8E05499859583ECCDE83F9">
    <w:name w:val="0EC3D057EF8E05499859583ECCDE83F9"/>
    <w:rsid w:val="00286310"/>
    <w:pPr>
      <w:spacing w:after="0" w:line="240" w:lineRule="auto"/>
    </w:pPr>
    <w:rPr>
      <w:sz w:val="24"/>
      <w:szCs w:val="24"/>
      <w:lang w:val="en-US" w:eastAsia="ja-JP"/>
    </w:rPr>
  </w:style>
  <w:style w:type="paragraph" w:customStyle="1" w:styleId="FFDFD304C24A054796E157217A8248B7">
    <w:name w:val="FFDFD304C24A054796E157217A8248B7"/>
    <w:rsid w:val="00286310"/>
    <w:pPr>
      <w:spacing w:after="0" w:line="240" w:lineRule="auto"/>
    </w:pPr>
    <w:rPr>
      <w:sz w:val="24"/>
      <w:szCs w:val="24"/>
      <w:lang w:val="en-US" w:eastAsia="ja-JP"/>
    </w:rPr>
  </w:style>
  <w:style w:type="paragraph" w:customStyle="1" w:styleId="F20DEC6DFF84494F987EB136706E9C5C">
    <w:name w:val="F20DEC6DFF84494F987EB136706E9C5C"/>
    <w:rsid w:val="009F0992"/>
  </w:style>
  <w:style w:type="paragraph" w:customStyle="1" w:styleId="F01E22D8DF8F4F9E88040B73EEEB94E8">
    <w:name w:val="F01E22D8DF8F4F9E88040B73EEEB94E8"/>
    <w:rsid w:val="009F0992"/>
  </w:style>
  <w:style w:type="paragraph" w:customStyle="1" w:styleId="396E86AF262441ADA82D8CF729556A68">
    <w:name w:val="396E86AF262441ADA82D8CF729556A68"/>
    <w:rsid w:val="009F0992"/>
  </w:style>
  <w:style w:type="paragraph" w:customStyle="1" w:styleId="6676E59E8DCD4C2BB4DDEB5305F68E63">
    <w:name w:val="6676E59E8DCD4C2BB4DDEB5305F68E63"/>
    <w:rsid w:val="009F0992"/>
  </w:style>
  <w:style w:type="paragraph" w:customStyle="1" w:styleId="577A825AE26A42C9A7653A2162932C8A">
    <w:name w:val="577A825AE26A42C9A7653A2162932C8A"/>
    <w:rsid w:val="009F0992"/>
  </w:style>
  <w:style w:type="paragraph" w:customStyle="1" w:styleId="9F109C18C9434324B64DCABD881691A9">
    <w:name w:val="9F109C18C9434324B64DCABD881691A9"/>
    <w:rsid w:val="009F0992"/>
  </w:style>
  <w:style w:type="paragraph" w:customStyle="1" w:styleId="66FD536374CB47AFAC1EC9FB02083111">
    <w:name w:val="66FD536374CB47AFAC1EC9FB02083111"/>
    <w:rsid w:val="009F0992"/>
  </w:style>
  <w:style w:type="paragraph" w:customStyle="1" w:styleId="85D79AF9236D4CE69463E65E0419FF0B">
    <w:name w:val="85D79AF9236D4CE69463E65E0419FF0B"/>
    <w:rsid w:val="009F0992"/>
  </w:style>
  <w:style w:type="paragraph" w:customStyle="1" w:styleId="B4DECA30E74340D2A5C7B6A4011A8AB8">
    <w:name w:val="B4DECA30E74340D2A5C7B6A4011A8AB8"/>
    <w:rsid w:val="009F0992"/>
  </w:style>
  <w:style w:type="paragraph" w:customStyle="1" w:styleId="C9222BE0A00547DAAC90EEA178951FCA">
    <w:name w:val="C9222BE0A00547DAAC90EEA178951FCA"/>
    <w:rsid w:val="009F0992"/>
  </w:style>
  <w:style w:type="paragraph" w:customStyle="1" w:styleId="3082B3D3DCEF4CC0B7C456262191E292">
    <w:name w:val="3082B3D3DCEF4CC0B7C456262191E292"/>
    <w:rsid w:val="009F0992"/>
  </w:style>
  <w:style w:type="paragraph" w:customStyle="1" w:styleId="8E39BCEEC49A4D2DAAFAAB8D2E00442A">
    <w:name w:val="8E39BCEEC49A4D2DAAFAAB8D2E00442A"/>
    <w:rsid w:val="009F0992"/>
  </w:style>
  <w:style w:type="paragraph" w:customStyle="1" w:styleId="7B5B0C0D915140518B9D88A50ED453E8">
    <w:name w:val="7B5B0C0D915140518B9D88A50ED453E8"/>
    <w:rsid w:val="009F0992"/>
  </w:style>
  <w:style w:type="paragraph" w:customStyle="1" w:styleId="07D6286070554124BB95C0D2CA0F645D">
    <w:name w:val="07D6286070554124BB95C0D2CA0F645D"/>
    <w:rsid w:val="009F0992"/>
  </w:style>
  <w:style w:type="paragraph" w:customStyle="1" w:styleId="64B0BEF018624E7D918B797AB1CC88AF">
    <w:name w:val="64B0BEF018624E7D918B797AB1CC88AF"/>
    <w:rsid w:val="009F0992"/>
  </w:style>
  <w:style w:type="paragraph" w:customStyle="1" w:styleId="FF05FD7DE1404620A1B2E729A50430A6">
    <w:name w:val="FF05FD7DE1404620A1B2E729A50430A6"/>
    <w:rsid w:val="009F0992"/>
  </w:style>
  <w:style w:type="paragraph" w:customStyle="1" w:styleId="A699A695D3F14AD08BC75F3F856F2520">
    <w:name w:val="A699A695D3F14AD08BC75F3F856F2520"/>
    <w:rsid w:val="009F0992"/>
  </w:style>
  <w:style w:type="paragraph" w:customStyle="1" w:styleId="5EF8FAA1054041E0A03C195CB31BF429">
    <w:name w:val="5EF8FAA1054041E0A03C195CB31BF429"/>
    <w:rsid w:val="009F0992"/>
  </w:style>
  <w:style w:type="paragraph" w:customStyle="1" w:styleId="31545F94BCEA4CEC9326BB77B4996607">
    <w:name w:val="31545F94BCEA4CEC9326BB77B4996607"/>
    <w:rsid w:val="009F0992"/>
  </w:style>
  <w:style w:type="paragraph" w:customStyle="1" w:styleId="7FF33B20C714437B9F87F783F6CCA779">
    <w:name w:val="7FF33B20C714437B9F87F783F6CCA779"/>
    <w:rsid w:val="009F0992"/>
  </w:style>
  <w:style w:type="paragraph" w:customStyle="1" w:styleId="45813119940449C383685B230618A12C">
    <w:name w:val="45813119940449C383685B230618A12C"/>
    <w:rsid w:val="009F0992"/>
  </w:style>
  <w:style w:type="paragraph" w:customStyle="1" w:styleId="2129E98C5A2B4D54A4962A2B1E9E4325">
    <w:name w:val="2129E98C5A2B4D54A4962A2B1E9E4325"/>
    <w:rsid w:val="009F0992"/>
  </w:style>
  <w:style w:type="paragraph" w:customStyle="1" w:styleId="CF13B52EFEB1400E9439D82570ADD528">
    <w:name w:val="CF13B52EFEB1400E9439D82570ADD528"/>
    <w:rsid w:val="009F0992"/>
  </w:style>
  <w:style w:type="paragraph" w:customStyle="1" w:styleId="5D8BEBD686D44B7386CA7E7CE3166F27">
    <w:name w:val="5D8BEBD686D44B7386CA7E7CE3166F27"/>
    <w:rsid w:val="009F0992"/>
  </w:style>
  <w:style w:type="paragraph" w:customStyle="1" w:styleId="F48B115638A84ED5AC53084AD70DC4BF">
    <w:name w:val="F48B115638A84ED5AC53084AD70DC4BF"/>
    <w:rsid w:val="009F0992"/>
  </w:style>
  <w:style w:type="paragraph" w:customStyle="1" w:styleId="3B83810B1DD3407E931D70C6BA43AEFB">
    <w:name w:val="3B83810B1DD3407E931D70C6BA43AEFB"/>
    <w:rsid w:val="009F0992"/>
  </w:style>
  <w:style w:type="paragraph" w:customStyle="1" w:styleId="231C89C34CA04E51950D63E12BE90EF8">
    <w:name w:val="231C89C34CA04E51950D63E12BE90EF8"/>
    <w:rsid w:val="009F0992"/>
  </w:style>
  <w:style w:type="paragraph" w:customStyle="1" w:styleId="A1BFAA80A33C49FBB2C8526AF03337D6">
    <w:name w:val="A1BFAA80A33C49FBB2C8526AF03337D6"/>
    <w:rsid w:val="009F0992"/>
  </w:style>
  <w:style w:type="paragraph" w:customStyle="1" w:styleId="CE2B478B1DF645A5A2AF1348DD2A126F">
    <w:name w:val="CE2B478B1DF645A5A2AF1348DD2A126F"/>
    <w:rsid w:val="009F0992"/>
  </w:style>
  <w:style w:type="paragraph" w:customStyle="1" w:styleId="F2F60CC4C14D4946A9BD602A6BFA8D89">
    <w:name w:val="F2F60CC4C14D4946A9BD602A6BFA8D89"/>
    <w:rsid w:val="009F0992"/>
  </w:style>
  <w:style w:type="paragraph" w:customStyle="1" w:styleId="DC6C106897574D408C951824C420E1F5">
    <w:name w:val="DC6C106897574D408C951824C420E1F5"/>
    <w:rsid w:val="009F0992"/>
  </w:style>
  <w:style w:type="paragraph" w:customStyle="1" w:styleId="6A4CC2889CFB42A29F9C4DCA1063C2C6">
    <w:name w:val="6A4CC2889CFB42A29F9C4DCA1063C2C6"/>
    <w:rsid w:val="009F0992"/>
  </w:style>
  <w:style w:type="paragraph" w:customStyle="1" w:styleId="08FF50BFDD3C482D9F4F43ECFAC19532">
    <w:name w:val="08FF50BFDD3C482D9F4F43ECFAC19532"/>
    <w:rsid w:val="009F0992"/>
  </w:style>
  <w:style w:type="paragraph" w:customStyle="1" w:styleId="6ADE0C25A7E64AAFA46813CD40D40FFE">
    <w:name w:val="6ADE0C25A7E64AAFA46813CD40D40FFE"/>
    <w:rsid w:val="009F0992"/>
  </w:style>
  <w:style w:type="paragraph" w:customStyle="1" w:styleId="F857C5B9B52B45B89908D403D1870476">
    <w:name w:val="F857C5B9B52B45B89908D403D1870476"/>
    <w:rsid w:val="009F0992"/>
  </w:style>
  <w:style w:type="paragraph" w:customStyle="1" w:styleId="4BCE2C35A80C45FCB92E1086B21FD0DB">
    <w:name w:val="4BCE2C35A80C45FCB92E1086B21FD0DB"/>
    <w:rsid w:val="009F0992"/>
  </w:style>
  <w:style w:type="paragraph" w:customStyle="1" w:styleId="9700009123C84247885192F6463CE84C">
    <w:name w:val="9700009123C84247885192F6463CE84C"/>
    <w:rsid w:val="009F0992"/>
  </w:style>
  <w:style w:type="paragraph" w:customStyle="1" w:styleId="2DE89CB2D7174E3F952DA2AC65CB6B30">
    <w:name w:val="2DE89CB2D7174E3F952DA2AC65CB6B30"/>
    <w:rsid w:val="009F0992"/>
  </w:style>
  <w:style w:type="paragraph" w:customStyle="1" w:styleId="705E34B29A22450F99027724B980CA6D">
    <w:name w:val="705E34B29A22450F99027724B980CA6D"/>
    <w:rsid w:val="009F0992"/>
  </w:style>
  <w:style w:type="paragraph" w:customStyle="1" w:styleId="5C4F659D57C44BC9885651DC9BFE7C64">
    <w:name w:val="5C4F659D57C44BC9885651DC9BFE7C64"/>
    <w:rsid w:val="009F0992"/>
  </w:style>
  <w:style w:type="paragraph" w:customStyle="1" w:styleId="1015F57EDE7141BDA7FF7F3D07711CA7">
    <w:name w:val="1015F57EDE7141BDA7FF7F3D07711CA7"/>
    <w:rsid w:val="009F0992"/>
  </w:style>
  <w:style w:type="paragraph" w:customStyle="1" w:styleId="FFCFBFA5082C4F23AB93F48B13191FB9">
    <w:name w:val="FFCFBFA5082C4F23AB93F48B13191FB9"/>
    <w:rsid w:val="009F0992"/>
  </w:style>
  <w:style w:type="paragraph" w:customStyle="1" w:styleId="BD5F09743552459E924CB25A1645ABCF">
    <w:name w:val="BD5F09743552459E924CB25A1645ABCF"/>
    <w:rsid w:val="009F0992"/>
  </w:style>
  <w:style w:type="paragraph" w:customStyle="1" w:styleId="1292C70D4AA34768B1352D88A2082B93">
    <w:name w:val="1292C70D4AA34768B1352D88A2082B93"/>
    <w:rsid w:val="009F0992"/>
  </w:style>
  <w:style w:type="paragraph" w:customStyle="1" w:styleId="6716C052349E45CF876B0BFC5EA69ED2">
    <w:name w:val="6716C052349E45CF876B0BFC5EA69ED2"/>
    <w:rsid w:val="009F0992"/>
  </w:style>
  <w:style w:type="paragraph" w:customStyle="1" w:styleId="4B74C4BB44084D83AFCB501B4AB0A2E9">
    <w:name w:val="4B74C4BB44084D83AFCB501B4AB0A2E9"/>
    <w:rsid w:val="009F0992"/>
  </w:style>
  <w:style w:type="paragraph" w:customStyle="1" w:styleId="B36C352D206E4C56AAE8F200CCF79D82">
    <w:name w:val="B36C352D206E4C56AAE8F200CCF79D82"/>
    <w:rsid w:val="009F0992"/>
  </w:style>
  <w:style w:type="paragraph" w:customStyle="1" w:styleId="154206B1731946BC93527B29AA21CC69">
    <w:name w:val="154206B1731946BC93527B29AA21CC69"/>
    <w:rsid w:val="009F0992"/>
  </w:style>
  <w:style w:type="paragraph" w:customStyle="1" w:styleId="4456BBBFE4E1454C998972BBB78147A6">
    <w:name w:val="4456BBBFE4E1454C998972BBB78147A6"/>
    <w:rsid w:val="009F0992"/>
  </w:style>
  <w:style w:type="paragraph" w:customStyle="1" w:styleId="58D098D2141C4E7299C52CB9297A769A">
    <w:name w:val="58D098D2141C4E7299C52CB9297A769A"/>
    <w:rsid w:val="009F0992"/>
  </w:style>
  <w:style w:type="paragraph" w:customStyle="1" w:styleId="60C379CC57944C2B97C0D6091A928CCA">
    <w:name w:val="60C379CC57944C2B97C0D6091A928CCA"/>
    <w:rsid w:val="009F0992"/>
  </w:style>
  <w:style w:type="paragraph" w:customStyle="1" w:styleId="D62050298CD44462A24B253687A3CD6C">
    <w:name w:val="D62050298CD44462A24B253687A3CD6C"/>
    <w:rsid w:val="009F0992"/>
  </w:style>
  <w:style w:type="paragraph" w:customStyle="1" w:styleId="7AE122B1BBC4483CA2EB338050C79E14">
    <w:name w:val="7AE122B1BBC4483CA2EB338050C79E14"/>
    <w:rsid w:val="009F0992"/>
  </w:style>
  <w:style w:type="paragraph" w:customStyle="1" w:styleId="50C438ABB8EE46D4B8DE2EB180B5AF80">
    <w:name w:val="50C438ABB8EE46D4B8DE2EB180B5AF80"/>
    <w:rsid w:val="009F0992"/>
  </w:style>
  <w:style w:type="paragraph" w:customStyle="1" w:styleId="5A47B90FA3A84ADEBECA8BA9D320E695">
    <w:name w:val="5A47B90FA3A84ADEBECA8BA9D320E695"/>
    <w:rsid w:val="009F0992"/>
  </w:style>
  <w:style w:type="paragraph" w:customStyle="1" w:styleId="B955B977859F49668C204DCFE0245678">
    <w:name w:val="B955B977859F49668C204DCFE0245678"/>
    <w:rsid w:val="009F0992"/>
  </w:style>
  <w:style w:type="paragraph" w:customStyle="1" w:styleId="351FF517E0F64E87840C5EA3B5932F69">
    <w:name w:val="351FF517E0F64E87840C5EA3B5932F69"/>
    <w:rsid w:val="009F0992"/>
  </w:style>
  <w:style w:type="paragraph" w:customStyle="1" w:styleId="1D3CC1321EFF415D81650BC0FD4FC011">
    <w:name w:val="1D3CC1321EFF415D81650BC0FD4FC011"/>
    <w:rsid w:val="009F0992"/>
  </w:style>
  <w:style w:type="paragraph" w:customStyle="1" w:styleId="D5BECCA0B6C84333A448920F6287AA53">
    <w:name w:val="D5BECCA0B6C84333A448920F6287AA53"/>
    <w:rsid w:val="009F0992"/>
  </w:style>
  <w:style w:type="paragraph" w:customStyle="1" w:styleId="30C613AA0A6B4C98AE76EFD91C2CEBF1">
    <w:name w:val="30C613AA0A6B4C98AE76EFD91C2CEBF1"/>
    <w:rsid w:val="009F0992"/>
  </w:style>
  <w:style w:type="paragraph" w:customStyle="1" w:styleId="07BC64DAB53B4CB7BDB3E31A15F17D20">
    <w:name w:val="07BC64DAB53B4CB7BDB3E31A15F17D20"/>
    <w:rsid w:val="009F0992"/>
  </w:style>
  <w:style w:type="paragraph" w:customStyle="1" w:styleId="F340017258394FD8BB672E2379570B4A">
    <w:name w:val="F340017258394FD8BB672E2379570B4A"/>
    <w:rsid w:val="009F0992"/>
  </w:style>
  <w:style w:type="paragraph" w:customStyle="1" w:styleId="82A6064087E34BB48D3E6B1A16E6D033">
    <w:name w:val="82A6064087E34BB48D3E6B1A16E6D033"/>
    <w:rsid w:val="009F0992"/>
  </w:style>
  <w:style w:type="paragraph" w:customStyle="1" w:styleId="5757EEEFD3964AA3A43261EC42E3D080">
    <w:name w:val="5757EEEFD3964AA3A43261EC42E3D080"/>
    <w:rsid w:val="009F0992"/>
  </w:style>
  <w:style w:type="paragraph" w:customStyle="1" w:styleId="CFD3071ECAD142848CB209CE034EE155">
    <w:name w:val="CFD3071ECAD142848CB209CE034EE155"/>
    <w:rsid w:val="009F0992"/>
  </w:style>
  <w:style w:type="paragraph" w:customStyle="1" w:styleId="5E5CB2D15A7E4622A788A972D6A4BE5B">
    <w:name w:val="5E5CB2D15A7E4622A788A972D6A4BE5B"/>
    <w:rsid w:val="009F0992"/>
  </w:style>
  <w:style w:type="paragraph" w:customStyle="1" w:styleId="3A768A1D5F8C4B1D9B7C081589E3E7C5">
    <w:name w:val="3A768A1D5F8C4B1D9B7C081589E3E7C5"/>
    <w:rsid w:val="009F0992"/>
  </w:style>
  <w:style w:type="paragraph" w:customStyle="1" w:styleId="5BF099DF59BE48559E8E4987C91953D0">
    <w:name w:val="5BF099DF59BE48559E8E4987C91953D0"/>
    <w:rsid w:val="009F0992"/>
  </w:style>
  <w:style w:type="paragraph" w:customStyle="1" w:styleId="BDDDB674A2BE4EFD93C7461D41DC2365">
    <w:name w:val="BDDDB674A2BE4EFD93C7461D41DC2365"/>
    <w:rsid w:val="009F0992"/>
  </w:style>
  <w:style w:type="paragraph" w:customStyle="1" w:styleId="9D0E9D989F7046208776B2BA9F1A56B6">
    <w:name w:val="9D0E9D989F7046208776B2BA9F1A56B6"/>
    <w:rsid w:val="009F0992"/>
  </w:style>
  <w:style w:type="paragraph" w:customStyle="1" w:styleId="EC4F94F028D64CF9AF2BE2C63090F874">
    <w:name w:val="EC4F94F028D64CF9AF2BE2C63090F874"/>
    <w:rsid w:val="009F0992"/>
  </w:style>
  <w:style w:type="paragraph" w:customStyle="1" w:styleId="4456C779720C49029368819ED2FA087F">
    <w:name w:val="4456C779720C49029368819ED2FA087F"/>
    <w:rsid w:val="009F0992"/>
  </w:style>
  <w:style w:type="paragraph" w:customStyle="1" w:styleId="B43FA92DD06C4490ACEAAE33AB7196FB">
    <w:name w:val="B43FA92DD06C4490ACEAAE33AB7196FB"/>
    <w:rsid w:val="009F0992"/>
  </w:style>
  <w:style w:type="paragraph" w:customStyle="1" w:styleId="956F86E287B8415584675B4A11DE4353">
    <w:name w:val="956F86E287B8415584675B4A11DE4353"/>
    <w:rsid w:val="009F0992"/>
  </w:style>
  <w:style w:type="paragraph" w:customStyle="1" w:styleId="BB392961E7A84B47A0736D3C77EE60BE">
    <w:name w:val="BB392961E7A84B47A0736D3C77EE60BE"/>
    <w:rsid w:val="009F0992"/>
  </w:style>
  <w:style w:type="paragraph" w:customStyle="1" w:styleId="E162148518DB4724A28DAA1D1A7D496D">
    <w:name w:val="E162148518DB4724A28DAA1D1A7D496D"/>
    <w:rsid w:val="009F0992"/>
  </w:style>
  <w:style w:type="paragraph" w:customStyle="1" w:styleId="530C8412739641D7A0FAF7CB95809CDE">
    <w:name w:val="530C8412739641D7A0FAF7CB95809CDE"/>
    <w:rsid w:val="009F0992"/>
  </w:style>
  <w:style w:type="paragraph" w:customStyle="1" w:styleId="28137568AA5F4A2E86BD9C46647D82D9">
    <w:name w:val="28137568AA5F4A2E86BD9C46647D82D9"/>
    <w:rsid w:val="009F0992"/>
  </w:style>
  <w:style w:type="paragraph" w:customStyle="1" w:styleId="544AA0C01534441C97B15C329BE78337">
    <w:name w:val="544AA0C01534441C97B15C329BE78337"/>
    <w:rsid w:val="009F0992"/>
  </w:style>
  <w:style w:type="paragraph" w:customStyle="1" w:styleId="34AA08451E8E421A8FF2DA02ED7260AA">
    <w:name w:val="34AA08451E8E421A8FF2DA02ED7260AA"/>
    <w:rsid w:val="009F0992"/>
  </w:style>
  <w:style w:type="paragraph" w:customStyle="1" w:styleId="EA9F9CDD83C24D5E93793FEDAEA4FD9F">
    <w:name w:val="EA9F9CDD83C24D5E93793FEDAEA4FD9F"/>
    <w:rsid w:val="009F0992"/>
  </w:style>
  <w:style w:type="paragraph" w:customStyle="1" w:styleId="7AD4DD1CBA09413F86690F8FF91DC33F">
    <w:name w:val="7AD4DD1CBA09413F86690F8FF91DC33F"/>
    <w:rsid w:val="009F0992"/>
  </w:style>
  <w:style w:type="paragraph" w:customStyle="1" w:styleId="A0E72D79DCD64985B4B29CE2BF74CA37">
    <w:name w:val="A0E72D79DCD64985B4B29CE2BF74CA37"/>
    <w:rsid w:val="009F0992"/>
  </w:style>
  <w:style w:type="paragraph" w:customStyle="1" w:styleId="B19DC2C34CCE4FD1A6D957A53042C809">
    <w:name w:val="B19DC2C34CCE4FD1A6D957A53042C809"/>
    <w:rsid w:val="009F0992"/>
  </w:style>
  <w:style w:type="paragraph" w:customStyle="1" w:styleId="D32B7415A7974F17874717C5BED2112D">
    <w:name w:val="D32B7415A7974F17874717C5BED2112D"/>
    <w:rsid w:val="009F0992"/>
  </w:style>
  <w:style w:type="paragraph" w:customStyle="1" w:styleId="4B9E2FA91D7D4A6A8500485A6131F2D3">
    <w:name w:val="4B9E2FA91D7D4A6A8500485A6131F2D3"/>
    <w:rsid w:val="009F0992"/>
  </w:style>
  <w:style w:type="paragraph" w:customStyle="1" w:styleId="2F3E271F589E4761A9D0841D34B0E564">
    <w:name w:val="2F3E271F589E4761A9D0841D34B0E564"/>
    <w:rsid w:val="009F0992"/>
  </w:style>
  <w:style w:type="paragraph" w:customStyle="1" w:styleId="554721C3FD824545A72E2A2EE11BA74F">
    <w:name w:val="554721C3FD824545A72E2A2EE11BA74F"/>
    <w:rsid w:val="009F0992"/>
  </w:style>
  <w:style w:type="paragraph" w:customStyle="1" w:styleId="85C43A78278A43EAA6E64E0AAD284B95">
    <w:name w:val="85C43A78278A43EAA6E64E0AAD284B95"/>
    <w:rsid w:val="009F0992"/>
  </w:style>
  <w:style w:type="paragraph" w:customStyle="1" w:styleId="08FF64050AAE48F4ACB9D774B7A70006">
    <w:name w:val="08FF64050AAE48F4ACB9D774B7A70006"/>
    <w:rsid w:val="009F0992"/>
  </w:style>
  <w:style w:type="paragraph" w:customStyle="1" w:styleId="2CF4F7C4EB2D4120B9AFB6E6EFF0694F">
    <w:name w:val="2CF4F7C4EB2D4120B9AFB6E6EFF0694F"/>
    <w:rsid w:val="009F0992"/>
  </w:style>
  <w:style w:type="paragraph" w:customStyle="1" w:styleId="04E0FC6739254928BE9C7D1FC59BB1EA">
    <w:name w:val="04E0FC6739254928BE9C7D1FC59BB1EA"/>
    <w:rsid w:val="009F0992"/>
  </w:style>
  <w:style w:type="paragraph" w:customStyle="1" w:styleId="6AC8CC67FFFB41AFA98FCFB074B2B873">
    <w:name w:val="6AC8CC67FFFB41AFA98FCFB074B2B873"/>
    <w:rsid w:val="009F0992"/>
  </w:style>
  <w:style w:type="paragraph" w:customStyle="1" w:styleId="CCAC874AF4B745F4886F5D38EE31B28B">
    <w:name w:val="CCAC874AF4B745F4886F5D38EE31B28B"/>
    <w:rsid w:val="009F0992"/>
  </w:style>
  <w:style w:type="paragraph" w:customStyle="1" w:styleId="98D117EA76BF41DE9F8CB68FD452A4B8">
    <w:name w:val="98D117EA76BF41DE9F8CB68FD452A4B8"/>
    <w:rsid w:val="009F0992"/>
  </w:style>
  <w:style w:type="paragraph" w:customStyle="1" w:styleId="BF6B30C2698C464B9FC775EE34F6EA05">
    <w:name w:val="BF6B30C2698C464B9FC775EE34F6EA05"/>
    <w:rsid w:val="009F0992"/>
  </w:style>
  <w:style w:type="paragraph" w:customStyle="1" w:styleId="07FF04C1E3024FDD8A1258A74FE5B954">
    <w:name w:val="07FF04C1E3024FDD8A1258A74FE5B954"/>
    <w:rsid w:val="009F0992"/>
  </w:style>
  <w:style w:type="paragraph" w:customStyle="1" w:styleId="23C7C0610CE24005BA8AAF56907A2216">
    <w:name w:val="23C7C0610CE24005BA8AAF56907A2216"/>
    <w:rsid w:val="009F0992"/>
  </w:style>
  <w:style w:type="paragraph" w:customStyle="1" w:styleId="FCB4748522994051B58C8809B6D555A0">
    <w:name w:val="FCB4748522994051B58C8809B6D555A0"/>
    <w:rsid w:val="009F0992"/>
  </w:style>
  <w:style w:type="paragraph" w:customStyle="1" w:styleId="0F2520D5EC2E4336B8EF6D27EF640382">
    <w:name w:val="0F2520D5EC2E4336B8EF6D27EF640382"/>
    <w:rsid w:val="009F0992"/>
  </w:style>
  <w:style w:type="paragraph" w:customStyle="1" w:styleId="D38C3D78B2714007B42B3CFE91EE7F7E">
    <w:name w:val="D38C3D78B2714007B42B3CFE91EE7F7E"/>
    <w:rsid w:val="009F0992"/>
  </w:style>
  <w:style w:type="paragraph" w:customStyle="1" w:styleId="C7A954220B4C4BDDB9308C05BBD09706">
    <w:name w:val="C7A954220B4C4BDDB9308C05BBD09706"/>
    <w:rsid w:val="009F0992"/>
  </w:style>
  <w:style w:type="paragraph" w:customStyle="1" w:styleId="FC925779F97B4DE98EF7D8D6F72C9DAE">
    <w:name w:val="FC925779F97B4DE98EF7D8D6F72C9DAE"/>
    <w:rsid w:val="009F0992"/>
  </w:style>
  <w:style w:type="paragraph" w:customStyle="1" w:styleId="63EB6BBA0F41422088CB37AD98362E59">
    <w:name w:val="63EB6BBA0F41422088CB37AD98362E59"/>
    <w:rsid w:val="009F0992"/>
  </w:style>
  <w:style w:type="paragraph" w:customStyle="1" w:styleId="CEF59C3864874C52805F46086901A1EE">
    <w:name w:val="CEF59C3864874C52805F46086901A1EE"/>
    <w:rsid w:val="009F0992"/>
  </w:style>
  <w:style w:type="paragraph" w:customStyle="1" w:styleId="8ABE4922D974446D90AACBDA33D24403">
    <w:name w:val="8ABE4922D974446D90AACBDA33D24403"/>
    <w:rsid w:val="009F0992"/>
  </w:style>
  <w:style w:type="paragraph" w:customStyle="1" w:styleId="975611B532B04E6EAC9DA5B9114A79A0">
    <w:name w:val="975611B532B04E6EAC9DA5B9114A79A0"/>
    <w:rsid w:val="009F0992"/>
  </w:style>
  <w:style w:type="paragraph" w:customStyle="1" w:styleId="ABAD5818B0E94ACCB045BEE693E6A057">
    <w:name w:val="ABAD5818B0E94ACCB045BEE693E6A057"/>
    <w:rsid w:val="009F0992"/>
  </w:style>
  <w:style w:type="paragraph" w:customStyle="1" w:styleId="ACD860CA7FC9498C8111BADBAFE69824">
    <w:name w:val="ACD860CA7FC9498C8111BADBAFE69824"/>
    <w:rsid w:val="009F0992"/>
  </w:style>
  <w:style w:type="paragraph" w:customStyle="1" w:styleId="D67E604CE7C14D02A0F392D24878397C">
    <w:name w:val="D67E604CE7C14D02A0F392D24878397C"/>
    <w:rsid w:val="009F0992"/>
  </w:style>
  <w:style w:type="paragraph" w:customStyle="1" w:styleId="DD1D03CD83B2470FBF7E83D1302C5F68">
    <w:name w:val="DD1D03CD83B2470FBF7E83D1302C5F68"/>
    <w:rsid w:val="009F0992"/>
  </w:style>
  <w:style w:type="paragraph" w:customStyle="1" w:styleId="BAE10E50FB5F4368A366CDCC62FDE107">
    <w:name w:val="BAE10E50FB5F4368A366CDCC62FDE107"/>
    <w:rsid w:val="009F0992"/>
  </w:style>
  <w:style w:type="paragraph" w:customStyle="1" w:styleId="EF32D242E59845AFB66E874C2F315CE1">
    <w:name w:val="EF32D242E59845AFB66E874C2F315CE1"/>
    <w:rsid w:val="009F0992"/>
  </w:style>
  <w:style w:type="paragraph" w:customStyle="1" w:styleId="7B0BF5D53C7D4F1B93AB53A471E24605">
    <w:name w:val="7B0BF5D53C7D4F1B93AB53A471E24605"/>
    <w:rsid w:val="009F0992"/>
  </w:style>
  <w:style w:type="paragraph" w:customStyle="1" w:styleId="26B142662EDD427C8A0F8721287A34AD">
    <w:name w:val="26B142662EDD427C8A0F8721287A34AD"/>
    <w:rsid w:val="009F0992"/>
  </w:style>
  <w:style w:type="paragraph" w:customStyle="1" w:styleId="7CB63E48C48D421E8B4685EA3CAEFEF1">
    <w:name w:val="7CB63E48C48D421E8B4685EA3CAEFEF1"/>
    <w:rsid w:val="009F0992"/>
  </w:style>
  <w:style w:type="paragraph" w:customStyle="1" w:styleId="E02737DB5E8C4318AC54E6039E9688CA">
    <w:name w:val="E02737DB5E8C4318AC54E6039E9688CA"/>
    <w:rsid w:val="009F0992"/>
  </w:style>
  <w:style w:type="paragraph" w:customStyle="1" w:styleId="D7758269E5B04AEB99FCADB98D5E2D64">
    <w:name w:val="D7758269E5B04AEB99FCADB98D5E2D64"/>
    <w:rsid w:val="009F0992"/>
  </w:style>
  <w:style w:type="paragraph" w:customStyle="1" w:styleId="E63A7CFC32F3427F94066363343AD9E5">
    <w:name w:val="E63A7CFC32F3427F94066363343AD9E5"/>
    <w:rsid w:val="009F0992"/>
  </w:style>
  <w:style w:type="paragraph" w:customStyle="1" w:styleId="DAA8C67474C54AD08D2E916C06188286">
    <w:name w:val="DAA8C67474C54AD08D2E916C06188286"/>
    <w:rsid w:val="009F0992"/>
  </w:style>
  <w:style w:type="paragraph" w:customStyle="1" w:styleId="92EB60A088FA43A7915466E8B99B52A4">
    <w:name w:val="92EB60A088FA43A7915466E8B99B52A4"/>
    <w:rsid w:val="009F0992"/>
  </w:style>
  <w:style w:type="paragraph" w:customStyle="1" w:styleId="F162FA64259C4A58AE077979414AC475">
    <w:name w:val="F162FA64259C4A58AE077979414AC475"/>
    <w:rsid w:val="009F0992"/>
  </w:style>
  <w:style w:type="paragraph" w:customStyle="1" w:styleId="714144B642A24D708BCEAC5A2A19AC5D">
    <w:name w:val="714144B642A24D708BCEAC5A2A19AC5D"/>
    <w:rsid w:val="009F0992"/>
  </w:style>
  <w:style w:type="paragraph" w:customStyle="1" w:styleId="2306964CED66461386EC8A1FD6B5948B">
    <w:name w:val="2306964CED66461386EC8A1FD6B5948B"/>
    <w:rsid w:val="009F0992"/>
  </w:style>
  <w:style w:type="paragraph" w:customStyle="1" w:styleId="4DA9C6B172774527A9649302F4FA2D52">
    <w:name w:val="4DA9C6B172774527A9649302F4FA2D52"/>
    <w:rsid w:val="009F0992"/>
  </w:style>
  <w:style w:type="paragraph" w:customStyle="1" w:styleId="455727D459F24AE2921C95F0ABB43426">
    <w:name w:val="455727D459F24AE2921C95F0ABB43426"/>
    <w:rsid w:val="009F0992"/>
  </w:style>
  <w:style w:type="paragraph" w:customStyle="1" w:styleId="6F8A7F6E5EE64790BE9E0AC1CC0F09AC">
    <w:name w:val="6F8A7F6E5EE64790BE9E0AC1CC0F09AC"/>
    <w:rsid w:val="009F0992"/>
  </w:style>
  <w:style w:type="paragraph" w:customStyle="1" w:styleId="ECF1FD673416434A9863A91539B9FE94">
    <w:name w:val="ECF1FD673416434A9863A91539B9FE94"/>
    <w:rsid w:val="009F0992"/>
  </w:style>
  <w:style w:type="paragraph" w:customStyle="1" w:styleId="441888A8E2C14E43BD1F7CF03C443FE0">
    <w:name w:val="441888A8E2C14E43BD1F7CF03C443FE0"/>
    <w:rsid w:val="009F0992"/>
  </w:style>
  <w:style w:type="paragraph" w:customStyle="1" w:styleId="4F40E35B6A4B4EC6ADBC5B69AEB006DC">
    <w:name w:val="4F40E35B6A4B4EC6ADBC5B69AEB006DC"/>
    <w:rsid w:val="009F0992"/>
  </w:style>
  <w:style w:type="paragraph" w:customStyle="1" w:styleId="75923A5E7A654566A26D30359A6F4081">
    <w:name w:val="75923A5E7A654566A26D30359A6F4081"/>
    <w:rsid w:val="009F0992"/>
  </w:style>
  <w:style w:type="paragraph" w:customStyle="1" w:styleId="C58DFC3A79824B1884C4760AE19A8444">
    <w:name w:val="C58DFC3A79824B1884C4760AE19A8444"/>
    <w:rsid w:val="009F0992"/>
  </w:style>
  <w:style w:type="paragraph" w:customStyle="1" w:styleId="9F864C25EB2843E88A174ABD0509FF06">
    <w:name w:val="9F864C25EB2843E88A174ABD0509FF06"/>
    <w:rsid w:val="009F0992"/>
  </w:style>
  <w:style w:type="paragraph" w:customStyle="1" w:styleId="7E9C288BDB58444CADF0C8793EB09298">
    <w:name w:val="7E9C288BDB58444CADF0C8793EB09298"/>
    <w:rsid w:val="009F0992"/>
  </w:style>
  <w:style w:type="paragraph" w:customStyle="1" w:styleId="021C7F2D9BB94493AE2ABE3B4E24BFEC">
    <w:name w:val="021C7F2D9BB94493AE2ABE3B4E24BFEC"/>
    <w:rsid w:val="009F0992"/>
  </w:style>
  <w:style w:type="paragraph" w:customStyle="1" w:styleId="87E07E32AF9743FF8181545CCCFD1793">
    <w:name w:val="87E07E32AF9743FF8181545CCCFD1793"/>
    <w:rsid w:val="009F0992"/>
  </w:style>
  <w:style w:type="paragraph" w:customStyle="1" w:styleId="8276B0D7BF7B46F48DFA7A092E477AC7">
    <w:name w:val="8276B0D7BF7B46F48DFA7A092E477AC7"/>
    <w:rsid w:val="009F0992"/>
  </w:style>
  <w:style w:type="paragraph" w:customStyle="1" w:styleId="E1A7472649A343E4ADDB1F0B1A57C70E">
    <w:name w:val="E1A7472649A343E4ADDB1F0B1A57C70E"/>
    <w:rsid w:val="009F0992"/>
  </w:style>
  <w:style w:type="paragraph" w:customStyle="1" w:styleId="E5A39143456A43B59AA84C6896A60517">
    <w:name w:val="E5A39143456A43B59AA84C6896A60517"/>
    <w:rsid w:val="009F0992"/>
  </w:style>
  <w:style w:type="paragraph" w:customStyle="1" w:styleId="38CB5471BB3D4DB7BA952CA7C614360E">
    <w:name w:val="38CB5471BB3D4DB7BA952CA7C614360E"/>
    <w:rsid w:val="009F0992"/>
  </w:style>
  <w:style w:type="paragraph" w:customStyle="1" w:styleId="62EBFFB2C83D4D2B9665993AF427AF93">
    <w:name w:val="62EBFFB2C83D4D2B9665993AF427AF93"/>
    <w:rsid w:val="009F0992"/>
  </w:style>
  <w:style w:type="paragraph" w:customStyle="1" w:styleId="843C307666BE4256B3EDC7D2846A1670">
    <w:name w:val="843C307666BE4256B3EDC7D2846A1670"/>
    <w:rsid w:val="009F0992"/>
  </w:style>
  <w:style w:type="paragraph" w:customStyle="1" w:styleId="E9127EDCB28B43D78E027B7D41B3B6B0">
    <w:name w:val="E9127EDCB28B43D78E027B7D41B3B6B0"/>
    <w:rsid w:val="009F0992"/>
  </w:style>
  <w:style w:type="paragraph" w:customStyle="1" w:styleId="87C59ED949A743A0B689A47B82F6A24E">
    <w:name w:val="87C59ED949A743A0B689A47B82F6A24E"/>
    <w:rsid w:val="009F0992"/>
  </w:style>
  <w:style w:type="paragraph" w:customStyle="1" w:styleId="8CF4D99AA34345488A295EA265812615">
    <w:name w:val="8CF4D99AA34345488A295EA265812615"/>
    <w:rsid w:val="009F0992"/>
  </w:style>
  <w:style w:type="paragraph" w:customStyle="1" w:styleId="1346166ED6764A55B172B863CF557FB6">
    <w:name w:val="1346166ED6764A55B172B863CF557FB6"/>
    <w:rsid w:val="009F0992"/>
  </w:style>
  <w:style w:type="paragraph" w:customStyle="1" w:styleId="3284315DE5D94B4B8475FDB459C9AC28">
    <w:name w:val="3284315DE5D94B4B8475FDB459C9AC28"/>
    <w:rsid w:val="009F0992"/>
  </w:style>
  <w:style w:type="paragraph" w:customStyle="1" w:styleId="A79CCF4ABC414B8EBC076843067B6D94">
    <w:name w:val="A79CCF4ABC414B8EBC076843067B6D94"/>
    <w:rsid w:val="009F0992"/>
  </w:style>
  <w:style w:type="paragraph" w:customStyle="1" w:styleId="DFF5A76C1F684FF6A951338C0F5D4335">
    <w:name w:val="DFF5A76C1F684FF6A951338C0F5D4335"/>
    <w:rsid w:val="009F0992"/>
  </w:style>
  <w:style w:type="paragraph" w:customStyle="1" w:styleId="12C6E50784C743EDBEB171AD855F4B5E">
    <w:name w:val="12C6E50784C743EDBEB171AD855F4B5E"/>
    <w:rsid w:val="009F0992"/>
  </w:style>
  <w:style w:type="paragraph" w:customStyle="1" w:styleId="73B6137C68FA4B1A891A825C71E4EBE6">
    <w:name w:val="73B6137C68FA4B1A891A825C71E4EBE6"/>
    <w:rsid w:val="009F0992"/>
  </w:style>
  <w:style w:type="paragraph" w:customStyle="1" w:styleId="ADC742EBFFD84263A5140948ECBAFDC8">
    <w:name w:val="ADC742EBFFD84263A5140948ECBAFDC8"/>
    <w:rsid w:val="009F0992"/>
  </w:style>
  <w:style w:type="paragraph" w:customStyle="1" w:styleId="3B070B9EC3FB470CB57A1CD0CB290367">
    <w:name w:val="3B070B9EC3FB470CB57A1CD0CB290367"/>
    <w:rsid w:val="009F0992"/>
  </w:style>
  <w:style w:type="paragraph" w:customStyle="1" w:styleId="3D0491D755774CDE9C8C381F6A052701">
    <w:name w:val="3D0491D755774CDE9C8C381F6A052701"/>
    <w:rsid w:val="009F0992"/>
  </w:style>
  <w:style w:type="paragraph" w:customStyle="1" w:styleId="CEDA171C563D4A2CB5A3676F3BCF96CB">
    <w:name w:val="CEDA171C563D4A2CB5A3676F3BCF96CB"/>
    <w:rsid w:val="009F0992"/>
  </w:style>
  <w:style w:type="paragraph" w:customStyle="1" w:styleId="0F08546F39FD4DEAA3C5E671D16C720F">
    <w:name w:val="0F08546F39FD4DEAA3C5E671D16C720F"/>
    <w:rsid w:val="009F0992"/>
  </w:style>
  <w:style w:type="paragraph" w:customStyle="1" w:styleId="C543079DB8DB477FAE43FBF05EBCC6C0">
    <w:name w:val="C543079DB8DB477FAE43FBF05EBCC6C0"/>
    <w:rsid w:val="009F0992"/>
  </w:style>
  <w:style w:type="paragraph" w:customStyle="1" w:styleId="B801C83C15634713A3803AF0D15C7632">
    <w:name w:val="B801C83C15634713A3803AF0D15C7632"/>
    <w:rsid w:val="009F0992"/>
  </w:style>
  <w:style w:type="paragraph" w:customStyle="1" w:styleId="64E75A6240E94EB9A6B423728876906A">
    <w:name w:val="64E75A6240E94EB9A6B423728876906A"/>
    <w:rsid w:val="009F0992"/>
  </w:style>
  <w:style w:type="paragraph" w:customStyle="1" w:styleId="906FDFCF232C496A864BB96B84E45C77">
    <w:name w:val="906FDFCF232C496A864BB96B84E45C77"/>
    <w:rsid w:val="009F0992"/>
  </w:style>
  <w:style w:type="paragraph" w:customStyle="1" w:styleId="59B35931846B4C80A38B231BE20C77DC">
    <w:name w:val="59B35931846B4C80A38B231BE20C77DC"/>
    <w:rsid w:val="009F0992"/>
  </w:style>
  <w:style w:type="paragraph" w:customStyle="1" w:styleId="3EAA96D571C24CE7AD3DF3F77634D7F0">
    <w:name w:val="3EAA96D571C24CE7AD3DF3F77634D7F0"/>
    <w:rsid w:val="009F0992"/>
  </w:style>
  <w:style w:type="paragraph" w:customStyle="1" w:styleId="C4E8857B0CDA42C0BFA9E75E044C22A8">
    <w:name w:val="C4E8857B0CDA42C0BFA9E75E044C22A8"/>
    <w:rsid w:val="009F0992"/>
  </w:style>
  <w:style w:type="paragraph" w:customStyle="1" w:styleId="DB22AC4A486F4558A102821D1BE5A70A">
    <w:name w:val="DB22AC4A486F4558A102821D1BE5A70A"/>
    <w:rsid w:val="009F0992"/>
  </w:style>
  <w:style w:type="paragraph" w:customStyle="1" w:styleId="3C4A081D7B0B4E44B5DFB36B282F37FE">
    <w:name w:val="3C4A081D7B0B4E44B5DFB36B282F37FE"/>
    <w:rsid w:val="009F0992"/>
  </w:style>
  <w:style w:type="paragraph" w:customStyle="1" w:styleId="458A7B7C4E284E119276C6E17A1F10DA">
    <w:name w:val="458A7B7C4E284E119276C6E17A1F10DA"/>
    <w:rsid w:val="009F0992"/>
  </w:style>
  <w:style w:type="paragraph" w:customStyle="1" w:styleId="0ED1A325DEB041AD9D4022561736B92F">
    <w:name w:val="0ED1A325DEB041AD9D4022561736B92F"/>
    <w:rsid w:val="009F0992"/>
  </w:style>
  <w:style w:type="paragraph" w:customStyle="1" w:styleId="FFE1679194F54F06B99B8AB75B950933">
    <w:name w:val="FFE1679194F54F06B99B8AB75B950933"/>
    <w:rsid w:val="009F0992"/>
  </w:style>
  <w:style w:type="paragraph" w:customStyle="1" w:styleId="CBF22DEBF23E414AB336188CF5D22477">
    <w:name w:val="CBF22DEBF23E414AB336188CF5D22477"/>
    <w:rsid w:val="009F0992"/>
  </w:style>
  <w:style w:type="paragraph" w:customStyle="1" w:styleId="32F611F47DF24F83A1E45BC8D7E6BB67">
    <w:name w:val="32F611F47DF24F83A1E45BC8D7E6BB67"/>
    <w:rsid w:val="009F0992"/>
  </w:style>
  <w:style w:type="paragraph" w:customStyle="1" w:styleId="C31D9DB196B942F28B36434991435E96">
    <w:name w:val="C31D9DB196B942F28B36434991435E96"/>
    <w:rsid w:val="009F0992"/>
  </w:style>
  <w:style w:type="paragraph" w:customStyle="1" w:styleId="8BA3B8F498D44C19B5E839926ED1CD29">
    <w:name w:val="8BA3B8F498D44C19B5E839926ED1CD29"/>
    <w:rsid w:val="009F0992"/>
  </w:style>
  <w:style w:type="paragraph" w:customStyle="1" w:styleId="1FBB07979F234A3BAA1B06A02CF71C3A">
    <w:name w:val="1FBB07979F234A3BAA1B06A02CF71C3A"/>
    <w:rsid w:val="009F0992"/>
  </w:style>
  <w:style w:type="paragraph" w:customStyle="1" w:styleId="EF8A095839DC4F4895CFD234D7C96EAE">
    <w:name w:val="EF8A095839DC4F4895CFD234D7C96EAE"/>
    <w:rsid w:val="009F0992"/>
  </w:style>
  <w:style w:type="paragraph" w:customStyle="1" w:styleId="F1D48EDD670B4BDC87B3A8AB402420C0">
    <w:name w:val="F1D48EDD670B4BDC87B3A8AB402420C0"/>
    <w:rsid w:val="009F0992"/>
  </w:style>
  <w:style w:type="paragraph" w:customStyle="1" w:styleId="2C12E7D50E0C4C30BDDC4EF1F0B9C7C8">
    <w:name w:val="2C12E7D50E0C4C30BDDC4EF1F0B9C7C8"/>
    <w:rsid w:val="009F0992"/>
  </w:style>
  <w:style w:type="paragraph" w:customStyle="1" w:styleId="07EFB54D61F2441A9670CB1A98770DFF">
    <w:name w:val="07EFB54D61F2441A9670CB1A98770DFF"/>
    <w:rsid w:val="009F0992"/>
  </w:style>
  <w:style w:type="paragraph" w:customStyle="1" w:styleId="E3BB59934DEC49A18A07BB5410909D4E">
    <w:name w:val="E3BB59934DEC49A18A07BB5410909D4E"/>
    <w:rsid w:val="009F0992"/>
  </w:style>
  <w:style w:type="paragraph" w:customStyle="1" w:styleId="1BCAC3C743184905AE85EF84F8EADE92">
    <w:name w:val="1BCAC3C743184905AE85EF84F8EADE92"/>
    <w:rsid w:val="009F0992"/>
  </w:style>
  <w:style w:type="paragraph" w:customStyle="1" w:styleId="914FBE441CC548A79D12CF909F518A06">
    <w:name w:val="914FBE441CC548A79D12CF909F518A06"/>
    <w:rsid w:val="009F0992"/>
  </w:style>
  <w:style w:type="paragraph" w:customStyle="1" w:styleId="6B98B7F1BE264294AC24E07C77B73E61">
    <w:name w:val="6B98B7F1BE264294AC24E07C77B73E61"/>
    <w:rsid w:val="009F0992"/>
  </w:style>
  <w:style w:type="paragraph" w:customStyle="1" w:styleId="120AB0949D434CB4B8AF118808FB18CE">
    <w:name w:val="120AB0949D434CB4B8AF118808FB18CE"/>
    <w:rsid w:val="009F0992"/>
  </w:style>
  <w:style w:type="paragraph" w:customStyle="1" w:styleId="47651F54D7C54547B80A8F26EE98799C">
    <w:name w:val="47651F54D7C54547B80A8F26EE98799C"/>
    <w:rsid w:val="009F0992"/>
  </w:style>
  <w:style w:type="paragraph" w:customStyle="1" w:styleId="B0ABAA1115A542ACB472B27182C130CD">
    <w:name w:val="B0ABAA1115A542ACB472B27182C130CD"/>
    <w:rsid w:val="009F0992"/>
  </w:style>
  <w:style w:type="paragraph" w:customStyle="1" w:styleId="8B6C3108C9024F699F4807ED45E7AE4B">
    <w:name w:val="8B6C3108C9024F699F4807ED45E7AE4B"/>
    <w:rsid w:val="009F0992"/>
  </w:style>
  <w:style w:type="paragraph" w:customStyle="1" w:styleId="3AFADE69F6A548B0B7ADB9D3EB3B8E86">
    <w:name w:val="3AFADE69F6A548B0B7ADB9D3EB3B8E86"/>
    <w:rsid w:val="009F0992"/>
  </w:style>
  <w:style w:type="paragraph" w:customStyle="1" w:styleId="B1CE07B5B33647B7BE22A607CA0B89B0">
    <w:name w:val="B1CE07B5B33647B7BE22A607CA0B89B0"/>
    <w:rsid w:val="009F0992"/>
  </w:style>
  <w:style w:type="paragraph" w:customStyle="1" w:styleId="4EE9BCB3FE254341B41588EBCD0791D7">
    <w:name w:val="4EE9BCB3FE254341B41588EBCD0791D7"/>
    <w:rsid w:val="009F0992"/>
  </w:style>
  <w:style w:type="paragraph" w:customStyle="1" w:styleId="FA18247AE00247218EB8C191922AC8CD">
    <w:name w:val="FA18247AE00247218EB8C191922AC8CD"/>
    <w:rsid w:val="009F0992"/>
  </w:style>
  <w:style w:type="paragraph" w:customStyle="1" w:styleId="7E35A43E20CA4793AAAA0DFAAE7E6125">
    <w:name w:val="7E35A43E20CA4793AAAA0DFAAE7E6125"/>
    <w:rsid w:val="009F0992"/>
  </w:style>
  <w:style w:type="paragraph" w:customStyle="1" w:styleId="0BB8E3C87278466CB895F8601BAC654A">
    <w:name w:val="0BB8E3C87278466CB895F8601BAC654A"/>
    <w:rsid w:val="009F0992"/>
  </w:style>
  <w:style w:type="paragraph" w:customStyle="1" w:styleId="061CE479171747DC9B1295B47395BAF3">
    <w:name w:val="061CE479171747DC9B1295B47395BAF3"/>
    <w:rsid w:val="009F0992"/>
  </w:style>
  <w:style w:type="paragraph" w:customStyle="1" w:styleId="BC3839C33E1C45DE9B5A43761A1A161E">
    <w:name w:val="BC3839C33E1C45DE9B5A43761A1A161E"/>
    <w:rsid w:val="009F0992"/>
  </w:style>
  <w:style w:type="paragraph" w:customStyle="1" w:styleId="CDDE305D8A9D4AFC862FE943B3B8F893">
    <w:name w:val="CDDE305D8A9D4AFC862FE943B3B8F893"/>
    <w:rsid w:val="009F0992"/>
  </w:style>
  <w:style w:type="paragraph" w:customStyle="1" w:styleId="D55147D59A5645AF95B716562F1BE241">
    <w:name w:val="D55147D59A5645AF95B716562F1BE241"/>
    <w:rsid w:val="009F0992"/>
  </w:style>
  <w:style w:type="paragraph" w:customStyle="1" w:styleId="EE7B9FDBB42C413EBC2E969D10D02A53">
    <w:name w:val="EE7B9FDBB42C413EBC2E969D10D02A53"/>
    <w:rsid w:val="009F0992"/>
  </w:style>
  <w:style w:type="paragraph" w:customStyle="1" w:styleId="F0855BA66CB04442A1644E895D7398BC">
    <w:name w:val="F0855BA66CB04442A1644E895D7398BC"/>
    <w:rsid w:val="009F0992"/>
  </w:style>
  <w:style w:type="paragraph" w:customStyle="1" w:styleId="9F6AC0BC43C04BC8BA93528B466EE503">
    <w:name w:val="9F6AC0BC43C04BC8BA93528B466EE503"/>
    <w:rsid w:val="009F0992"/>
  </w:style>
  <w:style w:type="paragraph" w:customStyle="1" w:styleId="8DF51BCE00C947BC8C9F9E58E2658609">
    <w:name w:val="8DF51BCE00C947BC8C9F9E58E2658609"/>
    <w:rsid w:val="009F0992"/>
  </w:style>
  <w:style w:type="paragraph" w:customStyle="1" w:styleId="BFB29E1F70FC423E9F3A55A0EF3DC933">
    <w:name w:val="BFB29E1F70FC423E9F3A55A0EF3DC933"/>
    <w:rsid w:val="009F0992"/>
  </w:style>
  <w:style w:type="paragraph" w:customStyle="1" w:styleId="49C32A5E79F5417E97ABC726F318730B">
    <w:name w:val="49C32A5E79F5417E97ABC726F318730B"/>
    <w:rsid w:val="009F0992"/>
  </w:style>
  <w:style w:type="paragraph" w:customStyle="1" w:styleId="066AFBC6F5DD48048CB048B73250B319">
    <w:name w:val="066AFBC6F5DD48048CB048B73250B319"/>
    <w:rsid w:val="009F0992"/>
  </w:style>
  <w:style w:type="paragraph" w:customStyle="1" w:styleId="0CCC6377B2914761A51578173C18D674">
    <w:name w:val="0CCC6377B2914761A51578173C18D674"/>
    <w:rsid w:val="009F0992"/>
  </w:style>
  <w:style w:type="paragraph" w:customStyle="1" w:styleId="D0F7C4D740EC4256BEDAB23FA936B346">
    <w:name w:val="D0F7C4D740EC4256BEDAB23FA936B346"/>
    <w:rsid w:val="009F0992"/>
  </w:style>
  <w:style w:type="paragraph" w:customStyle="1" w:styleId="7CEC7BB58A484FAA9E87D2E644EDF0AB">
    <w:name w:val="7CEC7BB58A484FAA9E87D2E644EDF0AB"/>
    <w:rsid w:val="009F0992"/>
  </w:style>
  <w:style w:type="paragraph" w:customStyle="1" w:styleId="984A3CB45CF342E7816C393B8788A7FF">
    <w:name w:val="984A3CB45CF342E7816C393B8788A7FF"/>
    <w:rsid w:val="009F0992"/>
  </w:style>
  <w:style w:type="paragraph" w:customStyle="1" w:styleId="1F6760D2F2D742CB94587F5AF44DF6E9">
    <w:name w:val="1F6760D2F2D742CB94587F5AF44DF6E9"/>
    <w:rsid w:val="009F0992"/>
  </w:style>
  <w:style w:type="paragraph" w:customStyle="1" w:styleId="3478A8952F00422991C2068D0821F554">
    <w:name w:val="3478A8952F00422991C2068D0821F554"/>
    <w:rsid w:val="009F0992"/>
  </w:style>
  <w:style w:type="paragraph" w:customStyle="1" w:styleId="083FD2E43AFE4F9080E710D3BB6612D7">
    <w:name w:val="083FD2E43AFE4F9080E710D3BB6612D7"/>
    <w:rsid w:val="009F0992"/>
  </w:style>
  <w:style w:type="paragraph" w:customStyle="1" w:styleId="16BCB05E02184E2B881BD7D9F143B16C">
    <w:name w:val="16BCB05E02184E2B881BD7D9F143B16C"/>
    <w:rsid w:val="009F0992"/>
  </w:style>
  <w:style w:type="paragraph" w:customStyle="1" w:styleId="AFC82EC630E942048B4D38DF8823FCA3">
    <w:name w:val="AFC82EC630E942048B4D38DF8823FCA3"/>
    <w:rsid w:val="009F0992"/>
  </w:style>
  <w:style w:type="paragraph" w:customStyle="1" w:styleId="7F017A7D290C49B0AA05699F4E448FF9">
    <w:name w:val="7F017A7D290C49B0AA05699F4E448FF9"/>
    <w:rsid w:val="009F0992"/>
  </w:style>
  <w:style w:type="paragraph" w:customStyle="1" w:styleId="DD1B303D29DB4CB186EBF4CBAACF736B">
    <w:name w:val="DD1B303D29DB4CB186EBF4CBAACF736B"/>
    <w:rsid w:val="009F0992"/>
  </w:style>
  <w:style w:type="paragraph" w:customStyle="1" w:styleId="1E1EFBC21E1C4A9698B96BA1C5DEA697">
    <w:name w:val="1E1EFBC21E1C4A9698B96BA1C5DEA697"/>
    <w:rsid w:val="009F0992"/>
  </w:style>
  <w:style w:type="paragraph" w:customStyle="1" w:styleId="BFF5ED699F87471BA0D8AED03341602C">
    <w:name w:val="BFF5ED699F87471BA0D8AED03341602C"/>
    <w:rsid w:val="009F0992"/>
  </w:style>
  <w:style w:type="paragraph" w:customStyle="1" w:styleId="5E511B87391F46129CFD9CE8FDF89DB0">
    <w:name w:val="5E511B87391F46129CFD9CE8FDF89DB0"/>
    <w:rsid w:val="009F0992"/>
  </w:style>
  <w:style w:type="paragraph" w:customStyle="1" w:styleId="5B0ADD12AFF042518F52F67C838BC4BF">
    <w:name w:val="5B0ADD12AFF042518F52F67C838BC4BF"/>
    <w:rsid w:val="009F0992"/>
  </w:style>
  <w:style w:type="paragraph" w:customStyle="1" w:styleId="16D380A1471D41CB919AE5D8EF680629">
    <w:name w:val="16D380A1471D41CB919AE5D8EF680629"/>
    <w:rsid w:val="009F0992"/>
  </w:style>
  <w:style w:type="paragraph" w:customStyle="1" w:styleId="EE69884C83294991814F226D805EDD66">
    <w:name w:val="EE69884C83294991814F226D805EDD66"/>
    <w:rsid w:val="009F0992"/>
  </w:style>
  <w:style w:type="paragraph" w:customStyle="1" w:styleId="660F31AC749548C3B760BFBA3ECF650D">
    <w:name w:val="660F31AC749548C3B760BFBA3ECF650D"/>
    <w:rsid w:val="009F0992"/>
  </w:style>
  <w:style w:type="paragraph" w:customStyle="1" w:styleId="DEF9096C7DB14A229D96E37A893DCA60">
    <w:name w:val="DEF9096C7DB14A229D96E37A893DCA60"/>
    <w:rsid w:val="009F0992"/>
  </w:style>
  <w:style w:type="paragraph" w:customStyle="1" w:styleId="7F91B1A37D244C8E9BACD06C164B0DCB">
    <w:name w:val="7F91B1A37D244C8E9BACD06C164B0DCB"/>
    <w:rsid w:val="009F0992"/>
  </w:style>
  <w:style w:type="paragraph" w:customStyle="1" w:styleId="91B265B07E2D49EEB2A52E0C2844D24B">
    <w:name w:val="91B265B07E2D49EEB2A52E0C2844D24B"/>
    <w:rsid w:val="009F0992"/>
  </w:style>
  <w:style w:type="paragraph" w:customStyle="1" w:styleId="826814A1136F419796F1A5AF7631E438">
    <w:name w:val="826814A1136F419796F1A5AF7631E438"/>
    <w:rsid w:val="009F0992"/>
  </w:style>
  <w:style w:type="paragraph" w:customStyle="1" w:styleId="3CDE703D452C457191BAC2921DBC4A66">
    <w:name w:val="3CDE703D452C457191BAC2921DBC4A66"/>
    <w:rsid w:val="009F0992"/>
  </w:style>
  <w:style w:type="paragraph" w:customStyle="1" w:styleId="6193056291764512B67A7B3A0851B547">
    <w:name w:val="6193056291764512B67A7B3A0851B547"/>
    <w:rsid w:val="009F0992"/>
  </w:style>
  <w:style w:type="paragraph" w:customStyle="1" w:styleId="9375DE2DD0994A5B957F7AEC836E421F">
    <w:name w:val="9375DE2DD0994A5B957F7AEC836E421F"/>
    <w:rsid w:val="009F0992"/>
  </w:style>
  <w:style w:type="paragraph" w:customStyle="1" w:styleId="98EBDE3A971B4560B9D9160E374C6CE4">
    <w:name w:val="98EBDE3A971B4560B9D9160E374C6CE4"/>
    <w:rsid w:val="009F0992"/>
  </w:style>
  <w:style w:type="paragraph" w:customStyle="1" w:styleId="FDD366FFB2854A8C804F62908C4CF4FE">
    <w:name w:val="FDD366FFB2854A8C804F62908C4CF4FE"/>
    <w:rsid w:val="009F0992"/>
  </w:style>
  <w:style w:type="paragraph" w:customStyle="1" w:styleId="3EC2D39CA3924A8BACA737E1141FCB05">
    <w:name w:val="3EC2D39CA3924A8BACA737E1141FCB05"/>
    <w:rsid w:val="009F0992"/>
  </w:style>
  <w:style w:type="paragraph" w:customStyle="1" w:styleId="2CB9A7EF1D6B46D7A0DB1444B1565C27">
    <w:name w:val="2CB9A7EF1D6B46D7A0DB1444B1565C27"/>
    <w:rsid w:val="009F0992"/>
  </w:style>
  <w:style w:type="paragraph" w:customStyle="1" w:styleId="D0E5E37B6E674AE68D77345AC8D51F64">
    <w:name w:val="D0E5E37B6E674AE68D77345AC8D51F64"/>
    <w:rsid w:val="009F0992"/>
  </w:style>
  <w:style w:type="paragraph" w:customStyle="1" w:styleId="A4448B8526304FEAADEC2F3BDE5A9A19">
    <w:name w:val="A4448B8526304FEAADEC2F3BDE5A9A19"/>
    <w:rsid w:val="009F0992"/>
  </w:style>
  <w:style w:type="paragraph" w:customStyle="1" w:styleId="5C5A424C5A2E4106B16990B5C88362BE">
    <w:name w:val="5C5A424C5A2E4106B16990B5C88362BE"/>
    <w:rsid w:val="009F0992"/>
  </w:style>
  <w:style w:type="paragraph" w:customStyle="1" w:styleId="FDB7F03160C443C2AB9EDF96CDF9F28D">
    <w:name w:val="FDB7F03160C443C2AB9EDF96CDF9F28D"/>
    <w:rsid w:val="009F0992"/>
  </w:style>
  <w:style w:type="paragraph" w:customStyle="1" w:styleId="F03DCECC1CA24D158BEBBC113172FA08">
    <w:name w:val="F03DCECC1CA24D158BEBBC113172FA08"/>
    <w:rsid w:val="009F0992"/>
  </w:style>
  <w:style w:type="paragraph" w:customStyle="1" w:styleId="E8259B397F254941BE5DAAF288A415C7">
    <w:name w:val="E8259B397F254941BE5DAAF288A415C7"/>
    <w:rsid w:val="009F0992"/>
  </w:style>
  <w:style w:type="paragraph" w:customStyle="1" w:styleId="A43DA8BD6C584C88B2C8988E70B9D0C5">
    <w:name w:val="A43DA8BD6C584C88B2C8988E70B9D0C5"/>
    <w:rsid w:val="009F0992"/>
  </w:style>
  <w:style w:type="paragraph" w:customStyle="1" w:styleId="7A418E0997FA45CE979A6C29E24475B9">
    <w:name w:val="7A418E0997FA45CE979A6C29E24475B9"/>
    <w:rsid w:val="009F0992"/>
  </w:style>
  <w:style w:type="paragraph" w:customStyle="1" w:styleId="A0251CAAB15D4F9F9E5330DA7272EEB0">
    <w:name w:val="A0251CAAB15D4F9F9E5330DA7272EEB0"/>
    <w:rsid w:val="009F0992"/>
  </w:style>
  <w:style w:type="paragraph" w:customStyle="1" w:styleId="5BBA1B06621243928F655D48437BA609">
    <w:name w:val="5BBA1B06621243928F655D48437BA609"/>
    <w:rsid w:val="009F0992"/>
  </w:style>
  <w:style w:type="paragraph" w:customStyle="1" w:styleId="C3C4ACE889534D78A6DF87AD5ADDA94A">
    <w:name w:val="C3C4ACE889534D78A6DF87AD5ADDA94A"/>
    <w:rsid w:val="009F0992"/>
  </w:style>
  <w:style w:type="paragraph" w:customStyle="1" w:styleId="8B26A7BC75F34D8295F3DBE0F341A7B8">
    <w:name w:val="8B26A7BC75F34D8295F3DBE0F341A7B8"/>
    <w:rsid w:val="009F0992"/>
  </w:style>
  <w:style w:type="paragraph" w:customStyle="1" w:styleId="C379241D44A54BB0904FDE0DE5C03B53">
    <w:name w:val="C379241D44A54BB0904FDE0DE5C03B53"/>
    <w:rsid w:val="009F0992"/>
  </w:style>
  <w:style w:type="paragraph" w:customStyle="1" w:styleId="388F60E7DDB448968D6E345400C912C4">
    <w:name w:val="388F60E7DDB448968D6E345400C912C4"/>
    <w:rsid w:val="009F0992"/>
  </w:style>
  <w:style w:type="paragraph" w:customStyle="1" w:styleId="4DC8FB593C33494D940F6CC9E84BD8FD">
    <w:name w:val="4DC8FB593C33494D940F6CC9E84BD8FD"/>
    <w:rsid w:val="009F0992"/>
  </w:style>
  <w:style w:type="paragraph" w:customStyle="1" w:styleId="8B233C7662D5424AA2BE15CB7FF53DB4">
    <w:name w:val="8B233C7662D5424AA2BE15CB7FF53DB4"/>
    <w:rsid w:val="009F0992"/>
  </w:style>
  <w:style w:type="paragraph" w:customStyle="1" w:styleId="C5E703625B674B90B8F8788B4BC7B212">
    <w:name w:val="C5E703625B674B90B8F8788B4BC7B212"/>
    <w:rsid w:val="009F0992"/>
  </w:style>
  <w:style w:type="paragraph" w:customStyle="1" w:styleId="5F147F533A5E4C8293FD13843633DF27">
    <w:name w:val="5F147F533A5E4C8293FD13843633DF27"/>
    <w:rsid w:val="009F0992"/>
  </w:style>
  <w:style w:type="paragraph" w:customStyle="1" w:styleId="E6F72CF502624B118E5AFD7EE78BBF5D">
    <w:name w:val="E6F72CF502624B118E5AFD7EE78BBF5D"/>
    <w:rsid w:val="009F0992"/>
  </w:style>
  <w:style w:type="paragraph" w:customStyle="1" w:styleId="E6DB72B79A634011919B68AD31CFE1BA">
    <w:name w:val="E6DB72B79A634011919B68AD31CFE1BA"/>
    <w:rsid w:val="009F0992"/>
  </w:style>
  <w:style w:type="paragraph" w:customStyle="1" w:styleId="B488A7BF232342BBBF1824A5FA2489F7">
    <w:name w:val="B488A7BF232342BBBF1824A5FA2489F7"/>
    <w:rsid w:val="009F0992"/>
  </w:style>
  <w:style w:type="paragraph" w:customStyle="1" w:styleId="8600BC9EC2844A90AFDCFD16565D3600">
    <w:name w:val="8600BC9EC2844A90AFDCFD16565D3600"/>
    <w:rsid w:val="009F0992"/>
  </w:style>
  <w:style w:type="paragraph" w:customStyle="1" w:styleId="6888BFED24D0429AB74E54D7B97F8E72">
    <w:name w:val="6888BFED24D0429AB74E54D7B97F8E72"/>
    <w:rsid w:val="009F0992"/>
  </w:style>
  <w:style w:type="paragraph" w:customStyle="1" w:styleId="98D9E524910E4ECD858B9F01FBE3264B">
    <w:name w:val="98D9E524910E4ECD858B9F01FBE3264B"/>
    <w:rsid w:val="009F0992"/>
  </w:style>
  <w:style w:type="paragraph" w:customStyle="1" w:styleId="D8DA9337B40D4F3D97AD3A02D741D48E">
    <w:name w:val="D8DA9337B40D4F3D97AD3A02D741D48E"/>
    <w:rsid w:val="009F0992"/>
  </w:style>
  <w:style w:type="paragraph" w:customStyle="1" w:styleId="195DDE09BC3246A99FA6B7A8B3508DCC">
    <w:name w:val="195DDE09BC3246A99FA6B7A8B3508DCC"/>
    <w:rsid w:val="009F0992"/>
  </w:style>
  <w:style w:type="paragraph" w:customStyle="1" w:styleId="4EB90958F2474F3FB5F290F5FAF08BD4">
    <w:name w:val="4EB90958F2474F3FB5F290F5FAF08BD4"/>
    <w:rsid w:val="009F0992"/>
  </w:style>
  <w:style w:type="paragraph" w:customStyle="1" w:styleId="9844985018AC4B9D8864782CEBE7D3BE">
    <w:name w:val="9844985018AC4B9D8864782CEBE7D3BE"/>
    <w:rsid w:val="009F0992"/>
  </w:style>
  <w:style w:type="paragraph" w:customStyle="1" w:styleId="2B890C761AF447B8BC8E98CCF96C3D77">
    <w:name w:val="2B890C761AF447B8BC8E98CCF96C3D77"/>
    <w:rsid w:val="009F0992"/>
  </w:style>
  <w:style w:type="paragraph" w:customStyle="1" w:styleId="F29FCE81685345F9ADFCCFD5B2BF7E2C">
    <w:name w:val="F29FCE81685345F9ADFCCFD5B2BF7E2C"/>
    <w:rsid w:val="009F0992"/>
  </w:style>
  <w:style w:type="paragraph" w:customStyle="1" w:styleId="6B44AFA421A949DA9B56D6805FA8CE7D">
    <w:name w:val="6B44AFA421A949DA9B56D6805FA8CE7D"/>
    <w:rsid w:val="009F0992"/>
  </w:style>
  <w:style w:type="paragraph" w:customStyle="1" w:styleId="58B7E5B6DB1C433585D83956DEAA0599">
    <w:name w:val="58B7E5B6DB1C433585D83956DEAA0599"/>
    <w:rsid w:val="009F0992"/>
  </w:style>
  <w:style w:type="paragraph" w:customStyle="1" w:styleId="ACBBB675D2F14D12845B62446E60C0AD">
    <w:name w:val="ACBBB675D2F14D12845B62446E60C0AD"/>
    <w:rsid w:val="009F0992"/>
  </w:style>
  <w:style w:type="paragraph" w:customStyle="1" w:styleId="EF7781DD3D1D47DA95D05F26AC73A0EA">
    <w:name w:val="EF7781DD3D1D47DA95D05F26AC73A0EA"/>
    <w:rsid w:val="009F0992"/>
  </w:style>
  <w:style w:type="paragraph" w:customStyle="1" w:styleId="53BE647E585A483E971E077AF2619656">
    <w:name w:val="53BE647E585A483E971E077AF2619656"/>
    <w:rsid w:val="009F0992"/>
  </w:style>
  <w:style w:type="paragraph" w:customStyle="1" w:styleId="E3D587F8A9344289927139B3207C5A6C">
    <w:name w:val="E3D587F8A9344289927139B3207C5A6C"/>
    <w:rsid w:val="009F0992"/>
  </w:style>
  <w:style w:type="paragraph" w:customStyle="1" w:styleId="D0FECFFCACD14A809B8C54498E4E3BC0">
    <w:name w:val="D0FECFFCACD14A809B8C54498E4E3BC0"/>
    <w:rsid w:val="009F0992"/>
  </w:style>
  <w:style w:type="paragraph" w:customStyle="1" w:styleId="2A5C834D8A184CB7861E31B8D90318A9">
    <w:name w:val="2A5C834D8A184CB7861E31B8D90318A9"/>
    <w:rsid w:val="009F0992"/>
  </w:style>
  <w:style w:type="paragraph" w:customStyle="1" w:styleId="340B8AB2C0BD49A1A908624012278374">
    <w:name w:val="340B8AB2C0BD49A1A908624012278374"/>
    <w:rsid w:val="009F0992"/>
  </w:style>
  <w:style w:type="paragraph" w:customStyle="1" w:styleId="B33DB29E84B446738A4BF97ADBA85DF8">
    <w:name w:val="B33DB29E84B446738A4BF97ADBA85DF8"/>
    <w:rsid w:val="009F0992"/>
  </w:style>
  <w:style w:type="paragraph" w:customStyle="1" w:styleId="D7E4563AC77C4EDCB4807B016022DB4C">
    <w:name w:val="D7E4563AC77C4EDCB4807B016022DB4C"/>
    <w:rsid w:val="009F0992"/>
  </w:style>
  <w:style w:type="paragraph" w:customStyle="1" w:styleId="0D8916490D9C4FCCA579687D1329C975">
    <w:name w:val="0D8916490D9C4FCCA579687D1329C975"/>
    <w:rsid w:val="009F0992"/>
  </w:style>
  <w:style w:type="paragraph" w:customStyle="1" w:styleId="F8AAF5BBFEAE4713B761112E2C950420">
    <w:name w:val="F8AAF5BBFEAE4713B761112E2C950420"/>
    <w:rsid w:val="009F0992"/>
  </w:style>
  <w:style w:type="paragraph" w:customStyle="1" w:styleId="B78ED032168D4332B36568F91CC9A875">
    <w:name w:val="B78ED032168D4332B36568F91CC9A875"/>
    <w:rsid w:val="009F0992"/>
  </w:style>
  <w:style w:type="paragraph" w:customStyle="1" w:styleId="136C2B71497040FC9299E28CE18DE9E6">
    <w:name w:val="136C2B71497040FC9299E28CE18DE9E6"/>
    <w:rsid w:val="009F0992"/>
  </w:style>
  <w:style w:type="paragraph" w:customStyle="1" w:styleId="76D57404340D4DCB8C35BC715C921329">
    <w:name w:val="76D57404340D4DCB8C35BC715C921329"/>
    <w:rsid w:val="009F0992"/>
  </w:style>
  <w:style w:type="paragraph" w:customStyle="1" w:styleId="7813F2ABD6C14B8296BC5312800C2658">
    <w:name w:val="7813F2ABD6C14B8296BC5312800C2658"/>
    <w:rsid w:val="009F0992"/>
  </w:style>
  <w:style w:type="paragraph" w:customStyle="1" w:styleId="9EAD1C64D61D4F159845654099912CE4">
    <w:name w:val="9EAD1C64D61D4F159845654099912CE4"/>
    <w:rsid w:val="009F0992"/>
  </w:style>
  <w:style w:type="paragraph" w:customStyle="1" w:styleId="4B990A284C59454A88E4C044FF906AFC">
    <w:name w:val="4B990A284C59454A88E4C044FF906AFC"/>
    <w:rsid w:val="009F0992"/>
  </w:style>
  <w:style w:type="paragraph" w:customStyle="1" w:styleId="233115E01E0247D2953D728281ED0BE0">
    <w:name w:val="233115E01E0247D2953D728281ED0BE0"/>
    <w:rsid w:val="009F0992"/>
  </w:style>
  <w:style w:type="paragraph" w:customStyle="1" w:styleId="97D618F49D114E72B8869C1C1F7A57CB">
    <w:name w:val="97D618F49D114E72B8869C1C1F7A57CB"/>
    <w:rsid w:val="009F0992"/>
  </w:style>
  <w:style w:type="paragraph" w:customStyle="1" w:styleId="837684597DFC4A88AF814F58910863C4">
    <w:name w:val="837684597DFC4A88AF814F58910863C4"/>
    <w:rsid w:val="009F0992"/>
  </w:style>
  <w:style w:type="paragraph" w:customStyle="1" w:styleId="9CCDEFCA59064508B976F33E30A5C320">
    <w:name w:val="9CCDEFCA59064508B976F33E30A5C320"/>
    <w:rsid w:val="009F0992"/>
  </w:style>
  <w:style w:type="paragraph" w:customStyle="1" w:styleId="09383916A7154199B8595D6E76B62018">
    <w:name w:val="09383916A7154199B8595D6E76B62018"/>
    <w:rsid w:val="009F0992"/>
  </w:style>
  <w:style w:type="paragraph" w:customStyle="1" w:styleId="EA0FA0FE12E9479991CFBA8D283AA4D2">
    <w:name w:val="EA0FA0FE12E9479991CFBA8D283AA4D2"/>
    <w:rsid w:val="009F0992"/>
  </w:style>
  <w:style w:type="paragraph" w:customStyle="1" w:styleId="117BA608B08944B6B447C22B4FB1BB5A">
    <w:name w:val="117BA608B08944B6B447C22B4FB1BB5A"/>
    <w:rsid w:val="009F0992"/>
  </w:style>
  <w:style w:type="paragraph" w:customStyle="1" w:styleId="37064C58204E4123A99D79723CEF5DB5">
    <w:name w:val="37064C58204E4123A99D79723CEF5DB5"/>
    <w:rsid w:val="009F0992"/>
  </w:style>
  <w:style w:type="paragraph" w:customStyle="1" w:styleId="BBB76B1E70154C20A91D45830CAEC54C">
    <w:name w:val="BBB76B1E70154C20A91D45830CAEC54C"/>
    <w:rsid w:val="009F0992"/>
  </w:style>
  <w:style w:type="paragraph" w:customStyle="1" w:styleId="8B5871424E004E8BBE48C1EB7CC46D38">
    <w:name w:val="8B5871424E004E8BBE48C1EB7CC46D38"/>
    <w:rsid w:val="009F0992"/>
  </w:style>
  <w:style w:type="paragraph" w:customStyle="1" w:styleId="918D6F1273EB4725930751426C59A70C">
    <w:name w:val="918D6F1273EB4725930751426C59A70C"/>
    <w:rsid w:val="009F0992"/>
  </w:style>
  <w:style w:type="paragraph" w:customStyle="1" w:styleId="7621D1562CDE4FE3AF614000C4D49008">
    <w:name w:val="7621D1562CDE4FE3AF614000C4D49008"/>
    <w:rsid w:val="009F0992"/>
  </w:style>
  <w:style w:type="paragraph" w:customStyle="1" w:styleId="D2718BB68D6746EEAB8976F5EC08F183">
    <w:name w:val="D2718BB68D6746EEAB8976F5EC08F183"/>
    <w:rsid w:val="009F0992"/>
  </w:style>
  <w:style w:type="paragraph" w:customStyle="1" w:styleId="81357FAECEE3401B886C39CAD8A78891">
    <w:name w:val="81357FAECEE3401B886C39CAD8A78891"/>
    <w:rsid w:val="009F0992"/>
  </w:style>
  <w:style w:type="paragraph" w:customStyle="1" w:styleId="70DF424353A7478989C721EC29CE6B08">
    <w:name w:val="70DF424353A7478989C721EC29CE6B08"/>
    <w:rsid w:val="009F0992"/>
  </w:style>
  <w:style w:type="paragraph" w:customStyle="1" w:styleId="5FCF17360819468E98698D94C382755C">
    <w:name w:val="5FCF17360819468E98698D94C382755C"/>
    <w:rsid w:val="009F0992"/>
  </w:style>
  <w:style w:type="paragraph" w:customStyle="1" w:styleId="25DF77E9FBAC45969E1C4DAD6D0A19B7">
    <w:name w:val="25DF77E9FBAC45969E1C4DAD6D0A19B7"/>
    <w:rsid w:val="009F0992"/>
  </w:style>
  <w:style w:type="paragraph" w:customStyle="1" w:styleId="11CB2708638B44CDAD28AE504312DCC9">
    <w:name w:val="11CB2708638B44CDAD28AE504312DCC9"/>
    <w:rsid w:val="009F0992"/>
  </w:style>
  <w:style w:type="paragraph" w:customStyle="1" w:styleId="6D44CF7FCD3D49C7BE980B1EB3A75792">
    <w:name w:val="6D44CF7FCD3D49C7BE980B1EB3A75792"/>
    <w:rsid w:val="009F0992"/>
  </w:style>
  <w:style w:type="paragraph" w:customStyle="1" w:styleId="A44EFCFDF33C4F48AE352C96B78C5A43">
    <w:name w:val="A44EFCFDF33C4F48AE352C96B78C5A43"/>
    <w:rsid w:val="009F0992"/>
  </w:style>
  <w:style w:type="paragraph" w:customStyle="1" w:styleId="5570A8EDEA704E5C90DC7CF1F9FF25D3">
    <w:name w:val="5570A8EDEA704E5C90DC7CF1F9FF25D3"/>
    <w:rsid w:val="009F0992"/>
  </w:style>
  <w:style w:type="paragraph" w:customStyle="1" w:styleId="F7C8C1E12D3C4A82BD349FD86BD790A5">
    <w:name w:val="F7C8C1E12D3C4A82BD349FD86BD790A5"/>
    <w:rsid w:val="009F0992"/>
  </w:style>
  <w:style w:type="paragraph" w:customStyle="1" w:styleId="0879960D8FF24492B4A5C1239A426D51">
    <w:name w:val="0879960D8FF24492B4A5C1239A426D51"/>
    <w:rsid w:val="009F0992"/>
  </w:style>
  <w:style w:type="paragraph" w:customStyle="1" w:styleId="751BF12A73DC409DB2563E4DAE0F9856">
    <w:name w:val="751BF12A73DC409DB2563E4DAE0F9856"/>
    <w:rsid w:val="009F0992"/>
  </w:style>
  <w:style w:type="paragraph" w:customStyle="1" w:styleId="73F53F5BF6884503AFE790298A1BC954">
    <w:name w:val="73F53F5BF6884503AFE790298A1BC954"/>
    <w:rsid w:val="009F0992"/>
  </w:style>
  <w:style w:type="paragraph" w:customStyle="1" w:styleId="55C1158771D54797A1DC1710EF4B8021">
    <w:name w:val="55C1158771D54797A1DC1710EF4B8021"/>
    <w:rsid w:val="009F0992"/>
  </w:style>
  <w:style w:type="paragraph" w:customStyle="1" w:styleId="156D92C707A94AC18518BEEE71B491FC">
    <w:name w:val="156D92C707A94AC18518BEEE71B491FC"/>
    <w:rsid w:val="009F0992"/>
  </w:style>
  <w:style w:type="paragraph" w:customStyle="1" w:styleId="127E43A9B5164B93B782261E7F0B8DF3">
    <w:name w:val="127E43A9B5164B93B782261E7F0B8DF3"/>
    <w:rsid w:val="009F0992"/>
  </w:style>
  <w:style w:type="paragraph" w:customStyle="1" w:styleId="9E2E1FFAF7D14149803852E5D2B5AF8B">
    <w:name w:val="9E2E1FFAF7D14149803852E5D2B5AF8B"/>
    <w:rsid w:val="009F0992"/>
  </w:style>
  <w:style w:type="paragraph" w:customStyle="1" w:styleId="0E4E6615BD2E498BB8A2EBE9B170C7AC">
    <w:name w:val="0E4E6615BD2E498BB8A2EBE9B170C7AC"/>
    <w:rsid w:val="009F0992"/>
  </w:style>
  <w:style w:type="paragraph" w:customStyle="1" w:styleId="11C18E81E8EF4B56B8C0E0DDA060A182">
    <w:name w:val="11C18E81E8EF4B56B8C0E0DDA060A182"/>
    <w:rsid w:val="009F0992"/>
  </w:style>
  <w:style w:type="paragraph" w:customStyle="1" w:styleId="ADE2B32880AA4DDBA9124CA13B8A0B3C">
    <w:name w:val="ADE2B32880AA4DDBA9124CA13B8A0B3C"/>
    <w:rsid w:val="009F0992"/>
  </w:style>
  <w:style w:type="paragraph" w:customStyle="1" w:styleId="9503464534E14ED69A4C9347A8EBFAD9">
    <w:name w:val="9503464534E14ED69A4C9347A8EBFAD9"/>
    <w:rsid w:val="009F0992"/>
  </w:style>
  <w:style w:type="paragraph" w:customStyle="1" w:styleId="9764D705EB41475D910BB4E21A8275C2">
    <w:name w:val="9764D705EB41475D910BB4E21A8275C2"/>
    <w:rsid w:val="009F0992"/>
  </w:style>
  <w:style w:type="paragraph" w:customStyle="1" w:styleId="77A7C5568B0141B6AE01774D95598B07">
    <w:name w:val="77A7C5568B0141B6AE01774D95598B07"/>
    <w:rsid w:val="009F0992"/>
  </w:style>
  <w:style w:type="paragraph" w:customStyle="1" w:styleId="86023F23B4244CBC8DC310A789183266">
    <w:name w:val="86023F23B4244CBC8DC310A789183266"/>
    <w:rsid w:val="009F0992"/>
  </w:style>
  <w:style w:type="paragraph" w:customStyle="1" w:styleId="2DF011B7E93342AD937044FAF619A1CD">
    <w:name w:val="2DF011B7E93342AD937044FAF619A1CD"/>
    <w:rsid w:val="009F0992"/>
  </w:style>
  <w:style w:type="paragraph" w:customStyle="1" w:styleId="6CF746415BE943F786B4773CCB02DEDF">
    <w:name w:val="6CF746415BE943F786B4773CCB02DEDF"/>
    <w:rsid w:val="009F0992"/>
  </w:style>
  <w:style w:type="paragraph" w:customStyle="1" w:styleId="67153352A98C4AA2A01377E081E6C8C6">
    <w:name w:val="67153352A98C4AA2A01377E081E6C8C6"/>
    <w:rsid w:val="009F0992"/>
  </w:style>
  <w:style w:type="paragraph" w:customStyle="1" w:styleId="ABDF4B0642184E8DA8CBECE073F5F6B3">
    <w:name w:val="ABDF4B0642184E8DA8CBECE073F5F6B3"/>
    <w:rsid w:val="009F0992"/>
  </w:style>
  <w:style w:type="paragraph" w:customStyle="1" w:styleId="D39B0AC0CB69401FB7F65ABC3B65AB73">
    <w:name w:val="D39B0AC0CB69401FB7F65ABC3B65AB73"/>
    <w:rsid w:val="009F0992"/>
  </w:style>
  <w:style w:type="paragraph" w:customStyle="1" w:styleId="2709E0B186FF44D79F0C195C4045CE78">
    <w:name w:val="2709E0B186FF44D79F0C195C4045CE78"/>
    <w:rsid w:val="009F0992"/>
  </w:style>
  <w:style w:type="paragraph" w:customStyle="1" w:styleId="8BAB5C151F3B4F5284AAC95399D4CAFE">
    <w:name w:val="8BAB5C151F3B4F5284AAC95399D4CAFE"/>
    <w:rsid w:val="009F0992"/>
  </w:style>
  <w:style w:type="paragraph" w:customStyle="1" w:styleId="E4869E8AF5BC4285B641E95FEF0A1E62">
    <w:name w:val="E4869E8AF5BC4285B641E95FEF0A1E62"/>
    <w:rsid w:val="009F0992"/>
  </w:style>
  <w:style w:type="paragraph" w:customStyle="1" w:styleId="40212ADB3C064954BE2EA2887A1892B2">
    <w:name w:val="40212ADB3C064954BE2EA2887A1892B2"/>
    <w:rsid w:val="009F0992"/>
  </w:style>
  <w:style w:type="paragraph" w:customStyle="1" w:styleId="29C035437C5544CA8AFDAFC9AFD08F49">
    <w:name w:val="29C035437C5544CA8AFDAFC9AFD08F49"/>
    <w:rsid w:val="009F0992"/>
  </w:style>
  <w:style w:type="paragraph" w:customStyle="1" w:styleId="8AE5B3ADE24743A7A0005F685FEDCB3D">
    <w:name w:val="8AE5B3ADE24743A7A0005F685FEDCB3D"/>
    <w:rsid w:val="009F0992"/>
  </w:style>
  <w:style w:type="paragraph" w:customStyle="1" w:styleId="91AFD0F7ECE14D71887543252D4313A8">
    <w:name w:val="91AFD0F7ECE14D71887543252D4313A8"/>
    <w:rsid w:val="009F0992"/>
  </w:style>
  <w:style w:type="paragraph" w:customStyle="1" w:styleId="AD4C7B3265134DDDAA64A639C2063AA5">
    <w:name w:val="AD4C7B3265134DDDAA64A639C2063AA5"/>
    <w:rsid w:val="009F0992"/>
  </w:style>
  <w:style w:type="paragraph" w:customStyle="1" w:styleId="F14E9C6246AA4615A9748381C6D0C3ED">
    <w:name w:val="F14E9C6246AA4615A9748381C6D0C3ED"/>
    <w:rsid w:val="009F0992"/>
  </w:style>
  <w:style w:type="paragraph" w:customStyle="1" w:styleId="9AE73AB92F454F4A8C00701B75148C5A">
    <w:name w:val="9AE73AB92F454F4A8C00701B75148C5A"/>
    <w:rsid w:val="009F0992"/>
  </w:style>
  <w:style w:type="paragraph" w:customStyle="1" w:styleId="EF0907CC959947EB8E9B7B3C71960E0D">
    <w:name w:val="EF0907CC959947EB8E9B7B3C71960E0D"/>
    <w:rsid w:val="009F0992"/>
  </w:style>
  <w:style w:type="paragraph" w:customStyle="1" w:styleId="EAC56EABB69340818B3EC06F4133164A">
    <w:name w:val="EAC56EABB69340818B3EC06F4133164A"/>
    <w:rsid w:val="009F0992"/>
  </w:style>
  <w:style w:type="paragraph" w:customStyle="1" w:styleId="F292A36A65B74112B7D706B0AD506F3F">
    <w:name w:val="F292A36A65B74112B7D706B0AD506F3F"/>
    <w:rsid w:val="009F0992"/>
  </w:style>
  <w:style w:type="paragraph" w:customStyle="1" w:styleId="C898EDECFD4743C1BBDF0FA5FB1B548B">
    <w:name w:val="C898EDECFD4743C1BBDF0FA5FB1B548B"/>
    <w:rsid w:val="009F0992"/>
  </w:style>
  <w:style w:type="paragraph" w:customStyle="1" w:styleId="C359F0673054419B96B64F677A6D2173">
    <w:name w:val="C359F0673054419B96B64F677A6D2173"/>
    <w:rsid w:val="009F0992"/>
  </w:style>
  <w:style w:type="paragraph" w:customStyle="1" w:styleId="97AA3608D63A4BADBEEB2E804CC1A2D5">
    <w:name w:val="97AA3608D63A4BADBEEB2E804CC1A2D5"/>
    <w:rsid w:val="009F0992"/>
  </w:style>
  <w:style w:type="paragraph" w:customStyle="1" w:styleId="8720BDB94B674EB49FFE2C7D6175FC51">
    <w:name w:val="8720BDB94B674EB49FFE2C7D6175FC51"/>
    <w:rsid w:val="009F0992"/>
  </w:style>
  <w:style w:type="paragraph" w:customStyle="1" w:styleId="DAECB5621B504117BDD089C6DB98F6E1">
    <w:name w:val="DAECB5621B504117BDD089C6DB98F6E1"/>
    <w:rsid w:val="009F0992"/>
  </w:style>
  <w:style w:type="paragraph" w:customStyle="1" w:styleId="528EC24048F54FFB86233B3A876AE156">
    <w:name w:val="528EC24048F54FFB86233B3A876AE156"/>
    <w:rsid w:val="009F0992"/>
  </w:style>
  <w:style w:type="paragraph" w:customStyle="1" w:styleId="59CB6269086E40CDBB3B953967293280">
    <w:name w:val="59CB6269086E40CDBB3B953967293280"/>
    <w:rsid w:val="009F0992"/>
  </w:style>
  <w:style w:type="paragraph" w:customStyle="1" w:styleId="E8882B18E1FD4719996A93D68E7BADD8">
    <w:name w:val="E8882B18E1FD4719996A93D68E7BADD8"/>
    <w:rsid w:val="009F0992"/>
  </w:style>
  <w:style w:type="paragraph" w:customStyle="1" w:styleId="72FCCC6C0EDA442E88884E528E061C29">
    <w:name w:val="72FCCC6C0EDA442E88884E528E061C29"/>
    <w:rsid w:val="009F0992"/>
  </w:style>
  <w:style w:type="paragraph" w:customStyle="1" w:styleId="1C650C3DF51547849D29CC87DA0C1EC0">
    <w:name w:val="1C650C3DF51547849D29CC87DA0C1EC0"/>
    <w:rsid w:val="009F0992"/>
  </w:style>
  <w:style w:type="paragraph" w:customStyle="1" w:styleId="AAFCDEA9A47E43718B02F5B92E604099">
    <w:name w:val="AAFCDEA9A47E43718B02F5B92E604099"/>
    <w:rsid w:val="009F0992"/>
  </w:style>
  <w:style w:type="paragraph" w:customStyle="1" w:styleId="7AC8D1E317E3469FA0E8FC42430E5A97">
    <w:name w:val="7AC8D1E317E3469FA0E8FC42430E5A97"/>
    <w:rsid w:val="009F0992"/>
  </w:style>
  <w:style w:type="paragraph" w:customStyle="1" w:styleId="1F6879C73CF342AE96732D6702D955F7">
    <w:name w:val="1F6879C73CF342AE96732D6702D955F7"/>
    <w:rsid w:val="009F0992"/>
  </w:style>
  <w:style w:type="paragraph" w:customStyle="1" w:styleId="9C06BFC09690499FA22493B88CB97479">
    <w:name w:val="9C06BFC09690499FA22493B88CB97479"/>
    <w:rsid w:val="009F0992"/>
  </w:style>
  <w:style w:type="paragraph" w:customStyle="1" w:styleId="758EF5B564EA41288394768D42C27559">
    <w:name w:val="758EF5B564EA41288394768D42C27559"/>
    <w:rsid w:val="009F0992"/>
  </w:style>
  <w:style w:type="paragraph" w:customStyle="1" w:styleId="F7AFD169EE9C44B9A7D55A2E6370250A">
    <w:name w:val="F7AFD169EE9C44B9A7D55A2E6370250A"/>
    <w:rsid w:val="009F0992"/>
  </w:style>
  <w:style w:type="paragraph" w:customStyle="1" w:styleId="3C52A34FC86645C3BA33759F3B1704EA">
    <w:name w:val="3C52A34FC86645C3BA33759F3B1704EA"/>
    <w:rsid w:val="009F0992"/>
  </w:style>
  <w:style w:type="paragraph" w:customStyle="1" w:styleId="6A02EE09897D4334889067F7CE1DD730">
    <w:name w:val="6A02EE09897D4334889067F7CE1DD730"/>
    <w:rsid w:val="009F0992"/>
  </w:style>
  <w:style w:type="paragraph" w:customStyle="1" w:styleId="D6C228E9513F402EB69E9A9098D5EA7A">
    <w:name w:val="D6C228E9513F402EB69E9A9098D5EA7A"/>
    <w:rsid w:val="009F0992"/>
  </w:style>
  <w:style w:type="paragraph" w:customStyle="1" w:styleId="05C1A64BFB89454FBBC695D526E33186">
    <w:name w:val="05C1A64BFB89454FBBC695D526E33186"/>
    <w:rsid w:val="009F0992"/>
  </w:style>
  <w:style w:type="paragraph" w:customStyle="1" w:styleId="75CAA6D8E8164DB69D7F433C8542D18D">
    <w:name w:val="75CAA6D8E8164DB69D7F433C8542D18D"/>
    <w:rsid w:val="009F0992"/>
  </w:style>
  <w:style w:type="paragraph" w:customStyle="1" w:styleId="0EE4AA9A274F4C3FBC9DB29826071725">
    <w:name w:val="0EE4AA9A274F4C3FBC9DB29826071725"/>
    <w:rsid w:val="009F0992"/>
  </w:style>
  <w:style w:type="paragraph" w:customStyle="1" w:styleId="CA8307B3B5854A4AA1B503667015890F">
    <w:name w:val="CA8307B3B5854A4AA1B503667015890F"/>
    <w:rsid w:val="009F0992"/>
  </w:style>
  <w:style w:type="paragraph" w:customStyle="1" w:styleId="24723CB744AD43378B9163C86004F0D2">
    <w:name w:val="24723CB744AD43378B9163C86004F0D2"/>
    <w:rsid w:val="009F0992"/>
  </w:style>
  <w:style w:type="paragraph" w:customStyle="1" w:styleId="B7B55266775740938270471706EE83F1">
    <w:name w:val="B7B55266775740938270471706EE83F1"/>
    <w:rsid w:val="009F0992"/>
  </w:style>
  <w:style w:type="paragraph" w:customStyle="1" w:styleId="521CEB595FEA4E09A9A63A5239A14484">
    <w:name w:val="521CEB595FEA4E09A9A63A5239A14484"/>
    <w:rsid w:val="009F0992"/>
  </w:style>
  <w:style w:type="paragraph" w:customStyle="1" w:styleId="29C397D77A554E0E86D9F173A2BE6193">
    <w:name w:val="29C397D77A554E0E86D9F173A2BE6193"/>
    <w:rsid w:val="009F0992"/>
  </w:style>
  <w:style w:type="paragraph" w:customStyle="1" w:styleId="F055A271CE624D05B9336E18F02CF3E1">
    <w:name w:val="F055A271CE624D05B9336E18F02CF3E1"/>
    <w:rsid w:val="00C95E0A"/>
  </w:style>
  <w:style w:type="paragraph" w:customStyle="1" w:styleId="617B053ABBC3472CA0CC7830390D5E1B">
    <w:name w:val="617B053ABBC3472CA0CC7830390D5E1B"/>
    <w:rsid w:val="00C95E0A"/>
  </w:style>
  <w:style w:type="paragraph" w:customStyle="1" w:styleId="443AF7D996A04ADA9504D22FED691567">
    <w:name w:val="443AF7D996A04ADA9504D22FED691567"/>
    <w:rsid w:val="00C95E0A"/>
  </w:style>
  <w:style w:type="paragraph" w:customStyle="1" w:styleId="35266DE23F0040609CEAE6E17375511D">
    <w:name w:val="35266DE23F0040609CEAE6E17375511D"/>
    <w:rsid w:val="00C95E0A"/>
  </w:style>
  <w:style w:type="paragraph" w:customStyle="1" w:styleId="6732863E447346A4A54E3121FDAFF6C4">
    <w:name w:val="6732863E447346A4A54E3121FDAFF6C4"/>
    <w:rsid w:val="00C95E0A"/>
  </w:style>
  <w:style w:type="paragraph" w:customStyle="1" w:styleId="80D241D7C46A4144AA05C87FE5CFFA4C">
    <w:name w:val="80D241D7C46A4144AA05C87FE5CFFA4C"/>
    <w:rsid w:val="00C95E0A"/>
  </w:style>
  <w:style w:type="paragraph" w:customStyle="1" w:styleId="7E51EA6F670E47E090D4E9CB38A876C1">
    <w:name w:val="7E51EA6F670E47E090D4E9CB38A876C1"/>
    <w:rsid w:val="00C95E0A"/>
  </w:style>
  <w:style w:type="paragraph" w:customStyle="1" w:styleId="795E4106F2954F4AAAA2A76C5FF84B6A">
    <w:name w:val="795E4106F2954F4AAAA2A76C5FF84B6A"/>
    <w:rsid w:val="00C95E0A"/>
  </w:style>
  <w:style w:type="paragraph" w:customStyle="1" w:styleId="1B281C0CBFDC40A3AE381F79864A6AC5">
    <w:name w:val="1B281C0CBFDC40A3AE381F79864A6AC5"/>
    <w:rsid w:val="00C95E0A"/>
  </w:style>
  <w:style w:type="paragraph" w:customStyle="1" w:styleId="329D416A79EA488191043E91841DA812">
    <w:name w:val="329D416A79EA488191043E91841DA812"/>
    <w:rsid w:val="00C95E0A"/>
  </w:style>
  <w:style w:type="paragraph" w:customStyle="1" w:styleId="3E0EA03416C9475CB01356FA9A5F1EEC">
    <w:name w:val="3E0EA03416C9475CB01356FA9A5F1EEC"/>
    <w:rsid w:val="00C95E0A"/>
  </w:style>
  <w:style w:type="paragraph" w:customStyle="1" w:styleId="11905B9295064743A7131EFB92D6062D">
    <w:name w:val="11905B9295064743A7131EFB92D6062D"/>
    <w:rsid w:val="00C95E0A"/>
  </w:style>
  <w:style w:type="paragraph" w:customStyle="1" w:styleId="DC90280613894474831074E90D407C19">
    <w:name w:val="DC90280613894474831074E90D407C19"/>
    <w:rsid w:val="00C95E0A"/>
  </w:style>
  <w:style w:type="paragraph" w:customStyle="1" w:styleId="6641B3EC3D344BB886BBC10C7DE6692E">
    <w:name w:val="6641B3EC3D344BB886BBC10C7DE6692E"/>
    <w:rsid w:val="00C95E0A"/>
  </w:style>
  <w:style w:type="paragraph" w:customStyle="1" w:styleId="3C8047AFA2864E358730AAC7E9548855">
    <w:name w:val="3C8047AFA2864E358730AAC7E9548855"/>
    <w:rsid w:val="00C95E0A"/>
  </w:style>
  <w:style w:type="paragraph" w:customStyle="1" w:styleId="7873E34AD3E543068270BD9879DA3078">
    <w:name w:val="7873E34AD3E543068270BD9879DA3078"/>
    <w:rsid w:val="00C95E0A"/>
  </w:style>
  <w:style w:type="paragraph" w:customStyle="1" w:styleId="9BA49A350B5B42BDBCCF460B55A1E3F8">
    <w:name w:val="9BA49A350B5B42BDBCCF460B55A1E3F8"/>
    <w:rsid w:val="00C95E0A"/>
  </w:style>
  <w:style w:type="paragraph" w:customStyle="1" w:styleId="CC2C1BE7D1234082ADDDE0FA8B83D4F7">
    <w:name w:val="CC2C1BE7D1234082ADDDE0FA8B83D4F7"/>
    <w:rsid w:val="00C95E0A"/>
  </w:style>
  <w:style w:type="paragraph" w:customStyle="1" w:styleId="74350D241ACC4665AD4A8D39C81EB237">
    <w:name w:val="74350D241ACC4665AD4A8D39C81EB237"/>
    <w:rsid w:val="00C95E0A"/>
  </w:style>
  <w:style w:type="paragraph" w:customStyle="1" w:styleId="67AF2800C58243D49FCC7E826C04E801">
    <w:name w:val="67AF2800C58243D49FCC7E826C04E801"/>
    <w:rsid w:val="00C95E0A"/>
  </w:style>
  <w:style w:type="paragraph" w:customStyle="1" w:styleId="7F5BFE6353D443EBA82E11581158920C">
    <w:name w:val="7F5BFE6353D443EBA82E11581158920C"/>
    <w:rsid w:val="00C95E0A"/>
  </w:style>
  <w:style w:type="paragraph" w:customStyle="1" w:styleId="036A75E5633B4F20BC1D3FBF20047322">
    <w:name w:val="036A75E5633B4F20BC1D3FBF20047322"/>
    <w:rsid w:val="00C95E0A"/>
  </w:style>
  <w:style w:type="paragraph" w:customStyle="1" w:styleId="DE24BBA36CBC4D90A54F625F0B861545">
    <w:name w:val="DE24BBA36CBC4D90A54F625F0B861545"/>
    <w:rsid w:val="00C95E0A"/>
  </w:style>
  <w:style w:type="paragraph" w:customStyle="1" w:styleId="0AEBC2AA24E74F91B10CC44E27685375">
    <w:name w:val="0AEBC2AA24E74F91B10CC44E27685375"/>
    <w:rsid w:val="00C95E0A"/>
  </w:style>
  <w:style w:type="paragraph" w:customStyle="1" w:styleId="11398533E76C48B3A9684C8FD4678116">
    <w:name w:val="11398533E76C48B3A9684C8FD4678116"/>
    <w:rsid w:val="00C95E0A"/>
  </w:style>
  <w:style w:type="paragraph" w:customStyle="1" w:styleId="502F8504B34E40C5A99B8575B1A5EF65">
    <w:name w:val="502F8504B34E40C5A99B8575B1A5EF65"/>
    <w:rsid w:val="00C95E0A"/>
  </w:style>
  <w:style w:type="paragraph" w:customStyle="1" w:styleId="D91AD7E8F9D24E978C11978AA0B15881">
    <w:name w:val="D91AD7E8F9D24E978C11978AA0B15881"/>
    <w:rsid w:val="00C95E0A"/>
  </w:style>
  <w:style w:type="paragraph" w:customStyle="1" w:styleId="54EE0DE5E6CA4C03912F62DF81BC2872">
    <w:name w:val="54EE0DE5E6CA4C03912F62DF81BC2872"/>
    <w:rsid w:val="00C95E0A"/>
  </w:style>
  <w:style w:type="paragraph" w:customStyle="1" w:styleId="1A8C99DA593141ACAAE60A1304DF1ECE">
    <w:name w:val="1A8C99DA593141ACAAE60A1304DF1ECE"/>
    <w:rsid w:val="00C95E0A"/>
  </w:style>
  <w:style w:type="paragraph" w:customStyle="1" w:styleId="5CECBB8456E44D6587AC4E02D1A46C97">
    <w:name w:val="5CECBB8456E44D6587AC4E02D1A46C97"/>
    <w:rsid w:val="00C95E0A"/>
  </w:style>
  <w:style w:type="paragraph" w:customStyle="1" w:styleId="10490C271E9F4C3C9A3EC2956A5C7C4C">
    <w:name w:val="10490C271E9F4C3C9A3EC2956A5C7C4C"/>
    <w:rsid w:val="00C95E0A"/>
  </w:style>
  <w:style w:type="paragraph" w:customStyle="1" w:styleId="AAD3D15D5E1B4C3A9A733374B2A2685B">
    <w:name w:val="AAD3D15D5E1B4C3A9A733374B2A2685B"/>
    <w:rsid w:val="00C95E0A"/>
  </w:style>
  <w:style w:type="paragraph" w:customStyle="1" w:styleId="01DE533BD5064B77A95EA9E728B4B054">
    <w:name w:val="01DE533BD5064B77A95EA9E728B4B054"/>
    <w:rsid w:val="00C95E0A"/>
  </w:style>
  <w:style w:type="paragraph" w:customStyle="1" w:styleId="3C43C598184B4E3E9878B80149544E77">
    <w:name w:val="3C43C598184B4E3E9878B80149544E77"/>
    <w:rsid w:val="00C95E0A"/>
  </w:style>
  <w:style w:type="paragraph" w:customStyle="1" w:styleId="1C8580F0C01044329B37251920DCB167">
    <w:name w:val="1C8580F0C01044329B37251920DCB167"/>
    <w:rsid w:val="00C95E0A"/>
  </w:style>
  <w:style w:type="paragraph" w:customStyle="1" w:styleId="19B326CF3687445096DDB615FE362D7C">
    <w:name w:val="19B326CF3687445096DDB615FE362D7C"/>
    <w:rsid w:val="00C95E0A"/>
  </w:style>
  <w:style w:type="paragraph" w:customStyle="1" w:styleId="3D3E5EBF3DBD455CB041522C20A87AF0">
    <w:name w:val="3D3E5EBF3DBD455CB041522C20A87AF0"/>
    <w:rsid w:val="00C95E0A"/>
  </w:style>
  <w:style w:type="paragraph" w:customStyle="1" w:styleId="6C8FC3AD6A4945B48101257214F7BDD8">
    <w:name w:val="6C8FC3AD6A4945B48101257214F7BDD8"/>
    <w:rsid w:val="00C95E0A"/>
  </w:style>
  <w:style w:type="paragraph" w:customStyle="1" w:styleId="989F2039A8064CA887A4E6AC5F452379">
    <w:name w:val="989F2039A8064CA887A4E6AC5F452379"/>
    <w:rsid w:val="00C95E0A"/>
  </w:style>
  <w:style w:type="paragraph" w:customStyle="1" w:styleId="9E1626A8C956458282FBEDFEE138819F">
    <w:name w:val="9E1626A8C956458282FBEDFEE138819F"/>
    <w:rsid w:val="00C95E0A"/>
  </w:style>
  <w:style w:type="paragraph" w:customStyle="1" w:styleId="C4C8DBD1F18A4F459419B48759120E46">
    <w:name w:val="C4C8DBD1F18A4F459419B48759120E46"/>
    <w:rsid w:val="00C95E0A"/>
  </w:style>
  <w:style w:type="paragraph" w:customStyle="1" w:styleId="A7E1E2BE91E64AE58477E8685F69646B">
    <w:name w:val="A7E1E2BE91E64AE58477E8685F69646B"/>
    <w:rsid w:val="00C95E0A"/>
  </w:style>
  <w:style w:type="paragraph" w:customStyle="1" w:styleId="A36FC2B915CD4FD9B2EA4C24C32C7455">
    <w:name w:val="A36FC2B915CD4FD9B2EA4C24C32C7455"/>
    <w:rsid w:val="00C95E0A"/>
  </w:style>
  <w:style w:type="paragraph" w:customStyle="1" w:styleId="5EA11A296E4241C8B98CA252D37DE8AF">
    <w:name w:val="5EA11A296E4241C8B98CA252D37DE8AF"/>
    <w:rsid w:val="00C95E0A"/>
  </w:style>
  <w:style w:type="paragraph" w:customStyle="1" w:styleId="DD8CB4F766954EB688BC75EDFE065EC1">
    <w:name w:val="DD8CB4F766954EB688BC75EDFE065EC1"/>
    <w:rsid w:val="00C95E0A"/>
  </w:style>
  <w:style w:type="paragraph" w:customStyle="1" w:styleId="F0423860F45F4FBEAED8178432CB6EB5">
    <w:name w:val="F0423860F45F4FBEAED8178432CB6EB5"/>
    <w:rsid w:val="00C95E0A"/>
  </w:style>
  <w:style w:type="paragraph" w:customStyle="1" w:styleId="FAA6F7F5C10249598AA22E6D245C0BE0">
    <w:name w:val="FAA6F7F5C10249598AA22E6D245C0BE0"/>
    <w:rsid w:val="00C95E0A"/>
  </w:style>
  <w:style w:type="paragraph" w:customStyle="1" w:styleId="48A5122BD4244D8DB9068655C049FCCB">
    <w:name w:val="48A5122BD4244D8DB9068655C049FCCB"/>
    <w:rsid w:val="00C95E0A"/>
  </w:style>
  <w:style w:type="paragraph" w:customStyle="1" w:styleId="9A4BEE6FCF294306A7A9C07A0585CE27">
    <w:name w:val="9A4BEE6FCF294306A7A9C07A0585CE27"/>
    <w:rsid w:val="00C95E0A"/>
  </w:style>
  <w:style w:type="paragraph" w:customStyle="1" w:styleId="8F2EBB977FB647ED8DA94F31C5FE6368">
    <w:name w:val="8F2EBB977FB647ED8DA94F31C5FE6368"/>
    <w:rsid w:val="00C95E0A"/>
  </w:style>
  <w:style w:type="paragraph" w:customStyle="1" w:styleId="1366CAF8C7664137A2962695711D5549">
    <w:name w:val="1366CAF8C7664137A2962695711D5549"/>
    <w:rsid w:val="00C95E0A"/>
  </w:style>
  <w:style w:type="paragraph" w:customStyle="1" w:styleId="DE0EBF42130A462D8624E89BB6B0CA49">
    <w:name w:val="DE0EBF42130A462D8624E89BB6B0CA49"/>
    <w:rsid w:val="00C95E0A"/>
  </w:style>
  <w:style w:type="paragraph" w:customStyle="1" w:styleId="4BD77833961C4F7BADBE1D6991851F70">
    <w:name w:val="4BD77833961C4F7BADBE1D6991851F70"/>
    <w:rsid w:val="00C95E0A"/>
  </w:style>
  <w:style w:type="paragraph" w:customStyle="1" w:styleId="59CB888EC96144E09B38C8A949FD259C">
    <w:name w:val="59CB888EC96144E09B38C8A949FD259C"/>
    <w:rsid w:val="00C95E0A"/>
  </w:style>
  <w:style w:type="paragraph" w:customStyle="1" w:styleId="28F5E4C640E1448FA2364BFCB8B8954C">
    <w:name w:val="28F5E4C640E1448FA2364BFCB8B8954C"/>
    <w:rsid w:val="00C95E0A"/>
  </w:style>
  <w:style w:type="paragraph" w:customStyle="1" w:styleId="AD5488FE57064A5FAA8D4D96AA52E5DD">
    <w:name w:val="AD5488FE57064A5FAA8D4D96AA52E5DD"/>
    <w:rsid w:val="00C95E0A"/>
  </w:style>
  <w:style w:type="paragraph" w:customStyle="1" w:styleId="843EC3E084AF4A8D97DE493FDAD3B6E7">
    <w:name w:val="843EC3E084AF4A8D97DE493FDAD3B6E7"/>
    <w:rsid w:val="00C95E0A"/>
  </w:style>
  <w:style w:type="paragraph" w:customStyle="1" w:styleId="F31C307F0787453A87A12B7C14B49274">
    <w:name w:val="F31C307F0787453A87A12B7C14B49274"/>
    <w:rsid w:val="00C95E0A"/>
  </w:style>
  <w:style w:type="paragraph" w:customStyle="1" w:styleId="634E9ADC44E0451DBC44B36EE5E24DD7">
    <w:name w:val="634E9ADC44E0451DBC44B36EE5E24DD7"/>
    <w:rsid w:val="00C95E0A"/>
  </w:style>
  <w:style w:type="paragraph" w:customStyle="1" w:styleId="354B9191B7F844EEA7B539C35F4C1CF1">
    <w:name w:val="354B9191B7F844EEA7B539C35F4C1CF1"/>
    <w:rsid w:val="00C95E0A"/>
  </w:style>
  <w:style w:type="paragraph" w:customStyle="1" w:styleId="B565194F1D574AEB837E7DA2B9A99111">
    <w:name w:val="B565194F1D574AEB837E7DA2B9A99111"/>
    <w:rsid w:val="00C95E0A"/>
  </w:style>
  <w:style w:type="paragraph" w:customStyle="1" w:styleId="A97D7DC87B8444FDB1579ED8FB7754B0">
    <w:name w:val="A97D7DC87B8444FDB1579ED8FB7754B0"/>
    <w:rsid w:val="00C95E0A"/>
  </w:style>
  <w:style w:type="paragraph" w:customStyle="1" w:styleId="ECA8C0EC743841FF8CF3567EF92552C6">
    <w:name w:val="ECA8C0EC743841FF8CF3567EF92552C6"/>
    <w:rsid w:val="00C95E0A"/>
  </w:style>
  <w:style w:type="paragraph" w:customStyle="1" w:styleId="0F91FA06753F46B9AB52F6F503B122A2">
    <w:name w:val="0F91FA06753F46B9AB52F6F503B122A2"/>
    <w:rsid w:val="00C95E0A"/>
  </w:style>
  <w:style w:type="paragraph" w:customStyle="1" w:styleId="B7445345D4ED4B04B5435B14E99F9CA1">
    <w:name w:val="B7445345D4ED4B04B5435B14E99F9CA1"/>
    <w:rsid w:val="00C95E0A"/>
  </w:style>
  <w:style w:type="paragraph" w:customStyle="1" w:styleId="AC6C08871FBA4992B7E5A536CDF616D7">
    <w:name w:val="AC6C08871FBA4992B7E5A536CDF616D7"/>
    <w:rsid w:val="00C95E0A"/>
  </w:style>
  <w:style w:type="paragraph" w:customStyle="1" w:styleId="B4DA8E81ABFB4AEBAB73DC31C405215A">
    <w:name w:val="B4DA8E81ABFB4AEBAB73DC31C405215A"/>
    <w:rsid w:val="00C95E0A"/>
  </w:style>
  <w:style w:type="paragraph" w:customStyle="1" w:styleId="51942C3BDD7C4FCC9D5512B029CCD479">
    <w:name w:val="51942C3BDD7C4FCC9D5512B029CCD479"/>
    <w:rsid w:val="00C95E0A"/>
  </w:style>
  <w:style w:type="paragraph" w:customStyle="1" w:styleId="9ED9942FF64D40B489EB8BF2871B31C9">
    <w:name w:val="9ED9942FF64D40B489EB8BF2871B31C9"/>
    <w:rsid w:val="00C95E0A"/>
  </w:style>
  <w:style w:type="paragraph" w:customStyle="1" w:styleId="FB5A8DDF6A1842E08E3B750C03AF5F37">
    <w:name w:val="FB5A8DDF6A1842E08E3B750C03AF5F37"/>
    <w:rsid w:val="00C95E0A"/>
  </w:style>
  <w:style w:type="paragraph" w:customStyle="1" w:styleId="EBEB26E50B0648E09DD0BC302A5E7AF0">
    <w:name w:val="EBEB26E50B0648E09DD0BC302A5E7AF0"/>
    <w:rsid w:val="00C95E0A"/>
  </w:style>
  <w:style w:type="paragraph" w:customStyle="1" w:styleId="5DCF2A1FCE974C28909F588F96BDE4B8">
    <w:name w:val="5DCF2A1FCE974C28909F588F96BDE4B8"/>
    <w:rsid w:val="00C95E0A"/>
  </w:style>
  <w:style w:type="paragraph" w:customStyle="1" w:styleId="D3C49C83D00D488CB8CCA699C883165B">
    <w:name w:val="D3C49C83D00D488CB8CCA699C883165B"/>
    <w:rsid w:val="00C95E0A"/>
  </w:style>
  <w:style w:type="paragraph" w:customStyle="1" w:styleId="472CAC60F76049C3ADBBE7DFBE71DCAF">
    <w:name w:val="472CAC60F76049C3ADBBE7DFBE71DCAF"/>
    <w:rsid w:val="00C95E0A"/>
  </w:style>
  <w:style w:type="paragraph" w:customStyle="1" w:styleId="3E2C74AEB13B4D7994019BDC2C931839">
    <w:name w:val="3E2C74AEB13B4D7994019BDC2C931839"/>
    <w:rsid w:val="00C95E0A"/>
  </w:style>
  <w:style w:type="paragraph" w:customStyle="1" w:styleId="0EAD4E4BBA02481885A771B2987E0E81">
    <w:name w:val="0EAD4E4BBA02481885A771B2987E0E81"/>
    <w:rsid w:val="00C95E0A"/>
  </w:style>
  <w:style w:type="paragraph" w:customStyle="1" w:styleId="E3BBAF7C0FC342D79FFDD1AA83AA65DB">
    <w:name w:val="E3BBAF7C0FC342D79FFDD1AA83AA65DB"/>
    <w:rsid w:val="00C95E0A"/>
  </w:style>
  <w:style w:type="paragraph" w:customStyle="1" w:styleId="E5C58CF72AC34D919286BA3E54653285">
    <w:name w:val="E5C58CF72AC34D919286BA3E54653285"/>
    <w:rsid w:val="00C95E0A"/>
  </w:style>
  <w:style w:type="paragraph" w:customStyle="1" w:styleId="BEF895F92A9144FC8BDF0207E827D95C">
    <w:name w:val="BEF895F92A9144FC8BDF0207E827D95C"/>
    <w:rsid w:val="00C95E0A"/>
  </w:style>
  <w:style w:type="paragraph" w:customStyle="1" w:styleId="9765C559DF0D44BD95301B8456354A02">
    <w:name w:val="9765C559DF0D44BD95301B8456354A02"/>
    <w:rsid w:val="00C95E0A"/>
  </w:style>
  <w:style w:type="paragraph" w:customStyle="1" w:styleId="23324D22D96A45D0B37FF33DDCEFC07C">
    <w:name w:val="23324D22D96A45D0B37FF33DDCEFC07C"/>
    <w:rsid w:val="00C95E0A"/>
  </w:style>
  <w:style w:type="paragraph" w:customStyle="1" w:styleId="937E5DD8F2D440E2885477A13A7FF388">
    <w:name w:val="937E5DD8F2D440E2885477A13A7FF388"/>
    <w:rsid w:val="00C95E0A"/>
  </w:style>
  <w:style w:type="paragraph" w:customStyle="1" w:styleId="765EE4A6C8B947FFBDB0734A8F397C70">
    <w:name w:val="765EE4A6C8B947FFBDB0734A8F397C70"/>
    <w:rsid w:val="00C95E0A"/>
  </w:style>
  <w:style w:type="paragraph" w:customStyle="1" w:styleId="ACBC1B4A953C4BB6A04CCBB5B687E5B1">
    <w:name w:val="ACBC1B4A953C4BB6A04CCBB5B687E5B1"/>
    <w:rsid w:val="00C95E0A"/>
  </w:style>
  <w:style w:type="paragraph" w:customStyle="1" w:styleId="878C2C7245304CFEB4EC3D5DF861EF3B">
    <w:name w:val="878C2C7245304CFEB4EC3D5DF861EF3B"/>
    <w:rsid w:val="00C95E0A"/>
  </w:style>
  <w:style w:type="paragraph" w:customStyle="1" w:styleId="918848BB74B844A2A72099F0BA730402">
    <w:name w:val="918848BB74B844A2A72099F0BA730402"/>
    <w:rsid w:val="00C95E0A"/>
  </w:style>
  <w:style w:type="paragraph" w:customStyle="1" w:styleId="457793A6CCEC4F96AC25484852C95962">
    <w:name w:val="457793A6CCEC4F96AC25484852C95962"/>
    <w:rsid w:val="00C95E0A"/>
  </w:style>
  <w:style w:type="paragraph" w:customStyle="1" w:styleId="2521577B40B840B8BA766F76C91C3FC6">
    <w:name w:val="2521577B40B840B8BA766F76C91C3FC6"/>
    <w:rsid w:val="00C95E0A"/>
  </w:style>
  <w:style w:type="paragraph" w:customStyle="1" w:styleId="6EFD3A13704C4C0FA30169477B1DC00B">
    <w:name w:val="6EFD3A13704C4C0FA30169477B1DC00B"/>
    <w:rsid w:val="00C95E0A"/>
  </w:style>
  <w:style w:type="paragraph" w:customStyle="1" w:styleId="61285C91AF3E4F81A6052D62163C6768">
    <w:name w:val="61285C91AF3E4F81A6052D62163C6768"/>
    <w:rsid w:val="00C95E0A"/>
  </w:style>
  <w:style w:type="paragraph" w:customStyle="1" w:styleId="03EBE84B9EF140D1946DDB7BD9AE98FE">
    <w:name w:val="03EBE84B9EF140D1946DDB7BD9AE98FE"/>
    <w:rsid w:val="00C95E0A"/>
  </w:style>
  <w:style w:type="paragraph" w:customStyle="1" w:styleId="0F1F7535D3154BE99A84E7980E673F5A">
    <w:name w:val="0F1F7535D3154BE99A84E7980E673F5A"/>
    <w:rsid w:val="00C95E0A"/>
  </w:style>
  <w:style w:type="paragraph" w:customStyle="1" w:styleId="62EEB1CC1EDF4D07BB8357B627CD2ECB">
    <w:name w:val="62EEB1CC1EDF4D07BB8357B627CD2ECB"/>
    <w:rsid w:val="00C95E0A"/>
  </w:style>
  <w:style w:type="paragraph" w:customStyle="1" w:styleId="7127FF2068534CFFA69487A4EE8E3786">
    <w:name w:val="7127FF2068534CFFA69487A4EE8E3786"/>
    <w:rsid w:val="00C95E0A"/>
  </w:style>
  <w:style w:type="paragraph" w:customStyle="1" w:styleId="286EBBCF68F6408FBC6D9BDFA4897161">
    <w:name w:val="286EBBCF68F6408FBC6D9BDFA4897161"/>
    <w:rsid w:val="00C95E0A"/>
  </w:style>
  <w:style w:type="paragraph" w:customStyle="1" w:styleId="EAC9F62A1C454F958202AD4800BFF400">
    <w:name w:val="EAC9F62A1C454F958202AD4800BFF400"/>
    <w:rsid w:val="00C95E0A"/>
  </w:style>
  <w:style w:type="paragraph" w:customStyle="1" w:styleId="FA836135740F447A95278FDA46B8DC3C">
    <w:name w:val="FA836135740F447A95278FDA46B8DC3C"/>
    <w:rsid w:val="00C95E0A"/>
  </w:style>
  <w:style w:type="paragraph" w:customStyle="1" w:styleId="701A3D7544154CE6936AC323723996A2">
    <w:name w:val="701A3D7544154CE6936AC323723996A2"/>
    <w:rsid w:val="00C95E0A"/>
  </w:style>
  <w:style w:type="paragraph" w:customStyle="1" w:styleId="B7BBF19524BC4C8982E1115EB95F093C">
    <w:name w:val="B7BBF19524BC4C8982E1115EB95F093C"/>
    <w:rsid w:val="00C95E0A"/>
  </w:style>
  <w:style w:type="paragraph" w:customStyle="1" w:styleId="DD3F723A5B1C461DADD54D74B51C4587">
    <w:name w:val="DD3F723A5B1C461DADD54D74B51C4587"/>
    <w:rsid w:val="00C95E0A"/>
  </w:style>
  <w:style w:type="paragraph" w:customStyle="1" w:styleId="C770DCF8A7AF4BA8BE6AF2263B280E38">
    <w:name w:val="C770DCF8A7AF4BA8BE6AF2263B280E38"/>
    <w:rsid w:val="00C95E0A"/>
  </w:style>
  <w:style w:type="paragraph" w:customStyle="1" w:styleId="28298D72526948A79B5A21FC343B4C78">
    <w:name w:val="28298D72526948A79B5A21FC343B4C78"/>
    <w:rsid w:val="00C95E0A"/>
  </w:style>
  <w:style w:type="paragraph" w:customStyle="1" w:styleId="5A9589D664A74B6FAE1A422A44855238">
    <w:name w:val="5A9589D664A74B6FAE1A422A44855238"/>
    <w:rsid w:val="00C95E0A"/>
  </w:style>
  <w:style w:type="paragraph" w:customStyle="1" w:styleId="9A7558F073CC4AD3B37D73BD14EB8760">
    <w:name w:val="9A7558F073CC4AD3B37D73BD14EB8760"/>
    <w:rsid w:val="00C95E0A"/>
  </w:style>
  <w:style w:type="paragraph" w:customStyle="1" w:styleId="DD7B41DD2FC244AD83822B5A01D2A4CA">
    <w:name w:val="DD7B41DD2FC244AD83822B5A01D2A4CA"/>
    <w:rsid w:val="00C95E0A"/>
  </w:style>
  <w:style w:type="paragraph" w:customStyle="1" w:styleId="B38B00BFDAF34F1AADBDFFFB4D50F061">
    <w:name w:val="B38B00BFDAF34F1AADBDFFFB4D50F061"/>
    <w:rsid w:val="00C95E0A"/>
  </w:style>
  <w:style w:type="paragraph" w:customStyle="1" w:styleId="43CF3B8447454E358450BC7D73638227">
    <w:name w:val="43CF3B8447454E358450BC7D73638227"/>
    <w:rsid w:val="00C95E0A"/>
  </w:style>
  <w:style w:type="paragraph" w:customStyle="1" w:styleId="AE98389303B242C3B768D73E050E856E">
    <w:name w:val="AE98389303B242C3B768D73E050E856E"/>
    <w:rsid w:val="00C95E0A"/>
  </w:style>
  <w:style w:type="paragraph" w:customStyle="1" w:styleId="3DC1848EC3844BCB9A0DF178043BD710">
    <w:name w:val="3DC1848EC3844BCB9A0DF178043BD710"/>
    <w:rsid w:val="00C95E0A"/>
  </w:style>
  <w:style w:type="paragraph" w:customStyle="1" w:styleId="80AAF3F903FA419F9A371A63AEECB35E">
    <w:name w:val="80AAF3F903FA419F9A371A63AEECB35E"/>
    <w:rsid w:val="00C95E0A"/>
  </w:style>
  <w:style w:type="paragraph" w:customStyle="1" w:styleId="02346258EA3649208918CC6357ED9F15">
    <w:name w:val="02346258EA3649208918CC6357ED9F15"/>
    <w:rsid w:val="00C95E0A"/>
  </w:style>
  <w:style w:type="paragraph" w:customStyle="1" w:styleId="B827EDC7399943A193E4B5088228B486">
    <w:name w:val="B827EDC7399943A193E4B5088228B486"/>
    <w:rsid w:val="00C95E0A"/>
  </w:style>
  <w:style w:type="paragraph" w:customStyle="1" w:styleId="8FA901C91809411DA9465695335565E8">
    <w:name w:val="8FA901C91809411DA9465695335565E8"/>
    <w:rsid w:val="00C95E0A"/>
  </w:style>
  <w:style w:type="paragraph" w:customStyle="1" w:styleId="D7F3E9810E1A45BC9DFA57F4F86C5836">
    <w:name w:val="D7F3E9810E1A45BC9DFA57F4F86C5836"/>
    <w:rsid w:val="00C95E0A"/>
  </w:style>
  <w:style w:type="paragraph" w:customStyle="1" w:styleId="9E92286AA9D04FE087437DA5E98EA9FA">
    <w:name w:val="9E92286AA9D04FE087437DA5E98EA9FA"/>
    <w:rsid w:val="00C95E0A"/>
  </w:style>
  <w:style w:type="paragraph" w:customStyle="1" w:styleId="C3256A64D6484EC380B0929703E25C05">
    <w:name w:val="C3256A64D6484EC380B0929703E25C05"/>
    <w:rsid w:val="00C95E0A"/>
  </w:style>
  <w:style w:type="paragraph" w:customStyle="1" w:styleId="C0A3C8527570447D9D3CC8CE57698236">
    <w:name w:val="C0A3C8527570447D9D3CC8CE57698236"/>
    <w:rsid w:val="00C95E0A"/>
  </w:style>
  <w:style w:type="paragraph" w:customStyle="1" w:styleId="4B4782A7FC204F0DA241BE2190C68C8C">
    <w:name w:val="4B4782A7FC204F0DA241BE2190C68C8C"/>
    <w:rsid w:val="00C95E0A"/>
  </w:style>
  <w:style w:type="paragraph" w:customStyle="1" w:styleId="DF9C2DCEA24B4624B6941C8C8A52D104">
    <w:name w:val="DF9C2DCEA24B4624B6941C8C8A52D104"/>
    <w:rsid w:val="00C95E0A"/>
  </w:style>
  <w:style w:type="paragraph" w:customStyle="1" w:styleId="AD41C1CF831F4924A33C7D1AA1631E5E">
    <w:name w:val="AD41C1CF831F4924A33C7D1AA1631E5E"/>
    <w:rsid w:val="00C95E0A"/>
  </w:style>
  <w:style w:type="paragraph" w:customStyle="1" w:styleId="12CB3DBA57684E8193122D2F20C21EC4">
    <w:name w:val="12CB3DBA57684E8193122D2F20C21EC4"/>
    <w:rsid w:val="00C95E0A"/>
  </w:style>
  <w:style w:type="paragraph" w:customStyle="1" w:styleId="BDE759806941459AA15D564BAC19B1B8">
    <w:name w:val="BDE759806941459AA15D564BAC19B1B8"/>
    <w:rsid w:val="00C95E0A"/>
  </w:style>
  <w:style w:type="paragraph" w:customStyle="1" w:styleId="ACDF26C2EA3A4BB681026B1E8EF4191A">
    <w:name w:val="ACDF26C2EA3A4BB681026B1E8EF4191A"/>
    <w:rsid w:val="00C95E0A"/>
  </w:style>
  <w:style w:type="paragraph" w:customStyle="1" w:styleId="8C5697E942224F49874CF2DC3812AFB8">
    <w:name w:val="8C5697E942224F49874CF2DC3812AFB8"/>
    <w:rsid w:val="00C95E0A"/>
  </w:style>
  <w:style w:type="paragraph" w:customStyle="1" w:styleId="8A2E9AFA742843E68D23C9C648F9D932">
    <w:name w:val="8A2E9AFA742843E68D23C9C648F9D932"/>
    <w:rsid w:val="00C95E0A"/>
  </w:style>
  <w:style w:type="paragraph" w:customStyle="1" w:styleId="36E782C8DF024C90A3A136B17FBFC55D">
    <w:name w:val="36E782C8DF024C90A3A136B17FBFC55D"/>
    <w:rsid w:val="00C95E0A"/>
  </w:style>
  <w:style w:type="paragraph" w:customStyle="1" w:styleId="CD0C572FF05E40ABAC410599D5B1EDB9">
    <w:name w:val="CD0C572FF05E40ABAC410599D5B1EDB9"/>
    <w:rsid w:val="00C95E0A"/>
  </w:style>
  <w:style w:type="paragraph" w:customStyle="1" w:styleId="1F6070B271D745D4AABCD202C5D23514">
    <w:name w:val="1F6070B271D745D4AABCD202C5D23514"/>
    <w:rsid w:val="00C95E0A"/>
  </w:style>
  <w:style w:type="paragraph" w:customStyle="1" w:styleId="540F5FEB19BE4AC697DBAE01E0EBAF6B">
    <w:name w:val="540F5FEB19BE4AC697DBAE01E0EBAF6B"/>
    <w:rsid w:val="00C95E0A"/>
  </w:style>
  <w:style w:type="paragraph" w:customStyle="1" w:styleId="A0A031A3F3AD4035B6A621D7DA6AD150">
    <w:name w:val="A0A031A3F3AD4035B6A621D7DA6AD150"/>
    <w:rsid w:val="00C95E0A"/>
  </w:style>
  <w:style w:type="paragraph" w:customStyle="1" w:styleId="6F0F6024340A451EBF841B6BF9EF7B2D">
    <w:name w:val="6F0F6024340A451EBF841B6BF9EF7B2D"/>
    <w:rsid w:val="00C95E0A"/>
  </w:style>
  <w:style w:type="paragraph" w:customStyle="1" w:styleId="7E1B4CBF512C4C758E1B39E7B9C3C297">
    <w:name w:val="7E1B4CBF512C4C758E1B39E7B9C3C297"/>
    <w:rsid w:val="00C95E0A"/>
  </w:style>
  <w:style w:type="paragraph" w:customStyle="1" w:styleId="A3E0E8207EFF4022935F3FA094E63E3F">
    <w:name w:val="A3E0E8207EFF4022935F3FA094E63E3F"/>
    <w:rsid w:val="00C95E0A"/>
  </w:style>
  <w:style w:type="paragraph" w:customStyle="1" w:styleId="D934C0F119C0445DBCE7211C0AB62BDA">
    <w:name w:val="D934C0F119C0445DBCE7211C0AB62BDA"/>
    <w:rsid w:val="00C95E0A"/>
  </w:style>
  <w:style w:type="paragraph" w:customStyle="1" w:styleId="B0D13A8E904148219F0D36C96BCFFE5D">
    <w:name w:val="B0D13A8E904148219F0D36C96BCFFE5D"/>
    <w:rsid w:val="00C95E0A"/>
  </w:style>
  <w:style w:type="paragraph" w:customStyle="1" w:styleId="F8C044B0CCF5489FBB4EE55AE9086813">
    <w:name w:val="F8C044B0CCF5489FBB4EE55AE9086813"/>
    <w:rsid w:val="00C95E0A"/>
  </w:style>
  <w:style w:type="paragraph" w:customStyle="1" w:styleId="506F1D1C734F4DB4B05949CF1C8B8931">
    <w:name w:val="506F1D1C734F4DB4B05949CF1C8B8931"/>
    <w:rsid w:val="00C95E0A"/>
  </w:style>
  <w:style w:type="paragraph" w:customStyle="1" w:styleId="8EB609F15DC249AE94498CED52C409FD">
    <w:name w:val="8EB609F15DC249AE94498CED52C409FD"/>
    <w:rsid w:val="00C95E0A"/>
  </w:style>
  <w:style w:type="paragraph" w:customStyle="1" w:styleId="4EB461D2FA774797B672D9EAE23C0B33">
    <w:name w:val="4EB461D2FA774797B672D9EAE23C0B33"/>
    <w:rsid w:val="00C95E0A"/>
  </w:style>
  <w:style w:type="paragraph" w:customStyle="1" w:styleId="E42360E82C754C33958DF34A53C5ECC4">
    <w:name w:val="E42360E82C754C33958DF34A53C5ECC4"/>
    <w:rsid w:val="00C95E0A"/>
  </w:style>
  <w:style w:type="paragraph" w:customStyle="1" w:styleId="4FFABF918B3E4A08B381AFD3C9A684E7">
    <w:name w:val="4FFABF918B3E4A08B381AFD3C9A684E7"/>
    <w:rsid w:val="00C95E0A"/>
  </w:style>
  <w:style w:type="paragraph" w:customStyle="1" w:styleId="8DFEF14BD7DF48B5AE193E10E40C994D">
    <w:name w:val="8DFEF14BD7DF48B5AE193E10E40C994D"/>
    <w:rsid w:val="00C95E0A"/>
  </w:style>
  <w:style w:type="paragraph" w:customStyle="1" w:styleId="41663A7C93684AA4B336D42468D87FFE">
    <w:name w:val="41663A7C93684AA4B336D42468D87FFE"/>
    <w:rsid w:val="00C95E0A"/>
  </w:style>
  <w:style w:type="paragraph" w:customStyle="1" w:styleId="8B903302610442D38C659A79B03AD8AD">
    <w:name w:val="8B903302610442D38C659A79B03AD8AD"/>
    <w:rsid w:val="00C95E0A"/>
  </w:style>
  <w:style w:type="paragraph" w:customStyle="1" w:styleId="437A1FC69FC14258AD26F2AE75B66E35">
    <w:name w:val="437A1FC69FC14258AD26F2AE75B66E35"/>
    <w:rsid w:val="00C95E0A"/>
  </w:style>
  <w:style w:type="paragraph" w:customStyle="1" w:styleId="F33703446D3046EEA7A537C642A668C2">
    <w:name w:val="F33703446D3046EEA7A537C642A668C2"/>
    <w:rsid w:val="00C95E0A"/>
  </w:style>
  <w:style w:type="paragraph" w:customStyle="1" w:styleId="C0C1B9B80CFA4421BD2DE80424A8E0D9">
    <w:name w:val="C0C1B9B80CFA4421BD2DE80424A8E0D9"/>
    <w:rsid w:val="00C95E0A"/>
  </w:style>
  <w:style w:type="paragraph" w:customStyle="1" w:styleId="5BFD1C983E5342799A99BAA1FDDB2E37">
    <w:name w:val="5BFD1C983E5342799A99BAA1FDDB2E37"/>
    <w:rsid w:val="00C95E0A"/>
  </w:style>
  <w:style w:type="paragraph" w:customStyle="1" w:styleId="D0315A24DF264C7E8875EB56E9620517">
    <w:name w:val="D0315A24DF264C7E8875EB56E9620517"/>
    <w:rsid w:val="00C95E0A"/>
  </w:style>
  <w:style w:type="paragraph" w:customStyle="1" w:styleId="D49848E7903145D59712602C0606BFDE">
    <w:name w:val="D49848E7903145D59712602C0606BFDE"/>
    <w:rsid w:val="00C95E0A"/>
  </w:style>
  <w:style w:type="paragraph" w:customStyle="1" w:styleId="73C59C30902F4A1CBE54BF01D0CF60FB">
    <w:name w:val="73C59C30902F4A1CBE54BF01D0CF60FB"/>
    <w:rsid w:val="00C95E0A"/>
  </w:style>
  <w:style w:type="paragraph" w:customStyle="1" w:styleId="C13944B7ACA542E1B913D24C3425B01E">
    <w:name w:val="C13944B7ACA542E1B913D24C3425B01E"/>
    <w:rsid w:val="00C95E0A"/>
  </w:style>
  <w:style w:type="paragraph" w:customStyle="1" w:styleId="4B189E69B0EC43F98B28AC1AB073C42F">
    <w:name w:val="4B189E69B0EC43F98B28AC1AB073C42F"/>
    <w:rsid w:val="00C95E0A"/>
  </w:style>
  <w:style w:type="paragraph" w:customStyle="1" w:styleId="7BEF1420880E45639AFF1CB78EF7E221">
    <w:name w:val="7BEF1420880E45639AFF1CB78EF7E221"/>
    <w:rsid w:val="00C95E0A"/>
  </w:style>
  <w:style w:type="paragraph" w:customStyle="1" w:styleId="BA3EC03646D345A0A1AFB2015AC1B985">
    <w:name w:val="BA3EC03646D345A0A1AFB2015AC1B985"/>
    <w:rsid w:val="00C95E0A"/>
  </w:style>
  <w:style w:type="paragraph" w:customStyle="1" w:styleId="60DD6FF7A8B74FF88DE130D5D0EDC163">
    <w:name w:val="60DD6FF7A8B74FF88DE130D5D0EDC163"/>
    <w:rsid w:val="00C95E0A"/>
  </w:style>
  <w:style w:type="paragraph" w:customStyle="1" w:styleId="F1412356C00A41209BEC7D1007077527">
    <w:name w:val="F1412356C00A41209BEC7D1007077527"/>
    <w:rsid w:val="00C95E0A"/>
  </w:style>
  <w:style w:type="paragraph" w:customStyle="1" w:styleId="B29902B130074D54886FAE607C1CF319">
    <w:name w:val="B29902B130074D54886FAE607C1CF319"/>
    <w:rsid w:val="00C95E0A"/>
  </w:style>
  <w:style w:type="paragraph" w:customStyle="1" w:styleId="9F465F1DA4E648F284BCF9559F653F1D">
    <w:name w:val="9F465F1DA4E648F284BCF9559F653F1D"/>
    <w:rsid w:val="00C95E0A"/>
  </w:style>
  <w:style w:type="paragraph" w:customStyle="1" w:styleId="F9992EA815A8401AAD3EA5F702883A43">
    <w:name w:val="F9992EA815A8401AAD3EA5F702883A43"/>
    <w:rsid w:val="00C95E0A"/>
  </w:style>
  <w:style w:type="paragraph" w:customStyle="1" w:styleId="940F80B249924FD8B0A4699EE7F616C5">
    <w:name w:val="940F80B249924FD8B0A4699EE7F616C5"/>
    <w:rsid w:val="00C95E0A"/>
  </w:style>
  <w:style w:type="paragraph" w:customStyle="1" w:styleId="2808E7BBB51349E3AB69477BD86DF4FC">
    <w:name w:val="2808E7BBB51349E3AB69477BD86DF4FC"/>
    <w:rsid w:val="00C95E0A"/>
  </w:style>
  <w:style w:type="paragraph" w:customStyle="1" w:styleId="2CC5984909C54C879593AFD5BCF8C8F9">
    <w:name w:val="2CC5984909C54C879593AFD5BCF8C8F9"/>
    <w:rsid w:val="00C95E0A"/>
  </w:style>
  <w:style w:type="paragraph" w:customStyle="1" w:styleId="2309253870DC40F5A8C31BE64729BF07">
    <w:name w:val="2309253870DC40F5A8C31BE64729BF07"/>
    <w:rsid w:val="00C95E0A"/>
  </w:style>
  <w:style w:type="paragraph" w:customStyle="1" w:styleId="D9643AE185794AC6B10B08B76A22DE74">
    <w:name w:val="D9643AE185794AC6B10B08B76A22DE74"/>
    <w:rsid w:val="00C95E0A"/>
  </w:style>
  <w:style w:type="paragraph" w:customStyle="1" w:styleId="F19274EBA5154971857526CDA0A23F69">
    <w:name w:val="F19274EBA5154971857526CDA0A23F69"/>
    <w:rsid w:val="00C95E0A"/>
  </w:style>
  <w:style w:type="paragraph" w:customStyle="1" w:styleId="DB505C4E0E8D4C19A9CA495037539B6E">
    <w:name w:val="DB505C4E0E8D4C19A9CA495037539B6E"/>
    <w:rsid w:val="00C95E0A"/>
  </w:style>
  <w:style w:type="paragraph" w:customStyle="1" w:styleId="32F10BEF90BF4CFE8733BE91FDA3CD3B">
    <w:name w:val="32F10BEF90BF4CFE8733BE91FDA3CD3B"/>
    <w:rsid w:val="00C95E0A"/>
  </w:style>
  <w:style w:type="paragraph" w:customStyle="1" w:styleId="E63A9DFDA73D469AA3D5B9DA111539E5">
    <w:name w:val="E63A9DFDA73D469AA3D5B9DA111539E5"/>
    <w:rsid w:val="00C95E0A"/>
  </w:style>
  <w:style w:type="paragraph" w:customStyle="1" w:styleId="F8316F940A194B72BC443B6E6A2C41A0">
    <w:name w:val="F8316F940A194B72BC443B6E6A2C41A0"/>
    <w:rsid w:val="00C95E0A"/>
  </w:style>
  <w:style w:type="paragraph" w:customStyle="1" w:styleId="B6415B564DB346EAB89216C715ECF59F">
    <w:name w:val="B6415B564DB346EAB89216C715ECF59F"/>
    <w:rsid w:val="00C95E0A"/>
  </w:style>
  <w:style w:type="paragraph" w:customStyle="1" w:styleId="0C6CED15830E42AFA4C4E84D2DBDEA37">
    <w:name w:val="0C6CED15830E42AFA4C4E84D2DBDEA37"/>
    <w:rsid w:val="00C95E0A"/>
  </w:style>
  <w:style w:type="paragraph" w:customStyle="1" w:styleId="332F25E53EB24B1BA4C8AC9C186BCAFB">
    <w:name w:val="332F25E53EB24B1BA4C8AC9C186BCAFB"/>
    <w:rsid w:val="00C95E0A"/>
  </w:style>
  <w:style w:type="paragraph" w:customStyle="1" w:styleId="62A9A480A76A41518DBE11201EF5C3FF">
    <w:name w:val="62A9A480A76A41518DBE11201EF5C3FF"/>
    <w:rsid w:val="00C95E0A"/>
  </w:style>
  <w:style w:type="paragraph" w:customStyle="1" w:styleId="F28E33E9782242B2ACBAAE94B0AB609D">
    <w:name w:val="F28E33E9782242B2ACBAAE94B0AB609D"/>
    <w:rsid w:val="00C95E0A"/>
  </w:style>
  <w:style w:type="paragraph" w:customStyle="1" w:styleId="C3EC74C2C78A4EDE8F321ADEF540BE77">
    <w:name w:val="C3EC74C2C78A4EDE8F321ADEF540BE77"/>
    <w:rsid w:val="00C95E0A"/>
  </w:style>
  <w:style w:type="paragraph" w:customStyle="1" w:styleId="A02D94677B9549FDBC5712C3300EBB12">
    <w:name w:val="A02D94677B9549FDBC5712C3300EBB12"/>
    <w:rsid w:val="00C95E0A"/>
  </w:style>
  <w:style w:type="paragraph" w:customStyle="1" w:styleId="0EADC8ED13654346A7A3F20CE21486BD">
    <w:name w:val="0EADC8ED13654346A7A3F20CE21486BD"/>
    <w:rsid w:val="00C95E0A"/>
  </w:style>
  <w:style w:type="paragraph" w:customStyle="1" w:styleId="82643D5CD1E24FB58137DD41D03AFA82">
    <w:name w:val="82643D5CD1E24FB58137DD41D03AFA82"/>
    <w:rsid w:val="00C95E0A"/>
  </w:style>
  <w:style w:type="paragraph" w:customStyle="1" w:styleId="95E5C458B6194B9FAB8069EB30453ACC">
    <w:name w:val="95E5C458B6194B9FAB8069EB30453ACC"/>
    <w:rsid w:val="00C95E0A"/>
  </w:style>
  <w:style w:type="paragraph" w:customStyle="1" w:styleId="20CFC1B7F0414231B7AC861E00648180">
    <w:name w:val="20CFC1B7F0414231B7AC861E00648180"/>
    <w:rsid w:val="00C95E0A"/>
  </w:style>
  <w:style w:type="paragraph" w:customStyle="1" w:styleId="6B3D64F971A644849626D7779168C06E">
    <w:name w:val="6B3D64F971A644849626D7779168C06E"/>
    <w:rsid w:val="00C95E0A"/>
  </w:style>
  <w:style w:type="paragraph" w:customStyle="1" w:styleId="65E90690EAEA4629BA2DDB175D181920">
    <w:name w:val="65E90690EAEA4629BA2DDB175D181920"/>
    <w:rsid w:val="00C95E0A"/>
  </w:style>
  <w:style w:type="paragraph" w:customStyle="1" w:styleId="B6A13CA827D44E3A9A09D675AED2BCA7">
    <w:name w:val="B6A13CA827D44E3A9A09D675AED2BCA7"/>
    <w:rsid w:val="00C95E0A"/>
  </w:style>
  <w:style w:type="paragraph" w:customStyle="1" w:styleId="1D2A395DC3F34B6CB61E8F0F454A8493">
    <w:name w:val="1D2A395DC3F34B6CB61E8F0F454A8493"/>
    <w:rsid w:val="00C95E0A"/>
  </w:style>
  <w:style w:type="paragraph" w:customStyle="1" w:styleId="12EF6737D72E434094B146F839B93DF9">
    <w:name w:val="12EF6737D72E434094B146F839B93DF9"/>
    <w:rsid w:val="00C95E0A"/>
  </w:style>
  <w:style w:type="paragraph" w:customStyle="1" w:styleId="84494749584A4AF58AF9D8AFF029F58E">
    <w:name w:val="84494749584A4AF58AF9D8AFF029F58E"/>
    <w:rsid w:val="00C95E0A"/>
  </w:style>
  <w:style w:type="paragraph" w:customStyle="1" w:styleId="2BBCDD2763D64E95A37EC6FBD4C544B3">
    <w:name w:val="2BBCDD2763D64E95A37EC6FBD4C544B3"/>
    <w:rsid w:val="00C95E0A"/>
  </w:style>
  <w:style w:type="paragraph" w:customStyle="1" w:styleId="F9EE23E010A34880BEA5F6B2E11A1E97">
    <w:name w:val="F9EE23E010A34880BEA5F6B2E11A1E97"/>
    <w:rsid w:val="00C95E0A"/>
  </w:style>
  <w:style w:type="paragraph" w:customStyle="1" w:styleId="C3ACE2AAA37D4C80A1FF0CFC2D20A4BB">
    <w:name w:val="C3ACE2AAA37D4C80A1FF0CFC2D20A4BB"/>
    <w:rsid w:val="00C95E0A"/>
  </w:style>
  <w:style w:type="paragraph" w:customStyle="1" w:styleId="12C12F111527426083CE77EAF7795D19">
    <w:name w:val="12C12F111527426083CE77EAF7795D19"/>
    <w:rsid w:val="00C95E0A"/>
  </w:style>
  <w:style w:type="paragraph" w:customStyle="1" w:styleId="6AE676F07BD2400C9767171085C484A3">
    <w:name w:val="6AE676F07BD2400C9767171085C484A3"/>
    <w:rsid w:val="00C95E0A"/>
  </w:style>
  <w:style w:type="paragraph" w:customStyle="1" w:styleId="542FA609E90149AFAD3903A387372958">
    <w:name w:val="542FA609E90149AFAD3903A387372958"/>
    <w:rsid w:val="00C95E0A"/>
  </w:style>
  <w:style w:type="paragraph" w:customStyle="1" w:styleId="DBBBAB00EDBC4A288AFC2DD82C6E9FDB">
    <w:name w:val="DBBBAB00EDBC4A288AFC2DD82C6E9FDB"/>
    <w:rsid w:val="00C95E0A"/>
  </w:style>
  <w:style w:type="paragraph" w:customStyle="1" w:styleId="4125B04F965744C9A04CE0C2462761BB">
    <w:name w:val="4125B04F965744C9A04CE0C2462761BB"/>
    <w:rsid w:val="00C95E0A"/>
  </w:style>
  <w:style w:type="paragraph" w:customStyle="1" w:styleId="1ACC4501D0004D19B70EA592B54216DD">
    <w:name w:val="1ACC4501D0004D19B70EA592B54216DD"/>
    <w:rsid w:val="00C95E0A"/>
  </w:style>
  <w:style w:type="paragraph" w:customStyle="1" w:styleId="8E2AF88277AB4668B2EDA9E3C77F54BB">
    <w:name w:val="8E2AF88277AB4668B2EDA9E3C77F54BB"/>
    <w:rsid w:val="00C95E0A"/>
  </w:style>
  <w:style w:type="paragraph" w:customStyle="1" w:styleId="1534D2AC116344E899B97C11D88585D8">
    <w:name w:val="1534D2AC116344E899B97C11D88585D8"/>
    <w:rsid w:val="00C95E0A"/>
  </w:style>
  <w:style w:type="paragraph" w:customStyle="1" w:styleId="CFA614C60B1A472AA014355F4BA1BD51">
    <w:name w:val="CFA614C60B1A472AA014355F4BA1BD51"/>
    <w:rsid w:val="00C95E0A"/>
  </w:style>
  <w:style w:type="paragraph" w:customStyle="1" w:styleId="80C9A9A7CBCF41EB90837510894FCABB">
    <w:name w:val="80C9A9A7CBCF41EB90837510894FCABB"/>
    <w:rsid w:val="00C95E0A"/>
  </w:style>
  <w:style w:type="paragraph" w:customStyle="1" w:styleId="441D74C8BE174F54BDDD95484D4E1083">
    <w:name w:val="441D74C8BE174F54BDDD95484D4E1083"/>
    <w:rsid w:val="00C95E0A"/>
  </w:style>
  <w:style w:type="paragraph" w:customStyle="1" w:styleId="33E68539BFF047CCBF0397FD055C244A">
    <w:name w:val="33E68539BFF047CCBF0397FD055C244A"/>
    <w:rsid w:val="00C95E0A"/>
  </w:style>
  <w:style w:type="paragraph" w:customStyle="1" w:styleId="2636D873DDDE46ADAC842CD2AA2B6DAF">
    <w:name w:val="2636D873DDDE46ADAC842CD2AA2B6DAF"/>
    <w:rsid w:val="00C95E0A"/>
  </w:style>
  <w:style w:type="paragraph" w:customStyle="1" w:styleId="3D5D96A1BCD440BC88D578A74003066F">
    <w:name w:val="3D5D96A1BCD440BC88D578A74003066F"/>
    <w:rsid w:val="00C95E0A"/>
  </w:style>
  <w:style w:type="paragraph" w:customStyle="1" w:styleId="C9B71BCB10AF46E6AA7E1C0A037A363C">
    <w:name w:val="C9B71BCB10AF46E6AA7E1C0A037A363C"/>
    <w:rsid w:val="00C95E0A"/>
  </w:style>
  <w:style w:type="paragraph" w:customStyle="1" w:styleId="C8AACD38D05A40DC9C9AA9F81B4F23DD">
    <w:name w:val="C8AACD38D05A40DC9C9AA9F81B4F23DD"/>
    <w:rsid w:val="00C95E0A"/>
  </w:style>
  <w:style w:type="paragraph" w:customStyle="1" w:styleId="5B4221CAAF944450A93FB2881193F7FE">
    <w:name w:val="5B4221CAAF944450A93FB2881193F7FE"/>
    <w:rsid w:val="00C95E0A"/>
  </w:style>
  <w:style w:type="paragraph" w:customStyle="1" w:styleId="B5FCF9541F5A456B9A0312082D0439C9">
    <w:name w:val="B5FCF9541F5A456B9A0312082D0439C9"/>
    <w:rsid w:val="00C95E0A"/>
  </w:style>
  <w:style w:type="paragraph" w:customStyle="1" w:styleId="E468677756754AA78C34191835E0828A">
    <w:name w:val="E468677756754AA78C34191835E0828A"/>
    <w:rsid w:val="00C95E0A"/>
  </w:style>
  <w:style w:type="paragraph" w:customStyle="1" w:styleId="6EDE8FFB565D4153AF6ECAA969721CD7">
    <w:name w:val="6EDE8FFB565D4153AF6ECAA969721CD7"/>
    <w:rsid w:val="00C95E0A"/>
  </w:style>
  <w:style w:type="paragraph" w:customStyle="1" w:styleId="043F29B571F742CB970EB9BA1914CB2F">
    <w:name w:val="043F29B571F742CB970EB9BA1914CB2F"/>
    <w:rsid w:val="00C95E0A"/>
  </w:style>
  <w:style w:type="paragraph" w:customStyle="1" w:styleId="3400F17B88BF44269DA72A1FB8BE7143">
    <w:name w:val="3400F17B88BF44269DA72A1FB8BE7143"/>
    <w:rsid w:val="00C95E0A"/>
  </w:style>
  <w:style w:type="paragraph" w:customStyle="1" w:styleId="FFA10692F6794D5D9C69C4D9A25F0B17">
    <w:name w:val="FFA10692F6794D5D9C69C4D9A25F0B17"/>
    <w:rsid w:val="00C95E0A"/>
  </w:style>
  <w:style w:type="paragraph" w:customStyle="1" w:styleId="90725EDBB0B14FDE9BE7FA27F01D3645">
    <w:name w:val="90725EDBB0B14FDE9BE7FA27F01D3645"/>
    <w:rsid w:val="00C95E0A"/>
  </w:style>
  <w:style w:type="paragraph" w:customStyle="1" w:styleId="34205C0D797948778C5D988FD621CF9D">
    <w:name w:val="34205C0D797948778C5D988FD621CF9D"/>
    <w:rsid w:val="00C95E0A"/>
  </w:style>
  <w:style w:type="paragraph" w:customStyle="1" w:styleId="6666F7BE5C9B427AB60BA26C2937799C">
    <w:name w:val="6666F7BE5C9B427AB60BA26C2937799C"/>
    <w:rsid w:val="00C95E0A"/>
  </w:style>
  <w:style w:type="paragraph" w:customStyle="1" w:styleId="BA1FECEBB4A343DD94065A6DECDCF9DF">
    <w:name w:val="BA1FECEBB4A343DD94065A6DECDCF9DF"/>
    <w:rsid w:val="00C95E0A"/>
  </w:style>
  <w:style w:type="paragraph" w:customStyle="1" w:styleId="E06B521321AB40358DBFA6EEAC074871">
    <w:name w:val="E06B521321AB40358DBFA6EEAC074871"/>
    <w:rsid w:val="00C95E0A"/>
  </w:style>
  <w:style w:type="paragraph" w:customStyle="1" w:styleId="62ABB32B564843F1AAC0250C3DBDA9C4">
    <w:name w:val="62ABB32B564843F1AAC0250C3DBDA9C4"/>
    <w:rsid w:val="00C95E0A"/>
  </w:style>
  <w:style w:type="paragraph" w:customStyle="1" w:styleId="B23A8E699A9E4ADE9B777503137DB78B">
    <w:name w:val="B23A8E699A9E4ADE9B777503137DB78B"/>
    <w:rsid w:val="00C95E0A"/>
  </w:style>
  <w:style w:type="paragraph" w:customStyle="1" w:styleId="B566ACBA27DC4A02B154A8B7A6146C1F">
    <w:name w:val="B566ACBA27DC4A02B154A8B7A6146C1F"/>
    <w:rsid w:val="00C95E0A"/>
  </w:style>
  <w:style w:type="paragraph" w:customStyle="1" w:styleId="4C46D3A333034963B7122444EDDC0855">
    <w:name w:val="4C46D3A333034963B7122444EDDC0855"/>
    <w:rsid w:val="00C95E0A"/>
  </w:style>
  <w:style w:type="paragraph" w:customStyle="1" w:styleId="D544EA00D14F4220AF9AA5647851A2BA">
    <w:name w:val="D544EA00D14F4220AF9AA5647851A2BA"/>
    <w:rsid w:val="00C95E0A"/>
  </w:style>
  <w:style w:type="paragraph" w:customStyle="1" w:styleId="24A1A495FB5647EC8C02EB9817022AD8">
    <w:name w:val="24A1A495FB5647EC8C02EB9817022AD8"/>
    <w:rsid w:val="00C95E0A"/>
  </w:style>
  <w:style w:type="paragraph" w:customStyle="1" w:styleId="02CD110846FB48E49895BA512B48EF6D">
    <w:name w:val="02CD110846FB48E49895BA512B48EF6D"/>
    <w:rsid w:val="00C95E0A"/>
  </w:style>
  <w:style w:type="paragraph" w:customStyle="1" w:styleId="489AB27798714CF6A0504CFFE48B40B1">
    <w:name w:val="489AB27798714CF6A0504CFFE48B40B1"/>
    <w:rsid w:val="00C95E0A"/>
  </w:style>
  <w:style w:type="paragraph" w:customStyle="1" w:styleId="3CA2F9CD74B14ED6820A0CFF4A3581B8">
    <w:name w:val="3CA2F9CD74B14ED6820A0CFF4A3581B8"/>
    <w:rsid w:val="00C95E0A"/>
  </w:style>
  <w:style w:type="paragraph" w:customStyle="1" w:styleId="37EDC8CB617F43FBBF887D61E44BEDF3">
    <w:name w:val="37EDC8CB617F43FBBF887D61E44BEDF3"/>
    <w:rsid w:val="00C95E0A"/>
  </w:style>
  <w:style w:type="paragraph" w:customStyle="1" w:styleId="EE6684A39BD1494895AF1CC4999B2A4A">
    <w:name w:val="EE6684A39BD1494895AF1CC4999B2A4A"/>
    <w:rsid w:val="00C95E0A"/>
  </w:style>
  <w:style w:type="paragraph" w:customStyle="1" w:styleId="31C072A0ECB7441A9C902B530B16CE9F">
    <w:name w:val="31C072A0ECB7441A9C902B530B16CE9F"/>
    <w:rsid w:val="00C95E0A"/>
  </w:style>
  <w:style w:type="paragraph" w:customStyle="1" w:styleId="8226BAD448124B85B1FCF5272293A82E">
    <w:name w:val="8226BAD448124B85B1FCF5272293A82E"/>
    <w:rsid w:val="00C95E0A"/>
  </w:style>
  <w:style w:type="paragraph" w:customStyle="1" w:styleId="7908F01D07CE45CC9F8033AFFCA59C16">
    <w:name w:val="7908F01D07CE45CC9F8033AFFCA59C16"/>
    <w:rsid w:val="00C95E0A"/>
  </w:style>
  <w:style w:type="paragraph" w:customStyle="1" w:styleId="20EAD1ECF9E2451AAF092B84ECCA622D">
    <w:name w:val="20EAD1ECF9E2451AAF092B84ECCA622D"/>
    <w:rsid w:val="00C95E0A"/>
  </w:style>
  <w:style w:type="paragraph" w:customStyle="1" w:styleId="DB914CE482B04FAA87542E31554EDE9F">
    <w:name w:val="DB914CE482B04FAA87542E31554EDE9F"/>
    <w:rsid w:val="00C95E0A"/>
  </w:style>
  <w:style w:type="paragraph" w:customStyle="1" w:styleId="C9F10194E6F14CFDBA79AC5E3D8A86F2">
    <w:name w:val="C9F10194E6F14CFDBA79AC5E3D8A86F2"/>
    <w:rsid w:val="00C95E0A"/>
  </w:style>
  <w:style w:type="paragraph" w:customStyle="1" w:styleId="945DF4F0E8534A03ACCAF2BD703640FE">
    <w:name w:val="945DF4F0E8534A03ACCAF2BD703640FE"/>
    <w:rsid w:val="00C95E0A"/>
  </w:style>
  <w:style w:type="paragraph" w:customStyle="1" w:styleId="937B557F1A4A43AE8C440ED05DAB7788">
    <w:name w:val="937B557F1A4A43AE8C440ED05DAB7788"/>
    <w:rsid w:val="00C95E0A"/>
  </w:style>
  <w:style w:type="paragraph" w:customStyle="1" w:styleId="322C640EBACF4E57805E1E4209B193EB">
    <w:name w:val="322C640EBACF4E57805E1E4209B193EB"/>
    <w:rsid w:val="00C95E0A"/>
  </w:style>
  <w:style w:type="paragraph" w:customStyle="1" w:styleId="DE532FEBE63A4F3584D3DA32BF76F44D">
    <w:name w:val="DE532FEBE63A4F3584D3DA32BF76F44D"/>
    <w:rsid w:val="00C95E0A"/>
  </w:style>
  <w:style w:type="paragraph" w:customStyle="1" w:styleId="6BF7D7C9B94D4C2F8D4CED56B9CED403">
    <w:name w:val="6BF7D7C9B94D4C2F8D4CED56B9CED403"/>
    <w:rsid w:val="00C95E0A"/>
  </w:style>
  <w:style w:type="paragraph" w:customStyle="1" w:styleId="96FF3EF3083A4A13B2AD8D32A9F3C943">
    <w:name w:val="96FF3EF3083A4A13B2AD8D32A9F3C943"/>
    <w:rsid w:val="00C95E0A"/>
  </w:style>
  <w:style w:type="paragraph" w:customStyle="1" w:styleId="A00D2602838C4EA9BE7F102038C2AC15">
    <w:name w:val="A00D2602838C4EA9BE7F102038C2AC15"/>
    <w:rsid w:val="00C95E0A"/>
  </w:style>
  <w:style w:type="paragraph" w:customStyle="1" w:styleId="7AB81E9BDD0F43D0A0FA9A2B78F4B316">
    <w:name w:val="7AB81E9BDD0F43D0A0FA9A2B78F4B316"/>
    <w:rsid w:val="00C95E0A"/>
  </w:style>
  <w:style w:type="paragraph" w:customStyle="1" w:styleId="A6FD65F030754CC1985FF6F06ABC91E1">
    <w:name w:val="A6FD65F030754CC1985FF6F06ABC91E1"/>
    <w:rsid w:val="00C95E0A"/>
  </w:style>
  <w:style w:type="paragraph" w:customStyle="1" w:styleId="09768ED20E034E44BBAC89B06C09903F">
    <w:name w:val="09768ED20E034E44BBAC89B06C09903F"/>
    <w:rsid w:val="00C95E0A"/>
  </w:style>
  <w:style w:type="paragraph" w:customStyle="1" w:styleId="968FF727CB404FD8B6B4CB799DD5DCF0">
    <w:name w:val="968FF727CB404FD8B6B4CB799DD5DCF0"/>
    <w:rsid w:val="00C95E0A"/>
  </w:style>
  <w:style w:type="paragraph" w:customStyle="1" w:styleId="DC6EA75A4A8B4A099CCEC977AA709CD2">
    <w:name w:val="DC6EA75A4A8B4A099CCEC977AA709CD2"/>
    <w:rsid w:val="00C95E0A"/>
  </w:style>
  <w:style w:type="paragraph" w:customStyle="1" w:styleId="9B75D6DC539F4B78B88926539B23780B">
    <w:name w:val="9B75D6DC539F4B78B88926539B23780B"/>
    <w:rsid w:val="00C95E0A"/>
  </w:style>
  <w:style w:type="paragraph" w:customStyle="1" w:styleId="C2535B53EC804CAEB48422B456C869DF">
    <w:name w:val="C2535B53EC804CAEB48422B456C869DF"/>
    <w:rsid w:val="00C95E0A"/>
  </w:style>
  <w:style w:type="paragraph" w:customStyle="1" w:styleId="C7130C3113A549B080D7C3712605EB83">
    <w:name w:val="C7130C3113A549B080D7C3712605EB83"/>
    <w:rsid w:val="00C95E0A"/>
  </w:style>
  <w:style w:type="paragraph" w:customStyle="1" w:styleId="8C6BCFEAC641415C8E2B86A539E78ED7">
    <w:name w:val="8C6BCFEAC641415C8E2B86A539E78ED7"/>
    <w:rsid w:val="00C95E0A"/>
  </w:style>
  <w:style w:type="paragraph" w:customStyle="1" w:styleId="113878DEEC244C25BFBC8577235EDC60">
    <w:name w:val="113878DEEC244C25BFBC8577235EDC60"/>
    <w:rsid w:val="00C95E0A"/>
  </w:style>
  <w:style w:type="paragraph" w:customStyle="1" w:styleId="83A6F2CC8F4A43C8BD3AA84BC1EEE63A">
    <w:name w:val="83A6F2CC8F4A43C8BD3AA84BC1EEE63A"/>
    <w:rsid w:val="00C95E0A"/>
  </w:style>
  <w:style w:type="paragraph" w:customStyle="1" w:styleId="598CD2BD4F464991B92B71E0440056C3">
    <w:name w:val="598CD2BD4F464991B92B71E0440056C3"/>
    <w:rsid w:val="00C95E0A"/>
  </w:style>
  <w:style w:type="paragraph" w:customStyle="1" w:styleId="6869FD0BBE7646A79830434C60B30589">
    <w:name w:val="6869FD0BBE7646A79830434C60B30589"/>
    <w:rsid w:val="00C95E0A"/>
  </w:style>
  <w:style w:type="paragraph" w:customStyle="1" w:styleId="B36F3972015448CE85CCA44C3EC7246F">
    <w:name w:val="B36F3972015448CE85CCA44C3EC7246F"/>
    <w:rsid w:val="00C95E0A"/>
  </w:style>
  <w:style w:type="paragraph" w:customStyle="1" w:styleId="7C4838B170FB4B3AA118DB28E9CB121E">
    <w:name w:val="7C4838B170FB4B3AA118DB28E9CB121E"/>
    <w:rsid w:val="00C95E0A"/>
  </w:style>
  <w:style w:type="paragraph" w:customStyle="1" w:styleId="269A55967552433E9977E4139A142A78">
    <w:name w:val="269A55967552433E9977E4139A142A78"/>
    <w:rsid w:val="00C95E0A"/>
  </w:style>
  <w:style w:type="paragraph" w:customStyle="1" w:styleId="F1945DFC9E8F4AB0A03EDD2474EFCD9E">
    <w:name w:val="F1945DFC9E8F4AB0A03EDD2474EFCD9E"/>
    <w:rsid w:val="00C95E0A"/>
  </w:style>
  <w:style w:type="paragraph" w:customStyle="1" w:styleId="1F9074C231094C678C87CDD0CDEBA2D5">
    <w:name w:val="1F9074C231094C678C87CDD0CDEBA2D5"/>
    <w:rsid w:val="00C95E0A"/>
  </w:style>
  <w:style w:type="paragraph" w:customStyle="1" w:styleId="AF895948B36446E78E6305047F50D064">
    <w:name w:val="AF895948B36446E78E6305047F50D064"/>
    <w:rsid w:val="00C95E0A"/>
  </w:style>
  <w:style w:type="paragraph" w:customStyle="1" w:styleId="6876A1697ED44659817DA0DEDE1EA74D">
    <w:name w:val="6876A1697ED44659817DA0DEDE1EA74D"/>
    <w:rsid w:val="00C95E0A"/>
  </w:style>
  <w:style w:type="paragraph" w:customStyle="1" w:styleId="03AD4E549A0F49C9853F8279D5346589">
    <w:name w:val="03AD4E549A0F49C9853F8279D5346589"/>
    <w:rsid w:val="00C95E0A"/>
  </w:style>
  <w:style w:type="paragraph" w:customStyle="1" w:styleId="82B7F67CD0BD4EAC9438FB02A587DD0D">
    <w:name w:val="82B7F67CD0BD4EAC9438FB02A587DD0D"/>
    <w:rsid w:val="00C95E0A"/>
  </w:style>
  <w:style w:type="paragraph" w:customStyle="1" w:styleId="BB03EE128A6B42EFB48C8881E0DE00E9">
    <w:name w:val="BB03EE128A6B42EFB48C8881E0DE00E9"/>
    <w:rsid w:val="00C95E0A"/>
  </w:style>
  <w:style w:type="paragraph" w:customStyle="1" w:styleId="415C0DE3171848A3B18B7EB95F150920">
    <w:name w:val="415C0DE3171848A3B18B7EB95F150920"/>
    <w:rsid w:val="00C95E0A"/>
  </w:style>
  <w:style w:type="paragraph" w:customStyle="1" w:styleId="7927D0CD1A06456C831D10384D0AE9E8">
    <w:name w:val="7927D0CD1A06456C831D10384D0AE9E8"/>
    <w:rsid w:val="00C95E0A"/>
  </w:style>
  <w:style w:type="paragraph" w:customStyle="1" w:styleId="024F41B1017F4A6D800B7BA19D698EE5">
    <w:name w:val="024F41B1017F4A6D800B7BA19D698EE5"/>
    <w:rsid w:val="00C95E0A"/>
  </w:style>
  <w:style w:type="paragraph" w:customStyle="1" w:styleId="94F1764F316A47D39FF88F5B2A557E07">
    <w:name w:val="94F1764F316A47D39FF88F5B2A557E07"/>
    <w:rsid w:val="00C95E0A"/>
  </w:style>
  <w:style w:type="paragraph" w:customStyle="1" w:styleId="E3AAD69612224327A744957F4693C27E">
    <w:name w:val="E3AAD69612224327A744957F4693C27E"/>
    <w:rsid w:val="00C95E0A"/>
  </w:style>
  <w:style w:type="paragraph" w:customStyle="1" w:styleId="ABD5FDB7E1514BDA8CD1DF1E82F94671">
    <w:name w:val="ABD5FDB7E1514BDA8CD1DF1E82F94671"/>
    <w:rsid w:val="00C95E0A"/>
  </w:style>
  <w:style w:type="paragraph" w:customStyle="1" w:styleId="EDB02ADB20534AB4BEB89CBF011B7A3A">
    <w:name w:val="EDB02ADB20534AB4BEB89CBF011B7A3A"/>
    <w:rsid w:val="00C95E0A"/>
  </w:style>
  <w:style w:type="paragraph" w:customStyle="1" w:styleId="0DABF7824EE74CE49B9F3ACE9D5A11A7">
    <w:name w:val="0DABF7824EE74CE49B9F3ACE9D5A11A7"/>
    <w:rsid w:val="00C95E0A"/>
  </w:style>
  <w:style w:type="paragraph" w:customStyle="1" w:styleId="D8C11F19CABF4D25882D5A69F46257F1">
    <w:name w:val="D8C11F19CABF4D25882D5A69F46257F1"/>
    <w:rsid w:val="00C95E0A"/>
  </w:style>
  <w:style w:type="paragraph" w:customStyle="1" w:styleId="F669EC442C62410D852D4BD1F0BB907F">
    <w:name w:val="F669EC442C62410D852D4BD1F0BB907F"/>
    <w:rsid w:val="00C95E0A"/>
  </w:style>
  <w:style w:type="paragraph" w:customStyle="1" w:styleId="A255E6CA33394596A47079AE255A5A6B">
    <w:name w:val="A255E6CA33394596A47079AE255A5A6B"/>
    <w:rsid w:val="00C95E0A"/>
  </w:style>
  <w:style w:type="paragraph" w:customStyle="1" w:styleId="686A6447F4904E92B2A2937F62B280A0">
    <w:name w:val="686A6447F4904E92B2A2937F62B280A0"/>
    <w:rsid w:val="00C95E0A"/>
  </w:style>
  <w:style w:type="paragraph" w:customStyle="1" w:styleId="2FD5275AC2FA4D28ADC636BEA0164F9F">
    <w:name w:val="2FD5275AC2FA4D28ADC636BEA0164F9F"/>
    <w:rsid w:val="00C95E0A"/>
  </w:style>
  <w:style w:type="paragraph" w:customStyle="1" w:styleId="78551CFA28EF4F14BE951EE931B488D1">
    <w:name w:val="78551CFA28EF4F14BE951EE931B488D1"/>
    <w:rsid w:val="00C95E0A"/>
  </w:style>
  <w:style w:type="paragraph" w:customStyle="1" w:styleId="EC7867D711FD48EB883BCFC1E9EC1780">
    <w:name w:val="EC7867D711FD48EB883BCFC1E9EC1780"/>
    <w:rsid w:val="00C95E0A"/>
  </w:style>
  <w:style w:type="paragraph" w:customStyle="1" w:styleId="78B5EBDE5419404BB40416593788B811">
    <w:name w:val="78B5EBDE5419404BB40416593788B811"/>
    <w:rsid w:val="00C95E0A"/>
  </w:style>
  <w:style w:type="paragraph" w:customStyle="1" w:styleId="77B6E092C1264123ACEE1EA86C6B288F">
    <w:name w:val="77B6E092C1264123ACEE1EA86C6B288F"/>
    <w:rsid w:val="00C95E0A"/>
  </w:style>
  <w:style w:type="paragraph" w:customStyle="1" w:styleId="F68554E3376D4BB09354F9898D0B1A81">
    <w:name w:val="F68554E3376D4BB09354F9898D0B1A81"/>
    <w:rsid w:val="00C95E0A"/>
  </w:style>
  <w:style w:type="paragraph" w:customStyle="1" w:styleId="B09056CBCA3C48FCAAC31F592077AE85">
    <w:name w:val="B09056CBCA3C48FCAAC31F592077AE85"/>
    <w:rsid w:val="00C95E0A"/>
  </w:style>
  <w:style w:type="paragraph" w:customStyle="1" w:styleId="92FE49D851284A4695C4E75949CCFEF3">
    <w:name w:val="92FE49D851284A4695C4E75949CCFEF3"/>
    <w:rsid w:val="00C95E0A"/>
  </w:style>
  <w:style w:type="paragraph" w:customStyle="1" w:styleId="8C5749DE74AE4248A57A824F93E08702">
    <w:name w:val="8C5749DE74AE4248A57A824F93E08702"/>
    <w:rsid w:val="00C95E0A"/>
  </w:style>
  <w:style w:type="paragraph" w:customStyle="1" w:styleId="8903889C7A4C4538A05A46195D2CB02A">
    <w:name w:val="8903889C7A4C4538A05A46195D2CB02A"/>
    <w:rsid w:val="00C95E0A"/>
  </w:style>
  <w:style w:type="paragraph" w:customStyle="1" w:styleId="79006FFE70EA43D9AB8A846F4740E195">
    <w:name w:val="79006FFE70EA43D9AB8A846F4740E195"/>
    <w:rsid w:val="00C95E0A"/>
  </w:style>
  <w:style w:type="paragraph" w:customStyle="1" w:styleId="2A41D83F99BB4C87B46ECE576E148F0B">
    <w:name w:val="2A41D83F99BB4C87B46ECE576E148F0B"/>
    <w:rsid w:val="00C95E0A"/>
  </w:style>
  <w:style w:type="paragraph" w:customStyle="1" w:styleId="C52B1A3E0E654162ACC5E2FB47FA4E92">
    <w:name w:val="C52B1A3E0E654162ACC5E2FB47FA4E92"/>
    <w:rsid w:val="00C95E0A"/>
  </w:style>
  <w:style w:type="paragraph" w:customStyle="1" w:styleId="C6E55ECD1DCD4FFE907A1F69449CCD44">
    <w:name w:val="C6E55ECD1DCD4FFE907A1F69449CCD44"/>
    <w:rsid w:val="00C95E0A"/>
  </w:style>
  <w:style w:type="paragraph" w:customStyle="1" w:styleId="4E8979DE8F6C461B9445B76E1FA9A8AE">
    <w:name w:val="4E8979DE8F6C461B9445B76E1FA9A8AE"/>
    <w:rsid w:val="00C95E0A"/>
  </w:style>
  <w:style w:type="paragraph" w:customStyle="1" w:styleId="A1DE0D2DD2CC4A349374F8A5682A812C">
    <w:name w:val="A1DE0D2DD2CC4A349374F8A5682A812C"/>
    <w:rsid w:val="00C95E0A"/>
  </w:style>
  <w:style w:type="paragraph" w:customStyle="1" w:styleId="8476EC70F20D4512B52F728A61C7B8E3">
    <w:name w:val="8476EC70F20D4512B52F728A61C7B8E3"/>
    <w:rsid w:val="00C95E0A"/>
  </w:style>
  <w:style w:type="paragraph" w:customStyle="1" w:styleId="6647748E44244E52B1B9A313E3E66EBD">
    <w:name w:val="6647748E44244E52B1B9A313E3E66EBD"/>
    <w:rsid w:val="00C95E0A"/>
  </w:style>
  <w:style w:type="paragraph" w:customStyle="1" w:styleId="5E66E49233564FB895FAA8461AF4BFD3">
    <w:name w:val="5E66E49233564FB895FAA8461AF4BFD3"/>
    <w:rsid w:val="00C95E0A"/>
  </w:style>
  <w:style w:type="paragraph" w:customStyle="1" w:styleId="DDB2CAFB758044E09EF63A91C478B3D0">
    <w:name w:val="DDB2CAFB758044E09EF63A91C478B3D0"/>
    <w:rsid w:val="00C95E0A"/>
  </w:style>
  <w:style w:type="paragraph" w:customStyle="1" w:styleId="B3670A7E59D945A4AB675B20DC718EEE">
    <w:name w:val="B3670A7E59D945A4AB675B20DC718EEE"/>
    <w:rsid w:val="00C95E0A"/>
  </w:style>
  <w:style w:type="paragraph" w:customStyle="1" w:styleId="F2CD7863F82C4B668D9113F209278006">
    <w:name w:val="F2CD7863F82C4B668D9113F209278006"/>
    <w:rsid w:val="00C95E0A"/>
  </w:style>
  <w:style w:type="paragraph" w:customStyle="1" w:styleId="4BBA38AECA9741FAA6AA89640BD507BF">
    <w:name w:val="4BBA38AECA9741FAA6AA89640BD507BF"/>
    <w:rsid w:val="00C95E0A"/>
  </w:style>
  <w:style w:type="paragraph" w:customStyle="1" w:styleId="D08599D152E245CCB5AE2202B2713C9B">
    <w:name w:val="D08599D152E245CCB5AE2202B2713C9B"/>
    <w:rsid w:val="00C95E0A"/>
  </w:style>
  <w:style w:type="paragraph" w:customStyle="1" w:styleId="8D3CBC22593E45BB95D871A60F97AD4B">
    <w:name w:val="8D3CBC22593E45BB95D871A60F97AD4B"/>
    <w:rsid w:val="00C95E0A"/>
  </w:style>
  <w:style w:type="paragraph" w:customStyle="1" w:styleId="4B63EA153E624FE1A852D09E9C29970F">
    <w:name w:val="4B63EA153E624FE1A852D09E9C29970F"/>
    <w:rsid w:val="00C95E0A"/>
  </w:style>
  <w:style w:type="paragraph" w:customStyle="1" w:styleId="4E4D38E82F56401F92BC616BE6687D9B">
    <w:name w:val="4E4D38E82F56401F92BC616BE6687D9B"/>
    <w:rsid w:val="00C95E0A"/>
  </w:style>
  <w:style w:type="paragraph" w:customStyle="1" w:styleId="BCA3D28F7C23400DAA982B779FF8B276">
    <w:name w:val="BCA3D28F7C23400DAA982B779FF8B276"/>
    <w:rsid w:val="00C95E0A"/>
  </w:style>
  <w:style w:type="paragraph" w:customStyle="1" w:styleId="8863E1F48A1248C58C9FE0F5084DE608">
    <w:name w:val="8863E1F48A1248C58C9FE0F5084DE608"/>
    <w:rsid w:val="00C95E0A"/>
  </w:style>
  <w:style w:type="paragraph" w:customStyle="1" w:styleId="2796E4485F4148F5B5B2316A06D0FC83">
    <w:name w:val="2796E4485F4148F5B5B2316A06D0FC83"/>
    <w:rsid w:val="00C95E0A"/>
  </w:style>
  <w:style w:type="paragraph" w:customStyle="1" w:styleId="9C9970E348D8401D915E3D61E18BB0A1">
    <w:name w:val="9C9970E348D8401D915E3D61E18BB0A1"/>
    <w:rsid w:val="00C95E0A"/>
  </w:style>
  <w:style w:type="paragraph" w:customStyle="1" w:styleId="62E162AD65954DC092847C5F46CA8BD0">
    <w:name w:val="62E162AD65954DC092847C5F46CA8BD0"/>
    <w:rsid w:val="00C95E0A"/>
  </w:style>
  <w:style w:type="paragraph" w:customStyle="1" w:styleId="EE13A3E24818445EAC978C4EC500C9C1">
    <w:name w:val="EE13A3E24818445EAC978C4EC500C9C1"/>
    <w:rsid w:val="00C95E0A"/>
  </w:style>
  <w:style w:type="paragraph" w:customStyle="1" w:styleId="792A5297E84B4DD881C00BB3F19CE87A">
    <w:name w:val="792A5297E84B4DD881C00BB3F19CE87A"/>
    <w:rsid w:val="00C95E0A"/>
  </w:style>
  <w:style w:type="paragraph" w:customStyle="1" w:styleId="7C42421C15464C3BBA10E84465F94F81">
    <w:name w:val="7C42421C15464C3BBA10E84465F94F81"/>
    <w:rsid w:val="00C95E0A"/>
  </w:style>
  <w:style w:type="paragraph" w:customStyle="1" w:styleId="4C75539E5841466BA4C004AD8C1DDF36">
    <w:name w:val="4C75539E5841466BA4C004AD8C1DDF36"/>
    <w:rsid w:val="00C95E0A"/>
  </w:style>
  <w:style w:type="paragraph" w:customStyle="1" w:styleId="3706FCFF0EA644CD9331B40F11A99B7C">
    <w:name w:val="3706FCFF0EA644CD9331B40F11A99B7C"/>
    <w:rsid w:val="00C95E0A"/>
  </w:style>
  <w:style w:type="paragraph" w:customStyle="1" w:styleId="3AAEF0BF73474957BCAC2E72B50EE0B5">
    <w:name w:val="3AAEF0BF73474957BCAC2E72B50EE0B5"/>
    <w:rsid w:val="00C95E0A"/>
  </w:style>
  <w:style w:type="paragraph" w:customStyle="1" w:styleId="0078546F671B4B0F892A7B5A12F7339E">
    <w:name w:val="0078546F671B4B0F892A7B5A12F7339E"/>
    <w:rsid w:val="00C95E0A"/>
  </w:style>
  <w:style w:type="paragraph" w:customStyle="1" w:styleId="6BCED3004DC047D383B8284E6CB00FC8">
    <w:name w:val="6BCED3004DC047D383B8284E6CB00FC8"/>
    <w:rsid w:val="00C95E0A"/>
  </w:style>
  <w:style w:type="paragraph" w:customStyle="1" w:styleId="0A55F983A3884833BBA12DD7A1EAD9F1">
    <w:name w:val="0A55F983A3884833BBA12DD7A1EAD9F1"/>
    <w:rsid w:val="00C95E0A"/>
  </w:style>
  <w:style w:type="paragraph" w:customStyle="1" w:styleId="2750D070A3574C709D80A0AE10E961E2">
    <w:name w:val="2750D070A3574C709D80A0AE10E961E2"/>
    <w:rsid w:val="00C95E0A"/>
  </w:style>
  <w:style w:type="paragraph" w:customStyle="1" w:styleId="12F9E77A7DB54B88B4DCF9BE2208EB36">
    <w:name w:val="12F9E77A7DB54B88B4DCF9BE2208EB36"/>
    <w:rsid w:val="00C95E0A"/>
  </w:style>
  <w:style w:type="paragraph" w:customStyle="1" w:styleId="BB62EC43DBCB4A0AB7ADB517C37962C9">
    <w:name w:val="BB62EC43DBCB4A0AB7ADB517C37962C9"/>
    <w:rsid w:val="00C95E0A"/>
  </w:style>
  <w:style w:type="paragraph" w:customStyle="1" w:styleId="5AD47A6A0D3D42BF83CB7502D2A0DF47">
    <w:name w:val="5AD47A6A0D3D42BF83CB7502D2A0DF47"/>
    <w:rsid w:val="00C95E0A"/>
  </w:style>
  <w:style w:type="paragraph" w:customStyle="1" w:styleId="CFE60D351C53435C846FDEAC6158E27F">
    <w:name w:val="CFE60D351C53435C846FDEAC6158E27F"/>
    <w:rsid w:val="00C95E0A"/>
  </w:style>
  <w:style w:type="paragraph" w:customStyle="1" w:styleId="40B5DB2E24264FBB937CE3306A04D71F">
    <w:name w:val="40B5DB2E24264FBB937CE3306A04D71F"/>
    <w:rsid w:val="00C95E0A"/>
  </w:style>
  <w:style w:type="paragraph" w:customStyle="1" w:styleId="0A9CD8FB4B49488EA5A80F801A9B0E1B">
    <w:name w:val="0A9CD8FB4B49488EA5A80F801A9B0E1B"/>
    <w:rsid w:val="00C95E0A"/>
  </w:style>
  <w:style w:type="paragraph" w:customStyle="1" w:styleId="19EC38AD068840B886FAB77ACC195B3B">
    <w:name w:val="19EC38AD068840B886FAB77ACC195B3B"/>
    <w:rsid w:val="00C95E0A"/>
  </w:style>
  <w:style w:type="paragraph" w:customStyle="1" w:styleId="D27A1D5C9AD14D829EB35146B23A3302">
    <w:name w:val="D27A1D5C9AD14D829EB35146B23A3302"/>
    <w:rsid w:val="00C95E0A"/>
  </w:style>
  <w:style w:type="paragraph" w:customStyle="1" w:styleId="5783BA2EB82C48409A4CE903E9CD048B">
    <w:name w:val="5783BA2EB82C48409A4CE903E9CD048B"/>
    <w:rsid w:val="00C95E0A"/>
  </w:style>
  <w:style w:type="paragraph" w:customStyle="1" w:styleId="83AC6973343F4D5088F097DF257420AC">
    <w:name w:val="83AC6973343F4D5088F097DF257420AC"/>
    <w:rsid w:val="00C95E0A"/>
  </w:style>
  <w:style w:type="paragraph" w:customStyle="1" w:styleId="D0CC603D9EAE425DB75F5F1F9A07048A">
    <w:name w:val="D0CC603D9EAE425DB75F5F1F9A07048A"/>
    <w:rsid w:val="00C95E0A"/>
  </w:style>
  <w:style w:type="paragraph" w:customStyle="1" w:styleId="EE35A128E3984037A02BBFB0F0EF23F7">
    <w:name w:val="EE35A128E3984037A02BBFB0F0EF23F7"/>
    <w:rsid w:val="00C95E0A"/>
  </w:style>
  <w:style w:type="paragraph" w:customStyle="1" w:styleId="D7829A6D3ED94F798963FC96E3F754E4">
    <w:name w:val="D7829A6D3ED94F798963FC96E3F754E4"/>
    <w:rsid w:val="00C95E0A"/>
  </w:style>
  <w:style w:type="paragraph" w:customStyle="1" w:styleId="3A9C66643BCA4AD2B9D26F3C4D905F7C">
    <w:name w:val="3A9C66643BCA4AD2B9D26F3C4D905F7C"/>
    <w:rsid w:val="00C95E0A"/>
  </w:style>
  <w:style w:type="paragraph" w:customStyle="1" w:styleId="AE30271F165947F9B5B008096D1AF978">
    <w:name w:val="AE30271F165947F9B5B008096D1AF978"/>
    <w:rsid w:val="00C95E0A"/>
  </w:style>
  <w:style w:type="paragraph" w:customStyle="1" w:styleId="A73794C160324D8EADFA84E0606D8EEF">
    <w:name w:val="A73794C160324D8EADFA84E0606D8EEF"/>
    <w:rsid w:val="00C95E0A"/>
  </w:style>
  <w:style w:type="paragraph" w:customStyle="1" w:styleId="C3CBAB4E3EC541268AECF5E4FA7FA2AB">
    <w:name w:val="C3CBAB4E3EC541268AECF5E4FA7FA2AB"/>
    <w:rsid w:val="00C95E0A"/>
  </w:style>
  <w:style w:type="paragraph" w:customStyle="1" w:styleId="BC6710188294488796D92703C5C85EF3">
    <w:name w:val="BC6710188294488796D92703C5C85EF3"/>
    <w:rsid w:val="00C95E0A"/>
  </w:style>
  <w:style w:type="paragraph" w:customStyle="1" w:styleId="7F1E2D927F2D4507AD6607AE12A17AFC">
    <w:name w:val="7F1E2D927F2D4507AD6607AE12A17AFC"/>
    <w:rsid w:val="00C95E0A"/>
  </w:style>
  <w:style w:type="paragraph" w:customStyle="1" w:styleId="6BB6CC904C32462092A594194B6FD791">
    <w:name w:val="6BB6CC904C32462092A594194B6FD791"/>
    <w:rsid w:val="00C95E0A"/>
  </w:style>
  <w:style w:type="paragraph" w:customStyle="1" w:styleId="6936BCD73B8F40B4A924340C46DEC184">
    <w:name w:val="6936BCD73B8F40B4A924340C46DEC184"/>
    <w:rsid w:val="00C95E0A"/>
  </w:style>
  <w:style w:type="paragraph" w:customStyle="1" w:styleId="E35844B9EC0F47D6AAFF1FF5FF338967">
    <w:name w:val="E35844B9EC0F47D6AAFF1FF5FF338967"/>
    <w:rsid w:val="00C95E0A"/>
  </w:style>
  <w:style w:type="paragraph" w:customStyle="1" w:styleId="53A5B7B9BE6743F2B35DF49835929D09">
    <w:name w:val="53A5B7B9BE6743F2B35DF49835929D09"/>
    <w:rsid w:val="00C95E0A"/>
  </w:style>
  <w:style w:type="paragraph" w:customStyle="1" w:styleId="FA0B4FE0C8E846B38C4B566726BDA6FF">
    <w:name w:val="FA0B4FE0C8E846B38C4B566726BDA6FF"/>
    <w:rsid w:val="00C95E0A"/>
  </w:style>
  <w:style w:type="paragraph" w:customStyle="1" w:styleId="412140B6FCD54C9DA8E4757C368ABFEA">
    <w:name w:val="412140B6FCD54C9DA8E4757C368ABFEA"/>
    <w:rsid w:val="00C95E0A"/>
  </w:style>
  <w:style w:type="paragraph" w:customStyle="1" w:styleId="E5A60B1D76744B619F08CE59EA201A32">
    <w:name w:val="E5A60B1D76744B619F08CE59EA201A32"/>
    <w:rsid w:val="00C95E0A"/>
  </w:style>
  <w:style w:type="paragraph" w:customStyle="1" w:styleId="061139573A194AD382AD65EDD40828F7">
    <w:name w:val="061139573A194AD382AD65EDD40828F7"/>
    <w:rsid w:val="00C95E0A"/>
  </w:style>
  <w:style w:type="paragraph" w:customStyle="1" w:styleId="E0279AF1817A414796457B8D267594EC">
    <w:name w:val="E0279AF1817A414796457B8D267594EC"/>
    <w:rsid w:val="00C95E0A"/>
  </w:style>
  <w:style w:type="paragraph" w:customStyle="1" w:styleId="1ADE394339144D0790AF4BD60A8CEA70">
    <w:name w:val="1ADE394339144D0790AF4BD60A8CEA70"/>
    <w:rsid w:val="00C95E0A"/>
  </w:style>
  <w:style w:type="paragraph" w:customStyle="1" w:styleId="3BEB1A787AB54900B3812B2F64FC210B">
    <w:name w:val="3BEB1A787AB54900B3812B2F64FC210B"/>
    <w:rsid w:val="00C95E0A"/>
  </w:style>
  <w:style w:type="paragraph" w:customStyle="1" w:styleId="92D4C6E95DCF4BEB821630A0018C8699">
    <w:name w:val="92D4C6E95DCF4BEB821630A0018C8699"/>
    <w:rsid w:val="00C95E0A"/>
  </w:style>
  <w:style w:type="paragraph" w:customStyle="1" w:styleId="7C1F335178B544A19ACE49571E60FFEC">
    <w:name w:val="7C1F335178B544A19ACE49571E60FFEC"/>
    <w:rsid w:val="00C95E0A"/>
  </w:style>
  <w:style w:type="paragraph" w:customStyle="1" w:styleId="DB91CA7B7CF048C581D49D9E4AD31803">
    <w:name w:val="DB91CA7B7CF048C581D49D9E4AD31803"/>
    <w:rsid w:val="00C95E0A"/>
  </w:style>
  <w:style w:type="paragraph" w:customStyle="1" w:styleId="CD61D477D8584713A752AD4F5325DB93">
    <w:name w:val="CD61D477D8584713A752AD4F5325DB93"/>
    <w:rsid w:val="00C95E0A"/>
  </w:style>
  <w:style w:type="paragraph" w:customStyle="1" w:styleId="18F3C38DB2524B82A3A1AD63E2B4282A">
    <w:name w:val="18F3C38DB2524B82A3A1AD63E2B4282A"/>
    <w:rsid w:val="00C95E0A"/>
  </w:style>
  <w:style w:type="paragraph" w:customStyle="1" w:styleId="1231A9E305F741FA8D52ABA62F1E35B9">
    <w:name w:val="1231A9E305F741FA8D52ABA62F1E35B9"/>
    <w:rsid w:val="00C95E0A"/>
  </w:style>
  <w:style w:type="paragraph" w:customStyle="1" w:styleId="897D20B5C19B4CE4984857E74E73EAA7">
    <w:name w:val="897D20B5C19B4CE4984857E74E73EAA7"/>
    <w:rsid w:val="00C95E0A"/>
  </w:style>
  <w:style w:type="paragraph" w:customStyle="1" w:styleId="8CEB089A314F497795C99FD028C2AC47">
    <w:name w:val="8CEB089A314F497795C99FD028C2AC47"/>
    <w:rsid w:val="00C95E0A"/>
  </w:style>
  <w:style w:type="paragraph" w:customStyle="1" w:styleId="8569C2012DD24C28B5D6F086FD79F200">
    <w:name w:val="8569C2012DD24C28B5D6F086FD79F200"/>
    <w:rsid w:val="00C95E0A"/>
  </w:style>
  <w:style w:type="paragraph" w:customStyle="1" w:styleId="33EE15DA7FC847BA9010DD1D938AC5F4">
    <w:name w:val="33EE15DA7FC847BA9010DD1D938AC5F4"/>
    <w:rsid w:val="00C95E0A"/>
  </w:style>
  <w:style w:type="paragraph" w:customStyle="1" w:styleId="955B139A84AE464BAF5F757BB87B3EE9">
    <w:name w:val="955B139A84AE464BAF5F757BB87B3EE9"/>
    <w:rsid w:val="00C95E0A"/>
  </w:style>
  <w:style w:type="paragraph" w:customStyle="1" w:styleId="77C9934352AE4E55B502263822DF2CC4">
    <w:name w:val="77C9934352AE4E55B502263822DF2CC4"/>
    <w:rsid w:val="00C95E0A"/>
  </w:style>
  <w:style w:type="paragraph" w:customStyle="1" w:styleId="6153AF65C072456BA74E1F8C6F025985">
    <w:name w:val="6153AF65C072456BA74E1F8C6F025985"/>
    <w:rsid w:val="00C95E0A"/>
  </w:style>
  <w:style w:type="paragraph" w:customStyle="1" w:styleId="BED032927C5E4ECBB4E95CF25E7D5C9E">
    <w:name w:val="BED032927C5E4ECBB4E95CF25E7D5C9E"/>
    <w:rsid w:val="00C95E0A"/>
  </w:style>
  <w:style w:type="paragraph" w:customStyle="1" w:styleId="48EE2662777444FC988EFF890051B843">
    <w:name w:val="48EE2662777444FC988EFF890051B843"/>
    <w:rsid w:val="00C95E0A"/>
  </w:style>
  <w:style w:type="paragraph" w:customStyle="1" w:styleId="28D91E27149B4B36A68DC5E58489846D">
    <w:name w:val="28D91E27149B4B36A68DC5E58489846D"/>
    <w:rsid w:val="00C95E0A"/>
  </w:style>
  <w:style w:type="paragraph" w:customStyle="1" w:styleId="0A8841A553E44DC88DEC2A1825F9C50C">
    <w:name w:val="0A8841A553E44DC88DEC2A1825F9C50C"/>
    <w:rsid w:val="00C95E0A"/>
  </w:style>
  <w:style w:type="paragraph" w:customStyle="1" w:styleId="9D2BD3208DE24C0F8615904FEE1AC6A1">
    <w:name w:val="9D2BD3208DE24C0F8615904FEE1AC6A1"/>
    <w:rsid w:val="00C95E0A"/>
  </w:style>
  <w:style w:type="paragraph" w:customStyle="1" w:styleId="8799DA488BC04E8EBD5CD4FA5DE16E5E">
    <w:name w:val="8799DA488BC04E8EBD5CD4FA5DE16E5E"/>
    <w:rsid w:val="00C95E0A"/>
  </w:style>
  <w:style w:type="paragraph" w:customStyle="1" w:styleId="9B6E8F73B5CA4DB499637BABE400D918">
    <w:name w:val="9B6E8F73B5CA4DB499637BABE400D918"/>
    <w:rsid w:val="00C95E0A"/>
  </w:style>
  <w:style w:type="paragraph" w:customStyle="1" w:styleId="2C99DF93C29741BD85202CAA7ECDE9A1">
    <w:name w:val="2C99DF93C29741BD85202CAA7ECDE9A1"/>
    <w:rsid w:val="00C95E0A"/>
  </w:style>
  <w:style w:type="paragraph" w:customStyle="1" w:styleId="80C4C9A6E3EC407BA828DB0D93D22E3D">
    <w:name w:val="80C4C9A6E3EC407BA828DB0D93D22E3D"/>
    <w:rsid w:val="00C95E0A"/>
  </w:style>
  <w:style w:type="paragraph" w:customStyle="1" w:styleId="B9A0BF76C9044919BDD2DC0775C59922">
    <w:name w:val="B9A0BF76C9044919BDD2DC0775C59922"/>
    <w:rsid w:val="00C95E0A"/>
  </w:style>
  <w:style w:type="paragraph" w:customStyle="1" w:styleId="7B8D36D4D668447F9D8D39BADCA39F3A">
    <w:name w:val="7B8D36D4D668447F9D8D39BADCA39F3A"/>
    <w:rsid w:val="00C95E0A"/>
  </w:style>
  <w:style w:type="paragraph" w:customStyle="1" w:styleId="1C6B4DE86CE94491B37DE483FEFE065B">
    <w:name w:val="1C6B4DE86CE94491B37DE483FEFE065B"/>
    <w:rsid w:val="00C95E0A"/>
  </w:style>
  <w:style w:type="paragraph" w:customStyle="1" w:styleId="65B97664CB54466BA1534F3FF9A201F4">
    <w:name w:val="65B97664CB54466BA1534F3FF9A201F4"/>
    <w:rsid w:val="00C95E0A"/>
  </w:style>
  <w:style w:type="paragraph" w:customStyle="1" w:styleId="23942E358C0D440392C9D8F8FE9B4964">
    <w:name w:val="23942E358C0D440392C9D8F8FE9B4964"/>
    <w:rsid w:val="00C95E0A"/>
  </w:style>
  <w:style w:type="paragraph" w:customStyle="1" w:styleId="4E0AD653884B43FD8F53555409F4DF02">
    <w:name w:val="4E0AD653884B43FD8F53555409F4DF02"/>
    <w:rsid w:val="00C95E0A"/>
  </w:style>
  <w:style w:type="paragraph" w:customStyle="1" w:styleId="F76329D35EC04C1388B9E7CBDC7FF2CC">
    <w:name w:val="F76329D35EC04C1388B9E7CBDC7FF2CC"/>
    <w:rsid w:val="00C95E0A"/>
  </w:style>
  <w:style w:type="paragraph" w:customStyle="1" w:styleId="D160B78A9ED643CB9D656E29B219F4CC">
    <w:name w:val="D160B78A9ED643CB9D656E29B219F4CC"/>
    <w:rsid w:val="00C95E0A"/>
  </w:style>
  <w:style w:type="paragraph" w:customStyle="1" w:styleId="C101418BFFA6453F96290D360F187A16">
    <w:name w:val="C101418BFFA6453F96290D360F187A16"/>
    <w:rsid w:val="00C95E0A"/>
  </w:style>
  <w:style w:type="paragraph" w:customStyle="1" w:styleId="B3C5B52360D64B5395F5A204ECE7BF72">
    <w:name w:val="B3C5B52360D64B5395F5A204ECE7BF72"/>
    <w:rsid w:val="00C95E0A"/>
  </w:style>
  <w:style w:type="paragraph" w:customStyle="1" w:styleId="0B1AED9B1FD84221B59C7D3DDEAB2362">
    <w:name w:val="0B1AED9B1FD84221B59C7D3DDEAB2362"/>
    <w:rsid w:val="00C95E0A"/>
  </w:style>
  <w:style w:type="paragraph" w:customStyle="1" w:styleId="808D8BCA95434CB8808FAB4C8D923317">
    <w:name w:val="808D8BCA95434CB8808FAB4C8D923317"/>
    <w:rsid w:val="00C95E0A"/>
  </w:style>
  <w:style w:type="paragraph" w:customStyle="1" w:styleId="AE137F707DA641F496929BE2ED62FFB5">
    <w:name w:val="AE137F707DA641F496929BE2ED62FFB5"/>
    <w:rsid w:val="00C95E0A"/>
  </w:style>
  <w:style w:type="paragraph" w:customStyle="1" w:styleId="9F9EB7826B374A05AF02D67D48DC5E39">
    <w:name w:val="9F9EB7826B374A05AF02D67D48DC5E39"/>
    <w:rsid w:val="00C95E0A"/>
  </w:style>
  <w:style w:type="paragraph" w:customStyle="1" w:styleId="4DC83ABACFFA486FBFD97A7330E950F8">
    <w:name w:val="4DC83ABACFFA486FBFD97A7330E950F8"/>
    <w:rsid w:val="00C95E0A"/>
  </w:style>
  <w:style w:type="paragraph" w:customStyle="1" w:styleId="7C387B5E82CE431A9F3AFAFD466A708B">
    <w:name w:val="7C387B5E82CE431A9F3AFAFD466A708B"/>
    <w:rsid w:val="00C95E0A"/>
  </w:style>
  <w:style w:type="paragraph" w:customStyle="1" w:styleId="3B55FAD64F9340E79B29CD965088C0ED">
    <w:name w:val="3B55FAD64F9340E79B29CD965088C0ED"/>
    <w:rsid w:val="00C95E0A"/>
  </w:style>
  <w:style w:type="paragraph" w:customStyle="1" w:styleId="B3800A722E124BEB919CB94D00137F68">
    <w:name w:val="B3800A722E124BEB919CB94D00137F68"/>
    <w:rsid w:val="00C95E0A"/>
  </w:style>
  <w:style w:type="paragraph" w:customStyle="1" w:styleId="1496161EA69B41468028596215E4A05E">
    <w:name w:val="1496161EA69B41468028596215E4A05E"/>
    <w:rsid w:val="00C95E0A"/>
  </w:style>
  <w:style w:type="paragraph" w:customStyle="1" w:styleId="76100509448C42BA9F561AB7C2CB8910">
    <w:name w:val="76100509448C42BA9F561AB7C2CB8910"/>
    <w:rsid w:val="00C95E0A"/>
  </w:style>
  <w:style w:type="paragraph" w:customStyle="1" w:styleId="8B1624A927A143CDB70E46E24C25AF39">
    <w:name w:val="8B1624A927A143CDB70E46E24C25AF39"/>
    <w:rsid w:val="00C95E0A"/>
  </w:style>
  <w:style w:type="paragraph" w:customStyle="1" w:styleId="58AE78A77FF5441FB11A546CD8220022">
    <w:name w:val="58AE78A77FF5441FB11A546CD8220022"/>
    <w:rsid w:val="00C95E0A"/>
  </w:style>
  <w:style w:type="paragraph" w:customStyle="1" w:styleId="56ABDA5F984E4D84BF0C0359D285D837">
    <w:name w:val="56ABDA5F984E4D84BF0C0359D285D837"/>
    <w:rsid w:val="00C95E0A"/>
  </w:style>
  <w:style w:type="paragraph" w:customStyle="1" w:styleId="DC12B5AE73C043679E860C74C2245DFB">
    <w:name w:val="DC12B5AE73C043679E860C74C2245DFB"/>
    <w:rsid w:val="00C95E0A"/>
  </w:style>
  <w:style w:type="paragraph" w:customStyle="1" w:styleId="C32385D1902446E68C4AE7B5DBB1ECFE">
    <w:name w:val="C32385D1902446E68C4AE7B5DBB1ECFE"/>
    <w:rsid w:val="00C95E0A"/>
  </w:style>
  <w:style w:type="paragraph" w:customStyle="1" w:styleId="7BAE0146F0964631825F5195F91E04A6">
    <w:name w:val="7BAE0146F0964631825F5195F91E04A6"/>
    <w:rsid w:val="00C95E0A"/>
  </w:style>
  <w:style w:type="paragraph" w:customStyle="1" w:styleId="7CE19DC938684B02B16D0A581C6BC4E3">
    <w:name w:val="7CE19DC938684B02B16D0A581C6BC4E3"/>
    <w:rsid w:val="00C95E0A"/>
  </w:style>
  <w:style w:type="paragraph" w:customStyle="1" w:styleId="0AF5CDE8FDAB4970BA6F526DAFEBB05E">
    <w:name w:val="0AF5CDE8FDAB4970BA6F526DAFEBB05E"/>
    <w:rsid w:val="00C95E0A"/>
  </w:style>
  <w:style w:type="paragraph" w:customStyle="1" w:styleId="C122638D768D46419A9D4B7F94283801">
    <w:name w:val="C122638D768D46419A9D4B7F94283801"/>
    <w:rsid w:val="00C95E0A"/>
  </w:style>
  <w:style w:type="paragraph" w:customStyle="1" w:styleId="16162BBD1AD047668954D0D62FAC390B">
    <w:name w:val="16162BBD1AD047668954D0D62FAC390B"/>
    <w:rsid w:val="00C95E0A"/>
  </w:style>
  <w:style w:type="paragraph" w:customStyle="1" w:styleId="079F42FEBB894E49ADA0B8C963000903">
    <w:name w:val="079F42FEBB894E49ADA0B8C963000903"/>
    <w:rsid w:val="00C95E0A"/>
  </w:style>
  <w:style w:type="paragraph" w:customStyle="1" w:styleId="9533DAF3319E4B539FC49359408E45A1">
    <w:name w:val="9533DAF3319E4B539FC49359408E45A1"/>
    <w:rsid w:val="00C95E0A"/>
  </w:style>
  <w:style w:type="paragraph" w:customStyle="1" w:styleId="9A807DF662CA491DA4D1CDD11663C331">
    <w:name w:val="9A807DF662CA491DA4D1CDD11663C331"/>
    <w:rsid w:val="00C95E0A"/>
  </w:style>
  <w:style w:type="paragraph" w:customStyle="1" w:styleId="7C3423525D9E461E9EA8D76E807A8514">
    <w:name w:val="7C3423525D9E461E9EA8D76E807A8514"/>
    <w:rsid w:val="00C95E0A"/>
  </w:style>
  <w:style w:type="paragraph" w:customStyle="1" w:styleId="F893EB16BE5348F3B34467320E5AF80B">
    <w:name w:val="F893EB16BE5348F3B34467320E5AF80B"/>
    <w:rsid w:val="00C95E0A"/>
  </w:style>
  <w:style w:type="paragraph" w:customStyle="1" w:styleId="78FF01FEF7E64EDB8B3B861428B0CDB4">
    <w:name w:val="78FF01FEF7E64EDB8B3B861428B0CDB4"/>
    <w:rsid w:val="00C95E0A"/>
  </w:style>
  <w:style w:type="paragraph" w:customStyle="1" w:styleId="AC5678549F624345ABB4C0A53020D25A">
    <w:name w:val="AC5678549F624345ABB4C0A53020D25A"/>
    <w:rsid w:val="00C95E0A"/>
  </w:style>
  <w:style w:type="paragraph" w:customStyle="1" w:styleId="61C743B9522B458A9509DC5E65107FB6">
    <w:name w:val="61C743B9522B458A9509DC5E65107FB6"/>
    <w:rsid w:val="00C95E0A"/>
  </w:style>
  <w:style w:type="paragraph" w:customStyle="1" w:styleId="C457528B16E04CD081708AAD1D32D62F">
    <w:name w:val="C457528B16E04CD081708AAD1D32D62F"/>
    <w:rsid w:val="00C95E0A"/>
  </w:style>
  <w:style w:type="paragraph" w:customStyle="1" w:styleId="B49863A84AE24F91AAB1FE3C1D675640">
    <w:name w:val="B49863A84AE24F91AAB1FE3C1D675640"/>
    <w:rsid w:val="00C95E0A"/>
  </w:style>
  <w:style w:type="paragraph" w:customStyle="1" w:styleId="2C5CB54A215042229F3474FBECF12EA9">
    <w:name w:val="2C5CB54A215042229F3474FBECF12EA9"/>
    <w:rsid w:val="00C95E0A"/>
  </w:style>
  <w:style w:type="paragraph" w:customStyle="1" w:styleId="2EF334B722B84141A9A7A711B84796DD">
    <w:name w:val="2EF334B722B84141A9A7A711B84796DD"/>
    <w:rsid w:val="00C95E0A"/>
  </w:style>
  <w:style w:type="paragraph" w:customStyle="1" w:styleId="0F0A8D89A0694A1FA071608C4830AB41">
    <w:name w:val="0F0A8D89A0694A1FA071608C4830AB41"/>
    <w:rsid w:val="00C95E0A"/>
  </w:style>
  <w:style w:type="paragraph" w:customStyle="1" w:styleId="2FAF7A2AEB4E4AD0B440A65DC82C80E5">
    <w:name w:val="2FAF7A2AEB4E4AD0B440A65DC82C80E5"/>
    <w:rsid w:val="00C95E0A"/>
  </w:style>
  <w:style w:type="paragraph" w:customStyle="1" w:styleId="8DD9D10C8D904D888C900DE88D789469">
    <w:name w:val="8DD9D10C8D904D888C900DE88D789469"/>
    <w:rsid w:val="00C95E0A"/>
  </w:style>
  <w:style w:type="paragraph" w:customStyle="1" w:styleId="117B1DD350C74F26AC4A1E301C9510F9">
    <w:name w:val="117B1DD350C74F26AC4A1E301C9510F9"/>
    <w:rsid w:val="00C95E0A"/>
  </w:style>
  <w:style w:type="paragraph" w:customStyle="1" w:styleId="3CC4A2002B7641D5813889F241A2D7FC">
    <w:name w:val="3CC4A2002B7641D5813889F241A2D7FC"/>
    <w:rsid w:val="00C95E0A"/>
  </w:style>
  <w:style w:type="paragraph" w:customStyle="1" w:styleId="573F338EA7A64DD5AD332BED70772B15">
    <w:name w:val="573F338EA7A64DD5AD332BED70772B15"/>
    <w:rsid w:val="00C95E0A"/>
  </w:style>
  <w:style w:type="paragraph" w:customStyle="1" w:styleId="841143DE1CAD4AB9A1177AB4A2E6A88B">
    <w:name w:val="841143DE1CAD4AB9A1177AB4A2E6A88B"/>
    <w:rsid w:val="00C95E0A"/>
  </w:style>
  <w:style w:type="paragraph" w:customStyle="1" w:styleId="F363382AA7A34A1E9997510863287F59">
    <w:name w:val="F363382AA7A34A1E9997510863287F59"/>
    <w:rsid w:val="00C95E0A"/>
  </w:style>
  <w:style w:type="paragraph" w:customStyle="1" w:styleId="C3152147B8CD4CD0867E0BC58F70777C">
    <w:name w:val="C3152147B8CD4CD0867E0BC58F70777C"/>
    <w:rsid w:val="00C95E0A"/>
  </w:style>
  <w:style w:type="paragraph" w:customStyle="1" w:styleId="0016735D340E45A8A0116B31CB97DCA4">
    <w:name w:val="0016735D340E45A8A0116B31CB97DCA4"/>
    <w:rsid w:val="00C95E0A"/>
  </w:style>
  <w:style w:type="paragraph" w:customStyle="1" w:styleId="BF0EEC276CDD4F95A4CF6AEFC2FFE6A9">
    <w:name w:val="BF0EEC276CDD4F95A4CF6AEFC2FFE6A9"/>
    <w:rsid w:val="00C95E0A"/>
  </w:style>
  <w:style w:type="paragraph" w:customStyle="1" w:styleId="C0C5182049294CACB3C707CD825E32CE">
    <w:name w:val="C0C5182049294CACB3C707CD825E32CE"/>
    <w:rsid w:val="00C95E0A"/>
  </w:style>
  <w:style w:type="paragraph" w:customStyle="1" w:styleId="1D76074F76E24FF5B1F5A39A4D5FDB9F">
    <w:name w:val="1D76074F76E24FF5B1F5A39A4D5FDB9F"/>
    <w:rsid w:val="00C95E0A"/>
  </w:style>
  <w:style w:type="paragraph" w:customStyle="1" w:styleId="CA67BA01A5F749FA9BC91AE6C8CACD98">
    <w:name w:val="CA67BA01A5F749FA9BC91AE6C8CACD98"/>
    <w:rsid w:val="00C95E0A"/>
  </w:style>
  <w:style w:type="paragraph" w:customStyle="1" w:styleId="6CD8EBDF9B0541C7917D90D7600694A0">
    <w:name w:val="6CD8EBDF9B0541C7917D90D7600694A0"/>
    <w:rsid w:val="00C95E0A"/>
  </w:style>
  <w:style w:type="paragraph" w:customStyle="1" w:styleId="66E9F5EC70E44287A05407C0604040BD">
    <w:name w:val="66E9F5EC70E44287A05407C0604040BD"/>
    <w:rsid w:val="00C95E0A"/>
  </w:style>
  <w:style w:type="paragraph" w:customStyle="1" w:styleId="FCF2B77E0CBC4BA28D2AC8CE7C60CE4C">
    <w:name w:val="FCF2B77E0CBC4BA28D2AC8CE7C60CE4C"/>
    <w:rsid w:val="00C95E0A"/>
  </w:style>
  <w:style w:type="paragraph" w:customStyle="1" w:styleId="1269F688770D43729D11804F67F98C6E">
    <w:name w:val="1269F688770D43729D11804F67F98C6E"/>
    <w:rsid w:val="00C95E0A"/>
  </w:style>
  <w:style w:type="paragraph" w:customStyle="1" w:styleId="2DD6768F707D46F5B29B935A5A48ED95">
    <w:name w:val="2DD6768F707D46F5B29B935A5A48ED95"/>
    <w:rsid w:val="00C95E0A"/>
  </w:style>
  <w:style w:type="paragraph" w:customStyle="1" w:styleId="E21CEEC541A84BEC80CB4A6A4549635F">
    <w:name w:val="E21CEEC541A84BEC80CB4A6A4549635F"/>
    <w:rsid w:val="00C95E0A"/>
  </w:style>
  <w:style w:type="paragraph" w:customStyle="1" w:styleId="194310859004443FB79484154FC7AF2B">
    <w:name w:val="194310859004443FB79484154FC7AF2B"/>
    <w:rsid w:val="00C95E0A"/>
  </w:style>
  <w:style w:type="paragraph" w:customStyle="1" w:styleId="53F14A9934FE46C0BA878BBCFE4CF9C5">
    <w:name w:val="53F14A9934FE46C0BA878BBCFE4CF9C5"/>
    <w:rsid w:val="00C95E0A"/>
  </w:style>
  <w:style w:type="paragraph" w:customStyle="1" w:styleId="4DAB24E2429246588C3DF56781C0B2AE">
    <w:name w:val="4DAB24E2429246588C3DF56781C0B2AE"/>
    <w:rsid w:val="00C95E0A"/>
  </w:style>
  <w:style w:type="paragraph" w:customStyle="1" w:styleId="DFA2A840029D426DBF1C2669AA819788">
    <w:name w:val="DFA2A840029D426DBF1C2669AA819788"/>
    <w:rsid w:val="00C95E0A"/>
  </w:style>
  <w:style w:type="paragraph" w:customStyle="1" w:styleId="28589B150FF449E586F104F0FFF7FE46">
    <w:name w:val="28589B150FF449E586F104F0FFF7FE46"/>
    <w:rsid w:val="00C95E0A"/>
  </w:style>
  <w:style w:type="paragraph" w:customStyle="1" w:styleId="CDDF908BF7C44E87AD59CEA9A21303C8">
    <w:name w:val="CDDF908BF7C44E87AD59CEA9A21303C8"/>
    <w:rsid w:val="00C95E0A"/>
  </w:style>
  <w:style w:type="paragraph" w:customStyle="1" w:styleId="7F23721801644A098CB559BB92807259">
    <w:name w:val="7F23721801644A098CB559BB92807259"/>
    <w:rsid w:val="00C95E0A"/>
  </w:style>
  <w:style w:type="paragraph" w:customStyle="1" w:styleId="BAD518EACD814A5680474D2F6FD0B0BE">
    <w:name w:val="BAD518EACD814A5680474D2F6FD0B0BE"/>
    <w:rsid w:val="00C95E0A"/>
  </w:style>
  <w:style w:type="paragraph" w:customStyle="1" w:styleId="6590B4ECE0BC4424B450A879E09C8A63">
    <w:name w:val="6590B4ECE0BC4424B450A879E09C8A63"/>
    <w:rsid w:val="00C95E0A"/>
  </w:style>
  <w:style w:type="paragraph" w:customStyle="1" w:styleId="2E46993834734FC7BD159AB6AB15E9F5">
    <w:name w:val="2E46993834734FC7BD159AB6AB15E9F5"/>
    <w:rsid w:val="00C95E0A"/>
  </w:style>
  <w:style w:type="paragraph" w:customStyle="1" w:styleId="D911F7DE6A764AC8A460CF688A1DA832">
    <w:name w:val="D911F7DE6A764AC8A460CF688A1DA832"/>
    <w:rsid w:val="00C95E0A"/>
  </w:style>
  <w:style w:type="paragraph" w:customStyle="1" w:styleId="51D9437353B24E3AB1A08DBBFF3A6DE0">
    <w:name w:val="51D9437353B24E3AB1A08DBBFF3A6DE0"/>
    <w:rsid w:val="00C95E0A"/>
  </w:style>
  <w:style w:type="paragraph" w:customStyle="1" w:styleId="5FF98FA3906E4206BCC1E91ADA30CAF4">
    <w:name w:val="5FF98FA3906E4206BCC1E91ADA30CAF4"/>
    <w:rsid w:val="00C95E0A"/>
  </w:style>
  <w:style w:type="paragraph" w:customStyle="1" w:styleId="08F671715A81465FAD1100E5482F025C">
    <w:name w:val="08F671715A81465FAD1100E5482F025C"/>
    <w:rsid w:val="00C95E0A"/>
  </w:style>
  <w:style w:type="paragraph" w:customStyle="1" w:styleId="24406F1D57A84604B6B6304152B55EEE">
    <w:name w:val="24406F1D57A84604B6B6304152B55EEE"/>
    <w:rsid w:val="00C95E0A"/>
  </w:style>
  <w:style w:type="paragraph" w:customStyle="1" w:styleId="0F5344E4BC844A2FBEAA237C1EB13D8B">
    <w:name w:val="0F5344E4BC844A2FBEAA237C1EB13D8B"/>
    <w:rsid w:val="00C95E0A"/>
  </w:style>
  <w:style w:type="paragraph" w:customStyle="1" w:styleId="61ED1425A9F34B6D8B1556BC46E511A7">
    <w:name w:val="61ED1425A9F34B6D8B1556BC46E511A7"/>
    <w:rsid w:val="00C95E0A"/>
  </w:style>
  <w:style w:type="paragraph" w:customStyle="1" w:styleId="42951379D7F643BA83183F39A2A15E3A">
    <w:name w:val="42951379D7F643BA83183F39A2A15E3A"/>
    <w:rsid w:val="00C95E0A"/>
  </w:style>
  <w:style w:type="paragraph" w:customStyle="1" w:styleId="672FE72006B2456498D8F846678394B5">
    <w:name w:val="672FE72006B2456498D8F846678394B5"/>
    <w:rsid w:val="00C95E0A"/>
  </w:style>
  <w:style w:type="paragraph" w:customStyle="1" w:styleId="014AD03A6EB64B1C8D335A1D9FB80F37">
    <w:name w:val="014AD03A6EB64B1C8D335A1D9FB80F37"/>
    <w:rsid w:val="00C95E0A"/>
  </w:style>
  <w:style w:type="paragraph" w:customStyle="1" w:styleId="1A561908A46C4B50A96062ED3D1ABFB0">
    <w:name w:val="1A561908A46C4B50A96062ED3D1ABFB0"/>
    <w:rsid w:val="00C95E0A"/>
  </w:style>
  <w:style w:type="paragraph" w:customStyle="1" w:styleId="3F8D9060281743F595410D32E064BA45">
    <w:name w:val="3F8D9060281743F595410D32E064BA45"/>
    <w:rsid w:val="00C95E0A"/>
  </w:style>
  <w:style w:type="paragraph" w:customStyle="1" w:styleId="B12CC5D8D3204A0499CA76F9E52710E5">
    <w:name w:val="B12CC5D8D3204A0499CA76F9E52710E5"/>
    <w:rsid w:val="00C95E0A"/>
  </w:style>
  <w:style w:type="paragraph" w:customStyle="1" w:styleId="1590F197C8F74A9FAF71CAA8388F47C7">
    <w:name w:val="1590F197C8F74A9FAF71CAA8388F47C7"/>
    <w:rsid w:val="00C95E0A"/>
  </w:style>
  <w:style w:type="paragraph" w:customStyle="1" w:styleId="F2FFE2F77F3C4AD89C69373D510ADD61">
    <w:name w:val="F2FFE2F77F3C4AD89C69373D510ADD61"/>
    <w:rsid w:val="00C95E0A"/>
  </w:style>
  <w:style w:type="paragraph" w:customStyle="1" w:styleId="634158C0AA6247CFB65ADEE3DA14A9BA">
    <w:name w:val="634158C0AA6247CFB65ADEE3DA14A9BA"/>
    <w:rsid w:val="00C95E0A"/>
  </w:style>
  <w:style w:type="paragraph" w:customStyle="1" w:styleId="795631BE23714B22A8A6C50164DD4A1C">
    <w:name w:val="795631BE23714B22A8A6C50164DD4A1C"/>
    <w:rsid w:val="00C95E0A"/>
  </w:style>
  <w:style w:type="paragraph" w:customStyle="1" w:styleId="9BBB17DF378746CB8161D8CEC8F5AF4C">
    <w:name w:val="9BBB17DF378746CB8161D8CEC8F5AF4C"/>
    <w:rsid w:val="00C95E0A"/>
  </w:style>
  <w:style w:type="paragraph" w:customStyle="1" w:styleId="8DC351FC22754C0490374FEB3B8076B5">
    <w:name w:val="8DC351FC22754C0490374FEB3B8076B5"/>
    <w:rsid w:val="00C95E0A"/>
  </w:style>
  <w:style w:type="paragraph" w:customStyle="1" w:styleId="1B3C0B76282B4B02AD0AB22A3F710FA2">
    <w:name w:val="1B3C0B76282B4B02AD0AB22A3F710FA2"/>
    <w:rsid w:val="00C95E0A"/>
  </w:style>
  <w:style w:type="paragraph" w:customStyle="1" w:styleId="0A7F2E2C9259477E892D162708680E45">
    <w:name w:val="0A7F2E2C9259477E892D162708680E45"/>
    <w:rsid w:val="00C95E0A"/>
  </w:style>
  <w:style w:type="paragraph" w:customStyle="1" w:styleId="0D0B5EB8CC024A5880FD1FB3EC44E736">
    <w:name w:val="0D0B5EB8CC024A5880FD1FB3EC44E736"/>
    <w:rsid w:val="00C95E0A"/>
  </w:style>
  <w:style w:type="paragraph" w:customStyle="1" w:styleId="2BDD5D8CD89C4B25B51EE97C22936FE6">
    <w:name w:val="2BDD5D8CD89C4B25B51EE97C22936FE6"/>
    <w:rsid w:val="00C95E0A"/>
  </w:style>
  <w:style w:type="paragraph" w:customStyle="1" w:styleId="BCA64B5E69944EFEBEF43F76A8CBBB3B">
    <w:name w:val="BCA64B5E69944EFEBEF43F76A8CBBB3B"/>
    <w:rsid w:val="00C95E0A"/>
  </w:style>
  <w:style w:type="paragraph" w:customStyle="1" w:styleId="508BB35D77AE442B84E7496BE81F84B8">
    <w:name w:val="508BB35D77AE442B84E7496BE81F84B8"/>
    <w:rsid w:val="00C95E0A"/>
  </w:style>
  <w:style w:type="paragraph" w:customStyle="1" w:styleId="73C168C1EFC94EB48D02D1416A2E9EF4">
    <w:name w:val="73C168C1EFC94EB48D02D1416A2E9EF4"/>
    <w:rsid w:val="00C95E0A"/>
  </w:style>
  <w:style w:type="paragraph" w:customStyle="1" w:styleId="E2745A5C96AA44F6B6AA232952032D3B">
    <w:name w:val="E2745A5C96AA44F6B6AA232952032D3B"/>
    <w:rsid w:val="00C95E0A"/>
  </w:style>
  <w:style w:type="paragraph" w:customStyle="1" w:styleId="4CF0A17DF8914DB7B10CC674282BE8BD">
    <w:name w:val="4CF0A17DF8914DB7B10CC674282BE8BD"/>
    <w:rsid w:val="00C95E0A"/>
  </w:style>
  <w:style w:type="paragraph" w:customStyle="1" w:styleId="26CBB23A789C4ECE8E92B3F4F9BD2148">
    <w:name w:val="26CBB23A789C4ECE8E92B3F4F9BD2148"/>
    <w:rsid w:val="00C95E0A"/>
  </w:style>
  <w:style w:type="paragraph" w:customStyle="1" w:styleId="A2A5C2EDEC7846808704AC3ECC0B7376">
    <w:name w:val="A2A5C2EDEC7846808704AC3ECC0B7376"/>
    <w:rsid w:val="00C95E0A"/>
  </w:style>
  <w:style w:type="paragraph" w:customStyle="1" w:styleId="0462DA452A9B4A04AB8BE54C1F2ECF2F">
    <w:name w:val="0462DA452A9B4A04AB8BE54C1F2ECF2F"/>
    <w:rsid w:val="00C95E0A"/>
  </w:style>
  <w:style w:type="paragraph" w:customStyle="1" w:styleId="CB32CF47539341E5BEAFBF4FB69C887B">
    <w:name w:val="CB32CF47539341E5BEAFBF4FB69C887B"/>
    <w:rsid w:val="00C95E0A"/>
  </w:style>
  <w:style w:type="paragraph" w:customStyle="1" w:styleId="EBFD811499004342B9C074FFE94E33F7">
    <w:name w:val="EBFD811499004342B9C074FFE94E33F7"/>
    <w:rsid w:val="00C95E0A"/>
  </w:style>
  <w:style w:type="paragraph" w:customStyle="1" w:styleId="5621DE9B577E4002A33ACC8482ADC8C2">
    <w:name w:val="5621DE9B577E4002A33ACC8482ADC8C2"/>
    <w:rsid w:val="00C95E0A"/>
  </w:style>
  <w:style w:type="paragraph" w:customStyle="1" w:styleId="0AA5C587F9954AE79E7AB9628DA28199">
    <w:name w:val="0AA5C587F9954AE79E7AB9628DA28199"/>
    <w:rsid w:val="00C95E0A"/>
  </w:style>
  <w:style w:type="paragraph" w:customStyle="1" w:styleId="75A2149CE0FE451F95B907CC6E64EA8E">
    <w:name w:val="75A2149CE0FE451F95B907CC6E64EA8E"/>
    <w:rsid w:val="00C95E0A"/>
  </w:style>
  <w:style w:type="paragraph" w:customStyle="1" w:styleId="7FE79291320743DA8DE77E182036DEA0">
    <w:name w:val="7FE79291320743DA8DE77E182036DEA0"/>
    <w:rsid w:val="00C95E0A"/>
  </w:style>
  <w:style w:type="paragraph" w:customStyle="1" w:styleId="10F043CE1F5943A08BB1E9D933BEDFB1">
    <w:name w:val="10F043CE1F5943A08BB1E9D933BEDFB1"/>
    <w:rsid w:val="00C95E0A"/>
  </w:style>
  <w:style w:type="paragraph" w:customStyle="1" w:styleId="754EC59B820F4C11B4A12B744FC329B8">
    <w:name w:val="754EC59B820F4C11B4A12B744FC329B8"/>
    <w:rsid w:val="00C95E0A"/>
  </w:style>
  <w:style w:type="paragraph" w:customStyle="1" w:styleId="B802CDB5B5AF419CB63F0216C5B13107">
    <w:name w:val="B802CDB5B5AF419CB63F0216C5B13107"/>
    <w:rsid w:val="00C95E0A"/>
  </w:style>
  <w:style w:type="paragraph" w:customStyle="1" w:styleId="0D21AFA17BE64A4DA78DD508832ABD9B">
    <w:name w:val="0D21AFA17BE64A4DA78DD508832ABD9B"/>
    <w:rsid w:val="00C95E0A"/>
  </w:style>
  <w:style w:type="paragraph" w:customStyle="1" w:styleId="20FF8773F4AE4A9090EF153B43A08934">
    <w:name w:val="20FF8773F4AE4A9090EF153B43A08934"/>
    <w:rsid w:val="00C95E0A"/>
  </w:style>
  <w:style w:type="paragraph" w:customStyle="1" w:styleId="9408C0745210492587B2ABE7FFAB20AA">
    <w:name w:val="9408C0745210492587B2ABE7FFAB20AA"/>
    <w:rsid w:val="00C95E0A"/>
  </w:style>
  <w:style w:type="paragraph" w:customStyle="1" w:styleId="4415401E74374BC3A5FB6EBA6689D117">
    <w:name w:val="4415401E74374BC3A5FB6EBA6689D117"/>
    <w:rsid w:val="00C95E0A"/>
  </w:style>
  <w:style w:type="paragraph" w:customStyle="1" w:styleId="EA40757C99C5479C94AA3940DD7737CC">
    <w:name w:val="EA40757C99C5479C94AA3940DD7737CC"/>
    <w:rsid w:val="00C95E0A"/>
  </w:style>
  <w:style w:type="paragraph" w:customStyle="1" w:styleId="C5337A9852CA430FB10DB4678D14847E">
    <w:name w:val="C5337A9852CA430FB10DB4678D14847E"/>
    <w:rsid w:val="00C95E0A"/>
  </w:style>
  <w:style w:type="paragraph" w:customStyle="1" w:styleId="D5ABCD002FFE4397A2739E7A8E39334D">
    <w:name w:val="D5ABCD002FFE4397A2739E7A8E39334D"/>
    <w:rsid w:val="00C95E0A"/>
  </w:style>
  <w:style w:type="paragraph" w:customStyle="1" w:styleId="132CB4A3D2974581906DD01286021ADF">
    <w:name w:val="132CB4A3D2974581906DD01286021ADF"/>
    <w:rsid w:val="00C95E0A"/>
  </w:style>
  <w:style w:type="paragraph" w:customStyle="1" w:styleId="BCEDC76439334D7A813D6F8531D8428C">
    <w:name w:val="BCEDC76439334D7A813D6F8531D8428C"/>
    <w:rsid w:val="00C95E0A"/>
  </w:style>
  <w:style w:type="paragraph" w:customStyle="1" w:styleId="21EFAA83DF7B4863BDEBA9D1C05B6C50">
    <w:name w:val="21EFAA83DF7B4863BDEBA9D1C05B6C50"/>
    <w:rsid w:val="00C95E0A"/>
  </w:style>
  <w:style w:type="paragraph" w:customStyle="1" w:styleId="2C16209378A64808940856428C360A97">
    <w:name w:val="2C16209378A64808940856428C360A97"/>
    <w:rsid w:val="00C95E0A"/>
  </w:style>
  <w:style w:type="paragraph" w:customStyle="1" w:styleId="653BE25099614E6A8F815AE460331C8D">
    <w:name w:val="653BE25099614E6A8F815AE460331C8D"/>
    <w:rsid w:val="00C95E0A"/>
  </w:style>
  <w:style w:type="paragraph" w:customStyle="1" w:styleId="6BE7964C8D0C40A29DD1AA27F58B44DA">
    <w:name w:val="6BE7964C8D0C40A29DD1AA27F58B44DA"/>
    <w:rsid w:val="00C95E0A"/>
  </w:style>
  <w:style w:type="paragraph" w:customStyle="1" w:styleId="4DB5396ABA2247D9966E5BE6B0A87B86">
    <w:name w:val="4DB5396ABA2247D9966E5BE6B0A87B86"/>
    <w:rsid w:val="00C95E0A"/>
  </w:style>
  <w:style w:type="paragraph" w:customStyle="1" w:styleId="AE2922E02033451A9613D52EC367A26C">
    <w:name w:val="AE2922E02033451A9613D52EC367A26C"/>
    <w:rsid w:val="00C95E0A"/>
  </w:style>
  <w:style w:type="paragraph" w:customStyle="1" w:styleId="B58852EADFA146D591559B3DCEC48139">
    <w:name w:val="B58852EADFA146D591559B3DCEC48139"/>
    <w:rsid w:val="00C95E0A"/>
  </w:style>
  <w:style w:type="paragraph" w:customStyle="1" w:styleId="76DA63A662624309B4BEE54CF900C1E4">
    <w:name w:val="76DA63A662624309B4BEE54CF900C1E4"/>
    <w:rsid w:val="00C95E0A"/>
  </w:style>
  <w:style w:type="paragraph" w:customStyle="1" w:styleId="5A10147F1A0F42B5AECB230B8864881C">
    <w:name w:val="5A10147F1A0F42B5AECB230B8864881C"/>
    <w:rsid w:val="00C95E0A"/>
  </w:style>
  <w:style w:type="paragraph" w:customStyle="1" w:styleId="24A3FFF40FB247CEB377639D832DE468">
    <w:name w:val="24A3FFF40FB247CEB377639D832DE468"/>
    <w:rsid w:val="00C95E0A"/>
  </w:style>
  <w:style w:type="paragraph" w:customStyle="1" w:styleId="A483A948F309455E98F27DA05F2DD658">
    <w:name w:val="A483A948F309455E98F27DA05F2DD658"/>
    <w:rsid w:val="00C95E0A"/>
  </w:style>
  <w:style w:type="paragraph" w:customStyle="1" w:styleId="90AAD03EA28B47E7A8223EE2D877F3C0">
    <w:name w:val="90AAD03EA28B47E7A8223EE2D877F3C0"/>
    <w:rsid w:val="00C95E0A"/>
  </w:style>
  <w:style w:type="paragraph" w:customStyle="1" w:styleId="2BC3DA4E7AD24B5384937B5277717CD8">
    <w:name w:val="2BC3DA4E7AD24B5384937B5277717CD8"/>
    <w:rsid w:val="00C95E0A"/>
  </w:style>
  <w:style w:type="paragraph" w:customStyle="1" w:styleId="AC4CDB137D5246758685A663CA2FB7CE">
    <w:name w:val="AC4CDB137D5246758685A663CA2FB7CE"/>
    <w:rsid w:val="00C95E0A"/>
  </w:style>
  <w:style w:type="paragraph" w:customStyle="1" w:styleId="785E3E687BAB427891919B9AFA9DB8F2">
    <w:name w:val="785E3E687BAB427891919B9AFA9DB8F2"/>
    <w:rsid w:val="00C95E0A"/>
  </w:style>
  <w:style w:type="paragraph" w:customStyle="1" w:styleId="2C40B834E7AD4670A663EA1E048E6BBF">
    <w:name w:val="2C40B834E7AD4670A663EA1E048E6BBF"/>
    <w:rsid w:val="00C95E0A"/>
  </w:style>
  <w:style w:type="paragraph" w:customStyle="1" w:styleId="94BA3004BA9041AFAA27C01B047F574C">
    <w:name w:val="94BA3004BA9041AFAA27C01B047F574C"/>
    <w:rsid w:val="00C95E0A"/>
  </w:style>
  <w:style w:type="paragraph" w:customStyle="1" w:styleId="E876C82B240947A2A4A923259193B04F">
    <w:name w:val="E876C82B240947A2A4A923259193B04F"/>
    <w:rsid w:val="00C95E0A"/>
  </w:style>
  <w:style w:type="paragraph" w:customStyle="1" w:styleId="EDD3EEBF82BD48D2B011A8EB2F5FB6EE">
    <w:name w:val="EDD3EEBF82BD48D2B011A8EB2F5FB6EE"/>
    <w:rsid w:val="00C95E0A"/>
  </w:style>
  <w:style w:type="paragraph" w:customStyle="1" w:styleId="DFE7D3F20CEF4A9581AE77A0B1CCC5C2">
    <w:name w:val="DFE7D3F20CEF4A9581AE77A0B1CCC5C2"/>
    <w:rsid w:val="00C95E0A"/>
  </w:style>
  <w:style w:type="paragraph" w:customStyle="1" w:styleId="319915FD3AE24354834D677BD8C95891">
    <w:name w:val="319915FD3AE24354834D677BD8C95891"/>
    <w:rsid w:val="00C95E0A"/>
  </w:style>
  <w:style w:type="paragraph" w:customStyle="1" w:styleId="A437B0ED6F7242659F5F737E5CCEFE00">
    <w:name w:val="A437B0ED6F7242659F5F737E5CCEFE00"/>
    <w:rsid w:val="00C95E0A"/>
  </w:style>
  <w:style w:type="paragraph" w:customStyle="1" w:styleId="C15C364BC9184788AD3B9A6C400D351B">
    <w:name w:val="C15C364BC9184788AD3B9A6C400D351B"/>
    <w:rsid w:val="00C95E0A"/>
  </w:style>
  <w:style w:type="paragraph" w:customStyle="1" w:styleId="04A09883CF12468BA017F5333545921E">
    <w:name w:val="04A09883CF12468BA017F5333545921E"/>
    <w:rsid w:val="00C95E0A"/>
  </w:style>
  <w:style w:type="paragraph" w:customStyle="1" w:styleId="93E79EA975C748719256A98A2ECF06B4">
    <w:name w:val="93E79EA975C748719256A98A2ECF06B4"/>
    <w:rsid w:val="00C95E0A"/>
  </w:style>
  <w:style w:type="paragraph" w:customStyle="1" w:styleId="58376CBE74A944AEADDA4A87FAEC02D7">
    <w:name w:val="58376CBE74A944AEADDA4A87FAEC02D7"/>
    <w:rsid w:val="00C95E0A"/>
  </w:style>
  <w:style w:type="paragraph" w:customStyle="1" w:styleId="09A1B1E658DF422BAE2FCB45DED05830">
    <w:name w:val="09A1B1E658DF422BAE2FCB45DED05830"/>
    <w:rsid w:val="00C95E0A"/>
  </w:style>
  <w:style w:type="paragraph" w:customStyle="1" w:styleId="99833ED3211A4B549E5759EC86191AD5">
    <w:name w:val="99833ED3211A4B549E5759EC86191AD5"/>
    <w:rsid w:val="00C95E0A"/>
  </w:style>
  <w:style w:type="paragraph" w:customStyle="1" w:styleId="04B1AFA87D42483BA8E388610EC2636D">
    <w:name w:val="04B1AFA87D42483BA8E388610EC2636D"/>
    <w:rsid w:val="00C95E0A"/>
  </w:style>
  <w:style w:type="paragraph" w:customStyle="1" w:styleId="EC047E0171774B2886FFD23071167A0D">
    <w:name w:val="EC047E0171774B2886FFD23071167A0D"/>
    <w:rsid w:val="00C95E0A"/>
  </w:style>
  <w:style w:type="paragraph" w:customStyle="1" w:styleId="8C2719F1DD9C4F5F8587E7705D397E7A">
    <w:name w:val="8C2719F1DD9C4F5F8587E7705D397E7A"/>
    <w:rsid w:val="00C95E0A"/>
  </w:style>
  <w:style w:type="paragraph" w:customStyle="1" w:styleId="96AFE57238674F1E97D6251C0D175F7C">
    <w:name w:val="96AFE57238674F1E97D6251C0D175F7C"/>
    <w:rsid w:val="00C95E0A"/>
  </w:style>
  <w:style w:type="paragraph" w:customStyle="1" w:styleId="D3EE5A200F8F4F01A5854E3026D879BB">
    <w:name w:val="D3EE5A200F8F4F01A5854E3026D879BB"/>
    <w:rsid w:val="00C95E0A"/>
  </w:style>
  <w:style w:type="paragraph" w:customStyle="1" w:styleId="15C86FEA29EF42C89A994A28DB651E7A">
    <w:name w:val="15C86FEA29EF42C89A994A28DB651E7A"/>
    <w:rsid w:val="00C95E0A"/>
  </w:style>
  <w:style w:type="paragraph" w:customStyle="1" w:styleId="7B275D3D4CA44E1E982A88B74A8A43C5">
    <w:name w:val="7B275D3D4CA44E1E982A88B74A8A43C5"/>
    <w:rsid w:val="00C95E0A"/>
  </w:style>
  <w:style w:type="paragraph" w:customStyle="1" w:styleId="327BF2823B88449A9EBABCE2D4EAD46B">
    <w:name w:val="327BF2823B88449A9EBABCE2D4EAD46B"/>
    <w:rsid w:val="00C95E0A"/>
  </w:style>
  <w:style w:type="paragraph" w:customStyle="1" w:styleId="3B0933F10E7B41E5B833A028C3ABBE45">
    <w:name w:val="3B0933F10E7B41E5B833A028C3ABBE45"/>
    <w:rsid w:val="00C95E0A"/>
  </w:style>
  <w:style w:type="paragraph" w:customStyle="1" w:styleId="1397F3D7811A4ACABD3308BD364DE79A">
    <w:name w:val="1397F3D7811A4ACABD3308BD364DE79A"/>
    <w:rsid w:val="00C95E0A"/>
  </w:style>
  <w:style w:type="paragraph" w:customStyle="1" w:styleId="9E30B0930AFB422095E89FFDF8B0868C">
    <w:name w:val="9E30B0930AFB422095E89FFDF8B0868C"/>
    <w:rsid w:val="00C95E0A"/>
  </w:style>
  <w:style w:type="paragraph" w:customStyle="1" w:styleId="1D5CA06FD728468FA92A28C86FA10FC6">
    <w:name w:val="1D5CA06FD728468FA92A28C86FA10FC6"/>
    <w:rsid w:val="00C95E0A"/>
  </w:style>
  <w:style w:type="paragraph" w:customStyle="1" w:styleId="C5C8210FF7DA430C9FED9F8DD5694A90">
    <w:name w:val="C5C8210FF7DA430C9FED9F8DD5694A90"/>
    <w:rsid w:val="00C95E0A"/>
  </w:style>
  <w:style w:type="paragraph" w:customStyle="1" w:styleId="6640DBABABF0470F8E9F1855FB34A43F">
    <w:name w:val="6640DBABABF0470F8E9F1855FB34A43F"/>
    <w:rsid w:val="00C95E0A"/>
  </w:style>
  <w:style w:type="paragraph" w:customStyle="1" w:styleId="D58500DB16E64734952718DC524F3E96">
    <w:name w:val="D58500DB16E64734952718DC524F3E96"/>
    <w:rsid w:val="00C95E0A"/>
  </w:style>
  <w:style w:type="paragraph" w:customStyle="1" w:styleId="32C0D1FFDFB24FF5BB70CCFB70195C5E">
    <w:name w:val="32C0D1FFDFB24FF5BB70CCFB70195C5E"/>
    <w:rsid w:val="00C95E0A"/>
  </w:style>
  <w:style w:type="paragraph" w:customStyle="1" w:styleId="D2BC8676C9884B46BE11D27055DD860C">
    <w:name w:val="D2BC8676C9884B46BE11D27055DD860C"/>
    <w:rsid w:val="00C95E0A"/>
  </w:style>
  <w:style w:type="paragraph" w:customStyle="1" w:styleId="D833DF35DC2140D5917AB37EA49683FF">
    <w:name w:val="D833DF35DC2140D5917AB37EA49683FF"/>
    <w:rsid w:val="00C95E0A"/>
  </w:style>
  <w:style w:type="paragraph" w:customStyle="1" w:styleId="CEACCF15C5FD4E71A6DD946E19A0D57A">
    <w:name w:val="CEACCF15C5FD4E71A6DD946E19A0D57A"/>
    <w:rsid w:val="00C95E0A"/>
  </w:style>
  <w:style w:type="paragraph" w:customStyle="1" w:styleId="61879BEFF41744B0860586600557B9F8">
    <w:name w:val="61879BEFF41744B0860586600557B9F8"/>
    <w:rsid w:val="00C95E0A"/>
  </w:style>
  <w:style w:type="paragraph" w:customStyle="1" w:styleId="279F0006B96B43CA939BF7A472FB008E">
    <w:name w:val="279F0006B96B43CA939BF7A472FB008E"/>
    <w:rsid w:val="00C95E0A"/>
  </w:style>
  <w:style w:type="paragraph" w:customStyle="1" w:styleId="4962BB1D33BB4AC998A30041FE3D19AD">
    <w:name w:val="4962BB1D33BB4AC998A30041FE3D19AD"/>
    <w:rsid w:val="00C95E0A"/>
  </w:style>
  <w:style w:type="paragraph" w:customStyle="1" w:styleId="0638AF0266714A97AC8BF4259F13CEBD">
    <w:name w:val="0638AF0266714A97AC8BF4259F13CEBD"/>
    <w:rsid w:val="00C95E0A"/>
  </w:style>
  <w:style w:type="paragraph" w:customStyle="1" w:styleId="5E3F87AD9B4A420D8B5B84A95B391886">
    <w:name w:val="5E3F87AD9B4A420D8B5B84A95B391886"/>
    <w:rsid w:val="00C95E0A"/>
  </w:style>
  <w:style w:type="paragraph" w:customStyle="1" w:styleId="6CB3E672184240D88B706322E9B4283D">
    <w:name w:val="6CB3E672184240D88B706322E9B4283D"/>
    <w:rsid w:val="00C95E0A"/>
  </w:style>
  <w:style w:type="paragraph" w:customStyle="1" w:styleId="850727F510A94B32ABC9AA0387F7F67E">
    <w:name w:val="850727F510A94B32ABC9AA0387F7F67E"/>
    <w:rsid w:val="00C95E0A"/>
  </w:style>
  <w:style w:type="paragraph" w:customStyle="1" w:styleId="BF51BA7F67744A9BB565EC0190E93C3E">
    <w:name w:val="BF51BA7F67744A9BB565EC0190E93C3E"/>
    <w:rsid w:val="00C95E0A"/>
  </w:style>
  <w:style w:type="paragraph" w:customStyle="1" w:styleId="8988E1155CBE44549B087E87D08EED85">
    <w:name w:val="8988E1155CBE44549B087E87D08EED85"/>
    <w:rsid w:val="00C95E0A"/>
  </w:style>
  <w:style w:type="paragraph" w:customStyle="1" w:styleId="C1DBA88F68E24C9692469FC68650B58C">
    <w:name w:val="C1DBA88F68E24C9692469FC68650B58C"/>
    <w:rsid w:val="00C95E0A"/>
  </w:style>
  <w:style w:type="paragraph" w:customStyle="1" w:styleId="AE8873F47A4945F9915BA3732FE0B1D5">
    <w:name w:val="AE8873F47A4945F9915BA3732FE0B1D5"/>
    <w:rsid w:val="00C95E0A"/>
  </w:style>
  <w:style w:type="paragraph" w:customStyle="1" w:styleId="64EAA86207A348108B67E90FFBA110C7">
    <w:name w:val="64EAA86207A348108B67E90FFBA110C7"/>
    <w:rsid w:val="00C95E0A"/>
  </w:style>
  <w:style w:type="paragraph" w:customStyle="1" w:styleId="1B08757A73F8428F9DB151A6343DA06E">
    <w:name w:val="1B08757A73F8428F9DB151A6343DA06E"/>
    <w:rsid w:val="00C95E0A"/>
  </w:style>
  <w:style w:type="paragraph" w:customStyle="1" w:styleId="B5B108BF75B743F8876FE31EBE00DD97">
    <w:name w:val="B5B108BF75B743F8876FE31EBE00DD97"/>
    <w:rsid w:val="00C95E0A"/>
  </w:style>
  <w:style w:type="paragraph" w:customStyle="1" w:styleId="9AB4D6A5705A4A8B80F132A071EAC13D">
    <w:name w:val="9AB4D6A5705A4A8B80F132A071EAC13D"/>
    <w:rsid w:val="00C95E0A"/>
  </w:style>
  <w:style w:type="paragraph" w:customStyle="1" w:styleId="6874B6AC73A04C048E9D77F4034E81AB">
    <w:name w:val="6874B6AC73A04C048E9D77F4034E81AB"/>
    <w:rsid w:val="00C95E0A"/>
  </w:style>
  <w:style w:type="paragraph" w:customStyle="1" w:styleId="D9618D3371B84E8B9C965C326A94897C">
    <w:name w:val="D9618D3371B84E8B9C965C326A94897C"/>
    <w:rsid w:val="00C95E0A"/>
  </w:style>
  <w:style w:type="paragraph" w:customStyle="1" w:styleId="CA5592DBE2F44D92A9EDFEA97CB695A2">
    <w:name w:val="CA5592DBE2F44D92A9EDFEA97CB695A2"/>
    <w:rsid w:val="00C95E0A"/>
  </w:style>
  <w:style w:type="paragraph" w:customStyle="1" w:styleId="BF600FB6F99C43CCABDB8DCCBBAAA89E">
    <w:name w:val="BF600FB6F99C43CCABDB8DCCBBAAA89E"/>
    <w:rsid w:val="00C95E0A"/>
  </w:style>
  <w:style w:type="paragraph" w:customStyle="1" w:styleId="62965AF96E394ACE809C101C71D7668A">
    <w:name w:val="62965AF96E394ACE809C101C71D7668A"/>
    <w:rsid w:val="00C95E0A"/>
  </w:style>
  <w:style w:type="paragraph" w:customStyle="1" w:styleId="79F20B673CB247C68BAC8C438860F55E">
    <w:name w:val="79F20B673CB247C68BAC8C438860F55E"/>
    <w:rsid w:val="00C95E0A"/>
  </w:style>
  <w:style w:type="paragraph" w:customStyle="1" w:styleId="D98ED3BC67274F9CB6B1D96E62F28F05">
    <w:name w:val="D98ED3BC67274F9CB6B1D96E62F28F05"/>
    <w:rsid w:val="00C95E0A"/>
  </w:style>
  <w:style w:type="paragraph" w:customStyle="1" w:styleId="855E287BBF0B4EA3B2C73AB4122C6E04">
    <w:name w:val="855E287BBF0B4EA3B2C73AB4122C6E04"/>
    <w:rsid w:val="00C95E0A"/>
  </w:style>
  <w:style w:type="paragraph" w:customStyle="1" w:styleId="5F677A007DDC41DEAC25B994C94DE053">
    <w:name w:val="5F677A007DDC41DEAC25B994C94DE053"/>
    <w:rsid w:val="00C95E0A"/>
  </w:style>
  <w:style w:type="paragraph" w:customStyle="1" w:styleId="BCFE886B553A42608A4143A8EF9A7768">
    <w:name w:val="BCFE886B553A42608A4143A8EF9A7768"/>
    <w:rsid w:val="00C95E0A"/>
  </w:style>
  <w:style w:type="paragraph" w:customStyle="1" w:styleId="7E5E99610B304888A9CA6B15CDFE0543">
    <w:name w:val="7E5E99610B304888A9CA6B15CDFE0543"/>
    <w:rsid w:val="00C95E0A"/>
  </w:style>
  <w:style w:type="paragraph" w:customStyle="1" w:styleId="E0F206283F714171B716A7F1EFA984A7">
    <w:name w:val="E0F206283F714171B716A7F1EFA984A7"/>
    <w:rsid w:val="00C95E0A"/>
  </w:style>
  <w:style w:type="paragraph" w:customStyle="1" w:styleId="C6175528307C4D8A831EECC5AFDCC802">
    <w:name w:val="C6175528307C4D8A831EECC5AFDCC802"/>
    <w:rsid w:val="00C95E0A"/>
  </w:style>
  <w:style w:type="paragraph" w:customStyle="1" w:styleId="F877BACE524C40C4B1FAD04D20D32ED0">
    <w:name w:val="F877BACE524C40C4B1FAD04D20D32ED0"/>
    <w:rsid w:val="00C95E0A"/>
  </w:style>
  <w:style w:type="paragraph" w:customStyle="1" w:styleId="E02A6754BC2E4E02BCD53F1D1F0751B7">
    <w:name w:val="E02A6754BC2E4E02BCD53F1D1F0751B7"/>
    <w:rsid w:val="00C95E0A"/>
  </w:style>
  <w:style w:type="paragraph" w:customStyle="1" w:styleId="5F341CA5B96944C3987F9F6011ECC48A">
    <w:name w:val="5F341CA5B96944C3987F9F6011ECC48A"/>
    <w:rsid w:val="00C95E0A"/>
  </w:style>
  <w:style w:type="paragraph" w:customStyle="1" w:styleId="C70670A1D82440DEA5EC231CE9EB1F72">
    <w:name w:val="C70670A1D82440DEA5EC231CE9EB1F72"/>
    <w:rsid w:val="00C95E0A"/>
    <w:rPr>
      <w:lang w:eastAsia="zh-CN"/>
    </w:rPr>
  </w:style>
  <w:style w:type="paragraph" w:customStyle="1" w:styleId="846D9F3CB8FA418395EA03CB51D9EBAF">
    <w:name w:val="846D9F3CB8FA418395EA03CB51D9EBAF"/>
    <w:rsid w:val="00C95E0A"/>
    <w:rPr>
      <w:lang w:eastAsia="zh-CN"/>
    </w:rPr>
  </w:style>
  <w:style w:type="paragraph" w:customStyle="1" w:styleId="C1FC167CDA4B4E85A9A2741D6FCD9CDF">
    <w:name w:val="C1FC167CDA4B4E85A9A2741D6FCD9CDF"/>
    <w:rsid w:val="00C95E0A"/>
    <w:rPr>
      <w:lang w:eastAsia="zh-CN"/>
    </w:rPr>
  </w:style>
  <w:style w:type="paragraph" w:customStyle="1" w:styleId="B203269963BE488784C88873382E89D0">
    <w:name w:val="B203269963BE488784C88873382E89D0"/>
    <w:rsid w:val="00C95E0A"/>
    <w:rPr>
      <w:lang w:eastAsia="zh-CN"/>
    </w:rPr>
  </w:style>
  <w:style w:type="paragraph" w:customStyle="1" w:styleId="50F35766A1BB4050A9121BD7EEA4836E">
    <w:name w:val="50F35766A1BB4050A9121BD7EEA4836E"/>
    <w:rsid w:val="00C95E0A"/>
    <w:rPr>
      <w:lang w:eastAsia="zh-CN"/>
    </w:rPr>
  </w:style>
  <w:style w:type="paragraph" w:customStyle="1" w:styleId="152FE66962CB45229176E94B63FAFA16">
    <w:name w:val="152FE66962CB45229176E94B63FAFA16"/>
    <w:rsid w:val="00C95E0A"/>
    <w:rPr>
      <w:lang w:eastAsia="zh-CN"/>
    </w:rPr>
  </w:style>
  <w:style w:type="paragraph" w:customStyle="1" w:styleId="D64ADB6C90C64A95AAE300D432703014">
    <w:name w:val="D64ADB6C90C64A95AAE300D432703014"/>
    <w:rsid w:val="00C95E0A"/>
    <w:rPr>
      <w:lang w:eastAsia="zh-CN"/>
    </w:rPr>
  </w:style>
  <w:style w:type="paragraph" w:customStyle="1" w:styleId="E8DE290B2286435C89E49A3EF5E7204D">
    <w:name w:val="E8DE290B2286435C89E49A3EF5E7204D"/>
    <w:rsid w:val="00C95E0A"/>
    <w:rPr>
      <w:lang w:eastAsia="zh-CN"/>
    </w:rPr>
  </w:style>
  <w:style w:type="paragraph" w:customStyle="1" w:styleId="2DC023B8AEFF4C7D8727FDBFEC9599E6">
    <w:name w:val="2DC023B8AEFF4C7D8727FDBFEC9599E6"/>
    <w:rsid w:val="00C95E0A"/>
    <w:rPr>
      <w:lang w:eastAsia="zh-CN"/>
    </w:rPr>
  </w:style>
  <w:style w:type="paragraph" w:customStyle="1" w:styleId="8E0432179DB041C28FFB6FB81FD679E9">
    <w:name w:val="8E0432179DB041C28FFB6FB81FD679E9"/>
    <w:rsid w:val="00C95E0A"/>
    <w:rPr>
      <w:lang w:eastAsia="zh-CN"/>
    </w:rPr>
  </w:style>
  <w:style w:type="paragraph" w:customStyle="1" w:styleId="E2AE5FE85A2C49DF8B3AADE7510BF522">
    <w:name w:val="E2AE5FE85A2C49DF8B3AADE7510BF522"/>
    <w:rsid w:val="00C95E0A"/>
    <w:rPr>
      <w:lang w:eastAsia="zh-CN"/>
    </w:rPr>
  </w:style>
  <w:style w:type="paragraph" w:customStyle="1" w:styleId="12D31E288C684F06A66213ECB6A3DE69">
    <w:name w:val="12D31E288C684F06A66213ECB6A3DE69"/>
    <w:rsid w:val="00C95E0A"/>
    <w:rPr>
      <w:lang w:eastAsia="zh-CN"/>
    </w:rPr>
  </w:style>
  <w:style w:type="paragraph" w:customStyle="1" w:styleId="935D68331C0643F49FF637149A36A82B">
    <w:name w:val="935D68331C0643F49FF637149A36A82B"/>
    <w:rsid w:val="00C95E0A"/>
    <w:rPr>
      <w:lang w:eastAsia="zh-CN"/>
    </w:rPr>
  </w:style>
  <w:style w:type="paragraph" w:customStyle="1" w:styleId="6BB109AD051C4B8A97DF4D9CFE60B3D4">
    <w:name w:val="6BB109AD051C4B8A97DF4D9CFE60B3D4"/>
    <w:rsid w:val="00C95E0A"/>
    <w:rPr>
      <w:lang w:eastAsia="zh-CN"/>
    </w:rPr>
  </w:style>
  <w:style w:type="paragraph" w:customStyle="1" w:styleId="C6BCB8475B464CFEBB8908C6AC891050">
    <w:name w:val="C6BCB8475B464CFEBB8908C6AC891050"/>
    <w:rsid w:val="00C95E0A"/>
    <w:rPr>
      <w:lang w:eastAsia="zh-CN"/>
    </w:rPr>
  </w:style>
  <w:style w:type="paragraph" w:customStyle="1" w:styleId="6BF75873D0AF49588C8E9D1DBF3B6ACA">
    <w:name w:val="6BF75873D0AF49588C8E9D1DBF3B6ACA"/>
    <w:rsid w:val="00C95E0A"/>
    <w:rPr>
      <w:lang w:eastAsia="zh-CN"/>
    </w:rPr>
  </w:style>
  <w:style w:type="paragraph" w:customStyle="1" w:styleId="DBCF6A77F21D4D68A051F0934C1D3DB3">
    <w:name w:val="DBCF6A77F21D4D68A051F0934C1D3DB3"/>
    <w:rsid w:val="00C95E0A"/>
    <w:rPr>
      <w:lang w:eastAsia="zh-CN"/>
    </w:rPr>
  </w:style>
  <w:style w:type="paragraph" w:customStyle="1" w:styleId="D20718F243D84AFAB92816B4C7A96E76">
    <w:name w:val="D20718F243D84AFAB92816B4C7A96E76"/>
    <w:rsid w:val="00C95E0A"/>
    <w:rPr>
      <w:lang w:eastAsia="zh-CN"/>
    </w:rPr>
  </w:style>
  <w:style w:type="paragraph" w:customStyle="1" w:styleId="8F25A63E25C644EA80745CE2B81E4AC4">
    <w:name w:val="8F25A63E25C644EA80745CE2B81E4AC4"/>
    <w:rsid w:val="00C95E0A"/>
    <w:rPr>
      <w:lang w:eastAsia="zh-CN"/>
    </w:rPr>
  </w:style>
  <w:style w:type="paragraph" w:customStyle="1" w:styleId="87F08C5C01DD4431A8E0FFFEBFD5D6EE">
    <w:name w:val="87F08C5C01DD4431A8E0FFFEBFD5D6EE"/>
    <w:rsid w:val="00C95E0A"/>
    <w:rPr>
      <w:lang w:eastAsia="zh-CN"/>
    </w:rPr>
  </w:style>
  <w:style w:type="paragraph" w:customStyle="1" w:styleId="2ECC14A31ADB40EA940CC264B3442997">
    <w:name w:val="2ECC14A31ADB40EA940CC264B3442997"/>
    <w:rsid w:val="00C95E0A"/>
    <w:rPr>
      <w:lang w:eastAsia="zh-CN"/>
    </w:rPr>
  </w:style>
  <w:style w:type="paragraph" w:customStyle="1" w:styleId="E80ECF95B0FE4CD7A982011B662064EB">
    <w:name w:val="E80ECF95B0FE4CD7A982011B662064EB"/>
    <w:rsid w:val="00C95E0A"/>
    <w:rPr>
      <w:lang w:eastAsia="zh-CN"/>
    </w:rPr>
  </w:style>
  <w:style w:type="paragraph" w:customStyle="1" w:styleId="79E8403DE4FC43B88BBCEA1714BA5BEB">
    <w:name w:val="79E8403DE4FC43B88BBCEA1714BA5BEB"/>
    <w:rsid w:val="00C95E0A"/>
    <w:rPr>
      <w:lang w:eastAsia="zh-CN"/>
    </w:rPr>
  </w:style>
  <w:style w:type="paragraph" w:customStyle="1" w:styleId="183BAE3BC1D34186944BA4802F7F2AC5">
    <w:name w:val="183BAE3BC1D34186944BA4802F7F2AC5"/>
    <w:rsid w:val="00C95E0A"/>
    <w:rPr>
      <w:lang w:eastAsia="zh-CN"/>
    </w:rPr>
  </w:style>
  <w:style w:type="paragraph" w:customStyle="1" w:styleId="7EA02357EC464A1D95B59B6D017154BB">
    <w:name w:val="7EA02357EC464A1D95B59B6D017154BB"/>
    <w:rsid w:val="00C95E0A"/>
    <w:rPr>
      <w:lang w:eastAsia="zh-CN"/>
    </w:rPr>
  </w:style>
  <w:style w:type="paragraph" w:customStyle="1" w:styleId="C027C5F2AB9C4DCD8633B27C4C9BC58A">
    <w:name w:val="C027C5F2AB9C4DCD8633B27C4C9BC58A"/>
    <w:rsid w:val="00C95E0A"/>
    <w:rPr>
      <w:lang w:eastAsia="zh-CN"/>
    </w:rPr>
  </w:style>
  <w:style w:type="paragraph" w:customStyle="1" w:styleId="BE890C6DC891449D821BA8BEFA30135E">
    <w:name w:val="BE890C6DC891449D821BA8BEFA30135E"/>
    <w:rsid w:val="00C95E0A"/>
    <w:rPr>
      <w:lang w:eastAsia="zh-CN"/>
    </w:rPr>
  </w:style>
  <w:style w:type="paragraph" w:customStyle="1" w:styleId="88E36F343F7A4386950E396040B8EB62">
    <w:name w:val="88E36F343F7A4386950E396040B8EB62"/>
    <w:rsid w:val="00C95E0A"/>
    <w:rPr>
      <w:lang w:eastAsia="zh-CN"/>
    </w:rPr>
  </w:style>
  <w:style w:type="paragraph" w:customStyle="1" w:styleId="7F6072E6316144DA9EBE73A5B8EACE68">
    <w:name w:val="7F6072E6316144DA9EBE73A5B8EACE68"/>
    <w:rsid w:val="00C95E0A"/>
    <w:rPr>
      <w:lang w:eastAsia="zh-CN"/>
    </w:rPr>
  </w:style>
  <w:style w:type="paragraph" w:customStyle="1" w:styleId="5532582EB39843D4B1CFA6F2C15483E8">
    <w:name w:val="5532582EB39843D4B1CFA6F2C15483E8"/>
    <w:rsid w:val="00C95E0A"/>
    <w:rPr>
      <w:lang w:eastAsia="zh-CN"/>
    </w:rPr>
  </w:style>
  <w:style w:type="paragraph" w:customStyle="1" w:styleId="5620AD657EC54422B82B8C8C8F193D24">
    <w:name w:val="5620AD657EC54422B82B8C8C8F193D24"/>
    <w:rsid w:val="00C95E0A"/>
    <w:rPr>
      <w:lang w:eastAsia="zh-CN"/>
    </w:rPr>
  </w:style>
  <w:style w:type="paragraph" w:customStyle="1" w:styleId="FC89519DF3314157B8521B15A87C20C7">
    <w:name w:val="FC89519DF3314157B8521B15A87C20C7"/>
    <w:rsid w:val="00C95E0A"/>
    <w:rPr>
      <w:lang w:eastAsia="zh-CN"/>
    </w:rPr>
  </w:style>
  <w:style w:type="paragraph" w:customStyle="1" w:styleId="74E71DDA74604563A686116A558AC9F1">
    <w:name w:val="74E71DDA74604563A686116A558AC9F1"/>
    <w:rsid w:val="00C95E0A"/>
    <w:rPr>
      <w:lang w:eastAsia="zh-CN"/>
    </w:rPr>
  </w:style>
  <w:style w:type="paragraph" w:customStyle="1" w:styleId="6FB1D64FE9384FADBCAD59CB8E46D3AC">
    <w:name w:val="6FB1D64FE9384FADBCAD59CB8E46D3AC"/>
    <w:rsid w:val="00C95E0A"/>
    <w:rPr>
      <w:lang w:eastAsia="zh-CN"/>
    </w:rPr>
  </w:style>
  <w:style w:type="paragraph" w:customStyle="1" w:styleId="85344D69B5EA43C491FFEC8E03F9EB10">
    <w:name w:val="85344D69B5EA43C491FFEC8E03F9EB10"/>
    <w:rsid w:val="00C95E0A"/>
    <w:rPr>
      <w:lang w:eastAsia="zh-CN"/>
    </w:rPr>
  </w:style>
  <w:style w:type="paragraph" w:customStyle="1" w:styleId="C407DB82B1F343BB8A4567EDD164ECBA">
    <w:name w:val="C407DB82B1F343BB8A4567EDD164ECBA"/>
    <w:rsid w:val="00C95E0A"/>
    <w:rPr>
      <w:lang w:eastAsia="zh-CN"/>
    </w:rPr>
  </w:style>
  <w:style w:type="paragraph" w:customStyle="1" w:styleId="85C5C8AAF9BB4C28BC5BE965778E179E">
    <w:name w:val="85C5C8AAF9BB4C28BC5BE965778E179E"/>
    <w:rsid w:val="00C95E0A"/>
    <w:rPr>
      <w:lang w:eastAsia="zh-CN"/>
    </w:rPr>
  </w:style>
  <w:style w:type="paragraph" w:customStyle="1" w:styleId="1E66E669C0FB4317A7B1FCA748B0230D">
    <w:name w:val="1E66E669C0FB4317A7B1FCA748B0230D"/>
    <w:rsid w:val="00C95E0A"/>
    <w:rPr>
      <w:lang w:eastAsia="zh-CN"/>
    </w:rPr>
  </w:style>
  <w:style w:type="paragraph" w:customStyle="1" w:styleId="D3CFE86AC59C4847A4F5ACD1B1769CF5">
    <w:name w:val="D3CFE86AC59C4847A4F5ACD1B1769CF5"/>
    <w:rsid w:val="00C95E0A"/>
    <w:rPr>
      <w:lang w:eastAsia="zh-CN"/>
    </w:rPr>
  </w:style>
  <w:style w:type="paragraph" w:customStyle="1" w:styleId="612A19CF116A4E458E57AC347666BDF3">
    <w:name w:val="612A19CF116A4E458E57AC347666BDF3"/>
    <w:rsid w:val="00C95E0A"/>
    <w:rPr>
      <w:lang w:eastAsia="zh-CN"/>
    </w:rPr>
  </w:style>
  <w:style w:type="paragraph" w:customStyle="1" w:styleId="185DD63E561D4E478D0EB15225782B25">
    <w:name w:val="185DD63E561D4E478D0EB15225782B25"/>
    <w:rsid w:val="00C95E0A"/>
    <w:rPr>
      <w:lang w:eastAsia="zh-CN"/>
    </w:rPr>
  </w:style>
  <w:style w:type="paragraph" w:customStyle="1" w:styleId="EAB88838368D4CD5BF9E124F7CEFC6BE">
    <w:name w:val="EAB88838368D4CD5BF9E124F7CEFC6BE"/>
    <w:rsid w:val="00C95E0A"/>
    <w:rPr>
      <w:lang w:eastAsia="zh-CN"/>
    </w:rPr>
  </w:style>
  <w:style w:type="paragraph" w:customStyle="1" w:styleId="90D5B362F8FE479B84EE250C0CA6BC96">
    <w:name w:val="90D5B362F8FE479B84EE250C0CA6BC96"/>
    <w:rsid w:val="00C95E0A"/>
    <w:rPr>
      <w:lang w:eastAsia="zh-CN"/>
    </w:rPr>
  </w:style>
  <w:style w:type="paragraph" w:customStyle="1" w:styleId="CFDF7A5848E84D5C89E679754D3C6352">
    <w:name w:val="CFDF7A5848E84D5C89E679754D3C6352"/>
    <w:rsid w:val="00C95E0A"/>
    <w:rPr>
      <w:lang w:eastAsia="zh-CN"/>
    </w:rPr>
  </w:style>
  <w:style w:type="paragraph" w:customStyle="1" w:styleId="DACA5DA28842462787943E236CC8CB55">
    <w:name w:val="DACA5DA28842462787943E236CC8CB55"/>
    <w:rsid w:val="00C95E0A"/>
    <w:rPr>
      <w:lang w:eastAsia="zh-CN"/>
    </w:rPr>
  </w:style>
  <w:style w:type="paragraph" w:customStyle="1" w:styleId="0D7DA77EF1794F62ADBC5EE4F36A2D58">
    <w:name w:val="0D7DA77EF1794F62ADBC5EE4F36A2D58"/>
    <w:rsid w:val="00C95E0A"/>
    <w:rPr>
      <w:lang w:eastAsia="zh-CN"/>
    </w:rPr>
  </w:style>
  <w:style w:type="paragraph" w:customStyle="1" w:styleId="C9AE3BCAA75F4B3E85D36B8EE5B925B1">
    <w:name w:val="C9AE3BCAA75F4B3E85D36B8EE5B925B1"/>
    <w:rsid w:val="00C95E0A"/>
    <w:rPr>
      <w:lang w:eastAsia="zh-CN"/>
    </w:rPr>
  </w:style>
  <w:style w:type="paragraph" w:customStyle="1" w:styleId="AAD795E98190491F9FD43776754894E6">
    <w:name w:val="AAD795E98190491F9FD43776754894E6"/>
    <w:rsid w:val="00C95E0A"/>
    <w:rPr>
      <w:lang w:eastAsia="zh-CN"/>
    </w:rPr>
  </w:style>
  <w:style w:type="paragraph" w:customStyle="1" w:styleId="80D11BED6C4047CCBDE01AD1E295D801">
    <w:name w:val="80D11BED6C4047CCBDE01AD1E295D801"/>
    <w:rsid w:val="00C95E0A"/>
    <w:rPr>
      <w:lang w:eastAsia="zh-CN"/>
    </w:rPr>
  </w:style>
  <w:style w:type="paragraph" w:customStyle="1" w:styleId="8FC4648BD42D4F58AC5B9ABA4501EB18">
    <w:name w:val="8FC4648BD42D4F58AC5B9ABA4501EB18"/>
    <w:rsid w:val="00C95E0A"/>
    <w:rPr>
      <w:lang w:eastAsia="zh-CN"/>
    </w:rPr>
  </w:style>
  <w:style w:type="paragraph" w:customStyle="1" w:styleId="B0FE60FC6E3B4F2F8BCA5C01DE5A7328">
    <w:name w:val="B0FE60FC6E3B4F2F8BCA5C01DE5A7328"/>
    <w:rsid w:val="00C95E0A"/>
    <w:rPr>
      <w:lang w:eastAsia="zh-CN"/>
    </w:rPr>
  </w:style>
  <w:style w:type="paragraph" w:customStyle="1" w:styleId="65FABFF8474B4EDD80ACDD9708767240">
    <w:name w:val="65FABFF8474B4EDD80ACDD9708767240"/>
    <w:rsid w:val="00C95E0A"/>
    <w:rPr>
      <w:lang w:eastAsia="zh-CN"/>
    </w:rPr>
  </w:style>
  <w:style w:type="paragraph" w:customStyle="1" w:styleId="C8EC201432DB4A7E9AB2E61CDEE3C05A">
    <w:name w:val="C8EC201432DB4A7E9AB2E61CDEE3C05A"/>
    <w:rsid w:val="00C95E0A"/>
    <w:rPr>
      <w:lang w:eastAsia="zh-CN"/>
    </w:rPr>
  </w:style>
  <w:style w:type="paragraph" w:customStyle="1" w:styleId="4F660C51A7314836B4BB9F5AAE31B820">
    <w:name w:val="4F660C51A7314836B4BB9F5AAE31B820"/>
    <w:rsid w:val="00C95E0A"/>
    <w:rPr>
      <w:lang w:eastAsia="zh-CN"/>
    </w:rPr>
  </w:style>
  <w:style w:type="paragraph" w:customStyle="1" w:styleId="2C8B73599C0B46B99FABF636BF75E8C2">
    <w:name w:val="2C8B73599C0B46B99FABF636BF75E8C2"/>
    <w:rsid w:val="00C95E0A"/>
    <w:rPr>
      <w:lang w:eastAsia="zh-CN"/>
    </w:rPr>
  </w:style>
  <w:style w:type="paragraph" w:customStyle="1" w:styleId="B447AD40BC9E4AB7A45F645435A5B6E2">
    <w:name w:val="B447AD40BC9E4AB7A45F645435A5B6E2"/>
    <w:rsid w:val="00C95E0A"/>
    <w:rPr>
      <w:lang w:eastAsia="zh-CN"/>
    </w:rPr>
  </w:style>
  <w:style w:type="paragraph" w:customStyle="1" w:styleId="9D9FD5575C11410294892340EFBC8CAA">
    <w:name w:val="9D9FD5575C11410294892340EFBC8CAA"/>
    <w:rsid w:val="00C95E0A"/>
    <w:rPr>
      <w:lang w:eastAsia="zh-CN"/>
    </w:rPr>
  </w:style>
  <w:style w:type="paragraph" w:customStyle="1" w:styleId="AD1B363446F6461FB19FAC8BA4997F9A">
    <w:name w:val="AD1B363446F6461FB19FAC8BA4997F9A"/>
    <w:rsid w:val="00C95E0A"/>
    <w:rPr>
      <w:lang w:eastAsia="zh-CN"/>
    </w:rPr>
  </w:style>
  <w:style w:type="paragraph" w:customStyle="1" w:styleId="68C8CAD723274C7383C332B0671D27E7">
    <w:name w:val="68C8CAD723274C7383C332B0671D27E7"/>
    <w:rsid w:val="00C95E0A"/>
    <w:rPr>
      <w:lang w:eastAsia="zh-CN"/>
    </w:rPr>
  </w:style>
  <w:style w:type="paragraph" w:customStyle="1" w:styleId="E9D0BECC9BE04A7CB65946F058E6AB0B">
    <w:name w:val="E9D0BECC9BE04A7CB65946F058E6AB0B"/>
    <w:rsid w:val="00C95E0A"/>
    <w:rPr>
      <w:lang w:eastAsia="zh-CN"/>
    </w:rPr>
  </w:style>
  <w:style w:type="paragraph" w:customStyle="1" w:styleId="DCBC400B7B954E87BCBE531872C431F3">
    <w:name w:val="DCBC400B7B954E87BCBE531872C431F3"/>
    <w:rsid w:val="00C95E0A"/>
    <w:rPr>
      <w:lang w:eastAsia="zh-CN"/>
    </w:rPr>
  </w:style>
  <w:style w:type="paragraph" w:customStyle="1" w:styleId="4F98D16E06704A18A812F290AF2F6983">
    <w:name w:val="4F98D16E06704A18A812F290AF2F6983"/>
    <w:rsid w:val="00C95E0A"/>
    <w:rPr>
      <w:lang w:eastAsia="zh-CN"/>
    </w:rPr>
  </w:style>
  <w:style w:type="paragraph" w:customStyle="1" w:styleId="40FBC23666DE4E838FC23CD4C194C6FD">
    <w:name w:val="40FBC23666DE4E838FC23CD4C194C6FD"/>
    <w:rsid w:val="00C95E0A"/>
    <w:rPr>
      <w:lang w:eastAsia="zh-CN"/>
    </w:rPr>
  </w:style>
  <w:style w:type="paragraph" w:customStyle="1" w:styleId="D17D36DE068C4938B1AD8A74E816DCF8">
    <w:name w:val="D17D36DE068C4938B1AD8A74E816DCF8"/>
    <w:rsid w:val="00C95E0A"/>
    <w:rPr>
      <w:lang w:eastAsia="zh-CN"/>
    </w:rPr>
  </w:style>
  <w:style w:type="paragraph" w:customStyle="1" w:styleId="5B0CBD20B1F94E4D8110F686D188AC96">
    <w:name w:val="5B0CBD20B1F94E4D8110F686D188AC96"/>
    <w:rsid w:val="00C95E0A"/>
    <w:rPr>
      <w:lang w:eastAsia="zh-CN"/>
    </w:rPr>
  </w:style>
  <w:style w:type="paragraph" w:customStyle="1" w:styleId="FBA543DB662F48CD96F21AC470380D3F">
    <w:name w:val="FBA543DB662F48CD96F21AC470380D3F"/>
    <w:rsid w:val="00C95E0A"/>
    <w:rPr>
      <w:lang w:eastAsia="zh-CN"/>
    </w:rPr>
  </w:style>
  <w:style w:type="paragraph" w:customStyle="1" w:styleId="95A706645D5041FE9F795675AFA3DDAA">
    <w:name w:val="95A706645D5041FE9F795675AFA3DDAA"/>
    <w:rsid w:val="00C95E0A"/>
    <w:rPr>
      <w:lang w:eastAsia="zh-CN"/>
    </w:rPr>
  </w:style>
  <w:style w:type="paragraph" w:customStyle="1" w:styleId="FD0485C0D8974CE185A4A4E96114D08D">
    <w:name w:val="FD0485C0D8974CE185A4A4E96114D08D"/>
    <w:rsid w:val="00C95E0A"/>
    <w:rPr>
      <w:lang w:eastAsia="zh-CN"/>
    </w:rPr>
  </w:style>
  <w:style w:type="paragraph" w:customStyle="1" w:styleId="10DE93EF5E604FA8920900CAABC28739">
    <w:name w:val="10DE93EF5E604FA8920900CAABC28739"/>
    <w:rsid w:val="00C95E0A"/>
    <w:rPr>
      <w:lang w:eastAsia="zh-CN"/>
    </w:rPr>
  </w:style>
  <w:style w:type="paragraph" w:customStyle="1" w:styleId="868E2141A5CC49C79E328EFDAB0405FB">
    <w:name w:val="868E2141A5CC49C79E328EFDAB0405FB"/>
    <w:rsid w:val="00C95E0A"/>
    <w:rPr>
      <w:lang w:eastAsia="zh-CN"/>
    </w:rPr>
  </w:style>
  <w:style w:type="paragraph" w:customStyle="1" w:styleId="D53AE9E7C13C4A5893F1B0A933602F57">
    <w:name w:val="D53AE9E7C13C4A5893F1B0A933602F57"/>
    <w:rsid w:val="00C95E0A"/>
    <w:rPr>
      <w:lang w:eastAsia="zh-CN"/>
    </w:rPr>
  </w:style>
  <w:style w:type="paragraph" w:customStyle="1" w:styleId="B93DDA64DADB4775BD87E311D726B720">
    <w:name w:val="B93DDA64DADB4775BD87E311D726B720"/>
    <w:rsid w:val="00C95E0A"/>
    <w:rPr>
      <w:lang w:eastAsia="zh-CN"/>
    </w:rPr>
  </w:style>
  <w:style w:type="paragraph" w:customStyle="1" w:styleId="18404E7105734BC5BC4FC238377F8297">
    <w:name w:val="18404E7105734BC5BC4FC238377F8297"/>
    <w:rsid w:val="00C95E0A"/>
    <w:rPr>
      <w:lang w:eastAsia="zh-CN"/>
    </w:rPr>
  </w:style>
  <w:style w:type="paragraph" w:customStyle="1" w:styleId="782101DB215A4ED28D771F8F419C22FA">
    <w:name w:val="782101DB215A4ED28D771F8F419C22FA"/>
    <w:rsid w:val="00C95E0A"/>
    <w:rPr>
      <w:lang w:eastAsia="zh-CN"/>
    </w:rPr>
  </w:style>
  <w:style w:type="paragraph" w:customStyle="1" w:styleId="2EDCE40915C74E8DBE7BF8D6EC50E7CA">
    <w:name w:val="2EDCE40915C74E8DBE7BF8D6EC50E7CA"/>
    <w:rsid w:val="00C95E0A"/>
    <w:rPr>
      <w:lang w:eastAsia="zh-CN"/>
    </w:rPr>
  </w:style>
  <w:style w:type="paragraph" w:customStyle="1" w:styleId="697A316342074884ACE91765AD639337">
    <w:name w:val="697A316342074884ACE91765AD639337"/>
    <w:rsid w:val="00C95E0A"/>
    <w:rPr>
      <w:lang w:eastAsia="zh-CN"/>
    </w:rPr>
  </w:style>
  <w:style w:type="paragraph" w:customStyle="1" w:styleId="540BC63657474D89A98AF2FE820628E6">
    <w:name w:val="540BC63657474D89A98AF2FE820628E6"/>
    <w:rsid w:val="00C95E0A"/>
    <w:rPr>
      <w:lang w:eastAsia="zh-CN"/>
    </w:rPr>
  </w:style>
  <w:style w:type="paragraph" w:customStyle="1" w:styleId="B2A9A5A52FE740CA800E658E9CD43DBF">
    <w:name w:val="B2A9A5A52FE740CA800E658E9CD43DBF"/>
    <w:rsid w:val="00C95E0A"/>
    <w:rPr>
      <w:lang w:eastAsia="zh-CN"/>
    </w:rPr>
  </w:style>
  <w:style w:type="paragraph" w:customStyle="1" w:styleId="490B1BDA6EBE45B0B369A4E6618A13A1">
    <w:name w:val="490B1BDA6EBE45B0B369A4E6618A13A1"/>
    <w:rsid w:val="00C95E0A"/>
    <w:rPr>
      <w:lang w:eastAsia="zh-CN"/>
    </w:rPr>
  </w:style>
  <w:style w:type="paragraph" w:customStyle="1" w:styleId="5FFAFF54F433447CB7D537677FB28416">
    <w:name w:val="5FFAFF54F433447CB7D537677FB28416"/>
    <w:rsid w:val="00C95E0A"/>
    <w:rPr>
      <w:lang w:eastAsia="zh-CN"/>
    </w:rPr>
  </w:style>
  <w:style w:type="paragraph" w:customStyle="1" w:styleId="D99C63F899264CAAB0734C1F6B45C78D">
    <w:name w:val="D99C63F899264CAAB0734C1F6B45C78D"/>
    <w:rsid w:val="00C95E0A"/>
    <w:rPr>
      <w:lang w:eastAsia="zh-CN"/>
    </w:rPr>
  </w:style>
  <w:style w:type="paragraph" w:customStyle="1" w:styleId="C45A682F9B614BC8A52BDE10E30D234B">
    <w:name w:val="C45A682F9B614BC8A52BDE10E30D234B"/>
    <w:rsid w:val="00C95E0A"/>
    <w:rPr>
      <w:lang w:eastAsia="zh-CN"/>
    </w:rPr>
  </w:style>
  <w:style w:type="paragraph" w:customStyle="1" w:styleId="3E457947E7304E53A500650628D2DF3D">
    <w:name w:val="3E457947E7304E53A500650628D2DF3D"/>
    <w:rsid w:val="00C95E0A"/>
    <w:rPr>
      <w:lang w:eastAsia="zh-CN"/>
    </w:rPr>
  </w:style>
  <w:style w:type="paragraph" w:customStyle="1" w:styleId="177DBD977EAD4404B20EB40BC69E4681">
    <w:name w:val="177DBD977EAD4404B20EB40BC69E4681"/>
    <w:rsid w:val="00C95E0A"/>
    <w:rPr>
      <w:lang w:eastAsia="zh-CN"/>
    </w:rPr>
  </w:style>
  <w:style w:type="paragraph" w:customStyle="1" w:styleId="DDC21547318B499C843A44736CB3EA4F">
    <w:name w:val="DDC21547318B499C843A44736CB3EA4F"/>
    <w:rsid w:val="00C95E0A"/>
    <w:rPr>
      <w:lang w:eastAsia="zh-CN"/>
    </w:rPr>
  </w:style>
  <w:style w:type="paragraph" w:customStyle="1" w:styleId="D3A053398A264DD68186B227D3843FA1">
    <w:name w:val="D3A053398A264DD68186B227D3843FA1"/>
    <w:rsid w:val="00C95E0A"/>
    <w:rPr>
      <w:lang w:eastAsia="zh-CN"/>
    </w:rPr>
  </w:style>
  <w:style w:type="paragraph" w:customStyle="1" w:styleId="89FD76763B2F461C8B535B73C8F5F8C4">
    <w:name w:val="89FD76763B2F461C8B535B73C8F5F8C4"/>
    <w:rsid w:val="00C95E0A"/>
    <w:rPr>
      <w:lang w:eastAsia="zh-CN"/>
    </w:rPr>
  </w:style>
  <w:style w:type="paragraph" w:customStyle="1" w:styleId="8025FD48079F4DBB8D5247DB4B6185AF">
    <w:name w:val="8025FD48079F4DBB8D5247DB4B6185AF"/>
    <w:rsid w:val="00C95E0A"/>
    <w:rPr>
      <w:lang w:eastAsia="zh-CN"/>
    </w:rPr>
  </w:style>
  <w:style w:type="paragraph" w:customStyle="1" w:styleId="C9E0824726A34FC28712B88409E7851A">
    <w:name w:val="C9E0824726A34FC28712B88409E7851A"/>
    <w:rsid w:val="00C95E0A"/>
    <w:rPr>
      <w:lang w:eastAsia="zh-CN"/>
    </w:rPr>
  </w:style>
  <w:style w:type="paragraph" w:customStyle="1" w:styleId="F121CB337AC24C40AC8AC53B1D2B0320">
    <w:name w:val="F121CB337AC24C40AC8AC53B1D2B0320"/>
    <w:rsid w:val="00C95E0A"/>
    <w:rPr>
      <w:lang w:eastAsia="zh-CN"/>
    </w:rPr>
  </w:style>
  <w:style w:type="paragraph" w:customStyle="1" w:styleId="48DA7F59E9E1452BA802E2CBF25A3B8C">
    <w:name w:val="48DA7F59E9E1452BA802E2CBF25A3B8C"/>
    <w:rsid w:val="00C95E0A"/>
    <w:rPr>
      <w:lang w:eastAsia="zh-CN"/>
    </w:rPr>
  </w:style>
  <w:style w:type="paragraph" w:customStyle="1" w:styleId="02DB89A557D248A4ADCC6F87543DF556">
    <w:name w:val="02DB89A557D248A4ADCC6F87543DF556"/>
    <w:rsid w:val="00C95E0A"/>
    <w:rPr>
      <w:lang w:eastAsia="zh-CN"/>
    </w:rPr>
  </w:style>
  <w:style w:type="paragraph" w:customStyle="1" w:styleId="D7640C53677C47D381F18DFF4C848618">
    <w:name w:val="D7640C53677C47D381F18DFF4C848618"/>
    <w:rsid w:val="00C95E0A"/>
    <w:rPr>
      <w:lang w:eastAsia="zh-CN"/>
    </w:rPr>
  </w:style>
  <w:style w:type="paragraph" w:customStyle="1" w:styleId="E8BB552BDC594FABB52DC66AA6905B8F">
    <w:name w:val="E8BB552BDC594FABB52DC66AA6905B8F"/>
    <w:rsid w:val="00C95E0A"/>
    <w:rPr>
      <w:lang w:eastAsia="zh-CN"/>
    </w:rPr>
  </w:style>
  <w:style w:type="paragraph" w:customStyle="1" w:styleId="39526295D72543BB9CB35C53DE4D05BD">
    <w:name w:val="39526295D72543BB9CB35C53DE4D05BD"/>
    <w:rsid w:val="00C95E0A"/>
    <w:rPr>
      <w:lang w:eastAsia="zh-CN"/>
    </w:rPr>
  </w:style>
  <w:style w:type="paragraph" w:customStyle="1" w:styleId="29BB13A1C5914EC5AA8B180F975F9784">
    <w:name w:val="29BB13A1C5914EC5AA8B180F975F9784"/>
    <w:rsid w:val="00C95E0A"/>
    <w:rPr>
      <w:lang w:eastAsia="zh-CN"/>
    </w:rPr>
  </w:style>
  <w:style w:type="paragraph" w:customStyle="1" w:styleId="1B2F63C3C9E04FC089B5118A5A45037B">
    <w:name w:val="1B2F63C3C9E04FC089B5118A5A45037B"/>
    <w:rsid w:val="00C95E0A"/>
    <w:rPr>
      <w:lang w:eastAsia="zh-CN"/>
    </w:rPr>
  </w:style>
  <w:style w:type="paragraph" w:customStyle="1" w:styleId="EDD5E0C866584B1D80FEFD4ECC8B4584">
    <w:name w:val="EDD5E0C866584B1D80FEFD4ECC8B4584"/>
    <w:rsid w:val="00C95E0A"/>
    <w:rPr>
      <w:lang w:eastAsia="zh-CN"/>
    </w:rPr>
  </w:style>
  <w:style w:type="paragraph" w:customStyle="1" w:styleId="C6875E5DE57D4E72B46E0EC328DFB152">
    <w:name w:val="C6875E5DE57D4E72B46E0EC328DFB152"/>
    <w:rsid w:val="00C95E0A"/>
    <w:rPr>
      <w:lang w:eastAsia="zh-CN"/>
    </w:rPr>
  </w:style>
  <w:style w:type="paragraph" w:customStyle="1" w:styleId="57C75AAB87824B5A8CB651594947969C">
    <w:name w:val="57C75AAB87824B5A8CB651594947969C"/>
    <w:rsid w:val="00C95E0A"/>
    <w:rPr>
      <w:lang w:eastAsia="zh-CN"/>
    </w:rPr>
  </w:style>
  <w:style w:type="paragraph" w:customStyle="1" w:styleId="DD9B2EA72E364B04BA83BC4A1A051FF9">
    <w:name w:val="DD9B2EA72E364B04BA83BC4A1A051FF9"/>
    <w:rsid w:val="00C95E0A"/>
    <w:rPr>
      <w:lang w:eastAsia="zh-CN"/>
    </w:rPr>
  </w:style>
  <w:style w:type="paragraph" w:customStyle="1" w:styleId="A17E4A66804F471D87A721430E904D1C">
    <w:name w:val="A17E4A66804F471D87A721430E904D1C"/>
    <w:rsid w:val="00C95E0A"/>
    <w:rPr>
      <w:lang w:eastAsia="zh-CN"/>
    </w:rPr>
  </w:style>
  <w:style w:type="paragraph" w:customStyle="1" w:styleId="A6D69DB5CEF64053AA8CD607C00432D3">
    <w:name w:val="A6D69DB5CEF64053AA8CD607C00432D3"/>
    <w:rsid w:val="00C95E0A"/>
    <w:rPr>
      <w:lang w:eastAsia="zh-CN"/>
    </w:rPr>
  </w:style>
  <w:style w:type="paragraph" w:customStyle="1" w:styleId="3483369D677649A3BB1ADCB8F9876018">
    <w:name w:val="3483369D677649A3BB1ADCB8F9876018"/>
    <w:rsid w:val="00C95E0A"/>
    <w:rPr>
      <w:lang w:eastAsia="zh-CN"/>
    </w:rPr>
  </w:style>
  <w:style w:type="paragraph" w:customStyle="1" w:styleId="63D4DC97B5DC4B0AA49F8248BDBA733B">
    <w:name w:val="63D4DC97B5DC4B0AA49F8248BDBA733B"/>
    <w:rsid w:val="00C95E0A"/>
    <w:rPr>
      <w:lang w:eastAsia="zh-CN"/>
    </w:rPr>
  </w:style>
  <w:style w:type="paragraph" w:customStyle="1" w:styleId="4645782D769E420589F8E3576E1ADA0A">
    <w:name w:val="4645782D769E420589F8E3576E1ADA0A"/>
    <w:rsid w:val="00C95E0A"/>
    <w:rPr>
      <w:lang w:eastAsia="zh-CN"/>
    </w:rPr>
  </w:style>
  <w:style w:type="paragraph" w:customStyle="1" w:styleId="863BDBBCF2224E32AE53AAC8C518359C">
    <w:name w:val="863BDBBCF2224E32AE53AAC8C518359C"/>
    <w:rsid w:val="00C95E0A"/>
    <w:rPr>
      <w:lang w:eastAsia="zh-CN"/>
    </w:rPr>
  </w:style>
  <w:style w:type="paragraph" w:customStyle="1" w:styleId="854169B878CC41AD83E6D844041C6E9E">
    <w:name w:val="854169B878CC41AD83E6D844041C6E9E"/>
    <w:rsid w:val="00C95E0A"/>
    <w:rPr>
      <w:lang w:eastAsia="zh-CN"/>
    </w:rPr>
  </w:style>
  <w:style w:type="paragraph" w:customStyle="1" w:styleId="147AA0FB5C3F49A7AD25C0A2FB18D85E">
    <w:name w:val="147AA0FB5C3F49A7AD25C0A2FB18D85E"/>
    <w:rsid w:val="00C95E0A"/>
    <w:rPr>
      <w:lang w:eastAsia="zh-CN"/>
    </w:rPr>
  </w:style>
  <w:style w:type="paragraph" w:customStyle="1" w:styleId="D90710B1D38A4BD99CD57B5FF23C839A">
    <w:name w:val="D90710B1D38A4BD99CD57B5FF23C839A"/>
    <w:rsid w:val="00C95E0A"/>
    <w:rPr>
      <w:lang w:eastAsia="zh-CN"/>
    </w:rPr>
  </w:style>
  <w:style w:type="paragraph" w:customStyle="1" w:styleId="A7F8797F073F4F94936238D1C7AE78AA">
    <w:name w:val="A7F8797F073F4F94936238D1C7AE78AA"/>
    <w:rsid w:val="00C95E0A"/>
    <w:rPr>
      <w:lang w:eastAsia="zh-CN"/>
    </w:rPr>
  </w:style>
  <w:style w:type="paragraph" w:customStyle="1" w:styleId="6FD7ED44FDCC44C1819C491F8B34F572">
    <w:name w:val="6FD7ED44FDCC44C1819C491F8B34F572"/>
    <w:rsid w:val="00C95E0A"/>
    <w:rPr>
      <w:lang w:eastAsia="zh-CN"/>
    </w:rPr>
  </w:style>
  <w:style w:type="paragraph" w:customStyle="1" w:styleId="84626EED876B4D1AA625256EEF1ABF17">
    <w:name w:val="84626EED876B4D1AA625256EEF1ABF17"/>
    <w:rsid w:val="00C95E0A"/>
    <w:rPr>
      <w:lang w:eastAsia="zh-CN"/>
    </w:rPr>
  </w:style>
  <w:style w:type="paragraph" w:customStyle="1" w:styleId="B344A8362BEC4087A833EA2E986D7A65">
    <w:name w:val="B344A8362BEC4087A833EA2E986D7A65"/>
    <w:rsid w:val="00C95E0A"/>
    <w:rPr>
      <w:lang w:eastAsia="zh-CN"/>
    </w:rPr>
  </w:style>
  <w:style w:type="paragraph" w:customStyle="1" w:styleId="4138F575964A43E29C32D7434B2DF463">
    <w:name w:val="4138F575964A43E29C32D7434B2DF463"/>
    <w:rsid w:val="00C95E0A"/>
    <w:rPr>
      <w:lang w:eastAsia="zh-CN"/>
    </w:rPr>
  </w:style>
  <w:style w:type="paragraph" w:customStyle="1" w:styleId="09737E2706394F3E94436A0CE7106FD1">
    <w:name w:val="09737E2706394F3E94436A0CE7106FD1"/>
    <w:rsid w:val="00C95E0A"/>
    <w:rPr>
      <w:lang w:eastAsia="zh-CN"/>
    </w:rPr>
  </w:style>
  <w:style w:type="paragraph" w:customStyle="1" w:styleId="4CA64BDFCE854686BD2B8D740E038AA3">
    <w:name w:val="4CA64BDFCE854686BD2B8D740E038AA3"/>
    <w:rsid w:val="00C95E0A"/>
    <w:rPr>
      <w:lang w:eastAsia="zh-CN"/>
    </w:rPr>
  </w:style>
  <w:style w:type="paragraph" w:customStyle="1" w:styleId="105DD3965DF540978390C85D32ABAE27">
    <w:name w:val="105DD3965DF540978390C85D32ABAE27"/>
    <w:rsid w:val="00C95E0A"/>
    <w:rPr>
      <w:lang w:eastAsia="zh-CN"/>
    </w:rPr>
  </w:style>
  <w:style w:type="paragraph" w:customStyle="1" w:styleId="963FF583E6484A748841EA3941A86E46">
    <w:name w:val="963FF583E6484A748841EA3941A86E46"/>
    <w:rsid w:val="00C95E0A"/>
    <w:rPr>
      <w:lang w:eastAsia="zh-CN"/>
    </w:rPr>
  </w:style>
  <w:style w:type="paragraph" w:customStyle="1" w:styleId="71FECD2913E04161B0156E3695B20E07">
    <w:name w:val="71FECD2913E04161B0156E3695B20E07"/>
    <w:rsid w:val="00C95E0A"/>
    <w:rPr>
      <w:lang w:eastAsia="zh-CN"/>
    </w:rPr>
  </w:style>
  <w:style w:type="paragraph" w:customStyle="1" w:styleId="5F6BDD42EFF84ADA9C2452166475F356">
    <w:name w:val="5F6BDD42EFF84ADA9C2452166475F356"/>
    <w:rsid w:val="00C95E0A"/>
    <w:rPr>
      <w:lang w:eastAsia="zh-CN"/>
    </w:rPr>
  </w:style>
  <w:style w:type="paragraph" w:customStyle="1" w:styleId="4960E662795B45DB929C5CBAE5CBC806">
    <w:name w:val="4960E662795B45DB929C5CBAE5CBC806"/>
    <w:rsid w:val="00C95E0A"/>
    <w:rPr>
      <w:lang w:eastAsia="zh-CN"/>
    </w:rPr>
  </w:style>
  <w:style w:type="paragraph" w:customStyle="1" w:styleId="5EB7293121084813A5D39590EB653255">
    <w:name w:val="5EB7293121084813A5D39590EB653255"/>
    <w:rsid w:val="00C95E0A"/>
    <w:rPr>
      <w:lang w:eastAsia="zh-CN"/>
    </w:rPr>
  </w:style>
  <w:style w:type="paragraph" w:customStyle="1" w:styleId="0F41CA12309544A3B04990364D51D65B">
    <w:name w:val="0F41CA12309544A3B04990364D51D65B"/>
    <w:rsid w:val="00C95E0A"/>
    <w:rPr>
      <w:lang w:eastAsia="zh-CN"/>
    </w:rPr>
  </w:style>
  <w:style w:type="paragraph" w:customStyle="1" w:styleId="5E6C05C3ACD845DBA75ECB6C51285942">
    <w:name w:val="5E6C05C3ACD845DBA75ECB6C51285942"/>
    <w:rsid w:val="00C95E0A"/>
    <w:rPr>
      <w:lang w:eastAsia="zh-CN"/>
    </w:rPr>
  </w:style>
  <w:style w:type="paragraph" w:customStyle="1" w:styleId="77FA4B6F596F4CD8AAF55280F391962A">
    <w:name w:val="77FA4B6F596F4CD8AAF55280F391962A"/>
    <w:rsid w:val="00C95E0A"/>
    <w:rPr>
      <w:lang w:eastAsia="zh-CN"/>
    </w:rPr>
  </w:style>
  <w:style w:type="paragraph" w:customStyle="1" w:styleId="2B72F5F86E854E77AB143A223DF33D16">
    <w:name w:val="2B72F5F86E854E77AB143A223DF33D16"/>
    <w:rsid w:val="00C95E0A"/>
    <w:rPr>
      <w:lang w:eastAsia="zh-CN"/>
    </w:rPr>
  </w:style>
  <w:style w:type="paragraph" w:customStyle="1" w:styleId="439C8B2D3DEC4B59AA0A389A9FE506A4">
    <w:name w:val="439C8B2D3DEC4B59AA0A389A9FE506A4"/>
    <w:rsid w:val="00C95E0A"/>
    <w:rPr>
      <w:lang w:eastAsia="zh-CN"/>
    </w:rPr>
  </w:style>
  <w:style w:type="paragraph" w:customStyle="1" w:styleId="41FD937D64D747708F896243CAC1BEAC">
    <w:name w:val="41FD937D64D747708F896243CAC1BEAC"/>
    <w:rsid w:val="00C95E0A"/>
    <w:rPr>
      <w:lang w:eastAsia="zh-CN"/>
    </w:rPr>
  </w:style>
  <w:style w:type="paragraph" w:customStyle="1" w:styleId="CE509BA256BE447F9DEDF3BCCA3836DA">
    <w:name w:val="CE509BA256BE447F9DEDF3BCCA3836DA"/>
    <w:rsid w:val="00C95E0A"/>
    <w:rPr>
      <w:lang w:eastAsia="zh-CN"/>
    </w:rPr>
  </w:style>
  <w:style w:type="paragraph" w:customStyle="1" w:styleId="2A15812CE985450B89DCAE59CEB173CC">
    <w:name w:val="2A15812CE985450B89DCAE59CEB173CC"/>
    <w:rsid w:val="00C95E0A"/>
    <w:rPr>
      <w:lang w:eastAsia="zh-CN"/>
    </w:rPr>
  </w:style>
  <w:style w:type="paragraph" w:customStyle="1" w:styleId="46CF02CCA9164A2193A89CB7828A89B6">
    <w:name w:val="46CF02CCA9164A2193A89CB7828A89B6"/>
    <w:rsid w:val="00C95E0A"/>
    <w:rPr>
      <w:lang w:eastAsia="zh-CN"/>
    </w:rPr>
  </w:style>
  <w:style w:type="paragraph" w:customStyle="1" w:styleId="3223737AF640441CAD496D3EA701F9C6">
    <w:name w:val="3223737AF640441CAD496D3EA701F9C6"/>
    <w:rsid w:val="00C95E0A"/>
    <w:rPr>
      <w:lang w:eastAsia="zh-CN"/>
    </w:rPr>
  </w:style>
  <w:style w:type="paragraph" w:customStyle="1" w:styleId="E83748AF83754526AE2B81F28E34D182">
    <w:name w:val="E83748AF83754526AE2B81F28E34D182"/>
    <w:rsid w:val="00C95E0A"/>
    <w:rPr>
      <w:lang w:eastAsia="zh-CN"/>
    </w:rPr>
  </w:style>
  <w:style w:type="paragraph" w:customStyle="1" w:styleId="F2760F5B261648BF82F26C8864DE31F7">
    <w:name w:val="F2760F5B261648BF82F26C8864DE31F7"/>
    <w:rsid w:val="00C95E0A"/>
    <w:rPr>
      <w:lang w:eastAsia="zh-CN"/>
    </w:rPr>
  </w:style>
  <w:style w:type="paragraph" w:customStyle="1" w:styleId="87EB3DC99ABF4D0F9F1EF17118AAA1B0">
    <w:name w:val="87EB3DC99ABF4D0F9F1EF17118AAA1B0"/>
    <w:rsid w:val="00C95E0A"/>
    <w:rPr>
      <w:lang w:eastAsia="zh-CN"/>
    </w:rPr>
  </w:style>
  <w:style w:type="paragraph" w:customStyle="1" w:styleId="70819545860A428F8D86B32E4F90159D">
    <w:name w:val="70819545860A428F8D86B32E4F90159D"/>
    <w:rsid w:val="00C95E0A"/>
    <w:rPr>
      <w:lang w:eastAsia="zh-CN"/>
    </w:rPr>
  </w:style>
  <w:style w:type="paragraph" w:customStyle="1" w:styleId="36110821D4CA4727909CA4CC8E50975C">
    <w:name w:val="36110821D4CA4727909CA4CC8E50975C"/>
    <w:rsid w:val="00C95E0A"/>
    <w:rPr>
      <w:lang w:eastAsia="zh-CN"/>
    </w:rPr>
  </w:style>
  <w:style w:type="paragraph" w:customStyle="1" w:styleId="543F57E742D941F0BFDCA1420DCD9F5E">
    <w:name w:val="543F57E742D941F0BFDCA1420DCD9F5E"/>
    <w:rsid w:val="00C95E0A"/>
    <w:rPr>
      <w:lang w:eastAsia="zh-CN"/>
    </w:rPr>
  </w:style>
  <w:style w:type="paragraph" w:customStyle="1" w:styleId="0E79C0A5DC2249C8A7B8B2AB14540F32">
    <w:name w:val="0E79C0A5DC2249C8A7B8B2AB14540F32"/>
    <w:rsid w:val="00C95E0A"/>
    <w:rPr>
      <w:lang w:eastAsia="zh-CN"/>
    </w:rPr>
  </w:style>
  <w:style w:type="paragraph" w:customStyle="1" w:styleId="FC2ADD104A0347FE9F5437FF47183A53">
    <w:name w:val="FC2ADD104A0347FE9F5437FF47183A53"/>
    <w:rsid w:val="00C95E0A"/>
    <w:rPr>
      <w:lang w:eastAsia="zh-CN"/>
    </w:rPr>
  </w:style>
  <w:style w:type="paragraph" w:customStyle="1" w:styleId="D2DEADE6B9F54A6D814BBC49EB35FD9D">
    <w:name w:val="D2DEADE6B9F54A6D814BBC49EB35FD9D"/>
    <w:rsid w:val="00C95E0A"/>
    <w:rPr>
      <w:lang w:eastAsia="zh-CN"/>
    </w:rPr>
  </w:style>
  <w:style w:type="paragraph" w:customStyle="1" w:styleId="92711318CBE14472939D79745F903A46">
    <w:name w:val="92711318CBE14472939D79745F903A46"/>
    <w:rsid w:val="00C95E0A"/>
    <w:rPr>
      <w:lang w:eastAsia="zh-CN"/>
    </w:rPr>
  </w:style>
  <w:style w:type="paragraph" w:customStyle="1" w:styleId="EAB4B69E69384341B3007E5FE9B73D14">
    <w:name w:val="EAB4B69E69384341B3007E5FE9B73D14"/>
    <w:rsid w:val="00C95E0A"/>
    <w:rPr>
      <w:lang w:eastAsia="zh-CN"/>
    </w:rPr>
  </w:style>
  <w:style w:type="paragraph" w:customStyle="1" w:styleId="70F83B471F424454AD367BB656BE4B96">
    <w:name w:val="70F83B471F424454AD367BB656BE4B96"/>
    <w:rsid w:val="00C95E0A"/>
    <w:rPr>
      <w:lang w:eastAsia="zh-CN"/>
    </w:rPr>
  </w:style>
  <w:style w:type="paragraph" w:customStyle="1" w:styleId="5C1EE33DF33E4CFB81DC6779242B217D">
    <w:name w:val="5C1EE33DF33E4CFB81DC6779242B217D"/>
    <w:rsid w:val="00C95E0A"/>
    <w:rPr>
      <w:lang w:eastAsia="zh-CN"/>
    </w:rPr>
  </w:style>
  <w:style w:type="paragraph" w:customStyle="1" w:styleId="0428D1C8B83A4861BBB6F2F873393D71">
    <w:name w:val="0428D1C8B83A4861BBB6F2F873393D71"/>
    <w:rsid w:val="00C95E0A"/>
    <w:rPr>
      <w:lang w:eastAsia="zh-CN"/>
    </w:rPr>
  </w:style>
  <w:style w:type="paragraph" w:customStyle="1" w:styleId="64B7953C3CAC4F2B90FAC63FB64A288E">
    <w:name w:val="64B7953C3CAC4F2B90FAC63FB64A288E"/>
    <w:rsid w:val="00C95E0A"/>
    <w:rPr>
      <w:lang w:eastAsia="zh-CN"/>
    </w:rPr>
  </w:style>
  <w:style w:type="paragraph" w:customStyle="1" w:styleId="8BD664A74C134610B1E4AC7E86F94E7C">
    <w:name w:val="8BD664A74C134610B1E4AC7E86F94E7C"/>
    <w:rsid w:val="00C95E0A"/>
    <w:rPr>
      <w:lang w:eastAsia="zh-CN"/>
    </w:rPr>
  </w:style>
  <w:style w:type="paragraph" w:customStyle="1" w:styleId="1B0CE34BC1DE4D14AA83089538E7BC4D">
    <w:name w:val="1B0CE34BC1DE4D14AA83089538E7BC4D"/>
    <w:rsid w:val="00C95E0A"/>
    <w:rPr>
      <w:lang w:eastAsia="zh-CN"/>
    </w:rPr>
  </w:style>
  <w:style w:type="paragraph" w:customStyle="1" w:styleId="F1D3A770ACFF44C888B34EEF3BF0A3BE">
    <w:name w:val="F1D3A770ACFF44C888B34EEF3BF0A3BE"/>
    <w:rsid w:val="00C95E0A"/>
    <w:rPr>
      <w:lang w:eastAsia="zh-CN"/>
    </w:rPr>
  </w:style>
  <w:style w:type="paragraph" w:customStyle="1" w:styleId="42685DD6FE4F4222B60B6564FC543B32">
    <w:name w:val="42685DD6FE4F4222B60B6564FC543B32"/>
    <w:rsid w:val="00C95E0A"/>
    <w:rPr>
      <w:lang w:eastAsia="zh-CN"/>
    </w:rPr>
  </w:style>
  <w:style w:type="paragraph" w:customStyle="1" w:styleId="7CBC43886F8B4D3990778F45A33740BC">
    <w:name w:val="7CBC43886F8B4D3990778F45A33740BC"/>
    <w:rsid w:val="00C95E0A"/>
    <w:rPr>
      <w:lang w:eastAsia="zh-CN"/>
    </w:rPr>
  </w:style>
  <w:style w:type="paragraph" w:customStyle="1" w:styleId="1625FCA9842F42D98CB9FD36CDC9FD62">
    <w:name w:val="1625FCA9842F42D98CB9FD36CDC9FD62"/>
    <w:rsid w:val="00C95E0A"/>
    <w:rPr>
      <w:lang w:eastAsia="zh-CN"/>
    </w:rPr>
  </w:style>
  <w:style w:type="paragraph" w:customStyle="1" w:styleId="4F8CB46D426F45D58A28ECF0B4ED5522">
    <w:name w:val="4F8CB46D426F45D58A28ECF0B4ED5522"/>
    <w:rsid w:val="00C95E0A"/>
    <w:rPr>
      <w:lang w:eastAsia="zh-CN"/>
    </w:rPr>
  </w:style>
  <w:style w:type="paragraph" w:customStyle="1" w:styleId="F97ACC58CE2F41B38086326F539A6F90">
    <w:name w:val="F97ACC58CE2F41B38086326F539A6F90"/>
    <w:rsid w:val="00C95E0A"/>
    <w:rPr>
      <w:lang w:eastAsia="zh-CN"/>
    </w:rPr>
  </w:style>
  <w:style w:type="paragraph" w:customStyle="1" w:styleId="8051566806FD425EA1EE6F9031F31A7C">
    <w:name w:val="8051566806FD425EA1EE6F9031F31A7C"/>
    <w:rsid w:val="00C95E0A"/>
    <w:rPr>
      <w:lang w:eastAsia="zh-CN"/>
    </w:rPr>
  </w:style>
  <w:style w:type="paragraph" w:customStyle="1" w:styleId="7F03C199431544B680A2E0A964FF3E7A">
    <w:name w:val="7F03C199431544B680A2E0A964FF3E7A"/>
    <w:rsid w:val="00C95E0A"/>
    <w:rPr>
      <w:lang w:eastAsia="zh-CN"/>
    </w:rPr>
  </w:style>
  <w:style w:type="paragraph" w:customStyle="1" w:styleId="885A7F472CA04171B163CCE23AFF5A9A">
    <w:name w:val="885A7F472CA04171B163CCE23AFF5A9A"/>
    <w:rsid w:val="00C95E0A"/>
    <w:rPr>
      <w:lang w:eastAsia="zh-CN"/>
    </w:rPr>
  </w:style>
  <w:style w:type="paragraph" w:customStyle="1" w:styleId="3A80F12232374A649EDE1F03B0D5AD77">
    <w:name w:val="3A80F12232374A649EDE1F03B0D5AD77"/>
    <w:rsid w:val="00C95E0A"/>
    <w:rPr>
      <w:lang w:eastAsia="zh-CN"/>
    </w:rPr>
  </w:style>
  <w:style w:type="paragraph" w:customStyle="1" w:styleId="1C5073078E2F4AF7A6C5E724C614E9D5">
    <w:name w:val="1C5073078E2F4AF7A6C5E724C614E9D5"/>
    <w:rsid w:val="00C95E0A"/>
    <w:rPr>
      <w:lang w:eastAsia="zh-CN"/>
    </w:rPr>
  </w:style>
  <w:style w:type="paragraph" w:customStyle="1" w:styleId="A15899D227FE4C3FAE53F6A19699AFAE">
    <w:name w:val="A15899D227FE4C3FAE53F6A19699AFAE"/>
    <w:rsid w:val="00C95E0A"/>
    <w:rPr>
      <w:lang w:eastAsia="zh-CN"/>
    </w:rPr>
  </w:style>
  <w:style w:type="paragraph" w:customStyle="1" w:styleId="57480B5A807C45D3819DD60E9C2A92E1">
    <w:name w:val="57480B5A807C45D3819DD60E9C2A92E1"/>
    <w:rsid w:val="00C95E0A"/>
    <w:rPr>
      <w:lang w:eastAsia="zh-CN"/>
    </w:rPr>
  </w:style>
  <w:style w:type="paragraph" w:customStyle="1" w:styleId="6F19EB278C3145D99B64502A993DE66F">
    <w:name w:val="6F19EB278C3145D99B64502A993DE66F"/>
    <w:rsid w:val="00C95E0A"/>
    <w:rPr>
      <w:lang w:eastAsia="zh-CN"/>
    </w:rPr>
  </w:style>
  <w:style w:type="paragraph" w:customStyle="1" w:styleId="2F4C683FBD0D46B282768EEE725FDFC9">
    <w:name w:val="2F4C683FBD0D46B282768EEE725FDFC9"/>
    <w:rsid w:val="00C95E0A"/>
    <w:rPr>
      <w:lang w:eastAsia="zh-CN"/>
    </w:rPr>
  </w:style>
  <w:style w:type="paragraph" w:customStyle="1" w:styleId="BA1863C9A3524BFB925E8FA1B4A38E2A">
    <w:name w:val="BA1863C9A3524BFB925E8FA1B4A38E2A"/>
    <w:rsid w:val="00C95E0A"/>
    <w:rPr>
      <w:lang w:eastAsia="zh-CN"/>
    </w:rPr>
  </w:style>
  <w:style w:type="paragraph" w:customStyle="1" w:styleId="5670E323499446C2B927563B60705785">
    <w:name w:val="5670E323499446C2B927563B60705785"/>
    <w:rsid w:val="00C95E0A"/>
    <w:rPr>
      <w:lang w:eastAsia="zh-CN"/>
    </w:rPr>
  </w:style>
  <w:style w:type="paragraph" w:customStyle="1" w:styleId="7D8153B4916A495C85A80D661EF2E621">
    <w:name w:val="7D8153B4916A495C85A80D661EF2E621"/>
    <w:rsid w:val="00C95E0A"/>
    <w:rPr>
      <w:lang w:eastAsia="zh-CN"/>
    </w:rPr>
  </w:style>
  <w:style w:type="paragraph" w:customStyle="1" w:styleId="7AD5ED37713346EF87190024668A5435">
    <w:name w:val="7AD5ED37713346EF87190024668A5435"/>
    <w:rsid w:val="00C95E0A"/>
    <w:rPr>
      <w:lang w:eastAsia="zh-CN"/>
    </w:rPr>
  </w:style>
  <w:style w:type="paragraph" w:customStyle="1" w:styleId="AD20B519EA6041329425000E913A89B7">
    <w:name w:val="AD20B519EA6041329425000E913A89B7"/>
    <w:rsid w:val="00C95E0A"/>
    <w:rPr>
      <w:lang w:eastAsia="zh-CN"/>
    </w:rPr>
  </w:style>
  <w:style w:type="paragraph" w:customStyle="1" w:styleId="F6D3D522AECB4F289DA73FA02C0F8528">
    <w:name w:val="F6D3D522AECB4F289DA73FA02C0F8528"/>
    <w:rsid w:val="00C95E0A"/>
    <w:rPr>
      <w:lang w:eastAsia="zh-CN"/>
    </w:rPr>
  </w:style>
  <w:style w:type="paragraph" w:customStyle="1" w:styleId="14B1333F13044B12A3BB71BF9FDF67E7">
    <w:name w:val="14B1333F13044B12A3BB71BF9FDF67E7"/>
    <w:rsid w:val="00C95E0A"/>
    <w:rPr>
      <w:lang w:eastAsia="zh-CN"/>
    </w:rPr>
  </w:style>
  <w:style w:type="paragraph" w:customStyle="1" w:styleId="9FE66957139540F9BAE61DECB4F92D51">
    <w:name w:val="9FE66957139540F9BAE61DECB4F92D51"/>
    <w:rsid w:val="00C95E0A"/>
    <w:rPr>
      <w:lang w:eastAsia="zh-CN"/>
    </w:rPr>
  </w:style>
  <w:style w:type="paragraph" w:customStyle="1" w:styleId="CDA4A1BA502A4860B01540D3E5853084">
    <w:name w:val="CDA4A1BA502A4860B01540D3E5853084"/>
    <w:rsid w:val="00C95E0A"/>
    <w:rPr>
      <w:lang w:eastAsia="zh-CN"/>
    </w:rPr>
  </w:style>
  <w:style w:type="paragraph" w:customStyle="1" w:styleId="CD99D931F48E4A95A1446C9CD7678025">
    <w:name w:val="CD99D931F48E4A95A1446C9CD7678025"/>
    <w:rsid w:val="00C95E0A"/>
    <w:rPr>
      <w:lang w:eastAsia="zh-CN"/>
    </w:rPr>
  </w:style>
  <w:style w:type="paragraph" w:customStyle="1" w:styleId="501603C22197446E8E60C1BCC0AF3A27">
    <w:name w:val="501603C22197446E8E60C1BCC0AF3A27"/>
    <w:rsid w:val="00C95E0A"/>
    <w:rPr>
      <w:lang w:eastAsia="zh-CN"/>
    </w:rPr>
  </w:style>
  <w:style w:type="paragraph" w:customStyle="1" w:styleId="BF38AE0C89F0449087668F1D9530CF44">
    <w:name w:val="BF38AE0C89F0449087668F1D9530CF44"/>
    <w:rsid w:val="00C95E0A"/>
    <w:rPr>
      <w:lang w:eastAsia="zh-CN"/>
    </w:rPr>
  </w:style>
  <w:style w:type="paragraph" w:customStyle="1" w:styleId="D724FBC935B944E894A7EDBBC4062F49">
    <w:name w:val="D724FBC935B944E894A7EDBBC4062F49"/>
    <w:rsid w:val="00C95E0A"/>
    <w:rPr>
      <w:lang w:eastAsia="zh-CN"/>
    </w:rPr>
  </w:style>
  <w:style w:type="paragraph" w:customStyle="1" w:styleId="3D239DCF45064C5CB6B075C2D7E38F61">
    <w:name w:val="3D239DCF45064C5CB6B075C2D7E38F61"/>
    <w:rsid w:val="00C95E0A"/>
    <w:rPr>
      <w:lang w:eastAsia="zh-CN"/>
    </w:rPr>
  </w:style>
  <w:style w:type="paragraph" w:customStyle="1" w:styleId="F3F3346A249849F18AF1E80C2BE6936A">
    <w:name w:val="F3F3346A249849F18AF1E80C2BE6936A"/>
    <w:rsid w:val="00C95E0A"/>
    <w:rPr>
      <w:lang w:eastAsia="zh-CN"/>
    </w:rPr>
  </w:style>
  <w:style w:type="paragraph" w:customStyle="1" w:styleId="4A58C2C782C241A6BA5837B0EF095777">
    <w:name w:val="4A58C2C782C241A6BA5837B0EF095777"/>
    <w:rsid w:val="00C95E0A"/>
    <w:rPr>
      <w:lang w:eastAsia="zh-CN"/>
    </w:rPr>
  </w:style>
  <w:style w:type="paragraph" w:customStyle="1" w:styleId="E3A8E946AD8A4386A4EE5DE9424EA083">
    <w:name w:val="E3A8E946AD8A4386A4EE5DE9424EA083"/>
    <w:rsid w:val="00C95E0A"/>
    <w:rPr>
      <w:lang w:eastAsia="zh-CN"/>
    </w:rPr>
  </w:style>
  <w:style w:type="paragraph" w:customStyle="1" w:styleId="5E41F9E37C5443D9833C319260BB3358">
    <w:name w:val="5E41F9E37C5443D9833C319260BB3358"/>
    <w:rsid w:val="00C95E0A"/>
    <w:rPr>
      <w:lang w:eastAsia="zh-CN"/>
    </w:rPr>
  </w:style>
  <w:style w:type="paragraph" w:customStyle="1" w:styleId="09BCBD96DF5045708FA6F149043C722C">
    <w:name w:val="09BCBD96DF5045708FA6F149043C722C"/>
    <w:rsid w:val="00C95E0A"/>
    <w:rPr>
      <w:lang w:eastAsia="zh-CN"/>
    </w:rPr>
  </w:style>
  <w:style w:type="paragraph" w:customStyle="1" w:styleId="71BFC1BF5DF449AF90F8C52CBC45F193">
    <w:name w:val="71BFC1BF5DF449AF90F8C52CBC45F193"/>
    <w:rsid w:val="00C95E0A"/>
    <w:rPr>
      <w:lang w:eastAsia="zh-CN"/>
    </w:rPr>
  </w:style>
  <w:style w:type="paragraph" w:customStyle="1" w:styleId="7E3F2FD54AD443F094C7BAED386B0442">
    <w:name w:val="7E3F2FD54AD443F094C7BAED386B0442"/>
    <w:rsid w:val="00A3497F"/>
  </w:style>
  <w:style w:type="paragraph" w:customStyle="1" w:styleId="D1360795F1B44744BFDF24A8661FBC18">
    <w:name w:val="D1360795F1B44744BFDF24A8661FBC18"/>
    <w:rsid w:val="00A3497F"/>
  </w:style>
  <w:style w:type="paragraph" w:customStyle="1" w:styleId="19B42D21E3E44E44BE6C6AED422E25DC">
    <w:name w:val="19B42D21E3E44E44BE6C6AED422E25DC"/>
    <w:rsid w:val="00A3497F"/>
  </w:style>
  <w:style w:type="paragraph" w:customStyle="1" w:styleId="71CAE887D76849AB99604616F74EA5A0">
    <w:name w:val="71CAE887D76849AB99604616F74EA5A0"/>
    <w:rsid w:val="00A3497F"/>
  </w:style>
  <w:style w:type="paragraph" w:customStyle="1" w:styleId="ACE9F74FC85A44A99382330FE51290DD">
    <w:name w:val="ACE9F74FC85A44A99382330FE51290DD"/>
    <w:rsid w:val="00A3497F"/>
  </w:style>
  <w:style w:type="paragraph" w:customStyle="1" w:styleId="07B489B0EF524DFC936101404636A136">
    <w:name w:val="07B489B0EF524DFC936101404636A136"/>
    <w:rsid w:val="00A3497F"/>
  </w:style>
  <w:style w:type="paragraph" w:customStyle="1" w:styleId="434AFDB7AAF9407EB1465DE93921443B">
    <w:name w:val="434AFDB7AAF9407EB1465DE93921443B"/>
    <w:rsid w:val="00A3497F"/>
  </w:style>
  <w:style w:type="paragraph" w:customStyle="1" w:styleId="695B82253210485A9E1AE0BA50D8A9E0">
    <w:name w:val="695B82253210485A9E1AE0BA50D8A9E0"/>
    <w:rsid w:val="00A3497F"/>
  </w:style>
  <w:style w:type="paragraph" w:customStyle="1" w:styleId="02CA560524694F84B347B02B9EE3C2FB">
    <w:name w:val="02CA560524694F84B347B02B9EE3C2FB"/>
    <w:rsid w:val="00A3497F"/>
  </w:style>
  <w:style w:type="paragraph" w:customStyle="1" w:styleId="8E3A75CEC46949C6A6B3ABBF5BA7B904">
    <w:name w:val="8E3A75CEC46949C6A6B3ABBF5BA7B904"/>
    <w:rsid w:val="00A3497F"/>
  </w:style>
  <w:style w:type="paragraph" w:customStyle="1" w:styleId="E181BACEDE30494D809E8B58255FF079">
    <w:name w:val="E181BACEDE30494D809E8B58255FF079"/>
    <w:rsid w:val="00A3497F"/>
  </w:style>
  <w:style w:type="paragraph" w:customStyle="1" w:styleId="FD6A16F8A6AF450E92A007EAA4BFF70D">
    <w:name w:val="FD6A16F8A6AF450E92A007EAA4BFF70D"/>
    <w:rsid w:val="00A3497F"/>
  </w:style>
  <w:style w:type="paragraph" w:customStyle="1" w:styleId="1DE17A33FE054694AB3F2F604822BF70">
    <w:name w:val="1DE17A33FE054694AB3F2F604822BF70"/>
    <w:rsid w:val="00A3497F"/>
  </w:style>
  <w:style w:type="paragraph" w:customStyle="1" w:styleId="4EC28395D0B34FF38B60D7982D415D85">
    <w:name w:val="4EC28395D0B34FF38B60D7982D415D85"/>
    <w:rsid w:val="00A3497F"/>
  </w:style>
  <w:style w:type="paragraph" w:customStyle="1" w:styleId="2F1B1FA6432D4E60BCC2CF87225E9CCF">
    <w:name w:val="2F1B1FA6432D4E60BCC2CF87225E9CCF"/>
    <w:rsid w:val="00A3497F"/>
  </w:style>
  <w:style w:type="paragraph" w:customStyle="1" w:styleId="266705B708034F44BD908EE75EAFD352">
    <w:name w:val="266705B708034F44BD908EE75EAFD352"/>
    <w:rsid w:val="00A3497F"/>
  </w:style>
  <w:style w:type="paragraph" w:customStyle="1" w:styleId="B845CE76CDF34C5BA1C7887B405BC3BA">
    <w:name w:val="B845CE76CDF34C5BA1C7887B405BC3BA"/>
    <w:rsid w:val="00A3497F"/>
  </w:style>
  <w:style w:type="paragraph" w:customStyle="1" w:styleId="7C9B846848544F758BE31F8BE0E2F777">
    <w:name w:val="7C9B846848544F758BE31F8BE0E2F777"/>
    <w:rsid w:val="00A3497F"/>
  </w:style>
  <w:style w:type="paragraph" w:customStyle="1" w:styleId="C0DD6DA8904A4C2CB6A44DD686D2C178">
    <w:name w:val="C0DD6DA8904A4C2CB6A44DD686D2C178"/>
    <w:rsid w:val="00A3497F"/>
  </w:style>
  <w:style w:type="paragraph" w:customStyle="1" w:styleId="C3EEA015091A428BAA8E1C57B5D88986">
    <w:name w:val="C3EEA015091A428BAA8E1C57B5D88986"/>
    <w:rsid w:val="00A3497F"/>
  </w:style>
  <w:style w:type="paragraph" w:customStyle="1" w:styleId="A49987DC1BC44A8F85CFD02B2B08DDE4">
    <w:name w:val="A49987DC1BC44A8F85CFD02B2B08DDE4"/>
    <w:rsid w:val="00A3497F"/>
  </w:style>
  <w:style w:type="paragraph" w:customStyle="1" w:styleId="866FADB11B7C4B13B4894AFC4374FCE9">
    <w:name w:val="866FADB11B7C4B13B4894AFC4374FCE9"/>
    <w:rsid w:val="00A3497F"/>
  </w:style>
  <w:style w:type="paragraph" w:customStyle="1" w:styleId="C0E0EBCA0FA74F3191FB717A735668E9">
    <w:name w:val="C0E0EBCA0FA74F3191FB717A735668E9"/>
    <w:rsid w:val="00A3497F"/>
  </w:style>
  <w:style w:type="paragraph" w:customStyle="1" w:styleId="B21E91A076034906A149859CFFE8948D">
    <w:name w:val="B21E91A076034906A149859CFFE8948D"/>
    <w:rsid w:val="00A3497F"/>
  </w:style>
  <w:style w:type="paragraph" w:customStyle="1" w:styleId="9362E0EA121F4C15BD2FFB873167ACEB">
    <w:name w:val="9362E0EA121F4C15BD2FFB873167ACEB"/>
    <w:rsid w:val="00A3497F"/>
  </w:style>
  <w:style w:type="paragraph" w:customStyle="1" w:styleId="534918A425E64141B5F7EEE163963BE4">
    <w:name w:val="534918A425E64141B5F7EEE163963BE4"/>
    <w:rsid w:val="00A3497F"/>
  </w:style>
  <w:style w:type="paragraph" w:customStyle="1" w:styleId="AAD2150490F44176BD71139553F0D031">
    <w:name w:val="AAD2150490F44176BD71139553F0D031"/>
    <w:rsid w:val="00A3497F"/>
  </w:style>
  <w:style w:type="paragraph" w:customStyle="1" w:styleId="9F53C71C322E4D23A5325CB54A4E2686">
    <w:name w:val="9F53C71C322E4D23A5325CB54A4E2686"/>
    <w:rsid w:val="00A3497F"/>
  </w:style>
  <w:style w:type="paragraph" w:customStyle="1" w:styleId="45E9DD10D439405196C13E0CE86FF166">
    <w:name w:val="45E9DD10D439405196C13E0CE86FF166"/>
    <w:rsid w:val="00A3497F"/>
  </w:style>
  <w:style w:type="paragraph" w:customStyle="1" w:styleId="2A904C34E0BC4E7C8CB215D1FFAECD6A">
    <w:name w:val="2A904C34E0BC4E7C8CB215D1FFAECD6A"/>
    <w:rsid w:val="00A3497F"/>
  </w:style>
  <w:style w:type="paragraph" w:customStyle="1" w:styleId="1A7A2DF3A96840E4887E31AE53381866">
    <w:name w:val="1A7A2DF3A96840E4887E31AE53381866"/>
    <w:rsid w:val="00A3497F"/>
  </w:style>
  <w:style w:type="paragraph" w:customStyle="1" w:styleId="F0EE06830577460B866B9EE61E0DCFA1">
    <w:name w:val="F0EE06830577460B866B9EE61E0DCFA1"/>
    <w:rsid w:val="00A3497F"/>
  </w:style>
  <w:style w:type="paragraph" w:customStyle="1" w:styleId="141FB87C6A9E4E07AC022ADC63BBC558">
    <w:name w:val="141FB87C6A9E4E07AC022ADC63BBC558"/>
    <w:rsid w:val="00A3497F"/>
  </w:style>
  <w:style w:type="paragraph" w:customStyle="1" w:styleId="3C0F24AAF7EB4362A852AC1FD9F2C243">
    <w:name w:val="3C0F24AAF7EB4362A852AC1FD9F2C243"/>
    <w:rsid w:val="00A3497F"/>
  </w:style>
  <w:style w:type="paragraph" w:customStyle="1" w:styleId="540B9A4C310A480E9D9D9C09EF7F9E3F">
    <w:name w:val="540B9A4C310A480E9D9D9C09EF7F9E3F"/>
    <w:rsid w:val="00A3497F"/>
  </w:style>
  <w:style w:type="paragraph" w:customStyle="1" w:styleId="74865625849241F4A50969C6EFB2BBFE">
    <w:name w:val="74865625849241F4A50969C6EFB2BBFE"/>
    <w:rsid w:val="00A3497F"/>
  </w:style>
  <w:style w:type="paragraph" w:customStyle="1" w:styleId="06233C23AECB4661937F9CEF51C27093">
    <w:name w:val="06233C23AECB4661937F9CEF51C27093"/>
    <w:rsid w:val="00A3497F"/>
  </w:style>
  <w:style w:type="paragraph" w:customStyle="1" w:styleId="98C4A41EC9304442900A070FFA4A050B">
    <w:name w:val="98C4A41EC9304442900A070FFA4A050B"/>
    <w:rsid w:val="00A3497F"/>
  </w:style>
  <w:style w:type="paragraph" w:customStyle="1" w:styleId="2E3F10034A0B4550A7272EF773C80CBE">
    <w:name w:val="2E3F10034A0B4550A7272EF773C80CBE"/>
    <w:rsid w:val="00A3497F"/>
  </w:style>
  <w:style w:type="paragraph" w:customStyle="1" w:styleId="09FCD73E5C16489DA82489BDA07B0C14">
    <w:name w:val="09FCD73E5C16489DA82489BDA07B0C14"/>
    <w:rsid w:val="00A3497F"/>
  </w:style>
  <w:style w:type="paragraph" w:customStyle="1" w:styleId="21DB5DAC218547AF85DE3BBA7FDB6F39">
    <w:name w:val="21DB5DAC218547AF85DE3BBA7FDB6F39"/>
    <w:rsid w:val="00A3497F"/>
  </w:style>
  <w:style w:type="paragraph" w:customStyle="1" w:styleId="79222D9309D1486BB05146430CDC9A28">
    <w:name w:val="79222D9309D1486BB05146430CDC9A28"/>
    <w:rsid w:val="00A3497F"/>
  </w:style>
  <w:style w:type="paragraph" w:customStyle="1" w:styleId="8608D498EB324B69A30ADEF8ABC642DB">
    <w:name w:val="8608D498EB324B69A30ADEF8ABC642DB"/>
    <w:rsid w:val="00A3497F"/>
  </w:style>
  <w:style w:type="paragraph" w:customStyle="1" w:styleId="CE49A5AB280042A98526AEEDCAC5D84D">
    <w:name w:val="CE49A5AB280042A98526AEEDCAC5D84D"/>
    <w:rsid w:val="00A3497F"/>
  </w:style>
  <w:style w:type="paragraph" w:customStyle="1" w:styleId="8C7D25FF22B645E29784DE520E911D7C">
    <w:name w:val="8C7D25FF22B645E29784DE520E911D7C"/>
    <w:rsid w:val="00A3497F"/>
  </w:style>
  <w:style w:type="paragraph" w:customStyle="1" w:styleId="ABD37912BF064549A9641EE2222F8D5D">
    <w:name w:val="ABD37912BF064549A9641EE2222F8D5D"/>
    <w:rsid w:val="00A3497F"/>
  </w:style>
  <w:style w:type="paragraph" w:customStyle="1" w:styleId="0A089CEEB81B47FD9C13BF40AEA0B11A">
    <w:name w:val="0A089CEEB81B47FD9C13BF40AEA0B11A"/>
    <w:rsid w:val="00A3497F"/>
  </w:style>
  <w:style w:type="paragraph" w:customStyle="1" w:styleId="18284F28813546BCA36F9358E15169E0">
    <w:name w:val="18284F28813546BCA36F9358E15169E0"/>
    <w:rsid w:val="00A3497F"/>
  </w:style>
  <w:style w:type="paragraph" w:customStyle="1" w:styleId="E5E17B327C8547F798578D2883A76663">
    <w:name w:val="E5E17B327C8547F798578D2883A76663"/>
    <w:rsid w:val="00A3497F"/>
  </w:style>
  <w:style w:type="paragraph" w:customStyle="1" w:styleId="027C304495AD46A09DB625D5E11C10CD">
    <w:name w:val="027C304495AD46A09DB625D5E11C10CD"/>
    <w:rsid w:val="00A3497F"/>
  </w:style>
  <w:style w:type="paragraph" w:customStyle="1" w:styleId="24C57181074D4598A94A03AA5D213B1E">
    <w:name w:val="24C57181074D4598A94A03AA5D213B1E"/>
    <w:rsid w:val="00A3497F"/>
  </w:style>
  <w:style w:type="paragraph" w:customStyle="1" w:styleId="57154AC1D99D4185909E6B411F236CB4">
    <w:name w:val="57154AC1D99D4185909E6B411F236CB4"/>
    <w:rsid w:val="00A3497F"/>
  </w:style>
  <w:style w:type="paragraph" w:customStyle="1" w:styleId="C63C2248A1F04ACB96CBA78CABD81690">
    <w:name w:val="C63C2248A1F04ACB96CBA78CABD81690"/>
    <w:rsid w:val="00A3497F"/>
  </w:style>
  <w:style w:type="paragraph" w:customStyle="1" w:styleId="CDC8A1E3CF7B48659B535CAF720309B4">
    <w:name w:val="CDC8A1E3CF7B48659B535CAF720309B4"/>
    <w:rsid w:val="00A3497F"/>
  </w:style>
  <w:style w:type="paragraph" w:customStyle="1" w:styleId="069D7058C77F406AA7D174408A2C1D31">
    <w:name w:val="069D7058C77F406AA7D174408A2C1D31"/>
    <w:rsid w:val="00A3497F"/>
  </w:style>
  <w:style w:type="paragraph" w:customStyle="1" w:styleId="24F0A6F5AA17440FBEDCA7B5FA0E471E">
    <w:name w:val="24F0A6F5AA17440FBEDCA7B5FA0E471E"/>
    <w:rsid w:val="00A3497F"/>
  </w:style>
  <w:style w:type="paragraph" w:customStyle="1" w:styleId="53EF6EA65C7340348D766829FBA79182">
    <w:name w:val="53EF6EA65C7340348D766829FBA79182"/>
    <w:rsid w:val="00A3497F"/>
  </w:style>
  <w:style w:type="paragraph" w:customStyle="1" w:styleId="27A1902000E047A6B204302FD8F91149">
    <w:name w:val="27A1902000E047A6B204302FD8F91149"/>
    <w:rsid w:val="00A3497F"/>
  </w:style>
  <w:style w:type="paragraph" w:customStyle="1" w:styleId="E15932234F354991A4BF46BEBF11A5E1">
    <w:name w:val="E15932234F354991A4BF46BEBF11A5E1"/>
    <w:rsid w:val="00A3497F"/>
  </w:style>
  <w:style w:type="paragraph" w:customStyle="1" w:styleId="36BF8AD5392F488C940F437589522DC4">
    <w:name w:val="36BF8AD5392F488C940F437589522DC4"/>
    <w:rsid w:val="00A3497F"/>
  </w:style>
  <w:style w:type="paragraph" w:customStyle="1" w:styleId="3D27DA860AD447679B55D803E050A78B">
    <w:name w:val="3D27DA860AD447679B55D803E050A78B"/>
    <w:rsid w:val="00A3497F"/>
  </w:style>
  <w:style w:type="paragraph" w:customStyle="1" w:styleId="798697ADF1CE439485E0676AF701D0EA">
    <w:name w:val="798697ADF1CE439485E0676AF701D0EA"/>
    <w:rsid w:val="00A3497F"/>
  </w:style>
  <w:style w:type="paragraph" w:customStyle="1" w:styleId="3E8D3F033148484EBAEC5405F371FA55">
    <w:name w:val="3E8D3F033148484EBAEC5405F371FA55"/>
    <w:rsid w:val="00A3497F"/>
  </w:style>
  <w:style w:type="paragraph" w:customStyle="1" w:styleId="28BC01D70C0946708062BFBC9EB87371">
    <w:name w:val="28BC01D70C0946708062BFBC9EB87371"/>
    <w:rsid w:val="00A3497F"/>
  </w:style>
  <w:style w:type="paragraph" w:customStyle="1" w:styleId="E51A121EBC0143BDB6EE425DA23EEC94">
    <w:name w:val="E51A121EBC0143BDB6EE425DA23EEC94"/>
    <w:rsid w:val="00A3497F"/>
  </w:style>
  <w:style w:type="paragraph" w:customStyle="1" w:styleId="19E8C03268A54FBD87EDB0E3763B08FE">
    <w:name w:val="19E8C03268A54FBD87EDB0E3763B08FE"/>
    <w:rsid w:val="00A3497F"/>
  </w:style>
  <w:style w:type="paragraph" w:customStyle="1" w:styleId="5B03AF9071C440349D04921024B67E0A">
    <w:name w:val="5B03AF9071C440349D04921024B67E0A"/>
    <w:rsid w:val="00A3497F"/>
  </w:style>
  <w:style w:type="paragraph" w:customStyle="1" w:styleId="E2F288B9BFA04C61BED3D5A08A1B4A6B">
    <w:name w:val="E2F288B9BFA04C61BED3D5A08A1B4A6B"/>
    <w:rsid w:val="00A3497F"/>
  </w:style>
  <w:style w:type="paragraph" w:customStyle="1" w:styleId="EDC79A337FCF47319A90A758A75F628F">
    <w:name w:val="EDC79A337FCF47319A90A758A75F628F"/>
    <w:rsid w:val="00A3497F"/>
  </w:style>
  <w:style w:type="paragraph" w:customStyle="1" w:styleId="866C884CE9DF4C1B94A39CBC23BDE92E">
    <w:name w:val="866C884CE9DF4C1B94A39CBC23BDE92E"/>
    <w:rsid w:val="00A3497F"/>
  </w:style>
  <w:style w:type="paragraph" w:customStyle="1" w:styleId="EFB2A7BB5CF544AD9BE930F1C30DB135">
    <w:name w:val="EFB2A7BB5CF544AD9BE930F1C30DB135"/>
    <w:rsid w:val="00A3497F"/>
  </w:style>
  <w:style w:type="paragraph" w:customStyle="1" w:styleId="36135316A3214FA585A7542E03563DBD">
    <w:name w:val="36135316A3214FA585A7542E03563DBD"/>
    <w:rsid w:val="00A3497F"/>
  </w:style>
  <w:style w:type="paragraph" w:customStyle="1" w:styleId="78C36011EEA840CDA1D7C20F093808C7">
    <w:name w:val="78C36011EEA840CDA1D7C20F093808C7"/>
    <w:rsid w:val="00A3497F"/>
  </w:style>
  <w:style w:type="paragraph" w:customStyle="1" w:styleId="E9E78FA94C3249E08CEF75B432364E6F">
    <w:name w:val="E9E78FA94C3249E08CEF75B432364E6F"/>
    <w:rsid w:val="00A349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DD97F2-11C8-496E-8187-B67D9578D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TM_Tour_operation_template_250314</Template>
  <TotalTime>0</TotalTime>
  <Pages>5</Pages>
  <Words>19530</Words>
  <Characters>111326</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130595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Carla Angelica Co</cp:lastModifiedBy>
  <cp:revision>2</cp:revision>
  <cp:lastPrinted>2015-07-27T03:59:00Z</cp:lastPrinted>
  <dcterms:created xsi:type="dcterms:W3CDTF">2016-07-18T02:05:00Z</dcterms:created>
  <dcterms:modified xsi:type="dcterms:W3CDTF">2016-07-18T02:05:00Z</dcterms:modified>
</cp:coreProperties>
</file>