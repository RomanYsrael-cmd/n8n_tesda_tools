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371C3A" w:rsidRDefault="00B02460" w:rsidP="00F61BA5">
      <w:pPr>
        <w:ind w:left="-567"/>
      </w:pPr>
      <w:bookmarkStart w:id="0" w:name="_GoBack"/>
      <w:bookmarkEnd w:id="0"/>
      <w:r w:rsidRPr="00371C3A">
        <w:rPr>
          <w:noProof/>
          <w:lang w:val="en-US" w:eastAsia="en-US"/>
        </w:rPr>
        <mc:AlternateContent>
          <mc:Choice Requires="wpg">
            <w:drawing>
              <wp:anchor distT="0" distB="0" distL="114300" distR="114300" simplePos="0" relativeHeight="251693056" behindDoc="0" locked="0" layoutInCell="1" allowOverlap="1" wp14:anchorId="7DC9F4C9" wp14:editId="47C0AC85">
                <wp:simplePos x="0" y="0"/>
                <wp:positionH relativeFrom="column">
                  <wp:posOffset>-920446</wp:posOffset>
                </wp:positionH>
                <wp:positionV relativeFrom="paragraph">
                  <wp:posOffset>2330450</wp:posOffset>
                </wp:positionV>
                <wp:extent cx="7585544" cy="6098650"/>
                <wp:effectExtent l="0" t="0" r="0" b="0"/>
                <wp:wrapNone/>
                <wp:docPr id="4" name="Group 4"/>
                <wp:cNvGraphicFramePr/>
                <a:graphic xmlns:a="http://schemas.openxmlformats.org/drawingml/2006/main">
                  <a:graphicData uri="http://schemas.microsoft.com/office/word/2010/wordprocessingGroup">
                    <wpg:wgp>
                      <wpg:cNvGrpSpPr/>
                      <wpg:grpSpPr>
                        <a:xfrm>
                          <a:off x="0" y="0"/>
                          <a:ext cx="7585544" cy="6098650"/>
                          <a:chOff x="0" y="0"/>
                          <a:chExt cx="7585544" cy="6098650"/>
                        </a:xfrm>
                      </wpg:grpSpPr>
                      <pic:pic xmlns:pic="http://schemas.openxmlformats.org/drawingml/2006/picture">
                        <pic:nvPicPr>
                          <pic:cNvPr id="39"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A145083" id="Group 4" o:spid="_x0000_s1026" style="position:absolute;margin-left:-72.5pt;margin-top:183.5pt;width:597.3pt;height:480.2pt;z-index:25169305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">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2"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3"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4"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5" o:title="" croptop="946f" cropbottom="4970f" cropleft="1239f" cropright="3578f"/>
                  <v:path arrowok="t"/>
                </v:shape>
              </v:group>
            </w:pict>
          </mc:Fallback>
        </mc:AlternateContent>
      </w:r>
      <w:r w:rsidR="008630B7" w:rsidRPr="00371C3A">
        <w:rPr>
          <w:noProof/>
          <w:lang w:val="en-US" w:eastAsia="en-US"/>
        </w:rPr>
        <mc:AlternateContent>
          <mc:Choice Requires="wps">
            <w:drawing>
              <wp:anchor distT="0" distB="0" distL="114300" distR="114300" simplePos="0" relativeHeight="251679744" behindDoc="0" locked="0" layoutInCell="1" allowOverlap="1" wp14:anchorId="45A73A91" wp14:editId="3B7E94C2">
                <wp:simplePos x="0" y="0"/>
                <wp:positionH relativeFrom="column">
                  <wp:posOffset>-978213</wp:posOffset>
                </wp:positionH>
                <wp:positionV relativeFrom="paragraph">
                  <wp:posOffset>7875270</wp:posOffset>
                </wp:positionV>
                <wp:extent cx="7724775" cy="196659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A06D4F"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mDO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2r5/OyLm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" fillcolor="#5a5a5a [2109]" stroked="f"/>
            </w:pict>
          </mc:Fallback>
        </mc:AlternateContent>
      </w:r>
      <w:r w:rsidR="00AC68C1" w:rsidRPr="00371C3A">
        <w:rPr>
          <w:noProof/>
          <w:lang w:val="en-US" w:eastAsia="en-US"/>
        </w:rPr>
        <mc:AlternateContent>
          <mc:Choice Requires="wpg">
            <w:drawing>
              <wp:anchor distT="0" distB="0" distL="114300" distR="114300" simplePos="0" relativeHeight="251682816" behindDoc="0" locked="0" layoutInCell="1" allowOverlap="1" wp14:anchorId="021DA648" wp14:editId="4680B66D">
                <wp:simplePos x="0" y="0"/>
                <wp:positionH relativeFrom="column">
                  <wp:posOffset>908304</wp:posOffset>
                </wp:positionH>
                <wp:positionV relativeFrom="paragraph">
                  <wp:posOffset>8595360</wp:posOffset>
                </wp:positionV>
                <wp:extent cx="4090416" cy="713232"/>
                <wp:effectExtent l="0" t="0" r="0" b="0"/>
                <wp:wrapSquare wrapText="bothSides"/>
                <wp:docPr id="23" name="Group 2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16"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17"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w14:anchorId="0A2DAA2D"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VX1WRAMAAOM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H9dc2vjAAAADQEAAA8AAAAAAAAAAAAAAAAAEQ8BAGRycy9k&#10;b3ducmV2LnhtbFBLBQYAAAAACAAIAAACAAAh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1" o:title=""/>
                  <v:path arrowok="t"/>
                </v:shape>
                <w10:wrap type="square"/>
              </v:group>
            </w:pict>
          </mc:Fallback>
        </mc:AlternateContent>
      </w:r>
      <w:r w:rsidR="00F5113C" w:rsidRPr="00371C3A">
        <w:rPr>
          <w:noProof/>
          <w:lang w:val="en-US" w:eastAsia="en-US"/>
        </w:rPr>
        <mc:AlternateContent>
          <mc:Choice Requires="wpg">
            <w:drawing>
              <wp:anchor distT="0" distB="0" distL="114300" distR="114300" simplePos="0" relativeHeight="251678720" behindDoc="0" locked="0" layoutInCell="1" allowOverlap="1" wp14:anchorId="52E35C20" wp14:editId="77521103">
                <wp:simplePos x="0" y="0"/>
                <wp:positionH relativeFrom="column">
                  <wp:posOffset>-467833</wp:posOffset>
                </wp:positionH>
                <wp:positionV relativeFrom="paragraph">
                  <wp:posOffset>-53163</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9343EE" w:rsidRDefault="00F848DA" w:rsidP="009343EE">
                              <w:pPr>
                                <w:pStyle w:val="UnitNameCoverPage"/>
                              </w:pPr>
                              <w:r>
                                <w:fldChar w:fldCharType="begin"/>
                              </w:r>
                              <w:r>
                                <w:instrText xml:space="preserve"> REF  UnitName  \* MERGEFORMAT </w:instrText>
                              </w:r>
                              <w:r>
                                <w:fldChar w:fldCharType="separate"/>
                              </w:r>
                              <w:sdt>
                                <w:sdtPr>
                                  <w:alias w:val="Unit name "/>
                                  <w:tag w:val="Unit name "/>
                                  <w:id w:val="1757009452"/>
                                  <w:placeholder>
                                    <w:docPart w:val="5D42F2E128624A6CAC6C88DE9A80ECD5"/>
                                  </w:placeholder>
                                </w:sdtPr>
                                <w:sdtEndPr>
                                  <w:rPr>
                                    <w:highlight w:val="yellow"/>
                                  </w:rPr>
                                </w:sdtEndPr>
                                <w:sdtContent>
                                  <w:r w:rsidR="008C75BE" w:rsidRPr="00371C3A">
                                    <w:t>Operate an automated information system</w:t>
                                  </w:r>
                                </w:sdtContent>
                              </w:sdt>
                              <w:r>
                                <w:rPr>
                                  <w:highlight w:val="yellow"/>
                                </w:rPr>
                                <w:fldChar w:fldCharType="end"/>
                              </w:r>
                            </w:p>
                            <w:p w:rsidR="00124DDC" w:rsidRPr="009343EE" w:rsidRDefault="00F848DA" w:rsidP="009343EE">
                              <w:pPr>
                                <w:pStyle w:val="UnitCodeCoverPage"/>
                              </w:pPr>
                              <w:r>
                                <w:fldChar w:fldCharType="begin"/>
                              </w:r>
                              <w:r>
                                <w:instrText xml:space="preserve"> REF  UnitCode  \* MERGEFORMAT </w:instrText>
                              </w:r>
                              <w:r>
                                <w:fldChar w:fldCharType="separate"/>
                              </w:r>
                              <w:sdt>
                                <w:sdtPr>
                                  <w:alias w:val="Unit code"/>
                                  <w:tag w:val="Unit code"/>
                                  <w:id w:val="-1145125501"/>
                                  <w:placeholder>
                                    <w:docPart w:val="DEDA421D14314F949D76E67A428D759D"/>
                                  </w:placeholder>
                                </w:sdtPr>
                                <w:sdtEndPr/>
                                <w:sdtContent>
                                  <w:r w:rsidR="008C75BE" w:rsidRPr="00371C3A">
                                    <w:t>D2.TTA.CL2.14</w:t>
                                  </w:r>
                                  <w:r w:rsidR="008C75BE" w:rsidRPr="00371C3A">
                                    <w:br/>
                                    <w:t>D2.TGA.CL6.06</w:t>
                                  </w:r>
                                </w:sdtContent>
                              </w:sdt>
                              <w:r>
                                <w:fldChar w:fldCharType="end"/>
                              </w:r>
                              <w:r w:rsidR="00124DDC" w:rsidRPr="009343EE">
                                <w:t xml:space="preserve"> </w:t>
                              </w:r>
                            </w:p>
                            <w:p w:rsidR="00124DDC" w:rsidRPr="009343EE" w:rsidRDefault="00F848DA"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124DDC"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
                                <w:rPr>
                                  <w:noProof/>
                                  <w:lang w:val="en-US" w:eastAsia="en-US"/>
                                </w:rPr>
                                <w:drawing>
                                  <wp:inline distT="0" distB="0" distL="0" distR="0" wp14:anchorId="0C813A90" wp14:editId="54B05FC8">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2E35C20"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124DDC" w:rsidRPr="009343EE" w:rsidRDefault="00F848DA" w:rsidP="009343EE">
                        <w:pPr>
                          <w:pStyle w:val="UnitNameCoverPage"/>
                        </w:pPr>
                        <w:r>
                          <w:fldChar w:fldCharType="begin"/>
                        </w:r>
                        <w:r>
                          <w:instrText xml:space="preserve"> REF  UnitName  \* MERGEFORMAT </w:instrText>
                        </w:r>
                        <w:r>
                          <w:fldChar w:fldCharType="separate"/>
                        </w:r>
                        <w:sdt>
                          <w:sdtPr>
                            <w:alias w:val="Unit name "/>
                            <w:tag w:val="Unit name "/>
                            <w:id w:val="1757009452"/>
                            <w:placeholder>
                              <w:docPart w:val="5D42F2E128624A6CAC6C88DE9A80ECD5"/>
                            </w:placeholder>
                          </w:sdtPr>
                          <w:sdtEndPr>
                            <w:rPr>
                              <w:highlight w:val="yellow"/>
                            </w:rPr>
                          </w:sdtEndPr>
                          <w:sdtContent>
                            <w:r w:rsidR="008C75BE" w:rsidRPr="00371C3A">
                              <w:t>Operate an automated information system</w:t>
                            </w:r>
                          </w:sdtContent>
                        </w:sdt>
                        <w:r>
                          <w:rPr>
                            <w:highlight w:val="yellow"/>
                          </w:rPr>
                          <w:fldChar w:fldCharType="end"/>
                        </w:r>
                      </w:p>
                      <w:p w:rsidR="00124DDC" w:rsidRPr="009343EE" w:rsidRDefault="00F848DA" w:rsidP="009343EE">
                        <w:pPr>
                          <w:pStyle w:val="UnitCodeCoverPage"/>
                        </w:pPr>
                        <w:r>
                          <w:fldChar w:fldCharType="begin"/>
                        </w:r>
                        <w:r>
                          <w:instrText xml:space="preserve"> REF  UnitCode  \* MERGEFORMAT </w:instrText>
                        </w:r>
                        <w:r>
                          <w:fldChar w:fldCharType="separate"/>
                        </w:r>
                        <w:sdt>
                          <w:sdtPr>
                            <w:alias w:val="Unit code"/>
                            <w:tag w:val="Unit code"/>
                            <w:id w:val="-1145125501"/>
                            <w:placeholder>
                              <w:docPart w:val="DEDA421D14314F949D76E67A428D759D"/>
                            </w:placeholder>
                          </w:sdtPr>
                          <w:sdtEndPr/>
                          <w:sdtContent>
                            <w:r w:rsidR="008C75BE" w:rsidRPr="00371C3A">
                              <w:t>D2.TTA.CL2.14</w:t>
                            </w:r>
                            <w:r w:rsidR="008C75BE" w:rsidRPr="00371C3A">
                              <w:br/>
                              <w:t>D2.TGA.CL6.06</w:t>
                            </w:r>
                          </w:sdtContent>
                        </w:sdt>
                        <w:r>
                          <w:fldChar w:fldCharType="end"/>
                        </w:r>
                        <w:r w:rsidR="00124DDC" w:rsidRPr="009343EE">
                          <w:t xml:space="preserve"> </w:t>
                        </w:r>
                      </w:p>
                      <w:p w:rsidR="00124DDC" w:rsidRPr="009343EE" w:rsidRDefault="00F848DA"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124DDC"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124DDC" w:rsidRDefault="00124DDC">
                        <w:r>
                          <w:rPr>
                            <w:noProof/>
                            <w:lang w:val="en-US" w:eastAsia="en-US"/>
                          </w:rPr>
                          <w:drawing>
                            <wp:inline distT="0" distB="0" distL="0" distR="0" wp14:anchorId="0C813A90" wp14:editId="54B05FC8">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F5113C" w:rsidRPr="00371C3A">
        <w:rPr>
          <w:noProof/>
          <w:lang w:val="en-US" w:eastAsia="en-US"/>
        </w:rPr>
        <mc:AlternateContent>
          <mc:Choice Requires="wps">
            <w:drawing>
              <wp:anchor distT="0" distB="0" distL="114300" distR="114300" simplePos="0" relativeHeight="251676672" behindDoc="0" locked="0" layoutInCell="1" allowOverlap="1" wp14:anchorId="226394AE" wp14:editId="614BA2F6">
                <wp:simplePos x="0" y="0"/>
                <wp:positionH relativeFrom="column">
                  <wp:posOffset>-946298</wp:posOffset>
                </wp:positionH>
                <wp:positionV relativeFrom="paragraph">
                  <wp:posOffset>-1073888</wp:posOffset>
                </wp:positionV>
                <wp:extent cx="7783195" cy="10875010"/>
                <wp:effectExtent l="0" t="0" r="27305"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124DDC" w:rsidRDefault="00124DDC" w:rsidP="007E2911">
                            <w:pPr>
                              <w:jc w:val="center"/>
                            </w:pPr>
                          </w:p>
                          <w:p w:rsidR="00124DDC" w:rsidRDefault="00124DDC"/>
                        </w:txbxContent>
                      </wps:txbx>
                      <wps:bodyPr rot="0" vert="horz" wrap="square" lIns="91440" tIns="45720" rIns="91440" bIns="45720" anchor="t" anchorCtr="0" upright="1">
                        <a:noAutofit/>
                      </wps:bodyPr>
                    </wps:wsp>
                  </a:graphicData>
                </a:graphic>
              </wp:anchor>
            </w:drawing>
          </mc:Choice>
          <mc:Fallback>
            <w:pict>
              <v:rect w14:anchorId="226394AE" id="Rectangle 1" o:spid="_x0000_s1029" style="position:absolute;left:0;text-align:left;margin-left:-74.5pt;margin-top:-84.55pt;width:612.85pt;height:856.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" fillcolor="#7f7f7f [1612]">
                <v:textbox>
                  <w:txbxContent>
                    <w:p w:rsidR="00124DDC" w:rsidRDefault="00124DDC" w:rsidP="007E2911">
                      <w:pPr>
                        <w:jc w:val="center"/>
                      </w:pPr>
                    </w:p>
                    <w:p w:rsidR="00124DDC" w:rsidRDefault="00124DDC"/>
                  </w:txbxContent>
                </v:textbox>
              </v:rect>
            </w:pict>
          </mc:Fallback>
        </mc:AlternateContent>
      </w:r>
      <w:r w:rsidR="00F61BA5" w:rsidRPr="00371C3A">
        <w:t xml:space="preserve"> </w:t>
      </w:r>
      <w:r w:rsidR="00D33919" w:rsidRPr="00371C3A">
        <w:br w:type="page"/>
      </w:r>
    </w:p>
    <w:p w:rsidR="00D33919" w:rsidRPr="00371C3A" w:rsidRDefault="00D33919" w:rsidP="00AD1A89">
      <w:pPr>
        <w:pStyle w:val="BodyCopy"/>
        <w:rPr>
          <w:noProof w:val="0"/>
        </w:rPr>
      </w:pPr>
    </w:p>
    <w:p w:rsidR="00D33919" w:rsidRPr="00371C3A" w:rsidRDefault="00D33919" w:rsidP="00AD1A89">
      <w:pPr>
        <w:pStyle w:val="BodyCopy"/>
        <w:rPr>
          <w:noProof w:val="0"/>
        </w:rPr>
      </w:pPr>
    </w:p>
    <w:p w:rsidR="00D33919" w:rsidRPr="00371C3A" w:rsidRDefault="00D33919" w:rsidP="00AD1A89">
      <w:pPr>
        <w:pStyle w:val="BodyCopy"/>
        <w:rPr>
          <w:noProof w:val="0"/>
        </w:rPr>
      </w:pPr>
    </w:p>
    <w:p w:rsidR="00D33919" w:rsidRPr="00371C3A" w:rsidRDefault="00D33919" w:rsidP="00AD1A89">
      <w:pPr>
        <w:pStyle w:val="BodyCopy"/>
        <w:rPr>
          <w:noProof w:val="0"/>
        </w:rPr>
      </w:pPr>
    </w:p>
    <w:p w:rsidR="00D33919" w:rsidRPr="00371C3A" w:rsidRDefault="00D33919" w:rsidP="00AD1A89">
      <w:pPr>
        <w:pStyle w:val="BodyCopy"/>
        <w:rPr>
          <w:noProof w:val="0"/>
        </w:rPr>
      </w:pPr>
    </w:p>
    <w:p w:rsidR="00D33919" w:rsidRPr="00371C3A" w:rsidRDefault="00D33919">
      <w:pPr>
        <w:sectPr w:rsidR="00D33919" w:rsidRPr="00371C3A" w:rsidSect="00183290">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4224B3C3029F4508BEB993E869D73FFE"/>
        </w:placeholder>
      </w:sdtPr>
      <w:sdtEndPr>
        <w:rPr>
          <w:highlight w:val="yellow"/>
        </w:rPr>
      </w:sdtEndPr>
      <w:sdtContent>
        <w:p w:rsidR="00F61BA5" w:rsidRPr="00371C3A" w:rsidRDefault="002173C1" w:rsidP="002173C1">
          <w:pPr>
            <w:pStyle w:val="UnitNameTitlePage"/>
          </w:pPr>
          <w:r w:rsidRPr="00371C3A">
            <w:t>Operate an automated information system</w:t>
          </w:r>
        </w:p>
      </w:sdtContent>
    </w:sdt>
    <w:bookmarkEnd w:id="1" w:displacedByCustomXml="prev"/>
    <w:bookmarkStart w:id="2" w:name="UnitCode" w:displacedByCustomXml="next"/>
    <w:sdt>
      <w:sdtPr>
        <w:alias w:val="Unit code"/>
        <w:tag w:val="Unit code"/>
        <w:id w:val="1867242621"/>
        <w:placeholder>
          <w:docPart w:val="4224B3C3029F4508BEB993E869D73FFE"/>
        </w:placeholder>
      </w:sdtPr>
      <w:sdtEndPr/>
      <w:sdtContent>
        <w:p w:rsidR="00BD2681" w:rsidRPr="00371C3A" w:rsidRDefault="002173C1" w:rsidP="002173C1">
          <w:pPr>
            <w:pStyle w:val="UnitCodeTitlePage"/>
          </w:pPr>
          <w:r w:rsidRPr="00371C3A">
            <w:t>D2.TTA.CL2.14</w:t>
          </w:r>
          <w:r w:rsidRPr="00371C3A">
            <w:br/>
            <w:t>D2.TGA.CL6.06</w:t>
          </w:r>
        </w:p>
      </w:sdtContent>
    </w:sdt>
    <w:bookmarkEnd w:id="2" w:displacedByCustomXml="prev"/>
    <w:bookmarkStart w:id="3" w:name="TraineeManual" w:displacedByCustomXml="next"/>
    <w:sdt>
      <w:sdtPr>
        <w:alias w:val="Trainee manual"/>
        <w:tag w:val="Trainee manual"/>
        <w:id w:val="198362398"/>
        <w:placeholder>
          <w:docPart w:val="4224B3C3029F4508BEB993E869D73FFE"/>
        </w:placeholder>
      </w:sdtPr>
      <w:sdtEndPr/>
      <w:sdtContent>
        <w:p w:rsidR="00BD2681" w:rsidRPr="00371C3A" w:rsidRDefault="00A77F3F" w:rsidP="00BD2681">
          <w:pPr>
            <w:pStyle w:val="UnitCodeTitlePage"/>
          </w:pPr>
          <w:r w:rsidRPr="00371C3A">
            <w:t>Trainee Manual</w:t>
          </w:r>
        </w:p>
      </w:sdtContent>
    </w:sdt>
    <w:bookmarkEnd w:id="3" w:displacedByCustomXml="prev"/>
    <w:p w:rsidR="00BD2681" w:rsidRPr="00371C3A" w:rsidRDefault="00BD2681" w:rsidP="00BD2681">
      <w:pPr>
        <w:pStyle w:val="BodyCopy"/>
        <w:rPr>
          <w:noProof w:val="0"/>
        </w:rPr>
      </w:pPr>
      <w:r w:rsidRPr="00371C3A">
        <w:rPr>
          <w:noProof w:val="0"/>
        </w:rPr>
        <w:br w:type="page"/>
      </w:r>
    </w:p>
    <w:p w:rsidR="00BD2681" w:rsidRPr="00371C3A" w:rsidRDefault="00AC68C1" w:rsidP="00BD2681">
      <w:pPr>
        <w:pStyle w:val="AcknowledgementsImprint"/>
        <w:rPr>
          <w:lang w:val="en-AU"/>
        </w:rPr>
      </w:pPr>
      <w:r w:rsidRPr="00371C3A">
        <w:rPr>
          <w:noProof/>
          <w:lang w:val="en-US"/>
        </w:rPr>
        <w:lastRenderedPageBreak/>
        <mc:AlternateContent>
          <mc:Choice Requires="wpg">
            <w:drawing>
              <wp:anchor distT="0" distB="0" distL="114300" distR="114300" simplePos="0" relativeHeight="251663360" behindDoc="0" locked="0" layoutInCell="1" allowOverlap="1" wp14:anchorId="2DB7A9B6" wp14:editId="79F665A2">
                <wp:simplePos x="0" y="0"/>
                <wp:positionH relativeFrom="column">
                  <wp:posOffset>365760</wp:posOffset>
                </wp:positionH>
                <wp:positionV relativeFrom="paragraph">
                  <wp:posOffset>121920</wp:posOffset>
                </wp:positionV>
                <wp:extent cx="3017520" cy="542544"/>
                <wp:effectExtent l="0" t="0" r="0" b="0"/>
                <wp:wrapSquare wrapText="bothSides"/>
                <wp:docPr id="28" name="Group 28"/>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w14:anchorId="27690E27"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wIO9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BjkbSG3wAAAAk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1" o:title=""/>
                  <v:path arrowok="t"/>
                </v:shape>
                <w10:wrap type="square"/>
              </v:group>
            </w:pict>
          </mc:Fallback>
        </mc:AlternateContent>
      </w:r>
    </w:p>
    <w:p w:rsidR="00BD2681" w:rsidRPr="00371C3A" w:rsidRDefault="00BD2681" w:rsidP="00BD2681">
      <w:pPr>
        <w:pStyle w:val="AcknowledgementsImprint"/>
        <w:rPr>
          <w:lang w:val="en-AU"/>
        </w:rPr>
      </w:pPr>
    </w:p>
    <w:p w:rsidR="00BD2681" w:rsidRPr="00371C3A"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371C3A" w:rsidTr="00BD2681">
        <w:tc>
          <w:tcPr>
            <w:tcW w:w="6771" w:type="dxa"/>
            <w:gridSpan w:val="2"/>
          </w:tcPr>
          <w:p w:rsidR="00BD2681" w:rsidRPr="00371C3A" w:rsidRDefault="00D5589C" w:rsidP="00D5589C">
            <w:pPr>
              <w:pStyle w:val="AcknowledgementsImprintBold"/>
              <w:ind w:left="0"/>
              <w:rPr>
                <w:lang w:val="en-AU"/>
              </w:rPr>
            </w:pPr>
            <w:r w:rsidRPr="00371C3A">
              <w:rPr>
                <w:rStyle w:val="BodyCopyBold0"/>
                <w:rFonts w:ascii="Helvetica" w:hAnsi="Helvetica" w:cs="Helvetica 45 Light"/>
                <w:b/>
                <w:bCs w:val="0"/>
                <w:lang w:val="en-AU"/>
              </w:rPr>
              <w:br/>
            </w:r>
            <w:r w:rsidRPr="00371C3A">
              <w:rPr>
                <w:rStyle w:val="BodyCopyBold0"/>
                <w:rFonts w:ascii="Helvetica" w:hAnsi="Helvetica" w:cs="Helvetica 45 Light"/>
                <w:b/>
                <w:bCs w:val="0"/>
                <w:lang w:val="en-AU"/>
              </w:rPr>
              <w:br/>
            </w:r>
            <w:r w:rsidRPr="00371C3A">
              <w:rPr>
                <w:rStyle w:val="BodyCopyBold0"/>
                <w:rFonts w:ascii="Helvetica" w:hAnsi="Helvetica" w:cs="Helvetica 45 Light"/>
                <w:b/>
                <w:bCs w:val="0"/>
                <w:lang w:val="en-AU"/>
              </w:rPr>
              <w:br/>
            </w:r>
            <w:r w:rsidR="00BD2681" w:rsidRPr="00371C3A">
              <w:rPr>
                <w:rStyle w:val="BodyCopyBold0"/>
                <w:rFonts w:ascii="Helvetica" w:hAnsi="Helvetica" w:cs="Helvetica 45 Light"/>
                <w:b/>
                <w:bCs w:val="0"/>
                <w:lang w:val="en-AU"/>
              </w:rPr>
              <w:t>Project Base</w:t>
            </w:r>
          </w:p>
        </w:tc>
      </w:tr>
      <w:tr w:rsidR="00BD2681" w:rsidRPr="00371C3A" w:rsidTr="00BD2681">
        <w:tc>
          <w:tcPr>
            <w:tcW w:w="6771" w:type="dxa"/>
            <w:gridSpan w:val="2"/>
          </w:tcPr>
          <w:p w:rsidR="00BD2681" w:rsidRPr="00371C3A" w:rsidRDefault="00BD2681" w:rsidP="00BD2681">
            <w:pPr>
              <w:pStyle w:val="AcknowledgementsImprint"/>
              <w:spacing w:before="0" w:after="0"/>
              <w:ind w:left="0"/>
              <w:rPr>
                <w:lang w:val="en-AU"/>
              </w:rPr>
            </w:pPr>
            <w:r w:rsidRPr="00371C3A">
              <w:rPr>
                <w:lang w:val="en-AU"/>
              </w:rPr>
              <w:t>William Angliss Institute of TAFE</w:t>
            </w:r>
          </w:p>
        </w:tc>
      </w:tr>
      <w:tr w:rsidR="00BD2681" w:rsidRPr="00371C3A" w:rsidTr="00BD2681">
        <w:tc>
          <w:tcPr>
            <w:tcW w:w="6771" w:type="dxa"/>
            <w:gridSpan w:val="2"/>
          </w:tcPr>
          <w:p w:rsidR="00BD2681" w:rsidRPr="00371C3A" w:rsidRDefault="00BD2681" w:rsidP="00BD2681">
            <w:pPr>
              <w:pStyle w:val="AcknowledgementsImprint"/>
              <w:spacing w:before="0" w:after="0"/>
              <w:ind w:left="0"/>
              <w:rPr>
                <w:lang w:val="en-AU"/>
              </w:rPr>
            </w:pPr>
            <w:r w:rsidRPr="00371C3A">
              <w:rPr>
                <w:lang w:val="en-AU"/>
              </w:rPr>
              <w:t>555 La Trobe Street</w:t>
            </w:r>
          </w:p>
        </w:tc>
      </w:tr>
      <w:tr w:rsidR="00BD2681" w:rsidRPr="00371C3A" w:rsidTr="00BD2681">
        <w:tc>
          <w:tcPr>
            <w:tcW w:w="6771" w:type="dxa"/>
            <w:gridSpan w:val="2"/>
          </w:tcPr>
          <w:p w:rsidR="00BD2681" w:rsidRPr="00371C3A" w:rsidRDefault="00BD2681" w:rsidP="00BD2681">
            <w:pPr>
              <w:pStyle w:val="AcknowledgementsImprint"/>
              <w:spacing w:before="0" w:after="0"/>
              <w:ind w:left="0"/>
              <w:rPr>
                <w:lang w:val="en-AU"/>
              </w:rPr>
            </w:pPr>
            <w:r w:rsidRPr="00371C3A">
              <w:rPr>
                <w:lang w:val="en-AU"/>
              </w:rPr>
              <w:t>Melbourne 3000 Victoria</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Telephone:</w:t>
            </w:r>
          </w:p>
        </w:tc>
        <w:tc>
          <w:tcPr>
            <w:tcW w:w="4395" w:type="dxa"/>
          </w:tcPr>
          <w:p w:rsidR="00BD2681" w:rsidRPr="00371C3A" w:rsidRDefault="00BD2681" w:rsidP="00BD2681">
            <w:pPr>
              <w:pStyle w:val="AcknowledgementsImprint"/>
              <w:spacing w:before="0" w:after="0"/>
              <w:ind w:left="0"/>
              <w:rPr>
                <w:lang w:val="en-AU"/>
              </w:rPr>
            </w:pPr>
            <w:r w:rsidRPr="00371C3A">
              <w:rPr>
                <w:lang w:val="en-AU"/>
              </w:rPr>
              <w:t>(03) 9606 2111</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Facsimile:</w:t>
            </w:r>
          </w:p>
        </w:tc>
        <w:tc>
          <w:tcPr>
            <w:tcW w:w="4395" w:type="dxa"/>
          </w:tcPr>
          <w:p w:rsidR="00BD2681" w:rsidRPr="00371C3A" w:rsidRDefault="00BD2681" w:rsidP="00BD2681">
            <w:pPr>
              <w:pStyle w:val="AcknowledgementsImprint"/>
              <w:spacing w:before="0" w:after="0"/>
              <w:ind w:left="0"/>
              <w:rPr>
                <w:lang w:val="en-AU"/>
              </w:rPr>
            </w:pPr>
            <w:r w:rsidRPr="00371C3A">
              <w:rPr>
                <w:lang w:val="en-AU"/>
              </w:rPr>
              <w:t>(03) 9670 1330</w:t>
            </w:r>
          </w:p>
        </w:tc>
      </w:tr>
      <w:tr w:rsidR="00BD2681" w:rsidRPr="00371C3A" w:rsidTr="00BD2681">
        <w:tc>
          <w:tcPr>
            <w:tcW w:w="6771" w:type="dxa"/>
            <w:gridSpan w:val="2"/>
          </w:tcPr>
          <w:p w:rsidR="00BD2681" w:rsidRPr="00371C3A" w:rsidRDefault="00BD2681" w:rsidP="00D5589C">
            <w:pPr>
              <w:pStyle w:val="AcknowledgementsImprintBold"/>
              <w:ind w:left="0"/>
              <w:jc w:val="both"/>
              <w:rPr>
                <w:lang w:val="en-AU"/>
              </w:rPr>
            </w:pPr>
            <w:r w:rsidRPr="00371C3A">
              <w:rPr>
                <w:lang w:val="en-AU"/>
              </w:rPr>
              <w:t>Acknowledgements</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Project Director:</w:t>
            </w:r>
          </w:p>
        </w:tc>
        <w:tc>
          <w:tcPr>
            <w:tcW w:w="4395" w:type="dxa"/>
          </w:tcPr>
          <w:p w:rsidR="00BD2681" w:rsidRPr="00371C3A" w:rsidRDefault="00BD2681" w:rsidP="00BD2681">
            <w:pPr>
              <w:pStyle w:val="AcknowledgementsImprint"/>
              <w:spacing w:before="0" w:after="0"/>
              <w:ind w:left="0"/>
              <w:rPr>
                <w:lang w:val="en-AU"/>
              </w:rPr>
            </w:pPr>
            <w:r w:rsidRPr="00371C3A">
              <w:rPr>
                <w:lang w:val="en-AU"/>
              </w:rPr>
              <w:t>Wayne Crosbie</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Project Manager</w:t>
            </w:r>
          </w:p>
        </w:tc>
        <w:tc>
          <w:tcPr>
            <w:tcW w:w="4395" w:type="dxa"/>
          </w:tcPr>
          <w:p w:rsidR="00BD2681" w:rsidRPr="00371C3A" w:rsidRDefault="00917315" w:rsidP="00BD2681">
            <w:pPr>
              <w:pStyle w:val="AcknowledgementsImprint"/>
              <w:spacing w:before="0" w:after="0"/>
              <w:ind w:left="0"/>
              <w:rPr>
                <w:lang w:val="en-AU"/>
              </w:rPr>
            </w:pPr>
            <w:r w:rsidRPr="00371C3A">
              <w:rPr>
                <w:lang w:val="en-AU"/>
              </w:rPr>
              <w:t>Jim Irwin</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Chief Writer:</w:t>
            </w:r>
          </w:p>
        </w:tc>
        <w:tc>
          <w:tcPr>
            <w:tcW w:w="4395" w:type="dxa"/>
          </w:tcPr>
          <w:p w:rsidR="00BD2681" w:rsidRPr="00371C3A" w:rsidRDefault="00BD2681" w:rsidP="00BD2681">
            <w:pPr>
              <w:pStyle w:val="AcknowledgementsImprint"/>
              <w:spacing w:before="0" w:after="0"/>
              <w:ind w:left="0"/>
              <w:rPr>
                <w:lang w:val="en-AU"/>
              </w:rPr>
            </w:pPr>
            <w:r w:rsidRPr="00371C3A">
              <w:rPr>
                <w:lang w:val="en-AU"/>
              </w:rPr>
              <w:t>Alan Hickman</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Subject Writer:</w:t>
            </w:r>
          </w:p>
        </w:tc>
        <w:tc>
          <w:tcPr>
            <w:tcW w:w="4395" w:type="dxa"/>
          </w:tcPr>
          <w:p w:rsidR="00BD2681" w:rsidRPr="00371C3A" w:rsidRDefault="00917315" w:rsidP="00BD2681">
            <w:pPr>
              <w:pStyle w:val="AcknowledgementsImprint"/>
              <w:spacing w:before="0" w:after="0"/>
              <w:ind w:left="0"/>
              <w:rPr>
                <w:lang w:val="en-AU"/>
              </w:rPr>
            </w:pPr>
            <w:r w:rsidRPr="00371C3A">
              <w:rPr>
                <w:lang w:val="en-AU"/>
              </w:rPr>
              <w:t>Dian</w:t>
            </w:r>
            <w:r w:rsidR="00576BDD" w:rsidRPr="00371C3A">
              <w:rPr>
                <w:lang w:val="en-AU"/>
              </w:rPr>
              <w:t>ne</w:t>
            </w:r>
            <w:r w:rsidRPr="00371C3A">
              <w:rPr>
                <w:lang w:val="en-AU"/>
              </w:rPr>
              <w:t xml:space="preserve"> Whelan</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Editor:</w:t>
            </w:r>
          </w:p>
        </w:tc>
        <w:tc>
          <w:tcPr>
            <w:tcW w:w="4395" w:type="dxa"/>
          </w:tcPr>
          <w:p w:rsidR="00BD2681" w:rsidRPr="00371C3A" w:rsidRDefault="00917315" w:rsidP="00BD2681">
            <w:pPr>
              <w:pStyle w:val="AcknowledgementsImprint"/>
              <w:spacing w:before="0" w:after="0"/>
              <w:ind w:left="0"/>
              <w:rPr>
                <w:lang w:val="en-AU"/>
              </w:rPr>
            </w:pPr>
            <w:r w:rsidRPr="00371C3A">
              <w:rPr>
                <w:lang w:val="en-AU"/>
              </w:rPr>
              <w:t>Jim Irwin</w:t>
            </w:r>
          </w:p>
        </w:tc>
      </w:tr>
      <w:tr w:rsidR="00BD2681" w:rsidRPr="00371C3A" w:rsidTr="00BD2681">
        <w:tc>
          <w:tcPr>
            <w:tcW w:w="2376" w:type="dxa"/>
          </w:tcPr>
          <w:p w:rsidR="00BD2681" w:rsidRPr="00371C3A" w:rsidRDefault="00BD2681" w:rsidP="00BD2681">
            <w:pPr>
              <w:pStyle w:val="AcknowledgementsImprint"/>
              <w:spacing w:before="0" w:after="0"/>
              <w:ind w:left="0"/>
              <w:rPr>
                <w:lang w:val="en-AU"/>
              </w:rPr>
            </w:pPr>
            <w:r w:rsidRPr="00371C3A">
              <w:rPr>
                <w:lang w:val="en-AU"/>
              </w:rPr>
              <w:t>DTP/Production:</w:t>
            </w:r>
          </w:p>
        </w:tc>
        <w:tc>
          <w:tcPr>
            <w:tcW w:w="4395" w:type="dxa"/>
          </w:tcPr>
          <w:p w:rsidR="00BD2681" w:rsidRPr="00371C3A" w:rsidRDefault="00BD2681" w:rsidP="00BD2681">
            <w:pPr>
              <w:pStyle w:val="AcknowledgementsImprint"/>
              <w:spacing w:before="0" w:after="0"/>
              <w:ind w:left="0"/>
              <w:rPr>
                <w:lang w:val="en-AU"/>
              </w:rPr>
            </w:pPr>
            <w:r w:rsidRPr="00371C3A">
              <w:rPr>
                <w:lang w:val="en-AU"/>
              </w:rPr>
              <w:t>Daniel Chee, Mai Vu</w:t>
            </w:r>
            <w:r w:rsidR="00241BF2" w:rsidRPr="00371C3A">
              <w:rPr>
                <w:lang w:val="en-AU"/>
              </w:rPr>
              <w:t>, Cindy Curran</w:t>
            </w:r>
          </w:p>
        </w:tc>
      </w:tr>
    </w:tbl>
    <w:p w:rsidR="00BD2681" w:rsidRPr="00371C3A" w:rsidRDefault="00BD2681" w:rsidP="00BD2681">
      <w:pPr>
        <w:pStyle w:val="BodyCopy-Introduction"/>
        <w:rPr>
          <w:noProof w:val="0"/>
        </w:rPr>
      </w:pPr>
    </w:p>
    <w:p w:rsidR="00AD7B23" w:rsidRPr="00371C3A" w:rsidRDefault="00AD7B23" w:rsidP="00AD7B23">
      <w:pPr>
        <w:pStyle w:val="AcknowledgementsImprint"/>
        <w:rPr>
          <w:lang w:val="en-AU"/>
        </w:rPr>
      </w:pPr>
      <w:r w:rsidRPr="00371C3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371C3A" w:rsidRDefault="00AD7B23" w:rsidP="00AD7B23">
      <w:pPr>
        <w:pStyle w:val="AcknowledgementsImprint"/>
        <w:rPr>
          <w:lang w:val="en-AU"/>
        </w:rPr>
      </w:pPr>
      <w:r w:rsidRPr="00371C3A">
        <w:rPr>
          <w:lang w:val="en-AU"/>
        </w:rPr>
        <w:t xml:space="preserve">The ASEAN Secretariat is based in Jakarta, Indonesia. </w:t>
      </w:r>
    </w:p>
    <w:p w:rsidR="00AD7B23" w:rsidRPr="00371C3A" w:rsidRDefault="00AD7B23" w:rsidP="00AD7B23">
      <w:pPr>
        <w:pStyle w:val="AcknowledgementsImprint"/>
        <w:rPr>
          <w:lang w:val="en-AU"/>
        </w:rPr>
      </w:pPr>
      <w:r w:rsidRPr="00371C3A">
        <w:rPr>
          <w:lang w:val="en-AU"/>
        </w:rPr>
        <w:t xml:space="preserve">General Information on ASEAN appears online at the ASEAN Website: </w:t>
      </w:r>
      <w:hyperlink r:id="rId23" w:history="1">
        <w:r w:rsidRPr="00371C3A">
          <w:rPr>
            <w:rStyle w:val="Hyperlink"/>
            <w:rFonts w:eastAsiaTheme="majorEastAsia"/>
            <w:lang w:val="en-AU"/>
          </w:rPr>
          <w:t>www.asean.org</w:t>
        </w:r>
      </w:hyperlink>
      <w:r w:rsidRPr="00371C3A">
        <w:rPr>
          <w:lang w:val="en-AU"/>
        </w:rPr>
        <w:t>.</w:t>
      </w:r>
    </w:p>
    <w:p w:rsidR="00AD7B23" w:rsidRPr="00371C3A" w:rsidRDefault="00AD7B23" w:rsidP="00AD7B23">
      <w:pPr>
        <w:pStyle w:val="AcknowledgementsImprint"/>
        <w:rPr>
          <w:lang w:val="en-AU"/>
        </w:rPr>
      </w:pPr>
      <w:r w:rsidRPr="00371C3A">
        <w:rPr>
          <w:lang w:val="en-AU"/>
        </w:rPr>
        <w:t>All text is produced by William Angliss Institute of TAFE for the ASEAN Project on “</w:t>
      </w:r>
      <w:r w:rsidR="00DA3908" w:rsidRPr="00371C3A">
        <w:rPr>
          <w:lang w:val="en-AU"/>
        </w:rPr>
        <w:t>Toolbox Development for Tourism Labour Divisions for Travel Agencies and Tour Operations</w:t>
      </w:r>
      <w:r w:rsidRPr="00371C3A">
        <w:rPr>
          <w:lang w:val="en-AU"/>
        </w:rPr>
        <w:t>”.</w:t>
      </w:r>
    </w:p>
    <w:p w:rsidR="00AD7B23" w:rsidRPr="00371C3A" w:rsidRDefault="00AD7B23" w:rsidP="00AD7B23">
      <w:pPr>
        <w:pStyle w:val="AcknowledgementsImprint"/>
        <w:rPr>
          <w:lang w:val="en-AU"/>
        </w:rPr>
      </w:pPr>
      <w:r w:rsidRPr="00371C3A">
        <w:rPr>
          <w:lang w:val="en-AU"/>
        </w:rPr>
        <w:t>This publication is supported by the Australian Government’s aid program through the ASEAN-Australia Development Cooperation Program Phase II (AADCP II).</w:t>
      </w:r>
    </w:p>
    <w:p w:rsidR="00AD7B23" w:rsidRPr="00371C3A" w:rsidRDefault="00AD7B23" w:rsidP="00AD7B23">
      <w:pPr>
        <w:pStyle w:val="AcknowledgementsImprint"/>
        <w:rPr>
          <w:lang w:val="en-AU"/>
        </w:rPr>
      </w:pPr>
      <w:r w:rsidRPr="00371C3A">
        <w:rPr>
          <w:lang w:val="en-AU"/>
        </w:rPr>
        <w:t xml:space="preserve">Copyright: Association of Southeast Asian Nations (ASEAN) </w:t>
      </w:r>
      <w:r w:rsidR="00917315" w:rsidRPr="00371C3A">
        <w:rPr>
          <w:lang w:val="en-AU"/>
        </w:rPr>
        <w:t>2015</w:t>
      </w:r>
      <w:r w:rsidRPr="00371C3A">
        <w:rPr>
          <w:lang w:val="en-AU"/>
        </w:rPr>
        <w:t xml:space="preserve">. </w:t>
      </w:r>
    </w:p>
    <w:p w:rsidR="00AD7B23" w:rsidRPr="00371C3A" w:rsidRDefault="00AD7B23" w:rsidP="00AD7B23">
      <w:pPr>
        <w:pStyle w:val="AcknowledgementsImprint"/>
        <w:rPr>
          <w:lang w:val="en-AU"/>
        </w:rPr>
      </w:pPr>
      <w:r w:rsidRPr="00371C3A">
        <w:rPr>
          <w:lang w:val="en-AU"/>
        </w:rPr>
        <w:t>All rights reserved.</w:t>
      </w:r>
    </w:p>
    <w:p w:rsidR="00AD7B23" w:rsidRPr="00371C3A" w:rsidRDefault="00AD7B23" w:rsidP="00AD7B23">
      <w:pPr>
        <w:pStyle w:val="AcknowledgementsImprintBold"/>
        <w:rPr>
          <w:sz w:val="18"/>
          <w:szCs w:val="18"/>
          <w:lang w:val="en-AU"/>
        </w:rPr>
      </w:pPr>
      <w:r w:rsidRPr="00371C3A">
        <w:rPr>
          <w:sz w:val="18"/>
          <w:szCs w:val="18"/>
          <w:lang w:val="en-AU"/>
        </w:rPr>
        <w:t>Disclaimer</w:t>
      </w:r>
    </w:p>
    <w:p w:rsidR="00AD7B23" w:rsidRPr="00371C3A" w:rsidRDefault="00AD7B23" w:rsidP="00AD7B23">
      <w:pPr>
        <w:pStyle w:val="AcknowledgementsImprint"/>
        <w:rPr>
          <w:lang w:val="en-AU"/>
        </w:rPr>
      </w:pPr>
      <w:r w:rsidRPr="00371C3A">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371C3A" w:rsidRDefault="00AD7B23" w:rsidP="00AD7B23">
      <w:pPr>
        <w:pStyle w:val="AcknowledgementsImprint"/>
        <w:rPr>
          <w:lang w:val="en-AU"/>
        </w:rPr>
      </w:pPr>
      <w:r w:rsidRPr="00371C3A">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371C3A" w:rsidRDefault="00AD7B23" w:rsidP="00AD7B23">
      <w:pPr>
        <w:pStyle w:val="AcknowledgementsImprint"/>
        <w:rPr>
          <w:lang w:val="en-AU"/>
        </w:rPr>
      </w:pPr>
      <w:r w:rsidRPr="00371C3A">
        <w:rPr>
          <w:lang w:val="en-AU"/>
        </w:rPr>
        <w:t xml:space="preserve">Additional images have been sourced from Flickr and SXC and are used under Creative Commons licence:  </w:t>
      </w:r>
      <w:hyperlink r:id="rId24" w:history="1">
        <w:r w:rsidRPr="00371C3A">
          <w:rPr>
            <w:rStyle w:val="Hyperlink"/>
            <w:rFonts w:eastAsiaTheme="majorEastAsia"/>
            <w:szCs w:val="18"/>
            <w:lang w:val="en-AU"/>
          </w:rPr>
          <w:t>http://creativecommons.org/licenses/by/2.0/deed.en</w:t>
        </w:r>
      </w:hyperlink>
    </w:p>
    <w:p w:rsidR="00AD7B23" w:rsidRPr="00371C3A" w:rsidRDefault="00AD7B23" w:rsidP="00AD7B23">
      <w:pPr>
        <w:pStyle w:val="AcknowledgementsImprint"/>
        <w:rPr>
          <w:lang w:val="en-AU"/>
        </w:rPr>
      </w:pPr>
    </w:p>
    <w:p w:rsidR="00AD7B23" w:rsidRPr="00371C3A" w:rsidRDefault="00AD7B23" w:rsidP="00AD7B23">
      <w:pPr>
        <w:pStyle w:val="AcknowledgementsImprint"/>
        <w:rPr>
          <w:lang w:val="en-AU"/>
        </w:rPr>
      </w:pPr>
      <w:r w:rsidRPr="00371C3A">
        <w:rPr>
          <w:lang w:val="en-AU"/>
        </w:rPr>
        <w:t xml:space="preserve">File name: </w:t>
      </w:r>
      <w:r w:rsidRPr="00371C3A">
        <w:rPr>
          <w:lang w:val="en-AU"/>
        </w:rPr>
        <w:fldChar w:fldCharType="begin"/>
      </w:r>
      <w:r w:rsidRPr="00371C3A">
        <w:rPr>
          <w:lang w:val="en-AU"/>
        </w:rPr>
        <w:instrText xml:space="preserve"> FILENAME   \* MERGEFORMAT </w:instrText>
      </w:r>
      <w:r w:rsidRPr="00371C3A">
        <w:rPr>
          <w:lang w:val="en-AU"/>
        </w:rPr>
        <w:fldChar w:fldCharType="separate"/>
      </w:r>
      <w:r w:rsidR="00F23A60">
        <w:rPr>
          <w:noProof/>
          <w:lang w:val="en-AU"/>
        </w:rPr>
        <w:t>TM_Operate_an_automated_information_system_230715</w:t>
      </w:r>
      <w:r w:rsidRPr="00371C3A">
        <w:rPr>
          <w:lang w:val="en-AU"/>
        </w:rPr>
        <w:fldChar w:fldCharType="end"/>
      </w:r>
    </w:p>
    <w:p w:rsidR="00BD2681" w:rsidRPr="00371C3A" w:rsidRDefault="00BD2681" w:rsidP="002D13CA">
      <w:pPr>
        <w:pStyle w:val="AcknowledgementsImprint"/>
        <w:rPr>
          <w:lang w:val="en-AU"/>
        </w:rPr>
      </w:pPr>
    </w:p>
    <w:p w:rsidR="00BD2681" w:rsidRPr="00371C3A" w:rsidRDefault="00BD2681" w:rsidP="002D13CA">
      <w:pPr>
        <w:pStyle w:val="AcknowledgementsImprint"/>
        <w:rPr>
          <w:lang w:val="en-AU"/>
        </w:rPr>
        <w:sectPr w:rsidR="00BD2681" w:rsidRPr="00371C3A" w:rsidSect="00183290">
          <w:headerReference w:type="even" r:id="rId25"/>
          <w:headerReference w:type="default" r:id="rId26"/>
          <w:footerReference w:type="even" r:id="rId27"/>
          <w:footerReference w:type="default" r:id="rId28"/>
          <w:pgSz w:w="11906" w:h="16838"/>
          <w:pgMar w:top="1440" w:right="1440" w:bottom="1440" w:left="1440" w:header="708" w:footer="708" w:gutter="0"/>
          <w:cols w:space="708"/>
          <w:docGrid w:linePitch="360"/>
        </w:sectPr>
      </w:pPr>
    </w:p>
    <w:p w:rsidR="00D5589C" w:rsidRPr="00371C3A" w:rsidRDefault="00AC68C1" w:rsidP="00D5589C">
      <w:pPr>
        <w:pStyle w:val="BodyCopy"/>
        <w:rPr>
          <w:noProof w:val="0"/>
          <w:szCs w:val="24"/>
        </w:rPr>
      </w:pPr>
      <w:r w:rsidRPr="00371C3A">
        <w:rPr>
          <w:szCs w:val="24"/>
          <w:lang w:val="en-US" w:eastAsia="en-US"/>
        </w:rPr>
        <w:lastRenderedPageBreak/>
        <mc:AlternateContent>
          <mc:Choice Requires="wpg">
            <w:drawing>
              <wp:anchor distT="0" distB="0" distL="114300" distR="114300" simplePos="0" relativeHeight="251667456" behindDoc="0" locked="0" layoutInCell="1" allowOverlap="1" wp14:anchorId="7CA5F2BB" wp14:editId="055DEBF2">
                <wp:simplePos x="0" y="0"/>
                <wp:positionH relativeFrom="column">
                  <wp:posOffset>0</wp:posOffset>
                </wp:positionH>
                <wp:positionV relativeFrom="paragraph">
                  <wp:posOffset>103632</wp:posOffset>
                </wp:positionV>
                <wp:extent cx="3017520" cy="542544"/>
                <wp:effectExtent l="0" t="0" r="0" b="0"/>
                <wp:wrapSquare wrapText="bothSides"/>
                <wp:docPr id="32" name="Group 3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5"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9"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10"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w14:anchorId="3FC1C97F"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8NwXCAAAA2gAAAA8AAABkcnMvZG93bnJldi54bWxEj91qAjEUhO+FvkM4hd5pskJFtsallCr2&#10;qv49wGFzuj/dnCxJ1LVP3wiCl8PMfMMsisF24kw+NI41ZBMFgrh0puFKw/GwGs9BhIhssHNMGq4U&#10;oFg+jRaYG3fhHZ33sRIJwiFHDXWMfS5lKGuyGCauJ07ej/MWY5K+ksbjJcFtJ6dKzaTFhtNCjT19&#10;1FT+7k9Ww7Zdl599o7Js++1P6ioPX91fq/XL8/D+BiLSEB/he3tjNLzC7Uq6AXL5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fDcFwgAAANoAAAAPAAAAAAAAAAAAAAAAAJ8C&#10;AABkcnMvZG93bnJldi54bWxQSwUGAAAAAAQABAD3AAAAjgM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pa1rFAAAA2gAAAA8AAABkcnMvZG93bnJldi54bWxEj09rwkAUxO9Cv8PyCt7MRiliY1YJhULq&#10;yWpa6O2ZfflDs29Ddhvjt+8WCh6HmfkNk+4n04mRBtdaVrCMYhDEpdUt1wqK8+tiA8J5ZI2dZVJw&#10;Iwf73cMsxUTbK7/TePK1CBB2CSpovO8TKV3ZkEEX2Z44eJUdDPogh1rqAa8Bbjq5iuO1NNhyWGiw&#10;p5eGyu/Tj1GQHz8OebnMVpfifBufNp9fVda+KTV/nLItCE+Tv4f/27lW8Ax/V8INkL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qWtaxQAAANoAAAAPAAAAAAAAAAAAAAAA&#10;AJ8CAABkcnMvZG93bnJldi54bWxQSwUGAAAAAAQABAD3AAAAkQM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pQ8vEAAAA2wAAAA8AAABkcnMvZG93bnJldi54bWxEj0FrwkAQhe+F/odlCt7qRilS0mxEgkIv&#10;BU299DZmxySanQ3ZbYz/3jkUepvhvXnvm2w9uU6NNITWs4HFPAFFXHnbcm3g+L17fQcVIrLFzjMZ&#10;uFOAdf78lGFq/Y0PNJaxVhLCIUUDTYx9qnWoGnIY5r4nFu3sB4dR1qHWdsCbhLtOL5NkpR22LA0N&#10;9lQ0VF3LX2egPpwuxeltW9lpdSmX4/7nqzj2xsxeps0HqEhT/Df/XX9awRd6+UUG0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ipQ8vEAAAA2wAAAA8AAAAAAAAAAAAAAAAA&#10;nwIAAGRycy9kb3ducmV2LnhtbFBLBQYAAAAABAAEAPcAAACQAwAAAAA=&#10;">
                  <v:imagedata r:id="rId21" o:title=""/>
                  <v:path arrowok="t"/>
                </v:shape>
                <w10:wrap type="square"/>
              </v:group>
            </w:pict>
          </mc:Fallback>
        </mc:AlternateContent>
      </w:r>
    </w:p>
    <w:p w:rsidR="00D5589C" w:rsidRPr="00371C3A" w:rsidRDefault="00D5589C">
      <w:pPr>
        <w:rPr>
          <w:szCs w:val="24"/>
        </w:rPr>
      </w:pPr>
    </w:p>
    <w:p w:rsidR="00D5589C" w:rsidRPr="00371C3A" w:rsidRDefault="00D5589C">
      <w:pPr>
        <w:rPr>
          <w:szCs w:val="24"/>
        </w:rPr>
      </w:pPr>
    </w:p>
    <w:p w:rsidR="00D5589C" w:rsidRPr="00371C3A" w:rsidRDefault="00D5589C" w:rsidP="003C7CC6">
      <w:pPr>
        <w:pStyle w:val="TableofContents"/>
      </w:pPr>
      <w:r w:rsidRPr="00371C3A">
        <w:t>Table of contents</w:t>
      </w:r>
    </w:p>
    <w:p w:rsidR="008C75BE" w:rsidRDefault="003C7CC6">
      <w:pPr>
        <w:pStyle w:val="TOC1"/>
        <w:tabs>
          <w:tab w:val="right" w:leader="dot" w:pos="9016"/>
        </w:tabs>
        <w:rPr>
          <w:rFonts w:asciiTheme="minorHAnsi" w:hAnsiTheme="minorHAnsi"/>
          <w:noProof/>
        </w:rPr>
      </w:pPr>
      <w:r w:rsidRPr="00371C3A">
        <w:rPr>
          <w:szCs w:val="24"/>
        </w:rPr>
        <w:fldChar w:fldCharType="begin"/>
      </w:r>
      <w:r w:rsidRPr="00371C3A">
        <w:rPr>
          <w:szCs w:val="24"/>
        </w:rPr>
        <w:instrText xml:space="preserve"> TOC \h \z \t "Heading 1,1" </w:instrText>
      </w:r>
      <w:r w:rsidRPr="00371C3A">
        <w:rPr>
          <w:szCs w:val="24"/>
        </w:rPr>
        <w:fldChar w:fldCharType="separate"/>
      </w:r>
      <w:hyperlink w:anchor="_Toc425496871" w:history="1">
        <w:r w:rsidR="008C75BE" w:rsidRPr="00D2577B">
          <w:rPr>
            <w:rStyle w:val="Hyperlink"/>
            <w:noProof/>
          </w:rPr>
          <w:t>Introduction to trainee manual</w:t>
        </w:r>
        <w:r w:rsidR="008C75BE">
          <w:rPr>
            <w:noProof/>
            <w:webHidden/>
          </w:rPr>
          <w:tab/>
        </w:r>
        <w:r w:rsidR="008C75BE">
          <w:rPr>
            <w:noProof/>
            <w:webHidden/>
          </w:rPr>
          <w:fldChar w:fldCharType="begin"/>
        </w:r>
        <w:r w:rsidR="008C75BE">
          <w:rPr>
            <w:noProof/>
            <w:webHidden/>
          </w:rPr>
          <w:instrText xml:space="preserve"> PAGEREF _Toc425496871 \h </w:instrText>
        </w:r>
        <w:r w:rsidR="008C75BE">
          <w:rPr>
            <w:noProof/>
            <w:webHidden/>
          </w:rPr>
        </w:r>
        <w:r w:rsidR="008C75BE">
          <w:rPr>
            <w:noProof/>
            <w:webHidden/>
          </w:rPr>
          <w:fldChar w:fldCharType="separate"/>
        </w:r>
        <w:r w:rsidR="008C75BE">
          <w:rPr>
            <w:noProof/>
            <w:webHidden/>
          </w:rPr>
          <w:t>1</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2" w:history="1">
        <w:r w:rsidR="008C75BE" w:rsidRPr="00D2577B">
          <w:rPr>
            <w:rStyle w:val="Hyperlink"/>
            <w:noProof/>
          </w:rPr>
          <w:t>Unit descriptor</w:t>
        </w:r>
        <w:r w:rsidR="008C75BE">
          <w:rPr>
            <w:noProof/>
            <w:webHidden/>
          </w:rPr>
          <w:tab/>
        </w:r>
        <w:r w:rsidR="008C75BE">
          <w:rPr>
            <w:noProof/>
            <w:webHidden/>
          </w:rPr>
          <w:fldChar w:fldCharType="begin"/>
        </w:r>
        <w:r w:rsidR="008C75BE">
          <w:rPr>
            <w:noProof/>
            <w:webHidden/>
          </w:rPr>
          <w:instrText xml:space="preserve"> PAGEREF _Toc425496872 \h </w:instrText>
        </w:r>
        <w:r w:rsidR="008C75BE">
          <w:rPr>
            <w:noProof/>
            <w:webHidden/>
          </w:rPr>
        </w:r>
        <w:r w:rsidR="008C75BE">
          <w:rPr>
            <w:noProof/>
            <w:webHidden/>
          </w:rPr>
          <w:fldChar w:fldCharType="separate"/>
        </w:r>
        <w:r w:rsidR="008C75BE">
          <w:rPr>
            <w:noProof/>
            <w:webHidden/>
          </w:rPr>
          <w:t>3</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3" w:history="1">
        <w:r w:rsidR="008C75BE" w:rsidRPr="00D2577B">
          <w:rPr>
            <w:rStyle w:val="Hyperlink"/>
            <w:noProof/>
          </w:rPr>
          <w:t>Assessment matrix</w:t>
        </w:r>
        <w:r w:rsidR="008C75BE">
          <w:rPr>
            <w:noProof/>
            <w:webHidden/>
          </w:rPr>
          <w:tab/>
        </w:r>
        <w:r w:rsidR="008C75BE">
          <w:rPr>
            <w:noProof/>
            <w:webHidden/>
          </w:rPr>
          <w:fldChar w:fldCharType="begin"/>
        </w:r>
        <w:r w:rsidR="008C75BE">
          <w:rPr>
            <w:noProof/>
            <w:webHidden/>
          </w:rPr>
          <w:instrText xml:space="preserve"> PAGEREF _Toc425496873 \h </w:instrText>
        </w:r>
        <w:r w:rsidR="008C75BE">
          <w:rPr>
            <w:noProof/>
            <w:webHidden/>
          </w:rPr>
        </w:r>
        <w:r w:rsidR="008C75BE">
          <w:rPr>
            <w:noProof/>
            <w:webHidden/>
          </w:rPr>
          <w:fldChar w:fldCharType="separate"/>
        </w:r>
        <w:r w:rsidR="008C75BE">
          <w:rPr>
            <w:noProof/>
            <w:webHidden/>
          </w:rPr>
          <w:t>5</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4" w:history="1">
        <w:r w:rsidR="008C75BE" w:rsidRPr="00D2577B">
          <w:rPr>
            <w:rStyle w:val="Hyperlink"/>
            <w:noProof/>
          </w:rPr>
          <w:t>Glossary</w:t>
        </w:r>
        <w:r w:rsidR="008C75BE">
          <w:rPr>
            <w:noProof/>
            <w:webHidden/>
          </w:rPr>
          <w:tab/>
        </w:r>
        <w:r w:rsidR="008C75BE">
          <w:rPr>
            <w:noProof/>
            <w:webHidden/>
          </w:rPr>
          <w:fldChar w:fldCharType="begin"/>
        </w:r>
        <w:r w:rsidR="008C75BE">
          <w:rPr>
            <w:noProof/>
            <w:webHidden/>
          </w:rPr>
          <w:instrText xml:space="preserve"> PAGEREF _Toc425496874 \h </w:instrText>
        </w:r>
        <w:r w:rsidR="008C75BE">
          <w:rPr>
            <w:noProof/>
            <w:webHidden/>
          </w:rPr>
        </w:r>
        <w:r w:rsidR="008C75BE">
          <w:rPr>
            <w:noProof/>
            <w:webHidden/>
          </w:rPr>
          <w:fldChar w:fldCharType="separate"/>
        </w:r>
        <w:r w:rsidR="008C75BE">
          <w:rPr>
            <w:noProof/>
            <w:webHidden/>
          </w:rPr>
          <w:t>7</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5" w:history="1">
        <w:r w:rsidR="008C75BE" w:rsidRPr="00D2577B">
          <w:rPr>
            <w:rStyle w:val="Hyperlink"/>
            <w:noProof/>
          </w:rPr>
          <w:t>Element 1:  Identify the context for use of an automated information system</w:t>
        </w:r>
        <w:r w:rsidR="008C75BE">
          <w:rPr>
            <w:noProof/>
            <w:webHidden/>
          </w:rPr>
          <w:tab/>
        </w:r>
        <w:r w:rsidR="008C75BE">
          <w:rPr>
            <w:noProof/>
            <w:webHidden/>
          </w:rPr>
          <w:fldChar w:fldCharType="begin"/>
        </w:r>
        <w:r w:rsidR="008C75BE">
          <w:rPr>
            <w:noProof/>
            <w:webHidden/>
          </w:rPr>
          <w:instrText xml:space="preserve"> PAGEREF _Toc425496875 \h </w:instrText>
        </w:r>
        <w:r w:rsidR="008C75BE">
          <w:rPr>
            <w:noProof/>
            <w:webHidden/>
          </w:rPr>
        </w:r>
        <w:r w:rsidR="008C75BE">
          <w:rPr>
            <w:noProof/>
            <w:webHidden/>
          </w:rPr>
          <w:fldChar w:fldCharType="separate"/>
        </w:r>
        <w:r w:rsidR="008C75BE">
          <w:rPr>
            <w:noProof/>
            <w:webHidden/>
          </w:rPr>
          <w:t>9</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6" w:history="1">
        <w:r w:rsidR="008C75BE" w:rsidRPr="00D2577B">
          <w:rPr>
            <w:rStyle w:val="Hyperlink"/>
            <w:noProof/>
          </w:rPr>
          <w:t>Element 2:  Access information using an automated information system</w:t>
        </w:r>
        <w:r w:rsidR="008C75BE">
          <w:rPr>
            <w:noProof/>
            <w:webHidden/>
          </w:rPr>
          <w:tab/>
        </w:r>
        <w:r w:rsidR="008C75BE">
          <w:rPr>
            <w:noProof/>
            <w:webHidden/>
          </w:rPr>
          <w:fldChar w:fldCharType="begin"/>
        </w:r>
        <w:r w:rsidR="008C75BE">
          <w:rPr>
            <w:noProof/>
            <w:webHidden/>
          </w:rPr>
          <w:instrText xml:space="preserve"> PAGEREF _Toc425496876 \h </w:instrText>
        </w:r>
        <w:r w:rsidR="008C75BE">
          <w:rPr>
            <w:noProof/>
            <w:webHidden/>
          </w:rPr>
        </w:r>
        <w:r w:rsidR="008C75BE">
          <w:rPr>
            <w:noProof/>
            <w:webHidden/>
          </w:rPr>
          <w:fldChar w:fldCharType="separate"/>
        </w:r>
        <w:r w:rsidR="008C75BE">
          <w:rPr>
            <w:noProof/>
            <w:webHidden/>
          </w:rPr>
          <w:t>59</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7" w:history="1">
        <w:r w:rsidR="008C75BE" w:rsidRPr="00D2577B">
          <w:rPr>
            <w:rStyle w:val="Hyperlink"/>
            <w:noProof/>
          </w:rPr>
          <w:t>Element 3:  Obtain information using an automated information system</w:t>
        </w:r>
        <w:r w:rsidR="008C75BE">
          <w:rPr>
            <w:noProof/>
            <w:webHidden/>
          </w:rPr>
          <w:tab/>
        </w:r>
        <w:r w:rsidR="008C75BE">
          <w:rPr>
            <w:noProof/>
            <w:webHidden/>
          </w:rPr>
          <w:fldChar w:fldCharType="begin"/>
        </w:r>
        <w:r w:rsidR="008C75BE">
          <w:rPr>
            <w:noProof/>
            <w:webHidden/>
          </w:rPr>
          <w:instrText xml:space="preserve"> PAGEREF _Toc425496877 \h </w:instrText>
        </w:r>
        <w:r w:rsidR="008C75BE">
          <w:rPr>
            <w:noProof/>
            <w:webHidden/>
          </w:rPr>
        </w:r>
        <w:r w:rsidR="008C75BE">
          <w:rPr>
            <w:noProof/>
            <w:webHidden/>
          </w:rPr>
          <w:fldChar w:fldCharType="separate"/>
        </w:r>
        <w:r w:rsidR="008C75BE">
          <w:rPr>
            <w:noProof/>
            <w:webHidden/>
          </w:rPr>
          <w:t>91</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8" w:history="1">
        <w:r w:rsidR="008C75BE" w:rsidRPr="00D2577B">
          <w:rPr>
            <w:rStyle w:val="Hyperlink"/>
            <w:noProof/>
          </w:rPr>
          <w:t>Element 4:  Use information from an automated information system</w:t>
        </w:r>
        <w:r w:rsidR="008C75BE">
          <w:rPr>
            <w:noProof/>
            <w:webHidden/>
          </w:rPr>
          <w:tab/>
        </w:r>
        <w:r w:rsidR="008C75BE">
          <w:rPr>
            <w:noProof/>
            <w:webHidden/>
          </w:rPr>
          <w:fldChar w:fldCharType="begin"/>
        </w:r>
        <w:r w:rsidR="008C75BE">
          <w:rPr>
            <w:noProof/>
            <w:webHidden/>
          </w:rPr>
          <w:instrText xml:space="preserve"> PAGEREF _Toc425496878 \h </w:instrText>
        </w:r>
        <w:r w:rsidR="008C75BE">
          <w:rPr>
            <w:noProof/>
            <w:webHidden/>
          </w:rPr>
        </w:r>
        <w:r w:rsidR="008C75BE">
          <w:rPr>
            <w:noProof/>
            <w:webHidden/>
          </w:rPr>
          <w:fldChar w:fldCharType="separate"/>
        </w:r>
        <w:r w:rsidR="008C75BE">
          <w:rPr>
            <w:noProof/>
            <w:webHidden/>
          </w:rPr>
          <w:t>107</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79" w:history="1">
        <w:r w:rsidR="008C75BE" w:rsidRPr="00D2577B">
          <w:rPr>
            <w:rStyle w:val="Hyperlink"/>
            <w:noProof/>
          </w:rPr>
          <w:t>Element 5:  Up-date and maintain information on an automated information system</w:t>
        </w:r>
        <w:r w:rsidR="008C75BE">
          <w:rPr>
            <w:noProof/>
            <w:webHidden/>
          </w:rPr>
          <w:tab/>
        </w:r>
        <w:r w:rsidR="008C75BE">
          <w:rPr>
            <w:noProof/>
            <w:webHidden/>
          </w:rPr>
          <w:fldChar w:fldCharType="begin"/>
        </w:r>
        <w:r w:rsidR="008C75BE">
          <w:rPr>
            <w:noProof/>
            <w:webHidden/>
          </w:rPr>
          <w:instrText xml:space="preserve"> PAGEREF _Toc425496879 \h </w:instrText>
        </w:r>
        <w:r w:rsidR="008C75BE">
          <w:rPr>
            <w:noProof/>
            <w:webHidden/>
          </w:rPr>
        </w:r>
        <w:r w:rsidR="008C75BE">
          <w:rPr>
            <w:noProof/>
            <w:webHidden/>
          </w:rPr>
          <w:fldChar w:fldCharType="separate"/>
        </w:r>
        <w:r w:rsidR="008C75BE">
          <w:rPr>
            <w:noProof/>
            <w:webHidden/>
          </w:rPr>
          <w:t>131</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80" w:history="1">
        <w:r w:rsidR="008C75BE" w:rsidRPr="00D2577B">
          <w:rPr>
            <w:rStyle w:val="Hyperlink"/>
            <w:noProof/>
          </w:rPr>
          <w:t>Presentation of written work</w:t>
        </w:r>
        <w:r w:rsidR="008C75BE">
          <w:rPr>
            <w:noProof/>
            <w:webHidden/>
          </w:rPr>
          <w:tab/>
        </w:r>
        <w:r w:rsidR="008C75BE">
          <w:rPr>
            <w:noProof/>
            <w:webHidden/>
          </w:rPr>
          <w:fldChar w:fldCharType="begin"/>
        </w:r>
        <w:r w:rsidR="008C75BE">
          <w:rPr>
            <w:noProof/>
            <w:webHidden/>
          </w:rPr>
          <w:instrText xml:space="preserve"> PAGEREF _Toc425496880 \h </w:instrText>
        </w:r>
        <w:r w:rsidR="008C75BE">
          <w:rPr>
            <w:noProof/>
            <w:webHidden/>
          </w:rPr>
        </w:r>
        <w:r w:rsidR="008C75BE">
          <w:rPr>
            <w:noProof/>
            <w:webHidden/>
          </w:rPr>
          <w:fldChar w:fldCharType="separate"/>
        </w:r>
        <w:r w:rsidR="008C75BE">
          <w:rPr>
            <w:noProof/>
            <w:webHidden/>
          </w:rPr>
          <w:t>139</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81" w:history="1">
        <w:r w:rsidR="008C75BE" w:rsidRPr="00D2577B">
          <w:rPr>
            <w:rStyle w:val="Hyperlink"/>
            <w:noProof/>
          </w:rPr>
          <w:t>Recommended reading</w:t>
        </w:r>
        <w:r w:rsidR="008C75BE">
          <w:rPr>
            <w:noProof/>
            <w:webHidden/>
          </w:rPr>
          <w:tab/>
        </w:r>
        <w:r w:rsidR="008C75BE">
          <w:rPr>
            <w:noProof/>
            <w:webHidden/>
          </w:rPr>
          <w:fldChar w:fldCharType="begin"/>
        </w:r>
        <w:r w:rsidR="008C75BE">
          <w:rPr>
            <w:noProof/>
            <w:webHidden/>
          </w:rPr>
          <w:instrText xml:space="preserve"> PAGEREF _Toc425496881 \h </w:instrText>
        </w:r>
        <w:r w:rsidR="008C75BE">
          <w:rPr>
            <w:noProof/>
            <w:webHidden/>
          </w:rPr>
        </w:r>
        <w:r w:rsidR="008C75BE">
          <w:rPr>
            <w:noProof/>
            <w:webHidden/>
          </w:rPr>
          <w:fldChar w:fldCharType="separate"/>
        </w:r>
        <w:r w:rsidR="008C75BE">
          <w:rPr>
            <w:noProof/>
            <w:webHidden/>
          </w:rPr>
          <w:t>141</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82" w:history="1">
        <w:r w:rsidR="008C75BE" w:rsidRPr="00D2577B">
          <w:rPr>
            <w:rStyle w:val="Hyperlink"/>
            <w:noProof/>
          </w:rPr>
          <w:t>Trainee evaluation sheet</w:t>
        </w:r>
        <w:r w:rsidR="008C75BE">
          <w:rPr>
            <w:noProof/>
            <w:webHidden/>
          </w:rPr>
          <w:tab/>
        </w:r>
        <w:r w:rsidR="008C75BE">
          <w:rPr>
            <w:noProof/>
            <w:webHidden/>
          </w:rPr>
          <w:fldChar w:fldCharType="begin"/>
        </w:r>
        <w:r w:rsidR="008C75BE">
          <w:rPr>
            <w:noProof/>
            <w:webHidden/>
          </w:rPr>
          <w:instrText xml:space="preserve"> PAGEREF _Toc425496882 \h </w:instrText>
        </w:r>
        <w:r w:rsidR="008C75BE">
          <w:rPr>
            <w:noProof/>
            <w:webHidden/>
          </w:rPr>
        </w:r>
        <w:r w:rsidR="008C75BE">
          <w:rPr>
            <w:noProof/>
            <w:webHidden/>
          </w:rPr>
          <w:fldChar w:fldCharType="separate"/>
        </w:r>
        <w:r w:rsidR="008C75BE">
          <w:rPr>
            <w:noProof/>
            <w:webHidden/>
          </w:rPr>
          <w:t>143</w:t>
        </w:r>
        <w:r w:rsidR="008C75BE">
          <w:rPr>
            <w:noProof/>
            <w:webHidden/>
          </w:rPr>
          <w:fldChar w:fldCharType="end"/>
        </w:r>
      </w:hyperlink>
    </w:p>
    <w:p w:rsidR="008C75BE" w:rsidRDefault="00F848DA">
      <w:pPr>
        <w:pStyle w:val="TOC1"/>
        <w:tabs>
          <w:tab w:val="right" w:leader="dot" w:pos="9016"/>
        </w:tabs>
        <w:rPr>
          <w:rFonts w:asciiTheme="minorHAnsi" w:hAnsiTheme="minorHAnsi"/>
          <w:noProof/>
        </w:rPr>
      </w:pPr>
      <w:hyperlink w:anchor="_Toc425496883" w:history="1">
        <w:r w:rsidR="008C75BE" w:rsidRPr="00D2577B">
          <w:rPr>
            <w:rStyle w:val="Hyperlink"/>
            <w:noProof/>
          </w:rPr>
          <w:t>Trainee self-assessment checklist</w:t>
        </w:r>
        <w:r w:rsidR="008C75BE">
          <w:rPr>
            <w:noProof/>
            <w:webHidden/>
          </w:rPr>
          <w:tab/>
        </w:r>
        <w:r w:rsidR="008C75BE">
          <w:rPr>
            <w:noProof/>
            <w:webHidden/>
          </w:rPr>
          <w:fldChar w:fldCharType="begin"/>
        </w:r>
        <w:r w:rsidR="008C75BE">
          <w:rPr>
            <w:noProof/>
            <w:webHidden/>
          </w:rPr>
          <w:instrText xml:space="preserve"> PAGEREF _Toc425496883 \h </w:instrText>
        </w:r>
        <w:r w:rsidR="008C75BE">
          <w:rPr>
            <w:noProof/>
            <w:webHidden/>
          </w:rPr>
        </w:r>
        <w:r w:rsidR="008C75BE">
          <w:rPr>
            <w:noProof/>
            <w:webHidden/>
          </w:rPr>
          <w:fldChar w:fldCharType="separate"/>
        </w:r>
        <w:r w:rsidR="008C75BE">
          <w:rPr>
            <w:noProof/>
            <w:webHidden/>
          </w:rPr>
          <w:t>145</w:t>
        </w:r>
        <w:r w:rsidR="008C75BE">
          <w:rPr>
            <w:noProof/>
            <w:webHidden/>
          </w:rPr>
          <w:fldChar w:fldCharType="end"/>
        </w:r>
      </w:hyperlink>
    </w:p>
    <w:p w:rsidR="00D5589C" w:rsidRPr="00371C3A" w:rsidRDefault="003C7CC6">
      <w:pPr>
        <w:rPr>
          <w:rFonts w:ascii="Helvetica" w:eastAsia="Calibri" w:hAnsi="Helvetica" w:cs="Calibri"/>
          <w:szCs w:val="24"/>
          <w:lang w:eastAsia="ar-SA"/>
        </w:rPr>
      </w:pPr>
      <w:r w:rsidRPr="00371C3A">
        <w:rPr>
          <w:szCs w:val="24"/>
        </w:rPr>
        <w:fldChar w:fldCharType="end"/>
      </w:r>
      <w:r w:rsidR="00D5589C" w:rsidRPr="00371C3A">
        <w:rPr>
          <w:szCs w:val="24"/>
        </w:rPr>
        <w:br w:type="page"/>
      </w:r>
    </w:p>
    <w:p w:rsidR="00D5589C" w:rsidRPr="00371C3A" w:rsidRDefault="00D5589C" w:rsidP="00BD2681">
      <w:pPr>
        <w:pStyle w:val="BodyCopy"/>
        <w:rPr>
          <w:noProof w:val="0"/>
          <w:szCs w:val="24"/>
        </w:rPr>
      </w:pPr>
    </w:p>
    <w:p w:rsidR="00D5589C" w:rsidRPr="00371C3A" w:rsidRDefault="00D5589C" w:rsidP="00BD2681">
      <w:pPr>
        <w:pStyle w:val="BodyCopy"/>
        <w:rPr>
          <w:noProof w:val="0"/>
          <w:szCs w:val="24"/>
        </w:rPr>
      </w:pPr>
    </w:p>
    <w:p w:rsidR="00D5589C" w:rsidRPr="00371C3A" w:rsidRDefault="00D5589C" w:rsidP="00BD2681">
      <w:pPr>
        <w:pStyle w:val="BodyCopy"/>
        <w:rPr>
          <w:noProof w:val="0"/>
          <w:szCs w:val="24"/>
        </w:rPr>
      </w:pPr>
    </w:p>
    <w:p w:rsidR="00D5589C" w:rsidRPr="00371C3A" w:rsidRDefault="00D5589C" w:rsidP="00BD2681">
      <w:pPr>
        <w:pStyle w:val="BodyCopy"/>
        <w:rPr>
          <w:noProof w:val="0"/>
          <w:szCs w:val="24"/>
        </w:rPr>
      </w:pPr>
    </w:p>
    <w:p w:rsidR="00D5589C" w:rsidRPr="00371C3A" w:rsidRDefault="00D5589C" w:rsidP="00BD2681">
      <w:pPr>
        <w:pStyle w:val="BodyCopy"/>
        <w:rPr>
          <w:noProof w:val="0"/>
          <w:szCs w:val="24"/>
        </w:rPr>
        <w:sectPr w:rsidR="00D5589C" w:rsidRPr="00371C3A" w:rsidSect="00241BF2">
          <w:headerReference w:type="even" r:id="rId29"/>
          <w:headerReference w:type="default" r:id="rId30"/>
          <w:footerReference w:type="even" r:id="rId31"/>
          <w:footerReference w:type="default" r:id="rId32"/>
          <w:pgSz w:w="11906" w:h="16838" w:code="9"/>
          <w:pgMar w:top="1440" w:right="1440" w:bottom="1440" w:left="1440" w:header="709" w:footer="471" w:gutter="0"/>
          <w:cols w:space="708"/>
          <w:docGrid w:linePitch="360"/>
        </w:sectPr>
      </w:pPr>
    </w:p>
    <w:p w:rsidR="00E83E16" w:rsidRPr="00371C3A" w:rsidRDefault="00E83E16" w:rsidP="00E83E16">
      <w:pPr>
        <w:pStyle w:val="Heading1"/>
      </w:pPr>
      <w:bookmarkStart w:id="4" w:name="_Toc334515496"/>
      <w:bookmarkStart w:id="5" w:name="_Toc337029813"/>
      <w:bookmarkStart w:id="6" w:name="_Toc370805486"/>
      <w:bookmarkStart w:id="7" w:name="_Toc425496871"/>
      <w:r w:rsidRPr="00371C3A">
        <w:lastRenderedPageBreak/>
        <w:t>Introduction to trainee manual</w:t>
      </w:r>
      <w:bookmarkEnd w:id="4"/>
      <w:bookmarkEnd w:id="5"/>
      <w:bookmarkEnd w:id="6"/>
      <w:bookmarkEnd w:id="7"/>
    </w:p>
    <w:p w:rsidR="00E83E16" w:rsidRPr="00371C3A" w:rsidRDefault="00E83E16" w:rsidP="00E83E16">
      <w:pPr>
        <w:pStyle w:val="Heading3"/>
      </w:pPr>
      <w:r w:rsidRPr="00371C3A">
        <w:t>To the Trainee</w:t>
      </w:r>
    </w:p>
    <w:p w:rsidR="00E83E16" w:rsidRPr="00371C3A" w:rsidRDefault="00E83E16" w:rsidP="00E83E16">
      <w:pPr>
        <w:pStyle w:val="BodyCopy"/>
        <w:rPr>
          <w:noProof w:val="0"/>
        </w:rPr>
      </w:pPr>
      <w:r w:rsidRPr="00371C3A">
        <w:rPr>
          <w:noProof w:val="0"/>
        </w:rPr>
        <w:t>Congratulations on joining this course. This Trainee Manual is one part of a ‘toolbox’ which is a resource provided to trainees, trainers and assessors to help you become competent in various areas of your work.</w:t>
      </w:r>
    </w:p>
    <w:p w:rsidR="00E83E16" w:rsidRPr="00371C3A" w:rsidRDefault="00E83E16" w:rsidP="00E83E16">
      <w:pPr>
        <w:pStyle w:val="BodyCopy"/>
        <w:rPr>
          <w:noProof w:val="0"/>
        </w:rPr>
      </w:pPr>
      <w:r w:rsidRPr="00371C3A">
        <w:rPr>
          <w:noProof w:val="0"/>
        </w:rPr>
        <w:t>The ‘toolbox’ consists of three elements:</w:t>
      </w:r>
    </w:p>
    <w:p w:rsidR="00E83E16" w:rsidRPr="00371C3A" w:rsidRDefault="00E83E16" w:rsidP="00E83E16">
      <w:pPr>
        <w:pStyle w:val="Bullet1"/>
      </w:pPr>
      <w:r w:rsidRPr="00371C3A">
        <w:t>A Trainee Manual for you to read and study at home or in class</w:t>
      </w:r>
    </w:p>
    <w:p w:rsidR="00E83E16" w:rsidRPr="00371C3A" w:rsidRDefault="00E83E16" w:rsidP="00E83E16">
      <w:pPr>
        <w:pStyle w:val="Bullet1"/>
      </w:pPr>
      <w:r w:rsidRPr="00371C3A">
        <w:t>A Trainer Guide with Power Point slides to help your Trainer explain the content of the training material and provide class activities to help with practice</w:t>
      </w:r>
    </w:p>
    <w:p w:rsidR="00E83E16" w:rsidRPr="00371C3A" w:rsidRDefault="00E83E16" w:rsidP="00E83E16">
      <w:pPr>
        <w:pStyle w:val="Bullet1"/>
      </w:pPr>
      <w:r w:rsidRPr="00371C3A">
        <w:t>An Assessment Manual which provides your Assessor with oral and written questions and other assessment tasks to establish whether or not you have achieved competency.</w:t>
      </w:r>
    </w:p>
    <w:p w:rsidR="00E83E16" w:rsidRPr="00371C3A" w:rsidRDefault="00E83E16" w:rsidP="00E83E16">
      <w:pPr>
        <w:pStyle w:val="BodyCopy"/>
        <w:rPr>
          <w:noProof w:val="0"/>
        </w:rPr>
      </w:pPr>
      <w:r w:rsidRPr="00371C3A">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371C3A" w:rsidRDefault="00E83E16" w:rsidP="00E83E16">
      <w:pPr>
        <w:pStyle w:val="BodyCopy"/>
        <w:rPr>
          <w:noProof w:val="0"/>
        </w:rPr>
      </w:pPr>
      <w:r w:rsidRPr="00371C3A">
        <w:rPr>
          <w:noProof w:val="0"/>
        </w:rPr>
        <w:t>What is the CBT and CBA system and why has it been adopted by ASEAN?</w:t>
      </w:r>
    </w:p>
    <w:p w:rsidR="00E83E16" w:rsidRPr="00371C3A" w:rsidRDefault="00E83E16" w:rsidP="00E83E16">
      <w:pPr>
        <w:pStyle w:val="BodyCopy"/>
        <w:rPr>
          <w:noProof w:val="0"/>
        </w:rPr>
      </w:pPr>
      <w:r w:rsidRPr="00371C3A">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E83E16" w:rsidRPr="00371C3A" w:rsidRDefault="00E83E16" w:rsidP="00E83E16">
      <w:pPr>
        <w:pStyle w:val="BodyCopy"/>
        <w:rPr>
          <w:noProof w:val="0"/>
        </w:rPr>
      </w:pPr>
      <w:r w:rsidRPr="00371C3A">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371C3A" w:rsidRDefault="00E83E16" w:rsidP="00E83E16">
      <w:pPr>
        <w:pStyle w:val="BodyCopy"/>
        <w:rPr>
          <w:noProof w:val="0"/>
        </w:rPr>
      </w:pPr>
      <w:r w:rsidRPr="00371C3A">
        <w:rPr>
          <w:noProof w:val="0"/>
        </w:rPr>
        <w:t>What is a competency standard?</w:t>
      </w:r>
    </w:p>
    <w:p w:rsidR="00E83E16" w:rsidRPr="00371C3A" w:rsidRDefault="00E83E16" w:rsidP="00E83E16">
      <w:pPr>
        <w:pStyle w:val="BodyCopy"/>
        <w:rPr>
          <w:noProof w:val="0"/>
        </w:rPr>
      </w:pPr>
      <w:r w:rsidRPr="00371C3A">
        <w:rPr>
          <w:noProof w:val="0"/>
        </w:rPr>
        <w:t>Competency standards are descriptions of the skills and knowledge required to perform a task or activity at the level of a required standard.</w:t>
      </w:r>
    </w:p>
    <w:p w:rsidR="00E83E16" w:rsidRPr="00371C3A" w:rsidRDefault="00E83E16" w:rsidP="00E83E16">
      <w:pPr>
        <w:pStyle w:val="BodyCopy"/>
        <w:rPr>
          <w:noProof w:val="0"/>
        </w:rPr>
      </w:pPr>
      <w:r w:rsidRPr="00371C3A">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371C3A" w:rsidRDefault="00E83E16" w:rsidP="00E83E16">
      <w:pPr>
        <w:pStyle w:val="Bullet1"/>
      </w:pPr>
      <w:r w:rsidRPr="00371C3A">
        <w:t>Housekeeping</w:t>
      </w:r>
    </w:p>
    <w:p w:rsidR="00E83E16" w:rsidRPr="00371C3A" w:rsidRDefault="00E83E16" w:rsidP="00E83E16">
      <w:pPr>
        <w:pStyle w:val="Bullet1"/>
      </w:pPr>
      <w:r w:rsidRPr="00371C3A">
        <w:t>Food Production</w:t>
      </w:r>
    </w:p>
    <w:p w:rsidR="00E83E16" w:rsidRPr="00371C3A" w:rsidRDefault="00E83E16" w:rsidP="00E83E16">
      <w:pPr>
        <w:pStyle w:val="Bullet1"/>
      </w:pPr>
      <w:r w:rsidRPr="00371C3A">
        <w:t>Food and Beverage Service</w:t>
      </w:r>
    </w:p>
    <w:p w:rsidR="00E83E16" w:rsidRPr="00371C3A" w:rsidRDefault="00E83E16" w:rsidP="00E83E16">
      <w:pPr>
        <w:pStyle w:val="Bullet1"/>
      </w:pPr>
      <w:r w:rsidRPr="00371C3A">
        <w:t>Front Office</w:t>
      </w:r>
    </w:p>
    <w:p w:rsidR="00E83E16" w:rsidRPr="00371C3A" w:rsidRDefault="00E83E16" w:rsidP="00E83E16">
      <w:pPr>
        <w:pStyle w:val="Bullet1"/>
      </w:pPr>
      <w:r w:rsidRPr="00371C3A">
        <w:lastRenderedPageBreak/>
        <w:t>Travel Agencies</w:t>
      </w:r>
    </w:p>
    <w:p w:rsidR="00E83E16" w:rsidRPr="00371C3A" w:rsidRDefault="00E83E16" w:rsidP="00E83E16">
      <w:pPr>
        <w:pStyle w:val="Bullet1"/>
      </w:pPr>
      <w:r w:rsidRPr="00371C3A">
        <w:t>Tour Operations.</w:t>
      </w:r>
    </w:p>
    <w:p w:rsidR="00E83E16" w:rsidRPr="00371C3A" w:rsidRDefault="00E83E16" w:rsidP="00E83E16">
      <w:pPr>
        <w:pStyle w:val="BodyCopy"/>
        <w:rPr>
          <w:noProof w:val="0"/>
        </w:rPr>
      </w:pPr>
      <w:r w:rsidRPr="00371C3A">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371C3A" w:rsidRDefault="00E83E16" w:rsidP="00E83E16">
      <w:pPr>
        <w:pStyle w:val="BodyCopy"/>
        <w:rPr>
          <w:noProof w:val="0"/>
        </w:rPr>
      </w:pPr>
      <w:r w:rsidRPr="00371C3A">
        <w:rPr>
          <w:noProof w:val="0"/>
        </w:rPr>
        <w:t>There are other components of the competency standard:</w:t>
      </w:r>
    </w:p>
    <w:p w:rsidR="00E83E16" w:rsidRPr="00371C3A" w:rsidRDefault="00E83E16" w:rsidP="00E83E16">
      <w:pPr>
        <w:pStyle w:val="Bullet1"/>
      </w:pPr>
      <w:r w:rsidRPr="00371C3A">
        <w:rPr>
          <w:i/>
        </w:rPr>
        <w:t xml:space="preserve">Unit Title: </w:t>
      </w:r>
      <w:r w:rsidRPr="00371C3A">
        <w:t>statement about what is to be done in the workplace</w:t>
      </w:r>
    </w:p>
    <w:p w:rsidR="00E83E16" w:rsidRPr="00371C3A" w:rsidRDefault="00E83E16" w:rsidP="00E83E16">
      <w:pPr>
        <w:pStyle w:val="Bullet1"/>
      </w:pPr>
      <w:r w:rsidRPr="00371C3A">
        <w:rPr>
          <w:i/>
        </w:rPr>
        <w:t xml:space="preserve">Unit Number: </w:t>
      </w:r>
      <w:r w:rsidRPr="00371C3A">
        <w:t>unique number identifying the particular competency</w:t>
      </w:r>
    </w:p>
    <w:p w:rsidR="00E83E16" w:rsidRPr="00371C3A" w:rsidRDefault="00E83E16" w:rsidP="00E83E16">
      <w:pPr>
        <w:pStyle w:val="Bullet1"/>
      </w:pPr>
      <w:r w:rsidRPr="00371C3A">
        <w:rPr>
          <w:i/>
        </w:rPr>
        <w:t xml:space="preserve">Nominal hours: </w:t>
      </w:r>
      <w:r w:rsidRPr="00371C3A">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371C3A" w:rsidRDefault="00E83E16" w:rsidP="00E83E16">
      <w:pPr>
        <w:pStyle w:val="BodyCopy"/>
        <w:rPr>
          <w:noProof w:val="0"/>
        </w:rPr>
      </w:pPr>
      <w:r w:rsidRPr="00371C3A">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371C3A" w:rsidRDefault="00E83E16" w:rsidP="00E83E16">
      <w:pPr>
        <w:pStyle w:val="BodyCopy"/>
        <w:rPr>
          <w:noProof w:val="0"/>
        </w:rPr>
      </w:pPr>
      <w:r w:rsidRPr="00371C3A">
        <w:rPr>
          <w:noProof w:val="0"/>
        </w:rPr>
        <w:t>Your trainer and/or assessor may use other methods to assess you such as:</w:t>
      </w:r>
    </w:p>
    <w:p w:rsidR="00E83E16" w:rsidRPr="00371C3A" w:rsidRDefault="00E83E16" w:rsidP="00E83E16">
      <w:pPr>
        <w:pStyle w:val="Bullet1"/>
      </w:pPr>
      <w:r w:rsidRPr="00371C3A">
        <w:t>Journals</w:t>
      </w:r>
    </w:p>
    <w:p w:rsidR="00E83E16" w:rsidRPr="00371C3A" w:rsidRDefault="00E83E16" w:rsidP="00E83E16">
      <w:pPr>
        <w:pStyle w:val="Bullet1"/>
      </w:pPr>
      <w:r w:rsidRPr="00371C3A">
        <w:t>Oral presentations</w:t>
      </w:r>
    </w:p>
    <w:p w:rsidR="00E83E16" w:rsidRPr="00371C3A" w:rsidRDefault="00E83E16" w:rsidP="00E83E16">
      <w:pPr>
        <w:pStyle w:val="Bullet1"/>
      </w:pPr>
      <w:r w:rsidRPr="00371C3A">
        <w:t>Role plays</w:t>
      </w:r>
    </w:p>
    <w:p w:rsidR="00E83E16" w:rsidRPr="00371C3A" w:rsidRDefault="00E83E16" w:rsidP="00E83E16">
      <w:pPr>
        <w:pStyle w:val="Bullet1"/>
      </w:pPr>
      <w:r w:rsidRPr="00371C3A">
        <w:t>Log books</w:t>
      </w:r>
    </w:p>
    <w:p w:rsidR="00E83E16" w:rsidRPr="00371C3A" w:rsidRDefault="00E83E16" w:rsidP="00E83E16">
      <w:pPr>
        <w:pStyle w:val="Bullet1"/>
      </w:pPr>
      <w:r w:rsidRPr="00371C3A">
        <w:t>Group projects</w:t>
      </w:r>
    </w:p>
    <w:p w:rsidR="00E83E16" w:rsidRPr="00371C3A" w:rsidRDefault="00E83E16" w:rsidP="00E83E16">
      <w:pPr>
        <w:pStyle w:val="Bullet1"/>
      </w:pPr>
      <w:r w:rsidRPr="00371C3A">
        <w:t>Practical demonstrations.</w:t>
      </w:r>
    </w:p>
    <w:p w:rsidR="00E83E16" w:rsidRPr="00371C3A" w:rsidRDefault="00E83E16" w:rsidP="00E83E16">
      <w:pPr>
        <w:pStyle w:val="BodyCopy"/>
        <w:rPr>
          <w:noProof w:val="0"/>
        </w:rPr>
      </w:pPr>
      <w:r w:rsidRPr="00371C3A">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371C3A" w:rsidRDefault="00C13A31" w:rsidP="00C13A31">
      <w:pPr>
        <w:pStyle w:val="BodyCopy"/>
        <w:rPr>
          <w:noProof w:val="0"/>
        </w:rPr>
      </w:pPr>
    </w:p>
    <w:p w:rsidR="00C13A31" w:rsidRPr="00371C3A" w:rsidRDefault="00C13A31">
      <w:pPr>
        <w:rPr>
          <w:szCs w:val="24"/>
        </w:rPr>
        <w:sectPr w:rsidR="00C13A31" w:rsidRPr="00371C3A" w:rsidSect="00241BF2">
          <w:headerReference w:type="even" r:id="rId33"/>
          <w:headerReference w:type="default" r:id="rId34"/>
          <w:footerReference w:type="even" r:id="rId35"/>
          <w:footerReference w:type="default" r:id="rId36"/>
          <w:pgSz w:w="11906" w:h="16838"/>
          <w:pgMar w:top="1440" w:right="1440" w:bottom="1440" w:left="1440" w:header="709" w:footer="329" w:gutter="0"/>
          <w:pgNumType w:start="1"/>
          <w:cols w:space="708"/>
          <w:docGrid w:linePitch="360"/>
        </w:sectPr>
      </w:pPr>
    </w:p>
    <w:p w:rsidR="00C13A31" w:rsidRPr="00371C3A" w:rsidRDefault="00C13A31" w:rsidP="00C13A31">
      <w:pPr>
        <w:pStyle w:val="Heading1"/>
        <w:rPr>
          <w:szCs w:val="24"/>
        </w:rPr>
      </w:pPr>
      <w:bookmarkStart w:id="8" w:name="_Toc337029814"/>
      <w:bookmarkStart w:id="9" w:name="_Toc370805487"/>
      <w:bookmarkStart w:id="10" w:name="_Toc425496872"/>
      <w:r w:rsidRPr="00371C3A">
        <w:lastRenderedPageBreak/>
        <w:t>Unit descriptor</w:t>
      </w:r>
      <w:bookmarkEnd w:id="8"/>
      <w:bookmarkEnd w:id="9"/>
      <w:bookmarkEnd w:id="10"/>
    </w:p>
    <w:p w:rsidR="00C13A31" w:rsidRPr="00371C3A" w:rsidRDefault="009343EE" w:rsidP="00C13A31">
      <w:pPr>
        <w:pStyle w:val="BodyCopyBold"/>
        <w:rPr>
          <w:noProof w:val="0"/>
        </w:rPr>
      </w:pPr>
      <w:r w:rsidRPr="00371C3A">
        <w:rPr>
          <w:noProof w:val="0"/>
        </w:rPr>
        <w:fldChar w:fldCharType="begin"/>
      </w:r>
      <w:r w:rsidRPr="00371C3A">
        <w:rPr>
          <w:noProof w:val="0"/>
        </w:rPr>
        <w:instrText xml:space="preserve"> REF  UnitName </w:instrText>
      </w:r>
      <w:r w:rsidRPr="00371C3A">
        <w:rPr>
          <w:noProof w:val="0"/>
        </w:rPr>
        <w:fldChar w:fldCharType="separate"/>
      </w:r>
      <w:sdt>
        <w:sdtPr>
          <w:rPr>
            <w:noProof w:val="0"/>
          </w:rPr>
          <w:alias w:val="Unit name "/>
          <w:tag w:val="Unit name "/>
          <w:id w:val="-909314710"/>
          <w:placeholder>
            <w:docPart w:val="D21159DD90F348269AEF07FBA9373606"/>
          </w:placeholder>
        </w:sdtPr>
        <w:sdtEndPr>
          <w:rPr>
            <w:highlight w:val="yellow"/>
          </w:rPr>
        </w:sdtEndPr>
        <w:sdtContent>
          <w:r w:rsidR="008C75BE" w:rsidRPr="00371C3A">
            <w:rPr>
              <w:noProof w:val="0"/>
            </w:rPr>
            <w:t>Operate an automated information system</w:t>
          </w:r>
        </w:sdtContent>
      </w:sdt>
      <w:r w:rsidRPr="00371C3A">
        <w:rPr>
          <w:noProof w:val="0"/>
        </w:rPr>
        <w:fldChar w:fldCharType="end"/>
      </w:r>
    </w:p>
    <w:p w:rsidR="00C13A31" w:rsidRPr="00371C3A" w:rsidRDefault="00C13A31" w:rsidP="00C13A31">
      <w:pPr>
        <w:pStyle w:val="BodyCopy"/>
        <w:rPr>
          <w:noProof w:val="0"/>
        </w:rPr>
      </w:pPr>
      <w:r w:rsidRPr="00371C3A">
        <w:rPr>
          <w:noProof w:val="0"/>
        </w:rPr>
        <w:t xml:space="preserve">This unit deals with the skills and knowledge required to </w:t>
      </w:r>
      <w:r w:rsidR="009343EE" w:rsidRPr="00371C3A">
        <w:rPr>
          <w:noProof w:val="0"/>
        </w:rPr>
        <w:fldChar w:fldCharType="begin"/>
      </w:r>
      <w:r w:rsidR="009343EE" w:rsidRPr="00371C3A">
        <w:rPr>
          <w:noProof w:val="0"/>
        </w:rPr>
        <w:instrText xml:space="preserve"> REF  UnitName </w:instrText>
      </w:r>
      <w:r w:rsidR="009343EE" w:rsidRPr="00371C3A">
        <w:rPr>
          <w:noProof w:val="0"/>
        </w:rPr>
        <w:fldChar w:fldCharType="separate"/>
      </w:r>
      <w:sdt>
        <w:sdtPr>
          <w:rPr>
            <w:noProof w:val="0"/>
          </w:rPr>
          <w:alias w:val="Unit name "/>
          <w:tag w:val="Unit name "/>
          <w:id w:val="-1199702293"/>
          <w:placeholder>
            <w:docPart w:val="9001A618C4F842EA910AE4C6B4E8E480"/>
          </w:placeholder>
        </w:sdtPr>
        <w:sdtEndPr>
          <w:rPr>
            <w:highlight w:val="yellow"/>
          </w:rPr>
        </w:sdtEndPr>
        <w:sdtContent>
          <w:r w:rsidR="008C75BE" w:rsidRPr="00371C3A">
            <w:rPr>
              <w:noProof w:val="0"/>
            </w:rPr>
            <w:t>Operate an automated information system</w:t>
          </w:r>
        </w:sdtContent>
      </w:sdt>
      <w:r w:rsidR="009343EE" w:rsidRPr="00371C3A">
        <w:rPr>
          <w:noProof w:val="0"/>
        </w:rPr>
        <w:fldChar w:fldCharType="end"/>
      </w:r>
      <w:r w:rsidR="009343EE" w:rsidRPr="00371C3A">
        <w:rPr>
          <w:noProof w:val="0"/>
        </w:rPr>
        <w:t xml:space="preserve"> </w:t>
      </w:r>
      <w:r w:rsidRPr="00371C3A">
        <w:rPr>
          <w:noProof w:val="0"/>
        </w:rPr>
        <w:t>in a range of settings within the travel industries workplace context.</w:t>
      </w:r>
    </w:p>
    <w:p w:rsidR="00C13A31" w:rsidRPr="00371C3A" w:rsidRDefault="00C13A31" w:rsidP="00C13A31">
      <w:pPr>
        <w:pStyle w:val="BodyCopyBold"/>
        <w:rPr>
          <w:noProof w:val="0"/>
        </w:rPr>
      </w:pPr>
      <w:r w:rsidRPr="00371C3A">
        <w:rPr>
          <w:noProof w:val="0"/>
        </w:rPr>
        <w:t xml:space="preserve">Unit Code: </w:t>
      </w:r>
    </w:p>
    <w:p w:rsidR="00C13A31" w:rsidRPr="00371C3A" w:rsidRDefault="009343EE" w:rsidP="00C13A31">
      <w:pPr>
        <w:pStyle w:val="BodyCopy"/>
        <w:rPr>
          <w:noProof w:val="0"/>
        </w:rPr>
      </w:pPr>
      <w:r w:rsidRPr="00371C3A">
        <w:rPr>
          <w:noProof w:val="0"/>
        </w:rPr>
        <w:fldChar w:fldCharType="begin"/>
      </w:r>
      <w:r w:rsidRPr="00371C3A">
        <w:rPr>
          <w:noProof w:val="0"/>
        </w:rPr>
        <w:instrText xml:space="preserve"> REF  UnitCode </w:instrText>
      </w:r>
      <w:r w:rsidRPr="00371C3A">
        <w:rPr>
          <w:noProof w:val="0"/>
        </w:rPr>
        <w:fldChar w:fldCharType="separate"/>
      </w:r>
      <w:sdt>
        <w:sdtPr>
          <w:rPr>
            <w:noProof w:val="0"/>
          </w:rPr>
          <w:alias w:val="Unit code"/>
          <w:tag w:val="Unit code"/>
          <w:id w:val="-658997777"/>
          <w:placeholder>
            <w:docPart w:val="2066E0825EA54630A6FA2B48597797DD"/>
          </w:placeholder>
        </w:sdtPr>
        <w:sdtEndPr/>
        <w:sdtContent>
          <w:r w:rsidR="008C75BE" w:rsidRPr="00371C3A">
            <w:rPr>
              <w:noProof w:val="0"/>
            </w:rPr>
            <w:t>D2.TTA.CL2.14</w:t>
          </w:r>
          <w:r w:rsidR="008C75BE" w:rsidRPr="00371C3A">
            <w:rPr>
              <w:noProof w:val="0"/>
            </w:rPr>
            <w:br/>
            <w:t>D2.TGA.CL6.06</w:t>
          </w:r>
        </w:sdtContent>
      </w:sdt>
      <w:r w:rsidRPr="00371C3A">
        <w:rPr>
          <w:noProof w:val="0"/>
        </w:rPr>
        <w:fldChar w:fldCharType="end"/>
      </w:r>
    </w:p>
    <w:p w:rsidR="00C13A31" w:rsidRPr="00371C3A" w:rsidRDefault="00C13A31" w:rsidP="00C13A31">
      <w:pPr>
        <w:pStyle w:val="BodyCopyBold"/>
        <w:rPr>
          <w:noProof w:val="0"/>
        </w:rPr>
      </w:pPr>
      <w:r w:rsidRPr="00371C3A">
        <w:rPr>
          <w:noProof w:val="0"/>
        </w:rPr>
        <w:t>Nominal Hours:</w:t>
      </w:r>
    </w:p>
    <w:p w:rsidR="00C13A31" w:rsidRPr="00371C3A" w:rsidRDefault="002173C1" w:rsidP="00C13A31">
      <w:pPr>
        <w:pStyle w:val="BodyCopy"/>
        <w:rPr>
          <w:noProof w:val="0"/>
        </w:rPr>
      </w:pPr>
      <w:r w:rsidRPr="00371C3A">
        <w:rPr>
          <w:noProof w:val="0"/>
        </w:rPr>
        <w:t>50</w:t>
      </w:r>
    </w:p>
    <w:p w:rsidR="00C13A31" w:rsidRPr="00371C3A" w:rsidRDefault="00C13A31" w:rsidP="002173C1">
      <w:pPr>
        <w:pStyle w:val="Heading3"/>
      </w:pPr>
      <w:r w:rsidRPr="00371C3A">
        <w:t>Element 1:</w:t>
      </w:r>
      <w:r w:rsidR="00CE6040" w:rsidRPr="00371C3A">
        <w:t xml:space="preserve"> </w:t>
      </w:r>
      <w:bookmarkStart w:id="11" w:name="Element1"/>
      <w:sdt>
        <w:sdtPr>
          <w:rPr>
            <w:highlight w:val="yellow"/>
          </w:rPr>
          <w:alias w:val="Element1"/>
          <w:tag w:val="Element1"/>
          <w:id w:val="-454108863"/>
          <w:lock w:val="sdtLocked"/>
          <w:placeholder>
            <w:docPart w:val="4224B3C3029F4508BEB993E869D73FFE"/>
          </w:placeholder>
        </w:sdtPr>
        <w:sdtEndPr/>
        <w:sdtContent>
          <w:r w:rsidR="002173C1" w:rsidRPr="00371C3A">
            <w:t>Identify the context for use of an automated information system</w:t>
          </w:r>
        </w:sdtContent>
      </w:sdt>
      <w:bookmarkEnd w:id="11"/>
    </w:p>
    <w:p w:rsidR="00C13A31" w:rsidRPr="00371C3A" w:rsidRDefault="00C13A31" w:rsidP="00C13A31">
      <w:pPr>
        <w:pStyle w:val="BodyCopyBold"/>
        <w:rPr>
          <w:noProof w:val="0"/>
        </w:rPr>
      </w:pPr>
      <w:r w:rsidRPr="00371C3A">
        <w:rPr>
          <w:noProof w:val="0"/>
        </w:rPr>
        <w:t>Performance Criteria</w:t>
      </w:r>
    </w:p>
    <w:p w:rsidR="00C13A31" w:rsidRPr="00371C3A" w:rsidRDefault="00C13A31" w:rsidP="002173C1">
      <w:pPr>
        <w:pStyle w:val="BodyCopyIndent"/>
        <w:rPr>
          <w:noProof w:val="0"/>
        </w:rPr>
      </w:pPr>
      <w:r w:rsidRPr="00371C3A">
        <w:rPr>
          <w:noProof w:val="0"/>
        </w:rPr>
        <w:t>1.1</w:t>
      </w:r>
      <w:r w:rsidRPr="00371C3A">
        <w:rPr>
          <w:noProof w:val="0"/>
        </w:rPr>
        <w:tab/>
      </w:r>
      <w:bookmarkStart w:id="12" w:name="Criteria11"/>
      <w:sdt>
        <w:sdtPr>
          <w:rPr>
            <w:noProof w:val="0"/>
          </w:rPr>
          <w:alias w:val="Criteria11"/>
          <w:tag w:val="Criteria11"/>
          <w:id w:val="-1127778408"/>
          <w:lock w:val="sdtLocked"/>
          <w:placeholder>
            <w:docPart w:val="4224B3C3029F4508BEB993E869D73FFE"/>
          </w:placeholder>
        </w:sdtPr>
        <w:sdtEndPr/>
        <w:sdtContent>
          <w:r w:rsidR="002173C1" w:rsidRPr="00371C3A">
            <w:rPr>
              <w:noProof w:val="0"/>
            </w:rPr>
            <w:t>Identify a range of information systems and sources in use within the industry</w:t>
          </w:r>
        </w:sdtContent>
      </w:sdt>
      <w:bookmarkEnd w:id="12"/>
    </w:p>
    <w:p w:rsidR="00C13A31" w:rsidRPr="00371C3A" w:rsidRDefault="00C13A31" w:rsidP="002173C1">
      <w:pPr>
        <w:pStyle w:val="BodyCopyIndent"/>
        <w:rPr>
          <w:noProof w:val="0"/>
        </w:rPr>
      </w:pPr>
      <w:r w:rsidRPr="00371C3A">
        <w:rPr>
          <w:noProof w:val="0"/>
        </w:rPr>
        <w:t>1.2</w:t>
      </w:r>
      <w:r w:rsidRPr="00371C3A">
        <w:rPr>
          <w:noProof w:val="0"/>
        </w:rPr>
        <w:tab/>
      </w:r>
      <w:bookmarkStart w:id="13" w:name="Criteria12"/>
      <w:sdt>
        <w:sdtPr>
          <w:rPr>
            <w:noProof w:val="0"/>
          </w:rPr>
          <w:alias w:val="Criteria12"/>
          <w:tag w:val="Criteria12"/>
          <w:id w:val="405736065"/>
          <w:lock w:val="sdtLocked"/>
          <w:placeholder>
            <w:docPart w:val="4224B3C3029F4508BEB993E869D73FFE"/>
          </w:placeholder>
        </w:sdtPr>
        <w:sdtEndPr/>
        <w:sdtContent>
          <w:r w:rsidR="002173C1" w:rsidRPr="00371C3A">
            <w:rPr>
              <w:noProof w:val="0"/>
            </w:rPr>
            <w:t>Describe policies and procedures for operating an automated information system</w:t>
          </w:r>
        </w:sdtContent>
      </w:sdt>
      <w:bookmarkEnd w:id="13"/>
    </w:p>
    <w:p w:rsidR="00C13A31" w:rsidRPr="00371C3A" w:rsidRDefault="00C13A31" w:rsidP="002173C1">
      <w:pPr>
        <w:pStyle w:val="BodyCopyIndent"/>
        <w:rPr>
          <w:noProof w:val="0"/>
        </w:rPr>
      </w:pPr>
      <w:r w:rsidRPr="00371C3A">
        <w:rPr>
          <w:noProof w:val="0"/>
        </w:rPr>
        <w:t>1.3</w:t>
      </w:r>
      <w:r w:rsidRPr="00371C3A">
        <w:rPr>
          <w:noProof w:val="0"/>
        </w:rPr>
        <w:tab/>
      </w:r>
      <w:bookmarkStart w:id="14" w:name="Criteria13"/>
      <w:sdt>
        <w:sdtPr>
          <w:rPr>
            <w:noProof w:val="0"/>
          </w:rPr>
          <w:alias w:val="Criteria13"/>
          <w:tag w:val="Criteria13"/>
          <w:id w:val="-1366747396"/>
          <w:lock w:val="sdtLocked"/>
          <w:placeholder>
            <w:docPart w:val="4224B3C3029F4508BEB993E869D73FFE"/>
          </w:placeholder>
        </w:sdtPr>
        <w:sdtEndPr/>
        <w:sdtContent>
          <w:r w:rsidR="002173C1" w:rsidRPr="00371C3A">
            <w:rPr>
              <w:noProof w:val="0"/>
            </w:rPr>
            <w:t>List information that may be available through an automated information system</w:t>
          </w:r>
        </w:sdtContent>
      </w:sdt>
      <w:bookmarkEnd w:id="14"/>
    </w:p>
    <w:p w:rsidR="00C13A31" w:rsidRPr="00371C3A" w:rsidRDefault="00C13A31" w:rsidP="002173C1">
      <w:pPr>
        <w:pStyle w:val="BodyCopyIndent"/>
        <w:rPr>
          <w:noProof w:val="0"/>
        </w:rPr>
      </w:pPr>
      <w:r w:rsidRPr="00371C3A">
        <w:rPr>
          <w:noProof w:val="0"/>
        </w:rPr>
        <w:t>1.4</w:t>
      </w:r>
      <w:r w:rsidRPr="00371C3A">
        <w:rPr>
          <w:noProof w:val="0"/>
        </w:rPr>
        <w:tab/>
      </w:r>
      <w:bookmarkStart w:id="15" w:name="Criteria14"/>
      <w:sdt>
        <w:sdtPr>
          <w:rPr>
            <w:noProof w:val="0"/>
          </w:rPr>
          <w:alias w:val="Criteria14"/>
          <w:tag w:val="Criteria14"/>
          <w:id w:val="-745028829"/>
          <w:lock w:val="sdtLocked"/>
          <w:placeholder>
            <w:docPart w:val="4224B3C3029F4508BEB993E869D73FFE"/>
          </w:placeholder>
        </w:sdtPr>
        <w:sdtEndPr/>
        <w:sdtContent>
          <w:r w:rsidR="002173C1" w:rsidRPr="00371C3A">
            <w:rPr>
              <w:noProof w:val="0"/>
            </w:rPr>
            <w:t>Identify the functions of an automated information system</w:t>
          </w:r>
        </w:sdtContent>
      </w:sdt>
      <w:bookmarkEnd w:id="15"/>
    </w:p>
    <w:p w:rsidR="00C13A31" w:rsidRPr="00371C3A" w:rsidRDefault="00C13A31" w:rsidP="002173C1">
      <w:pPr>
        <w:pStyle w:val="Heading3"/>
      </w:pPr>
      <w:r w:rsidRPr="00371C3A">
        <w:t xml:space="preserve">Element 2: </w:t>
      </w:r>
      <w:bookmarkStart w:id="16" w:name="Element2"/>
      <w:sdt>
        <w:sdtPr>
          <w:rPr>
            <w:highlight w:val="yellow"/>
          </w:rPr>
          <w:alias w:val="Element2"/>
          <w:tag w:val="Element2"/>
          <w:id w:val="1405419867"/>
          <w:lock w:val="sdtLocked"/>
          <w:placeholder>
            <w:docPart w:val="4224B3C3029F4508BEB993E869D73FFE"/>
          </w:placeholder>
        </w:sdtPr>
        <w:sdtEndPr/>
        <w:sdtContent>
          <w:r w:rsidR="002173C1" w:rsidRPr="00371C3A">
            <w:t>Access information using an automated information system</w:t>
          </w:r>
        </w:sdtContent>
      </w:sdt>
      <w:bookmarkEnd w:id="16"/>
    </w:p>
    <w:p w:rsidR="00C13A31" w:rsidRPr="00371C3A" w:rsidRDefault="00C13A31" w:rsidP="00C13A31">
      <w:pPr>
        <w:pStyle w:val="BodyCopyBold"/>
        <w:rPr>
          <w:noProof w:val="0"/>
        </w:rPr>
      </w:pPr>
      <w:r w:rsidRPr="00371C3A">
        <w:rPr>
          <w:noProof w:val="0"/>
        </w:rPr>
        <w:t>Performance Criteria</w:t>
      </w:r>
    </w:p>
    <w:p w:rsidR="00C13A31" w:rsidRPr="00371C3A" w:rsidRDefault="00C13A31" w:rsidP="002173C1">
      <w:pPr>
        <w:pStyle w:val="BodyCopyIndent"/>
        <w:rPr>
          <w:noProof w:val="0"/>
        </w:rPr>
      </w:pPr>
      <w:r w:rsidRPr="00371C3A">
        <w:rPr>
          <w:noProof w:val="0"/>
        </w:rPr>
        <w:t>2.1</w:t>
      </w:r>
      <w:r w:rsidRPr="00371C3A">
        <w:rPr>
          <w:noProof w:val="0"/>
        </w:rPr>
        <w:tab/>
      </w:r>
      <w:bookmarkStart w:id="17" w:name="Criteria21"/>
      <w:sdt>
        <w:sdtPr>
          <w:rPr>
            <w:noProof w:val="0"/>
          </w:rPr>
          <w:alias w:val="Criteria21"/>
          <w:tag w:val="Criteria21"/>
          <w:id w:val="816762892"/>
          <w:lock w:val="sdtLocked"/>
          <w:placeholder>
            <w:docPart w:val="4224B3C3029F4508BEB993E869D73FFE"/>
          </w:placeholder>
        </w:sdtPr>
        <w:sdtEndPr/>
        <w:sdtContent>
          <w:r w:rsidR="002173C1" w:rsidRPr="00371C3A">
            <w:rPr>
              <w:noProof w:val="0"/>
            </w:rPr>
            <w:t>Identify information requirements</w:t>
          </w:r>
        </w:sdtContent>
      </w:sdt>
      <w:bookmarkEnd w:id="17"/>
    </w:p>
    <w:p w:rsidR="002D0810" w:rsidRPr="00371C3A" w:rsidRDefault="002D0810" w:rsidP="002173C1">
      <w:pPr>
        <w:pStyle w:val="BodyCopyIndent"/>
        <w:rPr>
          <w:noProof w:val="0"/>
        </w:rPr>
      </w:pPr>
      <w:r w:rsidRPr="00371C3A">
        <w:rPr>
          <w:noProof w:val="0"/>
        </w:rPr>
        <w:t>2.2</w:t>
      </w:r>
      <w:r w:rsidRPr="00371C3A">
        <w:rPr>
          <w:noProof w:val="0"/>
        </w:rPr>
        <w:tab/>
      </w:r>
      <w:bookmarkStart w:id="18" w:name="Criteria22"/>
      <w:sdt>
        <w:sdtPr>
          <w:rPr>
            <w:noProof w:val="0"/>
          </w:rPr>
          <w:alias w:val="Criteria2.2"/>
          <w:tag w:val="Criteria2.2"/>
          <w:id w:val="1906725335"/>
          <w:lock w:val="sdtLocked"/>
          <w:placeholder>
            <w:docPart w:val="4224B3C3029F4508BEB993E869D73FFE"/>
          </w:placeholder>
        </w:sdtPr>
        <w:sdtEndPr/>
        <w:sdtContent>
          <w:r w:rsidR="002173C1" w:rsidRPr="00371C3A">
            <w:rPr>
              <w:noProof w:val="0"/>
            </w:rPr>
            <w:t>Identify and select appropriate sources of information</w:t>
          </w:r>
        </w:sdtContent>
      </w:sdt>
      <w:bookmarkEnd w:id="18"/>
    </w:p>
    <w:p w:rsidR="0012258E" w:rsidRPr="00371C3A" w:rsidRDefault="00C13A31" w:rsidP="002173C1">
      <w:pPr>
        <w:pStyle w:val="BodyCopyIndent"/>
        <w:rPr>
          <w:noProof w:val="0"/>
        </w:rPr>
      </w:pPr>
      <w:r w:rsidRPr="00371C3A">
        <w:rPr>
          <w:noProof w:val="0"/>
        </w:rPr>
        <w:t>2.3</w:t>
      </w:r>
      <w:r w:rsidRPr="00371C3A">
        <w:rPr>
          <w:noProof w:val="0"/>
        </w:rPr>
        <w:tab/>
      </w:r>
      <w:bookmarkStart w:id="19" w:name="Criteria23"/>
      <w:sdt>
        <w:sdtPr>
          <w:rPr>
            <w:noProof w:val="0"/>
          </w:rPr>
          <w:alias w:val="Criteria23"/>
          <w:tag w:val="Criteria23"/>
          <w:id w:val="-1012999722"/>
          <w:lock w:val="sdtLocked"/>
          <w:placeholder>
            <w:docPart w:val="4224B3C3029F4508BEB993E869D73FFE"/>
          </w:placeholder>
        </w:sdtPr>
        <w:sdtEndPr/>
        <w:sdtContent>
          <w:r w:rsidR="002173C1" w:rsidRPr="00371C3A">
            <w:rPr>
              <w:noProof w:val="0"/>
            </w:rPr>
            <w:t>Apply search techniques to locate identified information</w:t>
          </w:r>
        </w:sdtContent>
      </w:sdt>
      <w:bookmarkEnd w:id="19"/>
    </w:p>
    <w:p w:rsidR="00C13A31" w:rsidRPr="00371C3A" w:rsidRDefault="0012258E" w:rsidP="002173C1">
      <w:pPr>
        <w:pStyle w:val="BodyCopyIndent"/>
        <w:rPr>
          <w:noProof w:val="0"/>
        </w:rPr>
      </w:pPr>
      <w:r w:rsidRPr="00371C3A">
        <w:rPr>
          <w:noProof w:val="0"/>
        </w:rPr>
        <w:t>2.4</w:t>
      </w:r>
      <w:r w:rsidRPr="00371C3A">
        <w:rPr>
          <w:noProof w:val="0"/>
        </w:rPr>
        <w:tab/>
      </w:r>
      <w:bookmarkStart w:id="20" w:name="Criteria24"/>
      <w:sdt>
        <w:sdtPr>
          <w:rPr>
            <w:noProof w:val="0"/>
          </w:rPr>
          <w:alias w:val="Criteria24"/>
          <w:tag w:val="Criteria24"/>
          <w:id w:val="650875221"/>
          <w:lock w:val="sdtLocked"/>
          <w:placeholder>
            <w:docPart w:val="4224B3C3029F4508BEB993E869D73FFE"/>
          </w:placeholder>
        </w:sdtPr>
        <w:sdtEndPr/>
        <w:sdtContent>
          <w:r w:rsidR="002173C1" w:rsidRPr="00371C3A">
            <w:rPr>
              <w:noProof w:val="0"/>
            </w:rPr>
            <w:t>Interrogate the system to secure full range of information available on the system</w:t>
          </w:r>
        </w:sdtContent>
      </w:sdt>
      <w:bookmarkEnd w:id="20"/>
    </w:p>
    <w:p w:rsidR="0012258E" w:rsidRPr="00371C3A" w:rsidRDefault="0012258E" w:rsidP="002173C1">
      <w:pPr>
        <w:pStyle w:val="BodyCopyIndent"/>
        <w:rPr>
          <w:noProof w:val="0"/>
        </w:rPr>
      </w:pPr>
      <w:r w:rsidRPr="00371C3A">
        <w:rPr>
          <w:noProof w:val="0"/>
        </w:rPr>
        <w:t>2.5</w:t>
      </w:r>
      <w:r w:rsidRPr="00371C3A">
        <w:rPr>
          <w:noProof w:val="0"/>
        </w:rPr>
        <w:tab/>
      </w:r>
      <w:bookmarkStart w:id="21" w:name="Criteria25"/>
      <w:sdt>
        <w:sdtPr>
          <w:rPr>
            <w:noProof w:val="0"/>
          </w:rPr>
          <w:alias w:val="Criteria25"/>
          <w:tag w:val="Criteria25"/>
          <w:id w:val="-1795366894"/>
          <w:lock w:val="sdtLocked"/>
          <w:placeholder>
            <w:docPart w:val="4224B3C3029F4508BEB993E869D73FFE"/>
          </w:placeholder>
        </w:sdtPr>
        <w:sdtEndPr/>
        <w:sdtContent>
          <w:r w:rsidR="002173C1" w:rsidRPr="00371C3A">
            <w:rPr>
              <w:noProof w:val="0"/>
            </w:rPr>
            <w:t>Verify captured information meets identified need</w:t>
          </w:r>
        </w:sdtContent>
      </w:sdt>
      <w:bookmarkEnd w:id="21"/>
    </w:p>
    <w:p w:rsidR="00C13A31" w:rsidRPr="00371C3A" w:rsidRDefault="00C13A31" w:rsidP="002173C1">
      <w:pPr>
        <w:pStyle w:val="Heading3"/>
      </w:pPr>
      <w:r w:rsidRPr="00371C3A">
        <w:t>Element 3:</w:t>
      </w:r>
      <w:r w:rsidR="00CE6040" w:rsidRPr="00371C3A">
        <w:t xml:space="preserve"> </w:t>
      </w:r>
      <w:bookmarkStart w:id="22" w:name="Element3"/>
      <w:sdt>
        <w:sdtPr>
          <w:rPr>
            <w:highlight w:val="yellow"/>
          </w:rPr>
          <w:alias w:val="Element3"/>
          <w:tag w:val="Element3"/>
          <w:id w:val="789944021"/>
          <w:lock w:val="sdtLocked"/>
          <w:placeholder>
            <w:docPart w:val="4224B3C3029F4508BEB993E869D73FFE"/>
          </w:placeholder>
        </w:sdtPr>
        <w:sdtEndPr/>
        <w:sdtContent>
          <w:r w:rsidR="002173C1" w:rsidRPr="00371C3A">
            <w:t>Obtain information using an automated information system</w:t>
          </w:r>
        </w:sdtContent>
      </w:sdt>
      <w:bookmarkEnd w:id="22"/>
    </w:p>
    <w:p w:rsidR="00C13A31" w:rsidRPr="00371C3A" w:rsidRDefault="00C13A31" w:rsidP="00C13A31">
      <w:pPr>
        <w:pStyle w:val="BodyCopyBold"/>
        <w:rPr>
          <w:noProof w:val="0"/>
        </w:rPr>
      </w:pPr>
      <w:r w:rsidRPr="00371C3A">
        <w:rPr>
          <w:noProof w:val="0"/>
        </w:rPr>
        <w:t>Performance Criteria</w:t>
      </w:r>
    </w:p>
    <w:p w:rsidR="00C13A31" w:rsidRPr="00371C3A" w:rsidRDefault="00C13A31" w:rsidP="002173C1">
      <w:pPr>
        <w:pStyle w:val="BodyCopyIndent"/>
        <w:rPr>
          <w:noProof w:val="0"/>
        </w:rPr>
      </w:pPr>
      <w:r w:rsidRPr="00371C3A">
        <w:rPr>
          <w:noProof w:val="0"/>
        </w:rPr>
        <w:t>3.1</w:t>
      </w:r>
      <w:r w:rsidRPr="00371C3A">
        <w:rPr>
          <w:noProof w:val="0"/>
        </w:rPr>
        <w:tab/>
      </w:r>
      <w:bookmarkStart w:id="23" w:name="Criteria31"/>
      <w:sdt>
        <w:sdtPr>
          <w:rPr>
            <w:noProof w:val="0"/>
          </w:rPr>
          <w:alias w:val="Criteria31"/>
          <w:tag w:val="Criteria31"/>
          <w:id w:val="-1489247840"/>
          <w:lock w:val="sdtLocked"/>
          <w:placeholder>
            <w:docPart w:val="4224B3C3029F4508BEB993E869D73FFE"/>
          </w:placeholder>
        </w:sdtPr>
        <w:sdtEndPr/>
        <w:sdtContent>
          <w:r w:rsidR="002173C1" w:rsidRPr="00371C3A">
            <w:rPr>
              <w:noProof w:val="0"/>
            </w:rPr>
            <w:t>Enable access to required system and/or information</w:t>
          </w:r>
        </w:sdtContent>
      </w:sdt>
      <w:bookmarkEnd w:id="23"/>
    </w:p>
    <w:p w:rsidR="00C13A31" w:rsidRPr="00371C3A" w:rsidRDefault="00C13A31" w:rsidP="002173C1">
      <w:pPr>
        <w:pStyle w:val="BodyCopyIndent"/>
        <w:rPr>
          <w:noProof w:val="0"/>
        </w:rPr>
      </w:pPr>
      <w:r w:rsidRPr="00371C3A">
        <w:rPr>
          <w:noProof w:val="0"/>
        </w:rPr>
        <w:t>3.2</w:t>
      </w:r>
      <w:r w:rsidRPr="00371C3A">
        <w:rPr>
          <w:noProof w:val="0"/>
        </w:rPr>
        <w:tab/>
      </w:r>
      <w:bookmarkStart w:id="24" w:name="Criteria32"/>
      <w:sdt>
        <w:sdtPr>
          <w:rPr>
            <w:noProof w:val="0"/>
          </w:rPr>
          <w:alias w:val="Criteria32"/>
          <w:tag w:val="Criteria32"/>
          <w:id w:val="1719700368"/>
          <w:lock w:val="sdtLocked"/>
          <w:placeholder>
            <w:docPart w:val="4224B3C3029F4508BEB993E869D73FFE"/>
          </w:placeholder>
        </w:sdtPr>
        <w:sdtEndPr/>
        <w:sdtContent>
          <w:r w:rsidR="002173C1" w:rsidRPr="00371C3A">
            <w:rPr>
              <w:noProof w:val="0"/>
            </w:rPr>
            <w:t>Select required information</w:t>
          </w:r>
        </w:sdtContent>
      </w:sdt>
      <w:bookmarkEnd w:id="24"/>
    </w:p>
    <w:p w:rsidR="00C13A31" w:rsidRPr="00371C3A" w:rsidRDefault="00C13A31" w:rsidP="002173C1">
      <w:pPr>
        <w:pStyle w:val="BodyCopyIndent"/>
        <w:rPr>
          <w:noProof w:val="0"/>
        </w:rPr>
      </w:pPr>
      <w:r w:rsidRPr="00371C3A">
        <w:rPr>
          <w:noProof w:val="0"/>
        </w:rPr>
        <w:t>3.3</w:t>
      </w:r>
      <w:r w:rsidRPr="00371C3A">
        <w:rPr>
          <w:noProof w:val="0"/>
        </w:rPr>
        <w:tab/>
      </w:r>
      <w:bookmarkStart w:id="25" w:name="Criteria33"/>
      <w:sdt>
        <w:sdtPr>
          <w:rPr>
            <w:noProof w:val="0"/>
          </w:rPr>
          <w:alias w:val="Criteria33"/>
          <w:tag w:val="Criteria33"/>
          <w:id w:val="3793604"/>
          <w:lock w:val="sdtLocked"/>
          <w:placeholder>
            <w:docPart w:val="4224B3C3029F4508BEB993E869D73FFE"/>
          </w:placeholder>
        </w:sdtPr>
        <w:sdtEndPr/>
        <w:sdtContent>
          <w:r w:rsidR="002173C1" w:rsidRPr="00371C3A">
            <w:rPr>
              <w:noProof w:val="0"/>
            </w:rPr>
            <w:t>Download information</w:t>
          </w:r>
        </w:sdtContent>
      </w:sdt>
      <w:bookmarkEnd w:id="25"/>
    </w:p>
    <w:p w:rsidR="00C13A31" w:rsidRPr="00371C3A" w:rsidRDefault="00C13A31" w:rsidP="002173C1">
      <w:pPr>
        <w:pStyle w:val="BodyCopyIndent"/>
        <w:rPr>
          <w:noProof w:val="0"/>
        </w:rPr>
      </w:pPr>
      <w:r w:rsidRPr="00371C3A">
        <w:rPr>
          <w:noProof w:val="0"/>
        </w:rPr>
        <w:t>3.4</w:t>
      </w:r>
      <w:r w:rsidRPr="00371C3A">
        <w:rPr>
          <w:noProof w:val="0"/>
        </w:rPr>
        <w:tab/>
      </w:r>
      <w:bookmarkStart w:id="26" w:name="Criteria34"/>
      <w:sdt>
        <w:sdtPr>
          <w:rPr>
            <w:noProof w:val="0"/>
          </w:rPr>
          <w:alias w:val="Criteria34"/>
          <w:tag w:val="Criteria34"/>
          <w:id w:val="168526345"/>
          <w:lock w:val="sdtLocked"/>
          <w:placeholder>
            <w:docPart w:val="4224B3C3029F4508BEB993E869D73FFE"/>
          </w:placeholder>
        </w:sdtPr>
        <w:sdtEndPr/>
        <w:sdtContent>
          <w:r w:rsidR="002173C1" w:rsidRPr="00371C3A">
            <w:rPr>
              <w:noProof w:val="0"/>
            </w:rPr>
            <w:t>Print information</w:t>
          </w:r>
        </w:sdtContent>
      </w:sdt>
      <w:bookmarkEnd w:id="26"/>
    </w:p>
    <w:p w:rsidR="00C13A31" w:rsidRPr="00371C3A" w:rsidRDefault="00C13A31" w:rsidP="002173C1">
      <w:pPr>
        <w:pStyle w:val="Heading3"/>
      </w:pPr>
      <w:r w:rsidRPr="00371C3A">
        <w:lastRenderedPageBreak/>
        <w:t xml:space="preserve">Element 4: </w:t>
      </w:r>
      <w:bookmarkStart w:id="27" w:name="Element4"/>
      <w:sdt>
        <w:sdtPr>
          <w:rPr>
            <w:highlight w:val="yellow"/>
          </w:rPr>
          <w:alias w:val="Element4"/>
          <w:tag w:val="Element4"/>
          <w:id w:val="-756206388"/>
          <w:lock w:val="sdtLocked"/>
          <w:placeholder>
            <w:docPart w:val="4224B3C3029F4508BEB993E869D73FFE"/>
          </w:placeholder>
        </w:sdtPr>
        <w:sdtEndPr/>
        <w:sdtContent>
          <w:r w:rsidR="002173C1" w:rsidRPr="00371C3A">
            <w:t>Use information from information an automated information system</w:t>
          </w:r>
        </w:sdtContent>
      </w:sdt>
      <w:bookmarkEnd w:id="27"/>
    </w:p>
    <w:p w:rsidR="00C13A31" w:rsidRPr="00371C3A" w:rsidRDefault="00C13A31" w:rsidP="00C13A31">
      <w:pPr>
        <w:pStyle w:val="BodyCopyBold"/>
        <w:rPr>
          <w:noProof w:val="0"/>
        </w:rPr>
      </w:pPr>
      <w:r w:rsidRPr="00371C3A">
        <w:rPr>
          <w:noProof w:val="0"/>
        </w:rPr>
        <w:t>Performance Criteria</w:t>
      </w:r>
    </w:p>
    <w:p w:rsidR="00C13A31" w:rsidRPr="00371C3A" w:rsidRDefault="00C13A31" w:rsidP="002173C1">
      <w:pPr>
        <w:pStyle w:val="BodyCopyIndent"/>
        <w:rPr>
          <w:noProof w:val="0"/>
        </w:rPr>
      </w:pPr>
      <w:r w:rsidRPr="00371C3A">
        <w:rPr>
          <w:noProof w:val="0"/>
        </w:rPr>
        <w:t>4.1</w:t>
      </w:r>
      <w:r w:rsidRPr="00371C3A">
        <w:rPr>
          <w:noProof w:val="0"/>
        </w:rPr>
        <w:tab/>
      </w:r>
      <w:bookmarkStart w:id="28" w:name="Criteria41"/>
      <w:sdt>
        <w:sdtPr>
          <w:rPr>
            <w:noProof w:val="0"/>
          </w:rPr>
          <w:alias w:val="Criteria41"/>
          <w:tag w:val="Criteria41"/>
          <w:id w:val="2031601989"/>
          <w:lock w:val="sdtLocked"/>
          <w:placeholder>
            <w:docPart w:val="4224B3C3029F4508BEB993E869D73FFE"/>
          </w:placeholder>
        </w:sdtPr>
        <w:sdtEndPr/>
        <w:sdtContent>
          <w:r w:rsidR="002173C1" w:rsidRPr="00371C3A">
            <w:rPr>
              <w:noProof w:val="0"/>
            </w:rPr>
            <w:t>Forward information as required</w:t>
          </w:r>
        </w:sdtContent>
      </w:sdt>
      <w:bookmarkEnd w:id="28"/>
    </w:p>
    <w:p w:rsidR="00C13A31" w:rsidRPr="00371C3A" w:rsidRDefault="00C13A31" w:rsidP="002173C1">
      <w:pPr>
        <w:pStyle w:val="BodyCopyIndent"/>
        <w:rPr>
          <w:noProof w:val="0"/>
        </w:rPr>
      </w:pPr>
      <w:r w:rsidRPr="00371C3A">
        <w:rPr>
          <w:noProof w:val="0"/>
        </w:rPr>
        <w:t>4.2</w:t>
      </w:r>
      <w:r w:rsidRPr="00371C3A">
        <w:rPr>
          <w:noProof w:val="0"/>
        </w:rPr>
        <w:tab/>
      </w:r>
      <w:bookmarkStart w:id="29" w:name="Criteria42"/>
      <w:sdt>
        <w:sdtPr>
          <w:rPr>
            <w:noProof w:val="0"/>
          </w:rPr>
          <w:alias w:val="Criteria42"/>
          <w:tag w:val="Criteria42"/>
          <w:id w:val="105783272"/>
          <w:lock w:val="sdtLocked"/>
          <w:placeholder>
            <w:docPart w:val="4224B3C3029F4508BEB993E869D73FFE"/>
          </w:placeholder>
        </w:sdtPr>
        <w:sdtEndPr/>
        <w:sdtContent>
          <w:r w:rsidR="002173C1" w:rsidRPr="00371C3A">
            <w:rPr>
              <w:noProof w:val="0"/>
            </w:rPr>
            <w:t>Save identified information</w:t>
          </w:r>
        </w:sdtContent>
      </w:sdt>
      <w:bookmarkEnd w:id="29"/>
    </w:p>
    <w:p w:rsidR="00C13A31" w:rsidRPr="00371C3A" w:rsidRDefault="00C13A31" w:rsidP="002173C1">
      <w:pPr>
        <w:pStyle w:val="BodyCopyIndent"/>
        <w:rPr>
          <w:noProof w:val="0"/>
        </w:rPr>
      </w:pPr>
      <w:r w:rsidRPr="00371C3A">
        <w:rPr>
          <w:noProof w:val="0"/>
        </w:rPr>
        <w:t>4.3</w:t>
      </w:r>
      <w:r w:rsidRPr="00371C3A">
        <w:rPr>
          <w:noProof w:val="0"/>
        </w:rPr>
        <w:tab/>
      </w:r>
      <w:bookmarkStart w:id="30" w:name="Criteria43"/>
      <w:sdt>
        <w:sdtPr>
          <w:rPr>
            <w:noProof w:val="0"/>
          </w:rPr>
          <w:alias w:val="Criteria43"/>
          <w:tag w:val="Criteria43"/>
          <w:id w:val="-952708318"/>
          <w:lock w:val="sdtLocked"/>
          <w:placeholder>
            <w:docPart w:val="4224B3C3029F4508BEB993E869D73FFE"/>
          </w:placeholder>
        </w:sdtPr>
        <w:sdtEndPr/>
        <w:sdtContent>
          <w:r w:rsidR="002173C1" w:rsidRPr="00371C3A">
            <w:rPr>
              <w:noProof w:val="0"/>
            </w:rPr>
            <w:t>Manipulate accessed information</w:t>
          </w:r>
        </w:sdtContent>
      </w:sdt>
      <w:bookmarkEnd w:id="30"/>
    </w:p>
    <w:p w:rsidR="00C13A31" w:rsidRPr="00371C3A" w:rsidRDefault="00C13A31" w:rsidP="002173C1">
      <w:pPr>
        <w:pStyle w:val="BodyCopyIndent"/>
        <w:rPr>
          <w:noProof w:val="0"/>
        </w:rPr>
      </w:pPr>
      <w:r w:rsidRPr="00371C3A">
        <w:rPr>
          <w:noProof w:val="0"/>
        </w:rPr>
        <w:t>4.4</w:t>
      </w:r>
      <w:r w:rsidRPr="00371C3A">
        <w:rPr>
          <w:noProof w:val="0"/>
        </w:rPr>
        <w:tab/>
      </w:r>
      <w:bookmarkStart w:id="31" w:name="Criteria44"/>
      <w:sdt>
        <w:sdtPr>
          <w:rPr>
            <w:noProof w:val="0"/>
          </w:rPr>
          <w:alias w:val="Criteria44"/>
          <w:tag w:val="Criteria44"/>
          <w:id w:val="690111909"/>
          <w:lock w:val="sdtLocked"/>
          <w:placeholder>
            <w:docPart w:val="4224B3C3029F4508BEB993E869D73FFE"/>
          </w:placeholder>
        </w:sdtPr>
        <w:sdtEndPr/>
        <w:sdtContent>
          <w:r w:rsidR="002173C1" w:rsidRPr="00371C3A">
            <w:rPr>
              <w:noProof w:val="0"/>
            </w:rPr>
            <w:t>Report on findings</w:t>
          </w:r>
        </w:sdtContent>
      </w:sdt>
      <w:bookmarkEnd w:id="31"/>
    </w:p>
    <w:p w:rsidR="00C13A31" w:rsidRPr="00371C3A" w:rsidRDefault="00C13A31" w:rsidP="002173C1">
      <w:pPr>
        <w:pStyle w:val="Heading3"/>
      </w:pPr>
      <w:r w:rsidRPr="00371C3A">
        <w:t xml:space="preserve">Element 5: </w:t>
      </w:r>
      <w:bookmarkStart w:id="32" w:name="Element5"/>
      <w:sdt>
        <w:sdtPr>
          <w:rPr>
            <w:highlight w:val="yellow"/>
          </w:rPr>
          <w:alias w:val="Element5"/>
          <w:tag w:val="Element5"/>
          <w:id w:val="537408168"/>
          <w:lock w:val="sdtLocked"/>
          <w:placeholder>
            <w:docPart w:val="4224B3C3029F4508BEB993E869D73FFE"/>
          </w:placeholder>
        </w:sdtPr>
        <w:sdtEndPr/>
        <w:sdtContent>
          <w:r w:rsidR="002173C1" w:rsidRPr="00371C3A">
            <w:t>Up-date and maintain information on an automated information system</w:t>
          </w:r>
        </w:sdtContent>
      </w:sdt>
      <w:bookmarkEnd w:id="32"/>
    </w:p>
    <w:p w:rsidR="00C13A31" w:rsidRPr="00371C3A" w:rsidRDefault="00C13A31" w:rsidP="00CE6040">
      <w:pPr>
        <w:pStyle w:val="BodyCopyBold"/>
        <w:rPr>
          <w:noProof w:val="0"/>
        </w:rPr>
      </w:pPr>
      <w:r w:rsidRPr="00371C3A">
        <w:rPr>
          <w:noProof w:val="0"/>
        </w:rPr>
        <w:t>Performance Criteria</w:t>
      </w:r>
    </w:p>
    <w:p w:rsidR="00CE6040" w:rsidRPr="00371C3A" w:rsidRDefault="00CE6040" w:rsidP="002173C1">
      <w:pPr>
        <w:pStyle w:val="BodyCopyIndent"/>
        <w:rPr>
          <w:noProof w:val="0"/>
        </w:rPr>
      </w:pPr>
      <w:r w:rsidRPr="00371C3A">
        <w:rPr>
          <w:noProof w:val="0"/>
        </w:rPr>
        <w:t>5.1</w:t>
      </w:r>
      <w:r w:rsidRPr="00371C3A">
        <w:rPr>
          <w:noProof w:val="0"/>
        </w:rPr>
        <w:tab/>
      </w:r>
      <w:bookmarkStart w:id="33" w:name="Criteria51"/>
      <w:sdt>
        <w:sdtPr>
          <w:rPr>
            <w:noProof w:val="0"/>
          </w:rPr>
          <w:alias w:val="Criteria51"/>
          <w:tag w:val="Criteria51"/>
          <w:id w:val="-1762441671"/>
          <w:lock w:val="sdtLocked"/>
          <w:placeholder>
            <w:docPart w:val="4224B3C3029F4508BEB993E869D73FFE"/>
          </w:placeholder>
        </w:sdtPr>
        <w:sdtEndPr/>
        <w:sdtContent>
          <w:r w:rsidR="002173C1" w:rsidRPr="00371C3A">
            <w:rPr>
              <w:noProof w:val="0"/>
            </w:rPr>
            <w:t>Enter data onto automated information system</w:t>
          </w:r>
        </w:sdtContent>
      </w:sdt>
      <w:bookmarkEnd w:id="33"/>
    </w:p>
    <w:p w:rsidR="00CE6040" w:rsidRPr="00371C3A" w:rsidRDefault="00CE6040" w:rsidP="002173C1">
      <w:pPr>
        <w:pStyle w:val="BodyCopyIndent"/>
        <w:rPr>
          <w:noProof w:val="0"/>
        </w:rPr>
      </w:pPr>
      <w:r w:rsidRPr="00371C3A">
        <w:rPr>
          <w:noProof w:val="0"/>
        </w:rPr>
        <w:t>5.2</w:t>
      </w:r>
      <w:r w:rsidRPr="00371C3A">
        <w:rPr>
          <w:noProof w:val="0"/>
        </w:rPr>
        <w:tab/>
      </w:r>
      <w:bookmarkStart w:id="34" w:name="Criteria52"/>
      <w:sdt>
        <w:sdtPr>
          <w:rPr>
            <w:noProof w:val="0"/>
          </w:rPr>
          <w:alias w:val="Criteria52"/>
          <w:tag w:val="Criteria52"/>
          <w:id w:val="-2061632737"/>
          <w:lock w:val="sdtLocked"/>
          <w:placeholder>
            <w:docPart w:val="4224B3C3029F4508BEB993E869D73FFE"/>
          </w:placeholder>
        </w:sdtPr>
        <w:sdtEndPr/>
        <w:sdtContent>
          <w:r w:rsidR="002173C1" w:rsidRPr="00371C3A">
            <w:rPr>
              <w:noProof w:val="0"/>
            </w:rPr>
            <w:t>Save and back-up data</w:t>
          </w:r>
        </w:sdtContent>
      </w:sdt>
      <w:bookmarkEnd w:id="34"/>
    </w:p>
    <w:p w:rsidR="003D13A4" w:rsidRPr="00371C3A" w:rsidRDefault="003D13A4" w:rsidP="00BD2681">
      <w:pPr>
        <w:pStyle w:val="BodyCopy"/>
        <w:rPr>
          <w:noProof w:val="0"/>
          <w:szCs w:val="24"/>
        </w:rPr>
      </w:pPr>
    </w:p>
    <w:p w:rsidR="003D13A4" w:rsidRPr="00371C3A" w:rsidRDefault="003D13A4" w:rsidP="00BD2681">
      <w:pPr>
        <w:pStyle w:val="BodyCopy"/>
        <w:rPr>
          <w:noProof w:val="0"/>
          <w:szCs w:val="24"/>
        </w:rPr>
      </w:pPr>
    </w:p>
    <w:p w:rsidR="003D13A4" w:rsidRPr="00371C3A" w:rsidRDefault="003D13A4" w:rsidP="00BD2681">
      <w:pPr>
        <w:pStyle w:val="BodyCopy"/>
        <w:rPr>
          <w:noProof w:val="0"/>
          <w:szCs w:val="24"/>
        </w:rPr>
        <w:sectPr w:rsidR="003D13A4" w:rsidRPr="00371C3A" w:rsidSect="00183290">
          <w:headerReference w:type="even" r:id="rId37"/>
          <w:headerReference w:type="default" r:id="rId38"/>
          <w:pgSz w:w="11906" w:h="16838"/>
          <w:pgMar w:top="1440" w:right="1440" w:bottom="1440" w:left="1440" w:header="708" w:footer="329" w:gutter="0"/>
          <w:cols w:space="708"/>
          <w:docGrid w:linePitch="360"/>
        </w:sectPr>
      </w:pPr>
    </w:p>
    <w:p w:rsidR="00A63749" w:rsidRPr="00371C3A" w:rsidRDefault="00A63749" w:rsidP="00A63749">
      <w:pPr>
        <w:pStyle w:val="Heading1"/>
      </w:pPr>
      <w:bookmarkStart w:id="35" w:name="_Toc337029851"/>
      <w:bookmarkStart w:id="36" w:name="_Toc370805488"/>
      <w:bookmarkStart w:id="37" w:name="_Toc425496873"/>
      <w:bookmarkStart w:id="38" w:name="_Toc294862958"/>
      <w:r w:rsidRPr="00371C3A">
        <w:lastRenderedPageBreak/>
        <w:t>Assessment matrix</w:t>
      </w:r>
      <w:bookmarkEnd w:id="35"/>
      <w:bookmarkEnd w:id="36"/>
      <w:bookmarkEnd w:id="37"/>
    </w:p>
    <w:p w:rsidR="00A63749" w:rsidRPr="00371C3A" w:rsidRDefault="00A63749" w:rsidP="00A63749">
      <w:pPr>
        <w:pStyle w:val="BodyCopy"/>
        <w:rPr>
          <w:b/>
          <w:noProof w:val="0"/>
        </w:rPr>
      </w:pPr>
      <w:r w:rsidRPr="00371C3A">
        <w:rPr>
          <w:b/>
          <w:noProof w:val="0"/>
        </w:rPr>
        <w:t>Showing mapping of Performance Criteria against Work Projects, Written Questions and Oral Questions</w:t>
      </w:r>
      <w:bookmarkEnd w:id="38"/>
    </w:p>
    <w:p w:rsidR="00AD7B23" w:rsidRPr="00371C3A" w:rsidRDefault="00AD7B23" w:rsidP="00AD7B23">
      <w:pPr>
        <w:pStyle w:val="BodyCopy"/>
        <w:rPr>
          <w:b/>
          <w:noProof w:val="0"/>
        </w:rPr>
      </w:pPr>
      <w:r w:rsidRPr="00371C3A">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371C3A" w:rsidTr="00F814A5">
        <w:trPr>
          <w:tblHeader/>
        </w:trPr>
        <w:tc>
          <w:tcPr>
            <w:tcW w:w="4982" w:type="dxa"/>
            <w:gridSpan w:val="3"/>
            <w:tcBorders>
              <w:top w:val="nil"/>
              <w:left w:val="nil"/>
              <w:bottom w:val="single" w:sz="4" w:space="0" w:color="auto"/>
            </w:tcBorders>
          </w:tcPr>
          <w:p w:rsidR="00A63749" w:rsidRPr="00371C3A"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371C3A" w:rsidRDefault="00A63749" w:rsidP="00A63749">
            <w:pPr>
              <w:pStyle w:val="TableHeadingCentreText"/>
              <w:rPr>
                <w:noProof w:val="0"/>
              </w:rPr>
            </w:pPr>
            <w:r w:rsidRPr="00371C3A">
              <w:rPr>
                <w:noProof w:val="0"/>
              </w:rPr>
              <w:t>Work Projects</w:t>
            </w:r>
          </w:p>
        </w:tc>
        <w:tc>
          <w:tcPr>
            <w:tcW w:w="1328" w:type="dxa"/>
            <w:tcBorders>
              <w:bottom w:val="single" w:sz="4" w:space="0" w:color="auto"/>
            </w:tcBorders>
            <w:shd w:val="clear" w:color="auto" w:fill="E36C0A" w:themeFill="accent6" w:themeFillShade="BF"/>
          </w:tcPr>
          <w:p w:rsidR="00A63749" w:rsidRPr="00371C3A" w:rsidRDefault="00A63749" w:rsidP="00A63749">
            <w:pPr>
              <w:pStyle w:val="TableHeadingCentreText"/>
              <w:rPr>
                <w:noProof w:val="0"/>
              </w:rPr>
            </w:pPr>
            <w:r w:rsidRPr="00371C3A">
              <w:rPr>
                <w:noProof w:val="0"/>
              </w:rPr>
              <w:t>Written Questions</w:t>
            </w:r>
          </w:p>
        </w:tc>
        <w:tc>
          <w:tcPr>
            <w:tcW w:w="1194" w:type="dxa"/>
            <w:tcBorders>
              <w:bottom w:val="single" w:sz="4" w:space="0" w:color="auto"/>
            </w:tcBorders>
            <w:shd w:val="clear" w:color="auto" w:fill="E36C0A" w:themeFill="accent6" w:themeFillShade="BF"/>
          </w:tcPr>
          <w:p w:rsidR="00A63749" w:rsidRPr="00371C3A" w:rsidRDefault="00A63749" w:rsidP="00A63749">
            <w:pPr>
              <w:pStyle w:val="TableHeadingCentreText"/>
              <w:rPr>
                <w:noProof w:val="0"/>
              </w:rPr>
            </w:pPr>
            <w:r w:rsidRPr="00371C3A">
              <w:rPr>
                <w:noProof w:val="0"/>
              </w:rPr>
              <w:t>Oral Questions</w:t>
            </w:r>
          </w:p>
        </w:tc>
      </w:tr>
      <w:tr w:rsidR="00A63749" w:rsidRPr="00371C3A" w:rsidTr="00F814A5">
        <w:tc>
          <w:tcPr>
            <w:tcW w:w="8755" w:type="dxa"/>
            <w:gridSpan w:val="6"/>
            <w:shd w:val="clear" w:color="auto" w:fill="E36C0A" w:themeFill="accent6" w:themeFillShade="BF"/>
          </w:tcPr>
          <w:p w:rsidR="00A63749" w:rsidRPr="00371C3A" w:rsidRDefault="00A63749" w:rsidP="007C1CAA">
            <w:pPr>
              <w:pStyle w:val="TableHeading"/>
              <w:rPr>
                <w:noProof w:val="0"/>
              </w:rPr>
            </w:pPr>
            <w:r w:rsidRPr="00371C3A">
              <w:rPr>
                <w:noProof w:val="0"/>
              </w:rPr>
              <w:t xml:space="preserve">Element 1: </w:t>
            </w:r>
            <w:r w:rsidR="007C1CAA" w:rsidRPr="00371C3A">
              <w:rPr>
                <w:noProof w:val="0"/>
              </w:rPr>
              <w:fldChar w:fldCharType="begin"/>
            </w:r>
            <w:r w:rsidR="007C1CAA" w:rsidRPr="00371C3A">
              <w:rPr>
                <w:noProof w:val="0"/>
              </w:rPr>
              <w:instrText xml:space="preserve"> REF  Element1 </w:instrText>
            </w:r>
            <w:r w:rsidR="007C1CAA" w:rsidRPr="00371C3A">
              <w:rPr>
                <w:noProof w:val="0"/>
              </w:rPr>
              <w:fldChar w:fldCharType="separate"/>
            </w:r>
            <w:sdt>
              <w:sdtPr>
                <w:rPr>
                  <w:noProof w:val="0"/>
                  <w:highlight w:val="yellow"/>
                </w:rPr>
                <w:alias w:val="Element1"/>
                <w:tag w:val="Element1"/>
                <w:id w:val="466706570"/>
                <w:lock w:val="sdtLocked"/>
                <w:placeholder>
                  <w:docPart w:val="94500BF9F1E64C5FBAFBD5B6E7C4EB5C"/>
                </w:placeholder>
              </w:sdtPr>
              <w:sdtEndPr/>
              <w:sdtContent>
                <w:r w:rsidR="006D0DE1" w:rsidRPr="00371C3A">
                  <w:rPr>
                    <w:noProof w:val="0"/>
                  </w:rPr>
                  <w:t>Identify the context for use of an automated information system</w:t>
                </w:r>
              </w:sdtContent>
            </w:sdt>
            <w:r w:rsidR="007C1CAA" w:rsidRPr="00371C3A">
              <w:rPr>
                <w:noProof w:val="0"/>
              </w:rPr>
              <w:fldChar w:fldCharType="end"/>
            </w:r>
          </w:p>
        </w:tc>
      </w:tr>
      <w:tr w:rsidR="00A63749" w:rsidRPr="00371C3A" w:rsidTr="00F814A5">
        <w:tc>
          <w:tcPr>
            <w:tcW w:w="606" w:type="dxa"/>
          </w:tcPr>
          <w:p w:rsidR="00A63749" w:rsidRPr="00371C3A" w:rsidRDefault="00A63749" w:rsidP="00F814A5">
            <w:pPr>
              <w:pStyle w:val="TableText"/>
              <w:rPr>
                <w:noProof w:val="0"/>
              </w:rPr>
            </w:pPr>
            <w:r w:rsidRPr="00371C3A">
              <w:rPr>
                <w:noProof w:val="0"/>
              </w:rPr>
              <w:t>1.1</w:t>
            </w:r>
          </w:p>
        </w:tc>
        <w:tc>
          <w:tcPr>
            <w:tcW w:w="4376" w:type="dxa"/>
            <w:gridSpan w:val="2"/>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Criteria11 </w:instrText>
            </w:r>
            <w:r w:rsidRPr="00371C3A">
              <w:rPr>
                <w:noProof w:val="0"/>
              </w:rPr>
              <w:fldChar w:fldCharType="separate"/>
            </w:r>
            <w:sdt>
              <w:sdtPr>
                <w:rPr>
                  <w:noProof w:val="0"/>
                </w:rPr>
                <w:alias w:val="Criteria11"/>
                <w:tag w:val="Criteria11"/>
                <w:id w:val="-754508279"/>
                <w:lock w:val="sdtLocked"/>
                <w:placeholder>
                  <w:docPart w:val="ED04C0126D1448C0A90AADF15B191BCE"/>
                </w:placeholder>
              </w:sdtPr>
              <w:sdtEndPr/>
              <w:sdtContent>
                <w:r w:rsidR="006D0DE1" w:rsidRPr="00371C3A">
                  <w:rPr>
                    <w:noProof w:val="0"/>
                  </w:rPr>
                  <w:t>Identify a range of information systems and sources in use within the industry</w:t>
                </w:r>
              </w:sdtContent>
            </w:sdt>
            <w:r w:rsidRPr="00371C3A">
              <w:rPr>
                <w:noProof w:val="0"/>
              </w:rPr>
              <w:fldChar w:fldCharType="end"/>
            </w:r>
          </w:p>
        </w:tc>
        <w:tc>
          <w:tcPr>
            <w:tcW w:w="1251" w:type="dxa"/>
          </w:tcPr>
          <w:p w:rsidR="00A63749" w:rsidRPr="00371C3A" w:rsidRDefault="00CC5893" w:rsidP="00F814A5">
            <w:pPr>
              <w:pStyle w:val="TableText"/>
              <w:jc w:val="center"/>
              <w:rPr>
                <w:noProof w:val="0"/>
              </w:rPr>
            </w:pPr>
            <w:r w:rsidRPr="00371C3A">
              <w:rPr>
                <w:noProof w:val="0"/>
              </w:rPr>
              <w:t>1</w:t>
            </w:r>
          </w:p>
        </w:tc>
        <w:tc>
          <w:tcPr>
            <w:tcW w:w="1328" w:type="dxa"/>
          </w:tcPr>
          <w:p w:rsidR="00A63749" w:rsidRPr="00371C3A" w:rsidRDefault="00372566" w:rsidP="00F814A5">
            <w:pPr>
              <w:pStyle w:val="TableText"/>
              <w:jc w:val="center"/>
              <w:rPr>
                <w:noProof w:val="0"/>
              </w:rPr>
            </w:pPr>
            <w:r w:rsidRPr="00371C3A">
              <w:rPr>
                <w:noProof w:val="0"/>
              </w:rPr>
              <w:t>1, 2</w:t>
            </w:r>
          </w:p>
        </w:tc>
        <w:tc>
          <w:tcPr>
            <w:tcW w:w="1194" w:type="dxa"/>
          </w:tcPr>
          <w:p w:rsidR="00A63749" w:rsidRPr="00371C3A" w:rsidRDefault="00FB3CF0" w:rsidP="00F814A5">
            <w:pPr>
              <w:pStyle w:val="TableText"/>
              <w:jc w:val="center"/>
              <w:rPr>
                <w:noProof w:val="0"/>
              </w:rPr>
            </w:pPr>
            <w:r w:rsidRPr="00371C3A">
              <w:rPr>
                <w:noProof w:val="0"/>
              </w:rPr>
              <w:t>1</w:t>
            </w:r>
          </w:p>
        </w:tc>
      </w:tr>
      <w:tr w:rsidR="00A63749" w:rsidRPr="00371C3A" w:rsidTr="00F814A5">
        <w:tc>
          <w:tcPr>
            <w:tcW w:w="606" w:type="dxa"/>
          </w:tcPr>
          <w:p w:rsidR="00A63749" w:rsidRPr="00371C3A" w:rsidRDefault="00A63749" w:rsidP="00F814A5">
            <w:pPr>
              <w:pStyle w:val="TableText"/>
              <w:rPr>
                <w:noProof w:val="0"/>
              </w:rPr>
            </w:pPr>
            <w:r w:rsidRPr="00371C3A">
              <w:rPr>
                <w:noProof w:val="0"/>
              </w:rPr>
              <w:t>1.2</w:t>
            </w:r>
          </w:p>
        </w:tc>
        <w:tc>
          <w:tcPr>
            <w:tcW w:w="4376" w:type="dxa"/>
            <w:gridSpan w:val="2"/>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Criteria12 </w:instrText>
            </w:r>
            <w:r w:rsidRPr="00371C3A">
              <w:rPr>
                <w:noProof w:val="0"/>
              </w:rPr>
              <w:fldChar w:fldCharType="separate"/>
            </w:r>
            <w:sdt>
              <w:sdtPr>
                <w:rPr>
                  <w:noProof w:val="0"/>
                </w:rPr>
                <w:alias w:val="Criteria12"/>
                <w:tag w:val="Criteria12"/>
                <w:id w:val="-2134234480"/>
                <w:lock w:val="sdtLocked"/>
                <w:placeholder>
                  <w:docPart w:val="AF29457ACB9348FCAE4A231329933DF7"/>
                </w:placeholder>
              </w:sdtPr>
              <w:sdtEndPr/>
              <w:sdtContent>
                <w:r w:rsidR="006D0DE1" w:rsidRPr="00371C3A">
                  <w:rPr>
                    <w:noProof w:val="0"/>
                  </w:rPr>
                  <w:t>Describe policies and procedures for operating an automated information system</w:t>
                </w:r>
              </w:sdtContent>
            </w:sdt>
            <w:r w:rsidRPr="00371C3A">
              <w:rPr>
                <w:noProof w:val="0"/>
              </w:rPr>
              <w:fldChar w:fldCharType="end"/>
            </w:r>
          </w:p>
        </w:tc>
        <w:tc>
          <w:tcPr>
            <w:tcW w:w="1251" w:type="dxa"/>
          </w:tcPr>
          <w:p w:rsidR="00A63749" w:rsidRPr="00371C3A" w:rsidRDefault="00CC5893" w:rsidP="007E52AE">
            <w:pPr>
              <w:pStyle w:val="TableText"/>
              <w:jc w:val="center"/>
              <w:rPr>
                <w:noProof w:val="0"/>
              </w:rPr>
            </w:pPr>
            <w:r w:rsidRPr="00371C3A">
              <w:rPr>
                <w:noProof w:val="0"/>
              </w:rPr>
              <w:t>2</w:t>
            </w:r>
          </w:p>
        </w:tc>
        <w:tc>
          <w:tcPr>
            <w:tcW w:w="1328" w:type="dxa"/>
          </w:tcPr>
          <w:p w:rsidR="00A63749" w:rsidRPr="00371C3A" w:rsidRDefault="00372566" w:rsidP="00F814A5">
            <w:pPr>
              <w:pStyle w:val="TableText"/>
              <w:jc w:val="center"/>
              <w:rPr>
                <w:noProof w:val="0"/>
              </w:rPr>
            </w:pPr>
            <w:r w:rsidRPr="00371C3A">
              <w:rPr>
                <w:noProof w:val="0"/>
              </w:rPr>
              <w:t>3, 4</w:t>
            </w:r>
          </w:p>
        </w:tc>
        <w:tc>
          <w:tcPr>
            <w:tcW w:w="1194" w:type="dxa"/>
          </w:tcPr>
          <w:p w:rsidR="00A63749" w:rsidRPr="00371C3A" w:rsidRDefault="00FB3CF0" w:rsidP="00F814A5">
            <w:pPr>
              <w:pStyle w:val="TableText"/>
              <w:jc w:val="center"/>
              <w:rPr>
                <w:noProof w:val="0"/>
              </w:rPr>
            </w:pPr>
            <w:r w:rsidRPr="00371C3A">
              <w:rPr>
                <w:noProof w:val="0"/>
              </w:rPr>
              <w:t>2</w:t>
            </w:r>
          </w:p>
        </w:tc>
      </w:tr>
      <w:tr w:rsidR="00A63749" w:rsidRPr="00371C3A" w:rsidTr="00F814A5">
        <w:tc>
          <w:tcPr>
            <w:tcW w:w="606" w:type="dxa"/>
          </w:tcPr>
          <w:p w:rsidR="00A63749" w:rsidRPr="00371C3A" w:rsidRDefault="00A63749" w:rsidP="00F814A5">
            <w:pPr>
              <w:pStyle w:val="TableText"/>
              <w:rPr>
                <w:noProof w:val="0"/>
              </w:rPr>
            </w:pPr>
            <w:r w:rsidRPr="00371C3A">
              <w:rPr>
                <w:noProof w:val="0"/>
              </w:rPr>
              <w:t>1.3</w:t>
            </w:r>
          </w:p>
        </w:tc>
        <w:tc>
          <w:tcPr>
            <w:tcW w:w="4376" w:type="dxa"/>
            <w:gridSpan w:val="2"/>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Criteria13 </w:instrText>
            </w:r>
            <w:r w:rsidRPr="00371C3A">
              <w:rPr>
                <w:noProof w:val="0"/>
              </w:rPr>
              <w:fldChar w:fldCharType="separate"/>
            </w:r>
            <w:sdt>
              <w:sdtPr>
                <w:rPr>
                  <w:noProof w:val="0"/>
                </w:rPr>
                <w:alias w:val="Criteria13"/>
                <w:tag w:val="Criteria13"/>
                <w:id w:val="-700472179"/>
                <w:lock w:val="sdtLocked"/>
                <w:placeholder>
                  <w:docPart w:val="E60AFDD500124499B0CB30A8BDE3CB6D"/>
                </w:placeholder>
              </w:sdtPr>
              <w:sdtEndPr/>
              <w:sdtContent>
                <w:r w:rsidR="006D0DE1" w:rsidRPr="00371C3A">
                  <w:rPr>
                    <w:noProof w:val="0"/>
                  </w:rPr>
                  <w:t>List information that may be available through an automated information system</w:t>
                </w:r>
              </w:sdtContent>
            </w:sdt>
            <w:r w:rsidRPr="00371C3A">
              <w:rPr>
                <w:noProof w:val="0"/>
              </w:rPr>
              <w:fldChar w:fldCharType="end"/>
            </w:r>
          </w:p>
        </w:tc>
        <w:tc>
          <w:tcPr>
            <w:tcW w:w="1251" w:type="dxa"/>
          </w:tcPr>
          <w:p w:rsidR="00A63749" w:rsidRPr="00371C3A" w:rsidRDefault="00CC5893" w:rsidP="00F814A5">
            <w:pPr>
              <w:pStyle w:val="TableText"/>
              <w:jc w:val="center"/>
              <w:rPr>
                <w:noProof w:val="0"/>
              </w:rPr>
            </w:pPr>
            <w:r w:rsidRPr="00371C3A">
              <w:rPr>
                <w:noProof w:val="0"/>
              </w:rPr>
              <w:t>3, 4</w:t>
            </w:r>
          </w:p>
        </w:tc>
        <w:tc>
          <w:tcPr>
            <w:tcW w:w="1328" w:type="dxa"/>
          </w:tcPr>
          <w:p w:rsidR="00A63749" w:rsidRPr="00371C3A" w:rsidRDefault="00372566" w:rsidP="00F814A5">
            <w:pPr>
              <w:pStyle w:val="TableText"/>
              <w:jc w:val="center"/>
              <w:rPr>
                <w:noProof w:val="0"/>
              </w:rPr>
            </w:pPr>
            <w:r w:rsidRPr="00371C3A">
              <w:rPr>
                <w:noProof w:val="0"/>
              </w:rPr>
              <w:t>5</w:t>
            </w:r>
          </w:p>
        </w:tc>
        <w:tc>
          <w:tcPr>
            <w:tcW w:w="1194" w:type="dxa"/>
          </w:tcPr>
          <w:p w:rsidR="00A63749" w:rsidRPr="00371C3A" w:rsidRDefault="00FB3CF0" w:rsidP="00F814A5">
            <w:pPr>
              <w:pStyle w:val="TableText"/>
              <w:jc w:val="center"/>
              <w:rPr>
                <w:noProof w:val="0"/>
              </w:rPr>
            </w:pPr>
            <w:r w:rsidRPr="00371C3A">
              <w:rPr>
                <w:noProof w:val="0"/>
              </w:rPr>
              <w:t>3</w:t>
            </w:r>
          </w:p>
        </w:tc>
      </w:tr>
      <w:tr w:rsidR="00A63749" w:rsidRPr="00371C3A" w:rsidTr="00F814A5">
        <w:tc>
          <w:tcPr>
            <w:tcW w:w="606" w:type="dxa"/>
          </w:tcPr>
          <w:p w:rsidR="00A63749" w:rsidRPr="00371C3A" w:rsidRDefault="00A63749" w:rsidP="00F814A5">
            <w:pPr>
              <w:pStyle w:val="TableText"/>
              <w:rPr>
                <w:noProof w:val="0"/>
              </w:rPr>
            </w:pPr>
            <w:r w:rsidRPr="00371C3A">
              <w:rPr>
                <w:noProof w:val="0"/>
              </w:rPr>
              <w:t>1.4</w:t>
            </w:r>
          </w:p>
        </w:tc>
        <w:tc>
          <w:tcPr>
            <w:tcW w:w="4376" w:type="dxa"/>
            <w:gridSpan w:val="2"/>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Criteria14 </w:instrText>
            </w:r>
            <w:r w:rsidRPr="00371C3A">
              <w:rPr>
                <w:noProof w:val="0"/>
              </w:rPr>
              <w:fldChar w:fldCharType="separate"/>
            </w:r>
            <w:sdt>
              <w:sdtPr>
                <w:rPr>
                  <w:noProof w:val="0"/>
                </w:rPr>
                <w:alias w:val="Criteria14"/>
                <w:tag w:val="Criteria14"/>
                <w:id w:val="448904110"/>
                <w:lock w:val="sdtLocked"/>
                <w:placeholder>
                  <w:docPart w:val="0B1CD89B579F4052861EA6D85B560AC0"/>
                </w:placeholder>
              </w:sdtPr>
              <w:sdtEndPr/>
              <w:sdtContent>
                <w:r w:rsidR="006D0DE1" w:rsidRPr="00371C3A">
                  <w:rPr>
                    <w:noProof w:val="0"/>
                  </w:rPr>
                  <w:t>Identify the functions of an automated information system</w:t>
                </w:r>
              </w:sdtContent>
            </w:sdt>
            <w:r w:rsidRPr="00371C3A">
              <w:rPr>
                <w:noProof w:val="0"/>
              </w:rPr>
              <w:fldChar w:fldCharType="end"/>
            </w:r>
          </w:p>
        </w:tc>
        <w:tc>
          <w:tcPr>
            <w:tcW w:w="1251" w:type="dxa"/>
          </w:tcPr>
          <w:p w:rsidR="00A63749" w:rsidRPr="00371C3A" w:rsidRDefault="00CC5893" w:rsidP="00F814A5">
            <w:pPr>
              <w:pStyle w:val="TableText"/>
              <w:jc w:val="center"/>
              <w:rPr>
                <w:noProof w:val="0"/>
              </w:rPr>
            </w:pPr>
            <w:r w:rsidRPr="00371C3A">
              <w:rPr>
                <w:noProof w:val="0"/>
              </w:rPr>
              <w:t>5</w:t>
            </w:r>
          </w:p>
        </w:tc>
        <w:tc>
          <w:tcPr>
            <w:tcW w:w="1328" w:type="dxa"/>
          </w:tcPr>
          <w:p w:rsidR="00A63749" w:rsidRPr="00371C3A" w:rsidRDefault="00372566" w:rsidP="00F814A5">
            <w:pPr>
              <w:pStyle w:val="TableText"/>
              <w:jc w:val="center"/>
              <w:rPr>
                <w:noProof w:val="0"/>
              </w:rPr>
            </w:pPr>
            <w:r w:rsidRPr="00371C3A">
              <w:rPr>
                <w:noProof w:val="0"/>
              </w:rPr>
              <w:t>6, 7</w:t>
            </w:r>
          </w:p>
        </w:tc>
        <w:tc>
          <w:tcPr>
            <w:tcW w:w="1194" w:type="dxa"/>
          </w:tcPr>
          <w:p w:rsidR="00A63749" w:rsidRPr="00371C3A" w:rsidRDefault="00FB3CF0" w:rsidP="00F814A5">
            <w:pPr>
              <w:pStyle w:val="TableText"/>
              <w:jc w:val="center"/>
              <w:rPr>
                <w:noProof w:val="0"/>
              </w:rPr>
            </w:pPr>
            <w:r w:rsidRPr="00371C3A">
              <w:rPr>
                <w:noProof w:val="0"/>
              </w:rPr>
              <w:t>4</w:t>
            </w:r>
          </w:p>
        </w:tc>
      </w:tr>
      <w:tr w:rsidR="00A63749" w:rsidRPr="00371C3A" w:rsidTr="00F814A5">
        <w:tc>
          <w:tcPr>
            <w:tcW w:w="8755" w:type="dxa"/>
            <w:gridSpan w:val="6"/>
            <w:shd w:val="clear" w:color="auto" w:fill="E36C0A" w:themeFill="accent6" w:themeFillShade="BF"/>
          </w:tcPr>
          <w:p w:rsidR="00A63749" w:rsidRPr="00371C3A" w:rsidRDefault="00A63749" w:rsidP="007C1CAA">
            <w:pPr>
              <w:pStyle w:val="TableHeading"/>
              <w:rPr>
                <w:noProof w:val="0"/>
              </w:rPr>
            </w:pPr>
            <w:r w:rsidRPr="00371C3A">
              <w:rPr>
                <w:noProof w:val="0"/>
              </w:rPr>
              <w:t xml:space="preserve">Element 2: </w:t>
            </w:r>
            <w:r w:rsidR="007C1CAA" w:rsidRPr="00371C3A">
              <w:rPr>
                <w:noProof w:val="0"/>
              </w:rPr>
              <w:fldChar w:fldCharType="begin"/>
            </w:r>
            <w:r w:rsidR="007C1CAA" w:rsidRPr="00371C3A">
              <w:rPr>
                <w:noProof w:val="0"/>
              </w:rPr>
              <w:instrText xml:space="preserve"> REF  Element2 </w:instrText>
            </w:r>
            <w:r w:rsidR="007C1CAA" w:rsidRPr="00371C3A">
              <w:rPr>
                <w:noProof w:val="0"/>
              </w:rPr>
              <w:fldChar w:fldCharType="separate"/>
            </w:r>
            <w:sdt>
              <w:sdtPr>
                <w:rPr>
                  <w:noProof w:val="0"/>
                  <w:highlight w:val="yellow"/>
                </w:rPr>
                <w:alias w:val="Element2"/>
                <w:tag w:val="Element2"/>
                <w:id w:val="-1335835573"/>
                <w:lock w:val="sdtLocked"/>
                <w:placeholder>
                  <w:docPart w:val="F4D3FA7B3A2445D7AD3566CCCA9519B0"/>
                </w:placeholder>
              </w:sdtPr>
              <w:sdtEndPr/>
              <w:sdtContent>
                <w:r w:rsidR="006D0DE1" w:rsidRPr="00371C3A">
                  <w:rPr>
                    <w:noProof w:val="0"/>
                  </w:rPr>
                  <w:t>Access information using an automated information system</w:t>
                </w:r>
              </w:sdtContent>
            </w:sdt>
            <w:r w:rsidR="007C1CAA" w:rsidRPr="00371C3A">
              <w:rPr>
                <w:noProof w:val="0"/>
              </w:rPr>
              <w:fldChar w:fldCharType="end"/>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2.1</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Criteria21 </w:instrText>
            </w:r>
            <w:r w:rsidRPr="00371C3A">
              <w:rPr>
                <w:noProof w:val="0"/>
              </w:rPr>
              <w:fldChar w:fldCharType="separate"/>
            </w:r>
            <w:sdt>
              <w:sdtPr>
                <w:rPr>
                  <w:noProof w:val="0"/>
                </w:rPr>
                <w:alias w:val="Criteria21"/>
                <w:tag w:val="Criteria21"/>
                <w:id w:val="-1302764841"/>
                <w:lock w:val="sdtLocked"/>
                <w:placeholder>
                  <w:docPart w:val="70BA82F08A3947979727CFD5BE1C825E"/>
                </w:placeholder>
              </w:sdtPr>
              <w:sdtEndPr/>
              <w:sdtContent>
                <w:r w:rsidR="006D0DE1" w:rsidRPr="00371C3A">
                  <w:rPr>
                    <w:noProof w:val="0"/>
                  </w:rPr>
                  <w:t>Identify information requirements</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6</w:t>
            </w:r>
          </w:p>
        </w:tc>
        <w:tc>
          <w:tcPr>
            <w:tcW w:w="1328" w:type="dxa"/>
            <w:vAlign w:val="center"/>
          </w:tcPr>
          <w:p w:rsidR="00A63749" w:rsidRPr="00371C3A" w:rsidRDefault="00372566" w:rsidP="00F814A5">
            <w:pPr>
              <w:pStyle w:val="TableText"/>
              <w:jc w:val="center"/>
              <w:rPr>
                <w:noProof w:val="0"/>
              </w:rPr>
            </w:pPr>
            <w:r w:rsidRPr="00371C3A">
              <w:rPr>
                <w:noProof w:val="0"/>
              </w:rPr>
              <w:t>8</w:t>
            </w:r>
          </w:p>
        </w:tc>
        <w:tc>
          <w:tcPr>
            <w:tcW w:w="1194" w:type="dxa"/>
            <w:vAlign w:val="center"/>
          </w:tcPr>
          <w:p w:rsidR="00A63749" w:rsidRPr="00371C3A" w:rsidRDefault="00FB3CF0" w:rsidP="00F814A5">
            <w:pPr>
              <w:pStyle w:val="TableText"/>
              <w:jc w:val="center"/>
              <w:rPr>
                <w:noProof w:val="0"/>
              </w:rPr>
            </w:pPr>
            <w:r w:rsidRPr="00371C3A">
              <w:rPr>
                <w:noProof w:val="0"/>
              </w:rPr>
              <w:t>5</w:t>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2.2</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Criteria22 </w:instrText>
            </w:r>
            <w:r w:rsidRPr="00371C3A">
              <w:rPr>
                <w:noProof w:val="0"/>
              </w:rPr>
              <w:fldChar w:fldCharType="separate"/>
            </w:r>
            <w:sdt>
              <w:sdtPr>
                <w:rPr>
                  <w:noProof w:val="0"/>
                </w:rPr>
                <w:alias w:val="Criteria2.2"/>
                <w:tag w:val="Criteria2.2"/>
                <w:id w:val="-27268318"/>
                <w:lock w:val="sdtLocked"/>
                <w:placeholder>
                  <w:docPart w:val="28CD7EED55954B409B91A0F6A34D4F23"/>
                </w:placeholder>
              </w:sdtPr>
              <w:sdtEndPr/>
              <w:sdtContent>
                <w:r w:rsidR="006D0DE1" w:rsidRPr="00371C3A">
                  <w:rPr>
                    <w:noProof w:val="0"/>
                  </w:rPr>
                  <w:t>Identify and select appropriate sources of information</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3, 4</w:t>
            </w:r>
          </w:p>
        </w:tc>
        <w:tc>
          <w:tcPr>
            <w:tcW w:w="1328" w:type="dxa"/>
            <w:vAlign w:val="center"/>
          </w:tcPr>
          <w:p w:rsidR="00A63749" w:rsidRPr="00371C3A" w:rsidRDefault="00372566" w:rsidP="00F814A5">
            <w:pPr>
              <w:pStyle w:val="TableText"/>
              <w:jc w:val="center"/>
              <w:rPr>
                <w:noProof w:val="0"/>
              </w:rPr>
            </w:pPr>
            <w:r w:rsidRPr="00371C3A">
              <w:rPr>
                <w:noProof w:val="0"/>
              </w:rPr>
              <w:t>9, 10</w:t>
            </w:r>
          </w:p>
        </w:tc>
        <w:tc>
          <w:tcPr>
            <w:tcW w:w="1194" w:type="dxa"/>
            <w:vAlign w:val="center"/>
          </w:tcPr>
          <w:p w:rsidR="00A63749" w:rsidRPr="00371C3A" w:rsidRDefault="00FB3CF0" w:rsidP="00F814A5">
            <w:pPr>
              <w:pStyle w:val="TableText"/>
              <w:jc w:val="center"/>
              <w:rPr>
                <w:noProof w:val="0"/>
              </w:rPr>
            </w:pPr>
            <w:r w:rsidRPr="00371C3A">
              <w:rPr>
                <w:noProof w:val="0"/>
              </w:rPr>
              <w:t>6</w:t>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2.3</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Criteria23 </w:instrText>
            </w:r>
            <w:r w:rsidRPr="00371C3A">
              <w:rPr>
                <w:noProof w:val="0"/>
              </w:rPr>
              <w:fldChar w:fldCharType="separate"/>
            </w:r>
            <w:sdt>
              <w:sdtPr>
                <w:rPr>
                  <w:noProof w:val="0"/>
                </w:rPr>
                <w:alias w:val="Criteria23"/>
                <w:tag w:val="Criteria23"/>
                <w:id w:val="-608198238"/>
                <w:lock w:val="sdtLocked"/>
                <w:placeholder>
                  <w:docPart w:val="19F7D80C703A497FA10FE159CEF3EFAD"/>
                </w:placeholder>
              </w:sdtPr>
              <w:sdtEndPr/>
              <w:sdtContent>
                <w:r w:rsidR="006D0DE1" w:rsidRPr="00371C3A">
                  <w:rPr>
                    <w:noProof w:val="0"/>
                  </w:rPr>
                  <w:t>Apply search techniques to locate identified information</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7, 8, 9, 10</w:t>
            </w:r>
          </w:p>
        </w:tc>
        <w:tc>
          <w:tcPr>
            <w:tcW w:w="1328" w:type="dxa"/>
            <w:vAlign w:val="center"/>
          </w:tcPr>
          <w:p w:rsidR="00A63749" w:rsidRPr="00371C3A" w:rsidRDefault="00372566" w:rsidP="00F814A5">
            <w:pPr>
              <w:pStyle w:val="TableText"/>
              <w:jc w:val="center"/>
              <w:rPr>
                <w:noProof w:val="0"/>
              </w:rPr>
            </w:pPr>
            <w:r w:rsidRPr="00371C3A">
              <w:rPr>
                <w:noProof w:val="0"/>
              </w:rPr>
              <w:t>11, 12</w:t>
            </w:r>
          </w:p>
        </w:tc>
        <w:tc>
          <w:tcPr>
            <w:tcW w:w="1194" w:type="dxa"/>
            <w:vAlign w:val="center"/>
          </w:tcPr>
          <w:p w:rsidR="00A63749" w:rsidRPr="00371C3A" w:rsidRDefault="00FB3CF0" w:rsidP="00F814A5">
            <w:pPr>
              <w:pStyle w:val="TableText"/>
              <w:jc w:val="center"/>
              <w:rPr>
                <w:noProof w:val="0"/>
              </w:rPr>
            </w:pPr>
            <w:r w:rsidRPr="00371C3A">
              <w:rPr>
                <w:noProof w:val="0"/>
              </w:rPr>
              <w:t>7</w:t>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2.4</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Criteria24 </w:instrText>
            </w:r>
            <w:r w:rsidRPr="00371C3A">
              <w:rPr>
                <w:noProof w:val="0"/>
              </w:rPr>
              <w:fldChar w:fldCharType="separate"/>
            </w:r>
            <w:sdt>
              <w:sdtPr>
                <w:rPr>
                  <w:noProof w:val="0"/>
                </w:rPr>
                <w:alias w:val="Criteria24"/>
                <w:tag w:val="Criteria24"/>
                <w:id w:val="-181122082"/>
                <w:lock w:val="sdtLocked"/>
                <w:placeholder>
                  <w:docPart w:val="5C9DA41CF7B24A6B86183F33BC5FE94A"/>
                </w:placeholder>
              </w:sdtPr>
              <w:sdtEndPr/>
              <w:sdtContent>
                <w:r w:rsidR="006D0DE1" w:rsidRPr="00371C3A">
                  <w:rPr>
                    <w:noProof w:val="0"/>
                  </w:rPr>
                  <w:t>Interrogate the system to secure full range of information available on the system</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11, 12, 13</w:t>
            </w:r>
          </w:p>
        </w:tc>
        <w:tc>
          <w:tcPr>
            <w:tcW w:w="1328" w:type="dxa"/>
            <w:vAlign w:val="center"/>
          </w:tcPr>
          <w:p w:rsidR="00A63749" w:rsidRPr="00371C3A" w:rsidRDefault="00372566" w:rsidP="00F814A5">
            <w:pPr>
              <w:pStyle w:val="TableText"/>
              <w:jc w:val="center"/>
              <w:rPr>
                <w:noProof w:val="0"/>
              </w:rPr>
            </w:pPr>
            <w:r w:rsidRPr="00371C3A">
              <w:rPr>
                <w:noProof w:val="0"/>
              </w:rPr>
              <w:t>13, 14, 15</w:t>
            </w:r>
          </w:p>
        </w:tc>
        <w:tc>
          <w:tcPr>
            <w:tcW w:w="1194" w:type="dxa"/>
            <w:vAlign w:val="center"/>
          </w:tcPr>
          <w:p w:rsidR="00A63749" w:rsidRPr="00371C3A" w:rsidRDefault="00FB3CF0" w:rsidP="00F814A5">
            <w:pPr>
              <w:pStyle w:val="TableText"/>
              <w:jc w:val="center"/>
              <w:rPr>
                <w:noProof w:val="0"/>
              </w:rPr>
            </w:pPr>
            <w:r w:rsidRPr="00371C3A">
              <w:rPr>
                <w:noProof w:val="0"/>
              </w:rPr>
              <w:t>8</w:t>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2.5</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Criteria25 </w:instrText>
            </w:r>
            <w:r w:rsidRPr="00371C3A">
              <w:rPr>
                <w:noProof w:val="0"/>
              </w:rPr>
              <w:fldChar w:fldCharType="separate"/>
            </w:r>
            <w:sdt>
              <w:sdtPr>
                <w:rPr>
                  <w:noProof w:val="0"/>
                </w:rPr>
                <w:alias w:val="Criteria25"/>
                <w:tag w:val="Criteria25"/>
                <w:id w:val="1138993771"/>
                <w:lock w:val="sdtLocked"/>
                <w:placeholder>
                  <w:docPart w:val="86985376FF1A4A37A05DBCA41F9303D9"/>
                </w:placeholder>
              </w:sdtPr>
              <w:sdtEndPr/>
              <w:sdtContent>
                <w:r w:rsidR="006D0DE1" w:rsidRPr="00371C3A">
                  <w:rPr>
                    <w:noProof w:val="0"/>
                  </w:rPr>
                  <w:t>Verify captured information meets identified need</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14</w:t>
            </w:r>
          </w:p>
        </w:tc>
        <w:tc>
          <w:tcPr>
            <w:tcW w:w="1328" w:type="dxa"/>
            <w:vAlign w:val="center"/>
          </w:tcPr>
          <w:p w:rsidR="00A63749" w:rsidRPr="00371C3A" w:rsidRDefault="00372566" w:rsidP="00F814A5">
            <w:pPr>
              <w:pStyle w:val="TableText"/>
              <w:jc w:val="center"/>
              <w:rPr>
                <w:noProof w:val="0"/>
              </w:rPr>
            </w:pPr>
            <w:r w:rsidRPr="00371C3A">
              <w:rPr>
                <w:noProof w:val="0"/>
              </w:rPr>
              <w:t>16</w:t>
            </w:r>
          </w:p>
        </w:tc>
        <w:tc>
          <w:tcPr>
            <w:tcW w:w="1194" w:type="dxa"/>
            <w:vAlign w:val="center"/>
          </w:tcPr>
          <w:p w:rsidR="00A63749" w:rsidRPr="00371C3A" w:rsidRDefault="00FB3CF0" w:rsidP="00F814A5">
            <w:pPr>
              <w:pStyle w:val="TableText"/>
              <w:jc w:val="center"/>
              <w:rPr>
                <w:noProof w:val="0"/>
              </w:rPr>
            </w:pPr>
            <w:r w:rsidRPr="00371C3A">
              <w:rPr>
                <w:noProof w:val="0"/>
              </w:rPr>
              <w:t>9</w:t>
            </w:r>
          </w:p>
        </w:tc>
      </w:tr>
      <w:tr w:rsidR="00A63749" w:rsidRPr="00371C3A" w:rsidTr="00F814A5">
        <w:tc>
          <w:tcPr>
            <w:tcW w:w="8755" w:type="dxa"/>
            <w:gridSpan w:val="6"/>
            <w:shd w:val="clear" w:color="auto" w:fill="E36C0A" w:themeFill="accent6" w:themeFillShade="BF"/>
          </w:tcPr>
          <w:p w:rsidR="00A63749" w:rsidRPr="00371C3A" w:rsidRDefault="00A63749" w:rsidP="007E52AE">
            <w:pPr>
              <w:pStyle w:val="TableHeading"/>
              <w:keepNext/>
              <w:rPr>
                <w:noProof w:val="0"/>
              </w:rPr>
            </w:pPr>
            <w:r w:rsidRPr="00371C3A">
              <w:rPr>
                <w:noProof w:val="0"/>
              </w:rPr>
              <w:lastRenderedPageBreak/>
              <w:t xml:space="preserve">Element 3: </w:t>
            </w:r>
            <w:r w:rsidR="007C1CAA" w:rsidRPr="00371C3A">
              <w:rPr>
                <w:noProof w:val="0"/>
              </w:rPr>
              <w:fldChar w:fldCharType="begin"/>
            </w:r>
            <w:r w:rsidR="007C1CAA" w:rsidRPr="00371C3A">
              <w:rPr>
                <w:noProof w:val="0"/>
              </w:rPr>
              <w:instrText xml:space="preserve"> REF  Element3 </w:instrText>
            </w:r>
            <w:r w:rsidR="007C1CAA" w:rsidRPr="00371C3A">
              <w:rPr>
                <w:noProof w:val="0"/>
              </w:rPr>
              <w:fldChar w:fldCharType="separate"/>
            </w:r>
            <w:sdt>
              <w:sdtPr>
                <w:rPr>
                  <w:noProof w:val="0"/>
                  <w:highlight w:val="yellow"/>
                </w:rPr>
                <w:alias w:val="Element3"/>
                <w:tag w:val="Element3"/>
                <w:id w:val="-2003733083"/>
                <w:lock w:val="sdtLocked"/>
                <w:placeholder>
                  <w:docPart w:val="54D16383AFA542D28788F69D00AE1B9C"/>
                </w:placeholder>
              </w:sdtPr>
              <w:sdtEndPr/>
              <w:sdtContent>
                <w:r w:rsidR="006D0DE1" w:rsidRPr="00371C3A">
                  <w:rPr>
                    <w:noProof w:val="0"/>
                  </w:rPr>
                  <w:t>Obtain information using an automated information system</w:t>
                </w:r>
              </w:sdtContent>
            </w:sdt>
            <w:r w:rsidR="007C1CAA" w:rsidRPr="00371C3A">
              <w:rPr>
                <w:noProof w:val="0"/>
              </w:rPr>
              <w:fldChar w:fldCharType="end"/>
            </w:r>
          </w:p>
        </w:tc>
      </w:tr>
      <w:tr w:rsidR="00A63749" w:rsidRPr="00371C3A" w:rsidTr="00F814A5">
        <w:tc>
          <w:tcPr>
            <w:tcW w:w="606" w:type="dxa"/>
          </w:tcPr>
          <w:p w:rsidR="00A63749" w:rsidRPr="00371C3A" w:rsidRDefault="00A63749" w:rsidP="007E52AE">
            <w:pPr>
              <w:pStyle w:val="TableText"/>
              <w:keepNext/>
              <w:rPr>
                <w:noProof w:val="0"/>
              </w:rPr>
            </w:pPr>
            <w:r w:rsidRPr="00371C3A">
              <w:rPr>
                <w:noProof w:val="0"/>
              </w:rPr>
              <w:t>3.1</w:t>
            </w:r>
          </w:p>
        </w:tc>
        <w:tc>
          <w:tcPr>
            <w:tcW w:w="4376" w:type="dxa"/>
            <w:gridSpan w:val="2"/>
          </w:tcPr>
          <w:p w:rsidR="00A63749" w:rsidRPr="00371C3A" w:rsidRDefault="00883622" w:rsidP="007E52AE">
            <w:pPr>
              <w:pStyle w:val="TableText"/>
              <w:keepNext/>
              <w:rPr>
                <w:noProof w:val="0"/>
              </w:rPr>
            </w:pPr>
            <w:r w:rsidRPr="00371C3A">
              <w:rPr>
                <w:noProof w:val="0"/>
              </w:rPr>
              <w:fldChar w:fldCharType="begin"/>
            </w:r>
            <w:r w:rsidRPr="00371C3A">
              <w:rPr>
                <w:noProof w:val="0"/>
              </w:rPr>
              <w:instrText xml:space="preserve"> REF  Criteria31 </w:instrText>
            </w:r>
            <w:r w:rsidRPr="00371C3A">
              <w:rPr>
                <w:noProof w:val="0"/>
              </w:rPr>
              <w:fldChar w:fldCharType="separate"/>
            </w:r>
            <w:sdt>
              <w:sdtPr>
                <w:rPr>
                  <w:noProof w:val="0"/>
                </w:rPr>
                <w:alias w:val="Criteria31"/>
                <w:tag w:val="Criteria31"/>
                <w:id w:val="232210673"/>
                <w:lock w:val="sdtLocked"/>
                <w:placeholder>
                  <w:docPart w:val="BBA972F76FFF40D6A212F68A2BB32B72"/>
                </w:placeholder>
              </w:sdtPr>
              <w:sdtEndPr/>
              <w:sdtContent>
                <w:r w:rsidR="006D0DE1" w:rsidRPr="00371C3A">
                  <w:rPr>
                    <w:noProof w:val="0"/>
                  </w:rPr>
                  <w:t>Enable access to required system and/or information</w:t>
                </w:r>
              </w:sdtContent>
            </w:sdt>
            <w:r w:rsidRPr="00371C3A">
              <w:rPr>
                <w:noProof w:val="0"/>
              </w:rPr>
              <w:fldChar w:fldCharType="end"/>
            </w:r>
          </w:p>
        </w:tc>
        <w:tc>
          <w:tcPr>
            <w:tcW w:w="1251" w:type="dxa"/>
          </w:tcPr>
          <w:p w:rsidR="00A63749" w:rsidRPr="00371C3A" w:rsidRDefault="00CC5893" w:rsidP="007E52AE">
            <w:pPr>
              <w:pStyle w:val="TableText"/>
              <w:keepNext/>
              <w:jc w:val="center"/>
              <w:rPr>
                <w:noProof w:val="0"/>
              </w:rPr>
            </w:pPr>
            <w:r w:rsidRPr="00371C3A">
              <w:rPr>
                <w:noProof w:val="0"/>
              </w:rPr>
              <w:t>15</w:t>
            </w:r>
          </w:p>
        </w:tc>
        <w:tc>
          <w:tcPr>
            <w:tcW w:w="1328" w:type="dxa"/>
          </w:tcPr>
          <w:p w:rsidR="00A63749" w:rsidRPr="00371C3A" w:rsidRDefault="00372566" w:rsidP="007E52AE">
            <w:pPr>
              <w:pStyle w:val="TableText"/>
              <w:keepNext/>
              <w:jc w:val="center"/>
              <w:rPr>
                <w:noProof w:val="0"/>
              </w:rPr>
            </w:pPr>
            <w:r w:rsidRPr="00371C3A">
              <w:rPr>
                <w:noProof w:val="0"/>
              </w:rPr>
              <w:t>17, 18</w:t>
            </w:r>
          </w:p>
        </w:tc>
        <w:tc>
          <w:tcPr>
            <w:tcW w:w="1194" w:type="dxa"/>
          </w:tcPr>
          <w:p w:rsidR="00A63749" w:rsidRPr="00371C3A" w:rsidRDefault="00FB3CF0" w:rsidP="007E52AE">
            <w:pPr>
              <w:pStyle w:val="TableText"/>
              <w:keepNext/>
              <w:jc w:val="center"/>
              <w:rPr>
                <w:noProof w:val="0"/>
              </w:rPr>
            </w:pPr>
            <w:r w:rsidRPr="00371C3A">
              <w:rPr>
                <w:noProof w:val="0"/>
              </w:rPr>
              <w:t>10</w:t>
            </w:r>
          </w:p>
        </w:tc>
      </w:tr>
      <w:tr w:rsidR="00A63749" w:rsidRPr="00371C3A" w:rsidTr="00F814A5">
        <w:tc>
          <w:tcPr>
            <w:tcW w:w="606" w:type="dxa"/>
          </w:tcPr>
          <w:p w:rsidR="00A63749" w:rsidRPr="00371C3A" w:rsidRDefault="00A63749" w:rsidP="007E52AE">
            <w:pPr>
              <w:pStyle w:val="TableText"/>
              <w:keepNext/>
              <w:rPr>
                <w:noProof w:val="0"/>
              </w:rPr>
            </w:pPr>
            <w:r w:rsidRPr="00371C3A">
              <w:rPr>
                <w:noProof w:val="0"/>
              </w:rPr>
              <w:t>3.2</w:t>
            </w:r>
          </w:p>
        </w:tc>
        <w:tc>
          <w:tcPr>
            <w:tcW w:w="4376" w:type="dxa"/>
            <w:gridSpan w:val="2"/>
          </w:tcPr>
          <w:p w:rsidR="00A63749" w:rsidRPr="00371C3A" w:rsidRDefault="00883622" w:rsidP="007E52AE">
            <w:pPr>
              <w:pStyle w:val="TableText"/>
              <w:keepNext/>
              <w:rPr>
                <w:noProof w:val="0"/>
              </w:rPr>
            </w:pPr>
            <w:r w:rsidRPr="00371C3A">
              <w:rPr>
                <w:noProof w:val="0"/>
              </w:rPr>
              <w:fldChar w:fldCharType="begin"/>
            </w:r>
            <w:r w:rsidRPr="00371C3A">
              <w:rPr>
                <w:noProof w:val="0"/>
              </w:rPr>
              <w:instrText xml:space="preserve"> REF  Criteria32 </w:instrText>
            </w:r>
            <w:r w:rsidRPr="00371C3A">
              <w:rPr>
                <w:noProof w:val="0"/>
              </w:rPr>
              <w:fldChar w:fldCharType="separate"/>
            </w:r>
            <w:sdt>
              <w:sdtPr>
                <w:rPr>
                  <w:noProof w:val="0"/>
                </w:rPr>
                <w:alias w:val="Criteria32"/>
                <w:tag w:val="Criteria32"/>
                <w:id w:val="-489408155"/>
                <w:lock w:val="sdtLocked"/>
                <w:placeholder>
                  <w:docPart w:val="EC0898386B684B08AB6BCC3560E6C4EE"/>
                </w:placeholder>
              </w:sdtPr>
              <w:sdtEndPr/>
              <w:sdtContent>
                <w:r w:rsidR="006D0DE1" w:rsidRPr="00371C3A">
                  <w:rPr>
                    <w:noProof w:val="0"/>
                  </w:rPr>
                  <w:t>Select required information</w:t>
                </w:r>
              </w:sdtContent>
            </w:sdt>
            <w:r w:rsidRPr="00371C3A">
              <w:rPr>
                <w:noProof w:val="0"/>
              </w:rPr>
              <w:fldChar w:fldCharType="end"/>
            </w:r>
          </w:p>
        </w:tc>
        <w:tc>
          <w:tcPr>
            <w:tcW w:w="1251" w:type="dxa"/>
          </w:tcPr>
          <w:p w:rsidR="00A63749" w:rsidRPr="00371C3A" w:rsidRDefault="00CC5893" w:rsidP="007E52AE">
            <w:pPr>
              <w:pStyle w:val="TableText"/>
              <w:keepNext/>
              <w:jc w:val="center"/>
              <w:rPr>
                <w:noProof w:val="0"/>
              </w:rPr>
            </w:pPr>
            <w:r w:rsidRPr="00371C3A">
              <w:rPr>
                <w:noProof w:val="0"/>
              </w:rPr>
              <w:t>16</w:t>
            </w:r>
          </w:p>
        </w:tc>
        <w:tc>
          <w:tcPr>
            <w:tcW w:w="1328" w:type="dxa"/>
          </w:tcPr>
          <w:p w:rsidR="00A63749" w:rsidRPr="00371C3A" w:rsidRDefault="00372566" w:rsidP="007E52AE">
            <w:pPr>
              <w:pStyle w:val="TableText"/>
              <w:keepNext/>
              <w:jc w:val="center"/>
              <w:rPr>
                <w:noProof w:val="0"/>
              </w:rPr>
            </w:pPr>
            <w:r w:rsidRPr="00371C3A">
              <w:rPr>
                <w:noProof w:val="0"/>
              </w:rPr>
              <w:t>19, 20</w:t>
            </w:r>
          </w:p>
        </w:tc>
        <w:tc>
          <w:tcPr>
            <w:tcW w:w="1194" w:type="dxa"/>
          </w:tcPr>
          <w:p w:rsidR="00A63749" w:rsidRPr="00371C3A" w:rsidRDefault="00FB3CF0" w:rsidP="007E52AE">
            <w:pPr>
              <w:pStyle w:val="TableText"/>
              <w:keepNext/>
              <w:jc w:val="center"/>
              <w:rPr>
                <w:noProof w:val="0"/>
              </w:rPr>
            </w:pPr>
            <w:r w:rsidRPr="00371C3A">
              <w:rPr>
                <w:noProof w:val="0"/>
              </w:rPr>
              <w:t>11</w:t>
            </w:r>
          </w:p>
        </w:tc>
      </w:tr>
      <w:tr w:rsidR="00A63749" w:rsidRPr="00371C3A" w:rsidTr="00F814A5">
        <w:tc>
          <w:tcPr>
            <w:tcW w:w="606" w:type="dxa"/>
          </w:tcPr>
          <w:p w:rsidR="00A63749" w:rsidRPr="00371C3A" w:rsidRDefault="00A63749" w:rsidP="007E52AE">
            <w:pPr>
              <w:pStyle w:val="TableText"/>
              <w:keepNext/>
              <w:rPr>
                <w:noProof w:val="0"/>
              </w:rPr>
            </w:pPr>
            <w:r w:rsidRPr="00371C3A">
              <w:rPr>
                <w:noProof w:val="0"/>
              </w:rPr>
              <w:t>3.3</w:t>
            </w:r>
          </w:p>
        </w:tc>
        <w:tc>
          <w:tcPr>
            <w:tcW w:w="4376" w:type="dxa"/>
            <w:gridSpan w:val="2"/>
          </w:tcPr>
          <w:p w:rsidR="00A63749" w:rsidRPr="00371C3A" w:rsidRDefault="00883622" w:rsidP="007E52AE">
            <w:pPr>
              <w:pStyle w:val="TableText"/>
              <w:keepNext/>
              <w:rPr>
                <w:noProof w:val="0"/>
              </w:rPr>
            </w:pPr>
            <w:r w:rsidRPr="00371C3A">
              <w:rPr>
                <w:noProof w:val="0"/>
              </w:rPr>
              <w:fldChar w:fldCharType="begin"/>
            </w:r>
            <w:r w:rsidRPr="00371C3A">
              <w:rPr>
                <w:noProof w:val="0"/>
              </w:rPr>
              <w:instrText xml:space="preserve"> REF  Criteria33 </w:instrText>
            </w:r>
            <w:r w:rsidRPr="00371C3A">
              <w:rPr>
                <w:noProof w:val="0"/>
              </w:rPr>
              <w:fldChar w:fldCharType="separate"/>
            </w:r>
            <w:sdt>
              <w:sdtPr>
                <w:rPr>
                  <w:noProof w:val="0"/>
                </w:rPr>
                <w:alias w:val="Criteria33"/>
                <w:tag w:val="Criteria33"/>
                <w:id w:val="412982605"/>
                <w:lock w:val="sdtLocked"/>
                <w:placeholder>
                  <w:docPart w:val="7045CB84A5EF454CA0287FFE831D3341"/>
                </w:placeholder>
              </w:sdtPr>
              <w:sdtEndPr/>
              <w:sdtContent>
                <w:r w:rsidR="006D0DE1" w:rsidRPr="00371C3A">
                  <w:rPr>
                    <w:noProof w:val="0"/>
                  </w:rPr>
                  <w:t>Download information</w:t>
                </w:r>
              </w:sdtContent>
            </w:sdt>
            <w:r w:rsidRPr="00371C3A">
              <w:rPr>
                <w:noProof w:val="0"/>
              </w:rPr>
              <w:fldChar w:fldCharType="end"/>
            </w:r>
          </w:p>
        </w:tc>
        <w:tc>
          <w:tcPr>
            <w:tcW w:w="1251" w:type="dxa"/>
          </w:tcPr>
          <w:p w:rsidR="00A63749" w:rsidRPr="00371C3A" w:rsidRDefault="00CC5893" w:rsidP="007E52AE">
            <w:pPr>
              <w:pStyle w:val="TableText"/>
              <w:keepNext/>
              <w:jc w:val="center"/>
              <w:rPr>
                <w:noProof w:val="0"/>
              </w:rPr>
            </w:pPr>
            <w:r w:rsidRPr="00371C3A">
              <w:rPr>
                <w:noProof w:val="0"/>
              </w:rPr>
              <w:t>17</w:t>
            </w:r>
          </w:p>
        </w:tc>
        <w:tc>
          <w:tcPr>
            <w:tcW w:w="1328" w:type="dxa"/>
          </w:tcPr>
          <w:p w:rsidR="00A63749" w:rsidRPr="00371C3A" w:rsidRDefault="00372566" w:rsidP="007E52AE">
            <w:pPr>
              <w:pStyle w:val="TableText"/>
              <w:keepNext/>
              <w:jc w:val="center"/>
              <w:rPr>
                <w:noProof w:val="0"/>
              </w:rPr>
            </w:pPr>
            <w:r w:rsidRPr="00371C3A">
              <w:rPr>
                <w:noProof w:val="0"/>
              </w:rPr>
              <w:t>21</w:t>
            </w:r>
          </w:p>
        </w:tc>
        <w:tc>
          <w:tcPr>
            <w:tcW w:w="1194" w:type="dxa"/>
          </w:tcPr>
          <w:p w:rsidR="00A63749" w:rsidRPr="00371C3A" w:rsidRDefault="00FB3CF0" w:rsidP="007E52AE">
            <w:pPr>
              <w:pStyle w:val="TableText"/>
              <w:keepNext/>
              <w:jc w:val="center"/>
              <w:rPr>
                <w:noProof w:val="0"/>
              </w:rPr>
            </w:pPr>
            <w:r w:rsidRPr="00371C3A">
              <w:rPr>
                <w:noProof w:val="0"/>
              </w:rPr>
              <w:t>12</w:t>
            </w:r>
          </w:p>
        </w:tc>
      </w:tr>
      <w:tr w:rsidR="00A63749" w:rsidRPr="00371C3A" w:rsidTr="00F814A5">
        <w:tc>
          <w:tcPr>
            <w:tcW w:w="606" w:type="dxa"/>
          </w:tcPr>
          <w:p w:rsidR="00A63749" w:rsidRPr="00371C3A" w:rsidRDefault="00A63749" w:rsidP="00F814A5">
            <w:pPr>
              <w:pStyle w:val="TableText"/>
              <w:rPr>
                <w:noProof w:val="0"/>
              </w:rPr>
            </w:pPr>
            <w:r w:rsidRPr="00371C3A">
              <w:rPr>
                <w:noProof w:val="0"/>
              </w:rPr>
              <w:t>3.4</w:t>
            </w:r>
          </w:p>
        </w:tc>
        <w:tc>
          <w:tcPr>
            <w:tcW w:w="4376" w:type="dxa"/>
            <w:gridSpan w:val="2"/>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Criteria34 </w:instrText>
            </w:r>
            <w:r w:rsidRPr="00371C3A">
              <w:rPr>
                <w:noProof w:val="0"/>
              </w:rPr>
              <w:fldChar w:fldCharType="separate"/>
            </w:r>
            <w:sdt>
              <w:sdtPr>
                <w:rPr>
                  <w:noProof w:val="0"/>
                </w:rPr>
                <w:alias w:val="Criteria34"/>
                <w:tag w:val="Criteria34"/>
                <w:id w:val="1644779891"/>
                <w:lock w:val="sdtLocked"/>
                <w:placeholder>
                  <w:docPart w:val="6B5B909FF6E94415B3430F33EEED90D7"/>
                </w:placeholder>
              </w:sdtPr>
              <w:sdtEndPr/>
              <w:sdtContent>
                <w:r w:rsidR="006D0DE1" w:rsidRPr="00371C3A">
                  <w:rPr>
                    <w:noProof w:val="0"/>
                  </w:rPr>
                  <w:t>Print information</w:t>
                </w:r>
              </w:sdtContent>
            </w:sdt>
            <w:r w:rsidRPr="00371C3A">
              <w:rPr>
                <w:noProof w:val="0"/>
              </w:rPr>
              <w:fldChar w:fldCharType="end"/>
            </w:r>
          </w:p>
        </w:tc>
        <w:tc>
          <w:tcPr>
            <w:tcW w:w="1251" w:type="dxa"/>
          </w:tcPr>
          <w:p w:rsidR="00A63749" w:rsidRPr="00371C3A" w:rsidRDefault="00CC5893" w:rsidP="00F814A5">
            <w:pPr>
              <w:pStyle w:val="TableText"/>
              <w:jc w:val="center"/>
              <w:rPr>
                <w:noProof w:val="0"/>
              </w:rPr>
            </w:pPr>
            <w:r w:rsidRPr="00371C3A">
              <w:rPr>
                <w:noProof w:val="0"/>
              </w:rPr>
              <w:t>17</w:t>
            </w:r>
          </w:p>
        </w:tc>
        <w:tc>
          <w:tcPr>
            <w:tcW w:w="1328" w:type="dxa"/>
          </w:tcPr>
          <w:p w:rsidR="00A63749" w:rsidRPr="00371C3A" w:rsidRDefault="00372566" w:rsidP="00F814A5">
            <w:pPr>
              <w:pStyle w:val="TableText"/>
              <w:jc w:val="center"/>
              <w:rPr>
                <w:noProof w:val="0"/>
              </w:rPr>
            </w:pPr>
            <w:r w:rsidRPr="00371C3A">
              <w:rPr>
                <w:noProof w:val="0"/>
              </w:rPr>
              <w:t>22</w:t>
            </w:r>
          </w:p>
        </w:tc>
        <w:tc>
          <w:tcPr>
            <w:tcW w:w="1194" w:type="dxa"/>
          </w:tcPr>
          <w:p w:rsidR="00A63749" w:rsidRPr="00371C3A" w:rsidRDefault="00FB3CF0" w:rsidP="00F814A5">
            <w:pPr>
              <w:pStyle w:val="TableText"/>
              <w:jc w:val="center"/>
              <w:rPr>
                <w:noProof w:val="0"/>
              </w:rPr>
            </w:pPr>
            <w:r w:rsidRPr="00371C3A">
              <w:rPr>
                <w:noProof w:val="0"/>
              </w:rPr>
              <w:t>13</w:t>
            </w:r>
          </w:p>
        </w:tc>
      </w:tr>
      <w:tr w:rsidR="00A63749" w:rsidRPr="00371C3A" w:rsidTr="00F814A5">
        <w:tc>
          <w:tcPr>
            <w:tcW w:w="8755" w:type="dxa"/>
            <w:gridSpan w:val="6"/>
            <w:shd w:val="clear" w:color="auto" w:fill="E36C0A" w:themeFill="accent6" w:themeFillShade="BF"/>
          </w:tcPr>
          <w:p w:rsidR="00A63749" w:rsidRPr="00371C3A" w:rsidRDefault="00A63749" w:rsidP="007C1CAA">
            <w:pPr>
              <w:pStyle w:val="TableHeading"/>
              <w:rPr>
                <w:noProof w:val="0"/>
              </w:rPr>
            </w:pPr>
            <w:r w:rsidRPr="00371C3A">
              <w:rPr>
                <w:noProof w:val="0"/>
              </w:rPr>
              <w:t xml:space="preserve">Element 4: </w:t>
            </w:r>
            <w:r w:rsidR="007C1CAA" w:rsidRPr="00371C3A">
              <w:rPr>
                <w:noProof w:val="0"/>
              </w:rPr>
              <w:fldChar w:fldCharType="begin"/>
            </w:r>
            <w:r w:rsidR="007C1CAA" w:rsidRPr="00371C3A">
              <w:rPr>
                <w:noProof w:val="0"/>
              </w:rPr>
              <w:instrText xml:space="preserve"> REF  Element4 </w:instrText>
            </w:r>
            <w:r w:rsidR="007C1CAA" w:rsidRPr="00371C3A">
              <w:rPr>
                <w:noProof w:val="0"/>
              </w:rPr>
              <w:fldChar w:fldCharType="separate"/>
            </w:r>
            <w:sdt>
              <w:sdtPr>
                <w:rPr>
                  <w:noProof w:val="0"/>
                  <w:highlight w:val="yellow"/>
                </w:rPr>
                <w:alias w:val="Element4"/>
                <w:tag w:val="Element4"/>
                <w:id w:val="-1490634160"/>
                <w:lock w:val="sdtLocked"/>
                <w:placeholder>
                  <w:docPart w:val="E7DF899DE6AA4B61ABDF49721B42B49F"/>
                </w:placeholder>
              </w:sdtPr>
              <w:sdtEndPr/>
              <w:sdtContent>
                <w:r w:rsidR="006D0DE1" w:rsidRPr="00371C3A">
                  <w:rPr>
                    <w:noProof w:val="0"/>
                  </w:rPr>
                  <w:t>Use information from information an automated information system</w:t>
                </w:r>
              </w:sdtContent>
            </w:sdt>
            <w:r w:rsidR="007C1CAA" w:rsidRPr="00371C3A">
              <w:rPr>
                <w:noProof w:val="0"/>
              </w:rPr>
              <w:fldChar w:fldCharType="end"/>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4.1</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Criteria41 </w:instrText>
            </w:r>
            <w:r w:rsidRPr="00371C3A">
              <w:rPr>
                <w:noProof w:val="0"/>
              </w:rPr>
              <w:fldChar w:fldCharType="separate"/>
            </w:r>
            <w:sdt>
              <w:sdtPr>
                <w:rPr>
                  <w:noProof w:val="0"/>
                </w:rPr>
                <w:alias w:val="Criteria41"/>
                <w:tag w:val="Criteria41"/>
                <w:id w:val="-712270856"/>
                <w:lock w:val="sdtLocked"/>
                <w:placeholder>
                  <w:docPart w:val="F8C9EF87380E406B951275A729185CAF"/>
                </w:placeholder>
              </w:sdtPr>
              <w:sdtEndPr/>
              <w:sdtContent>
                <w:r w:rsidR="006D0DE1" w:rsidRPr="00371C3A">
                  <w:rPr>
                    <w:noProof w:val="0"/>
                  </w:rPr>
                  <w:t>Forward information as required</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18</w:t>
            </w:r>
          </w:p>
        </w:tc>
        <w:tc>
          <w:tcPr>
            <w:tcW w:w="1328" w:type="dxa"/>
            <w:vAlign w:val="center"/>
          </w:tcPr>
          <w:p w:rsidR="00A63749" w:rsidRPr="00371C3A" w:rsidRDefault="00372566" w:rsidP="00F814A5">
            <w:pPr>
              <w:pStyle w:val="TableText"/>
              <w:jc w:val="center"/>
              <w:rPr>
                <w:noProof w:val="0"/>
              </w:rPr>
            </w:pPr>
            <w:r w:rsidRPr="00371C3A">
              <w:rPr>
                <w:noProof w:val="0"/>
              </w:rPr>
              <w:t>23</w:t>
            </w:r>
          </w:p>
        </w:tc>
        <w:tc>
          <w:tcPr>
            <w:tcW w:w="1194" w:type="dxa"/>
            <w:vAlign w:val="center"/>
          </w:tcPr>
          <w:p w:rsidR="00A63749" w:rsidRPr="00371C3A" w:rsidRDefault="00FB3CF0" w:rsidP="00F814A5">
            <w:pPr>
              <w:pStyle w:val="TableText"/>
              <w:jc w:val="center"/>
              <w:rPr>
                <w:noProof w:val="0"/>
              </w:rPr>
            </w:pPr>
            <w:r w:rsidRPr="00371C3A">
              <w:rPr>
                <w:noProof w:val="0"/>
              </w:rPr>
              <w:t>14</w:t>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4.2</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Criteria42 </w:instrText>
            </w:r>
            <w:r w:rsidRPr="00371C3A">
              <w:rPr>
                <w:noProof w:val="0"/>
              </w:rPr>
              <w:fldChar w:fldCharType="separate"/>
            </w:r>
            <w:sdt>
              <w:sdtPr>
                <w:rPr>
                  <w:noProof w:val="0"/>
                </w:rPr>
                <w:alias w:val="Criteria42"/>
                <w:tag w:val="Criteria42"/>
                <w:id w:val="-1058479686"/>
                <w:lock w:val="sdtLocked"/>
                <w:placeholder>
                  <w:docPart w:val="08A2FEBB90754F8A9E3CF98C5181C351"/>
                </w:placeholder>
              </w:sdtPr>
              <w:sdtEndPr/>
              <w:sdtContent>
                <w:r w:rsidR="006D0DE1" w:rsidRPr="00371C3A">
                  <w:rPr>
                    <w:noProof w:val="0"/>
                  </w:rPr>
                  <w:t>Save identified information</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19</w:t>
            </w:r>
          </w:p>
        </w:tc>
        <w:tc>
          <w:tcPr>
            <w:tcW w:w="1328" w:type="dxa"/>
            <w:vAlign w:val="center"/>
          </w:tcPr>
          <w:p w:rsidR="00A63749" w:rsidRPr="00371C3A" w:rsidRDefault="00372566" w:rsidP="00F814A5">
            <w:pPr>
              <w:pStyle w:val="TableText"/>
              <w:jc w:val="center"/>
              <w:rPr>
                <w:noProof w:val="0"/>
              </w:rPr>
            </w:pPr>
            <w:r w:rsidRPr="00371C3A">
              <w:rPr>
                <w:noProof w:val="0"/>
              </w:rPr>
              <w:t>24</w:t>
            </w:r>
          </w:p>
        </w:tc>
        <w:tc>
          <w:tcPr>
            <w:tcW w:w="1194" w:type="dxa"/>
            <w:vAlign w:val="center"/>
          </w:tcPr>
          <w:p w:rsidR="00A63749" w:rsidRPr="00371C3A" w:rsidRDefault="00FB3CF0" w:rsidP="00F814A5">
            <w:pPr>
              <w:pStyle w:val="TableText"/>
              <w:jc w:val="center"/>
              <w:rPr>
                <w:noProof w:val="0"/>
              </w:rPr>
            </w:pPr>
            <w:r w:rsidRPr="00371C3A">
              <w:rPr>
                <w:noProof w:val="0"/>
              </w:rPr>
              <w:t>15</w:t>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4.3</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Criteria43 </w:instrText>
            </w:r>
            <w:r w:rsidRPr="00371C3A">
              <w:rPr>
                <w:noProof w:val="0"/>
              </w:rPr>
              <w:fldChar w:fldCharType="separate"/>
            </w:r>
            <w:sdt>
              <w:sdtPr>
                <w:rPr>
                  <w:noProof w:val="0"/>
                </w:rPr>
                <w:alias w:val="Criteria43"/>
                <w:tag w:val="Criteria43"/>
                <w:id w:val="246702260"/>
                <w:lock w:val="sdtLocked"/>
                <w:placeholder>
                  <w:docPart w:val="584F4AA771F8431E8B76D27B0CCFAB98"/>
                </w:placeholder>
              </w:sdtPr>
              <w:sdtEndPr/>
              <w:sdtContent>
                <w:r w:rsidR="006D0DE1" w:rsidRPr="00371C3A">
                  <w:rPr>
                    <w:noProof w:val="0"/>
                  </w:rPr>
                  <w:t>Manipulate accessed information</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20</w:t>
            </w:r>
          </w:p>
        </w:tc>
        <w:tc>
          <w:tcPr>
            <w:tcW w:w="1328" w:type="dxa"/>
            <w:vAlign w:val="center"/>
          </w:tcPr>
          <w:p w:rsidR="00A63749" w:rsidRPr="00371C3A" w:rsidRDefault="00372566" w:rsidP="00F814A5">
            <w:pPr>
              <w:pStyle w:val="TableText"/>
              <w:jc w:val="center"/>
              <w:rPr>
                <w:noProof w:val="0"/>
              </w:rPr>
            </w:pPr>
            <w:r w:rsidRPr="00371C3A">
              <w:rPr>
                <w:noProof w:val="0"/>
              </w:rPr>
              <w:t>25</w:t>
            </w:r>
          </w:p>
        </w:tc>
        <w:tc>
          <w:tcPr>
            <w:tcW w:w="1194" w:type="dxa"/>
            <w:vAlign w:val="center"/>
          </w:tcPr>
          <w:p w:rsidR="00A63749" w:rsidRPr="00371C3A" w:rsidRDefault="00FB3CF0" w:rsidP="00F814A5">
            <w:pPr>
              <w:pStyle w:val="TableText"/>
              <w:jc w:val="center"/>
              <w:rPr>
                <w:noProof w:val="0"/>
              </w:rPr>
            </w:pPr>
            <w:r w:rsidRPr="00371C3A">
              <w:rPr>
                <w:noProof w:val="0"/>
              </w:rPr>
              <w:t>16</w:t>
            </w:r>
          </w:p>
        </w:tc>
      </w:tr>
      <w:tr w:rsidR="00A63749" w:rsidRPr="00371C3A" w:rsidTr="00F814A5">
        <w:tc>
          <w:tcPr>
            <w:tcW w:w="620" w:type="dxa"/>
            <w:gridSpan w:val="2"/>
          </w:tcPr>
          <w:p w:rsidR="00A63749" w:rsidRPr="00371C3A" w:rsidRDefault="00A63749" w:rsidP="00F814A5">
            <w:pPr>
              <w:pStyle w:val="TableText"/>
              <w:rPr>
                <w:noProof w:val="0"/>
              </w:rPr>
            </w:pPr>
            <w:r w:rsidRPr="00371C3A">
              <w:rPr>
                <w:noProof w:val="0"/>
              </w:rPr>
              <w:t>4.4</w:t>
            </w:r>
          </w:p>
        </w:tc>
        <w:tc>
          <w:tcPr>
            <w:tcW w:w="4362" w:type="dxa"/>
            <w:vAlign w:val="center"/>
          </w:tcPr>
          <w:p w:rsidR="00A63749" w:rsidRPr="00371C3A" w:rsidRDefault="00883622" w:rsidP="00F814A5">
            <w:pPr>
              <w:pStyle w:val="TableText"/>
              <w:rPr>
                <w:noProof w:val="0"/>
              </w:rPr>
            </w:pPr>
            <w:r w:rsidRPr="00371C3A">
              <w:rPr>
                <w:noProof w:val="0"/>
              </w:rPr>
              <w:fldChar w:fldCharType="begin"/>
            </w:r>
            <w:r w:rsidRPr="00371C3A">
              <w:rPr>
                <w:noProof w:val="0"/>
              </w:rPr>
              <w:instrText xml:space="preserve"> REF  Criteria44 </w:instrText>
            </w:r>
            <w:r w:rsidRPr="00371C3A">
              <w:rPr>
                <w:noProof w:val="0"/>
              </w:rPr>
              <w:fldChar w:fldCharType="separate"/>
            </w:r>
            <w:sdt>
              <w:sdtPr>
                <w:rPr>
                  <w:noProof w:val="0"/>
                </w:rPr>
                <w:alias w:val="Criteria44"/>
                <w:tag w:val="Criteria44"/>
                <w:id w:val="-565722824"/>
                <w:lock w:val="sdtLocked"/>
                <w:placeholder>
                  <w:docPart w:val="FD7150FA7FC24B5EB22D069B92541748"/>
                </w:placeholder>
              </w:sdtPr>
              <w:sdtEndPr/>
              <w:sdtContent>
                <w:r w:rsidR="006D0DE1" w:rsidRPr="00371C3A">
                  <w:rPr>
                    <w:noProof w:val="0"/>
                  </w:rPr>
                  <w:t>Report on findings</w:t>
                </w:r>
              </w:sdtContent>
            </w:sdt>
            <w:r w:rsidRPr="00371C3A">
              <w:rPr>
                <w:noProof w:val="0"/>
              </w:rPr>
              <w:fldChar w:fldCharType="end"/>
            </w:r>
          </w:p>
        </w:tc>
        <w:tc>
          <w:tcPr>
            <w:tcW w:w="1251" w:type="dxa"/>
            <w:vAlign w:val="center"/>
          </w:tcPr>
          <w:p w:rsidR="00A63749" w:rsidRPr="00371C3A" w:rsidRDefault="00CC5893" w:rsidP="00F814A5">
            <w:pPr>
              <w:pStyle w:val="TableText"/>
              <w:jc w:val="center"/>
              <w:rPr>
                <w:noProof w:val="0"/>
              </w:rPr>
            </w:pPr>
            <w:r w:rsidRPr="00371C3A">
              <w:rPr>
                <w:noProof w:val="0"/>
              </w:rPr>
              <w:t>21</w:t>
            </w:r>
          </w:p>
        </w:tc>
        <w:tc>
          <w:tcPr>
            <w:tcW w:w="1328" w:type="dxa"/>
            <w:vAlign w:val="center"/>
          </w:tcPr>
          <w:p w:rsidR="00A63749" w:rsidRPr="00371C3A" w:rsidRDefault="00372566" w:rsidP="00F814A5">
            <w:pPr>
              <w:pStyle w:val="TableText"/>
              <w:jc w:val="center"/>
              <w:rPr>
                <w:noProof w:val="0"/>
              </w:rPr>
            </w:pPr>
            <w:r w:rsidRPr="00371C3A">
              <w:rPr>
                <w:noProof w:val="0"/>
              </w:rPr>
              <w:t>26, 27</w:t>
            </w:r>
          </w:p>
        </w:tc>
        <w:tc>
          <w:tcPr>
            <w:tcW w:w="1194" w:type="dxa"/>
            <w:vAlign w:val="center"/>
          </w:tcPr>
          <w:p w:rsidR="00A63749" w:rsidRPr="00371C3A" w:rsidRDefault="00FB3CF0" w:rsidP="00F814A5">
            <w:pPr>
              <w:pStyle w:val="TableText"/>
              <w:jc w:val="center"/>
              <w:rPr>
                <w:noProof w:val="0"/>
              </w:rPr>
            </w:pPr>
            <w:r w:rsidRPr="00371C3A">
              <w:rPr>
                <w:noProof w:val="0"/>
              </w:rPr>
              <w:t>17</w:t>
            </w:r>
          </w:p>
        </w:tc>
      </w:tr>
      <w:tr w:rsidR="00A63749" w:rsidRPr="00371C3A" w:rsidTr="00F814A5">
        <w:tc>
          <w:tcPr>
            <w:tcW w:w="8755" w:type="dxa"/>
            <w:gridSpan w:val="6"/>
            <w:shd w:val="clear" w:color="auto" w:fill="E36C0A" w:themeFill="accent6" w:themeFillShade="BF"/>
          </w:tcPr>
          <w:p w:rsidR="00A63749" w:rsidRPr="00371C3A" w:rsidRDefault="00A63749" w:rsidP="00883622">
            <w:pPr>
              <w:pStyle w:val="TableHeading"/>
              <w:keepNext/>
              <w:rPr>
                <w:noProof w:val="0"/>
              </w:rPr>
            </w:pPr>
            <w:r w:rsidRPr="00371C3A">
              <w:rPr>
                <w:noProof w:val="0"/>
              </w:rPr>
              <w:t xml:space="preserve">Element 5: </w:t>
            </w:r>
            <w:r w:rsidR="00883622" w:rsidRPr="00371C3A">
              <w:rPr>
                <w:noProof w:val="0"/>
              </w:rPr>
              <w:fldChar w:fldCharType="begin"/>
            </w:r>
            <w:r w:rsidR="00883622" w:rsidRPr="00371C3A">
              <w:rPr>
                <w:noProof w:val="0"/>
              </w:rPr>
              <w:instrText xml:space="preserve"> REF  Element5 </w:instrText>
            </w:r>
            <w:r w:rsidR="00883622" w:rsidRPr="00371C3A">
              <w:rPr>
                <w:noProof w:val="0"/>
              </w:rPr>
              <w:fldChar w:fldCharType="separate"/>
            </w:r>
            <w:sdt>
              <w:sdtPr>
                <w:rPr>
                  <w:noProof w:val="0"/>
                  <w:highlight w:val="yellow"/>
                </w:rPr>
                <w:alias w:val="Element5"/>
                <w:tag w:val="Element5"/>
                <w:id w:val="1099448067"/>
                <w:lock w:val="sdtLocked"/>
                <w:placeholder>
                  <w:docPart w:val="1292237219C8411C9217E7BAF99AAF80"/>
                </w:placeholder>
              </w:sdtPr>
              <w:sdtEndPr/>
              <w:sdtContent>
                <w:r w:rsidR="006D0DE1" w:rsidRPr="00371C3A">
                  <w:rPr>
                    <w:noProof w:val="0"/>
                  </w:rPr>
                  <w:t>Up-date and maintain information on an automated information system</w:t>
                </w:r>
              </w:sdtContent>
            </w:sdt>
            <w:r w:rsidR="00883622" w:rsidRPr="00371C3A">
              <w:rPr>
                <w:noProof w:val="0"/>
              </w:rPr>
              <w:fldChar w:fldCharType="end"/>
            </w:r>
          </w:p>
        </w:tc>
      </w:tr>
      <w:tr w:rsidR="00A63749" w:rsidRPr="00371C3A" w:rsidTr="00F814A5">
        <w:tc>
          <w:tcPr>
            <w:tcW w:w="606" w:type="dxa"/>
          </w:tcPr>
          <w:p w:rsidR="00A63749" w:rsidRPr="00371C3A" w:rsidRDefault="00A63749" w:rsidP="00F814A5">
            <w:pPr>
              <w:pStyle w:val="TableText"/>
              <w:keepNext/>
              <w:rPr>
                <w:noProof w:val="0"/>
              </w:rPr>
            </w:pPr>
            <w:r w:rsidRPr="00371C3A">
              <w:rPr>
                <w:noProof w:val="0"/>
              </w:rPr>
              <w:t>5.1</w:t>
            </w:r>
          </w:p>
        </w:tc>
        <w:tc>
          <w:tcPr>
            <w:tcW w:w="4376" w:type="dxa"/>
            <w:gridSpan w:val="2"/>
          </w:tcPr>
          <w:p w:rsidR="00A63749" w:rsidRPr="00371C3A" w:rsidRDefault="00BB6412" w:rsidP="00F814A5">
            <w:pPr>
              <w:pStyle w:val="TableText"/>
              <w:keepNext/>
              <w:rPr>
                <w:noProof w:val="0"/>
              </w:rPr>
            </w:pPr>
            <w:r w:rsidRPr="00371C3A">
              <w:rPr>
                <w:noProof w:val="0"/>
              </w:rPr>
              <w:fldChar w:fldCharType="begin"/>
            </w:r>
            <w:r w:rsidRPr="00371C3A">
              <w:rPr>
                <w:noProof w:val="0"/>
              </w:rPr>
              <w:instrText xml:space="preserve"> REF  Criteria51 </w:instrText>
            </w:r>
            <w:r w:rsidRPr="00371C3A">
              <w:rPr>
                <w:noProof w:val="0"/>
              </w:rPr>
              <w:fldChar w:fldCharType="separate"/>
            </w:r>
            <w:sdt>
              <w:sdtPr>
                <w:rPr>
                  <w:noProof w:val="0"/>
                </w:rPr>
                <w:alias w:val="Criteria51"/>
                <w:tag w:val="Criteria51"/>
                <w:id w:val="493304180"/>
                <w:lock w:val="sdtLocked"/>
                <w:placeholder>
                  <w:docPart w:val="35DB948DD6394C37BFA71598A4CD731D"/>
                </w:placeholder>
              </w:sdtPr>
              <w:sdtEndPr/>
              <w:sdtContent>
                <w:r w:rsidR="006D0DE1" w:rsidRPr="00371C3A">
                  <w:rPr>
                    <w:noProof w:val="0"/>
                  </w:rPr>
                  <w:t>Enter data onto automated information system</w:t>
                </w:r>
              </w:sdtContent>
            </w:sdt>
            <w:r w:rsidRPr="00371C3A">
              <w:rPr>
                <w:noProof w:val="0"/>
              </w:rPr>
              <w:fldChar w:fldCharType="end"/>
            </w:r>
          </w:p>
        </w:tc>
        <w:tc>
          <w:tcPr>
            <w:tcW w:w="1251" w:type="dxa"/>
          </w:tcPr>
          <w:p w:rsidR="00A63749" w:rsidRPr="00371C3A" w:rsidRDefault="00CC5893" w:rsidP="00F814A5">
            <w:pPr>
              <w:pStyle w:val="TableText"/>
              <w:jc w:val="center"/>
              <w:rPr>
                <w:noProof w:val="0"/>
              </w:rPr>
            </w:pPr>
            <w:r w:rsidRPr="00371C3A">
              <w:rPr>
                <w:noProof w:val="0"/>
              </w:rPr>
              <w:t>22</w:t>
            </w:r>
          </w:p>
        </w:tc>
        <w:tc>
          <w:tcPr>
            <w:tcW w:w="1328" w:type="dxa"/>
          </w:tcPr>
          <w:p w:rsidR="00A63749" w:rsidRPr="00371C3A" w:rsidRDefault="00CC5893" w:rsidP="00F814A5">
            <w:pPr>
              <w:pStyle w:val="TableText"/>
              <w:jc w:val="center"/>
              <w:rPr>
                <w:noProof w:val="0"/>
              </w:rPr>
            </w:pPr>
            <w:r w:rsidRPr="00371C3A">
              <w:rPr>
                <w:noProof w:val="0"/>
              </w:rPr>
              <w:t>28, 29</w:t>
            </w:r>
          </w:p>
        </w:tc>
        <w:tc>
          <w:tcPr>
            <w:tcW w:w="1194" w:type="dxa"/>
          </w:tcPr>
          <w:p w:rsidR="00A63749" w:rsidRPr="00371C3A" w:rsidRDefault="00FB3CF0" w:rsidP="00F814A5">
            <w:pPr>
              <w:pStyle w:val="TableText"/>
              <w:jc w:val="center"/>
              <w:rPr>
                <w:noProof w:val="0"/>
              </w:rPr>
            </w:pPr>
            <w:r w:rsidRPr="00371C3A">
              <w:rPr>
                <w:noProof w:val="0"/>
              </w:rPr>
              <w:t>18</w:t>
            </w:r>
          </w:p>
        </w:tc>
      </w:tr>
      <w:tr w:rsidR="00A63749" w:rsidRPr="00371C3A" w:rsidTr="00F814A5">
        <w:tc>
          <w:tcPr>
            <w:tcW w:w="606" w:type="dxa"/>
          </w:tcPr>
          <w:p w:rsidR="00A63749" w:rsidRPr="00371C3A" w:rsidRDefault="00A63749" w:rsidP="00F814A5">
            <w:pPr>
              <w:pStyle w:val="TableText"/>
              <w:keepNext/>
              <w:rPr>
                <w:noProof w:val="0"/>
              </w:rPr>
            </w:pPr>
            <w:r w:rsidRPr="00371C3A">
              <w:rPr>
                <w:noProof w:val="0"/>
              </w:rPr>
              <w:t>5.2</w:t>
            </w:r>
          </w:p>
        </w:tc>
        <w:tc>
          <w:tcPr>
            <w:tcW w:w="4376" w:type="dxa"/>
            <w:gridSpan w:val="2"/>
          </w:tcPr>
          <w:p w:rsidR="00A63749" w:rsidRPr="00371C3A" w:rsidRDefault="00BB6412" w:rsidP="00F814A5">
            <w:pPr>
              <w:pStyle w:val="TableText"/>
              <w:keepNext/>
              <w:rPr>
                <w:noProof w:val="0"/>
              </w:rPr>
            </w:pPr>
            <w:r w:rsidRPr="00371C3A">
              <w:rPr>
                <w:noProof w:val="0"/>
              </w:rPr>
              <w:fldChar w:fldCharType="begin"/>
            </w:r>
            <w:r w:rsidRPr="00371C3A">
              <w:rPr>
                <w:noProof w:val="0"/>
              </w:rPr>
              <w:instrText xml:space="preserve"> REF  Criteria52 </w:instrText>
            </w:r>
            <w:r w:rsidRPr="00371C3A">
              <w:rPr>
                <w:noProof w:val="0"/>
              </w:rPr>
              <w:fldChar w:fldCharType="separate"/>
            </w:r>
            <w:sdt>
              <w:sdtPr>
                <w:rPr>
                  <w:noProof w:val="0"/>
                </w:rPr>
                <w:alias w:val="Criteria52"/>
                <w:tag w:val="Criteria52"/>
                <w:id w:val="613407892"/>
                <w:lock w:val="sdtLocked"/>
                <w:placeholder>
                  <w:docPart w:val="8D9D379989F946BB9402C0A0175E9CA2"/>
                </w:placeholder>
              </w:sdtPr>
              <w:sdtEndPr/>
              <w:sdtContent>
                <w:r w:rsidR="006D0DE1" w:rsidRPr="00371C3A">
                  <w:rPr>
                    <w:noProof w:val="0"/>
                  </w:rPr>
                  <w:t>Save and back-up data</w:t>
                </w:r>
              </w:sdtContent>
            </w:sdt>
            <w:r w:rsidRPr="00371C3A">
              <w:rPr>
                <w:noProof w:val="0"/>
              </w:rPr>
              <w:fldChar w:fldCharType="end"/>
            </w:r>
          </w:p>
        </w:tc>
        <w:tc>
          <w:tcPr>
            <w:tcW w:w="1251" w:type="dxa"/>
          </w:tcPr>
          <w:p w:rsidR="00A63749" w:rsidRPr="00371C3A" w:rsidRDefault="00CC5893" w:rsidP="00F814A5">
            <w:pPr>
              <w:pStyle w:val="TableText"/>
              <w:jc w:val="center"/>
              <w:rPr>
                <w:noProof w:val="0"/>
              </w:rPr>
            </w:pPr>
            <w:r w:rsidRPr="00371C3A">
              <w:rPr>
                <w:noProof w:val="0"/>
              </w:rPr>
              <w:t>23</w:t>
            </w:r>
          </w:p>
        </w:tc>
        <w:tc>
          <w:tcPr>
            <w:tcW w:w="1328" w:type="dxa"/>
          </w:tcPr>
          <w:p w:rsidR="00A63749" w:rsidRPr="00371C3A" w:rsidRDefault="00CC5893" w:rsidP="00F814A5">
            <w:pPr>
              <w:pStyle w:val="TableText"/>
              <w:jc w:val="center"/>
              <w:rPr>
                <w:noProof w:val="0"/>
              </w:rPr>
            </w:pPr>
            <w:r w:rsidRPr="00371C3A">
              <w:rPr>
                <w:noProof w:val="0"/>
              </w:rPr>
              <w:t>30, 31</w:t>
            </w:r>
          </w:p>
        </w:tc>
        <w:tc>
          <w:tcPr>
            <w:tcW w:w="1194" w:type="dxa"/>
          </w:tcPr>
          <w:p w:rsidR="00A63749" w:rsidRPr="00371C3A" w:rsidRDefault="00FB3CF0" w:rsidP="00F814A5">
            <w:pPr>
              <w:pStyle w:val="TableText"/>
              <w:jc w:val="center"/>
              <w:rPr>
                <w:noProof w:val="0"/>
              </w:rPr>
            </w:pPr>
            <w:r w:rsidRPr="00371C3A">
              <w:rPr>
                <w:noProof w:val="0"/>
              </w:rPr>
              <w:t>19</w:t>
            </w:r>
          </w:p>
        </w:tc>
      </w:tr>
    </w:tbl>
    <w:p w:rsidR="007E52AE" w:rsidRPr="00371C3A" w:rsidRDefault="007E52AE" w:rsidP="00241BF2">
      <w:pPr>
        <w:pStyle w:val="BodyCopy"/>
        <w:rPr>
          <w:noProof w:val="0"/>
        </w:rPr>
      </w:pPr>
    </w:p>
    <w:p w:rsidR="007E52AE" w:rsidRPr="00371C3A" w:rsidRDefault="007E52AE" w:rsidP="00241BF2">
      <w:pPr>
        <w:pStyle w:val="BodyCopy"/>
        <w:rPr>
          <w:noProof w:val="0"/>
        </w:rPr>
      </w:pPr>
    </w:p>
    <w:p w:rsidR="003C04A9" w:rsidRPr="00371C3A" w:rsidRDefault="003C04A9" w:rsidP="00241BF2">
      <w:pPr>
        <w:pStyle w:val="BodyCopy"/>
        <w:rPr>
          <w:noProof w:val="0"/>
        </w:rPr>
      </w:pPr>
    </w:p>
    <w:p w:rsidR="003C04A9" w:rsidRPr="00371C3A" w:rsidRDefault="003C04A9" w:rsidP="00A63749">
      <w:pPr>
        <w:sectPr w:rsidR="003C04A9" w:rsidRPr="00371C3A" w:rsidSect="00673730">
          <w:headerReference w:type="even" r:id="rId39"/>
          <w:headerReference w:type="default" r:id="rId40"/>
          <w:pgSz w:w="11906" w:h="16838" w:code="9"/>
          <w:pgMar w:top="1440" w:right="1440" w:bottom="1440" w:left="1440" w:header="709" w:footer="456" w:gutter="0"/>
          <w:cols w:space="708"/>
          <w:docGrid w:linePitch="360"/>
        </w:sectPr>
      </w:pPr>
    </w:p>
    <w:p w:rsidR="00A63749" w:rsidRPr="00371C3A" w:rsidRDefault="00A63749" w:rsidP="00A63749">
      <w:pPr>
        <w:pStyle w:val="Heading1"/>
      </w:pPr>
      <w:bookmarkStart w:id="39" w:name="_Toc294862959"/>
      <w:bookmarkStart w:id="40" w:name="_Toc337029852"/>
      <w:bookmarkStart w:id="41" w:name="_Toc370805489"/>
      <w:bookmarkStart w:id="42" w:name="_Toc425496874"/>
      <w:r w:rsidRPr="00371C3A">
        <w:lastRenderedPageBreak/>
        <w:t>Glossary</w:t>
      </w:r>
      <w:bookmarkEnd w:id="39"/>
      <w:bookmarkEnd w:id="40"/>
      <w:bookmarkEnd w:id="41"/>
      <w:bookmarkEnd w:id="42"/>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977"/>
        <w:gridCol w:w="5812"/>
      </w:tblGrid>
      <w:tr w:rsidR="00A63749" w:rsidRPr="00371C3A" w:rsidTr="00746F04">
        <w:trPr>
          <w:trHeight w:val="567"/>
          <w:tblHeader/>
        </w:trPr>
        <w:tc>
          <w:tcPr>
            <w:tcW w:w="297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371C3A" w:rsidRDefault="00A63749" w:rsidP="00F814A5">
            <w:pPr>
              <w:pStyle w:val="TableHeading"/>
              <w:rPr>
                <w:noProof w:val="0"/>
              </w:rPr>
            </w:pPr>
            <w:r w:rsidRPr="00371C3A">
              <w:rPr>
                <w:noProof w:val="0"/>
              </w:rPr>
              <w:t>Term</w:t>
            </w:r>
          </w:p>
        </w:tc>
        <w:tc>
          <w:tcPr>
            <w:tcW w:w="5812"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371C3A" w:rsidRDefault="00A63749" w:rsidP="00F814A5">
            <w:pPr>
              <w:pStyle w:val="TableHeading"/>
              <w:rPr>
                <w:noProof w:val="0"/>
              </w:rPr>
            </w:pPr>
            <w:r w:rsidRPr="00371C3A">
              <w:rPr>
                <w:noProof w:val="0"/>
              </w:rPr>
              <w:t>Explanation</w:t>
            </w:r>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9377F" w:rsidP="00DD3AB1">
            <w:pPr>
              <w:pStyle w:val="Tabletextbold0"/>
              <w:rPr>
                <w:noProof w:val="0"/>
              </w:rPr>
            </w:pPr>
            <w:r w:rsidRPr="00371C3A">
              <w:rPr>
                <w:noProof w:val="0"/>
              </w:rPr>
              <w:t>Amadeus</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 xml:space="preserve">Amadeus is a </w:t>
            </w:r>
            <w:hyperlink r:id="rId41" w:tooltip="Computer reservations system" w:history="1">
              <w:r w:rsidRPr="00371C3A">
                <w:rPr>
                  <w:noProof w:val="0"/>
                </w:rPr>
                <w:t>computer reservations system</w:t>
              </w:r>
            </w:hyperlink>
            <w:r w:rsidRPr="00371C3A">
              <w:rPr>
                <w:noProof w:val="0"/>
              </w:rPr>
              <w:t xml:space="preserve"> (or global distribution system, since it sells tickets for multiple airlines) owned by the </w:t>
            </w:r>
            <w:hyperlink r:id="rId42" w:tooltip="Amadeus IT Group" w:history="1">
              <w:r w:rsidRPr="00371C3A">
                <w:rPr>
                  <w:noProof w:val="0"/>
                </w:rPr>
                <w:t>Amadeus IT Group</w:t>
              </w:r>
            </w:hyperlink>
            <w:r w:rsidRPr="00371C3A">
              <w:rPr>
                <w:noProof w:val="0"/>
              </w:rPr>
              <w:t xml:space="preserve"> with headquarters in </w:t>
            </w:r>
            <w:hyperlink r:id="rId43" w:tooltip="Madrid" w:history="1">
              <w:r w:rsidRPr="00371C3A">
                <w:rPr>
                  <w:noProof w:val="0"/>
                </w:rPr>
                <w:t>Madrid</w:t>
              </w:r>
            </w:hyperlink>
            <w:r w:rsidRPr="00371C3A">
              <w:rPr>
                <w:noProof w:val="0"/>
              </w:rPr>
              <w:t xml:space="preserve">, </w:t>
            </w:r>
            <w:hyperlink r:id="rId44" w:tooltip="Spain" w:history="1">
              <w:r w:rsidRPr="00371C3A">
                <w:rPr>
                  <w:noProof w:val="0"/>
                </w:rPr>
                <w:t>Spain</w:t>
              </w:r>
            </w:hyperlink>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Automated pricing</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When an airfare will price from a booking automatically</w:t>
            </w:r>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Blog comments</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Comments usually centered around the specific subject of the attached blog</w:t>
            </w:r>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Bookmarking</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Saving and organising links to any number of online resources and websites</w:t>
            </w:r>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Commission</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The money earned for the sale of products on behalf of a principal (</w:t>
            </w:r>
            <w:r w:rsidR="00EE5383" w:rsidRPr="00371C3A">
              <w:rPr>
                <w:noProof w:val="0"/>
              </w:rPr>
              <w:t>e.g.</w:t>
            </w:r>
            <w:r w:rsidRPr="00371C3A">
              <w:rPr>
                <w:noProof w:val="0"/>
              </w:rPr>
              <w:t>: airline)</w:t>
            </w:r>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CRS</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Central Reservation System</w:t>
            </w:r>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Galileo</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 xml:space="preserve">Galileo is a </w:t>
            </w:r>
            <w:hyperlink r:id="rId45" w:tooltip="Computer reservations system" w:history="1">
              <w:r w:rsidRPr="00371C3A">
                <w:rPr>
                  <w:noProof w:val="0"/>
                </w:rPr>
                <w:t>computer reservations system</w:t>
              </w:r>
            </w:hyperlink>
            <w:r w:rsidRPr="00371C3A">
              <w:rPr>
                <w:noProof w:val="0"/>
              </w:rPr>
              <w:t xml:space="preserve"> (CRS) owned by </w:t>
            </w:r>
            <w:hyperlink r:id="rId46" w:tooltip="Travelport" w:history="1">
              <w:r w:rsidRPr="00371C3A">
                <w:rPr>
                  <w:noProof w:val="0"/>
                </w:rPr>
                <w:t>Travelport</w:t>
              </w:r>
            </w:hyperlink>
          </w:p>
        </w:tc>
      </w:tr>
      <w:tr w:rsidR="00746F04" w:rsidRPr="00371C3A" w:rsidTr="00211073">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GDS</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Global Distribution System – computerised reservation network used as a single point of access for travel agents to make airline, hotel and tour reservations</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46F04" w:rsidRPr="00371C3A" w:rsidRDefault="00746F04" w:rsidP="00DD3AB1">
            <w:pPr>
              <w:pStyle w:val="Tabletextbold0"/>
              <w:rPr>
                <w:noProof w:val="0"/>
              </w:rPr>
            </w:pPr>
            <w:r w:rsidRPr="00371C3A">
              <w:rPr>
                <w:noProof w:val="0"/>
              </w:rPr>
              <w:t>IATA</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International Air Transport Association</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F848DA" w:rsidP="00DD3AB1">
            <w:pPr>
              <w:pStyle w:val="Tabletextbold0"/>
              <w:rPr>
                <w:noProof w:val="0"/>
              </w:rPr>
            </w:pPr>
            <w:hyperlink r:id="rId47" w:tooltip="Microblogging" w:history="1">
              <w:r w:rsidR="00746F04" w:rsidRPr="00371C3A">
                <w:rPr>
                  <w:rStyle w:val="Hyperlink"/>
                  <w:noProof w:val="0"/>
                  <w:color w:val="auto"/>
                  <w:u w:val="none"/>
                </w:rPr>
                <w:t>Microblogging</w:t>
              </w:r>
            </w:hyperlink>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Short written comments posted on a platform</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Platform</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Web based technology that enables the development, deployment and management of social media services and solutions.</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46F04" w:rsidRPr="00371C3A" w:rsidRDefault="00746F04" w:rsidP="00DD3AB1">
            <w:pPr>
              <w:pStyle w:val="Tabletextbold0"/>
              <w:rPr>
                <w:noProof w:val="0"/>
              </w:rPr>
            </w:pPr>
            <w:r w:rsidRPr="00371C3A">
              <w:rPr>
                <w:noProof w:val="0"/>
              </w:rPr>
              <w:t>Quotation</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 xml:space="preserve">List of components and applicable costs for a proposed holiday </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46F04" w:rsidRPr="00371C3A" w:rsidRDefault="00746F04" w:rsidP="00DD3AB1">
            <w:pPr>
              <w:pStyle w:val="Tabletextbold0"/>
              <w:rPr>
                <w:noProof w:val="0"/>
              </w:rPr>
            </w:pPr>
            <w:r w:rsidRPr="00371C3A">
              <w:rPr>
                <w:noProof w:val="0"/>
              </w:rPr>
              <w:t>Refund</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Reimbursements for services unused</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46F04" w:rsidRPr="00371C3A" w:rsidRDefault="00746F04" w:rsidP="00DD3AB1">
            <w:pPr>
              <w:pStyle w:val="Tabletextbold0"/>
              <w:rPr>
                <w:noProof w:val="0"/>
              </w:rPr>
            </w:pPr>
            <w:r w:rsidRPr="00371C3A">
              <w:rPr>
                <w:noProof w:val="0"/>
              </w:rPr>
              <w:t>Sabre</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The first passenger reservations system offered by Sabre, installed in 1960</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46F04" w:rsidRPr="00371C3A" w:rsidRDefault="00746F04" w:rsidP="00DD3AB1">
            <w:pPr>
              <w:pStyle w:val="Tabletextbold0"/>
              <w:rPr>
                <w:noProof w:val="0"/>
              </w:rPr>
            </w:pPr>
            <w:r w:rsidRPr="00371C3A">
              <w:rPr>
                <w:noProof w:val="0"/>
              </w:rPr>
              <w:t>Schedule</w:t>
            </w:r>
          </w:p>
        </w:tc>
        <w:tc>
          <w:tcPr>
            <w:tcW w:w="5812" w:type="dxa"/>
            <w:tcBorders>
              <w:top w:val="single" w:sz="4" w:space="0" w:color="auto"/>
              <w:left w:val="single" w:sz="4" w:space="0" w:color="auto"/>
              <w:bottom w:val="single" w:sz="4" w:space="0" w:color="auto"/>
              <w:right w:val="single" w:sz="4" w:space="0" w:color="auto"/>
            </w:tcBorders>
            <w:vAlign w:val="center"/>
          </w:tcPr>
          <w:p w:rsidR="00746F04" w:rsidRPr="00371C3A" w:rsidRDefault="00746F04" w:rsidP="00DD3AB1">
            <w:pPr>
              <w:pStyle w:val="TableText"/>
              <w:rPr>
                <w:noProof w:val="0"/>
              </w:rPr>
            </w:pPr>
            <w:r w:rsidRPr="00371C3A">
              <w:rPr>
                <w:noProof w:val="0"/>
              </w:rPr>
              <w:t>Planned list of departures and arrivals of an airline between cities</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Search engine</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A general class of programs, however, the term is often used to specifically describe systems like Google, Bing and Yahoo! Search that enable users to search for documents on the World Wide Web</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lastRenderedPageBreak/>
              <w:t>Social media</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Social media is the social interaction among people in which they create, share or exchange information, ideas, and pictures/videos in v</w:t>
            </w:r>
            <w:r w:rsidR="00EC2239">
              <w:rPr>
                <w:noProof w:val="0"/>
              </w:rPr>
              <w:t>irtual communities and networks</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Social networks</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Social media sites that allows users to connect and share with other people who have similar interests and backgrounds</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Tag</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Keywords attached to a blog post, bookmark, photo or other item of content so you and others can find them easily through searches and aggregation. Ta</w:t>
            </w:r>
            <w:r w:rsidR="00EC2239">
              <w:rPr>
                <w:noProof w:val="0"/>
              </w:rPr>
              <w:t>gs can usually be freely chosen</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Threads</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 xml:space="preserve">Strands of conversation. On an email list or web forum they will be defined by messages that use the use the same subject. </w:t>
            </w:r>
          </w:p>
          <w:p w:rsidR="00746F04" w:rsidRPr="00371C3A" w:rsidRDefault="00746F04" w:rsidP="00DD3AB1">
            <w:pPr>
              <w:pStyle w:val="TableText"/>
              <w:rPr>
                <w:noProof w:val="0"/>
              </w:rPr>
            </w:pPr>
            <w:r w:rsidRPr="00371C3A">
              <w:rPr>
                <w:noProof w:val="0"/>
              </w:rPr>
              <w:t>On blogs they are less clearly defined, but emerge through comments and trackbacks</w:t>
            </w:r>
          </w:p>
        </w:tc>
      </w:tr>
      <w:tr w:rsidR="00746F04" w:rsidRPr="00371C3A" w:rsidTr="00746F04">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746F04" w:rsidRPr="00371C3A" w:rsidRDefault="00746F04" w:rsidP="00DD3AB1">
            <w:pPr>
              <w:pStyle w:val="Tabletextbold0"/>
              <w:rPr>
                <w:noProof w:val="0"/>
              </w:rPr>
            </w:pPr>
            <w:r w:rsidRPr="00371C3A">
              <w:rPr>
                <w:noProof w:val="0"/>
              </w:rPr>
              <w:t>Wiki</w:t>
            </w:r>
          </w:p>
        </w:tc>
        <w:tc>
          <w:tcPr>
            <w:tcW w:w="5812" w:type="dxa"/>
            <w:tcBorders>
              <w:top w:val="single" w:sz="4" w:space="0" w:color="auto"/>
              <w:left w:val="single" w:sz="4" w:space="0" w:color="auto"/>
              <w:bottom w:val="single" w:sz="4" w:space="0" w:color="auto"/>
              <w:right w:val="single" w:sz="4" w:space="0" w:color="auto"/>
            </w:tcBorders>
          </w:tcPr>
          <w:p w:rsidR="00746F04" w:rsidRPr="00371C3A" w:rsidRDefault="00746F04" w:rsidP="00DD3AB1">
            <w:pPr>
              <w:pStyle w:val="TableText"/>
              <w:rPr>
                <w:noProof w:val="0"/>
              </w:rPr>
            </w:pPr>
            <w:r w:rsidRPr="00371C3A">
              <w:rPr>
                <w:noProof w:val="0"/>
              </w:rPr>
              <w:t xml:space="preserve">A wiki is a website that allows the easy creation and editing of any number of interlinked web pages via a web browser, allowing </w:t>
            </w:r>
            <w:r w:rsidR="00EC2239">
              <w:rPr>
                <w:noProof w:val="0"/>
              </w:rPr>
              <w:t>for collaboration between users</w:t>
            </w:r>
          </w:p>
        </w:tc>
      </w:tr>
    </w:tbl>
    <w:p w:rsidR="00746F04" w:rsidRPr="00371C3A" w:rsidRDefault="00746F04" w:rsidP="00BD2681">
      <w:pPr>
        <w:pStyle w:val="BodyCopy"/>
        <w:rPr>
          <w:noProof w:val="0"/>
          <w:szCs w:val="24"/>
        </w:rPr>
      </w:pPr>
    </w:p>
    <w:p w:rsidR="00746F04" w:rsidRPr="00371C3A" w:rsidRDefault="00746F04" w:rsidP="00BD2681">
      <w:pPr>
        <w:pStyle w:val="BodyCopy"/>
        <w:rPr>
          <w:noProof w:val="0"/>
          <w:szCs w:val="24"/>
        </w:rPr>
      </w:pPr>
    </w:p>
    <w:p w:rsidR="00CE6040" w:rsidRPr="00371C3A" w:rsidRDefault="00CE6040" w:rsidP="00BD2681">
      <w:pPr>
        <w:pStyle w:val="BodyCopy"/>
        <w:rPr>
          <w:noProof w:val="0"/>
          <w:szCs w:val="24"/>
        </w:rPr>
        <w:sectPr w:rsidR="00CE6040" w:rsidRPr="00371C3A" w:rsidSect="00183290">
          <w:headerReference w:type="even" r:id="rId48"/>
          <w:headerReference w:type="default" r:id="rId49"/>
          <w:pgSz w:w="11906" w:h="16838"/>
          <w:pgMar w:top="1440" w:right="1440" w:bottom="1440" w:left="1440" w:header="708" w:footer="329" w:gutter="0"/>
          <w:cols w:space="708"/>
          <w:docGrid w:linePitch="360"/>
        </w:sectPr>
      </w:pPr>
    </w:p>
    <w:p w:rsidR="00F84543" w:rsidRPr="00371C3A" w:rsidRDefault="00BD2681" w:rsidP="00CD0302">
      <w:pPr>
        <w:pStyle w:val="Heading1"/>
      </w:pPr>
      <w:bookmarkStart w:id="43" w:name="_Toc294862960"/>
      <w:bookmarkStart w:id="44" w:name="_Toc370805490"/>
      <w:bookmarkStart w:id="45" w:name="_Toc425496875"/>
      <w:bookmarkStart w:id="46" w:name="_Toc337029817"/>
      <w:r w:rsidRPr="00371C3A">
        <w:lastRenderedPageBreak/>
        <w:t>Element 1</w:t>
      </w:r>
      <w:bookmarkEnd w:id="43"/>
      <w:r w:rsidR="0079377F" w:rsidRPr="00371C3A">
        <w:t xml:space="preserve">: </w:t>
      </w:r>
      <w:r w:rsidR="00F84543" w:rsidRPr="00371C3A">
        <w:br/>
      </w:r>
      <w:r w:rsidR="00914DC7" w:rsidRPr="00371C3A">
        <w:fldChar w:fldCharType="begin"/>
      </w:r>
      <w:r w:rsidR="00914DC7" w:rsidRPr="00371C3A">
        <w:instrText xml:space="preserve"> REF  Element1 </w:instrText>
      </w:r>
      <w:r w:rsidR="00F84543" w:rsidRPr="00371C3A">
        <w:instrText xml:space="preserve"> \* MERGEFORMAT </w:instrText>
      </w:r>
      <w:r w:rsidR="00914DC7" w:rsidRPr="00371C3A">
        <w:fldChar w:fldCharType="separate"/>
      </w:r>
      <w:sdt>
        <w:sdtPr>
          <w:rPr>
            <w:highlight w:val="yellow"/>
          </w:rPr>
          <w:alias w:val="Element1"/>
          <w:tag w:val="Element1"/>
          <w:id w:val="-512378656"/>
          <w:lock w:val="sdtLocked"/>
          <w:placeholder>
            <w:docPart w:val="FD84243ED6A94354B15B709206E3846B"/>
          </w:placeholder>
        </w:sdtPr>
        <w:sdtEndPr/>
        <w:sdtContent>
          <w:r w:rsidR="006D0DE1" w:rsidRPr="00371C3A">
            <w:t>Identify the context for use of an automated information system</w:t>
          </w:r>
        </w:sdtContent>
      </w:sdt>
      <w:bookmarkEnd w:id="44"/>
      <w:bookmarkEnd w:id="45"/>
      <w:r w:rsidR="00914DC7" w:rsidRPr="00371C3A">
        <w:fldChar w:fldCharType="end"/>
      </w:r>
      <w:bookmarkEnd w:id="46"/>
    </w:p>
    <w:p w:rsidR="00BD2681" w:rsidRPr="00371C3A" w:rsidRDefault="00BD2681" w:rsidP="00F84543">
      <w:pPr>
        <w:pStyle w:val="Heading2"/>
      </w:pPr>
      <w:r w:rsidRPr="00371C3A">
        <w:t>1.1</w:t>
      </w:r>
      <w:r w:rsidRPr="00371C3A">
        <w:tab/>
      </w:r>
      <w:r w:rsidR="00F848DA">
        <w:fldChar w:fldCharType="begin"/>
      </w:r>
      <w:r w:rsidR="00F848DA">
        <w:instrText xml:space="preserve"> REF  Criteria11  \* MERGEFORMAT </w:instrText>
      </w:r>
      <w:r w:rsidR="00F848DA">
        <w:fldChar w:fldCharType="separate"/>
      </w:r>
      <w:sdt>
        <w:sdtPr>
          <w:alias w:val="Criteria11"/>
          <w:tag w:val="Criteria11"/>
          <w:id w:val="1294635876"/>
          <w:lock w:val="sdtLocked"/>
          <w:placeholder>
            <w:docPart w:val="0D3A2C1FCB104903B820E861E8BCA362"/>
          </w:placeholder>
        </w:sdtPr>
        <w:sdtEndPr/>
        <w:sdtContent>
          <w:r w:rsidR="006D0DE1" w:rsidRPr="00371C3A">
            <w:rPr>
              <w:rStyle w:val="PlaceholderText"/>
              <w:color w:val="45545F"/>
            </w:rPr>
            <w:t xml:space="preserve">Identify a range of information </w:t>
          </w:r>
          <w:r w:rsidR="006D0DE1" w:rsidRPr="00371C3A">
            <w:t>systems and sources in use within the industry</w:t>
          </w:r>
        </w:sdtContent>
      </w:sdt>
      <w:r w:rsidR="00F848DA">
        <w:fldChar w:fldCharType="end"/>
      </w:r>
    </w:p>
    <w:p w:rsidR="001A1DCF" w:rsidRPr="00371C3A" w:rsidRDefault="00BD2681" w:rsidP="00951EC2">
      <w:pPr>
        <w:pStyle w:val="Heading3"/>
      </w:pPr>
      <w:r w:rsidRPr="00371C3A">
        <w:t>Introduction</w:t>
      </w:r>
    </w:p>
    <w:p w:rsidR="00FF3EAC" w:rsidRPr="00371C3A" w:rsidRDefault="00FF3EAC" w:rsidP="00DD3AB1">
      <w:pPr>
        <w:pStyle w:val="BodyCopy"/>
        <w:rPr>
          <w:noProof w:val="0"/>
        </w:rPr>
      </w:pPr>
      <w:r w:rsidRPr="00371C3A">
        <w:rPr>
          <w:noProof w:val="0"/>
        </w:rPr>
        <w:t xml:space="preserve">It is never </w:t>
      </w:r>
      <w:r w:rsidR="00D746BC" w:rsidRPr="00371C3A">
        <w:rPr>
          <w:noProof w:val="0"/>
        </w:rPr>
        <w:t xml:space="preserve">too early to begin a collection or </w:t>
      </w:r>
      <w:r w:rsidRPr="00371C3A">
        <w:rPr>
          <w:noProof w:val="0"/>
        </w:rPr>
        <w:t xml:space="preserve">library of information </w:t>
      </w:r>
    </w:p>
    <w:p w:rsidR="00FF3EAC" w:rsidRPr="00371C3A" w:rsidRDefault="00FF3EAC" w:rsidP="00DD3AB1">
      <w:pPr>
        <w:pStyle w:val="BodyCopy"/>
        <w:rPr>
          <w:noProof w:val="0"/>
        </w:rPr>
      </w:pPr>
      <w:r w:rsidRPr="00371C3A">
        <w:rPr>
          <w:noProof w:val="0"/>
        </w:rPr>
        <w:t>There is an abundance of information but you have to be proactive in obtaining it – it won’t simply come to you.</w:t>
      </w:r>
    </w:p>
    <w:p w:rsidR="001A1DCF" w:rsidRPr="00371C3A" w:rsidRDefault="001A1DCF" w:rsidP="00DD3AB1">
      <w:pPr>
        <w:pStyle w:val="BodyCopy"/>
        <w:rPr>
          <w:noProof w:val="0"/>
        </w:rPr>
      </w:pPr>
      <w:r w:rsidRPr="00371C3A">
        <w:rPr>
          <w:noProof w:val="0"/>
        </w:rPr>
        <w:t xml:space="preserve">For the tourism industry, the internet has enabled employees to become </w:t>
      </w:r>
      <w:r w:rsidR="00FF3EAC" w:rsidRPr="00371C3A">
        <w:rPr>
          <w:noProof w:val="0"/>
        </w:rPr>
        <w:t xml:space="preserve">very </w:t>
      </w:r>
      <w:r w:rsidRPr="00371C3A">
        <w:rPr>
          <w:noProof w:val="0"/>
        </w:rPr>
        <w:t xml:space="preserve">knowledgeable, as so much information </w:t>
      </w:r>
      <w:r w:rsidR="008C1AF0" w:rsidRPr="00371C3A">
        <w:rPr>
          <w:noProof w:val="0"/>
        </w:rPr>
        <w:t xml:space="preserve">is </w:t>
      </w:r>
      <w:r w:rsidRPr="00371C3A">
        <w:rPr>
          <w:noProof w:val="0"/>
        </w:rPr>
        <w:t>available. And if you don’t already have information, you can find it very quickly.</w:t>
      </w:r>
    </w:p>
    <w:p w:rsidR="008C1AF0" w:rsidRPr="00371C3A" w:rsidRDefault="008C1AF0" w:rsidP="00DD3AB1">
      <w:pPr>
        <w:pStyle w:val="BodyCopy"/>
        <w:rPr>
          <w:noProof w:val="0"/>
        </w:rPr>
      </w:pPr>
      <w:r w:rsidRPr="00371C3A">
        <w:rPr>
          <w:noProof w:val="0"/>
        </w:rPr>
        <w:t xml:space="preserve">As the internet is available to everyone, customers will often arrive having already completed quite a bit of their own research. It is important you are familiar with the information systems available to you to demonstrate professionalism and currency in your field. </w:t>
      </w:r>
    </w:p>
    <w:p w:rsidR="00FF3EAC" w:rsidRPr="00371C3A" w:rsidRDefault="00FF3EAC" w:rsidP="00DD3AB1">
      <w:pPr>
        <w:pStyle w:val="BodyCopy"/>
        <w:rPr>
          <w:noProof w:val="0"/>
        </w:rPr>
      </w:pPr>
      <w:r w:rsidRPr="00371C3A">
        <w:rPr>
          <w:noProof w:val="0"/>
        </w:rPr>
        <w:t xml:space="preserve">This section will identify several of </w:t>
      </w:r>
      <w:r w:rsidR="00902A24" w:rsidRPr="00371C3A">
        <w:rPr>
          <w:noProof w:val="0"/>
        </w:rPr>
        <w:t xml:space="preserve">the excellent reference and </w:t>
      </w:r>
      <w:r w:rsidRPr="00371C3A">
        <w:rPr>
          <w:noProof w:val="0"/>
        </w:rPr>
        <w:t>information sources which may be of use to you and those who rely on you for assistance.</w:t>
      </w:r>
    </w:p>
    <w:p w:rsidR="00276DD4" w:rsidRPr="00371C3A" w:rsidRDefault="00276DD4" w:rsidP="00951EC2">
      <w:pPr>
        <w:pStyle w:val="Heading3"/>
      </w:pPr>
      <w:r w:rsidRPr="00371C3A">
        <w:t>Automated information systems</w:t>
      </w:r>
    </w:p>
    <w:p w:rsidR="00276DD4" w:rsidRPr="00371C3A" w:rsidRDefault="00276DD4" w:rsidP="00DD3AB1">
      <w:pPr>
        <w:pStyle w:val="BodyCopy"/>
        <w:rPr>
          <w:noProof w:val="0"/>
        </w:rPr>
      </w:pPr>
      <w:r w:rsidRPr="00371C3A">
        <w:rPr>
          <w:noProof w:val="0"/>
        </w:rPr>
        <w:t>Automated information systems are used by many different organisations within the tourism and other industries, and more recently by clients or potential clients via the Internet.  Each type of user requires the information for different reasons. The different types of users of automated information systems can include suppliers of tourism services, industry organisations such as retail travel agents and tour wholesalers, tour operators, the media, consumers, the government, and any educational or training organisation.</w:t>
      </w:r>
    </w:p>
    <w:p w:rsidR="00F45941" w:rsidRPr="00371C3A" w:rsidRDefault="00F45941" w:rsidP="00951EC2">
      <w:pPr>
        <w:pStyle w:val="Heading3"/>
      </w:pPr>
      <w:r w:rsidRPr="00371C3A">
        <w:t>Central reservation system</w:t>
      </w:r>
      <w:r w:rsidR="00247E44" w:rsidRPr="00371C3A">
        <w:t xml:space="preserve"> </w:t>
      </w:r>
    </w:p>
    <w:p w:rsidR="00F45941" w:rsidRPr="00371C3A" w:rsidRDefault="00951EC2" w:rsidP="00DD3AB1">
      <w:pPr>
        <w:pStyle w:val="BodyCopy"/>
        <w:rPr>
          <w:noProof w:val="0"/>
        </w:rPr>
      </w:pPr>
      <w:r w:rsidRPr="00371C3A">
        <w:rPr>
          <w:lang w:val="en-US" w:eastAsia="en-US"/>
        </w:rPr>
        <w:drawing>
          <wp:anchor distT="0" distB="0" distL="114300" distR="114300" simplePos="0" relativeHeight="251716608" behindDoc="1" locked="0" layoutInCell="1" allowOverlap="1" wp14:anchorId="7F3147B3" wp14:editId="2098A55A">
            <wp:simplePos x="0" y="0"/>
            <wp:positionH relativeFrom="column">
              <wp:posOffset>-20955</wp:posOffset>
            </wp:positionH>
            <wp:positionV relativeFrom="paragraph">
              <wp:posOffset>28575</wp:posOffset>
            </wp:positionV>
            <wp:extent cx="2011680" cy="1603375"/>
            <wp:effectExtent l="0" t="0" r="7620" b="0"/>
            <wp:wrapSquare wrapText="bothSides"/>
            <wp:docPr id="14" name="irc_mi" descr="http://www.ihotelligence.com/images/gds.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ihotelligence.com/images/gds.jp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11680" cy="16033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46BC" w:rsidRPr="00371C3A">
        <w:rPr>
          <w:noProof w:val="0"/>
        </w:rPr>
        <w:t xml:space="preserve">The Central Reservation System </w:t>
      </w:r>
      <w:r w:rsidR="00F45941" w:rsidRPr="00371C3A">
        <w:rPr>
          <w:noProof w:val="0"/>
        </w:rPr>
        <w:t xml:space="preserve">(CRS) </w:t>
      </w:r>
      <w:r w:rsidR="00D746BC" w:rsidRPr="00371C3A">
        <w:rPr>
          <w:noProof w:val="0"/>
        </w:rPr>
        <w:t>also known as a Global Distribution System (GDS)</w:t>
      </w:r>
      <w:r w:rsidR="00576BDD" w:rsidRPr="00371C3A">
        <w:rPr>
          <w:noProof w:val="0"/>
        </w:rPr>
        <w:t xml:space="preserve"> </w:t>
      </w:r>
      <w:r w:rsidR="00F45941" w:rsidRPr="00371C3A">
        <w:rPr>
          <w:noProof w:val="0"/>
        </w:rPr>
        <w:t>is a key source of current information in the Tourism industry. Th</w:t>
      </w:r>
      <w:r w:rsidR="00902A24" w:rsidRPr="00371C3A">
        <w:rPr>
          <w:noProof w:val="0"/>
        </w:rPr>
        <w:t>e</w:t>
      </w:r>
      <w:r w:rsidR="00F45941" w:rsidRPr="00371C3A">
        <w:rPr>
          <w:noProof w:val="0"/>
        </w:rPr>
        <w:t xml:space="preserve"> most commonly used are Sabre, Amadeus and Galileo.</w:t>
      </w:r>
    </w:p>
    <w:p w:rsidR="00F45941" w:rsidRPr="00371C3A" w:rsidRDefault="00F45941" w:rsidP="00DD3AB1">
      <w:pPr>
        <w:pStyle w:val="BodyCopy"/>
        <w:rPr>
          <w:noProof w:val="0"/>
        </w:rPr>
      </w:pPr>
      <w:r w:rsidRPr="00371C3A">
        <w:rPr>
          <w:noProof w:val="0"/>
        </w:rPr>
        <w:t>The training provided in the use of these various systems (Sabre, Amadeus and Galileo) will equip you to source airfares and their rules. In addition, you will a</w:t>
      </w:r>
      <w:r w:rsidR="00576BDD" w:rsidRPr="00371C3A">
        <w:rPr>
          <w:noProof w:val="0"/>
        </w:rPr>
        <w:t>c</w:t>
      </w:r>
      <w:r w:rsidRPr="00371C3A">
        <w:rPr>
          <w:noProof w:val="0"/>
        </w:rPr>
        <w:t>quire an understanding of the terminology used in the travel industry and the ability to interpret industry jargon and decode data.</w:t>
      </w:r>
    </w:p>
    <w:p w:rsidR="000B7EB8" w:rsidRPr="00371C3A" w:rsidRDefault="000B7EB8">
      <w:pPr>
        <w:rPr>
          <w:rFonts w:ascii="Helvetica" w:eastAsiaTheme="majorEastAsia" w:hAnsi="Helvetica" w:cstheme="majorBidi"/>
          <w:b/>
          <w:bCs/>
          <w:i/>
          <w:iCs/>
          <w:sz w:val="24"/>
        </w:rPr>
      </w:pPr>
      <w:r w:rsidRPr="00371C3A">
        <w:br w:type="page"/>
      </w:r>
    </w:p>
    <w:p w:rsidR="00F45941" w:rsidRPr="00371C3A" w:rsidRDefault="00F45941" w:rsidP="00951EC2">
      <w:pPr>
        <w:pStyle w:val="Heading4"/>
      </w:pPr>
      <w:r w:rsidRPr="00371C3A">
        <w:lastRenderedPageBreak/>
        <w:t>Sabre</w:t>
      </w:r>
    </w:p>
    <w:p w:rsidR="00F45941" w:rsidRPr="00371C3A" w:rsidRDefault="00F848DA" w:rsidP="00951EC2">
      <w:pPr>
        <w:pStyle w:val="BodyCopy"/>
        <w:rPr>
          <w:rStyle w:val="Hyperlink"/>
          <w:noProof w:val="0"/>
        </w:rPr>
      </w:pPr>
      <w:hyperlink r:id="rId52" w:history="1">
        <w:r w:rsidR="00F45941" w:rsidRPr="00371C3A">
          <w:rPr>
            <w:rStyle w:val="Hyperlink"/>
            <w:noProof w:val="0"/>
          </w:rPr>
          <w:t>http://www.sabre.com/index.php/about/our-history</w:t>
        </w:r>
      </w:hyperlink>
    </w:p>
    <w:p w:rsidR="00F45941" w:rsidRPr="00371C3A" w:rsidRDefault="00951EC2" w:rsidP="00951EC2">
      <w:pPr>
        <w:pStyle w:val="BodyCopyBold"/>
        <w:rPr>
          <w:noProof w:val="0"/>
        </w:rPr>
      </w:pPr>
      <w:r w:rsidRPr="00371C3A">
        <w:rPr>
          <w:noProof w:val="0"/>
        </w:rPr>
        <w:t>T</w:t>
      </w:r>
      <w:r w:rsidR="00F45941" w:rsidRPr="00371C3A">
        <w:rPr>
          <w:noProof w:val="0"/>
        </w:rPr>
        <w:t>he First passenger reservation system</w:t>
      </w:r>
    </w:p>
    <w:p w:rsidR="00247E44" w:rsidRPr="00371C3A" w:rsidRDefault="00F45941" w:rsidP="00DD3AB1">
      <w:pPr>
        <w:pStyle w:val="BodyCopy"/>
        <w:rPr>
          <w:noProof w:val="0"/>
        </w:rPr>
      </w:pPr>
      <w:r w:rsidRPr="00371C3A">
        <w:rPr>
          <w:noProof w:val="0"/>
        </w:rPr>
        <w:t>The first passenger reservations system offered by Sabre, installed in 1960, marked a dramatic leap forward for the airline industry, automating one of its key business areas. In the following years, Sabre Airline Solutions® pioneered technological advances in areas such as revenue management, pricing, flight scheduling, cargo, flight operations and crew scheduling. And not only did we help invent electronic commerce for the travel industry, we hold claim to progressive solutions that de</w:t>
      </w:r>
      <w:r w:rsidR="00902A24" w:rsidRPr="00371C3A">
        <w:rPr>
          <w:noProof w:val="0"/>
        </w:rPr>
        <w:t>fined — and continue to modernis</w:t>
      </w:r>
      <w:r w:rsidRPr="00371C3A">
        <w:rPr>
          <w:noProof w:val="0"/>
        </w:rPr>
        <w:t>e — the travel and transportation marketplace.</w:t>
      </w:r>
    </w:p>
    <w:p w:rsidR="00F45941" w:rsidRPr="00371C3A" w:rsidRDefault="00F45941" w:rsidP="00951EC2">
      <w:pPr>
        <w:pStyle w:val="Heading4"/>
      </w:pPr>
      <w:r w:rsidRPr="00371C3A">
        <w:t>Amadeus</w:t>
      </w:r>
    </w:p>
    <w:p w:rsidR="00F45941" w:rsidRPr="00371C3A" w:rsidRDefault="00F45941" w:rsidP="00951EC2">
      <w:pPr>
        <w:pStyle w:val="BodyCopyBold"/>
        <w:rPr>
          <w:noProof w:val="0"/>
        </w:rPr>
      </w:pPr>
      <w:r w:rsidRPr="00371C3A">
        <w:rPr>
          <w:noProof w:val="0"/>
        </w:rPr>
        <w:t xml:space="preserve">From Wikipedia, the free </w:t>
      </w:r>
      <w:r w:rsidR="0079377F" w:rsidRPr="00371C3A">
        <w:rPr>
          <w:noProof w:val="0"/>
        </w:rPr>
        <w:t>encyclopaedia</w:t>
      </w:r>
    </w:p>
    <w:p w:rsidR="00F45941" w:rsidRPr="00371C3A" w:rsidRDefault="00F45941" w:rsidP="00951EC2">
      <w:pPr>
        <w:pStyle w:val="BodyCopy"/>
        <w:rPr>
          <w:noProof w:val="0"/>
        </w:rPr>
      </w:pPr>
      <w:r w:rsidRPr="00371C3A">
        <w:rPr>
          <w:noProof w:val="0"/>
        </w:rPr>
        <w:t xml:space="preserve">Amadeus is a </w:t>
      </w:r>
      <w:hyperlink r:id="rId53" w:tooltip="Computer reservations system" w:history="1">
        <w:r w:rsidRPr="00371C3A">
          <w:rPr>
            <w:noProof w:val="0"/>
          </w:rPr>
          <w:t>computer reservations system</w:t>
        </w:r>
      </w:hyperlink>
      <w:r w:rsidRPr="00371C3A">
        <w:rPr>
          <w:noProof w:val="0"/>
        </w:rPr>
        <w:t xml:space="preserve"> (or global distribution system, since it sells tickets for multiple airlines) owned by the </w:t>
      </w:r>
      <w:hyperlink r:id="rId54" w:tooltip="Amadeus IT Group" w:history="1">
        <w:r w:rsidRPr="00371C3A">
          <w:rPr>
            <w:noProof w:val="0"/>
          </w:rPr>
          <w:t>Amadeus IT Group</w:t>
        </w:r>
      </w:hyperlink>
      <w:r w:rsidRPr="00371C3A">
        <w:rPr>
          <w:noProof w:val="0"/>
        </w:rPr>
        <w:t xml:space="preserve"> with headquarters in </w:t>
      </w:r>
      <w:hyperlink r:id="rId55" w:tooltip="Madrid" w:history="1">
        <w:r w:rsidRPr="00371C3A">
          <w:rPr>
            <w:noProof w:val="0"/>
          </w:rPr>
          <w:t>Madrid</w:t>
        </w:r>
      </w:hyperlink>
      <w:r w:rsidRPr="00371C3A">
        <w:rPr>
          <w:noProof w:val="0"/>
        </w:rPr>
        <w:t xml:space="preserve">, </w:t>
      </w:r>
      <w:hyperlink r:id="rId56" w:tooltip="Spain" w:history="1">
        <w:r w:rsidRPr="00371C3A">
          <w:rPr>
            <w:noProof w:val="0"/>
          </w:rPr>
          <w:t>Spain</w:t>
        </w:r>
      </w:hyperlink>
      <w:r w:rsidRPr="00371C3A">
        <w:rPr>
          <w:noProof w:val="0"/>
        </w:rPr>
        <w:t xml:space="preserve">. The central database is located at </w:t>
      </w:r>
      <w:hyperlink r:id="rId57" w:tooltip="Erding" w:history="1">
        <w:r w:rsidRPr="00371C3A">
          <w:rPr>
            <w:noProof w:val="0"/>
          </w:rPr>
          <w:t>Erding</w:t>
        </w:r>
      </w:hyperlink>
      <w:r w:rsidRPr="00371C3A">
        <w:rPr>
          <w:noProof w:val="0"/>
        </w:rPr>
        <w:t xml:space="preserve">, </w:t>
      </w:r>
      <w:hyperlink r:id="rId58" w:tooltip="Germany" w:history="1">
        <w:r w:rsidRPr="00371C3A">
          <w:rPr>
            <w:noProof w:val="0"/>
          </w:rPr>
          <w:t>Germany</w:t>
        </w:r>
      </w:hyperlink>
      <w:r w:rsidR="0079377F" w:rsidRPr="00371C3A">
        <w:rPr>
          <w:noProof w:val="0"/>
        </w:rPr>
        <w:t>. The major development centre</w:t>
      </w:r>
      <w:r w:rsidRPr="00371C3A">
        <w:rPr>
          <w:noProof w:val="0"/>
        </w:rPr>
        <w:t xml:space="preserve">s are located in </w:t>
      </w:r>
      <w:hyperlink r:id="rId59" w:tooltip="Bangalore" w:history="1">
        <w:r w:rsidRPr="00371C3A">
          <w:rPr>
            <w:noProof w:val="0"/>
          </w:rPr>
          <w:t>Bangalore</w:t>
        </w:r>
      </w:hyperlink>
      <w:r w:rsidRPr="00371C3A">
        <w:rPr>
          <w:noProof w:val="0"/>
        </w:rPr>
        <w:t xml:space="preserve"> (</w:t>
      </w:r>
      <w:hyperlink r:id="rId60" w:tooltip="India" w:history="1">
        <w:r w:rsidRPr="00371C3A">
          <w:rPr>
            <w:noProof w:val="0"/>
          </w:rPr>
          <w:t>India</w:t>
        </w:r>
      </w:hyperlink>
      <w:r w:rsidRPr="00371C3A">
        <w:rPr>
          <w:noProof w:val="0"/>
        </w:rPr>
        <w:t xml:space="preserve">), </w:t>
      </w:r>
      <w:hyperlink r:id="rId61" w:tooltip="Sophia Antipolis" w:history="1">
        <w:r w:rsidRPr="00371C3A">
          <w:rPr>
            <w:noProof w:val="0"/>
          </w:rPr>
          <w:t>Sophia Antipolis</w:t>
        </w:r>
      </w:hyperlink>
      <w:r w:rsidRPr="00371C3A">
        <w:rPr>
          <w:noProof w:val="0"/>
        </w:rPr>
        <w:t xml:space="preserve"> (</w:t>
      </w:r>
      <w:hyperlink r:id="rId62" w:tooltip="France" w:history="1">
        <w:r w:rsidRPr="00371C3A">
          <w:rPr>
            <w:noProof w:val="0"/>
          </w:rPr>
          <w:t>France</w:t>
        </w:r>
      </w:hyperlink>
      <w:r w:rsidRPr="00371C3A">
        <w:rPr>
          <w:noProof w:val="0"/>
        </w:rPr>
        <w:t xml:space="preserve">) and </w:t>
      </w:r>
      <w:hyperlink r:id="rId63" w:tooltip="Boston" w:history="1">
        <w:r w:rsidRPr="00371C3A">
          <w:rPr>
            <w:noProof w:val="0"/>
          </w:rPr>
          <w:t>Boston</w:t>
        </w:r>
      </w:hyperlink>
      <w:r w:rsidRPr="00371C3A">
        <w:rPr>
          <w:noProof w:val="0"/>
        </w:rPr>
        <w:t xml:space="preserve"> (</w:t>
      </w:r>
      <w:hyperlink r:id="rId64" w:tooltip="United States" w:history="1">
        <w:r w:rsidRPr="00371C3A">
          <w:rPr>
            <w:noProof w:val="0"/>
          </w:rPr>
          <w:t>United States</w:t>
        </w:r>
      </w:hyperlink>
      <w:r w:rsidRPr="00371C3A">
        <w:rPr>
          <w:noProof w:val="0"/>
        </w:rPr>
        <w:t xml:space="preserve">). In addition to airlines, the CRS is also used to book </w:t>
      </w:r>
      <w:hyperlink r:id="rId65" w:tooltip="Train" w:history="1">
        <w:r w:rsidRPr="00371C3A">
          <w:rPr>
            <w:noProof w:val="0"/>
          </w:rPr>
          <w:t>train</w:t>
        </w:r>
      </w:hyperlink>
      <w:r w:rsidRPr="00371C3A">
        <w:rPr>
          <w:noProof w:val="0"/>
        </w:rPr>
        <w:t xml:space="preserve"> travel, </w:t>
      </w:r>
      <w:hyperlink r:id="rId66" w:tooltip="Cruise ship" w:history="1">
        <w:r w:rsidRPr="00371C3A">
          <w:rPr>
            <w:noProof w:val="0"/>
          </w:rPr>
          <w:t>cruises</w:t>
        </w:r>
      </w:hyperlink>
      <w:r w:rsidRPr="00371C3A">
        <w:rPr>
          <w:noProof w:val="0"/>
        </w:rPr>
        <w:t xml:space="preserve">, </w:t>
      </w:r>
      <w:hyperlink r:id="rId67" w:tooltip="Car" w:history="1">
        <w:r w:rsidRPr="00371C3A">
          <w:rPr>
            <w:noProof w:val="0"/>
          </w:rPr>
          <w:t>car</w:t>
        </w:r>
      </w:hyperlink>
      <w:r w:rsidRPr="00371C3A">
        <w:rPr>
          <w:noProof w:val="0"/>
        </w:rPr>
        <w:t xml:space="preserve"> rental, </w:t>
      </w:r>
      <w:hyperlink r:id="rId68" w:tooltip="Ferry" w:history="1">
        <w:r w:rsidRPr="00371C3A">
          <w:rPr>
            <w:noProof w:val="0"/>
          </w:rPr>
          <w:t>ferry</w:t>
        </w:r>
      </w:hyperlink>
      <w:r w:rsidRPr="00371C3A">
        <w:rPr>
          <w:noProof w:val="0"/>
        </w:rPr>
        <w:t xml:space="preserve"> reservations, and </w:t>
      </w:r>
      <w:hyperlink r:id="rId69" w:tooltip="Hotel" w:history="1">
        <w:r w:rsidRPr="00371C3A">
          <w:rPr>
            <w:noProof w:val="0"/>
          </w:rPr>
          <w:t>hotel</w:t>
        </w:r>
      </w:hyperlink>
      <w:r w:rsidRPr="00371C3A">
        <w:rPr>
          <w:noProof w:val="0"/>
        </w:rPr>
        <w:t xml:space="preserve"> rooms. Amadeus also provides New Generation </w:t>
      </w:r>
      <w:hyperlink r:id="rId70" w:tooltip="Departure control system" w:history="1">
        <w:r w:rsidRPr="00371C3A">
          <w:rPr>
            <w:noProof w:val="0"/>
          </w:rPr>
          <w:t>departure control systems</w:t>
        </w:r>
      </w:hyperlink>
      <w:r w:rsidRPr="00371C3A">
        <w:rPr>
          <w:noProof w:val="0"/>
        </w:rPr>
        <w:t xml:space="preserve"> to airlines.</w:t>
      </w:r>
      <w:hyperlink r:id="rId71" w:anchor="cite_note-1" w:history="1">
        <w:r w:rsidRPr="00371C3A">
          <w:rPr>
            <w:noProof w:val="0"/>
          </w:rPr>
          <w:t>[1]</w:t>
        </w:r>
      </w:hyperlink>
      <w:r w:rsidRPr="00371C3A">
        <w:rPr>
          <w:noProof w:val="0"/>
        </w:rPr>
        <w:t xml:space="preserve"> Amadeus IT Group is a transaction processor for the global travel and tourism industry. The company is structured around two key related areas - its global distribution system and its IT Solutions business area.</w:t>
      </w:r>
    </w:p>
    <w:p w:rsidR="00F45941" w:rsidRPr="00371C3A" w:rsidRDefault="00F45941" w:rsidP="00951EC2">
      <w:pPr>
        <w:pStyle w:val="BodyCopy"/>
        <w:rPr>
          <w:noProof w:val="0"/>
        </w:rPr>
      </w:pPr>
      <w:r w:rsidRPr="00371C3A">
        <w:rPr>
          <w:noProof w:val="0"/>
        </w:rPr>
        <w:t xml:space="preserve">Amadeus is a member of </w:t>
      </w:r>
      <w:hyperlink r:id="rId72" w:tooltip="IATA" w:history="1">
        <w:r w:rsidRPr="00371C3A">
          <w:rPr>
            <w:noProof w:val="0"/>
          </w:rPr>
          <w:t>IATA</w:t>
        </w:r>
      </w:hyperlink>
      <w:r w:rsidRPr="00371C3A">
        <w:rPr>
          <w:noProof w:val="0"/>
        </w:rPr>
        <w:t xml:space="preserve">, </w:t>
      </w:r>
      <w:hyperlink r:id="rId73" w:tooltip="OpenTravel Alliance" w:history="1">
        <w:r w:rsidRPr="00371C3A">
          <w:rPr>
            <w:noProof w:val="0"/>
          </w:rPr>
          <w:t>OTA</w:t>
        </w:r>
      </w:hyperlink>
      <w:r w:rsidRPr="00371C3A">
        <w:rPr>
          <w:noProof w:val="0"/>
        </w:rPr>
        <w:t xml:space="preserve"> and </w:t>
      </w:r>
      <w:hyperlink r:id="rId74" w:tooltip="SITA (IT company)" w:history="1">
        <w:r w:rsidRPr="00371C3A">
          <w:rPr>
            <w:noProof w:val="0"/>
          </w:rPr>
          <w:t>SITA</w:t>
        </w:r>
      </w:hyperlink>
      <w:r w:rsidRPr="00371C3A">
        <w:rPr>
          <w:noProof w:val="0"/>
        </w:rPr>
        <w:t xml:space="preserve">. Its </w:t>
      </w:r>
      <w:hyperlink r:id="rId75" w:tooltip="IATA airline designator" w:history="1">
        <w:r w:rsidRPr="00371C3A">
          <w:rPr>
            <w:noProof w:val="0"/>
          </w:rPr>
          <w:t>IATA airline designator</w:t>
        </w:r>
      </w:hyperlink>
      <w:r w:rsidRPr="00371C3A">
        <w:rPr>
          <w:noProof w:val="0"/>
        </w:rPr>
        <w:t xml:space="preserve"> code is 1A</w:t>
      </w:r>
    </w:p>
    <w:p w:rsidR="00951EC2" w:rsidRPr="00371C3A" w:rsidRDefault="00951EC2" w:rsidP="00951EC2">
      <w:pPr>
        <w:pStyle w:val="BodyCopy"/>
        <w:jc w:val="center"/>
        <w:rPr>
          <w:rFonts w:eastAsiaTheme="majorEastAsia" w:cstheme="majorBidi"/>
          <w:b/>
          <w:bCs/>
          <w:i/>
          <w:iCs/>
          <w:noProof w:val="0"/>
          <w:sz w:val="24"/>
        </w:rPr>
      </w:pPr>
      <w:r w:rsidRPr="00371C3A">
        <w:rPr>
          <w:lang w:val="en-US" w:eastAsia="en-US"/>
        </w:rPr>
        <w:drawing>
          <wp:anchor distT="0" distB="0" distL="114300" distR="114300" simplePos="0" relativeHeight="251782144" behindDoc="0" locked="0" layoutInCell="1" allowOverlap="1" wp14:anchorId="1B0C22D2" wp14:editId="3BA0A3D0">
            <wp:simplePos x="0" y="0"/>
            <wp:positionH relativeFrom="column">
              <wp:posOffset>38100</wp:posOffset>
            </wp:positionH>
            <wp:positionV relativeFrom="paragraph">
              <wp:posOffset>60960</wp:posOffset>
            </wp:positionV>
            <wp:extent cx="5238750" cy="41681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238750" cy="4168140"/>
                    </a:xfrm>
                    <a:prstGeom prst="rect">
                      <a:avLst/>
                    </a:prstGeom>
                  </pic:spPr>
                </pic:pic>
              </a:graphicData>
            </a:graphic>
            <wp14:sizeRelH relativeFrom="page">
              <wp14:pctWidth>0</wp14:pctWidth>
            </wp14:sizeRelH>
            <wp14:sizeRelV relativeFrom="page">
              <wp14:pctHeight>0</wp14:pctHeight>
            </wp14:sizeRelV>
          </wp:anchor>
        </w:drawing>
      </w:r>
      <w:r w:rsidRPr="00371C3A">
        <w:rPr>
          <w:noProof w:val="0"/>
        </w:rPr>
        <w:br w:type="page"/>
      </w:r>
    </w:p>
    <w:p w:rsidR="00F45941" w:rsidRPr="00371C3A" w:rsidRDefault="00F45941" w:rsidP="00951EC2">
      <w:pPr>
        <w:pStyle w:val="Heading4"/>
      </w:pPr>
      <w:r w:rsidRPr="00371C3A">
        <w:lastRenderedPageBreak/>
        <w:t>Galileo</w:t>
      </w:r>
    </w:p>
    <w:p w:rsidR="00F45941" w:rsidRPr="00371C3A" w:rsidRDefault="00F45941" w:rsidP="00951EC2">
      <w:pPr>
        <w:pStyle w:val="BodyCopyBold"/>
        <w:rPr>
          <w:noProof w:val="0"/>
        </w:rPr>
      </w:pPr>
      <w:r w:rsidRPr="00371C3A">
        <w:rPr>
          <w:noProof w:val="0"/>
        </w:rPr>
        <w:t xml:space="preserve">From Wikipedia, the free </w:t>
      </w:r>
      <w:r w:rsidR="0079377F" w:rsidRPr="00371C3A">
        <w:rPr>
          <w:noProof w:val="0"/>
        </w:rPr>
        <w:t>encyclopaedia</w:t>
      </w:r>
    </w:p>
    <w:p w:rsidR="00F45941" w:rsidRPr="00371C3A" w:rsidRDefault="00F45941" w:rsidP="00951EC2">
      <w:pPr>
        <w:pStyle w:val="BodyCopy"/>
        <w:rPr>
          <w:noProof w:val="0"/>
        </w:rPr>
      </w:pPr>
      <w:r w:rsidRPr="00371C3A">
        <w:rPr>
          <w:noProof w:val="0"/>
        </w:rPr>
        <w:t xml:space="preserve">Galileo is a </w:t>
      </w:r>
      <w:hyperlink r:id="rId77" w:tooltip="Computer reservations system" w:history="1">
        <w:r w:rsidRPr="00371C3A">
          <w:rPr>
            <w:noProof w:val="0"/>
          </w:rPr>
          <w:t>computer reservations system</w:t>
        </w:r>
      </w:hyperlink>
      <w:r w:rsidRPr="00371C3A">
        <w:rPr>
          <w:noProof w:val="0"/>
        </w:rPr>
        <w:t xml:space="preserve"> (CRS) owned by </w:t>
      </w:r>
      <w:hyperlink r:id="rId78" w:tooltip="Travelport" w:history="1">
        <w:r w:rsidRPr="00371C3A">
          <w:rPr>
            <w:noProof w:val="0"/>
          </w:rPr>
          <w:t>Travelport</w:t>
        </w:r>
      </w:hyperlink>
      <w:r w:rsidRPr="00371C3A">
        <w:rPr>
          <w:noProof w:val="0"/>
        </w:rPr>
        <w:t>. As of 2002, it had a 26.4% share of worldwide CRS airline bookings.</w:t>
      </w:r>
      <w:hyperlink r:id="rId79" w:anchor="cite_note-1" w:history="1">
        <w:r w:rsidRPr="00371C3A">
          <w:rPr>
            <w:noProof w:val="0"/>
          </w:rPr>
          <w:t>[1]</w:t>
        </w:r>
      </w:hyperlink>
    </w:p>
    <w:p w:rsidR="00F45941" w:rsidRPr="00371C3A" w:rsidRDefault="00F45941" w:rsidP="00951EC2">
      <w:pPr>
        <w:pStyle w:val="BodyCopy"/>
        <w:rPr>
          <w:noProof w:val="0"/>
        </w:rPr>
      </w:pPr>
      <w:r w:rsidRPr="00371C3A">
        <w:rPr>
          <w:noProof w:val="0"/>
        </w:rPr>
        <w:t xml:space="preserve">In addition to airline reservations, the Galileo CRS is also used to book </w:t>
      </w:r>
      <w:hyperlink r:id="rId80" w:tooltip="Train" w:history="1">
        <w:r w:rsidRPr="00371C3A">
          <w:rPr>
            <w:noProof w:val="0"/>
          </w:rPr>
          <w:t>train</w:t>
        </w:r>
      </w:hyperlink>
      <w:r w:rsidRPr="00371C3A">
        <w:rPr>
          <w:noProof w:val="0"/>
        </w:rPr>
        <w:t xml:space="preserve"> travel, </w:t>
      </w:r>
      <w:hyperlink r:id="rId81" w:tooltip="Cruise ship" w:history="1">
        <w:r w:rsidRPr="00371C3A">
          <w:rPr>
            <w:noProof w:val="0"/>
          </w:rPr>
          <w:t>cruises</w:t>
        </w:r>
      </w:hyperlink>
      <w:r w:rsidRPr="00371C3A">
        <w:rPr>
          <w:noProof w:val="0"/>
        </w:rPr>
        <w:t xml:space="preserve">, </w:t>
      </w:r>
      <w:hyperlink r:id="rId82" w:tooltip="Car" w:history="1">
        <w:r w:rsidRPr="00371C3A">
          <w:rPr>
            <w:noProof w:val="0"/>
          </w:rPr>
          <w:t>car</w:t>
        </w:r>
      </w:hyperlink>
      <w:r w:rsidRPr="00371C3A">
        <w:rPr>
          <w:noProof w:val="0"/>
        </w:rPr>
        <w:t xml:space="preserve"> rental, and </w:t>
      </w:r>
      <w:hyperlink r:id="rId83" w:tooltip="Hotel" w:history="1">
        <w:r w:rsidRPr="00371C3A">
          <w:rPr>
            <w:noProof w:val="0"/>
          </w:rPr>
          <w:t>hotel</w:t>
        </w:r>
      </w:hyperlink>
      <w:r w:rsidRPr="00371C3A">
        <w:rPr>
          <w:noProof w:val="0"/>
        </w:rPr>
        <w:t xml:space="preserve"> rooms.</w:t>
      </w:r>
    </w:p>
    <w:p w:rsidR="00F45941" w:rsidRPr="00371C3A" w:rsidRDefault="00F45941" w:rsidP="00951EC2">
      <w:pPr>
        <w:pStyle w:val="BodyCopy"/>
        <w:rPr>
          <w:noProof w:val="0"/>
        </w:rPr>
      </w:pPr>
      <w:r w:rsidRPr="00371C3A">
        <w:rPr>
          <w:noProof w:val="0"/>
        </w:rPr>
        <w:t xml:space="preserve">The Galileo system was moved from Denver, Colorado, to the </w:t>
      </w:r>
      <w:hyperlink r:id="rId84" w:tooltip="Worldspan" w:history="1">
        <w:r w:rsidRPr="00371C3A">
          <w:rPr>
            <w:noProof w:val="0"/>
          </w:rPr>
          <w:t>Worldspan</w:t>
        </w:r>
      </w:hyperlink>
      <w:r w:rsidRPr="00371C3A">
        <w:rPr>
          <w:noProof w:val="0"/>
        </w:rPr>
        <w:t xml:space="preserve"> </w:t>
      </w:r>
      <w:r w:rsidR="0079377F" w:rsidRPr="00371C3A">
        <w:rPr>
          <w:noProof w:val="0"/>
        </w:rPr>
        <w:t>datacentre</w:t>
      </w:r>
      <w:r w:rsidRPr="00371C3A">
        <w:rPr>
          <w:noProof w:val="0"/>
        </w:rPr>
        <w:t xml:space="preserve"> in Atlanta, Georgia, on September 28, 2008, following the 2007 merger of Travelport and Worldspan (although they now share the same </w:t>
      </w:r>
      <w:r w:rsidR="0079377F" w:rsidRPr="00371C3A">
        <w:rPr>
          <w:noProof w:val="0"/>
        </w:rPr>
        <w:t>datacentre</w:t>
      </w:r>
      <w:r w:rsidRPr="00371C3A">
        <w:rPr>
          <w:noProof w:val="0"/>
        </w:rPr>
        <w:t>, they continue to be run as separate systems).</w:t>
      </w:r>
    </w:p>
    <w:p w:rsidR="00F45941" w:rsidRPr="00371C3A" w:rsidRDefault="00F45941" w:rsidP="00951EC2">
      <w:pPr>
        <w:pStyle w:val="BodyCopy"/>
        <w:rPr>
          <w:noProof w:val="0"/>
        </w:rPr>
      </w:pPr>
      <w:r w:rsidRPr="00371C3A">
        <w:rPr>
          <w:noProof w:val="0"/>
        </w:rPr>
        <w:t xml:space="preserve">Galileo is subject to the </w:t>
      </w:r>
      <w:hyperlink r:id="rId85" w:tooltip="Computer Assisted Passenger Prescreening System II" w:history="1">
        <w:r w:rsidRPr="00371C3A">
          <w:rPr>
            <w:noProof w:val="0"/>
          </w:rPr>
          <w:t>Capps II</w:t>
        </w:r>
      </w:hyperlink>
      <w:r w:rsidRPr="00371C3A">
        <w:rPr>
          <w:noProof w:val="0"/>
        </w:rPr>
        <w:t xml:space="preserve"> and its successor </w:t>
      </w:r>
      <w:hyperlink r:id="rId86" w:tooltip="Secure Flight" w:history="1">
        <w:r w:rsidRPr="00371C3A">
          <w:rPr>
            <w:noProof w:val="0"/>
          </w:rPr>
          <w:t>Secure Flight</w:t>
        </w:r>
      </w:hyperlink>
      <w:r w:rsidRPr="00371C3A">
        <w:rPr>
          <w:noProof w:val="0"/>
        </w:rPr>
        <w:t xml:space="preserve"> program for the selection of passengers with a risk profile.</w:t>
      </w:r>
    </w:p>
    <w:p w:rsidR="00F45941" w:rsidRPr="00371C3A" w:rsidRDefault="00F45941" w:rsidP="00951EC2">
      <w:pPr>
        <w:pStyle w:val="BodyCopy"/>
        <w:rPr>
          <w:noProof w:val="0"/>
        </w:rPr>
      </w:pPr>
      <w:r w:rsidRPr="00371C3A">
        <w:rPr>
          <w:noProof w:val="0"/>
        </w:rPr>
        <w:t xml:space="preserve">Galileo is a member of the </w:t>
      </w:r>
      <w:hyperlink r:id="rId87" w:tooltip="International Air Transport Association" w:history="1">
        <w:r w:rsidRPr="00371C3A">
          <w:rPr>
            <w:noProof w:val="0"/>
          </w:rPr>
          <w:t>International Air Transport Association</w:t>
        </w:r>
      </w:hyperlink>
      <w:r w:rsidRPr="00371C3A">
        <w:rPr>
          <w:noProof w:val="0"/>
        </w:rPr>
        <w:t xml:space="preserve"> (IATA), </w:t>
      </w:r>
      <w:hyperlink r:id="rId88" w:tooltip="OpenTravel Alliance" w:history="1">
        <w:r w:rsidR="0079377F" w:rsidRPr="00371C3A">
          <w:rPr>
            <w:noProof w:val="0"/>
          </w:rPr>
          <w:t>Open Travel</w:t>
        </w:r>
        <w:r w:rsidRPr="00371C3A">
          <w:rPr>
            <w:noProof w:val="0"/>
          </w:rPr>
          <w:t xml:space="preserve"> Alliance</w:t>
        </w:r>
      </w:hyperlink>
      <w:r w:rsidRPr="00371C3A">
        <w:rPr>
          <w:noProof w:val="0"/>
        </w:rPr>
        <w:t xml:space="preserve"> and of </w:t>
      </w:r>
      <w:hyperlink r:id="rId89" w:tooltip="SITA (IT company)" w:history="1">
        <w:r w:rsidRPr="00371C3A">
          <w:rPr>
            <w:noProof w:val="0"/>
          </w:rPr>
          <w:t>SITA</w:t>
        </w:r>
      </w:hyperlink>
      <w:r w:rsidRPr="00371C3A">
        <w:rPr>
          <w:noProof w:val="0"/>
        </w:rPr>
        <w:t>.</w:t>
      </w:r>
      <w:r w:rsidR="00EC2239">
        <w:rPr>
          <w:noProof w:val="0"/>
        </w:rPr>
        <w:br/>
      </w:r>
    </w:p>
    <w:p w:rsidR="00F45941" w:rsidRPr="00371C3A" w:rsidRDefault="00951EC2" w:rsidP="00951EC2">
      <w:pPr>
        <w:pStyle w:val="BodyCopyBold"/>
        <w:rPr>
          <w:noProof w:val="0"/>
        </w:rPr>
      </w:pPr>
      <w:r w:rsidRPr="00371C3A">
        <w:rPr>
          <w:noProof w:val="0"/>
        </w:rPr>
        <w:t>Example of how the system works</w:t>
      </w:r>
    </w:p>
    <w:p w:rsidR="00247E44" w:rsidRPr="00371C3A" w:rsidRDefault="00247E44" w:rsidP="00951EC2">
      <w:pPr>
        <w:pStyle w:val="BodyCopy"/>
        <w:rPr>
          <w:noProof w:val="0"/>
        </w:rPr>
      </w:pPr>
      <w:r w:rsidRPr="00371C3A">
        <w:rPr>
          <w:lang w:val="en-US" w:eastAsia="en-US"/>
        </w:rPr>
        <w:drawing>
          <wp:inline distT="0" distB="0" distL="0" distR="0" wp14:anchorId="1CB92E05" wp14:editId="072725ED">
            <wp:extent cx="5867400" cy="2346960"/>
            <wp:effectExtent l="0" t="0" r="0" b="0"/>
            <wp:docPr id="22" name="irc_mi" descr="http://www.sec.gov/Archives/edgar/data/1597033/000119312514015201/g652688g13f19.jp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sec.gov/Archives/edgar/data/1597033/000119312514015201/g652688g13f19.jpg">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864801" cy="2345920"/>
                    </a:xfrm>
                    <a:prstGeom prst="rect">
                      <a:avLst/>
                    </a:prstGeom>
                    <a:noFill/>
                    <a:ln>
                      <a:noFill/>
                    </a:ln>
                  </pic:spPr>
                </pic:pic>
              </a:graphicData>
            </a:graphic>
          </wp:inline>
        </w:drawing>
      </w:r>
      <w:r w:rsidR="00951EC2" w:rsidRPr="00371C3A">
        <w:rPr>
          <w:noProof w:val="0"/>
        </w:rPr>
        <w:br/>
      </w:r>
    </w:p>
    <w:p w:rsidR="0068731B" w:rsidRPr="00371C3A" w:rsidRDefault="0068731B" w:rsidP="00951EC2">
      <w:pPr>
        <w:pStyle w:val="Heading4"/>
      </w:pPr>
      <w:r w:rsidRPr="00371C3A">
        <w:t>Product database and suppliers</w:t>
      </w:r>
    </w:p>
    <w:p w:rsidR="0068731B" w:rsidRPr="00371C3A" w:rsidRDefault="0068731B" w:rsidP="00DD3AB1">
      <w:pPr>
        <w:pStyle w:val="BodyCopy"/>
        <w:rPr>
          <w:noProof w:val="0"/>
        </w:rPr>
      </w:pPr>
      <w:r w:rsidRPr="00371C3A">
        <w:rPr>
          <w:noProof w:val="0"/>
        </w:rPr>
        <w:t>Product databases and suppliers include accommodation, airlines, co</w:t>
      </w:r>
      <w:r w:rsidR="00811DC0" w:rsidRPr="00371C3A">
        <w:rPr>
          <w:noProof w:val="0"/>
        </w:rPr>
        <w:t xml:space="preserve">ach companies and attractions. </w:t>
      </w:r>
      <w:r w:rsidRPr="00371C3A">
        <w:rPr>
          <w:noProof w:val="0"/>
        </w:rPr>
        <w:t xml:space="preserve">These businesses or ‘product suppliers’ produce brochures, sales kits and manuals giving details of features, benefits and costs of their products and services. </w:t>
      </w:r>
    </w:p>
    <w:p w:rsidR="00951EC2" w:rsidRPr="00371C3A" w:rsidRDefault="0068731B" w:rsidP="00DD3AB1">
      <w:pPr>
        <w:pStyle w:val="BodyCopy"/>
        <w:rPr>
          <w:noProof w:val="0"/>
        </w:rPr>
      </w:pPr>
      <w:r w:rsidRPr="00371C3A">
        <w:rPr>
          <w:noProof w:val="0"/>
        </w:rPr>
        <w:t xml:space="preserve">Again, product databases are a component within the computerised reservation system (CRS) used in travel agencies, tour wholesalers, visitor information centres (VIC) and some international hotels. </w:t>
      </w:r>
    </w:p>
    <w:p w:rsidR="00951EC2" w:rsidRPr="00371C3A" w:rsidRDefault="00951EC2" w:rsidP="00951EC2">
      <w:pPr>
        <w:rPr>
          <w:rFonts w:ascii="Helvetica" w:eastAsia="Calibri" w:hAnsi="Helvetica" w:cs="Calibri"/>
          <w:szCs w:val="16"/>
          <w:lang w:eastAsia="ar-SA"/>
        </w:rPr>
      </w:pPr>
      <w:r w:rsidRPr="00371C3A">
        <w:br w:type="page"/>
      </w:r>
    </w:p>
    <w:p w:rsidR="00FF3EAC" w:rsidRPr="00371C3A" w:rsidRDefault="00FF3EAC" w:rsidP="00951EC2">
      <w:pPr>
        <w:pStyle w:val="Heading3"/>
      </w:pPr>
      <w:r w:rsidRPr="00371C3A">
        <w:lastRenderedPageBreak/>
        <w:t>The Internet</w:t>
      </w:r>
    </w:p>
    <w:p w:rsidR="00FF3EAC" w:rsidRPr="00371C3A" w:rsidRDefault="00FF3EAC" w:rsidP="00DD3AB1">
      <w:pPr>
        <w:pStyle w:val="BodyCopy"/>
        <w:rPr>
          <w:noProof w:val="0"/>
        </w:rPr>
      </w:pPr>
      <w:r w:rsidRPr="00371C3A">
        <w:rPr>
          <w:noProof w:val="0"/>
        </w:rPr>
        <w:t xml:space="preserve">The Internet is an important source of information, easily accessible on most computer devices. </w:t>
      </w:r>
    </w:p>
    <w:p w:rsidR="00FF3EAC" w:rsidRPr="00371C3A" w:rsidRDefault="00FF3EAC" w:rsidP="00DD3AB1">
      <w:pPr>
        <w:pStyle w:val="BodyCopy"/>
        <w:rPr>
          <w:noProof w:val="0"/>
        </w:rPr>
      </w:pPr>
      <w:r w:rsidRPr="00371C3A">
        <w:rPr>
          <w:noProof w:val="0"/>
        </w:rPr>
        <w:t xml:space="preserve">The challenge is to find information quickly that relates directly to what you need.  Most importantly, the user should always ensure that the information is from a reliable, secure and up-to-date source. </w:t>
      </w:r>
    </w:p>
    <w:p w:rsidR="00FF3EAC" w:rsidRPr="00371C3A" w:rsidRDefault="00FF3EAC" w:rsidP="00DD3AB1">
      <w:pPr>
        <w:pStyle w:val="BodyCopy"/>
        <w:rPr>
          <w:noProof w:val="0"/>
        </w:rPr>
      </w:pPr>
      <w:r w:rsidRPr="00371C3A">
        <w:rPr>
          <w:noProof w:val="0"/>
        </w:rPr>
        <w:t>Research the author and guidelines for uploading information to the website. Consider whether the information has been endorsed, and can be substantiated by statistics and facts from other reliable sources e.g. Government departments or known industry bodies with long history and professional reputation; their reports, surveys or consensus results and so on.</w:t>
      </w:r>
    </w:p>
    <w:p w:rsidR="00E425EC" w:rsidRPr="00371C3A" w:rsidRDefault="00E425EC" w:rsidP="0002476A">
      <w:pPr>
        <w:pStyle w:val="Heading4"/>
      </w:pPr>
      <w:r w:rsidRPr="00371C3A">
        <w:t>Newspapers</w:t>
      </w:r>
    </w:p>
    <w:p w:rsidR="00E425EC" w:rsidRPr="00371C3A" w:rsidRDefault="00E425EC" w:rsidP="00DD3AB1">
      <w:pPr>
        <w:pStyle w:val="BodyCopy"/>
        <w:rPr>
          <w:noProof w:val="0"/>
        </w:rPr>
      </w:pPr>
      <w:r w:rsidRPr="00371C3A">
        <w:rPr>
          <w:noProof w:val="0"/>
        </w:rPr>
        <w:t>Most major newspapers are now available electronically via the internet.</w:t>
      </w:r>
    </w:p>
    <w:p w:rsidR="00E425EC" w:rsidRPr="00371C3A" w:rsidRDefault="00E425EC" w:rsidP="00DD3AB1">
      <w:pPr>
        <w:pStyle w:val="BodyCopy"/>
        <w:rPr>
          <w:noProof w:val="0"/>
        </w:rPr>
      </w:pPr>
      <w:r w:rsidRPr="00371C3A">
        <w:rPr>
          <w:noProof w:val="0"/>
        </w:rPr>
        <w:t>It is a good idea to read a local newspaper at least daily to keep abreast of the events, celebrations, activities and cultural happenings being covered.</w:t>
      </w:r>
    </w:p>
    <w:p w:rsidR="00E425EC" w:rsidRPr="00371C3A" w:rsidRDefault="00E425EC" w:rsidP="00DD3AB1">
      <w:pPr>
        <w:pStyle w:val="BodyCopy"/>
        <w:rPr>
          <w:noProof w:val="0"/>
        </w:rPr>
      </w:pPr>
      <w:r w:rsidRPr="00371C3A">
        <w:rPr>
          <w:noProof w:val="0"/>
        </w:rPr>
        <w:t>Most print media present regular articles or supplements which focus on tourism (including travel, hospitality and attractions) and you should become familiar with these and read them regularly.</w:t>
      </w:r>
    </w:p>
    <w:p w:rsidR="00E425EC" w:rsidRPr="00371C3A" w:rsidRDefault="00E425EC" w:rsidP="00DD3AB1">
      <w:pPr>
        <w:pStyle w:val="BodyCopy"/>
        <w:rPr>
          <w:noProof w:val="0"/>
        </w:rPr>
      </w:pPr>
      <w:r w:rsidRPr="00371C3A">
        <w:rPr>
          <w:noProof w:val="0"/>
        </w:rPr>
        <w:t>When you find an article relevant to you or potential customers, you should bookmark it for easy retrieval and for distribution to those who might benefit from it.</w:t>
      </w:r>
    </w:p>
    <w:p w:rsidR="00E425EC" w:rsidRPr="00371C3A" w:rsidRDefault="00E425EC" w:rsidP="0002476A">
      <w:pPr>
        <w:pStyle w:val="Heading4"/>
      </w:pPr>
      <w:r w:rsidRPr="00371C3A">
        <w:t>Pamphlets/brochures</w:t>
      </w:r>
    </w:p>
    <w:p w:rsidR="00E425EC" w:rsidRPr="00371C3A" w:rsidRDefault="00E425EC" w:rsidP="00DD3AB1">
      <w:pPr>
        <w:pStyle w:val="BodyCopy"/>
        <w:rPr>
          <w:noProof w:val="0"/>
        </w:rPr>
      </w:pPr>
      <w:r w:rsidRPr="00371C3A">
        <w:rPr>
          <w:noProof w:val="0"/>
        </w:rPr>
        <w:t xml:space="preserve">All tourist attractions will have some form of pamphlet or brochure. Most of these are now available electronically which enables regular updates as many of these brochures change with the season or time of year which in turn can affect opening times. Electronic information also allows for updates regarding any special exhibits, shows, changes in admission fees, new </w:t>
      </w:r>
      <w:r w:rsidR="0079377F" w:rsidRPr="00371C3A">
        <w:rPr>
          <w:noProof w:val="0"/>
        </w:rPr>
        <w:t>facility</w:t>
      </w:r>
      <w:r w:rsidRPr="00371C3A">
        <w:rPr>
          <w:noProof w:val="0"/>
        </w:rPr>
        <w:t xml:space="preserve"> availability and so on.</w:t>
      </w:r>
    </w:p>
    <w:p w:rsidR="00E425EC" w:rsidRPr="00371C3A" w:rsidRDefault="00E425EC" w:rsidP="00DD3AB1">
      <w:pPr>
        <w:pStyle w:val="BodyCopy"/>
        <w:rPr>
          <w:noProof w:val="0"/>
        </w:rPr>
      </w:pPr>
      <w:r w:rsidRPr="00371C3A">
        <w:rPr>
          <w:noProof w:val="0"/>
        </w:rPr>
        <w:t>Other sources of information you are able to ac</w:t>
      </w:r>
      <w:r w:rsidR="0002476A" w:rsidRPr="00371C3A">
        <w:rPr>
          <w:noProof w:val="0"/>
        </w:rPr>
        <w:t>cess websites for would include:</w:t>
      </w:r>
    </w:p>
    <w:p w:rsidR="00E425EC" w:rsidRPr="00371C3A" w:rsidRDefault="00E425EC" w:rsidP="0002476A">
      <w:pPr>
        <w:pStyle w:val="Bullet1"/>
      </w:pPr>
      <w:r w:rsidRPr="00371C3A">
        <w:t>Local government</w:t>
      </w:r>
    </w:p>
    <w:p w:rsidR="00E425EC" w:rsidRPr="00371C3A" w:rsidRDefault="00E425EC" w:rsidP="0002476A">
      <w:pPr>
        <w:pStyle w:val="Bullet1"/>
      </w:pPr>
      <w:r w:rsidRPr="00371C3A">
        <w:t>Trip advisor</w:t>
      </w:r>
    </w:p>
    <w:p w:rsidR="00E425EC" w:rsidRPr="00371C3A" w:rsidRDefault="00E425EC" w:rsidP="0002476A">
      <w:pPr>
        <w:pStyle w:val="Bullet1"/>
      </w:pPr>
      <w:r w:rsidRPr="00371C3A">
        <w:t>Guidebo</w:t>
      </w:r>
      <w:r w:rsidR="0002476A" w:rsidRPr="00371C3A">
        <w:t>oks via e-book purchase such as:</w:t>
      </w:r>
    </w:p>
    <w:p w:rsidR="00E425EC" w:rsidRPr="00371C3A" w:rsidRDefault="00E425EC" w:rsidP="0002476A">
      <w:pPr>
        <w:pStyle w:val="Bullet2"/>
        <w:rPr>
          <w:lang w:val="en-AU"/>
        </w:rPr>
      </w:pPr>
      <w:r w:rsidRPr="00371C3A">
        <w:rPr>
          <w:lang w:val="en-AU"/>
        </w:rPr>
        <w:t>Lonely planet</w:t>
      </w:r>
    </w:p>
    <w:p w:rsidR="00E425EC" w:rsidRPr="00371C3A" w:rsidRDefault="00E425EC" w:rsidP="0002476A">
      <w:pPr>
        <w:pStyle w:val="Bullet2"/>
        <w:rPr>
          <w:lang w:val="en-AU"/>
        </w:rPr>
      </w:pPr>
      <w:r w:rsidRPr="00371C3A">
        <w:rPr>
          <w:lang w:val="en-AU"/>
        </w:rPr>
        <w:t>DK guidebooks</w:t>
      </w:r>
    </w:p>
    <w:p w:rsidR="00E425EC" w:rsidRPr="00371C3A" w:rsidRDefault="00E425EC" w:rsidP="0002476A">
      <w:pPr>
        <w:pStyle w:val="Bullet2"/>
        <w:rPr>
          <w:lang w:val="en-AU"/>
        </w:rPr>
      </w:pPr>
      <w:r w:rsidRPr="00371C3A">
        <w:rPr>
          <w:lang w:val="en-AU"/>
        </w:rPr>
        <w:t>Roughguides</w:t>
      </w:r>
    </w:p>
    <w:p w:rsidR="00E425EC" w:rsidRPr="00371C3A" w:rsidRDefault="00E425EC" w:rsidP="0002476A">
      <w:pPr>
        <w:pStyle w:val="Bullet2"/>
        <w:rPr>
          <w:lang w:val="en-AU"/>
        </w:rPr>
      </w:pPr>
      <w:r w:rsidRPr="00371C3A">
        <w:rPr>
          <w:lang w:val="en-AU"/>
        </w:rPr>
        <w:t>Frommers</w:t>
      </w:r>
    </w:p>
    <w:p w:rsidR="00E425EC" w:rsidRPr="00371C3A" w:rsidRDefault="00E425EC" w:rsidP="0002476A">
      <w:pPr>
        <w:pStyle w:val="Bullet1"/>
      </w:pPr>
      <w:r w:rsidRPr="00371C3A">
        <w:t>Maps</w:t>
      </w:r>
    </w:p>
    <w:p w:rsidR="00E425EC" w:rsidRPr="00371C3A" w:rsidRDefault="00E425EC" w:rsidP="0002476A">
      <w:pPr>
        <w:pStyle w:val="Bullet1"/>
      </w:pPr>
      <w:r w:rsidRPr="00371C3A">
        <w:t>Specific sites for events, activities festival and so on</w:t>
      </w:r>
    </w:p>
    <w:p w:rsidR="00E425EC" w:rsidRPr="00371C3A" w:rsidRDefault="00E425EC" w:rsidP="0002476A">
      <w:pPr>
        <w:pStyle w:val="Bullet1"/>
      </w:pPr>
      <w:r w:rsidRPr="00371C3A">
        <w:t>Transport (car hire, bus, rail, taxi, ferries, cruise liners, airlines)</w:t>
      </w:r>
      <w:r w:rsidR="0002476A" w:rsidRPr="00371C3A">
        <w:t>.</w:t>
      </w:r>
    </w:p>
    <w:p w:rsidR="0002476A" w:rsidRPr="00371C3A" w:rsidRDefault="0002476A">
      <w:pPr>
        <w:rPr>
          <w:rFonts w:ascii="Helvetica" w:hAnsi="Helvetica" w:cs="Helvetica"/>
          <w:sz w:val="21"/>
          <w:szCs w:val="21"/>
        </w:rPr>
      </w:pPr>
      <w:r w:rsidRPr="00371C3A">
        <w:rPr>
          <w:rFonts w:ascii="Helvetica" w:hAnsi="Helvetica" w:cs="Helvetica"/>
          <w:sz w:val="21"/>
          <w:szCs w:val="21"/>
        </w:rPr>
        <w:br w:type="page"/>
      </w:r>
    </w:p>
    <w:p w:rsidR="00E425EC" w:rsidRPr="00371C3A" w:rsidRDefault="00E425EC" w:rsidP="00E425EC">
      <w:pPr>
        <w:autoSpaceDE w:val="0"/>
        <w:autoSpaceDN w:val="0"/>
        <w:adjustRightInd w:val="0"/>
        <w:spacing w:after="0" w:line="240" w:lineRule="auto"/>
        <w:rPr>
          <w:rFonts w:ascii="Helvetica" w:hAnsi="Helvetica" w:cs="Helvetica"/>
          <w:sz w:val="21"/>
          <w:szCs w:val="21"/>
        </w:rPr>
      </w:pPr>
      <w:r w:rsidRPr="00371C3A">
        <w:rPr>
          <w:rFonts w:ascii="Helvetica" w:hAnsi="Helvetica" w:cs="Helvetica"/>
          <w:sz w:val="21"/>
          <w:szCs w:val="21"/>
        </w:rPr>
        <w:lastRenderedPageBreak/>
        <w:t>Information required may include:</w:t>
      </w:r>
    </w:p>
    <w:p w:rsidR="00E425EC" w:rsidRPr="00371C3A" w:rsidRDefault="00E425EC" w:rsidP="0002476A">
      <w:pPr>
        <w:pStyle w:val="Bullet1"/>
      </w:pPr>
      <w:r w:rsidRPr="00371C3A">
        <w:t>Network map</w:t>
      </w:r>
    </w:p>
    <w:p w:rsidR="00E425EC" w:rsidRPr="00371C3A" w:rsidRDefault="00E425EC" w:rsidP="0002476A">
      <w:pPr>
        <w:pStyle w:val="Bullet1"/>
      </w:pPr>
      <w:r w:rsidRPr="00371C3A">
        <w:t>Timetables</w:t>
      </w:r>
    </w:p>
    <w:p w:rsidR="00E425EC" w:rsidRPr="00371C3A" w:rsidRDefault="00E425EC" w:rsidP="0002476A">
      <w:pPr>
        <w:pStyle w:val="Bullet1"/>
      </w:pPr>
      <w:r w:rsidRPr="00371C3A">
        <w:t>Ticketing/fares</w:t>
      </w:r>
    </w:p>
    <w:p w:rsidR="00E425EC" w:rsidRPr="00371C3A" w:rsidRDefault="00E425EC" w:rsidP="0002476A">
      <w:pPr>
        <w:pStyle w:val="Bullet1"/>
      </w:pPr>
      <w:r w:rsidRPr="00371C3A">
        <w:t>Safety</w:t>
      </w:r>
    </w:p>
    <w:p w:rsidR="00E425EC" w:rsidRPr="00371C3A" w:rsidRDefault="00E425EC" w:rsidP="0002476A">
      <w:pPr>
        <w:pStyle w:val="Bullet1"/>
      </w:pPr>
      <w:r w:rsidRPr="00371C3A">
        <w:t>FAQs</w:t>
      </w:r>
      <w:r w:rsidR="0002476A" w:rsidRPr="00371C3A">
        <w:t>.</w:t>
      </w:r>
    </w:p>
    <w:p w:rsidR="00511305" w:rsidRPr="00371C3A" w:rsidRDefault="00511305" w:rsidP="0002476A">
      <w:pPr>
        <w:pStyle w:val="Heading3"/>
      </w:pPr>
      <w:r w:rsidRPr="00371C3A">
        <w:t>Supplier design</w:t>
      </w:r>
      <w:r w:rsidR="00E425EC" w:rsidRPr="00371C3A">
        <w:t>ed</w:t>
      </w:r>
      <w:r w:rsidRPr="00371C3A">
        <w:t xml:space="preserve"> system</w:t>
      </w:r>
    </w:p>
    <w:p w:rsidR="00511305" w:rsidRPr="00371C3A" w:rsidRDefault="00511305" w:rsidP="00DD3AB1">
      <w:pPr>
        <w:pStyle w:val="BodyCopy"/>
        <w:rPr>
          <w:noProof w:val="0"/>
        </w:rPr>
      </w:pPr>
      <w:r w:rsidRPr="00371C3A">
        <w:rPr>
          <w:noProof w:val="0"/>
        </w:rPr>
        <w:t>A supplier designed system is software developed by the supplier and available to the supplier, usually as a computer reservation system. This could be for an airline, car hire company, tour wholesaler or hotel chain.</w:t>
      </w:r>
    </w:p>
    <w:p w:rsidR="00511305" w:rsidRPr="00371C3A" w:rsidRDefault="00511305" w:rsidP="00DD3AB1">
      <w:pPr>
        <w:pStyle w:val="BodyCopy"/>
        <w:rPr>
          <w:noProof w:val="0"/>
        </w:rPr>
      </w:pPr>
      <w:r w:rsidRPr="00371C3A">
        <w:rPr>
          <w:noProof w:val="0"/>
        </w:rPr>
        <w:t>It is usually only accessible by that supplier. However, some suppliers may make their systems available to travel agents to book directly.</w:t>
      </w:r>
      <w:r w:rsidR="00E425EC" w:rsidRPr="00371C3A">
        <w:rPr>
          <w:noProof w:val="0"/>
        </w:rPr>
        <w:t xml:space="preserve"> </w:t>
      </w:r>
    </w:p>
    <w:p w:rsidR="00276DD4" w:rsidRPr="00371C3A" w:rsidRDefault="00276DD4" w:rsidP="00DD3AB1">
      <w:pPr>
        <w:pStyle w:val="BodyCopy"/>
        <w:rPr>
          <w:noProof w:val="0"/>
        </w:rPr>
      </w:pPr>
      <w:r w:rsidRPr="00371C3A">
        <w:rPr>
          <w:noProof w:val="0"/>
        </w:rPr>
        <w:t>For example Air Asia</w:t>
      </w:r>
      <w:r w:rsidR="001374DF" w:rsidRPr="00371C3A">
        <w:rPr>
          <w:noProof w:val="0"/>
        </w:rPr>
        <w:t>, Avis car hire, Expedia and so on.</w:t>
      </w:r>
    </w:p>
    <w:p w:rsidR="00E425EC" w:rsidRPr="00371C3A" w:rsidRDefault="00511305" w:rsidP="0002476A">
      <w:pPr>
        <w:pStyle w:val="Heading3"/>
      </w:pPr>
      <w:r w:rsidRPr="00371C3A">
        <w:t>Tourism information system</w:t>
      </w:r>
    </w:p>
    <w:p w:rsidR="00511305" w:rsidRPr="00371C3A" w:rsidRDefault="00511305" w:rsidP="00DD3AB1">
      <w:pPr>
        <w:pStyle w:val="BodyCopy"/>
        <w:rPr>
          <w:noProof w:val="0"/>
        </w:rPr>
      </w:pPr>
      <w:r w:rsidRPr="00371C3A">
        <w:rPr>
          <w:noProof w:val="0"/>
        </w:rPr>
        <w:t>Tourism Information systems are created by the relevant governments. These are a data base of information on that country, region or province. Their systems are accessed via their own internal software, not via the internet.</w:t>
      </w:r>
    </w:p>
    <w:p w:rsidR="00511305" w:rsidRPr="00371C3A" w:rsidRDefault="00511305" w:rsidP="00DD3AB1">
      <w:pPr>
        <w:pStyle w:val="BodyCopy"/>
        <w:rPr>
          <w:noProof w:val="0"/>
        </w:rPr>
      </w:pPr>
      <w:r w:rsidRPr="00371C3A">
        <w:rPr>
          <w:noProof w:val="0"/>
        </w:rPr>
        <w:t>These systems may be available at the offices of the tourism bodies or you could access them via software available to travel agents.</w:t>
      </w:r>
    </w:p>
    <w:p w:rsidR="00511305" w:rsidRPr="00371C3A" w:rsidRDefault="00511305" w:rsidP="00DD3AB1">
      <w:pPr>
        <w:pStyle w:val="BodyCopy"/>
        <w:rPr>
          <w:noProof w:val="0"/>
        </w:rPr>
      </w:pPr>
      <w:r w:rsidRPr="00371C3A">
        <w:rPr>
          <w:noProof w:val="0"/>
        </w:rPr>
        <w:t>You should make it a habit to check your local tourism information system</w:t>
      </w:r>
      <w:r w:rsidR="00E425EC" w:rsidRPr="00371C3A">
        <w:rPr>
          <w:noProof w:val="0"/>
        </w:rPr>
        <w:t>/</w:t>
      </w:r>
      <w:r w:rsidRPr="00371C3A">
        <w:rPr>
          <w:noProof w:val="0"/>
        </w:rPr>
        <w:t xml:space="preserve"> website regularly and click on any tabs or links to get an update of the sort of information visitors are getting when they plan their stay in your city or region.</w:t>
      </w:r>
    </w:p>
    <w:p w:rsidR="00511305" w:rsidRPr="00371C3A" w:rsidRDefault="00511305" w:rsidP="00DD3AB1">
      <w:pPr>
        <w:pStyle w:val="BodyCopy"/>
        <w:rPr>
          <w:noProof w:val="0"/>
        </w:rPr>
      </w:pPr>
      <w:r w:rsidRPr="00371C3A">
        <w:rPr>
          <w:noProof w:val="0"/>
        </w:rPr>
        <w:t>This is a great way for you to keep informed about events and happenings in your city</w:t>
      </w:r>
    </w:p>
    <w:p w:rsidR="002772BB" w:rsidRPr="00371C3A" w:rsidRDefault="002772BB" w:rsidP="00DD3AB1">
      <w:pPr>
        <w:pStyle w:val="BodyCopy"/>
        <w:rPr>
          <w:noProof w:val="0"/>
        </w:rPr>
      </w:pPr>
      <w:r w:rsidRPr="00371C3A">
        <w:rPr>
          <w:noProof w:val="0"/>
        </w:rPr>
        <w:t>Following is a list of sources, many</w:t>
      </w:r>
      <w:r w:rsidR="00902A24" w:rsidRPr="00371C3A">
        <w:rPr>
          <w:noProof w:val="0"/>
        </w:rPr>
        <w:t xml:space="preserve"> of which were originally paper-</w:t>
      </w:r>
      <w:r w:rsidRPr="00371C3A">
        <w:rPr>
          <w:noProof w:val="0"/>
        </w:rPr>
        <w:t>based that are now all available electronically.</w:t>
      </w:r>
    </w:p>
    <w:p w:rsidR="00FF3EAC" w:rsidRPr="00371C3A" w:rsidRDefault="002772BB" w:rsidP="0002476A">
      <w:pPr>
        <w:pStyle w:val="Heading4"/>
      </w:pPr>
      <w:r w:rsidRPr="00371C3A">
        <w:t>F</w:t>
      </w:r>
      <w:r w:rsidR="00FF3EAC" w:rsidRPr="00371C3A">
        <w:t>estivals and events</w:t>
      </w:r>
      <w:r w:rsidRPr="00371C3A">
        <w:t xml:space="preserve"> calendars</w:t>
      </w:r>
    </w:p>
    <w:p w:rsidR="00FF3EAC" w:rsidRPr="00371C3A" w:rsidRDefault="00FF3EAC" w:rsidP="00DD3AB1">
      <w:pPr>
        <w:pStyle w:val="BodyCopy"/>
        <w:rPr>
          <w:noProof w:val="0"/>
        </w:rPr>
      </w:pPr>
      <w:r w:rsidRPr="00371C3A">
        <w:rPr>
          <w:noProof w:val="0"/>
        </w:rPr>
        <w:t>Many festivals and events vary in their exact date from year-to-year depending on things such as</w:t>
      </w:r>
      <w:r w:rsidR="002772BB" w:rsidRPr="00371C3A">
        <w:rPr>
          <w:noProof w:val="0"/>
        </w:rPr>
        <w:t xml:space="preserve"> </w:t>
      </w:r>
      <w:r w:rsidRPr="00371C3A">
        <w:rPr>
          <w:noProof w:val="0"/>
        </w:rPr>
        <w:t xml:space="preserve">the moon, </w:t>
      </w:r>
      <w:r w:rsidR="002772BB" w:rsidRPr="00371C3A">
        <w:rPr>
          <w:noProof w:val="0"/>
        </w:rPr>
        <w:t xml:space="preserve">leap year </w:t>
      </w:r>
      <w:r w:rsidRPr="00371C3A">
        <w:rPr>
          <w:noProof w:val="0"/>
        </w:rPr>
        <w:t>or whether another country has been successful in bidding to host an event.</w:t>
      </w:r>
    </w:p>
    <w:p w:rsidR="000F1075" w:rsidRPr="00371C3A" w:rsidRDefault="000F1075" w:rsidP="00DD3AB1">
      <w:pPr>
        <w:pStyle w:val="BodyCopy"/>
        <w:rPr>
          <w:noProof w:val="0"/>
        </w:rPr>
      </w:pPr>
      <w:r w:rsidRPr="00371C3A">
        <w:rPr>
          <w:noProof w:val="0"/>
        </w:rPr>
        <w:t>You can search calendars for festival and events for regions, cities or countries to get the most up to date information.</w:t>
      </w:r>
    </w:p>
    <w:p w:rsidR="000F1075" w:rsidRPr="00371C3A" w:rsidRDefault="00902A24" w:rsidP="00DD3AB1">
      <w:pPr>
        <w:pStyle w:val="BodyCopy"/>
        <w:rPr>
          <w:noProof w:val="0"/>
        </w:rPr>
      </w:pPr>
      <w:r w:rsidRPr="00371C3A">
        <w:rPr>
          <w:noProof w:val="0"/>
        </w:rPr>
        <w:t>Most t</w:t>
      </w:r>
      <w:r w:rsidR="000F1075" w:rsidRPr="00371C3A">
        <w:rPr>
          <w:noProof w:val="0"/>
        </w:rPr>
        <w:t>ourism agencies or boards will have a tab</w:t>
      </w:r>
      <w:r w:rsidR="00E425EC" w:rsidRPr="00371C3A">
        <w:rPr>
          <w:noProof w:val="0"/>
        </w:rPr>
        <w:t xml:space="preserve"> or link</w:t>
      </w:r>
      <w:r w:rsidR="000F1075" w:rsidRPr="00371C3A">
        <w:rPr>
          <w:noProof w:val="0"/>
        </w:rPr>
        <w:t xml:space="preserve"> within their website to click on. As these are government sites the information can be considered reliable.</w:t>
      </w:r>
    </w:p>
    <w:p w:rsidR="00985F32" w:rsidRPr="00371C3A" w:rsidRDefault="00985F32">
      <w:pPr>
        <w:rPr>
          <w:rFonts w:ascii="Helvetica" w:eastAsia="Times New Roman" w:hAnsi="Helvetica" w:cs="Times New Roman"/>
          <w:szCs w:val="24"/>
        </w:rPr>
      </w:pPr>
      <w:r w:rsidRPr="00371C3A">
        <w:br w:type="page"/>
      </w:r>
    </w:p>
    <w:p w:rsidR="000B7EB8" w:rsidRPr="00371C3A" w:rsidRDefault="000B7EB8" w:rsidP="000B7EB8">
      <w:pPr>
        <w:pStyle w:val="ActivityHead"/>
        <w:shd w:val="clear" w:color="auto" w:fill="0D0D0D" w:themeFill="text1" w:themeFillTint="F2"/>
        <w:rPr>
          <w:noProof w:val="0"/>
          <w:color w:val="FFFFFF" w:themeColor="background1"/>
        </w:rPr>
      </w:pPr>
      <w:r w:rsidRPr="00371C3A">
        <w:rPr>
          <w:noProof w:val="0"/>
          <w:color w:val="FFFFFF" w:themeColor="background1"/>
        </w:rPr>
        <w:lastRenderedPageBreak/>
        <w:t>Activity 1</w:t>
      </w:r>
    </w:p>
    <w:p w:rsidR="003F43BE" w:rsidRPr="00371C3A" w:rsidRDefault="003F43BE" w:rsidP="003F43BE">
      <w:pPr>
        <w:pStyle w:val="BodyCopy"/>
        <w:rPr>
          <w:noProof w:val="0"/>
        </w:rPr>
      </w:pPr>
      <w:r w:rsidRPr="00371C3A">
        <w:rPr>
          <w:noProof w:val="0"/>
        </w:rPr>
        <w:t>NOTE: It is a requirement of this unit that you attempt this Training Activity.</w:t>
      </w:r>
    </w:p>
    <w:p w:rsidR="00AA4CA6" w:rsidRPr="00371C3A" w:rsidRDefault="00AA4CA6" w:rsidP="00F12187">
      <w:pPr>
        <w:pStyle w:val="ActivityNumbered"/>
        <w:numPr>
          <w:ilvl w:val="0"/>
          <w:numId w:val="23"/>
        </w:numPr>
        <w:ind w:left="510" w:hanging="510"/>
      </w:pPr>
      <w:r w:rsidRPr="00371C3A">
        <w:t xml:space="preserve">List </w:t>
      </w:r>
      <w:r w:rsidR="0078232C" w:rsidRPr="00371C3A">
        <w:t>five</w:t>
      </w:r>
      <w:r w:rsidRPr="00371C3A">
        <w:t xml:space="preserve"> possible sources of information which you may use to capture knowledge to give</w:t>
      </w:r>
      <w:r w:rsidR="00763429" w:rsidRPr="00371C3A">
        <w:t xml:space="preserve"> </w:t>
      </w:r>
      <w:r w:rsidRPr="00371C3A">
        <w:t>to visitors.</w:t>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AA4CA6" w:rsidP="00F12187">
      <w:pPr>
        <w:pStyle w:val="ActivityNumbered"/>
        <w:numPr>
          <w:ilvl w:val="0"/>
          <w:numId w:val="23"/>
        </w:numPr>
        <w:ind w:left="510" w:hanging="510"/>
      </w:pPr>
      <w:r w:rsidRPr="00371C3A">
        <w:t>Answer ‘True’ or ‘False’ to the following statement: “Most festivals and events vary in their</w:t>
      </w:r>
      <w:r w:rsidR="00763429" w:rsidRPr="00371C3A">
        <w:t xml:space="preserve"> </w:t>
      </w:r>
      <w:r w:rsidRPr="00371C3A">
        <w:t>exact date from year-to-year”.</w:t>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AA4CA6" w:rsidRPr="00371C3A" w:rsidRDefault="00AA4CA6" w:rsidP="00F12187">
      <w:pPr>
        <w:pStyle w:val="ActivityNumbered"/>
        <w:numPr>
          <w:ilvl w:val="0"/>
          <w:numId w:val="23"/>
        </w:numPr>
        <w:ind w:left="510" w:hanging="510"/>
      </w:pPr>
      <w:r w:rsidRPr="00371C3A">
        <w:t>List five websites you believe can be important to you for obtaining visitor information.</w:t>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AA4CA6" w:rsidRPr="00371C3A" w:rsidRDefault="00AA4CA6" w:rsidP="00F12187">
      <w:pPr>
        <w:pStyle w:val="ActivityNumbered"/>
        <w:numPr>
          <w:ilvl w:val="0"/>
          <w:numId w:val="23"/>
        </w:numPr>
        <w:ind w:left="510" w:hanging="510"/>
      </w:pPr>
      <w:r w:rsidRPr="00371C3A">
        <w:t>List five ways you can access required visitor information.</w:t>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763429" w:rsidRPr="00371C3A" w:rsidRDefault="00763429" w:rsidP="0002476A">
      <w:pPr>
        <w:pStyle w:val="ActivityRulesInsertTab"/>
      </w:pPr>
      <w:r w:rsidRPr="00371C3A">
        <w:tab/>
      </w:r>
    </w:p>
    <w:p w:rsidR="00F84543" w:rsidRPr="00371C3A" w:rsidRDefault="00F84543" w:rsidP="00F84543">
      <w:pPr>
        <w:pStyle w:val="BodyCopy"/>
        <w:rPr>
          <w:noProof w:val="0"/>
        </w:rPr>
      </w:pPr>
      <w:r w:rsidRPr="00371C3A">
        <w:rPr>
          <w:noProof w:val="0"/>
        </w:rPr>
        <w:br w:type="page"/>
      </w:r>
    </w:p>
    <w:p w:rsidR="00F84543" w:rsidRPr="00371C3A" w:rsidRDefault="00F84543" w:rsidP="00057387">
      <w:pPr>
        <w:pStyle w:val="Heading2"/>
      </w:pPr>
      <w:r w:rsidRPr="00371C3A">
        <w:lastRenderedPageBreak/>
        <w:t>1.2</w:t>
      </w:r>
      <w:r w:rsidRPr="00371C3A">
        <w:tab/>
      </w:r>
      <w:r w:rsidRPr="00371C3A">
        <w:fldChar w:fldCharType="begin"/>
      </w:r>
      <w:r w:rsidRPr="00371C3A">
        <w:instrText xml:space="preserve"> REF  Criteria12 </w:instrText>
      </w:r>
      <w:r w:rsidR="00057387" w:rsidRPr="00371C3A">
        <w:instrText xml:space="preserve"> \* MERGEFORMAT </w:instrText>
      </w:r>
      <w:r w:rsidRPr="00371C3A">
        <w:fldChar w:fldCharType="separate"/>
      </w:r>
      <w:sdt>
        <w:sdtPr>
          <w:alias w:val="Criteria12"/>
          <w:tag w:val="Criteria12"/>
          <w:id w:val="341209741"/>
          <w:lock w:val="sdtLocked"/>
          <w:placeholder>
            <w:docPart w:val="265061BF54EB4973AF859EF21F125C1D"/>
          </w:placeholder>
        </w:sdtPr>
        <w:sdtEndPr/>
        <w:sdtContent>
          <w:r w:rsidR="006D0DE1" w:rsidRPr="00371C3A">
            <w:rPr>
              <w:rStyle w:val="PlaceholderText"/>
              <w:color w:val="45545F"/>
            </w:rPr>
            <w:t xml:space="preserve">Describe policies and procedures for </w:t>
          </w:r>
          <w:r w:rsidR="006D0DE1" w:rsidRPr="00371C3A">
            <w:t>operating an automated information system</w:t>
          </w:r>
        </w:sdtContent>
      </w:sdt>
      <w:r w:rsidRPr="00371C3A">
        <w:fldChar w:fldCharType="end"/>
      </w:r>
    </w:p>
    <w:p w:rsidR="00F84543" w:rsidRPr="00371C3A" w:rsidRDefault="00F84543" w:rsidP="0002476A">
      <w:pPr>
        <w:pStyle w:val="Heading3"/>
      </w:pPr>
      <w:r w:rsidRPr="00371C3A">
        <w:t>Introduction</w:t>
      </w:r>
    </w:p>
    <w:p w:rsidR="009F2EDC" w:rsidRPr="00371C3A" w:rsidRDefault="009F2EDC" w:rsidP="00DD3AB1">
      <w:pPr>
        <w:pStyle w:val="BodyCopy"/>
        <w:rPr>
          <w:noProof w:val="0"/>
        </w:rPr>
      </w:pPr>
      <w:r w:rsidRPr="00371C3A">
        <w:rPr>
          <w:noProof w:val="0"/>
        </w:rPr>
        <w:t xml:space="preserve">Policy and procedure manuals provide information and instructions for those employed with the organisation. These determine the basis for achieving consistent standards of behaviour, operating procedures, quality of products and services provided. </w:t>
      </w:r>
    </w:p>
    <w:p w:rsidR="009F2EDC" w:rsidRPr="00371C3A" w:rsidRDefault="009F2EDC" w:rsidP="00DD3AB1">
      <w:pPr>
        <w:pStyle w:val="BodyCopy"/>
        <w:rPr>
          <w:noProof w:val="0"/>
        </w:rPr>
      </w:pPr>
      <w:r w:rsidRPr="00371C3A">
        <w:rPr>
          <w:noProof w:val="0"/>
        </w:rPr>
        <w:t>This information source is essential as it explains to all staff what is expected to meet the company’s desired goals and achieve business success. It supports staff in ensuring decisions and behaviour is aligned with the principles of the organisation and / or the suppliers’ contractual agreements.</w:t>
      </w:r>
    </w:p>
    <w:p w:rsidR="009F2EDC" w:rsidRPr="00371C3A" w:rsidRDefault="009F2EDC" w:rsidP="00DD3AB1">
      <w:pPr>
        <w:pStyle w:val="BodyCopy"/>
        <w:rPr>
          <w:noProof w:val="0"/>
        </w:rPr>
      </w:pPr>
      <w:r w:rsidRPr="00371C3A">
        <w:rPr>
          <w:noProof w:val="0"/>
        </w:rPr>
        <w:t xml:space="preserve">Many organisations have a Code of Conduct manual which includes Ethics Policy and Privacy Policy. </w:t>
      </w:r>
    </w:p>
    <w:p w:rsidR="009F2EDC" w:rsidRPr="00371C3A" w:rsidRDefault="009F2EDC" w:rsidP="00DD3AB1">
      <w:pPr>
        <w:pStyle w:val="BodyCopy"/>
        <w:rPr>
          <w:noProof w:val="0"/>
        </w:rPr>
      </w:pPr>
      <w:r w:rsidRPr="00371C3A">
        <w:rPr>
          <w:noProof w:val="0"/>
        </w:rPr>
        <w:t xml:space="preserve">These guidelines are implemented to protect customers and to ensure that each </w:t>
      </w:r>
      <w:r w:rsidR="0078232C" w:rsidRPr="00371C3A">
        <w:rPr>
          <w:noProof w:val="0"/>
        </w:rPr>
        <w:t>customer</w:t>
      </w:r>
      <w:r w:rsidRPr="00371C3A">
        <w:rPr>
          <w:noProof w:val="0"/>
        </w:rPr>
        <w:t xml:space="preserve"> is treated fairly and in an honest manner</w:t>
      </w:r>
    </w:p>
    <w:p w:rsidR="0078232C" w:rsidRPr="00371C3A" w:rsidRDefault="0078232C" w:rsidP="0002476A">
      <w:pPr>
        <w:pStyle w:val="Heading3"/>
      </w:pPr>
      <w:r w:rsidRPr="00371C3A">
        <w:t>Common terminology</w:t>
      </w:r>
    </w:p>
    <w:p w:rsidR="0078232C" w:rsidRPr="00371C3A" w:rsidRDefault="0078232C" w:rsidP="00DD3AB1">
      <w:pPr>
        <w:pStyle w:val="BodyCopy"/>
        <w:rPr>
          <w:noProof w:val="0"/>
        </w:rPr>
      </w:pPr>
      <w:r w:rsidRPr="00371C3A">
        <w:rPr>
          <w:noProof w:val="0"/>
        </w:rPr>
        <w:t>Some common terminology used with automated information systems may be;</w:t>
      </w:r>
    </w:p>
    <w:p w:rsidR="009F2EDC" w:rsidRPr="00371C3A" w:rsidRDefault="009F2EDC" w:rsidP="00C90402">
      <w:pPr>
        <w:pStyle w:val="Bullet1"/>
      </w:pPr>
      <w:r w:rsidRPr="00371C3A">
        <w:rPr>
          <w:b/>
        </w:rPr>
        <w:t>LAN</w:t>
      </w:r>
      <w:r w:rsidRPr="00371C3A">
        <w:t xml:space="preserve"> </w:t>
      </w:r>
      <w:r w:rsidR="00C90402" w:rsidRPr="00371C3A">
        <w:t>–</w:t>
      </w:r>
      <w:r w:rsidRPr="00371C3A">
        <w:t xml:space="preserve"> Local Area Network comprising a number of computers and other IT devices connected over a local geographic area usually one site. </w:t>
      </w:r>
    </w:p>
    <w:p w:rsidR="009F2EDC" w:rsidRPr="00371C3A" w:rsidRDefault="009F2EDC" w:rsidP="00C90402">
      <w:pPr>
        <w:pStyle w:val="Bullet1"/>
      </w:pPr>
      <w:r w:rsidRPr="00371C3A">
        <w:rPr>
          <w:b/>
        </w:rPr>
        <w:t>VPN</w:t>
      </w:r>
      <w:r w:rsidRPr="00371C3A">
        <w:t xml:space="preserve"> </w:t>
      </w:r>
      <w:r w:rsidR="00C90402" w:rsidRPr="00371C3A">
        <w:t>–</w:t>
      </w:r>
      <w:r w:rsidRPr="00371C3A">
        <w:t xml:space="preserve"> Virtual Private Network. Involves using the Internet as the means for connecting remote users to the main computer network typically using encryption of data for security. </w:t>
      </w:r>
    </w:p>
    <w:p w:rsidR="009F2EDC" w:rsidRPr="00371C3A" w:rsidRDefault="009F2EDC" w:rsidP="00C90402">
      <w:pPr>
        <w:pStyle w:val="Bullet1"/>
      </w:pPr>
      <w:r w:rsidRPr="00371C3A">
        <w:rPr>
          <w:b/>
        </w:rPr>
        <w:t>WAN</w:t>
      </w:r>
      <w:r w:rsidR="00C90402" w:rsidRPr="00371C3A">
        <w:t xml:space="preserve"> – </w:t>
      </w:r>
      <w:r w:rsidRPr="00371C3A">
        <w:t xml:space="preserve">Wide Area Network typically transmitting data, voice or other multimedia content over a large geographical area. </w:t>
      </w:r>
    </w:p>
    <w:p w:rsidR="009F2EDC" w:rsidRPr="00371C3A" w:rsidRDefault="009F2EDC" w:rsidP="00C90402">
      <w:pPr>
        <w:pStyle w:val="Bullet1"/>
      </w:pPr>
      <w:r w:rsidRPr="00371C3A">
        <w:rPr>
          <w:b/>
        </w:rPr>
        <w:t>Spoofing</w:t>
      </w:r>
      <w:r w:rsidR="00C90402" w:rsidRPr="00371C3A">
        <w:t xml:space="preserve"> – I</w:t>
      </w:r>
      <w:r w:rsidRPr="00371C3A">
        <w:t xml:space="preserve">n the context of network security, a spoofing attack is a situation in which one person or program successfully masquerades as another by falsifying data and thereby gaining an illegitimate advantage. </w:t>
      </w:r>
    </w:p>
    <w:p w:rsidR="00791E68" w:rsidRPr="00371C3A" w:rsidRDefault="009F2EDC" w:rsidP="00C90402">
      <w:pPr>
        <w:pStyle w:val="Bullet1"/>
      </w:pPr>
      <w:r w:rsidRPr="00371C3A">
        <w:rPr>
          <w:b/>
        </w:rPr>
        <w:t>System Administrators</w:t>
      </w:r>
      <w:r w:rsidR="00C90402" w:rsidRPr="00371C3A">
        <w:t xml:space="preserve"> – E</w:t>
      </w:r>
      <w:r w:rsidRPr="00371C3A">
        <w:t>mployee/s managing the configuration, security and backup of computer systems</w:t>
      </w:r>
    </w:p>
    <w:p w:rsidR="00791E68" w:rsidRPr="00371C3A" w:rsidRDefault="00791E68" w:rsidP="00C90402">
      <w:pPr>
        <w:pStyle w:val="Bullet1"/>
      </w:pPr>
      <w:r w:rsidRPr="00371C3A">
        <w:rPr>
          <w:b/>
        </w:rPr>
        <w:t>Hacking</w:t>
      </w:r>
      <w:r w:rsidRPr="00371C3A">
        <w:t xml:space="preserve"> </w:t>
      </w:r>
      <w:r w:rsidR="00C90402" w:rsidRPr="00371C3A">
        <w:t>–</w:t>
      </w:r>
      <w:r w:rsidRPr="00371C3A">
        <w:t xml:space="preserve"> </w:t>
      </w:r>
      <w:r w:rsidR="00C90402" w:rsidRPr="00371C3A">
        <w:t>O</w:t>
      </w:r>
      <w:r w:rsidRPr="00371C3A">
        <w:t xml:space="preserve">btaining unauthorised access to a given Internet site. </w:t>
      </w:r>
    </w:p>
    <w:p w:rsidR="00C90402" w:rsidRPr="00371C3A" w:rsidRDefault="00C90402">
      <w:pPr>
        <w:rPr>
          <w:rFonts w:ascii="Helvetica" w:eastAsia="Calibri" w:hAnsi="Helvetica"/>
          <w:b/>
          <w:lang w:eastAsia="en-US"/>
        </w:rPr>
      </w:pPr>
      <w:r w:rsidRPr="00371C3A">
        <w:rPr>
          <w:rFonts w:eastAsia="Calibri"/>
          <w:b/>
        </w:rPr>
        <w:br w:type="page"/>
      </w:r>
    </w:p>
    <w:p w:rsidR="00791E68" w:rsidRPr="00371C3A" w:rsidRDefault="00791E68" w:rsidP="00C90402">
      <w:pPr>
        <w:pStyle w:val="Bullet1"/>
      </w:pPr>
      <w:r w:rsidRPr="00371C3A">
        <w:rPr>
          <w:rFonts w:eastAsia="Calibri"/>
          <w:b/>
        </w:rPr>
        <w:lastRenderedPageBreak/>
        <w:t>Social Media</w:t>
      </w:r>
      <w:r w:rsidRPr="00371C3A">
        <w:t xml:space="preserve"> </w:t>
      </w:r>
      <w:r w:rsidR="00C90402" w:rsidRPr="00371C3A">
        <w:t>–</w:t>
      </w:r>
      <w:r w:rsidRPr="00371C3A">
        <w:t xml:space="preserve"> Internet based tools for sharing and discussing information among people. It refers to user-generated information, opinion and other content shared and discussed over open digital networks. </w:t>
      </w:r>
      <w:r w:rsidR="00C90402" w:rsidRPr="00371C3A">
        <w:br/>
      </w:r>
      <w:r w:rsidR="00C90402" w:rsidRPr="00371C3A">
        <w:br/>
      </w:r>
      <w:r w:rsidRPr="00371C3A">
        <w:t xml:space="preserve">Social media includes, but is not limited to: </w:t>
      </w:r>
    </w:p>
    <w:p w:rsidR="00791E68" w:rsidRPr="00371C3A" w:rsidRDefault="00791E68" w:rsidP="0091708A">
      <w:pPr>
        <w:pStyle w:val="Bullet2"/>
        <w:rPr>
          <w:lang w:val="en-AU"/>
        </w:rPr>
      </w:pPr>
      <w:r w:rsidRPr="00371C3A">
        <w:rPr>
          <w:lang w:val="en-AU"/>
        </w:rPr>
        <w:t xml:space="preserve">Social networking sites (e.g. Facebook, LinkedIn) </w:t>
      </w:r>
    </w:p>
    <w:p w:rsidR="00791E68" w:rsidRPr="00371C3A" w:rsidRDefault="00791E68" w:rsidP="0091708A">
      <w:pPr>
        <w:pStyle w:val="Bullet2"/>
        <w:rPr>
          <w:lang w:val="en-AU"/>
        </w:rPr>
      </w:pPr>
      <w:r w:rsidRPr="00371C3A">
        <w:rPr>
          <w:lang w:val="en-AU"/>
        </w:rPr>
        <w:t xml:space="preserve">Video and photo sharing websites (e.g. Flickr, </w:t>
      </w:r>
      <w:r w:rsidR="0079377F" w:rsidRPr="00371C3A">
        <w:rPr>
          <w:lang w:val="en-AU"/>
        </w:rPr>
        <w:t>YouTube</w:t>
      </w:r>
      <w:r w:rsidRPr="00371C3A">
        <w:rPr>
          <w:lang w:val="en-AU"/>
        </w:rPr>
        <w:t xml:space="preserve">) </w:t>
      </w:r>
    </w:p>
    <w:p w:rsidR="00791E68" w:rsidRPr="00371C3A" w:rsidRDefault="00791E68" w:rsidP="0091708A">
      <w:pPr>
        <w:pStyle w:val="Bullet2"/>
        <w:rPr>
          <w:lang w:val="en-AU"/>
        </w:rPr>
      </w:pPr>
      <w:r w:rsidRPr="00371C3A">
        <w:rPr>
          <w:lang w:val="en-AU"/>
        </w:rPr>
        <w:t xml:space="preserve">Blogs, including corporate blogs and personal blogs </w:t>
      </w:r>
    </w:p>
    <w:p w:rsidR="00791E68" w:rsidRPr="00371C3A" w:rsidRDefault="00791E68" w:rsidP="0091708A">
      <w:pPr>
        <w:pStyle w:val="Bullet2"/>
        <w:rPr>
          <w:lang w:val="en-AU"/>
        </w:rPr>
      </w:pPr>
      <w:r w:rsidRPr="00371C3A">
        <w:rPr>
          <w:lang w:val="en-AU"/>
        </w:rPr>
        <w:t xml:space="preserve">Micro-blogging (e.g. Twitter) </w:t>
      </w:r>
    </w:p>
    <w:p w:rsidR="00791E68" w:rsidRPr="00371C3A" w:rsidRDefault="00791E68" w:rsidP="0091708A">
      <w:pPr>
        <w:pStyle w:val="Bullet2"/>
        <w:rPr>
          <w:lang w:val="en-AU"/>
        </w:rPr>
      </w:pPr>
      <w:r w:rsidRPr="00371C3A">
        <w:rPr>
          <w:lang w:val="en-AU"/>
        </w:rPr>
        <w:t xml:space="preserve">Forums, discussion boards and groups (e.g. Google groups, Whirlpool) </w:t>
      </w:r>
    </w:p>
    <w:p w:rsidR="00791E68" w:rsidRPr="00371C3A" w:rsidRDefault="00791E68" w:rsidP="0091708A">
      <w:pPr>
        <w:pStyle w:val="Bullet2"/>
        <w:rPr>
          <w:lang w:val="en-AU"/>
        </w:rPr>
      </w:pPr>
      <w:r w:rsidRPr="00371C3A">
        <w:rPr>
          <w:lang w:val="en-AU"/>
        </w:rPr>
        <w:t xml:space="preserve">Wikis (e.g. Wikipedia) </w:t>
      </w:r>
    </w:p>
    <w:p w:rsidR="00791E68" w:rsidRPr="00371C3A" w:rsidRDefault="00791E68" w:rsidP="0091708A">
      <w:pPr>
        <w:pStyle w:val="Bullet2"/>
        <w:rPr>
          <w:lang w:val="en-AU"/>
        </w:rPr>
      </w:pPr>
      <w:r w:rsidRPr="00371C3A">
        <w:rPr>
          <w:lang w:val="en-AU"/>
        </w:rPr>
        <w:t xml:space="preserve">Video on demand and podcasting </w:t>
      </w:r>
    </w:p>
    <w:p w:rsidR="00E870B1" w:rsidRPr="00371C3A" w:rsidRDefault="00791E68" w:rsidP="0091708A">
      <w:pPr>
        <w:pStyle w:val="Bullet2"/>
        <w:rPr>
          <w:rFonts w:ascii="Calibri" w:hAnsi="Calibri" w:cs="Calibri"/>
          <w:sz w:val="24"/>
          <w:lang w:val="en-AU"/>
        </w:rPr>
      </w:pPr>
      <w:r w:rsidRPr="00371C3A">
        <w:rPr>
          <w:lang w:val="en-AU"/>
        </w:rPr>
        <w:t>Email and instant messaging</w:t>
      </w:r>
      <w:r w:rsidR="00C90402" w:rsidRPr="00371C3A">
        <w:rPr>
          <w:lang w:val="en-AU"/>
        </w:rPr>
        <w:t>.</w:t>
      </w:r>
    </w:p>
    <w:p w:rsidR="004B5FD0" w:rsidRPr="00371C3A" w:rsidRDefault="004B5FD0" w:rsidP="00C90402">
      <w:pPr>
        <w:pStyle w:val="Heading3"/>
        <w:ind w:left="0" w:firstLine="0"/>
      </w:pPr>
      <w:r w:rsidRPr="00371C3A">
        <w:t>System access protocols, including levels of access, log-on and log-off protocols</w:t>
      </w:r>
    </w:p>
    <w:p w:rsidR="004120C0" w:rsidRPr="00371C3A" w:rsidRDefault="00444EAC" w:rsidP="00DD3AB1">
      <w:pPr>
        <w:pStyle w:val="BodyCopy"/>
        <w:rPr>
          <w:noProof w:val="0"/>
        </w:rPr>
      </w:pPr>
      <w:r w:rsidRPr="00371C3A">
        <w:rPr>
          <w:noProof w:val="0"/>
        </w:rPr>
        <w:t xml:space="preserve">Many automated information systems have different levels of access within them and as a result employees will also be issued with a level of access appropriate to their job role. </w:t>
      </w:r>
    </w:p>
    <w:p w:rsidR="00791E68" w:rsidRPr="00371C3A" w:rsidRDefault="00444EAC" w:rsidP="00DD3AB1">
      <w:pPr>
        <w:pStyle w:val="BodyCopy"/>
        <w:rPr>
          <w:noProof w:val="0"/>
        </w:rPr>
      </w:pPr>
      <w:r w:rsidRPr="00371C3A">
        <w:rPr>
          <w:noProof w:val="0"/>
        </w:rPr>
        <w:t>Access is generally through a password or pin code of some description. Access is logged then the user is able to access material, files, programs and data that is stored on that system. Each organisation will have their own protocols relating to system use.</w:t>
      </w:r>
    </w:p>
    <w:p w:rsidR="00BF15C1" w:rsidRPr="00371C3A" w:rsidRDefault="00BF15C1" w:rsidP="00DD3AB1">
      <w:pPr>
        <w:pStyle w:val="BodyCopy"/>
        <w:rPr>
          <w:noProof w:val="0"/>
        </w:rPr>
      </w:pPr>
      <w:r w:rsidRPr="00371C3A">
        <w:rPr>
          <w:noProof w:val="0"/>
        </w:rPr>
        <w:t>System access protocols may include</w:t>
      </w:r>
      <w:r w:rsidR="0078232C" w:rsidRPr="00371C3A">
        <w:rPr>
          <w:noProof w:val="0"/>
        </w:rPr>
        <w:t>;</w:t>
      </w:r>
    </w:p>
    <w:p w:rsidR="00791E68" w:rsidRPr="00371C3A" w:rsidRDefault="00444EAC" w:rsidP="00C90402">
      <w:pPr>
        <w:pStyle w:val="Bullet1"/>
      </w:pPr>
      <w:r w:rsidRPr="00371C3A">
        <w:t xml:space="preserve">Complying with </w:t>
      </w:r>
      <w:r w:rsidR="004B5FD0" w:rsidRPr="00371C3A">
        <w:t>o</w:t>
      </w:r>
      <w:r w:rsidRPr="00371C3A">
        <w:t>rganisational Policy</w:t>
      </w:r>
    </w:p>
    <w:p w:rsidR="00791E68" w:rsidRPr="00371C3A" w:rsidRDefault="00791E68" w:rsidP="00C90402">
      <w:pPr>
        <w:pStyle w:val="Bullet1"/>
      </w:pPr>
      <w:r w:rsidRPr="00371C3A">
        <w:t>Taking reasonable precautions to protect information systems against unauthorized access, use, disclosure, modification</w:t>
      </w:r>
      <w:r w:rsidR="00444EAC" w:rsidRPr="00371C3A">
        <w:t>, duplication or destruction</w:t>
      </w:r>
    </w:p>
    <w:p w:rsidR="00791E68" w:rsidRPr="00371C3A" w:rsidRDefault="00791E68" w:rsidP="00C90402">
      <w:pPr>
        <w:pStyle w:val="Bullet1"/>
      </w:pPr>
      <w:r w:rsidRPr="00371C3A">
        <w:t>Keeping passwords secure</w:t>
      </w:r>
      <w:r w:rsidR="00444EAC" w:rsidRPr="00371C3A">
        <w:t xml:space="preserve"> and confidential at all times</w:t>
      </w:r>
    </w:p>
    <w:p w:rsidR="00791E68" w:rsidRPr="00371C3A" w:rsidRDefault="00791E68" w:rsidP="00C90402">
      <w:pPr>
        <w:pStyle w:val="Bullet1"/>
      </w:pPr>
      <w:r w:rsidRPr="00371C3A">
        <w:t xml:space="preserve">Using information systems only as appropriate for </w:t>
      </w:r>
      <w:r w:rsidR="00444EAC" w:rsidRPr="00371C3A">
        <w:t xml:space="preserve">own </w:t>
      </w:r>
      <w:r w:rsidR="0078232C" w:rsidRPr="00371C3A">
        <w:t>job responsibilities</w:t>
      </w:r>
    </w:p>
    <w:p w:rsidR="00791E68" w:rsidRPr="00371C3A" w:rsidRDefault="00791E68" w:rsidP="00C90402">
      <w:pPr>
        <w:pStyle w:val="Bullet1"/>
      </w:pPr>
      <w:r w:rsidRPr="00371C3A">
        <w:t>Using available mechanisms</w:t>
      </w:r>
      <w:r w:rsidR="00444EAC" w:rsidRPr="00371C3A">
        <w:t xml:space="preserve"> and procedures to protect</w:t>
      </w:r>
      <w:r w:rsidRPr="00371C3A">
        <w:t xml:space="preserve"> </w:t>
      </w:r>
      <w:r w:rsidR="00444EAC" w:rsidRPr="00371C3A">
        <w:t xml:space="preserve">the employee’s </w:t>
      </w:r>
      <w:r w:rsidRPr="00371C3A">
        <w:t xml:space="preserve">own data and data under </w:t>
      </w:r>
      <w:r w:rsidR="00444EAC" w:rsidRPr="00371C3A">
        <w:t>their control</w:t>
      </w:r>
    </w:p>
    <w:p w:rsidR="00791E68" w:rsidRPr="00371C3A" w:rsidRDefault="00791E68" w:rsidP="00C90402">
      <w:pPr>
        <w:pStyle w:val="Bullet1"/>
      </w:pPr>
      <w:r w:rsidRPr="00371C3A">
        <w:t>Assisting and co-operating in the prot</w:t>
      </w:r>
      <w:r w:rsidR="00444EAC" w:rsidRPr="00371C3A">
        <w:t>ection of the systems they use</w:t>
      </w:r>
    </w:p>
    <w:p w:rsidR="00791E68" w:rsidRPr="00371C3A" w:rsidRDefault="00791E68" w:rsidP="00C90402">
      <w:pPr>
        <w:pStyle w:val="Bullet1"/>
      </w:pPr>
      <w:r w:rsidRPr="00371C3A">
        <w:t>Using the system</w:t>
      </w:r>
      <w:r w:rsidR="00444EAC" w:rsidRPr="00371C3A">
        <w:t xml:space="preserve"> only for its intended purpose</w:t>
      </w:r>
    </w:p>
    <w:p w:rsidR="00791E68" w:rsidRPr="00371C3A" w:rsidRDefault="00791E68" w:rsidP="00C90402">
      <w:pPr>
        <w:pStyle w:val="Bullet1"/>
      </w:pPr>
      <w:r w:rsidRPr="00371C3A">
        <w:t xml:space="preserve">Using information systems in a manner which ensures it is: </w:t>
      </w:r>
    </w:p>
    <w:p w:rsidR="00791E68" w:rsidRPr="00371C3A" w:rsidRDefault="00791E68" w:rsidP="00C90402">
      <w:pPr>
        <w:pStyle w:val="Bullet2"/>
        <w:rPr>
          <w:lang w:val="en-AU"/>
        </w:rPr>
      </w:pPr>
      <w:r w:rsidRPr="00371C3A">
        <w:rPr>
          <w:lang w:val="en-AU"/>
        </w:rPr>
        <w:t>Lawful by obeying all laws relating to electronic activity, confidentiality, copyrights, licens</w:t>
      </w:r>
      <w:r w:rsidR="00444EAC" w:rsidRPr="00371C3A">
        <w:rPr>
          <w:lang w:val="en-AU"/>
        </w:rPr>
        <w:t>es and contractual obligations</w:t>
      </w:r>
    </w:p>
    <w:p w:rsidR="00791E68" w:rsidRPr="00371C3A" w:rsidRDefault="00791E68" w:rsidP="00C90402">
      <w:pPr>
        <w:pStyle w:val="Bullet2"/>
        <w:rPr>
          <w:lang w:val="en-AU"/>
        </w:rPr>
      </w:pPr>
      <w:r w:rsidRPr="00371C3A">
        <w:rPr>
          <w:lang w:val="en-AU"/>
        </w:rPr>
        <w:t>Respectful, by using network access in a responsible and informed manner conforming to network usage st</w:t>
      </w:r>
      <w:r w:rsidR="00444EAC" w:rsidRPr="00371C3A">
        <w:rPr>
          <w:lang w:val="en-AU"/>
        </w:rPr>
        <w:t>andards, etiquette and customs</w:t>
      </w:r>
    </w:p>
    <w:p w:rsidR="00791E68" w:rsidRPr="00371C3A" w:rsidRDefault="00791E68" w:rsidP="00C90402">
      <w:pPr>
        <w:pStyle w:val="Bullet2"/>
        <w:rPr>
          <w:lang w:val="en-AU"/>
        </w:rPr>
      </w:pPr>
      <w:r w:rsidRPr="00371C3A">
        <w:rPr>
          <w:lang w:val="en-AU"/>
        </w:rPr>
        <w:t xml:space="preserve">Responsible, by not abusing </w:t>
      </w:r>
      <w:r w:rsidR="004120C0" w:rsidRPr="00371C3A">
        <w:rPr>
          <w:lang w:val="en-AU"/>
        </w:rPr>
        <w:t>organisational</w:t>
      </w:r>
      <w:r w:rsidRPr="00371C3A">
        <w:rPr>
          <w:lang w:val="en-AU"/>
        </w:rPr>
        <w:t xml:space="preserve"> resources fo</w:t>
      </w:r>
      <w:r w:rsidR="004120C0" w:rsidRPr="00371C3A">
        <w:rPr>
          <w:lang w:val="en-AU"/>
        </w:rPr>
        <w:t>r non-work activity.</w:t>
      </w:r>
    </w:p>
    <w:p w:rsidR="00C90402" w:rsidRPr="00371C3A" w:rsidRDefault="00791E68" w:rsidP="00C90402">
      <w:pPr>
        <w:pStyle w:val="Bullet1"/>
      </w:pPr>
      <w:r w:rsidRPr="00371C3A">
        <w:t xml:space="preserve">Staff can only gain access to systems and data they require to perform their job function. </w:t>
      </w:r>
    </w:p>
    <w:p w:rsidR="00C90402" w:rsidRPr="00371C3A" w:rsidRDefault="00C90402">
      <w:pPr>
        <w:rPr>
          <w:rFonts w:ascii="Helvetica" w:eastAsiaTheme="minorHAnsi" w:hAnsi="Helvetica"/>
          <w:lang w:eastAsia="en-US"/>
        </w:rPr>
      </w:pPr>
      <w:r w:rsidRPr="00371C3A">
        <w:br w:type="page"/>
      </w:r>
    </w:p>
    <w:p w:rsidR="00791E68" w:rsidRPr="00371C3A" w:rsidRDefault="00791E68" w:rsidP="00C90402">
      <w:pPr>
        <w:pStyle w:val="Heading3"/>
      </w:pPr>
      <w:r w:rsidRPr="00371C3A">
        <w:lastRenderedPageBreak/>
        <w:t xml:space="preserve">Access Controls </w:t>
      </w:r>
    </w:p>
    <w:p w:rsidR="00791E68" w:rsidRPr="00371C3A" w:rsidRDefault="00791E68" w:rsidP="00DD3AB1">
      <w:pPr>
        <w:pStyle w:val="BodyCopy"/>
        <w:rPr>
          <w:noProof w:val="0"/>
        </w:rPr>
      </w:pPr>
      <w:r w:rsidRPr="00371C3A">
        <w:rPr>
          <w:noProof w:val="0"/>
        </w:rPr>
        <w:t xml:space="preserve">Effective and secure logon procedures are implemented to ensure only authorised users obtain access to data and information. </w:t>
      </w:r>
    </w:p>
    <w:p w:rsidR="00791E68" w:rsidRPr="00371C3A" w:rsidRDefault="00791E68" w:rsidP="00DD3AB1">
      <w:pPr>
        <w:pStyle w:val="BodyCopy"/>
        <w:rPr>
          <w:noProof w:val="0"/>
        </w:rPr>
      </w:pPr>
      <w:r w:rsidRPr="00371C3A">
        <w:rPr>
          <w:noProof w:val="0"/>
        </w:rPr>
        <w:t xml:space="preserve">When attempting to gain access to systems, all users </w:t>
      </w:r>
      <w:r w:rsidR="004120C0" w:rsidRPr="00371C3A">
        <w:rPr>
          <w:noProof w:val="0"/>
        </w:rPr>
        <w:t xml:space="preserve">generally </w:t>
      </w:r>
      <w:r w:rsidRPr="00371C3A">
        <w:rPr>
          <w:noProof w:val="0"/>
        </w:rPr>
        <w:t xml:space="preserve">identify themselves by supplying a unique user identification code. </w:t>
      </w:r>
    </w:p>
    <w:p w:rsidR="00F41E70" w:rsidRPr="00371C3A" w:rsidRDefault="004120C0" w:rsidP="00DD3AB1">
      <w:pPr>
        <w:pStyle w:val="BodyCopy"/>
        <w:rPr>
          <w:noProof w:val="0"/>
        </w:rPr>
      </w:pPr>
      <w:r w:rsidRPr="00371C3A">
        <w:rPr>
          <w:noProof w:val="0"/>
        </w:rPr>
        <w:t>The security procedure attached to t</w:t>
      </w:r>
      <w:r w:rsidR="00791E68" w:rsidRPr="00371C3A">
        <w:rPr>
          <w:noProof w:val="0"/>
        </w:rPr>
        <w:t xml:space="preserve">he logon process </w:t>
      </w:r>
      <w:r w:rsidRPr="00371C3A">
        <w:rPr>
          <w:noProof w:val="0"/>
        </w:rPr>
        <w:t>for most systems will</w:t>
      </w:r>
      <w:r w:rsidR="00791E68" w:rsidRPr="00371C3A">
        <w:rPr>
          <w:noProof w:val="0"/>
        </w:rPr>
        <w:t xml:space="preserve"> disconnect and disable the account after three rejected attempts to logon. </w:t>
      </w:r>
      <w:r w:rsidRPr="00371C3A">
        <w:rPr>
          <w:noProof w:val="0"/>
        </w:rPr>
        <w:t>These</w:t>
      </w:r>
      <w:r w:rsidR="00791E68" w:rsidRPr="00371C3A">
        <w:rPr>
          <w:noProof w:val="0"/>
        </w:rPr>
        <w:t xml:space="preserve"> unsuccessful logon attempts </w:t>
      </w:r>
      <w:r w:rsidRPr="00371C3A">
        <w:rPr>
          <w:noProof w:val="0"/>
        </w:rPr>
        <w:t xml:space="preserve">may be investigated by the organisations IT </w:t>
      </w:r>
      <w:r w:rsidR="00F41E70" w:rsidRPr="00371C3A">
        <w:rPr>
          <w:noProof w:val="0"/>
        </w:rPr>
        <w:t>System Administrator or D</w:t>
      </w:r>
      <w:r w:rsidRPr="00371C3A">
        <w:rPr>
          <w:noProof w:val="0"/>
        </w:rPr>
        <w:t>epartment</w:t>
      </w:r>
      <w:r w:rsidR="00F41E70" w:rsidRPr="00371C3A">
        <w:rPr>
          <w:noProof w:val="0"/>
        </w:rPr>
        <w:t>.</w:t>
      </w:r>
    </w:p>
    <w:p w:rsidR="00791E68" w:rsidRPr="00371C3A" w:rsidRDefault="00F41E70" w:rsidP="00DD3AB1">
      <w:pPr>
        <w:pStyle w:val="BodyCopy"/>
        <w:rPr>
          <w:noProof w:val="0"/>
        </w:rPr>
      </w:pPr>
      <w:r w:rsidRPr="00371C3A">
        <w:rPr>
          <w:noProof w:val="0"/>
        </w:rPr>
        <w:t>In some organisations t</w:t>
      </w:r>
      <w:r w:rsidR="00791E68" w:rsidRPr="00371C3A">
        <w:rPr>
          <w:noProof w:val="0"/>
        </w:rPr>
        <w:t xml:space="preserve">he hours between which users can log onto the system are restricted according to their job requirements. Computer restrictions may also be defined for sensitive user accounts to restrict users to particular computers. </w:t>
      </w:r>
    </w:p>
    <w:p w:rsidR="00F41E70" w:rsidRPr="00371C3A" w:rsidRDefault="00791E68" w:rsidP="00DD3AB1">
      <w:pPr>
        <w:pStyle w:val="BodyCopy"/>
        <w:rPr>
          <w:noProof w:val="0"/>
        </w:rPr>
      </w:pPr>
      <w:r w:rsidRPr="00371C3A">
        <w:rPr>
          <w:noProof w:val="0"/>
        </w:rPr>
        <w:t xml:space="preserve">When a computer has been logged-on and no activity has occurred for a period set by the system administrator, the computer </w:t>
      </w:r>
      <w:r w:rsidR="00F41E70" w:rsidRPr="00371C3A">
        <w:rPr>
          <w:noProof w:val="0"/>
        </w:rPr>
        <w:t>generally becomes</w:t>
      </w:r>
      <w:r w:rsidRPr="00371C3A">
        <w:rPr>
          <w:noProof w:val="0"/>
        </w:rPr>
        <w:t xml:space="preserve"> locked and require</w:t>
      </w:r>
      <w:r w:rsidR="0078232C" w:rsidRPr="00371C3A">
        <w:rPr>
          <w:noProof w:val="0"/>
        </w:rPr>
        <w:t>s</w:t>
      </w:r>
      <w:r w:rsidRPr="00371C3A">
        <w:rPr>
          <w:noProof w:val="0"/>
        </w:rPr>
        <w:t xml:space="preserve"> the user to be re-identified and authenticated. </w:t>
      </w:r>
    </w:p>
    <w:p w:rsidR="00791E68" w:rsidRPr="00371C3A" w:rsidRDefault="00791E68" w:rsidP="00C90402">
      <w:pPr>
        <w:pStyle w:val="Heading3"/>
      </w:pPr>
      <w:r w:rsidRPr="00371C3A">
        <w:t xml:space="preserve">Password Controls </w:t>
      </w:r>
    </w:p>
    <w:p w:rsidR="00F41EB5" w:rsidRPr="00371C3A" w:rsidRDefault="00791E68" w:rsidP="00DD3AB1">
      <w:pPr>
        <w:pStyle w:val="BodyCopy"/>
        <w:rPr>
          <w:noProof w:val="0"/>
        </w:rPr>
      </w:pPr>
      <w:r w:rsidRPr="00371C3A">
        <w:rPr>
          <w:noProof w:val="0"/>
        </w:rPr>
        <w:t xml:space="preserve">Specific password controls for </w:t>
      </w:r>
      <w:r w:rsidR="00147D14" w:rsidRPr="00371C3A">
        <w:rPr>
          <w:noProof w:val="0"/>
        </w:rPr>
        <w:t>most organisations generally</w:t>
      </w:r>
      <w:r w:rsidRPr="00371C3A">
        <w:rPr>
          <w:noProof w:val="0"/>
        </w:rPr>
        <w:t xml:space="preserve"> include provisions such as requirements for password change, minimum leng</w:t>
      </w:r>
      <w:r w:rsidR="00F41EB5" w:rsidRPr="00371C3A">
        <w:rPr>
          <w:noProof w:val="0"/>
        </w:rPr>
        <w:t>th and reusability of password. Such provisions may include</w:t>
      </w:r>
      <w:r w:rsidR="00EC2239">
        <w:rPr>
          <w:noProof w:val="0"/>
        </w:rPr>
        <w:t>:</w:t>
      </w:r>
    </w:p>
    <w:p w:rsidR="00791E68" w:rsidRPr="00371C3A" w:rsidRDefault="00F41EB5" w:rsidP="00F41EB5">
      <w:pPr>
        <w:pStyle w:val="Bullet1"/>
      </w:pPr>
      <w:r w:rsidRPr="00371C3A">
        <w:t xml:space="preserve">Users </w:t>
      </w:r>
      <w:r w:rsidR="00791E68" w:rsidRPr="00371C3A">
        <w:t xml:space="preserve">required to change their password to access the network after a predetermined period of time which </w:t>
      </w:r>
      <w:r w:rsidRPr="00371C3A">
        <w:t>may be a fixed number of days, weeks or months</w:t>
      </w:r>
      <w:r w:rsidR="00791E68" w:rsidRPr="00371C3A">
        <w:t xml:space="preserve"> </w:t>
      </w:r>
    </w:p>
    <w:p w:rsidR="00791E68" w:rsidRPr="00371C3A" w:rsidRDefault="00F41EB5" w:rsidP="00F41EB5">
      <w:pPr>
        <w:pStyle w:val="Bullet1"/>
      </w:pPr>
      <w:r w:rsidRPr="00371C3A">
        <w:t xml:space="preserve">Users </w:t>
      </w:r>
      <w:r w:rsidR="00791E68" w:rsidRPr="00371C3A">
        <w:t xml:space="preserve">required to change the initial password at </w:t>
      </w:r>
      <w:r w:rsidRPr="00371C3A">
        <w:t>their first logon to the system</w:t>
      </w:r>
    </w:p>
    <w:p w:rsidR="00791E68" w:rsidRPr="00371C3A" w:rsidRDefault="00791E68" w:rsidP="00F41EB5">
      <w:pPr>
        <w:pStyle w:val="Bullet1"/>
      </w:pPr>
      <w:r w:rsidRPr="00371C3A">
        <w:t xml:space="preserve">Users are </w:t>
      </w:r>
      <w:r w:rsidR="00F41EB5" w:rsidRPr="00371C3A">
        <w:t xml:space="preserve">not able to reuse a password </w:t>
      </w:r>
    </w:p>
    <w:p w:rsidR="00791E68" w:rsidRPr="00371C3A" w:rsidRDefault="00791E68" w:rsidP="00F41EB5">
      <w:pPr>
        <w:pStyle w:val="Bullet1"/>
      </w:pPr>
      <w:r w:rsidRPr="00371C3A">
        <w:t>Users are required to change their password when there is an indication that thei</w:t>
      </w:r>
      <w:r w:rsidR="00C90402" w:rsidRPr="00371C3A">
        <w:t>r password has been compromised:</w:t>
      </w:r>
    </w:p>
    <w:p w:rsidR="00791E68" w:rsidRPr="00371C3A" w:rsidRDefault="00791E68" w:rsidP="00F41EB5">
      <w:pPr>
        <w:pStyle w:val="Bullet2"/>
        <w:rPr>
          <w:lang w:val="en-AU"/>
        </w:rPr>
      </w:pPr>
      <w:r w:rsidRPr="00371C3A">
        <w:rPr>
          <w:lang w:val="en-AU"/>
        </w:rPr>
        <w:t>After 3 failed access</w:t>
      </w:r>
      <w:r w:rsidR="00F41EB5" w:rsidRPr="00371C3A">
        <w:rPr>
          <w:lang w:val="en-AU"/>
        </w:rPr>
        <w:t xml:space="preserve"> attempts the account is locked</w:t>
      </w:r>
    </w:p>
    <w:p w:rsidR="00F41EB5" w:rsidRPr="00371C3A" w:rsidRDefault="00F41EB5" w:rsidP="00436038">
      <w:pPr>
        <w:pStyle w:val="Bullet2"/>
        <w:rPr>
          <w:lang w:val="en-AU"/>
        </w:rPr>
      </w:pPr>
      <w:r w:rsidRPr="00371C3A">
        <w:rPr>
          <w:lang w:val="en-AU"/>
        </w:rPr>
        <w:t xml:space="preserve">Passwords are automatically reset after 3 failed login attempts </w:t>
      </w:r>
    </w:p>
    <w:p w:rsidR="00791E68" w:rsidRPr="00371C3A" w:rsidRDefault="00F41EB5" w:rsidP="00F41EB5">
      <w:pPr>
        <w:pStyle w:val="Bullet1"/>
      </w:pPr>
      <w:r w:rsidRPr="00371C3A">
        <w:t>Passwords are a minimum of X</w:t>
      </w:r>
      <w:r w:rsidR="00791E68" w:rsidRPr="00371C3A">
        <w:t xml:space="preserve"> characters in length </w:t>
      </w:r>
      <w:r w:rsidRPr="00371C3A">
        <w:t>incorporating letters, numbers and possibly symbols</w:t>
      </w:r>
    </w:p>
    <w:p w:rsidR="00791E68" w:rsidRPr="00371C3A" w:rsidRDefault="00791E68" w:rsidP="00F41EB5">
      <w:pPr>
        <w:pStyle w:val="Bullet1"/>
      </w:pPr>
      <w:r w:rsidRPr="00371C3A">
        <w:t xml:space="preserve">Passwords should be kept secure and confidential </w:t>
      </w:r>
    </w:p>
    <w:p w:rsidR="00791E68" w:rsidRPr="00371C3A" w:rsidRDefault="00791E68" w:rsidP="00F41EB5">
      <w:pPr>
        <w:pStyle w:val="Bullet1"/>
      </w:pPr>
      <w:r w:rsidRPr="00371C3A">
        <w:t xml:space="preserve">System files holding authentication codes are protected against unauthorised access by the use of encryption and security software </w:t>
      </w:r>
    </w:p>
    <w:p w:rsidR="00C90402" w:rsidRPr="00371C3A" w:rsidRDefault="00791E68" w:rsidP="00F41EB5">
      <w:pPr>
        <w:pStyle w:val="Bullet1"/>
      </w:pPr>
      <w:r w:rsidRPr="00371C3A">
        <w:t>Authentication codes transmitted a</w:t>
      </w:r>
      <w:r w:rsidR="00C90402" w:rsidRPr="00371C3A">
        <w:t>cross the network are encrypted.</w:t>
      </w:r>
    </w:p>
    <w:p w:rsidR="00C90402" w:rsidRPr="00371C3A" w:rsidRDefault="00C90402">
      <w:pPr>
        <w:rPr>
          <w:rFonts w:ascii="Helvetica" w:eastAsiaTheme="minorHAnsi" w:hAnsi="Helvetica"/>
          <w:lang w:eastAsia="en-US"/>
        </w:rPr>
      </w:pPr>
      <w:r w:rsidRPr="00371C3A">
        <w:br w:type="page"/>
      </w:r>
    </w:p>
    <w:p w:rsidR="00791E68" w:rsidRPr="00371C3A" w:rsidRDefault="00791E68" w:rsidP="00C90402">
      <w:pPr>
        <w:pStyle w:val="Heading3"/>
      </w:pPr>
      <w:r w:rsidRPr="00371C3A">
        <w:lastRenderedPageBreak/>
        <w:t xml:space="preserve">Licences </w:t>
      </w:r>
    </w:p>
    <w:p w:rsidR="00791E68" w:rsidRPr="00371C3A" w:rsidRDefault="002D1E78" w:rsidP="00DD3AB1">
      <w:pPr>
        <w:pStyle w:val="BodyCopy"/>
        <w:rPr>
          <w:noProof w:val="0"/>
        </w:rPr>
      </w:pPr>
      <w:r w:rsidRPr="00371C3A">
        <w:rPr>
          <w:noProof w:val="0"/>
        </w:rPr>
        <w:t>It is the responsibility of the organisation t</w:t>
      </w:r>
      <w:r w:rsidR="00E059CC" w:rsidRPr="00371C3A">
        <w:rPr>
          <w:noProof w:val="0"/>
        </w:rPr>
        <w:t>o ensure the</w:t>
      </w:r>
      <w:r w:rsidR="00791E68" w:rsidRPr="00371C3A">
        <w:rPr>
          <w:noProof w:val="0"/>
        </w:rPr>
        <w:t xml:space="preserve"> computer network and associated equipment will comply with all licensing regulations and </w:t>
      </w:r>
      <w:r w:rsidR="00E059CC" w:rsidRPr="00371C3A">
        <w:rPr>
          <w:noProof w:val="0"/>
        </w:rPr>
        <w:t xml:space="preserve">that </w:t>
      </w:r>
      <w:r w:rsidR="00791E68" w:rsidRPr="00371C3A">
        <w:rPr>
          <w:noProof w:val="0"/>
        </w:rPr>
        <w:t xml:space="preserve">licences </w:t>
      </w:r>
      <w:r w:rsidR="00E059CC" w:rsidRPr="00371C3A">
        <w:rPr>
          <w:noProof w:val="0"/>
        </w:rPr>
        <w:t>are</w:t>
      </w:r>
      <w:r w:rsidR="00791E68" w:rsidRPr="00371C3A">
        <w:rPr>
          <w:noProof w:val="0"/>
        </w:rPr>
        <w:t xml:space="preserve"> maintained to corporate standards. </w:t>
      </w:r>
    </w:p>
    <w:p w:rsidR="00114BBE" w:rsidRPr="00371C3A" w:rsidRDefault="00114BBE" w:rsidP="00C90402">
      <w:pPr>
        <w:pStyle w:val="Heading3"/>
      </w:pPr>
      <w:r w:rsidRPr="00371C3A">
        <w:t xml:space="preserve">Software Licensing </w:t>
      </w:r>
    </w:p>
    <w:p w:rsidR="00114BBE" w:rsidRPr="00371C3A" w:rsidRDefault="00114BBE" w:rsidP="00DD3AB1">
      <w:pPr>
        <w:pStyle w:val="BodyCopy"/>
        <w:rPr>
          <w:noProof w:val="0"/>
        </w:rPr>
      </w:pPr>
      <w:r w:rsidRPr="00371C3A">
        <w:rPr>
          <w:noProof w:val="0"/>
        </w:rPr>
        <w:t>All software acquisitions must be processed by the organisation. All software installations and licenses will be recorded by the IT Department or System Administrator and the software remains the property and responsibility of the organisation at all times.</w:t>
      </w:r>
    </w:p>
    <w:p w:rsidR="00DC2E58" w:rsidRPr="00371C3A" w:rsidRDefault="00DC2E58" w:rsidP="00C90402">
      <w:pPr>
        <w:pStyle w:val="Heading3"/>
      </w:pPr>
      <w:r w:rsidRPr="00371C3A">
        <w:t xml:space="preserve">Intellectual property </w:t>
      </w:r>
    </w:p>
    <w:p w:rsidR="00DC2E58" w:rsidRPr="00371C3A" w:rsidRDefault="00DC2E58" w:rsidP="00DD3AB1">
      <w:pPr>
        <w:pStyle w:val="BodyCopy"/>
        <w:rPr>
          <w:noProof w:val="0"/>
        </w:rPr>
      </w:pPr>
      <w:r w:rsidRPr="00371C3A">
        <w:rPr>
          <w:noProof w:val="0"/>
        </w:rPr>
        <w:t>Respect intellectual property including trademarked names and slogans and copyrighted material. It is best practice to assume that all content online is protected by copyright. Make sure you have permission to post copyright items, properly attribute the work to the copyright owner where required, and never use someone else’s work as if it were your own. If you are unsure as to who might own an item of content, it’s better to be cautious and not post the content.</w:t>
      </w:r>
    </w:p>
    <w:p w:rsidR="00DC2E58" w:rsidRPr="00371C3A" w:rsidRDefault="00DC2E58" w:rsidP="00C90402">
      <w:pPr>
        <w:pStyle w:val="Heading3"/>
      </w:pPr>
      <w:r w:rsidRPr="00371C3A">
        <w:t xml:space="preserve">Be aware of confidentiality </w:t>
      </w:r>
    </w:p>
    <w:p w:rsidR="00DC2E58" w:rsidRPr="00371C3A" w:rsidRDefault="00DC2E58" w:rsidP="00DD3AB1">
      <w:pPr>
        <w:pStyle w:val="BodyCopy"/>
        <w:rPr>
          <w:noProof w:val="0"/>
        </w:rPr>
      </w:pPr>
      <w:r w:rsidRPr="00371C3A">
        <w:rPr>
          <w:noProof w:val="0"/>
        </w:rPr>
        <w:t xml:space="preserve">Do not disclose any information that is confidential or proprietary to the organisation, its clients or any third party that has confidentially disclosed information to you. Examples of confidential information would include </w:t>
      </w:r>
      <w:r w:rsidR="00CD5AC8" w:rsidRPr="00371C3A">
        <w:rPr>
          <w:noProof w:val="0"/>
        </w:rPr>
        <w:t>customer information</w:t>
      </w:r>
      <w:r w:rsidRPr="00371C3A">
        <w:rPr>
          <w:noProof w:val="0"/>
        </w:rPr>
        <w:t>, business forecasts, strategic plans, trade secrets or any legal information. Do not cite, post or reference c</w:t>
      </w:r>
      <w:r w:rsidR="00CD5AC8" w:rsidRPr="00371C3A">
        <w:rPr>
          <w:noProof w:val="0"/>
        </w:rPr>
        <w:t>ustomers</w:t>
      </w:r>
      <w:r w:rsidRPr="00371C3A">
        <w:rPr>
          <w:noProof w:val="0"/>
        </w:rPr>
        <w:t>, partners or suppliers without approval from the relevant manager in your organisation</w:t>
      </w:r>
    </w:p>
    <w:p w:rsidR="00E059CC" w:rsidRPr="00371C3A" w:rsidRDefault="00E059CC" w:rsidP="00C90402">
      <w:pPr>
        <w:pStyle w:val="Heading3"/>
      </w:pPr>
      <w:r w:rsidRPr="00371C3A">
        <w:t>Security and integrity of information, including premises security</w:t>
      </w:r>
    </w:p>
    <w:p w:rsidR="00E059CC" w:rsidRPr="00371C3A" w:rsidRDefault="00C90402" w:rsidP="00DD3AB1">
      <w:pPr>
        <w:pStyle w:val="BodyCopy"/>
        <w:rPr>
          <w:noProof w:val="0"/>
        </w:rPr>
      </w:pPr>
      <w:r w:rsidRPr="00371C3A">
        <w:rPr>
          <w:noProof w:val="0"/>
        </w:rPr>
        <w:t>May include:</w:t>
      </w:r>
    </w:p>
    <w:p w:rsidR="00791E68" w:rsidRPr="00371C3A" w:rsidRDefault="00114BBE" w:rsidP="00C90402">
      <w:pPr>
        <w:pStyle w:val="Bullet1"/>
      </w:pPr>
      <w:r w:rsidRPr="00371C3A">
        <w:t>Restriction of access</w:t>
      </w:r>
      <w:r w:rsidR="00791E68" w:rsidRPr="00371C3A">
        <w:t xml:space="preserve"> to authorised personnel, contractors or consultants onl</w:t>
      </w:r>
      <w:r w:rsidRPr="00371C3A">
        <w:t>y</w:t>
      </w:r>
      <w:r w:rsidR="00C90402" w:rsidRPr="00371C3A">
        <w:t>:</w:t>
      </w:r>
    </w:p>
    <w:p w:rsidR="00791E68" w:rsidRPr="00371C3A" w:rsidRDefault="00791E68" w:rsidP="00C90402">
      <w:pPr>
        <w:pStyle w:val="Bullet2"/>
        <w:rPr>
          <w:lang w:val="en-AU"/>
        </w:rPr>
      </w:pPr>
      <w:r w:rsidRPr="00371C3A">
        <w:rPr>
          <w:lang w:val="en-AU"/>
        </w:rPr>
        <w:t>Access restrictions commonly include the use of keys, identification passes, electronic</w:t>
      </w:r>
      <w:r w:rsidR="00114BBE" w:rsidRPr="00371C3A">
        <w:rPr>
          <w:lang w:val="en-AU"/>
        </w:rPr>
        <w:t xml:space="preserve"> cards and front desk/lobby security</w:t>
      </w:r>
    </w:p>
    <w:p w:rsidR="00791E68" w:rsidRPr="00371C3A" w:rsidRDefault="00791E68" w:rsidP="00C90402">
      <w:pPr>
        <w:pStyle w:val="Bullet1"/>
      </w:pPr>
      <w:r w:rsidRPr="00371C3A">
        <w:t xml:space="preserve">Out of hours access </w:t>
      </w:r>
      <w:r w:rsidR="00114BBE" w:rsidRPr="00371C3A">
        <w:t>restricted to an 'as needed' basis</w:t>
      </w:r>
    </w:p>
    <w:p w:rsidR="00791E68" w:rsidRPr="00371C3A" w:rsidRDefault="00791E68" w:rsidP="00C90402">
      <w:pPr>
        <w:pStyle w:val="Bullet1"/>
      </w:pPr>
      <w:r w:rsidRPr="00371C3A">
        <w:t>IT areas are separate from the main server room and restricte</w:t>
      </w:r>
      <w:r w:rsidR="00114BBE" w:rsidRPr="00371C3A">
        <w:t>d to authorised personnel only</w:t>
      </w:r>
    </w:p>
    <w:p w:rsidR="00C90402" w:rsidRPr="00371C3A" w:rsidRDefault="00791E68" w:rsidP="00C90402">
      <w:pPr>
        <w:pStyle w:val="Bullet1"/>
      </w:pPr>
      <w:r w:rsidRPr="00371C3A">
        <w:t xml:space="preserve">Details of all visitors </w:t>
      </w:r>
      <w:r w:rsidR="00114BBE" w:rsidRPr="00371C3A">
        <w:t>are logged in a visitor's book.</w:t>
      </w:r>
    </w:p>
    <w:p w:rsidR="00C90402" w:rsidRPr="00371C3A" w:rsidRDefault="00C90402">
      <w:pPr>
        <w:rPr>
          <w:rFonts w:ascii="Helvetica" w:eastAsiaTheme="minorHAnsi" w:hAnsi="Helvetica"/>
          <w:lang w:eastAsia="en-US"/>
        </w:rPr>
      </w:pPr>
      <w:r w:rsidRPr="00371C3A">
        <w:br w:type="page"/>
      </w:r>
    </w:p>
    <w:p w:rsidR="00985F32" w:rsidRPr="00371C3A" w:rsidRDefault="00985F32" w:rsidP="00C90402">
      <w:pPr>
        <w:pStyle w:val="Heading3"/>
      </w:pPr>
      <w:r w:rsidRPr="00371C3A">
        <w:lastRenderedPageBreak/>
        <w:t xml:space="preserve">Storing of Files </w:t>
      </w:r>
    </w:p>
    <w:p w:rsidR="00114BBE" w:rsidRPr="00371C3A" w:rsidRDefault="00114BBE" w:rsidP="00DD3AB1">
      <w:pPr>
        <w:pStyle w:val="BodyCopy"/>
        <w:rPr>
          <w:noProof w:val="0"/>
        </w:rPr>
      </w:pPr>
      <w:r w:rsidRPr="00371C3A">
        <w:rPr>
          <w:noProof w:val="0"/>
        </w:rPr>
        <w:t>Em</w:t>
      </w:r>
      <w:r w:rsidR="00C90402" w:rsidRPr="00371C3A">
        <w:rPr>
          <w:noProof w:val="0"/>
        </w:rPr>
        <w:t>ployees may be required to:</w:t>
      </w:r>
    </w:p>
    <w:p w:rsidR="00114BBE" w:rsidRPr="00371C3A" w:rsidRDefault="00114BBE" w:rsidP="00E870B1">
      <w:pPr>
        <w:pStyle w:val="Bullet1"/>
      </w:pPr>
      <w:r w:rsidRPr="00371C3A">
        <w:t>E</w:t>
      </w:r>
      <w:r w:rsidR="00985F32" w:rsidRPr="00371C3A">
        <w:t>nsure their electronic work files and folders are m</w:t>
      </w:r>
      <w:r w:rsidRPr="00371C3A">
        <w:t>aintained in an orderly manner</w:t>
      </w:r>
    </w:p>
    <w:p w:rsidR="00114BBE" w:rsidRPr="00371C3A" w:rsidRDefault="00114BBE" w:rsidP="00E870B1">
      <w:pPr>
        <w:pStyle w:val="Bullet1"/>
      </w:pPr>
      <w:r w:rsidRPr="00371C3A">
        <w:t>Archive</w:t>
      </w:r>
      <w:r w:rsidR="00985F32" w:rsidRPr="00371C3A">
        <w:t xml:space="preserve"> any personal files on a regular basis to ensure that the amount of space utilis</w:t>
      </w:r>
      <w:r w:rsidRPr="00371C3A">
        <w:t>ed by these files is minimised.</w:t>
      </w:r>
    </w:p>
    <w:p w:rsidR="00E870B1" w:rsidRPr="00371C3A" w:rsidRDefault="00E870B1" w:rsidP="00DD3AB1">
      <w:pPr>
        <w:pStyle w:val="BodyCopy"/>
        <w:rPr>
          <w:noProof w:val="0"/>
        </w:rPr>
      </w:pPr>
      <w:r w:rsidRPr="00371C3A">
        <w:rPr>
          <w:noProof w:val="0"/>
        </w:rPr>
        <w:t xml:space="preserve">Employees may be required </w:t>
      </w:r>
      <w:r w:rsidR="00C90402" w:rsidRPr="00371C3A">
        <w:rPr>
          <w:noProof w:val="0"/>
        </w:rPr>
        <w:t>to ensure they do not:</w:t>
      </w:r>
    </w:p>
    <w:p w:rsidR="00985F32" w:rsidRPr="00371C3A" w:rsidRDefault="00985F32" w:rsidP="00E870B1">
      <w:pPr>
        <w:pStyle w:val="Bullet1"/>
      </w:pPr>
      <w:r w:rsidRPr="00371C3A">
        <w:t>Participate in conduct constituting wasteful use of technology resources or which unfairly mo</w:t>
      </w:r>
      <w:r w:rsidR="00C90402" w:rsidRPr="00371C3A">
        <w:t>nopolises technology resources</w:t>
      </w:r>
    </w:p>
    <w:p w:rsidR="00985F32" w:rsidRPr="00371C3A" w:rsidRDefault="00985F32" w:rsidP="00E870B1">
      <w:pPr>
        <w:pStyle w:val="Bullet1"/>
      </w:pPr>
      <w:r w:rsidRPr="00371C3A">
        <w:t xml:space="preserve">Store personal, non-work related files on the computer network, in particular: </w:t>
      </w:r>
    </w:p>
    <w:p w:rsidR="00985F32" w:rsidRPr="00371C3A" w:rsidRDefault="00E870B1" w:rsidP="00E870B1">
      <w:pPr>
        <w:pStyle w:val="Bullet2"/>
        <w:rPr>
          <w:lang w:val="en-AU"/>
        </w:rPr>
      </w:pPr>
      <w:r w:rsidRPr="00371C3A">
        <w:rPr>
          <w:lang w:val="en-AU"/>
        </w:rPr>
        <w:t>MP3 music files</w:t>
      </w:r>
    </w:p>
    <w:p w:rsidR="00985F32" w:rsidRPr="00371C3A" w:rsidRDefault="00E870B1" w:rsidP="00E870B1">
      <w:pPr>
        <w:pStyle w:val="Bullet2"/>
        <w:rPr>
          <w:lang w:val="en-AU"/>
        </w:rPr>
      </w:pPr>
      <w:r w:rsidRPr="00371C3A">
        <w:rPr>
          <w:lang w:val="en-AU"/>
        </w:rPr>
        <w:t>Personal photographs</w:t>
      </w:r>
    </w:p>
    <w:p w:rsidR="00985F32" w:rsidRPr="00371C3A" w:rsidRDefault="00E870B1" w:rsidP="00E870B1">
      <w:pPr>
        <w:pStyle w:val="Bullet2"/>
        <w:rPr>
          <w:lang w:val="en-AU"/>
        </w:rPr>
      </w:pPr>
      <w:r w:rsidRPr="00371C3A">
        <w:rPr>
          <w:lang w:val="en-AU"/>
        </w:rPr>
        <w:t>Personal videos</w:t>
      </w:r>
    </w:p>
    <w:p w:rsidR="00985F32" w:rsidRPr="00371C3A" w:rsidRDefault="00985F32" w:rsidP="00E870B1">
      <w:pPr>
        <w:pStyle w:val="Bullet2"/>
        <w:rPr>
          <w:lang w:val="en-AU"/>
        </w:rPr>
      </w:pPr>
      <w:r w:rsidRPr="00371C3A">
        <w:rPr>
          <w:lang w:val="en-AU"/>
        </w:rPr>
        <w:t>Downloa</w:t>
      </w:r>
      <w:r w:rsidR="00E870B1" w:rsidRPr="00371C3A">
        <w:rPr>
          <w:lang w:val="en-AU"/>
        </w:rPr>
        <w:t>ded material from the Internet not relevant to their work role</w:t>
      </w:r>
    </w:p>
    <w:p w:rsidR="00985F32" w:rsidRPr="00371C3A" w:rsidRDefault="00985F32" w:rsidP="00E870B1">
      <w:pPr>
        <w:pStyle w:val="Bullet2"/>
        <w:rPr>
          <w:lang w:val="en-AU"/>
        </w:rPr>
      </w:pPr>
      <w:r w:rsidRPr="00371C3A">
        <w:rPr>
          <w:lang w:val="en-AU"/>
        </w:rPr>
        <w:t>Copy very large amounts of data at any one ti</w:t>
      </w:r>
      <w:r w:rsidR="00E870B1" w:rsidRPr="00371C3A">
        <w:rPr>
          <w:lang w:val="en-AU"/>
        </w:rPr>
        <w:t>me to a network storage device</w:t>
      </w:r>
    </w:p>
    <w:p w:rsidR="00985F32" w:rsidRPr="00371C3A" w:rsidRDefault="00985F32" w:rsidP="00E870B1">
      <w:pPr>
        <w:pStyle w:val="Bullet2"/>
        <w:rPr>
          <w:lang w:val="en-AU"/>
        </w:rPr>
      </w:pPr>
      <w:r w:rsidRPr="00371C3A">
        <w:rPr>
          <w:lang w:val="en-AU"/>
        </w:rPr>
        <w:t xml:space="preserve">Install any form of executable program, software or games </w:t>
      </w:r>
      <w:r w:rsidR="00E870B1" w:rsidRPr="00371C3A">
        <w:rPr>
          <w:lang w:val="en-AU"/>
        </w:rPr>
        <w:t>on any local or network drives</w:t>
      </w:r>
    </w:p>
    <w:p w:rsidR="00985F32" w:rsidRPr="00371C3A" w:rsidRDefault="00985F32" w:rsidP="00985F32">
      <w:pPr>
        <w:pStyle w:val="Bullet2"/>
        <w:rPr>
          <w:lang w:val="en-AU"/>
        </w:rPr>
      </w:pPr>
      <w:r w:rsidRPr="00371C3A">
        <w:rPr>
          <w:lang w:val="en-AU"/>
        </w:rPr>
        <w:t>Attempt to modify or gain access to files, passwords</w:t>
      </w:r>
      <w:r w:rsidR="0091708A" w:rsidRPr="00371C3A">
        <w:rPr>
          <w:lang w:val="en-AU"/>
        </w:rPr>
        <w:t xml:space="preserve">, or data belonging to others. </w:t>
      </w:r>
    </w:p>
    <w:p w:rsidR="00985F32" w:rsidRPr="00371C3A" w:rsidRDefault="00985F32" w:rsidP="00C90402">
      <w:pPr>
        <w:pStyle w:val="Heading3"/>
      </w:pPr>
      <w:r w:rsidRPr="00371C3A">
        <w:t xml:space="preserve">Prohibited Activities </w:t>
      </w:r>
    </w:p>
    <w:p w:rsidR="00985F32" w:rsidRPr="00371C3A" w:rsidRDefault="00DC2E58" w:rsidP="00DD3AB1">
      <w:pPr>
        <w:pStyle w:val="BodyCopy"/>
        <w:rPr>
          <w:noProof w:val="0"/>
        </w:rPr>
      </w:pPr>
      <w:r w:rsidRPr="00371C3A">
        <w:rPr>
          <w:noProof w:val="0"/>
        </w:rPr>
        <w:t>In general, when using organisational</w:t>
      </w:r>
      <w:r w:rsidR="00985F32" w:rsidRPr="00371C3A">
        <w:rPr>
          <w:noProof w:val="0"/>
        </w:rPr>
        <w:t xml:space="preserve"> IT equipment or software, </w:t>
      </w:r>
      <w:r w:rsidRPr="00371C3A">
        <w:rPr>
          <w:noProof w:val="0"/>
        </w:rPr>
        <w:t>employees</w:t>
      </w:r>
      <w:r w:rsidR="00985F32" w:rsidRPr="00371C3A">
        <w:rPr>
          <w:noProof w:val="0"/>
        </w:rPr>
        <w:t xml:space="preserve"> should not: </w:t>
      </w:r>
    </w:p>
    <w:p w:rsidR="00985F32" w:rsidRPr="00371C3A" w:rsidRDefault="00985F32" w:rsidP="00DC2E58">
      <w:pPr>
        <w:pStyle w:val="Bullet1"/>
      </w:pPr>
      <w:r w:rsidRPr="00371C3A">
        <w:t xml:space="preserve">Send fraudulent, unlawful, or abusive information, calls or messages as this is strictly prohibited and subject to possible </w:t>
      </w:r>
      <w:r w:rsidR="00DC2E58" w:rsidRPr="00371C3A">
        <w:t>legal action</w:t>
      </w:r>
    </w:p>
    <w:p w:rsidR="00985F32" w:rsidRPr="00371C3A" w:rsidRDefault="00985F32" w:rsidP="00DC2E58">
      <w:pPr>
        <w:pStyle w:val="Bullet1"/>
      </w:pPr>
      <w:r w:rsidRPr="00371C3A">
        <w:t>Make unauthorised changes to the setup or configuration of the hardwa</w:t>
      </w:r>
      <w:r w:rsidR="00C90402" w:rsidRPr="00371C3A">
        <w:t>re or software of any equipment</w:t>
      </w:r>
    </w:p>
    <w:p w:rsidR="00985F32" w:rsidRPr="00371C3A" w:rsidRDefault="00985F32" w:rsidP="00DC2E58">
      <w:pPr>
        <w:pStyle w:val="Bullet1"/>
      </w:pPr>
      <w:r w:rsidRPr="00371C3A">
        <w:t>Load, install or run software (licensed or otherwise) on any computer such as games, screen savers, mouse pointers, icons or utilities other than the software and application</w:t>
      </w:r>
      <w:r w:rsidR="00C90402" w:rsidRPr="00371C3A">
        <w:t>s supplied by the IT Department</w:t>
      </w:r>
    </w:p>
    <w:p w:rsidR="00985F32" w:rsidRPr="00371C3A" w:rsidRDefault="00985F32" w:rsidP="00DC2E58">
      <w:pPr>
        <w:pStyle w:val="Bullet1"/>
      </w:pPr>
      <w:r w:rsidRPr="00371C3A">
        <w:t xml:space="preserve">Seek unauthorised access to any computer system and deliberately, or otherwise, damage or alter software components or configurations of any computer, network or database </w:t>
      </w:r>
    </w:p>
    <w:p w:rsidR="00985F32" w:rsidRPr="00371C3A" w:rsidRDefault="00985F32" w:rsidP="00DC2E58">
      <w:pPr>
        <w:pStyle w:val="Bullet1"/>
      </w:pPr>
      <w:r w:rsidRPr="00371C3A">
        <w:t xml:space="preserve">Use equipment or software to produce unreasonable amounts of personal documents or use equipment or software in an unproductive manner (such as playing games) </w:t>
      </w:r>
    </w:p>
    <w:p w:rsidR="00C90402" w:rsidRPr="00371C3A" w:rsidRDefault="00985F32" w:rsidP="00DC2E58">
      <w:pPr>
        <w:pStyle w:val="Bullet1"/>
      </w:pPr>
      <w:r w:rsidRPr="00371C3A">
        <w:t>Use software in an illegal or unethical manne</w:t>
      </w:r>
      <w:r w:rsidR="00C90402" w:rsidRPr="00371C3A">
        <w:t>r.</w:t>
      </w:r>
    </w:p>
    <w:p w:rsidR="00C90402" w:rsidRPr="00371C3A" w:rsidRDefault="00C90402">
      <w:pPr>
        <w:rPr>
          <w:rFonts w:ascii="Helvetica" w:eastAsiaTheme="minorHAnsi" w:hAnsi="Helvetica"/>
          <w:lang w:eastAsia="en-US"/>
        </w:rPr>
      </w:pPr>
      <w:r w:rsidRPr="00371C3A">
        <w:br w:type="page"/>
      </w:r>
    </w:p>
    <w:p w:rsidR="00846D03" w:rsidRPr="00371C3A" w:rsidRDefault="00846D03" w:rsidP="00C90402">
      <w:pPr>
        <w:pStyle w:val="Heading3"/>
      </w:pPr>
      <w:r w:rsidRPr="00371C3A">
        <w:lastRenderedPageBreak/>
        <w:t>Legal considerations</w:t>
      </w:r>
    </w:p>
    <w:p w:rsidR="00846D03" w:rsidRPr="00371C3A" w:rsidRDefault="00846D03" w:rsidP="00DD3AB1">
      <w:pPr>
        <w:pStyle w:val="BodyCopy"/>
        <w:rPr>
          <w:noProof w:val="0"/>
        </w:rPr>
      </w:pPr>
      <w:r w:rsidRPr="00371C3A">
        <w:rPr>
          <w:noProof w:val="0"/>
        </w:rPr>
        <w:t xml:space="preserve">When accessing internet sites for downloading or sharing information you must consider if you are actually allowed to do so as sites or information may be protected or have some legal restriction on their use. You should make yourself aware of the types of legal implications for </w:t>
      </w:r>
      <w:r w:rsidR="00707DD9" w:rsidRPr="00371C3A">
        <w:rPr>
          <w:noProof w:val="0"/>
        </w:rPr>
        <w:t>use</w:t>
      </w:r>
      <w:r w:rsidRPr="00371C3A">
        <w:rPr>
          <w:noProof w:val="0"/>
        </w:rPr>
        <w:t xml:space="preserve"> of material </w:t>
      </w:r>
      <w:r w:rsidR="00707DD9" w:rsidRPr="00371C3A">
        <w:rPr>
          <w:noProof w:val="0"/>
        </w:rPr>
        <w:t>in your country. C</w:t>
      </w:r>
      <w:r w:rsidRPr="00371C3A">
        <w:rPr>
          <w:noProof w:val="0"/>
        </w:rPr>
        <w:t xml:space="preserve">ommon types of legal protection may </w:t>
      </w:r>
      <w:r w:rsidR="00EC2239">
        <w:rPr>
          <w:noProof w:val="0"/>
        </w:rPr>
        <w:t>include:</w:t>
      </w:r>
    </w:p>
    <w:p w:rsidR="00846D03" w:rsidRPr="00371C3A" w:rsidRDefault="00846D03" w:rsidP="00846D03">
      <w:pPr>
        <w:pStyle w:val="Bullet1"/>
      </w:pPr>
      <w:r w:rsidRPr="00371C3A">
        <w:t>Copyright Act</w:t>
      </w:r>
    </w:p>
    <w:p w:rsidR="00846D03" w:rsidRPr="00371C3A" w:rsidRDefault="00846D03" w:rsidP="00846D03">
      <w:pPr>
        <w:pStyle w:val="Bullet1"/>
      </w:pPr>
      <w:r w:rsidRPr="00371C3A">
        <w:t>Freedom of Information</w:t>
      </w:r>
    </w:p>
    <w:p w:rsidR="00846D03" w:rsidRPr="00371C3A" w:rsidRDefault="00846D03" w:rsidP="00846D03">
      <w:pPr>
        <w:pStyle w:val="Bullet1"/>
      </w:pPr>
      <w:r w:rsidRPr="00371C3A">
        <w:t>Guidelines for Use of Social Media within your organisation</w:t>
      </w:r>
    </w:p>
    <w:p w:rsidR="00846D03" w:rsidRPr="00371C3A" w:rsidRDefault="00846D03" w:rsidP="00846D03">
      <w:pPr>
        <w:pStyle w:val="Bullet1"/>
      </w:pPr>
      <w:r w:rsidRPr="00371C3A">
        <w:t>Information Privacy Act</w:t>
      </w:r>
    </w:p>
    <w:p w:rsidR="00985F32" w:rsidRPr="00371C3A" w:rsidRDefault="00846D03" w:rsidP="00F84543">
      <w:pPr>
        <w:pStyle w:val="Bullet1"/>
      </w:pPr>
      <w:r w:rsidRPr="00371C3A">
        <w:t>SPAM Act</w:t>
      </w:r>
      <w:r w:rsidR="00C90402" w:rsidRPr="00371C3A">
        <w:t>.</w:t>
      </w:r>
    </w:p>
    <w:p w:rsidR="00C90402" w:rsidRPr="00371C3A" w:rsidRDefault="00C90402" w:rsidP="007335AA">
      <w:pPr>
        <w:pStyle w:val="BodyCopy"/>
        <w:rPr>
          <w:noProof w:val="0"/>
        </w:rPr>
      </w:pPr>
      <w:r w:rsidRPr="00371C3A">
        <w:rPr>
          <w:noProof w:val="0"/>
        </w:rPr>
        <w:br w:type="page"/>
      </w:r>
    </w:p>
    <w:p w:rsidR="000B7EB8" w:rsidRPr="00371C3A" w:rsidRDefault="000B7EB8" w:rsidP="000B7EB8">
      <w:pPr>
        <w:pStyle w:val="ActivityHead"/>
        <w:shd w:val="clear" w:color="auto" w:fill="0D0D0D" w:themeFill="text1" w:themeFillTint="F2"/>
        <w:rPr>
          <w:noProof w:val="0"/>
          <w:color w:val="FFFFFF" w:themeColor="background1"/>
        </w:rPr>
      </w:pPr>
      <w:r w:rsidRPr="00371C3A">
        <w:rPr>
          <w:noProof w:val="0"/>
          <w:color w:val="FFFFFF" w:themeColor="background1"/>
        </w:rPr>
        <w:lastRenderedPageBreak/>
        <w:t>Activity 2</w:t>
      </w:r>
    </w:p>
    <w:p w:rsidR="003C3A6E" w:rsidRPr="00371C3A" w:rsidRDefault="005D3475" w:rsidP="00C90402">
      <w:pPr>
        <w:pStyle w:val="BodyCopy"/>
        <w:rPr>
          <w:noProof w:val="0"/>
        </w:rPr>
      </w:pPr>
      <w:r w:rsidRPr="00371C3A">
        <w:rPr>
          <w:noProof w:val="0"/>
        </w:rPr>
        <w:t>NOTE: It is a requirement of this unit that you attempt this Training Activity.</w:t>
      </w:r>
    </w:p>
    <w:p w:rsidR="005D3475" w:rsidRPr="00371C3A" w:rsidRDefault="00620919" w:rsidP="00C90402">
      <w:pPr>
        <w:pStyle w:val="ActivityNumbered"/>
      </w:pPr>
      <w:r w:rsidRPr="00371C3A">
        <w:t>1</w:t>
      </w:r>
      <w:r w:rsidRPr="00371C3A">
        <w:tab/>
      </w:r>
      <w:r w:rsidR="003C3A6E" w:rsidRPr="00371C3A">
        <w:t>A new staff member</w:t>
      </w:r>
      <w:r w:rsidR="005D3475" w:rsidRPr="00371C3A">
        <w:t xml:space="preserve"> (trainee)</w:t>
      </w:r>
      <w:r w:rsidR="003C3A6E" w:rsidRPr="00371C3A">
        <w:t xml:space="preserve"> commences work at your travel agency. You are responsible</w:t>
      </w:r>
      <w:r w:rsidR="003C3A6E" w:rsidRPr="00371C3A">
        <w:rPr>
          <w:spacing w:val="1"/>
        </w:rPr>
        <w:t xml:space="preserve"> </w:t>
      </w:r>
      <w:r w:rsidR="003C3A6E" w:rsidRPr="00371C3A">
        <w:t>for</w:t>
      </w:r>
      <w:r w:rsidR="003C3A6E" w:rsidRPr="00371C3A">
        <w:rPr>
          <w:spacing w:val="22"/>
        </w:rPr>
        <w:t xml:space="preserve"> </w:t>
      </w:r>
      <w:r w:rsidR="003C3A6E" w:rsidRPr="00371C3A">
        <w:t xml:space="preserve">ensuring that this trainee is familiar </w:t>
      </w:r>
      <w:r w:rsidR="005D3475" w:rsidRPr="00371C3A">
        <w:t>with the purposes</w:t>
      </w:r>
      <w:r w:rsidR="003C3A6E" w:rsidRPr="00371C3A">
        <w:t xml:space="preserve"> for which the automated</w:t>
      </w:r>
      <w:r w:rsidR="003C3A6E" w:rsidRPr="00371C3A">
        <w:rPr>
          <w:spacing w:val="25"/>
        </w:rPr>
        <w:t xml:space="preserve"> </w:t>
      </w:r>
      <w:r w:rsidR="003C3A6E" w:rsidRPr="00371C3A">
        <w:t xml:space="preserve">information system in the office may be used. </w:t>
      </w:r>
      <w:r w:rsidR="003C3A6E" w:rsidRPr="00371C3A">
        <w:rPr>
          <w:spacing w:val="-2"/>
        </w:rPr>
        <w:t>Explain</w:t>
      </w:r>
      <w:r w:rsidR="003C3A6E" w:rsidRPr="00371C3A">
        <w:t xml:space="preserve"> to this staff member the</w:t>
      </w:r>
      <w:r w:rsidR="003C3A6E" w:rsidRPr="00371C3A">
        <w:rPr>
          <w:spacing w:val="22"/>
        </w:rPr>
        <w:t xml:space="preserve"> </w:t>
      </w:r>
      <w:r w:rsidR="003C3A6E" w:rsidRPr="00371C3A">
        <w:t>circumstances in which they might need to</w:t>
      </w:r>
      <w:r w:rsidR="003C3A6E" w:rsidRPr="00371C3A">
        <w:rPr>
          <w:spacing w:val="-5"/>
        </w:rPr>
        <w:t xml:space="preserve"> </w:t>
      </w:r>
      <w:r w:rsidR="003C3A6E" w:rsidRPr="00371C3A">
        <w:t>use</w:t>
      </w:r>
      <w:r w:rsidR="003C3A6E" w:rsidRPr="00371C3A">
        <w:rPr>
          <w:spacing w:val="-2"/>
        </w:rPr>
        <w:t xml:space="preserve"> </w:t>
      </w:r>
      <w:r w:rsidR="003C3A6E" w:rsidRPr="00371C3A">
        <w:t>the system</w:t>
      </w:r>
      <w:r w:rsidR="003C3A6E" w:rsidRPr="00371C3A">
        <w:rPr>
          <w:spacing w:val="-2"/>
        </w:rPr>
        <w:t xml:space="preserve"> </w:t>
      </w:r>
      <w:r w:rsidR="003C3A6E" w:rsidRPr="00371C3A">
        <w:t>and the types of</w:t>
      </w:r>
      <w:r w:rsidR="003C3A6E" w:rsidRPr="00371C3A">
        <w:rPr>
          <w:spacing w:val="25"/>
        </w:rPr>
        <w:t xml:space="preserve"> </w:t>
      </w:r>
      <w:r w:rsidR="003C3A6E" w:rsidRPr="00371C3A">
        <w:t>information that may be</w:t>
      </w:r>
      <w:r w:rsidR="003C3A6E" w:rsidRPr="00371C3A">
        <w:rPr>
          <w:spacing w:val="-2"/>
        </w:rPr>
        <w:t xml:space="preserve"> </w:t>
      </w:r>
      <w:r w:rsidR="003C3A6E" w:rsidRPr="00371C3A">
        <w:t>accessed.</w:t>
      </w:r>
      <w:r w:rsidR="00C90402" w:rsidRPr="00371C3A">
        <w:br/>
      </w:r>
      <w:r w:rsidR="00C90402" w:rsidRPr="00371C3A">
        <w:br/>
      </w:r>
      <w:r w:rsidR="00FE2FF5" w:rsidRPr="00371C3A">
        <w:t>Explain the basic dos and don’t</w:t>
      </w:r>
      <w:r w:rsidR="003C3A6E" w:rsidRPr="00371C3A">
        <w:t>s that relate to use of the system. Remember you are dealing with a trainee so don’t overload them with too much to begin with.</w:t>
      </w:r>
      <w:r w:rsidR="00D41B72" w:rsidRPr="00371C3A">
        <w:br/>
      </w:r>
      <w:r w:rsidR="00D41B72" w:rsidRPr="00371C3A">
        <w:br/>
      </w:r>
      <w:r w:rsidR="005D3475" w:rsidRPr="00371C3A">
        <w:t>In bullet point form, what will you say to the trainee?</w:t>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DE74E1" w:rsidP="00D41B72">
      <w:pPr>
        <w:pStyle w:val="ActivityRulesInsertTab"/>
      </w:pPr>
      <w:r w:rsidRPr="00371C3A">
        <w:tab/>
      </w:r>
    </w:p>
    <w:p w:rsidR="00DE74E1" w:rsidRPr="00371C3A" w:rsidRDefault="00620919" w:rsidP="00C90402">
      <w:pPr>
        <w:pStyle w:val="ActivityNumbered"/>
      </w:pPr>
      <w:r w:rsidRPr="00371C3A">
        <w:t>2</w:t>
      </w:r>
      <w:r w:rsidRPr="00371C3A">
        <w:tab/>
      </w:r>
      <w:r w:rsidR="00DE74E1" w:rsidRPr="00371C3A">
        <w:t>Match each term to its definition:</w:t>
      </w:r>
    </w:p>
    <w:tbl>
      <w:tblPr>
        <w:tblStyle w:val="TableGrid1"/>
        <w:tblW w:w="8646" w:type="dxa"/>
        <w:tblInd w:w="534" w:type="dxa"/>
        <w:tblLook w:val="04A0" w:firstRow="1" w:lastRow="0" w:firstColumn="1" w:lastColumn="0" w:noHBand="0" w:noVBand="1"/>
      </w:tblPr>
      <w:tblGrid>
        <w:gridCol w:w="2835"/>
        <w:gridCol w:w="1417"/>
        <w:gridCol w:w="4394"/>
      </w:tblGrid>
      <w:tr w:rsidR="00DE74E1" w:rsidRPr="00371C3A" w:rsidTr="00D41B72">
        <w:tc>
          <w:tcPr>
            <w:tcW w:w="2835" w:type="dxa"/>
          </w:tcPr>
          <w:p w:rsidR="00DE74E1" w:rsidRPr="00371C3A" w:rsidRDefault="00DE74E1" w:rsidP="00F12187">
            <w:pPr>
              <w:numPr>
                <w:ilvl w:val="0"/>
                <w:numId w:val="20"/>
              </w:numPr>
              <w:contextualSpacing/>
              <w:rPr>
                <w:rFonts w:ascii="Helvetica" w:eastAsia="Times New Roman" w:hAnsi="Helvetica" w:cs="Helvetica"/>
                <w:sz w:val="24"/>
                <w:szCs w:val="24"/>
              </w:rPr>
            </w:pPr>
            <w:r w:rsidRPr="00371C3A">
              <w:rPr>
                <w:rFonts w:ascii="Helvetica" w:eastAsia="Times New Roman" w:hAnsi="Helvetica" w:cs="Helvetica"/>
                <w:sz w:val="24"/>
                <w:szCs w:val="24"/>
              </w:rPr>
              <w:t>Privacy policy</w:t>
            </w:r>
          </w:p>
        </w:tc>
        <w:tc>
          <w:tcPr>
            <w:tcW w:w="1417" w:type="dxa"/>
          </w:tcPr>
          <w:p w:rsidR="00DE74E1" w:rsidRPr="00371C3A" w:rsidRDefault="00DE74E1" w:rsidP="00DE74E1">
            <w:pPr>
              <w:rPr>
                <w:rFonts w:ascii="Helvetica" w:eastAsia="Times New Roman" w:hAnsi="Helvetica" w:cs="Helvetica"/>
                <w:sz w:val="24"/>
                <w:szCs w:val="24"/>
              </w:rPr>
            </w:pPr>
          </w:p>
        </w:tc>
        <w:tc>
          <w:tcPr>
            <w:tcW w:w="4394" w:type="dxa"/>
          </w:tcPr>
          <w:p w:rsidR="00DE74E1" w:rsidRPr="00371C3A" w:rsidRDefault="00DE74E1" w:rsidP="00DE74E1">
            <w:pPr>
              <w:rPr>
                <w:rFonts w:ascii="Helvetica" w:eastAsia="Times New Roman" w:hAnsi="Helvetica" w:cs="Helvetica"/>
                <w:szCs w:val="24"/>
              </w:rPr>
            </w:pPr>
            <w:r w:rsidRPr="00371C3A">
              <w:rPr>
                <w:rFonts w:ascii="Helvetica" w:eastAsia="Times New Roman" w:hAnsi="Helvetica" w:cs="Helvetica"/>
                <w:szCs w:val="24"/>
              </w:rPr>
              <w:t>The right of an author to decide how their original work is published, distributed and adapted.</w:t>
            </w:r>
          </w:p>
        </w:tc>
      </w:tr>
      <w:tr w:rsidR="00DE74E1" w:rsidRPr="00371C3A" w:rsidTr="00D41B72">
        <w:tc>
          <w:tcPr>
            <w:tcW w:w="2835" w:type="dxa"/>
          </w:tcPr>
          <w:p w:rsidR="00DE74E1" w:rsidRPr="00371C3A" w:rsidRDefault="00DE74E1" w:rsidP="00F12187">
            <w:pPr>
              <w:numPr>
                <w:ilvl w:val="0"/>
                <w:numId w:val="20"/>
              </w:numPr>
              <w:contextualSpacing/>
              <w:rPr>
                <w:rFonts w:ascii="Helvetica" w:eastAsia="Times New Roman" w:hAnsi="Helvetica" w:cs="Helvetica"/>
                <w:sz w:val="24"/>
                <w:szCs w:val="24"/>
              </w:rPr>
            </w:pPr>
            <w:r w:rsidRPr="00371C3A">
              <w:rPr>
                <w:rFonts w:ascii="Helvetica" w:eastAsia="Times New Roman" w:hAnsi="Helvetica" w:cs="Helvetica"/>
                <w:sz w:val="24"/>
                <w:szCs w:val="24"/>
              </w:rPr>
              <w:t>Copyright</w:t>
            </w:r>
          </w:p>
        </w:tc>
        <w:tc>
          <w:tcPr>
            <w:tcW w:w="1417" w:type="dxa"/>
          </w:tcPr>
          <w:p w:rsidR="00DE74E1" w:rsidRPr="00371C3A" w:rsidRDefault="00DE74E1" w:rsidP="00DE74E1">
            <w:pPr>
              <w:rPr>
                <w:rFonts w:ascii="Helvetica" w:eastAsia="Times New Roman" w:hAnsi="Helvetica" w:cs="Helvetica"/>
                <w:sz w:val="24"/>
                <w:szCs w:val="24"/>
              </w:rPr>
            </w:pPr>
          </w:p>
        </w:tc>
        <w:tc>
          <w:tcPr>
            <w:tcW w:w="4394" w:type="dxa"/>
          </w:tcPr>
          <w:p w:rsidR="00DE74E1" w:rsidRPr="00371C3A" w:rsidRDefault="00DE74E1" w:rsidP="00DE74E1">
            <w:pPr>
              <w:rPr>
                <w:rFonts w:ascii="Helvetica" w:eastAsia="Times New Roman" w:hAnsi="Helvetica" w:cs="Helvetica"/>
                <w:szCs w:val="24"/>
              </w:rPr>
            </w:pPr>
            <w:r w:rsidRPr="00371C3A">
              <w:rPr>
                <w:rFonts w:ascii="Helvetica" w:eastAsia="Times New Roman" w:hAnsi="Helvetica" w:cs="Helvetica"/>
                <w:szCs w:val="24"/>
              </w:rPr>
              <w:t>Refers to creations of the mind, such as ideas or inventions that have commercial value.</w:t>
            </w:r>
          </w:p>
        </w:tc>
      </w:tr>
      <w:tr w:rsidR="00DE74E1" w:rsidRPr="00371C3A" w:rsidTr="00D41B72">
        <w:tc>
          <w:tcPr>
            <w:tcW w:w="2835" w:type="dxa"/>
          </w:tcPr>
          <w:p w:rsidR="00DE74E1" w:rsidRPr="00371C3A" w:rsidRDefault="00DE74E1" w:rsidP="00F12187">
            <w:pPr>
              <w:numPr>
                <w:ilvl w:val="0"/>
                <w:numId w:val="20"/>
              </w:numPr>
              <w:contextualSpacing/>
              <w:rPr>
                <w:rFonts w:ascii="Helvetica" w:eastAsia="Times New Roman" w:hAnsi="Helvetica" w:cs="Helvetica"/>
                <w:sz w:val="24"/>
                <w:szCs w:val="24"/>
              </w:rPr>
            </w:pPr>
            <w:r w:rsidRPr="00371C3A">
              <w:rPr>
                <w:rFonts w:ascii="Helvetica" w:eastAsia="Times New Roman" w:hAnsi="Helvetica" w:cs="Helvetica"/>
                <w:sz w:val="24"/>
                <w:szCs w:val="24"/>
              </w:rPr>
              <w:t>Intellectual property</w:t>
            </w:r>
          </w:p>
        </w:tc>
        <w:tc>
          <w:tcPr>
            <w:tcW w:w="1417" w:type="dxa"/>
          </w:tcPr>
          <w:p w:rsidR="00DE74E1" w:rsidRPr="00371C3A" w:rsidRDefault="00DE74E1" w:rsidP="00DE74E1">
            <w:pPr>
              <w:rPr>
                <w:rFonts w:ascii="Helvetica" w:eastAsia="Times New Roman" w:hAnsi="Helvetica" w:cs="Helvetica"/>
                <w:sz w:val="24"/>
                <w:szCs w:val="24"/>
              </w:rPr>
            </w:pPr>
          </w:p>
        </w:tc>
        <w:tc>
          <w:tcPr>
            <w:tcW w:w="4394" w:type="dxa"/>
          </w:tcPr>
          <w:p w:rsidR="00DE74E1" w:rsidRPr="00371C3A" w:rsidRDefault="00DE74E1" w:rsidP="00DE74E1">
            <w:pPr>
              <w:rPr>
                <w:rFonts w:ascii="Helvetica" w:eastAsia="Times New Roman" w:hAnsi="Helvetica" w:cs="Helvetica"/>
                <w:szCs w:val="24"/>
              </w:rPr>
            </w:pPr>
            <w:r w:rsidRPr="00371C3A">
              <w:rPr>
                <w:rFonts w:ascii="Helvetica" w:eastAsia="Times New Roman" w:hAnsi="Helvetica" w:cs="Helvetica"/>
                <w:szCs w:val="24"/>
              </w:rPr>
              <w:t>A legal document that discloses what personal information is collected from customers and how it is used.</w:t>
            </w:r>
          </w:p>
        </w:tc>
      </w:tr>
    </w:tbl>
    <w:p w:rsidR="00DE74E1" w:rsidRPr="00371C3A" w:rsidRDefault="00620919" w:rsidP="00D41B72">
      <w:pPr>
        <w:pStyle w:val="ActivityNumbered"/>
        <w:rPr>
          <w:rFonts w:ascii="Calibri" w:eastAsia="Times New Roman" w:hAnsi="Calibri" w:cs="Times New Roman"/>
          <w:sz w:val="24"/>
          <w:szCs w:val="24"/>
          <w:lang w:eastAsia="en-US"/>
        </w:rPr>
      </w:pPr>
      <w:r w:rsidRPr="00371C3A">
        <w:t>3</w:t>
      </w:r>
      <w:r w:rsidRPr="00371C3A">
        <w:tab/>
      </w:r>
      <w:r w:rsidR="00DE74E1" w:rsidRPr="00371C3A">
        <w:t>Access the privacy po</w:t>
      </w:r>
      <w:r w:rsidR="00FE2FF5" w:rsidRPr="00371C3A">
        <w:t>licy from the following website</w:t>
      </w:r>
      <w:r w:rsidR="00EC2239">
        <w:t>:</w:t>
      </w:r>
      <w:r w:rsidR="00D41B72" w:rsidRPr="00371C3A">
        <w:br/>
      </w:r>
      <w:r w:rsidR="00D41B72" w:rsidRPr="00371C3A">
        <w:br/>
      </w:r>
      <w:hyperlink r:id="rId92" w:history="1">
        <w:r w:rsidR="00DE74E1" w:rsidRPr="00371C3A">
          <w:rPr>
            <w:rFonts w:ascii="Calibri" w:eastAsia="Times New Roman" w:hAnsi="Calibri" w:cs="Times New Roman"/>
            <w:color w:val="0000FF"/>
            <w:sz w:val="24"/>
            <w:szCs w:val="24"/>
            <w:u w:val="single"/>
            <w:lang w:eastAsia="en-US"/>
          </w:rPr>
          <w:t>www.wotif.com.au</w:t>
        </w:r>
      </w:hyperlink>
    </w:p>
    <w:p w:rsidR="005D3475" w:rsidRPr="00371C3A" w:rsidRDefault="00DE74E1" w:rsidP="00D41B72">
      <w:pPr>
        <w:pStyle w:val="BodyCopy"/>
        <w:ind w:left="510"/>
        <w:rPr>
          <w:noProof w:val="0"/>
        </w:rPr>
      </w:pPr>
      <w:r w:rsidRPr="00371C3A">
        <w:rPr>
          <w:noProof w:val="0"/>
        </w:rPr>
        <w:t>Cut and past the two paragraphs under the heading ‘Our privacy policy’ into this box:</w:t>
      </w:r>
    </w:p>
    <w:p w:rsidR="00423173" w:rsidRPr="00371C3A" w:rsidRDefault="00423173">
      <w:r w:rsidRPr="00371C3A">
        <w:br w:type="page"/>
      </w:r>
    </w:p>
    <w:p w:rsidR="00BD2681" w:rsidRPr="00371C3A" w:rsidRDefault="00F84543" w:rsidP="00CD0302">
      <w:pPr>
        <w:pStyle w:val="Heading2"/>
      </w:pPr>
      <w:r w:rsidRPr="00371C3A">
        <w:lastRenderedPageBreak/>
        <w:t>1.3</w:t>
      </w:r>
      <w:r w:rsidRPr="00371C3A">
        <w:tab/>
      </w:r>
      <w:r w:rsidRPr="00371C3A">
        <w:fldChar w:fldCharType="begin"/>
      </w:r>
      <w:r w:rsidRPr="00371C3A">
        <w:instrText xml:space="preserve"> REF  Criteria13 </w:instrText>
      </w:r>
      <w:r w:rsidR="00CD0302" w:rsidRPr="00371C3A">
        <w:instrText xml:space="preserve"> \* MERGEFORMAT </w:instrText>
      </w:r>
      <w:r w:rsidRPr="00371C3A">
        <w:fldChar w:fldCharType="separate"/>
      </w:r>
      <w:sdt>
        <w:sdtPr>
          <w:alias w:val="Criteria13"/>
          <w:tag w:val="Criteria13"/>
          <w:id w:val="-1004357265"/>
          <w:lock w:val="sdtLocked"/>
          <w:placeholder>
            <w:docPart w:val="EC5607B668EA4E21AF842D562C493181"/>
          </w:placeholder>
        </w:sdtPr>
        <w:sdtEndPr/>
        <w:sdtContent>
          <w:r w:rsidR="006D0DE1" w:rsidRPr="00371C3A">
            <w:rPr>
              <w:rStyle w:val="PlaceholderText"/>
              <w:color w:val="45545F"/>
            </w:rPr>
            <w:t xml:space="preserve">List information that may be </w:t>
          </w:r>
          <w:r w:rsidR="006D0DE1" w:rsidRPr="00371C3A">
            <w:t>available through an automated information system</w:t>
          </w:r>
        </w:sdtContent>
      </w:sdt>
      <w:r w:rsidRPr="00371C3A">
        <w:fldChar w:fldCharType="end"/>
      </w:r>
    </w:p>
    <w:p w:rsidR="002052AA" w:rsidRPr="00371C3A" w:rsidRDefault="002052AA" w:rsidP="002052AA">
      <w:pPr>
        <w:pStyle w:val="Heading2"/>
      </w:pPr>
      <w:r w:rsidRPr="00371C3A">
        <w:t>2.2</w:t>
      </w:r>
      <w:r w:rsidRPr="00371C3A">
        <w:tab/>
      </w:r>
      <w:r w:rsidR="00F848DA">
        <w:fldChar w:fldCharType="begin"/>
      </w:r>
      <w:r w:rsidR="00F848DA">
        <w:instrText xml:space="preserve"> REF  Criteria22  \* MERGEFORMAT </w:instrText>
      </w:r>
      <w:r w:rsidR="00F848DA">
        <w:fldChar w:fldCharType="separate"/>
      </w:r>
      <w:sdt>
        <w:sdtPr>
          <w:alias w:val="Criteria2.2"/>
          <w:tag w:val="Criteria2.2"/>
          <w:id w:val="582723921"/>
          <w:lock w:val="sdtLocked"/>
          <w:placeholder>
            <w:docPart w:val="F1170F7C46E94E05A8D79B2105FD615F"/>
          </w:placeholder>
        </w:sdtPr>
        <w:sdtEndPr/>
        <w:sdtContent>
          <w:r w:rsidR="0075798B" w:rsidRPr="00371C3A">
            <w:rPr>
              <w:rStyle w:val="PlaceholderText"/>
              <w:color w:val="45545F"/>
            </w:rPr>
            <w:t xml:space="preserve">Identify and select appropriate sources </w:t>
          </w:r>
          <w:r w:rsidR="0075798B" w:rsidRPr="00371C3A">
            <w:t>of information</w:t>
          </w:r>
        </w:sdtContent>
      </w:sdt>
      <w:r w:rsidR="00F848DA">
        <w:fldChar w:fldCharType="end"/>
      </w:r>
    </w:p>
    <w:p w:rsidR="00F63882" w:rsidRPr="00371C3A" w:rsidRDefault="00F63882" w:rsidP="00D41B72">
      <w:pPr>
        <w:pStyle w:val="Heading3"/>
      </w:pPr>
      <w:r w:rsidRPr="00371C3A">
        <w:t>Introduction</w:t>
      </w:r>
    </w:p>
    <w:p w:rsidR="00576BDD" w:rsidRPr="00371C3A" w:rsidRDefault="00576BDD" w:rsidP="00576BDD">
      <w:pPr>
        <w:pStyle w:val="BodyCopy"/>
        <w:rPr>
          <w:noProof w:val="0"/>
        </w:rPr>
      </w:pPr>
      <w:r w:rsidRPr="00371C3A">
        <w:rPr>
          <w:noProof w:val="0"/>
        </w:rPr>
        <w:t xml:space="preserve">It is important you have good knowledge of the information sources available to you in order to provide sound and professional advice. There will be times when one system may provide a wider or more suitable range of options for you to work from. This section will look at information sources available to you. </w:t>
      </w:r>
    </w:p>
    <w:p w:rsidR="00576BDD" w:rsidRPr="00371C3A" w:rsidRDefault="00576BDD" w:rsidP="00576BDD">
      <w:pPr>
        <w:pStyle w:val="BodyCopy"/>
        <w:rPr>
          <w:noProof w:val="0"/>
        </w:rPr>
      </w:pPr>
      <w:r w:rsidRPr="00371C3A">
        <w:rPr>
          <w:noProof w:val="0"/>
        </w:rPr>
        <w:t xml:space="preserve">The types of information available to you from an automated system may include: </w:t>
      </w:r>
    </w:p>
    <w:p w:rsidR="00A513EB" w:rsidRPr="00371C3A" w:rsidRDefault="00A513EB" w:rsidP="00964BCF">
      <w:pPr>
        <w:pStyle w:val="Bullet1"/>
      </w:pPr>
      <w:r w:rsidRPr="00371C3A">
        <w:t>P</w:t>
      </w:r>
      <w:r w:rsidR="003F34D3" w:rsidRPr="00371C3A">
        <w:t>ricing of products and services</w:t>
      </w:r>
    </w:p>
    <w:p w:rsidR="00A513EB" w:rsidRPr="00371C3A" w:rsidRDefault="003F34D3" w:rsidP="00964BCF">
      <w:pPr>
        <w:pStyle w:val="Bullet1"/>
      </w:pPr>
      <w:r w:rsidRPr="00371C3A">
        <w:t>Availability</w:t>
      </w:r>
    </w:p>
    <w:p w:rsidR="00A513EB" w:rsidRPr="00371C3A" w:rsidRDefault="003F34D3" w:rsidP="00964BCF">
      <w:pPr>
        <w:pStyle w:val="Bullet1"/>
      </w:pPr>
      <w:r w:rsidRPr="00371C3A">
        <w:t>General destination information</w:t>
      </w:r>
    </w:p>
    <w:p w:rsidR="00A513EB" w:rsidRPr="00371C3A" w:rsidRDefault="003F34D3" w:rsidP="00964BCF">
      <w:pPr>
        <w:pStyle w:val="Bullet1"/>
      </w:pPr>
      <w:r w:rsidRPr="00371C3A">
        <w:t>Product information:</w:t>
      </w:r>
    </w:p>
    <w:p w:rsidR="00A513EB" w:rsidRPr="00371C3A" w:rsidRDefault="00A513EB" w:rsidP="003F34D3">
      <w:pPr>
        <w:pStyle w:val="Bullet2"/>
        <w:rPr>
          <w:lang w:val="en-AU"/>
        </w:rPr>
      </w:pPr>
      <w:r w:rsidRPr="00371C3A">
        <w:rPr>
          <w:lang w:val="en-AU"/>
        </w:rPr>
        <w:t>Ac</w:t>
      </w:r>
      <w:r w:rsidR="003F34D3" w:rsidRPr="00371C3A">
        <w:rPr>
          <w:lang w:val="en-AU"/>
        </w:rPr>
        <w:t>commodation</w:t>
      </w:r>
    </w:p>
    <w:p w:rsidR="00A513EB" w:rsidRPr="00371C3A" w:rsidRDefault="003F34D3" w:rsidP="003F34D3">
      <w:pPr>
        <w:pStyle w:val="Bullet2"/>
        <w:rPr>
          <w:lang w:val="en-AU"/>
        </w:rPr>
      </w:pPr>
      <w:r w:rsidRPr="00371C3A">
        <w:rPr>
          <w:lang w:val="en-AU"/>
        </w:rPr>
        <w:t>Transport</w:t>
      </w:r>
    </w:p>
    <w:p w:rsidR="00A513EB" w:rsidRPr="00371C3A" w:rsidRDefault="003F34D3" w:rsidP="003F34D3">
      <w:pPr>
        <w:pStyle w:val="Bullet2"/>
        <w:rPr>
          <w:lang w:val="en-AU"/>
        </w:rPr>
      </w:pPr>
      <w:r w:rsidRPr="00371C3A">
        <w:rPr>
          <w:lang w:val="en-AU"/>
        </w:rPr>
        <w:t>Attractions</w:t>
      </w:r>
    </w:p>
    <w:p w:rsidR="00A513EB" w:rsidRPr="00371C3A" w:rsidRDefault="003F34D3" w:rsidP="003F34D3">
      <w:pPr>
        <w:pStyle w:val="Bullet2"/>
        <w:rPr>
          <w:lang w:val="en-AU"/>
        </w:rPr>
      </w:pPr>
      <w:r w:rsidRPr="00371C3A">
        <w:rPr>
          <w:lang w:val="en-AU"/>
        </w:rPr>
        <w:t>Amenities</w:t>
      </w:r>
    </w:p>
    <w:p w:rsidR="00A513EB" w:rsidRPr="00371C3A" w:rsidRDefault="003F34D3" w:rsidP="003F34D3">
      <w:pPr>
        <w:pStyle w:val="Bullet2"/>
        <w:rPr>
          <w:lang w:val="en-AU"/>
        </w:rPr>
      </w:pPr>
      <w:r w:rsidRPr="00371C3A">
        <w:rPr>
          <w:lang w:val="en-AU"/>
        </w:rPr>
        <w:t>Events and festivals</w:t>
      </w:r>
      <w:r w:rsidR="007335AA" w:rsidRPr="00371C3A">
        <w:rPr>
          <w:lang w:val="en-AU"/>
        </w:rPr>
        <w:t>.</w:t>
      </w:r>
    </w:p>
    <w:p w:rsidR="00A513EB" w:rsidRPr="00371C3A" w:rsidRDefault="00A513EB" w:rsidP="007335AA">
      <w:pPr>
        <w:pStyle w:val="Heading3"/>
        <w:spacing w:after="120"/>
      </w:pPr>
      <w:r w:rsidRPr="00371C3A">
        <w:t xml:space="preserve">Information from third parties </w:t>
      </w:r>
    </w:p>
    <w:p w:rsidR="00A513EB" w:rsidRPr="00371C3A" w:rsidRDefault="00A513EB" w:rsidP="007335AA">
      <w:pPr>
        <w:pStyle w:val="BodyCopy"/>
        <w:spacing w:after="140"/>
        <w:rPr>
          <w:noProof w:val="0"/>
        </w:rPr>
      </w:pPr>
      <w:r w:rsidRPr="00371C3A">
        <w:rPr>
          <w:noProof w:val="0"/>
        </w:rPr>
        <w:t>When dealing with third parties such as tour operators, wholesalers and tourism authorities, you will also need information from</w:t>
      </w:r>
      <w:r w:rsidR="00425BBF" w:rsidRPr="00371C3A">
        <w:rPr>
          <w:noProof w:val="0"/>
        </w:rPr>
        <w:t xml:space="preserve"> them. Let’s consider what type</w:t>
      </w:r>
      <w:r w:rsidRPr="00371C3A">
        <w:rPr>
          <w:noProof w:val="0"/>
        </w:rPr>
        <w:t xml:space="preserve"> of third parties travel agents will deal with on a day to day basis, and what kind of information you may require from them.</w:t>
      </w:r>
    </w:p>
    <w:p w:rsidR="00A513EB" w:rsidRPr="00371C3A" w:rsidRDefault="00A513EB" w:rsidP="007335AA">
      <w:pPr>
        <w:pStyle w:val="Heading3"/>
        <w:spacing w:after="120"/>
      </w:pPr>
      <w:r w:rsidRPr="00371C3A">
        <w:t xml:space="preserve">Tour operators </w:t>
      </w:r>
    </w:p>
    <w:p w:rsidR="00A513EB" w:rsidRPr="00371C3A" w:rsidRDefault="00A513EB" w:rsidP="007335AA">
      <w:pPr>
        <w:pStyle w:val="BodyCopy"/>
        <w:spacing w:after="140"/>
        <w:rPr>
          <w:noProof w:val="0"/>
        </w:rPr>
      </w:pPr>
      <w:r w:rsidRPr="00371C3A">
        <w:rPr>
          <w:noProof w:val="0"/>
        </w:rPr>
        <w:t xml:space="preserve">A tour operator puts together tours that generally comprise of transport, accommodation and other services such </w:t>
      </w:r>
      <w:r w:rsidR="00E3519F" w:rsidRPr="00371C3A">
        <w:rPr>
          <w:noProof w:val="0"/>
        </w:rPr>
        <w:t>as sightseeing tours, meals, and so on</w:t>
      </w:r>
      <w:r w:rsidRPr="00371C3A">
        <w:rPr>
          <w:noProof w:val="0"/>
        </w:rPr>
        <w:t xml:space="preserve">. They often specialise in a particular destination or region, group of clientele (i.e. age group) and standard of service. For example, Contiki and Trafalgar Tours are tour operators. Although there are many components that make up a tour, they are generally very easy to promote and sell as everything is put together into one price for the client. The client only needs to decide where they want to go, what they want to see and when they want to go. Brochures will contain these details although you may need further information to assist your client. This information may include: </w:t>
      </w:r>
    </w:p>
    <w:p w:rsidR="00A513EB" w:rsidRPr="00371C3A" w:rsidRDefault="00A513EB" w:rsidP="007335AA">
      <w:pPr>
        <w:pStyle w:val="Bullet1"/>
        <w:spacing w:after="100"/>
      </w:pPr>
      <w:r w:rsidRPr="00371C3A">
        <w:t xml:space="preserve">Availability for various departure dates </w:t>
      </w:r>
    </w:p>
    <w:p w:rsidR="00A513EB" w:rsidRPr="00371C3A" w:rsidRDefault="00A513EB" w:rsidP="007335AA">
      <w:pPr>
        <w:pStyle w:val="Bullet1"/>
        <w:spacing w:after="100"/>
      </w:pPr>
      <w:r w:rsidRPr="00371C3A">
        <w:t xml:space="preserve">Detailed itinerary information </w:t>
      </w:r>
    </w:p>
    <w:p w:rsidR="00A513EB" w:rsidRPr="00371C3A" w:rsidRDefault="00A513EB" w:rsidP="007335AA">
      <w:pPr>
        <w:pStyle w:val="Bullet1"/>
        <w:spacing w:after="100"/>
      </w:pPr>
      <w:r w:rsidRPr="00371C3A">
        <w:t xml:space="preserve">Any additional costs </w:t>
      </w:r>
    </w:p>
    <w:p w:rsidR="00A513EB" w:rsidRPr="00371C3A" w:rsidRDefault="00A513EB" w:rsidP="007335AA">
      <w:pPr>
        <w:pStyle w:val="Bullet1"/>
        <w:spacing w:after="100"/>
      </w:pPr>
      <w:r w:rsidRPr="00371C3A">
        <w:t xml:space="preserve">Optional extra activities </w:t>
      </w:r>
    </w:p>
    <w:p w:rsidR="00A513EB" w:rsidRPr="00371C3A" w:rsidRDefault="00A513EB" w:rsidP="007335AA">
      <w:pPr>
        <w:pStyle w:val="Bullet1"/>
        <w:spacing w:after="100"/>
      </w:pPr>
      <w:r w:rsidRPr="00371C3A">
        <w:lastRenderedPageBreak/>
        <w:t xml:space="preserve">Pre and post tour accommodation and airport transfers </w:t>
      </w:r>
    </w:p>
    <w:p w:rsidR="00A513EB" w:rsidRPr="00371C3A" w:rsidRDefault="00A513EB" w:rsidP="007335AA">
      <w:pPr>
        <w:pStyle w:val="Bullet1"/>
        <w:spacing w:after="100"/>
      </w:pPr>
      <w:r w:rsidRPr="00371C3A">
        <w:t xml:space="preserve">Booking forms </w:t>
      </w:r>
    </w:p>
    <w:p w:rsidR="00A513EB" w:rsidRPr="00371C3A" w:rsidRDefault="00A513EB" w:rsidP="007335AA">
      <w:pPr>
        <w:pStyle w:val="Bullet1"/>
        <w:spacing w:after="100"/>
        <w:rPr>
          <w:rFonts w:eastAsiaTheme="minorEastAsia"/>
          <w:lang w:eastAsia="en-AU"/>
        </w:rPr>
      </w:pPr>
      <w:r w:rsidRPr="00371C3A">
        <w:rPr>
          <w:rFonts w:eastAsiaTheme="minorEastAsia"/>
          <w:lang w:eastAsia="en-AU"/>
        </w:rPr>
        <w:t>Commission payable to the agent</w:t>
      </w:r>
      <w:r w:rsidR="007335AA" w:rsidRPr="00371C3A">
        <w:rPr>
          <w:rFonts w:eastAsiaTheme="minorEastAsia"/>
          <w:lang w:eastAsia="en-AU"/>
        </w:rPr>
        <w:t>.</w:t>
      </w:r>
    </w:p>
    <w:p w:rsidR="00A513EB" w:rsidRPr="00371C3A" w:rsidRDefault="00A513EB" w:rsidP="007335AA">
      <w:pPr>
        <w:pStyle w:val="Heading3"/>
        <w:spacing w:after="120"/>
      </w:pPr>
      <w:r w:rsidRPr="00371C3A">
        <w:t xml:space="preserve">Wholesalers </w:t>
      </w:r>
    </w:p>
    <w:p w:rsidR="00A513EB" w:rsidRPr="00371C3A" w:rsidRDefault="00A513EB" w:rsidP="007335AA">
      <w:pPr>
        <w:pStyle w:val="BodyCopy"/>
        <w:spacing w:after="140"/>
        <w:rPr>
          <w:noProof w:val="0"/>
        </w:rPr>
      </w:pPr>
      <w:r w:rsidRPr="00371C3A">
        <w:rPr>
          <w:noProof w:val="0"/>
        </w:rPr>
        <w:t>A wholesaler negotiates prices with different suppliers (including airlines, ho</w:t>
      </w:r>
      <w:r w:rsidR="00E3519F" w:rsidRPr="00371C3A">
        <w:rPr>
          <w:noProof w:val="0"/>
        </w:rPr>
        <w:t xml:space="preserve">tels, local tour operators, </w:t>
      </w:r>
      <w:r w:rsidR="00FE2FF5" w:rsidRPr="00371C3A">
        <w:rPr>
          <w:noProof w:val="0"/>
        </w:rPr>
        <w:t>and car</w:t>
      </w:r>
      <w:r w:rsidRPr="00371C3A">
        <w:rPr>
          <w:noProof w:val="0"/>
        </w:rPr>
        <w:t xml:space="preserve"> rental and rail companies) which they then sell to the public via the travel agent. Examples of wholesalers include </w:t>
      </w:r>
      <w:r w:rsidR="00517DC9" w:rsidRPr="00371C3A">
        <w:rPr>
          <w:noProof w:val="0"/>
        </w:rPr>
        <w:t>Garuda Orient</w:t>
      </w:r>
      <w:r w:rsidRPr="00371C3A">
        <w:rPr>
          <w:noProof w:val="0"/>
        </w:rPr>
        <w:t xml:space="preserve"> and </w:t>
      </w:r>
      <w:r w:rsidR="00517DC9" w:rsidRPr="00371C3A">
        <w:rPr>
          <w:noProof w:val="0"/>
        </w:rPr>
        <w:t>Asia Escape</w:t>
      </w:r>
      <w:r w:rsidRPr="00371C3A">
        <w:rPr>
          <w:noProof w:val="0"/>
        </w:rPr>
        <w:t xml:space="preserve">. Their brochures provide a range of options for the agent to assist the client to put together a holiday package. </w:t>
      </w:r>
    </w:p>
    <w:p w:rsidR="00A513EB" w:rsidRPr="00371C3A" w:rsidRDefault="00A513EB" w:rsidP="007335AA">
      <w:pPr>
        <w:pStyle w:val="BodyCopy"/>
        <w:spacing w:after="140"/>
        <w:rPr>
          <w:noProof w:val="0"/>
        </w:rPr>
      </w:pPr>
      <w:r w:rsidRPr="00371C3A">
        <w:rPr>
          <w:noProof w:val="0"/>
        </w:rPr>
        <w:t xml:space="preserve">Information that an agent requires from a wholesaler may include: </w:t>
      </w:r>
    </w:p>
    <w:p w:rsidR="00A513EB" w:rsidRPr="00371C3A" w:rsidRDefault="003F34D3" w:rsidP="007335AA">
      <w:pPr>
        <w:pStyle w:val="Bullet1"/>
        <w:spacing w:after="100"/>
      </w:pPr>
      <w:r w:rsidRPr="00371C3A">
        <w:t>Prices</w:t>
      </w:r>
    </w:p>
    <w:p w:rsidR="00A513EB" w:rsidRPr="00371C3A" w:rsidRDefault="003F34D3" w:rsidP="007335AA">
      <w:pPr>
        <w:pStyle w:val="Bullet1"/>
        <w:spacing w:after="100"/>
      </w:pPr>
      <w:r w:rsidRPr="00371C3A">
        <w:t>Availability</w:t>
      </w:r>
    </w:p>
    <w:p w:rsidR="00A513EB" w:rsidRPr="00371C3A" w:rsidRDefault="003F34D3" w:rsidP="007335AA">
      <w:pPr>
        <w:pStyle w:val="Bullet1"/>
        <w:spacing w:after="100"/>
      </w:pPr>
      <w:r w:rsidRPr="00371C3A">
        <w:t>Commission payable</w:t>
      </w:r>
    </w:p>
    <w:p w:rsidR="00A513EB" w:rsidRPr="00371C3A" w:rsidRDefault="003F34D3" w:rsidP="007335AA">
      <w:pPr>
        <w:pStyle w:val="Bullet1"/>
        <w:spacing w:after="100"/>
      </w:pPr>
      <w:r w:rsidRPr="00371C3A">
        <w:t>Booking forms</w:t>
      </w:r>
    </w:p>
    <w:p w:rsidR="00A513EB" w:rsidRPr="00371C3A" w:rsidRDefault="003F34D3" w:rsidP="007335AA">
      <w:pPr>
        <w:pStyle w:val="Bullet1"/>
        <w:spacing w:after="100"/>
      </w:pPr>
      <w:r w:rsidRPr="00371C3A">
        <w:t>Terms and conditions</w:t>
      </w:r>
    </w:p>
    <w:p w:rsidR="00A513EB" w:rsidRPr="00371C3A" w:rsidRDefault="003F34D3" w:rsidP="007335AA">
      <w:pPr>
        <w:pStyle w:val="Bullet1"/>
        <w:spacing w:after="100"/>
      </w:pPr>
      <w:r w:rsidRPr="00371C3A">
        <w:t>Product information</w:t>
      </w:r>
    </w:p>
    <w:p w:rsidR="00A513EB" w:rsidRPr="00371C3A" w:rsidRDefault="003F34D3" w:rsidP="007335AA">
      <w:pPr>
        <w:pStyle w:val="Bullet1"/>
        <w:spacing w:after="100"/>
      </w:pPr>
      <w:r w:rsidRPr="00371C3A">
        <w:t>Schedules and timetables</w:t>
      </w:r>
    </w:p>
    <w:p w:rsidR="00A513EB" w:rsidRPr="00371C3A" w:rsidRDefault="00A513EB" w:rsidP="007335AA">
      <w:pPr>
        <w:pStyle w:val="Bullet1"/>
        <w:spacing w:after="100"/>
      </w:pPr>
      <w:r w:rsidRPr="00371C3A">
        <w:t>Ord</w:t>
      </w:r>
      <w:r w:rsidR="003F34D3" w:rsidRPr="00371C3A">
        <w:t>er brochures or other resources</w:t>
      </w:r>
      <w:r w:rsidR="007335AA" w:rsidRPr="00371C3A">
        <w:t>.</w:t>
      </w:r>
    </w:p>
    <w:p w:rsidR="00A513EB" w:rsidRPr="00371C3A" w:rsidRDefault="00A513EB" w:rsidP="00DD3AB1">
      <w:pPr>
        <w:pStyle w:val="BodyCopy"/>
        <w:rPr>
          <w:noProof w:val="0"/>
        </w:rPr>
      </w:pPr>
      <w:r w:rsidRPr="00371C3A">
        <w:rPr>
          <w:noProof w:val="0"/>
        </w:rPr>
        <w:t xml:space="preserve">Generally these third parties will have a website available for the general public but will also have a travel agent information section that can be accessed using a password. Often the website can provide detailed information for the agent including the ability to check prices and </w:t>
      </w:r>
      <w:r w:rsidR="00FE2FF5" w:rsidRPr="00371C3A">
        <w:rPr>
          <w:noProof w:val="0"/>
        </w:rPr>
        <w:t>availability,</w:t>
      </w:r>
      <w:r w:rsidRPr="00371C3A">
        <w:rPr>
          <w:noProof w:val="0"/>
        </w:rPr>
        <w:t xml:space="preserve"> save quotations and make bookings. This removes the need for the agent to make telephone calls to contact the Reservations department for a wholesaler or tour operator and is very time efficient.</w:t>
      </w:r>
    </w:p>
    <w:p w:rsidR="00517DC9" w:rsidRPr="00371C3A" w:rsidRDefault="00517DC9" w:rsidP="00DD3AB1">
      <w:pPr>
        <w:pStyle w:val="BodyCopy"/>
        <w:rPr>
          <w:noProof w:val="0"/>
        </w:rPr>
      </w:pPr>
      <w:r w:rsidRPr="00371C3A">
        <w:rPr>
          <w:noProof w:val="0"/>
        </w:rPr>
        <w:t>For an extensive list of tour wholesalers search the following</w:t>
      </w:r>
      <w:r w:rsidR="007335AA" w:rsidRPr="00371C3A">
        <w:rPr>
          <w:noProof w:val="0"/>
        </w:rPr>
        <w:t>:</w:t>
      </w:r>
    </w:p>
    <w:p w:rsidR="000447F1" w:rsidRPr="00371C3A" w:rsidRDefault="00F848DA" w:rsidP="007335AA">
      <w:pPr>
        <w:pStyle w:val="Bullet1"/>
        <w:rPr>
          <w:rFonts w:ascii="HelveticaNeueLT Std Lt Cn" w:eastAsiaTheme="minorEastAsia" w:hAnsi="HelveticaNeueLT Std Lt Cn" w:cs="HelveticaNeueLT Std Lt Cn"/>
          <w:color w:val="000000"/>
          <w:lang w:eastAsia="en-AU"/>
        </w:rPr>
      </w:pPr>
      <w:hyperlink r:id="rId93" w:history="1">
        <w:r w:rsidR="00517DC9" w:rsidRPr="00371C3A">
          <w:rPr>
            <w:rStyle w:val="Hyperlink"/>
            <w:rFonts w:ascii="HelveticaNeueLT Std Lt Cn" w:eastAsiaTheme="minorEastAsia" w:hAnsi="HelveticaNeueLT Std Lt Cn" w:cs="HelveticaNeueLT Std Lt Cn"/>
            <w:lang w:eastAsia="en-AU"/>
          </w:rPr>
          <w:t>http://www.cato.asn.au/members</w:t>
        </w:r>
      </w:hyperlink>
      <w:r w:rsidR="00124DDC" w:rsidRPr="00371C3A">
        <w:t>.</w:t>
      </w:r>
    </w:p>
    <w:p w:rsidR="000447F1" w:rsidRPr="00371C3A" w:rsidRDefault="000447F1" w:rsidP="00DD3AB1">
      <w:pPr>
        <w:pStyle w:val="BodyCopy"/>
        <w:rPr>
          <w:noProof w:val="0"/>
        </w:rPr>
      </w:pPr>
      <w:r w:rsidRPr="00371C3A">
        <w:rPr>
          <w:noProof w:val="0"/>
        </w:rPr>
        <w:t xml:space="preserve">The </w:t>
      </w:r>
      <w:r w:rsidR="00F80E97" w:rsidRPr="00371C3A">
        <w:rPr>
          <w:noProof w:val="0"/>
        </w:rPr>
        <w:t xml:space="preserve">following images are the </w:t>
      </w:r>
      <w:r w:rsidRPr="00371C3A">
        <w:rPr>
          <w:noProof w:val="0"/>
        </w:rPr>
        <w:t>log in pages</w:t>
      </w:r>
      <w:r w:rsidR="00F80E97" w:rsidRPr="00371C3A">
        <w:rPr>
          <w:noProof w:val="0"/>
        </w:rPr>
        <w:t xml:space="preserve"> </w:t>
      </w:r>
      <w:r w:rsidRPr="00371C3A">
        <w:rPr>
          <w:noProof w:val="0"/>
        </w:rPr>
        <w:t xml:space="preserve">for the </w:t>
      </w:r>
      <w:r w:rsidR="006D4064" w:rsidRPr="00371C3A">
        <w:rPr>
          <w:noProof w:val="0"/>
        </w:rPr>
        <w:t>be</w:t>
      </w:r>
      <w:r w:rsidR="007335AA" w:rsidRPr="00371C3A">
        <w:rPr>
          <w:noProof w:val="0"/>
        </w:rPr>
        <w:t>low listed web addresses:</w:t>
      </w:r>
    </w:p>
    <w:p w:rsidR="000447F1" w:rsidRPr="00371C3A" w:rsidRDefault="00F848DA" w:rsidP="007335AA">
      <w:pPr>
        <w:pStyle w:val="Bullet1"/>
        <w:rPr>
          <w:rFonts w:ascii="HelveticaNeueLT Std Lt Cn" w:eastAsiaTheme="minorEastAsia" w:hAnsi="HelveticaNeueLT Std Lt Cn" w:cs="HelveticaNeueLT Std Lt Cn"/>
          <w:color w:val="000000"/>
          <w:lang w:eastAsia="en-AU"/>
        </w:rPr>
      </w:pPr>
      <w:hyperlink r:id="rId94" w:history="1">
        <w:r w:rsidR="000447F1" w:rsidRPr="00371C3A">
          <w:rPr>
            <w:rStyle w:val="Hyperlink"/>
            <w:rFonts w:ascii="HelveticaNeueLT Std Lt Cn" w:eastAsiaTheme="minorEastAsia" w:hAnsi="HelveticaNeueLT Std Lt Cn" w:cs="HelveticaNeueLT Std Lt Cn"/>
            <w:lang w:eastAsia="en-AU"/>
          </w:rPr>
          <w:t>http://websitetravel.com/</w:t>
        </w:r>
      </w:hyperlink>
    </w:p>
    <w:p w:rsidR="000447F1" w:rsidRPr="00371C3A" w:rsidRDefault="00F848DA" w:rsidP="007335AA">
      <w:pPr>
        <w:pStyle w:val="Bullet1"/>
        <w:rPr>
          <w:rFonts w:ascii="HelveticaNeueLT Std Lt Cn" w:eastAsiaTheme="minorEastAsia" w:hAnsi="HelveticaNeueLT Std Lt Cn" w:cs="HelveticaNeueLT Std Lt Cn"/>
          <w:color w:val="000000"/>
          <w:lang w:eastAsia="en-AU"/>
        </w:rPr>
      </w:pPr>
      <w:hyperlink r:id="rId95" w:history="1">
        <w:r w:rsidR="000447F1" w:rsidRPr="00371C3A">
          <w:rPr>
            <w:rStyle w:val="Hyperlink"/>
            <w:rFonts w:ascii="HelveticaNeueLT Std Lt Cn" w:eastAsiaTheme="minorEastAsia" w:hAnsi="HelveticaNeueLT Std Lt Cn" w:cs="HelveticaNeueLT Std Lt Cn"/>
            <w:lang w:eastAsia="en-AU"/>
          </w:rPr>
          <w:t>http://www.ttgasia.com/article.php?article_id=4817</w:t>
        </w:r>
      </w:hyperlink>
    </w:p>
    <w:p w:rsidR="000447F1" w:rsidRPr="00371C3A" w:rsidRDefault="00F848DA" w:rsidP="007335AA">
      <w:pPr>
        <w:pStyle w:val="Bullet1"/>
        <w:rPr>
          <w:rFonts w:ascii="HelveticaNeueLT Std Lt Cn" w:eastAsiaTheme="minorEastAsia" w:hAnsi="HelveticaNeueLT Std Lt Cn" w:cs="HelveticaNeueLT Std Lt Cn"/>
          <w:color w:val="000000"/>
          <w:lang w:eastAsia="en-AU"/>
        </w:rPr>
      </w:pPr>
      <w:hyperlink r:id="rId96" w:history="1">
        <w:r w:rsidR="000447F1" w:rsidRPr="00371C3A">
          <w:rPr>
            <w:rStyle w:val="Hyperlink"/>
            <w:rFonts w:ascii="HelveticaNeueLT Std Lt Cn" w:eastAsiaTheme="minorEastAsia" w:hAnsi="HelveticaNeueLT Std Lt Cn" w:cs="HelveticaNeueLT Std Lt Cn"/>
            <w:lang w:eastAsia="en-AU"/>
          </w:rPr>
          <w:t>http://www.asiaescapeholidays.com.au/</w:t>
        </w:r>
      </w:hyperlink>
      <w:r w:rsidR="007335AA" w:rsidRPr="00371C3A">
        <w:t>.</w:t>
      </w:r>
      <w:r w:rsidR="007335AA" w:rsidRPr="00371C3A">
        <w:br/>
      </w:r>
    </w:p>
    <w:p w:rsidR="00517DC9" w:rsidRPr="00371C3A" w:rsidRDefault="00517DC9" w:rsidP="00A513EB">
      <w:pPr>
        <w:pStyle w:val="BodyCopy"/>
        <w:rPr>
          <w:rFonts w:ascii="HelveticaNeueLT Std Lt Cn" w:eastAsiaTheme="minorEastAsia" w:hAnsi="HelveticaNeueLT Std Lt Cn" w:cs="HelveticaNeueLT Std Lt Cn"/>
          <w:noProof w:val="0"/>
          <w:color w:val="000000"/>
          <w:szCs w:val="22"/>
          <w:lang w:eastAsia="en-AU"/>
        </w:rPr>
      </w:pPr>
      <w:r w:rsidRPr="00371C3A">
        <w:rPr>
          <w:lang w:val="en-US" w:eastAsia="en-US"/>
        </w:rPr>
        <w:lastRenderedPageBreak/>
        <w:drawing>
          <wp:inline distT="0" distB="0" distL="0" distR="0" wp14:anchorId="03E699BE" wp14:editId="40A4BAAE">
            <wp:extent cx="5357030" cy="4885267"/>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7"/>
                    <a:srcRect b="3026"/>
                    <a:stretch/>
                  </pic:blipFill>
                  <pic:spPr bwMode="auto">
                    <a:xfrm>
                      <a:off x="0" y="0"/>
                      <a:ext cx="5364177" cy="4891785"/>
                    </a:xfrm>
                    <a:prstGeom prst="rect">
                      <a:avLst/>
                    </a:prstGeom>
                    <a:ln>
                      <a:noFill/>
                    </a:ln>
                    <a:extLst>
                      <a:ext uri="{53640926-AAD7-44D8-BBD7-CCE9431645EC}">
                        <a14:shadowObscured xmlns:a14="http://schemas.microsoft.com/office/drawing/2010/main"/>
                      </a:ext>
                    </a:extLst>
                  </pic:spPr>
                </pic:pic>
              </a:graphicData>
            </a:graphic>
          </wp:inline>
        </w:drawing>
      </w:r>
    </w:p>
    <w:p w:rsidR="007335AA" w:rsidRPr="00371C3A" w:rsidRDefault="002C2789" w:rsidP="007335AA">
      <w:pPr>
        <w:pStyle w:val="BodyCopy"/>
        <w:rPr>
          <w:rFonts w:ascii="HelveticaNeueLT Std Lt Cn" w:hAnsi="HelveticaNeueLT Std Lt Cn" w:cs="HelveticaNeueLT Std Lt Cn"/>
          <w:noProof w:val="0"/>
          <w:color w:val="000000"/>
        </w:rPr>
      </w:pPr>
      <w:r w:rsidRPr="00371C3A">
        <w:rPr>
          <w:lang w:val="en-US" w:eastAsia="en-US"/>
        </w:rPr>
        <w:drawing>
          <wp:inline distT="0" distB="0" distL="0" distR="0" wp14:anchorId="0A9A88F2" wp14:editId="65845652">
            <wp:extent cx="5362644" cy="1981200"/>
            <wp:effectExtent l="0" t="0" r="952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368501" cy="1983364"/>
                    </a:xfrm>
                    <a:prstGeom prst="rect">
                      <a:avLst/>
                    </a:prstGeom>
                  </pic:spPr>
                </pic:pic>
              </a:graphicData>
            </a:graphic>
          </wp:inline>
        </w:drawing>
      </w:r>
      <w:r w:rsidR="007335AA" w:rsidRPr="00371C3A">
        <w:rPr>
          <w:rFonts w:ascii="HelveticaNeueLT Std Lt Cn" w:eastAsiaTheme="minorEastAsia" w:hAnsi="HelveticaNeueLT Std Lt Cn" w:cs="HelveticaNeueLT Std Lt Cn"/>
          <w:noProof w:val="0"/>
          <w:color w:val="000000"/>
          <w:szCs w:val="22"/>
          <w:lang w:eastAsia="en-AU"/>
        </w:rPr>
        <w:br w:type="page"/>
      </w:r>
    </w:p>
    <w:p w:rsidR="002C2789" w:rsidRPr="00371C3A" w:rsidRDefault="002C2789" w:rsidP="00A513EB">
      <w:pPr>
        <w:pStyle w:val="BodyCopy"/>
        <w:rPr>
          <w:rFonts w:ascii="HelveticaNeueLT Std Lt Cn" w:eastAsiaTheme="minorEastAsia" w:hAnsi="HelveticaNeueLT Std Lt Cn" w:cs="HelveticaNeueLT Std Lt Cn"/>
          <w:noProof w:val="0"/>
          <w:color w:val="000000"/>
          <w:szCs w:val="22"/>
          <w:lang w:eastAsia="en-AU"/>
        </w:rPr>
      </w:pPr>
      <w:r w:rsidRPr="00371C3A">
        <w:rPr>
          <w:lang w:val="en-US" w:eastAsia="en-US"/>
        </w:rPr>
        <w:lastRenderedPageBreak/>
        <w:drawing>
          <wp:inline distT="0" distB="0" distL="0" distR="0" wp14:anchorId="20F080A7" wp14:editId="4584399F">
            <wp:extent cx="5772980" cy="1860605"/>
            <wp:effectExtent l="0" t="0" r="0" b="635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9"/>
                    <a:srcRect l="970" t="2566" r="970"/>
                    <a:stretch/>
                  </pic:blipFill>
                  <pic:spPr bwMode="auto">
                    <a:xfrm>
                      <a:off x="0" y="0"/>
                      <a:ext cx="5771590" cy="1860157"/>
                    </a:xfrm>
                    <a:prstGeom prst="rect">
                      <a:avLst/>
                    </a:prstGeom>
                    <a:ln>
                      <a:noFill/>
                    </a:ln>
                    <a:extLst>
                      <a:ext uri="{53640926-AAD7-44D8-BBD7-CCE9431645EC}">
                        <a14:shadowObscured xmlns:a14="http://schemas.microsoft.com/office/drawing/2010/main"/>
                      </a:ext>
                    </a:extLst>
                  </pic:spPr>
                </pic:pic>
              </a:graphicData>
            </a:graphic>
          </wp:inline>
        </w:drawing>
      </w:r>
    </w:p>
    <w:p w:rsidR="002C2789" w:rsidRPr="00371C3A" w:rsidRDefault="002C2789" w:rsidP="00A513EB">
      <w:pPr>
        <w:pStyle w:val="BodyCopy"/>
        <w:rPr>
          <w:rFonts w:ascii="HelveticaNeueLT Std Lt Cn" w:eastAsiaTheme="minorEastAsia" w:hAnsi="HelveticaNeueLT Std Lt Cn" w:cs="HelveticaNeueLT Std Lt Cn"/>
          <w:noProof w:val="0"/>
          <w:color w:val="000000"/>
          <w:szCs w:val="22"/>
          <w:lang w:eastAsia="en-AU"/>
        </w:rPr>
      </w:pPr>
      <w:r w:rsidRPr="00371C3A">
        <w:rPr>
          <w:lang w:val="en-US" w:eastAsia="en-US"/>
        </w:rPr>
        <w:drawing>
          <wp:inline distT="0" distB="0" distL="0" distR="0" wp14:anchorId="7CA35004" wp14:editId="20419FB1">
            <wp:extent cx="5716988" cy="6654868"/>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0"/>
                    <a:srcRect l="693" t="609" r="2074"/>
                    <a:stretch/>
                  </pic:blipFill>
                  <pic:spPr bwMode="auto">
                    <a:xfrm>
                      <a:off x="0" y="0"/>
                      <a:ext cx="5716043" cy="6653767"/>
                    </a:xfrm>
                    <a:prstGeom prst="rect">
                      <a:avLst/>
                    </a:prstGeom>
                    <a:ln>
                      <a:noFill/>
                    </a:ln>
                    <a:extLst>
                      <a:ext uri="{53640926-AAD7-44D8-BBD7-CCE9431645EC}">
                        <a14:shadowObscured xmlns:a14="http://schemas.microsoft.com/office/drawing/2010/main"/>
                      </a:ext>
                    </a:extLst>
                  </pic:spPr>
                </pic:pic>
              </a:graphicData>
            </a:graphic>
          </wp:inline>
        </w:drawing>
      </w:r>
    </w:p>
    <w:p w:rsidR="002C2789" w:rsidRPr="00371C3A" w:rsidRDefault="002C2789" w:rsidP="00A513EB">
      <w:pPr>
        <w:pStyle w:val="BodyCopy"/>
        <w:rPr>
          <w:rFonts w:ascii="HelveticaNeueLT Std Lt Cn" w:eastAsiaTheme="minorEastAsia" w:hAnsi="HelveticaNeueLT Std Lt Cn" w:cs="HelveticaNeueLT Std Lt Cn"/>
          <w:noProof w:val="0"/>
          <w:color w:val="000000"/>
          <w:szCs w:val="22"/>
          <w:lang w:eastAsia="en-AU"/>
        </w:rPr>
      </w:pPr>
      <w:r w:rsidRPr="00371C3A">
        <w:rPr>
          <w:lang w:val="en-US" w:eastAsia="en-US"/>
        </w:rPr>
        <w:lastRenderedPageBreak/>
        <w:drawing>
          <wp:inline distT="0" distB="0" distL="0" distR="0" wp14:anchorId="109814E8" wp14:editId="3566C653">
            <wp:extent cx="5774012" cy="3013544"/>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1"/>
                    <a:srcRect l="1248" t="2107"/>
                    <a:stretch/>
                  </pic:blipFill>
                  <pic:spPr bwMode="auto">
                    <a:xfrm>
                      <a:off x="0" y="0"/>
                      <a:ext cx="5772621" cy="3012818"/>
                    </a:xfrm>
                    <a:prstGeom prst="rect">
                      <a:avLst/>
                    </a:prstGeom>
                    <a:ln>
                      <a:noFill/>
                    </a:ln>
                    <a:extLst>
                      <a:ext uri="{53640926-AAD7-44D8-BBD7-CCE9431645EC}">
                        <a14:shadowObscured xmlns:a14="http://schemas.microsoft.com/office/drawing/2010/main"/>
                      </a:ext>
                    </a:extLst>
                  </pic:spPr>
                </pic:pic>
              </a:graphicData>
            </a:graphic>
          </wp:inline>
        </w:drawing>
      </w:r>
    </w:p>
    <w:p w:rsidR="002C2789" w:rsidRPr="00371C3A" w:rsidRDefault="002C2789" w:rsidP="00A513EB">
      <w:pPr>
        <w:pStyle w:val="BodyCopy"/>
        <w:rPr>
          <w:rFonts w:ascii="HelveticaNeueLT Std Lt Cn" w:eastAsiaTheme="minorEastAsia" w:hAnsi="HelveticaNeueLT Std Lt Cn" w:cs="HelveticaNeueLT Std Lt Cn"/>
          <w:noProof w:val="0"/>
          <w:color w:val="000000"/>
          <w:szCs w:val="22"/>
          <w:lang w:eastAsia="en-AU"/>
        </w:rPr>
      </w:pPr>
    </w:p>
    <w:p w:rsidR="00BA5654" w:rsidRPr="00371C3A" w:rsidRDefault="00BA5654">
      <w:pPr>
        <w:rPr>
          <w:rFonts w:ascii="HelveticaNeueLT Std Lt Cn" w:hAnsi="HelveticaNeueLT Std Lt Cn" w:cs="HelveticaNeueLT Std Lt Cn"/>
          <w:color w:val="000000"/>
        </w:rPr>
      </w:pPr>
      <w:r w:rsidRPr="00371C3A">
        <w:rPr>
          <w:rFonts w:ascii="HelveticaNeueLT Std Lt Cn" w:hAnsi="HelveticaNeueLT Std Lt Cn" w:cs="HelveticaNeueLT Std Lt Cn"/>
          <w:color w:val="000000"/>
        </w:rPr>
        <w:br w:type="page"/>
      </w:r>
    </w:p>
    <w:p w:rsidR="002C2789" w:rsidRPr="00371C3A" w:rsidRDefault="00BA5654" w:rsidP="00A513EB">
      <w:pPr>
        <w:pStyle w:val="BodyCopy"/>
        <w:rPr>
          <w:rFonts w:ascii="HelveticaNeueLT Std Lt Cn" w:eastAsiaTheme="minorEastAsia" w:hAnsi="HelveticaNeueLT Std Lt Cn" w:cs="HelveticaNeueLT Std Lt Cn"/>
          <w:noProof w:val="0"/>
          <w:color w:val="000000"/>
          <w:szCs w:val="22"/>
          <w:lang w:eastAsia="en-AU"/>
        </w:rPr>
      </w:pPr>
      <w:r w:rsidRPr="00371C3A">
        <w:rPr>
          <w:rFonts w:ascii="HelveticaNeueLT Std Lt Cn" w:eastAsiaTheme="minorEastAsia" w:hAnsi="HelveticaNeueLT Std Lt Cn" w:cs="HelveticaNeueLT Std Lt Cn"/>
          <w:color w:val="000000"/>
          <w:szCs w:val="22"/>
          <w:lang w:val="en-US" w:eastAsia="en-US"/>
        </w:rPr>
        <w:lastRenderedPageBreak/>
        <mc:AlternateContent>
          <mc:Choice Requires="wpg">
            <w:drawing>
              <wp:anchor distT="0" distB="0" distL="114300" distR="114300" simplePos="0" relativeHeight="251706368" behindDoc="0" locked="0" layoutInCell="1" allowOverlap="1" wp14:anchorId="42D320EA" wp14:editId="38A284C7">
                <wp:simplePos x="0" y="0"/>
                <wp:positionH relativeFrom="column">
                  <wp:posOffset>0</wp:posOffset>
                </wp:positionH>
                <wp:positionV relativeFrom="paragraph">
                  <wp:posOffset>3175</wp:posOffset>
                </wp:positionV>
                <wp:extent cx="5757333" cy="8838988"/>
                <wp:effectExtent l="0" t="0" r="0" b="635"/>
                <wp:wrapNone/>
                <wp:docPr id="236" name="Group 236"/>
                <wp:cNvGraphicFramePr/>
                <a:graphic xmlns:a="http://schemas.openxmlformats.org/drawingml/2006/main">
                  <a:graphicData uri="http://schemas.microsoft.com/office/word/2010/wordprocessingGroup">
                    <wpg:wgp>
                      <wpg:cNvGrpSpPr/>
                      <wpg:grpSpPr>
                        <a:xfrm>
                          <a:off x="0" y="0"/>
                          <a:ext cx="5757333" cy="8838988"/>
                          <a:chOff x="0" y="0"/>
                          <a:chExt cx="5757333" cy="8941583"/>
                        </a:xfrm>
                      </wpg:grpSpPr>
                      <pic:pic xmlns:pic="http://schemas.openxmlformats.org/drawingml/2006/picture">
                        <pic:nvPicPr>
                          <pic:cNvPr id="222" name="Picture 222"/>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5757333" cy="7162800"/>
                          </a:xfrm>
                          <a:prstGeom prst="rect">
                            <a:avLst/>
                          </a:prstGeom>
                        </pic:spPr>
                      </pic:pic>
                      <pic:pic xmlns:pic="http://schemas.openxmlformats.org/drawingml/2006/picture">
                        <pic:nvPicPr>
                          <pic:cNvPr id="224" name="Picture 224"/>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7299049"/>
                            <a:ext cx="5698067" cy="1642534"/>
                          </a:xfrm>
                          <a:prstGeom prst="rect">
                            <a:avLst/>
                          </a:prstGeom>
                        </pic:spPr>
                      </pic:pic>
                    </wpg:wgp>
                  </a:graphicData>
                </a:graphic>
                <wp14:sizeRelV relativeFrom="margin">
                  <wp14:pctHeight>0</wp14:pctHeight>
                </wp14:sizeRelV>
              </wp:anchor>
            </w:drawing>
          </mc:Choice>
          <mc:Fallback>
            <w:pict>
              <v:group w14:anchorId="4C2C1576" id="Group 236" o:spid="_x0000_s1026" style="position:absolute;margin-left:0;margin-top:.25pt;width:453.35pt;height:696pt;z-index:251706368;mso-height-relative:margin" coordsize="57573,89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">
                <v:shape id="Picture 222" o:spid="_x0000_s1027" type="#_x0000_t75" style="position:absolute;width:57573;height:716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VhRzEAAAA3AAAAA8AAABkcnMvZG93bnJldi54bWxEj0+LwjAUxO+C3yG8BS+yplaUpRpFBcWL&#10;h61/zo/m2ZZtXkoTtfrpjbDgcZiZ3zCzRWsqcaPGlZYVDAcRCOLM6pJzBcfD5vsHhPPIGivLpOBB&#10;DhbzbmeGibZ3/qVb6nMRIOwSVFB4XydSuqwgg25ga+LgXWxj0AfZ5FI3eA9wU8k4iibSYMlhocCa&#10;1gVlf+nVKNiM26fcZqvTeRRV++d4R9v00leq99UupyA8tf4T/m/vtII4juF9JhwBOX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pVhRzEAAAA3AAAAA8AAAAAAAAAAAAAAAAA&#10;nwIAAGRycy9kb3ducmV2LnhtbFBLBQYAAAAABAAEAPcAAACQAwAAAAA=&#10;">
                  <v:imagedata r:id="rId104" o:title=""/>
                  <v:path arrowok="t"/>
                </v:shape>
                <v:shape id="Picture 224" o:spid="_x0000_s1028" type="#_x0000_t75" style="position:absolute;top:72990;width:56980;height:16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cPxXFAAAA3AAAAA8AAABkcnMvZG93bnJldi54bWxEj0FLAzEUhO+C/yE8wYvYxEWkbJsWUQTx&#10;ILWr99fN627o5mVNstv13zeFgsdhZr5hluvJdWKkEK1nDQ8zBYK49sZyo+G7erufg4gJ2WDnmTT8&#10;UYT16vpqiaXxR/6icZsakSEcS9TQptSXUsa6JYdx5nvi7O19cJiyDI00AY8Z7jpZKPUkHVrOCy32&#10;9NJSfdgOTsPr74cKxsoftanGqvrc3c3tMGh9ezM9L0AkmtJ/+NJ+NxqK4hHOZ/IRkKsT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I3D8VxQAAANwAAAAPAAAAAAAAAAAAAAAA&#10;AJ8CAABkcnMvZG93bnJldi54bWxQSwUGAAAAAAQABAD3AAAAkQMAAAAA&#10;">
                  <v:imagedata r:id="rId105" o:title=""/>
                  <v:path arrowok="t"/>
                </v:shape>
              </v:group>
            </w:pict>
          </mc:Fallback>
        </mc:AlternateContent>
      </w:r>
    </w:p>
    <w:p w:rsidR="00A513EB" w:rsidRPr="00371C3A" w:rsidRDefault="00A513EB" w:rsidP="00D41B72">
      <w:pPr>
        <w:pStyle w:val="Heading3"/>
      </w:pPr>
      <w:r w:rsidRPr="00371C3A">
        <w:t xml:space="preserve">Tourism authorities </w:t>
      </w:r>
    </w:p>
    <w:p w:rsidR="00A513EB" w:rsidRPr="00371C3A" w:rsidRDefault="00A513EB" w:rsidP="00DD3AB1">
      <w:pPr>
        <w:pStyle w:val="BodyCopy"/>
        <w:rPr>
          <w:noProof w:val="0"/>
        </w:rPr>
      </w:pPr>
      <w:r w:rsidRPr="00371C3A">
        <w:rPr>
          <w:noProof w:val="0"/>
        </w:rPr>
        <w:t>Tourism authorities provide information that can be a very useful resource to travel agents in providing local, regional or national information. They generally exist to promote the destination and not to sell specific products and are usually</w:t>
      </w:r>
      <w:r w:rsidR="00327D76" w:rsidRPr="00371C3A">
        <w:rPr>
          <w:noProof w:val="0"/>
        </w:rPr>
        <w:t xml:space="preserve"> government funded. Examples of</w:t>
      </w:r>
      <w:r w:rsidRPr="00371C3A">
        <w:rPr>
          <w:noProof w:val="0"/>
        </w:rPr>
        <w:t xml:space="preserve"> tourism authorities </w:t>
      </w:r>
      <w:r w:rsidR="00327D76" w:rsidRPr="00371C3A">
        <w:rPr>
          <w:noProof w:val="0"/>
        </w:rPr>
        <w:t>for ASEAN nations are listed below.</w:t>
      </w:r>
      <w:r w:rsidRPr="00371C3A">
        <w:rPr>
          <w:noProof w:val="0"/>
        </w:rPr>
        <w:t xml:space="preserve"> </w:t>
      </w:r>
    </w:p>
    <w:p w:rsidR="00A513EB" w:rsidRPr="00371C3A" w:rsidRDefault="00A513EB" w:rsidP="00DD3AB1">
      <w:pPr>
        <w:pStyle w:val="BodyCopy"/>
        <w:rPr>
          <w:noProof w:val="0"/>
        </w:rPr>
      </w:pPr>
      <w:r w:rsidRPr="00371C3A">
        <w:rPr>
          <w:noProof w:val="0"/>
        </w:rPr>
        <w:t xml:space="preserve">The type of information that they can provide would include: </w:t>
      </w:r>
    </w:p>
    <w:p w:rsidR="00A513EB" w:rsidRPr="00371C3A" w:rsidRDefault="00274A79" w:rsidP="00964BCF">
      <w:pPr>
        <w:pStyle w:val="Bullet1"/>
      </w:pPr>
      <w:r w:rsidRPr="00371C3A">
        <w:t>Maps</w:t>
      </w:r>
    </w:p>
    <w:p w:rsidR="00A513EB" w:rsidRPr="00371C3A" w:rsidRDefault="00274A79" w:rsidP="00964BCF">
      <w:pPr>
        <w:pStyle w:val="Bullet1"/>
      </w:pPr>
      <w:r w:rsidRPr="00371C3A">
        <w:t>Destination and city guides</w:t>
      </w:r>
    </w:p>
    <w:p w:rsidR="00A513EB" w:rsidRPr="00371C3A" w:rsidRDefault="00274A79" w:rsidP="00964BCF">
      <w:pPr>
        <w:pStyle w:val="Bullet1"/>
      </w:pPr>
      <w:r w:rsidRPr="00371C3A">
        <w:t>Festivals and events</w:t>
      </w:r>
    </w:p>
    <w:p w:rsidR="008C1AF0" w:rsidRPr="00371C3A" w:rsidRDefault="00274A79" w:rsidP="00964BCF">
      <w:pPr>
        <w:pStyle w:val="Bullet1"/>
      </w:pPr>
      <w:r w:rsidRPr="00371C3A">
        <w:t>Suggested itineraries</w:t>
      </w:r>
    </w:p>
    <w:p w:rsidR="008C1AF0" w:rsidRPr="00371C3A" w:rsidRDefault="008C1AF0" w:rsidP="00964BCF">
      <w:pPr>
        <w:pStyle w:val="Bullet1"/>
      </w:pPr>
      <w:r w:rsidRPr="00371C3A">
        <w:t>Photo galleries</w:t>
      </w:r>
    </w:p>
    <w:p w:rsidR="00A513EB" w:rsidRPr="00371C3A" w:rsidRDefault="00A513EB" w:rsidP="00DD3AB1">
      <w:pPr>
        <w:pStyle w:val="BodyCopy"/>
        <w:rPr>
          <w:noProof w:val="0"/>
        </w:rPr>
      </w:pPr>
      <w:r w:rsidRPr="00371C3A">
        <w:rPr>
          <w:noProof w:val="0"/>
        </w:rPr>
        <w:t xml:space="preserve">Visit: </w:t>
      </w:r>
    </w:p>
    <w:p w:rsidR="008C1AF0" w:rsidRPr="00371C3A" w:rsidRDefault="00F848DA" w:rsidP="008C1AF0">
      <w:pPr>
        <w:pStyle w:val="BodyCopy"/>
        <w:rPr>
          <w:rFonts w:ascii="HelveticaNeueLT Std Lt Cn" w:eastAsiaTheme="minorEastAsia" w:hAnsi="HelveticaNeueLT Std Lt Cn" w:cs="HelveticaNeueLT Std Lt Cn"/>
          <w:noProof w:val="0"/>
          <w:color w:val="000000"/>
          <w:szCs w:val="22"/>
          <w:lang w:eastAsia="en-AU"/>
        </w:rPr>
      </w:pPr>
      <w:hyperlink r:id="rId106" w:history="1">
        <w:r w:rsidR="008C1AF0" w:rsidRPr="00371C3A">
          <w:rPr>
            <w:rStyle w:val="Hyperlink"/>
            <w:rFonts w:ascii="HelveticaNeueLT Std Lt Cn" w:eastAsiaTheme="minorEastAsia" w:hAnsi="HelveticaNeueLT Std Lt Cn" w:cs="HelveticaNeueLT Std Lt Cn"/>
            <w:noProof w:val="0"/>
            <w:szCs w:val="22"/>
            <w:lang w:eastAsia="en-AU"/>
          </w:rPr>
          <w:t>http://www.aseantourism.travel/</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07" w:history="1">
        <w:r w:rsidR="008F0240" w:rsidRPr="00371C3A">
          <w:rPr>
            <w:rStyle w:val="Hyperlink"/>
            <w:rFonts w:ascii="HelveticaNeueLT Std Lt Cn" w:eastAsiaTheme="minorEastAsia" w:hAnsi="HelveticaNeueLT Std Lt Cn" w:cs="HelveticaNeueLT Std Lt Cn"/>
            <w:noProof w:val="0"/>
            <w:szCs w:val="22"/>
            <w:lang w:eastAsia="en-AU"/>
          </w:rPr>
          <w:t>http://www.bruneitourism.travel/</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08" w:history="1">
        <w:r w:rsidR="008F0240" w:rsidRPr="00371C3A">
          <w:rPr>
            <w:rStyle w:val="Hyperlink"/>
            <w:rFonts w:ascii="HelveticaNeueLT Std Lt Cn" w:eastAsiaTheme="minorEastAsia" w:hAnsi="HelveticaNeueLT Std Lt Cn" w:cs="HelveticaNeueLT Std Lt Cn"/>
            <w:noProof w:val="0"/>
            <w:szCs w:val="22"/>
            <w:lang w:eastAsia="en-AU"/>
          </w:rPr>
          <w:t>http://www.tourismcambodia.org/</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09" w:history="1">
        <w:r w:rsidR="008F0240" w:rsidRPr="00371C3A">
          <w:rPr>
            <w:rStyle w:val="Hyperlink"/>
            <w:rFonts w:ascii="HelveticaNeueLT Std Lt Cn" w:eastAsiaTheme="minorEastAsia" w:hAnsi="HelveticaNeueLT Std Lt Cn" w:cs="HelveticaNeueLT Std Lt Cn"/>
            <w:noProof w:val="0"/>
            <w:szCs w:val="22"/>
            <w:lang w:eastAsia="en-AU"/>
          </w:rPr>
          <w:t>http://www.indonesia.travel/</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10" w:history="1">
        <w:r w:rsidR="008F0240" w:rsidRPr="00371C3A">
          <w:rPr>
            <w:rStyle w:val="Hyperlink"/>
            <w:rFonts w:ascii="HelveticaNeueLT Std Lt Cn" w:eastAsiaTheme="minorEastAsia" w:hAnsi="HelveticaNeueLT Std Lt Cn" w:cs="HelveticaNeueLT Std Lt Cn"/>
            <w:noProof w:val="0"/>
            <w:szCs w:val="22"/>
            <w:lang w:eastAsia="en-AU"/>
          </w:rPr>
          <w:t>http://www.tourismmalaysia.gov.my/en/intl</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11" w:history="1">
        <w:r w:rsidR="008F0240" w:rsidRPr="00371C3A">
          <w:rPr>
            <w:rStyle w:val="Hyperlink"/>
            <w:rFonts w:ascii="HelveticaNeueLT Std Lt Cn" w:eastAsiaTheme="minorEastAsia" w:hAnsi="HelveticaNeueLT Std Lt Cn" w:cs="HelveticaNeueLT Std Lt Cn"/>
            <w:noProof w:val="0"/>
            <w:szCs w:val="22"/>
            <w:lang w:eastAsia="en-AU"/>
          </w:rPr>
          <w:t>http://itsmorefuninthephilippines.com/</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12" w:history="1">
        <w:r w:rsidR="008F0240" w:rsidRPr="00371C3A">
          <w:rPr>
            <w:rStyle w:val="Hyperlink"/>
            <w:rFonts w:ascii="HelveticaNeueLT Std Lt Cn" w:eastAsiaTheme="minorEastAsia" w:hAnsi="HelveticaNeueLT Std Lt Cn" w:cs="HelveticaNeueLT Std Lt Cn"/>
            <w:noProof w:val="0"/>
            <w:szCs w:val="22"/>
            <w:lang w:eastAsia="en-AU"/>
          </w:rPr>
          <w:t>http://www.yoursingapore.com/en_au.html</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13" w:history="1">
        <w:r w:rsidR="008F0240" w:rsidRPr="00371C3A">
          <w:rPr>
            <w:rStyle w:val="Hyperlink"/>
            <w:rFonts w:ascii="HelveticaNeueLT Std Lt Cn" w:eastAsiaTheme="minorEastAsia" w:hAnsi="HelveticaNeueLT Std Lt Cn" w:cs="HelveticaNeueLT Std Lt Cn"/>
            <w:noProof w:val="0"/>
            <w:szCs w:val="22"/>
            <w:lang w:eastAsia="en-AU"/>
          </w:rPr>
          <w:t>http://www.tourismthailand.org/</w:t>
        </w:r>
      </w:hyperlink>
    </w:p>
    <w:p w:rsidR="008F0240" w:rsidRPr="00371C3A" w:rsidRDefault="00F848DA" w:rsidP="00A513EB">
      <w:pPr>
        <w:pStyle w:val="BodyCopy"/>
        <w:rPr>
          <w:rFonts w:ascii="HelveticaNeueLT Std Lt Cn" w:eastAsiaTheme="minorEastAsia" w:hAnsi="HelveticaNeueLT Std Lt Cn" w:cs="HelveticaNeueLT Std Lt Cn"/>
          <w:noProof w:val="0"/>
          <w:color w:val="000000"/>
          <w:szCs w:val="22"/>
          <w:lang w:eastAsia="en-AU"/>
        </w:rPr>
      </w:pPr>
      <w:hyperlink r:id="rId114" w:history="1">
        <w:r w:rsidR="008F0240" w:rsidRPr="00371C3A">
          <w:rPr>
            <w:rStyle w:val="Hyperlink"/>
            <w:rFonts w:ascii="HelveticaNeueLT Std Lt Cn" w:eastAsiaTheme="minorEastAsia" w:hAnsi="HelveticaNeueLT Std Lt Cn" w:cs="HelveticaNeueLT Std Lt Cn"/>
            <w:noProof w:val="0"/>
            <w:szCs w:val="22"/>
            <w:lang w:eastAsia="en-AU"/>
          </w:rPr>
          <w:t>http://www.vietnamtourism.com/</w:t>
        </w:r>
      </w:hyperlink>
    </w:p>
    <w:p w:rsidR="00327D76" w:rsidRPr="00371C3A" w:rsidRDefault="00327D76" w:rsidP="00A513EB">
      <w:pPr>
        <w:pStyle w:val="BodyCopy"/>
        <w:rPr>
          <w:rFonts w:ascii="HelveticaNeueLT Std Lt Cn" w:eastAsiaTheme="minorEastAsia" w:hAnsi="HelveticaNeueLT Std Lt Cn" w:cs="HelveticaNeueLT Std Lt Cn"/>
          <w:noProof w:val="0"/>
          <w:color w:val="000000"/>
          <w:szCs w:val="22"/>
          <w:lang w:eastAsia="en-AU"/>
        </w:rPr>
      </w:pPr>
    </w:p>
    <w:p w:rsidR="008F0240" w:rsidRPr="00371C3A" w:rsidRDefault="008F0240" w:rsidP="00A513EB">
      <w:pPr>
        <w:pStyle w:val="BodyCopy"/>
        <w:rPr>
          <w:rFonts w:ascii="HelveticaNeueLT Std Lt Cn" w:eastAsiaTheme="minorEastAsia" w:hAnsi="HelveticaNeueLT Std Lt Cn" w:cs="HelveticaNeueLT Std Lt Cn"/>
          <w:noProof w:val="0"/>
          <w:color w:val="000000"/>
          <w:szCs w:val="22"/>
          <w:lang w:eastAsia="en-AU"/>
        </w:rPr>
      </w:pPr>
      <w:r w:rsidRPr="00371C3A">
        <w:rPr>
          <w:lang w:val="en-US" w:eastAsia="en-US"/>
        </w:rPr>
        <w:lastRenderedPageBreak/>
        <w:drawing>
          <wp:inline distT="0" distB="0" distL="0" distR="0" wp14:anchorId="4DCCA2FB" wp14:editId="3E95451C">
            <wp:extent cx="5731510" cy="4733394"/>
            <wp:effectExtent l="0" t="0" r="254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731510" cy="4733394"/>
                    </a:xfrm>
                    <a:prstGeom prst="rect">
                      <a:avLst/>
                    </a:prstGeom>
                  </pic:spPr>
                </pic:pic>
              </a:graphicData>
            </a:graphic>
          </wp:inline>
        </w:drawing>
      </w:r>
    </w:p>
    <w:p w:rsidR="00A513EB" w:rsidRPr="00371C3A" w:rsidRDefault="00BA5654" w:rsidP="00DD3AB1">
      <w:pPr>
        <w:pStyle w:val="BodyCopy"/>
        <w:rPr>
          <w:noProof w:val="0"/>
        </w:rPr>
      </w:pPr>
      <w:r w:rsidRPr="00371C3A">
        <w:rPr>
          <w:noProof w:val="0"/>
        </w:rPr>
        <w:br/>
      </w:r>
      <w:r w:rsidR="00A513EB" w:rsidRPr="00371C3A">
        <w:rPr>
          <w:noProof w:val="0"/>
        </w:rPr>
        <w:t xml:space="preserve">After you have determined the information needs of your client, the next step is to source and access the information. There are many sources of information available to travel industry employees and the task of finding the most useful and reliable source can be overwhelming and time consuming. </w:t>
      </w:r>
    </w:p>
    <w:p w:rsidR="00A513EB" w:rsidRPr="00371C3A" w:rsidRDefault="00F63882" w:rsidP="00D41B72">
      <w:pPr>
        <w:pStyle w:val="Heading3"/>
      </w:pPr>
      <w:r w:rsidRPr="00371C3A">
        <w:t>Intranet</w:t>
      </w:r>
      <w:r w:rsidR="001374DF" w:rsidRPr="00371C3A">
        <w:t xml:space="preserve"> (company designed information system)</w:t>
      </w:r>
    </w:p>
    <w:p w:rsidR="001374DF" w:rsidRPr="00371C3A" w:rsidRDefault="001374DF" w:rsidP="00DD3AB1">
      <w:pPr>
        <w:pStyle w:val="BodyCopy"/>
        <w:rPr>
          <w:noProof w:val="0"/>
        </w:rPr>
      </w:pPr>
      <w:r w:rsidRPr="00371C3A">
        <w:rPr>
          <w:rStyle w:val="BodyCopyChar1"/>
          <w:noProof w:val="0"/>
        </w:rPr>
        <w:t xml:space="preserve">An intranet is a private computer network that uses internet technology. It is used by an </w:t>
      </w:r>
      <w:r w:rsidRPr="00371C3A">
        <w:rPr>
          <w:noProof w:val="0"/>
        </w:rPr>
        <w:t xml:space="preserve">organisation to share information with its employees. It contains information specifically related to employees and the organisation and also has links to recommended websites. </w:t>
      </w:r>
    </w:p>
    <w:p w:rsidR="00BA5654" w:rsidRPr="00371C3A" w:rsidRDefault="001374DF" w:rsidP="00DD3AB1">
      <w:pPr>
        <w:pStyle w:val="BodyCopy"/>
        <w:rPr>
          <w:noProof w:val="0"/>
        </w:rPr>
      </w:pPr>
      <w:r w:rsidRPr="00371C3A">
        <w:rPr>
          <w:noProof w:val="0"/>
        </w:rPr>
        <w:t xml:space="preserve">Generally the home page is accessible to all staff. If there is any secure information that is not available to all staff, a login may be required. </w:t>
      </w:r>
    </w:p>
    <w:p w:rsidR="00BA5654" w:rsidRPr="00371C3A" w:rsidRDefault="00BA5654">
      <w:pPr>
        <w:rPr>
          <w:rFonts w:ascii="Helvetica" w:eastAsia="Calibri" w:hAnsi="Helvetica" w:cs="Calibri"/>
          <w:szCs w:val="16"/>
          <w:lang w:eastAsia="ar-SA"/>
        </w:rPr>
      </w:pPr>
      <w:r w:rsidRPr="00371C3A">
        <w:br w:type="page"/>
      </w:r>
    </w:p>
    <w:p w:rsidR="00A513EB" w:rsidRPr="00371C3A" w:rsidRDefault="00A513EB" w:rsidP="00D41B72">
      <w:pPr>
        <w:pStyle w:val="Heading3"/>
      </w:pPr>
      <w:r w:rsidRPr="00371C3A">
        <w:lastRenderedPageBreak/>
        <w:t xml:space="preserve">Employee information </w:t>
      </w:r>
    </w:p>
    <w:p w:rsidR="00A513EB" w:rsidRPr="00371C3A" w:rsidRDefault="00A513EB" w:rsidP="00DD3AB1">
      <w:pPr>
        <w:pStyle w:val="BodyCopy"/>
        <w:rPr>
          <w:noProof w:val="0"/>
        </w:rPr>
      </w:pPr>
      <w:r w:rsidRPr="00371C3A">
        <w:rPr>
          <w:noProof w:val="0"/>
        </w:rPr>
        <w:t>The following is a screen shot of the William Angliss Institute home page. This page appears after staff first log into their computer and each time staff open Internet Explorer. Note that the home page contains general information for all staff under the categories of Employment Opportunities, Angliss News and Learning &amp; Development. This information is updated daily.</w:t>
      </w:r>
    </w:p>
    <w:p w:rsidR="00A513EB" w:rsidRPr="00371C3A" w:rsidRDefault="00A513EB" w:rsidP="00DD3AB1">
      <w:pPr>
        <w:pStyle w:val="BodyCopy"/>
        <w:rPr>
          <w:noProof w:val="0"/>
        </w:rPr>
      </w:pPr>
      <w:r w:rsidRPr="00371C3A">
        <w:rPr>
          <w:noProof w:val="0"/>
        </w:rPr>
        <w:t xml:space="preserve">Down the right hand side are links to other general information including Staff Directory, Policies &amp; Procedures and Forms &amp; Documents. Across the top of the screen is a toolbar for different departments within the Institute including Corporate, Teaching &amp; Learning and Human Resources. </w:t>
      </w:r>
    </w:p>
    <w:p w:rsidR="00A513EB" w:rsidRPr="00371C3A" w:rsidRDefault="00A513EB" w:rsidP="00DD3AB1">
      <w:pPr>
        <w:pStyle w:val="BodyCopy"/>
        <w:rPr>
          <w:noProof w:val="0"/>
        </w:rPr>
      </w:pPr>
      <w:r w:rsidRPr="00371C3A">
        <w:rPr>
          <w:noProof w:val="0"/>
        </w:rPr>
        <w:t>The home page allows staff to link to a huge range of information through a variety of different links.</w:t>
      </w:r>
    </w:p>
    <w:p w:rsidR="001374DF" w:rsidRPr="00371C3A" w:rsidRDefault="001374DF" w:rsidP="00F63882">
      <w:pPr>
        <w:pStyle w:val="Heading3"/>
      </w:pPr>
      <w:r w:rsidRPr="00371C3A">
        <w:rPr>
          <w:noProof/>
          <w:lang w:val="en-US" w:eastAsia="en-US"/>
        </w:rPr>
        <w:drawing>
          <wp:inline distT="0" distB="0" distL="0" distR="0" wp14:anchorId="7F891969" wp14:editId="49A0D3F8">
            <wp:extent cx="5788982" cy="4055165"/>
            <wp:effectExtent l="0" t="0" r="254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6"/>
                    <a:srcRect l="833" t="988"/>
                    <a:stretch/>
                  </pic:blipFill>
                  <pic:spPr bwMode="auto">
                    <a:xfrm>
                      <a:off x="0" y="0"/>
                      <a:ext cx="5787587" cy="4054188"/>
                    </a:xfrm>
                    <a:prstGeom prst="rect">
                      <a:avLst/>
                    </a:prstGeom>
                    <a:ln>
                      <a:noFill/>
                    </a:ln>
                    <a:extLst>
                      <a:ext uri="{53640926-AAD7-44D8-BBD7-CCE9431645EC}">
                        <a14:shadowObscured xmlns:a14="http://schemas.microsoft.com/office/drawing/2010/main"/>
                      </a:ext>
                    </a:extLst>
                  </pic:spPr>
                </pic:pic>
              </a:graphicData>
            </a:graphic>
          </wp:inline>
        </w:drawing>
      </w:r>
    </w:p>
    <w:p w:rsidR="00A513EB" w:rsidRPr="00371C3A" w:rsidRDefault="00A513EB" w:rsidP="00D41B72">
      <w:pPr>
        <w:pStyle w:val="Heading3"/>
      </w:pPr>
      <w:r w:rsidRPr="00371C3A">
        <w:t xml:space="preserve">Company information </w:t>
      </w:r>
    </w:p>
    <w:p w:rsidR="00A513EB" w:rsidRPr="00371C3A" w:rsidRDefault="00A513EB" w:rsidP="00DD3AB1">
      <w:pPr>
        <w:pStyle w:val="BodyCopy"/>
        <w:rPr>
          <w:noProof w:val="0"/>
        </w:rPr>
      </w:pPr>
      <w:r w:rsidRPr="00371C3A">
        <w:rPr>
          <w:noProof w:val="0"/>
        </w:rPr>
        <w:t xml:space="preserve">There are many benefits in having an intranet site, for both the organisation and employees. The organisation can ensure that employees are accessing information from reliable sources and that information provided from store to store is consistent. For the employees, the intranet site can be a ‘one stop shop’ of information and saves a lot of time. It also gives the employee confidence that they are sourcing and accessing information including preferred suppliers of the organisation and recommended websites. </w:t>
      </w:r>
    </w:p>
    <w:p w:rsidR="00A513EB" w:rsidRPr="00371C3A" w:rsidRDefault="00A513EB" w:rsidP="00DD3AB1">
      <w:pPr>
        <w:pStyle w:val="BodyCopy"/>
        <w:rPr>
          <w:noProof w:val="0"/>
        </w:rPr>
      </w:pPr>
      <w:r w:rsidRPr="00371C3A">
        <w:rPr>
          <w:noProof w:val="0"/>
        </w:rPr>
        <w:t xml:space="preserve">An intranet home page for an organisation in the travel industry may have links to information on visa and health information, brochure ordering, airline agent sites, preferred supplier websites and destination information. </w:t>
      </w:r>
    </w:p>
    <w:p w:rsidR="00A513EB" w:rsidRPr="00371C3A" w:rsidRDefault="00A513EB" w:rsidP="00DD3AB1">
      <w:pPr>
        <w:pStyle w:val="BodyCopy"/>
        <w:rPr>
          <w:noProof w:val="0"/>
        </w:rPr>
      </w:pPr>
      <w:r w:rsidRPr="00371C3A">
        <w:rPr>
          <w:noProof w:val="0"/>
        </w:rPr>
        <w:t>It is much easier to become familiar with your company’s intranet page than it is to remember all of the different websites.</w:t>
      </w:r>
    </w:p>
    <w:p w:rsidR="00A513EB" w:rsidRPr="00371C3A" w:rsidRDefault="00A513EB" w:rsidP="00D41B72">
      <w:pPr>
        <w:pStyle w:val="Heading3"/>
      </w:pPr>
      <w:r w:rsidRPr="00371C3A">
        <w:lastRenderedPageBreak/>
        <w:t xml:space="preserve">Delicious </w:t>
      </w:r>
    </w:p>
    <w:p w:rsidR="00A513EB" w:rsidRPr="00371C3A" w:rsidRDefault="00A513EB" w:rsidP="00DD3AB1">
      <w:pPr>
        <w:pStyle w:val="BodyCopy"/>
        <w:rPr>
          <w:noProof w:val="0"/>
        </w:rPr>
      </w:pPr>
      <w:r w:rsidRPr="00371C3A">
        <w:rPr>
          <w:noProof w:val="0"/>
        </w:rPr>
        <w:t xml:space="preserve">Delicious is a ‘social bookmarking’ site. It allows you to save a list of useful websites. You can give the web address a name (a bookmark) and also categorise the information (using ‘tags’). You can also share this information with other registered users and find useful websites through them. </w:t>
      </w:r>
    </w:p>
    <w:p w:rsidR="00A513EB" w:rsidRPr="00371C3A" w:rsidRDefault="00A513EB" w:rsidP="00D41B72">
      <w:pPr>
        <w:pStyle w:val="Heading3"/>
      </w:pPr>
      <w:r w:rsidRPr="00371C3A">
        <w:t xml:space="preserve">Computer Reservation System (CRS) </w:t>
      </w:r>
    </w:p>
    <w:p w:rsidR="00A513EB" w:rsidRPr="00371C3A" w:rsidRDefault="00A513EB" w:rsidP="00DD3AB1">
      <w:pPr>
        <w:pStyle w:val="BodyCopy"/>
        <w:rPr>
          <w:noProof w:val="0"/>
        </w:rPr>
      </w:pPr>
      <w:r w:rsidRPr="00371C3A">
        <w:rPr>
          <w:noProof w:val="0"/>
        </w:rPr>
        <w:t>It is worth remembering that a CRS (</w:t>
      </w:r>
      <w:r w:rsidR="0085565F" w:rsidRPr="00371C3A">
        <w:rPr>
          <w:noProof w:val="0"/>
        </w:rPr>
        <w:t>e.g.</w:t>
      </w:r>
      <w:r w:rsidRPr="00371C3A">
        <w:rPr>
          <w:noProof w:val="0"/>
        </w:rPr>
        <w:t xml:space="preserve"> Galileo, Sabre or Amadeus) contains a lot of information in addition to flight schedules and pricing. </w:t>
      </w:r>
    </w:p>
    <w:p w:rsidR="00A513EB" w:rsidRPr="00371C3A" w:rsidRDefault="00A513EB" w:rsidP="00DD3AB1">
      <w:pPr>
        <w:pStyle w:val="BodyCopy"/>
        <w:rPr>
          <w:noProof w:val="0"/>
        </w:rPr>
      </w:pPr>
      <w:r w:rsidRPr="00371C3A">
        <w:rPr>
          <w:noProof w:val="0"/>
        </w:rPr>
        <w:t xml:space="preserve">The CRS is an extremely fast and efficient way to find out basic information such as: </w:t>
      </w:r>
    </w:p>
    <w:p w:rsidR="00A513EB" w:rsidRPr="00371C3A" w:rsidRDefault="00A513EB" w:rsidP="00964BCF">
      <w:pPr>
        <w:pStyle w:val="Bullet1"/>
      </w:pPr>
      <w:r w:rsidRPr="00371C3A">
        <w:t xml:space="preserve">Time differences </w:t>
      </w:r>
    </w:p>
    <w:p w:rsidR="00A513EB" w:rsidRPr="00371C3A" w:rsidRDefault="00A513EB" w:rsidP="00964BCF">
      <w:pPr>
        <w:pStyle w:val="Bullet1"/>
      </w:pPr>
      <w:r w:rsidRPr="00371C3A">
        <w:t xml:space="preserve">Travel distances and flight times </w:t>
      </w:r>
    </w:p>
    <w:p w:rsidR="00A513EB" w:rsidRPr="00371C3A" w:rsidRDefault="00A513EB" w:rsidP="00964BCF">
      <w:pPr>
        <w:pStyle w:val="Bullet1"/>
      </w:pPr>
      <w:r w:rsidRPr="00371C3A">
        <w:t xml:space="preserve">City and airport information </w:t>
      </w:r>
    </w:p>
    <w:p w:rsidR="00A513EB" w:rsidRPr="00371C3A" w:rsidRDefault="00BA5654" w:rsidP="00964BCF">
      <w:pPr>
        <w:pStyle w:val="Bullet1"/>
      </w:pPr>
      <w:r w:rsidRPr="00371C3A">
        <w:rPr>
          <w:noProof/>
          <w:szCs w:val="24"/>
          <w:lang w:val="en-US"/>
        </w:rPr>
        <w:drawing>
          <wp:anchor distT="0" distB="0" distL="114300" distR="114300" simplePos="0" relativeHeight="251783168" behindDoc="0" locked="0" layoutInCell="1" allowOverlap="1" wp14:anchorId="39F0B07A" wp14:editId="61AF1AED">
            <wp:simplePos x="0" y="0"/>
            <wp:positionH relativeFrom="column">
              <wp:posOffset>-8890</wp:posOffset>
            </wp:positionH>
            <wp:positionV relativeFrom="paragraph">
              <wp:posOffset>414655</wp:posOffset>
            </wp:positionV>
            <wp:extent cx="5748655" cy="4596130"/>
            <wp:effectExtent l="0" t="0" r="4445" b="0"/>
            <wp:wrapSquare wrapText="bothSides"/>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748655" cy="4596130"/>
                    </a:xfrm>
                    <a:prstGeom prst="rect">
                      <a:avLst/>
                    </a:prstGeom>
                    <a:noFill/>
                    <a:ln>
                      <a:noFill/>
                    </a:ln>
                  </pic:spPr>
                </pic:pic>
              </a:graphicData>
            </a:graphic>
            <wp14:sizeRelH relativeFrom="page">
              <wp14:pctWidth>0</wp14:pctWidth>
            </wp14:sizeRelH>
            <wp14:sizeRelV relativeFrom="page">
              <wp14:pctHeight>0</wp14:pctHeight>
            </wp14:sizeRelV>
          </wp:anchor>
        </w:drawing>
      </w:r>
      <w:r w:rsidR="00A513EB" w:rsidRPr="00371C3A">
        <w:t>Airline information</w:t>
      </w:r>
    </w:p>
    <w:p w:rsidR="007454B0" w:rsidRPr="00371C3A" w:rsidRDefault="005B44E9">
      <w:pPr>
        <w:rPr>
          <w:szCs w:val="24"/>
        </w:rPr>
      </w:pPr>
      <w:r w:rsidRPr="00371C3A">
        <w:rPr>
          <w:szCs w:val="24"/>
        </w:rPr>
        <w:br w:type="page"/>
      </w:r>
    </w:p>
    <w:p w:rsidR="000B7EB8" w:rsidRPr="00371C3A" w:rsidRDefault="000B7EB8" w:rsidP="000B7EB8">
      <w:pPr>
        <w:pStyle w:val="ActivityHead"/>
        <w:shd w:val="clear" w:color="auto" w:fill="0D0D0D" w:themeFill="text1" w:themeFillTint="F2"/>
        <w:rPr>
          <w:noProof w:val="0"/>
          <w:color w:val="FFFFFF" w:themeColor="background1"/>
        </w:rPr>
      </w:pPr>
      <w:r w:rsidRPr="00371C3A">
        <w:rPr>
          <w:noProof w:val="0"/>
          <w:color w:val="FFFFFF" w:themeColor="background1"/>
        </w:rPr>
        <w:lastRenderedPageBreak/>
        <w:t>Activity 3</w:t>
      </w:r>
    </w:p>
    <w:p w:rsidR="003F43BE" w:rsidRPr="00371C3A" w:rsidRDefault="003F43BE" w:rsidP="00BA5654">
      <w:pPr>
        <w:pStyle w:val="BodyCopy"/>
        <w:rPr>
          <w:noProof w:val="0"/>
        </w:rPr>
      </w:pPr>
      <w:r w:rsidRPr="00371C3A">
        <w:rPr>
          <w:noProof w:val="0"/>
        </w:rPr>
        <w:t>NOTE: It is a requirement of this unit that you attempt this Training Activity.</w:t>
      </w:r>
    </w:p>
    <w:p w:rsidR="00002E8B" w:rsidRPr="00371C3A" w:rsidRDefault="00763429" w:rsidP="00F12187">
      <w:pPr>
        <w:pStyle w:val="ActivityNumbered"/>
        <w:numPr>
          <w:ilvl w:val="0"/>
          <w:numId w:val="24"/>
        </w:numPr>
        <w:ind w:left="510" w:hanging="510"/>
      </w:pPr>
      <w:r w:rsidRPr="00371C3A">
        <w:t>List four different types of information you are able to access from your CRS.</w:t>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C0255C" w:rsidRPr="00371C3A" w:rsidRDefault="00C0255C" w:rsidP="00F12187">
      <w:pPr>
        <w:pStyle w:val="ActivityNumbered"/>
        <w:numPr>
          <w:ilvl w:val="0"/>
          <w:numId w:val="24"/>
        </w:numPr>
        <w:ind w:left="510" w:hanging="510"/>
      </w:pPr>
      <w:r w:rsidRPr="00371C3A">
        <w:t>Access your organisation’s intranet home page to see what information is available for you.</w:t>
      </w:r>
    </w:p>
    <w:p w:rsidR="00C0255C" w:rsidRPr="00371C3A" w:rsidRDefault="00C0255C" w:rsidP="00F12187">
      <w:pPr>
        <w:pStyle w:val="BodyCopy"/>
        <w:numPr>
          <w:ilvl w:val="0"/>
          <w:numId w:val="25"/>
        </w:numPr>
        <w:spacing w:before="240" w:after="240"/>
        <w:ind w:left="867" w:hanging="357"/>
        <w:rPr>
          <w:noProof w:val="0"/>
        </w:rPr>
      </w:pPr>
      <w:r w:rsidRPr="00371C3A">
        <w:rPr>
          <w:noProof w:val="0"/>
        </w:rPr>
        <w:t>List three examples of information for employees of the organisation.</w:t>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C0255C" w:rsidRPr="00371C3A" w:rsidRDefault="00C0255C" w:rsidP="00F12187">
      <w:pPr>
        <w:pStyle w:val="BodyCopy"/>
        <w:numPr>
          <w:ilvl w:val="0"/>
          <w:numId w:val="25"/>
        </w:numPr>
        <w:spacing w:before="240" w:after="240"/>
        <w:ind w:left="867" w:hanging="357"/>
        <w:rPr>
          <w:noProof w:val="0"/>
        </w:rPr>
      </w:pPr>
      <w:r w:rsidRPr="00371C3A">
        <w:rPr>
          <w:noProof w:val="0"/>
        </w:rPr>
        <w:t>List four examples of information provided for clients of the organisation.</w:t>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002E8B" w:rsidRPr="00371C3A" w:rsidRDefault="00002E8B" w:rsidP="00BA5654">
      <w:pPr>
        <w:pStyle w:val="ActivityRulesInsertTab"/>
      </w:pPr>
      <w:r w:rsidRPr="00371C3A">
        <w:tab/>
      </w:r>
    </w:p>
    <w:p w:rsidR="00BA5654" w:rsidRPr="00371C3A" w:rsidRDefault="00BA5654">
      <w:pPr>
        <w:rPr>
          <w:rFonts w:ascii="Helvetica" w:hAnsi="Helvetica" w:cs="Chevin-DemiBold"/>
          <w:b/>
          <w:bCs/>
          <w:i/>
          <w:sz w:val="32"/>
          <w:szCs w:val="32"/>
        </w:rPr>
      </w:pPr>
      <w:r w:rsidRPr="00371C3A">
        <w:rPr>
          <w:rFonts w:ascii="Helvetica" w:hAnsi="Helvetica" w:cs="Chevin-DemiBold"/>
          <w:b/>
          <w:bCs/>
          <w:i/>
          <w:sz w:val="32"/>
          <w:szCs w:val="32"/>
        </w:rPr>
        <w:br w:type="page"/>
      </w:r>
    </w:p>
    <w:p w:rsidR="000B7EB8" w:rsidRPr="00371C3A" w:rsidRDefault="000B7EB8" w:rsidP="000B7EB8">
      <w:pPr>
        <w:pStyle w:val="ActivityHead"/>
        <w:shd w:val="clear" w:color="auto" w:fill="0D0D0D" w:themeFill="text1" w:themeFillTint="F2"/>
        <w:rPr>
          <w:noProof w:val="0"/>
          <w:color w:val="FFFFFF" w:themeColor="background1"/>
        </w:rPr>
      </w:pPr>
      <w:r w:rsidRPr="00371C3A">
        <w:rPr>
          <w:noProof w:val="0"/>
          <w:color w:val="FFFFFF" w:themeColor="background1"/>
        </w:rPr>
        <w:lastRenderedPageBreak/>
        <w:t>Activity 4</w:t>
      </w:r>
    </w:p>
    <w:p w:rsidR="007454B0" w:rsidRPr="00371C3A" w:rsidRDefault="007454B0" w:rsidP="00BA5654">
      <w:pPr>
        <w:pStyle w:val="BodyCopy"/>
        <w:rPr>
          <w:noProof w:val="0"/>
        </w:rPr>
      </w:pPr>
      <w:r w:rsidRPr="00371C3A">
        <w:rPr>
          <w:noProof w:val="0"/>
        </w:rPr>
        <w:t>NOTE: It is a requirement of this unit that you attempt this Training Activity.</w:t>
      </w:r>
    </w:p>
    <w:p w:rsidR="007454B0" w:rsidRPr="00371C3A" w:rsidRDefault="007454B0" w:rsidP="00BA5654">
      <w:pPr>
        <w:pStyle w:val="BodyCopy"/>
        <w:rPr>
          <w:noProof w:val="0"/>
        </w:rPr>
      </w:pPr>
      <w:r w:rsidRPr="00371C3A">
        <w:rPr>
          <w:noProof w:val="0"/>
        </w:rPr>
        <w:t xml:space="preserve"> “I want to find out which domestic tour wholesalers are promoting their products on the web and what they are promoting” says your Manager. He/she needs the information in an hour for an important internal meeting. Source and print the information, with a very brief summary of what you have found.</w:t>
      </w:r>
    </w:p>
    <w:p w:rsidR="007454B0" w:rsidRPr="00371C3A" w:rsidRDefault="007454B0" w:rsidP="00BA5654">
      <w:pPr>
        <w:pStyle w:val="ActivityRulesInsertTab"/>
        <w:ind w:left="0"/>
      </w:pPr>
      <w:r w:rsidRPr="00371C3A">
        <w:tab/>
      </w:r>
    </w:p>
    <w:p w:rsidR="007454B0" w:rsidRPr="00371C3A" w:rsidRDefault="007454B0" w:rsidP="00BA5654">
      <w:pPr>
        <w:pStyle w:val="ActivityRulesInsertTab"/>
        <w:ind w:left="0"/>
      </w:pPr>
      <w:r w:rsidRPr="00371C3A">
        <w:tab/>
      </w:r>
    </w:p>
    <w:p w:rsidR="007454B0" w:rsidRPr="00371C3A" w:rsidRDefault="007454B0" w:rsidP="00BA5654">
      <w:pPr>
        <w:pStyle w:val="ActivityRulesInsertTab"/>
        <w:ind w:left="0"/>
      </w:pPr>
      <w:r w:rsidRPr="00371C3A">
        <w:tab/>
      </w:r>
    </w:p>
    <w:p w:rsidR="007454B0" w:rsidRPr="00371C3A" w:rsidRDefault="007454B0" w:rsidP="00BA5654">
      <w:pPr>
        <w:pStyle w:val="ActivityRulesInsertTab"/>
        <w:ind w:left="0"/>
      </w:pPr>
      <w:r w:rsidRPr="00371C3A">
        <w:tab/>
      </w:r>
    </w:p>
    <w:p w:rsidR="007454B0" w:rsidRPr="00371C3A" w:rsidRDefault="007454B0" w:rsidP="00BA5654">
      <w:pPr>
        <w:pStyle w:val="ActivityRulesInsertTab"/>
        <w:ind w:left="0"/>
      </w:pPr>
      <w:r w:rsidRPr="00371C3A">
        <w:tab/>
      </w:r>
    </w:p>
    <w:p w:rsidR="007454B0" w:rsidRPr="00371C3A" w:rsidRDefault="007454B0" w:rsidP="00BA5654">
      <w:pPr>
        <w:pStyle w:val="ActivityRulesInsertTab"/>
        <w:ind w:left="0"/>
      </w:pPr>
      <w:r w:rsidRPr="00371C3A">
        <w:tab/>
      </w:r>
    </w:p>
    <w:p w:rsidR="007454B0" w:rsidRPr="00371C3A" w:rsidRDefault="007454B0" w:rsidP="00BA5654">
      <w:pPr>
        <w:pStyle w:val="ActivityRulesInsertTab"/>
        <w:ind w:left="0"/>
      </w:pPr>
      <w:r w:rsidRPr="00371C3A">
        <w:tab/>
      </w:r>
    </w:p>
    <w:p w:rsidR="007454B0" w:rsidRPr="00371C3A" w:rsidRDefault="007454B0" w:rsidP="00BA5654">
      <w:pPr>
        <w:pStyle w:val="ActivityRulesInsertTab"/>
        <w:ind w:left="0"/>
      </w:pPr>
      <w:r w:rsidRPr="00371C3A">
        <w:tab/>
      </w:r>
    </w:p>
    <w:p w:rsidR="00F84543" w:rsidRPr="00371C3A" w:rsidRDefault="00F84543">
      <w:pPr>
        <w:rPr>
          <w:rFonts w:ascii="Helvetica" w:eastAsia="Calibri" w:hAnsi="Helvetica" w:cs="Calibri"/>
          <w:szCs w:val="16"/>
        </w:rPr>
      </w:pPr>
      <w:r w:rsidRPr="00371C3A">
        <w:br w:type="page"/>
      </w:r>
    </w:p>
    <w:p w:rsidR="00B41064" w:rsidRPr="00371C3A" w:rsidRDefault="00F84543" w:rsidP="007909BB">
      <w:pPr>
        <w:pStyle w:val="Heading2"/>
      </w:pPr>
      <w:r w:rsidRPr="00371C3A">
        <w:lastRenderedPageBreak/>
        <w:t>1.4</w:t>
      </w:r>
      <w:r w:rsidRPr="00371C3A">
        <w:tab/>
      </w:r>
      <w:r w:rsidRPr="00371C3A">
        <w:fldChar w:fldCharType="begin"/>
      </w:r>
      <w:r w:rsidRPr="00371C3A">
        <w:instrText xml:space="preserve"> REF  Criteria14 </w:instrText>
      </w:r>
      <w:r w:rsidR="00057387" w:rsidRPr="00371C3A">
        <w:instrText xml:space="preserve"> \* MERGEFORMAT </w:instrText>
      </w:r>
      <w:r w:rsidRPr="00371C3A">
        <w:fldChar w:fldCharType="separate"/>
      </w:r>
      <w:sdt>
        <w:sdtPr>
          <w:alias w:val="Criteria14"/>
          <w:tag w:val="Criteria14"/>
          <w:id w:val="-697701302"/>
          <w:lock w:val="sdtLocked"/>
          <w:placeholder>
            <w:docPart w:val="B3C54C53807742379D45DCFE3A4E8E3B"/>
          </w:placeholder>
        </w:sdtPr>
        <w:sdtEndPr/>
        <w:sdtContent>
          <w:r w:rsidR="006D0DE1" w:rsidRPr="00371C3A">
            <w:rPr>
              <w:rStyle w:val="PlaceholderText"/>
              <w:color w:val="45545F"/>
            </w:rPr>
            <w:t xml:space="preserve">Identify the functions of an </w:t>
          </w:r>
          <w:r w:rsidR="006D0DE1" w:rsidRPr="00371C3A">
            <w:t>automated information system</w:t>
          </w:r>
        </w:sdtContent>
      </w:sdt>
      <w:r w:rsidRPr="00371C3A">
        <w:fldChar w:fldCharType="end"/>
      </w:r>
    </w:p>
    <w:p w:rsidR="00F84543" w:rsidRPr="00371C3A" w:rsidRDefault="00F84543" w:rsidP="00BA5654">
      <w:pPr>
        <w:pStyle w:val="Heading3"/>
      </w:pPr>
      <w:r w:rsidRPr="00371C3A">
        <w:t>Introduction</w:t>
      </w:r>
    </w:p>
    <w:p w:rsidR="002C029D" w:rsidRPr="00371C3A" w:rsidRDefault="002C029D" w:rsidP="00DD3AB1">
      <w:pPr>
        <w:pStyle w:val="BodyCopy"/>
        <w:rPr>
          <w:noProof w:val="0"/>
        </w:rPr>
      </w:pPr>
      <w:r w:rsidRPr="00371C3A">
        <w:rPr>
          <w:noProof w:val="0"/>
        </w:rPr>
        <w:t>A central reservation system</w:t>
      </w:r>
      <w:r w:rsidR="00701644" w:rsidRPr="00371C3A">
        <w:rPr>
          <w:noProof w:val="0"/>
        </w:rPr>
        <w:t xml:space="preserve"> (CRS)</w:t>
      </w:r>
      <w:r w:rsidRPr="00371C3A">
        <w:rPr>
          <w:noProof w:val="0"/>
        </w:rPr>
        <w:t xml:space="preserve"> is the most common system used today by travel agents as </w:t>
      </w:r>
      <w:r w:rsidR="00701644" w:rsidRPr="00371C3A">
        <w:rPr>
          <w:noProof w:val="0"/>
        </w:rPr>
        <w:t xml:space="preserve">it is the most reliable for ensuring </w:t>
      </w:r>
      <w:r w:rsidRPr="00371C3A">
        <w:rPr>
          <w:noProof w:val="0"/>
        </w:rPr>
        <w:t xml:space="preserve">information is always current. </w:t>
      </w:r>
      <w:r w:rsidR="007909BB" w:rsidRPr="00371C3A">
        <w:rPr>
          <w:noProof w:val="0"/>
        </w:rPr>
        <w:t xml:space="preserve">The next most popular </w:t>
      </w:r>
      <w:r w:rsidR="00B65D77" w:rsidRPr="00371C3A">
        <w:rPr>
          <w:noProof w:val="0"/>
        </w:rPr>
        <w:t xml:space="preserve">system to use is the internet. </w:t>
      </w:r>
      <w:r w:rsidR="00701644" w:rsidRPr="00371C3A">
        <w:rPr>
          <w:noProof w:val="0"/>
        </w:rPr>
        <w:t>Whether you are using a CRS or the internet you will need to be familiar with the functions and basic operation of the system to enter and retrieve information</w:t>
      </w:r>
      <w:r w:rsidR="00E307F8" w:rsidRPr="00371C3A">
        <w:rPr>
          <w:noProof w:val="0"/>
        </w:rPr>
        <w:t xml:space="preserve"> and </w:t>
      </w:r>
      <w:r w:rsidR="00701644" w:rsidRPr="00371C3A">
        <w:rPr>
          <w:noProof w:val="0"/>
        </w:rPr>
        <w:t xml:space="preserve">search </w:t>
      </w:r>
      <w:r w:rsidR="00E307F8" w:rsidRPr="00371C3A">
        <w:rPr>
          <w:noProof w:val="0"/>
        </w:rPr>
        <w:t xml:space="preserve">for </w:t>
      </w:r>
      <w:r w:rsidR="00701644" w:rsidRPr="00371C3A">
        <w:rPr>
          <w:noProof w:val="0"/>
        </w:rPr>
        <w:t>and complete booking</w:t>
      </w:r>
      <w:r w:rsidR="00E307F8" w:rsidRPr="00371C3A">
        <w:rPr>
          <w:noProof w:val="0"/>
        </w:rPr>
        <w:t>s</w:t>
      </w:r>
      <w:r w:rsidR="00701644" w:rsidRPr="00371C3A">
        <w:rPr>
          <w:noProof w:val="0"/>
        </w:rPr>
        <w:t xml:space="preserve"> for clients.</w:t>
      </w:r>
    </w:p>
    <w:p w:rsidR="00E307F8" w:rsidRPr="00371C3A" w:rsidRDefault="00701644" w:rsidP="00DD3AB1">
      <w:pPr>
        <w:pStyle w:val="BodyCopy"/>
        <w:rPr>
          <w:noProof w:val="0"/>
        </w:rPr>
      </w:pPr>
      <w:r w:rsidRPr="00371C3A">
        <w:rPr>
          <w:noProof w:val="0"/>
        </w:rPr>
        <w:t>Each r</w:t>
      </w:r>
      <w:r w:rsidR="00E307F8" w:rsidRPr="00371C3A">
        <w:rPr>
          <w:noProof w:val="0"/>
        </w:rPr>
        <w:t xml:space="preserve">eservation system will have different features and functions and you will likely be required to undergo training before use in a commercial environment. </w:t>
      </w:r>
      <w:r w:rsidR="002C029D" w:rsidRPr="00371C3A">
        <w:rPr>
          <w:noProof w:val="0"/>
        </w:rPr>
        <w:t xml:space="preserve">Following </w:t>
      </w:r>
      <w:r w:rsidR="00254003" w:rsidRPr="00371C3A">
        <w:rPr>
          <w:noProof w:val="0"/>
        </w:rPr>
        <w:t>is the index from the Galileo training handbook identifying system functions. E</w:t>
      </w:r>
      <w:r w:rsidRPr="00371C3A">
        <w:rPr>
          <w:noProof w:val="0"/>
        </w:rPr>
        <w:t xml:space="preserve">xcerpts from the </w:t>
      </w:r>
      <w:r w:rsidR="00254003" w:rsidRPr="00371C3A">
        <w:rPr>
          <w:noProof w:val="0"/>
        </w:rPr>
        <w:t>handbook are included to identify procedures associated with the function and</w:t>
      </w:r>
      <w:r w:rsidR="00E307F8" w:rsidRPr="00371C3A">
        <w:rPr>
          <w:noProof w:val="0"/>
        </w:rPr>
        <w:t xml:space="preserve"> to provide you with an indication of how information is displayed to the operator. Galileo enables the operator to book flights on any airline worldwide. It interfaces with hotel and car hire booking systems enabling multiple bookings to be completed through the one site.</w:t>
      </w:r>
    </w:p>
    <w:p w:rsidR="007909BB" w:rsidRPr="00371C3A" w:rsidRDefault="007909BB" w:rsidP="00BA5654">
      <w:pPr>
        <w:pStyle w:val="Heading3"/>
      </w:pPr>
      <w:r w:rsidRPr="00371C3A">
        <w:t>Central Reservation System (CRS)</w:t>
      </w:r>
    </w:p>
    <w:p w:rsidR="00254003" w:rsidRPr="00371C3A" w:rsidRDefault="00BA5654" w:rsidP="00BA5654">
      <w:pPr>
        <w:pStyle w:val="BodyCopy"/>
        <w:rPr>
          <w:noProof w:val="0"/>
        </w:rPr>
      </w:pPr>
      <w:r w:rsidRPr="00371C3A">
        <w:rPr>
          <w:lang w:val="en-US" w:eastAsia="en-US"/>
        </w:rPr>
        <w:drawing>
          <wp:anchor distT="0" distB="0" distL="114300" distR="114300" simplePos="0" relativeHeight="251745280" behindDoc="1" locked="0" layoutInCell="1" allowOverlap="1" wp14:anchorId="15A8D170" wp14:editId="08777947">
            <wp:simplePos x="0" y="0"/>
            <wp:positionH relativeFrom="column">
              <wp:posOffset>2723515</wp:posOffset>
            </wp:positionH>
            <wp:positionV relativeFrom="paragraph">
              <wp:posOffset>267970</wp:posOffset>
            </wp:positionV>
            <wp:extent cx="3145155" cy="4582160"/>
            <wp:effectExtent l="0" t="0" r="0" b="8890"/>
            <wp:wrapTight wrapText="bothSides">
              <wp:wrapPolygon edited="0">
                <wp:start x="0" y="0"/>
                <wp:lineTo x="0" y="21552"/>
                <wp:lineTo x="21456" y="21552"/>
                <wp:lineTo x="21456" y="0"/>
                <wp:lineTo x="0" y="0"/>
              </wp:wrapPolygon>
            </wp:wrapTight>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3145155" cy="4582160"/>
                    </a:xfrm>
                    <a:prstGeom prst="rect">
                      <a:avLst/>
                    </a:prstGeom>
                  </pic:spPr>
                </pic:pic>
              </a:graphicData>
            </a:graphic>
            <wp14:sizeRelH relativeFrom="page">
              <wp14:pctWidth>0</wp14:pctWidth>
            </wp14:sizeRelH>
            <wp14:sizeRelV relativeFrom="page">
              <wp14:pctHeight>0</wp14:pctHeight>
            </wp14:sizeRelV>
          </wp:anchor>
        </w:drawing>
      </w:r>
      <w:r w:rsidR="00254003" w:rsidRPr="00371C3A">
        <w:rPr>
          <w:noProof w:val="0"/>
        </w:rPr>
        <w:t>The complete Galileo training handbook is available for viewing by asking your trainer</w:t>
      </w:r>
    </w:p>
    <w:p w:rsidR="00254003" w:rsidRPr="00371C3A" w:rsidRDefault="00162ACD" w:rsidP="007829D0">
      <w:pPr>
        <w:pStyle w:val="Heading3"/>
        <w:rPr>
          <w:rFonts w:eastAsia="Calibri"/>
        </w:rPr>
      </w:pPr>
      <w:r w:rsidRPr="00371C3A">
        <w:rPr>
          <w:noProof/>
          <w:lang w:val="en-US" w:eastAsia="en-US"/>
        </w:rPr>
        <w:drawing>
          <wp:inline distT="0" distB="0" distL="0" distR="0" wp14:anchorId="6A74461F" wp14:editId="09B30F59">
            <wp:extent cx="2758838" cy="4658264"/>
            <wp:effectExtent l="0" t="0" r="381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2758838" cy="4658264"/>
                    </a:xfrm>
                    <a:prstGeom prst="rect">
                      <a:avLst/>
                    </a:prstGeom>
                  </pic:spPr>
                </pic:pic>
              </a:graphicData>
            </a:graphic>
          </wp:inline>
        </w:drawing>
      </w:r>
    </w:p>
    <w:p w:rsidR="00BA5654" w:rsidRPr="00371C3A" w:rsidRDefault="00BA5654">
      <w:pPr>
        <w:rPr>
          <w:rFonts w:ascii="Helvetica" w:eastAsiaTheme="majorEastAsia" w:hAnsi="Helvetica" w:cstheme="majorBidi"/>
          <w:b/>
          <w:bCs/>
          <w:color w:val="45545F"/>
          <w:sz w:val="28"/>
        </w:rPr>
      </w:pPr>
      <w:r w:rsidRPr="00371C3A">
        <w:br w:type="page"/>
      </w:r>
    </w:p>
    <w:p w:rsidR="007C294D" w:rsidRPr="00371C3A" w:rsidRDefault="000B7EB8" w:rsidP="00BA5654">
      <w:pPr>
        <w:pStyle w:val="Heading4"/>
      </w:pPr>
      <w:r w:rsidRPr="00371C3A">
        <w:rPr>
          <w:noProof/>
          <w:lang w:val="en-US" w:eastAsia="en-US"/>
        </w:rPr>
        <w:lastRenderedPageBreak/>
        <mc:AlternateContent>
          <mc:Choice Requires="wps">
            <w:drawing>
              <wp:anchor distT="0" distB="0" distL="114300" distR="114300" simplePos="0" relativeHeight="251784192" behindDoc="0" locked="0" layoutInCell="1" allowOverlap="1" wp14:anchorId="35607504" wp14:editId="5075F052">
                <wp:simplePos x="0" y="0"/>
                <wp:positionH relativeFrom="column">
                  <wp:posOffset>599440</wp:posOffset>
                </wp:positionH>
                <wp:positionV relativeFrom="paragraph">
                  <wp:posOffset>103505</wp:posOffset>
                </wp:positionV>
                <wp:extent cx="4679950" cy="3115310"/>
                <wp:effectExtent l="0" t="0" r="25400" b="27940"/>
                <wp:wrapNone/>
                <wp:docPr id="246" name="Text Box 246"/>
                <wp:cNvGraphicFramePr/>
                <a:graphic xmlns:a="http://schemas.openxmlformats.org/drawingml/2006/main">
                  <a:graphicData uri="http://schemas.microsoft.com/office/word/2010/wordprocessingShape">
                    <wps:wsp>
                      <wps:cNvSpPr txBox="1"/>
                      <wps:spPr>
                        <a:xfrm>
                          <a:off x="0" y="0"/>
                          <a:ext cx="4679950" cy="3115310"/>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0B7EB8">
                            <w:pPr>
                              <w:pStyle w:val="Heading3"/>
                            </w:pPr>
                            <w:r w:rsidRPr="00D41B72">
                              <w:t>Fare Displays</w:t>
                            </w:r>
                          </w:p>
                          <w:p w:rsidR="00124DDC" w:rsidRPr="007C294D" w:rsidRDefault="00124DDC" w:rsidP="00BA5654">
                            <w:pPr>
                              <w:pStyle w:val="BodyCopy"/>
                            </w:pPr>
                            <w:r w:rsidRPr="007C294D">
                              <w:rPr>
                                <w:rFonts w:hint="eastAsia"/>
                              </w:rPr>
                              <w:t></w:t>
                            </w:r>
                            <w:r w:rsidRPr="007C294D">
                              <w:rPr>
                                <w:b/>
                                <w:bCs/>
                              </w:rPr>
                              <w:t xml:space="preserve">For help enter: </w:t>
                            </w:r>
                            <w:r w:rsidRPr="007C294D">
                              <w:t>H/FD</w:t>
                            </w:r>
                          </w:p>
                          <w:p w:rsidR="00124DDC" w:rsidRPr="007C294D" w:rsidRDefault="00124DDC" w:rsidP="00BA5654">
                            <w:pPr>
                              <w:pStyle w:val="BodyCopy"/>
                            </w:pPr>
                            <w:r w:rsidRPr="007C294D">
                              <w:t>Galileo 360 Fares is the Galileo fares system available to all Galileo agents.</w:t>
                            </w:r>
                          </w:p>
                          <w:p w:rsidR="00124DDC" w:rsidRPr="007C294D" w:rsidRDefault="00124DDC" w:rsidP="00BA5654">
                            <w:pPr>
                              <w:pStyle w:val="BodyCopy"/>
                            </w:pPr>
                            <w:r w:rsidRPr="007C294D">
                              <w:t>This section is only a brief introduction to the Fares system.</w:t>
                            </w:r>
                          </w:p>
                          <w:p w:rsidR="00124DDC" w:rsidRPr="007C294D" w:rsidRDefault="00124DDC" w:rsidP="00BA5654">
                            <w:pPr>
                              <w:pStyle w:val="BodyCopy"/>
                            </w:pPr>
                            <w:r w:rsidRPr="007C294D">
                              <w:rPr>
                                <w:b/>
                                <w:bCs/>
                              </w:rPr>
                              <w:t xml:space="preserve">FD30NOVSYDBKK </w:t>
                            </w:r>
                            <w:r w:rsidRPr="007C294D">
                              <w:t>Fare display SYD/BKK- 30NOV.</w:t>
                            </w:r>
                          </w:p>
                          <w:p w:rsidR="00124DDC" w:rsidRPr="007C294D" w:rsidRDefault="00124DDC" w:rsidP="00BA5654">
                            <w:pPr>
                              <w:pStyle w:val="BodyCopy"/>
                            </w:pPr>
                            <w:r w:rsidRPr="007C294D">
                              <w:rPr>
                                <w:b/>
                                <w:bCs/>
                              </w:rPr>
                              <w:t xml:space="preserve">FD1ØSEPLONAMS/BA </w:t>
                            </w:r>
                            <w:r w:rsidRPr="007C294D">
                              <w:t>Display by date and carrier.</w:t>
                            </w:r>
                          </w:p>
                          <w:p w:rsidR="00124DDC" w:rsidRPr="007C294D" w:rsidRDefault="00124DDC" w:rsidP="00BA5654">
                            <w:pPr>
                              <w:pStyle w:val="BodyCopy"/>
                            </w:pPr>
                            <w:r w:rsidRPr="007C294D">
                              <w:rPr>
                                <w:b/>
                                <w:bCs/>
                              </w:rPr>
                              <w:t xml:space="preserve">FD1ØNOVSYDHKG-RT </w:t>
                            </w:r>
                            <w:r w:rsidRPr="007C294D">
                              <w:t>Display return fares only.</w:t>
                            </w:r>
                          </w:p>
                          <w:p w:rsidR="00124DDC" w:rsidRPr="007C294D" w:rsidRDefault="00124DDC" w:rsidP="00BA5654">
                            <w:pPr>
                              <w:pStyle w:val="BodyCopy"/>
                            </w:pPr>
                            <w:r w:rsidRPr="007C294D">
                              <w:rPr>
                                <w:b/>
                                <w:bCs/>
                              </w:rPr>
                              <w:t xml:space="preserve">FD19SEPSYDLON-OW </w:t>
                            </w:r>
                            <w:r w:rsidRPr="007C294D">
                              <w:t>Display one way fares only.</w:t>
                            </w:r>
                          </w:p>
                          <w:p w:rsidR="00124DDC" w:rsidRPr="007C294D" w:rsidRDefault="00124DDC" w:rsidP="00BA5654">
                            <w:pPr>
                              <w:pStyle w:val="BodyCopy"/>
                            </w:pPr>
                            <w:r w:rsidRPr="007C294D">
                              <w:rPr>
                                <w:b/>
                                <w:bCs/>
                              </w:rPr>
                              <w:t xml:space="preserve">FD8JULAKLMEL@F </w:t>
                            </w:r>
                            <w:r w:rsidRPr="007C294D">
                              <w:t>Display for first class fares only.</w:t>
                            </w:r>
                          </w:p>
                          <w:p w:rsidR="00124DDC" w:rsidRPr="007C294D" w:rsidRDefault="00124DDC" w:rsidP="00BA5654">
                            <w:pPr>
                              <w:pStyle w:val="BodyCopy"/>
                            </w:pPr>
                            <w:r w:rsidRPr="007C294D">
                              <w:rPr>
                                <w:b/>
                                <w:bCs/>
                              </w:rPr>
                              <w:t>FD1JUNDRWSIN</w:t>
                            </w:r>
                            <w:r w:rsidRPr="007C294D">
                              <w:rPr>
                                <w:rFonts w:ascii="Cambria Math" w:hAnsi="Cambria Math" w:cs="Cambria Math"/>
                              </w:rPr>
                              <w:t>∗</w:t>
                            </w:r>
                            <w:r w:rsidRPr="007C294D">
                              <w:rPr>
                                <w:b/>
                                <w:bCs/>
                              </w:rPr>
                              <w:t xml:space="preserve">CNN </w:t>
                            </w:r>
                            <w:r w:rsidRPr="007C294D">
                              <w:t>Display for child fares only.</w:t>
                            </w:r>
                          </w:p>
                          <w:p w:rsidR="00124DDC" w:rsidRPr="007C294D" w:rsidRDefault="00124DDC" w:rsidP="00BA5654">
                            <w:pPr>
                              <w:pStyle w:val="BodyCopy"/>
                            </w:pPr>
                            <w:r w:rsidRPr="007C294D">
                              <w:rPr>
                                <w:b/>
                                <w:bCs/>
                              </w:rPr>
                              <w:t xml:space="preserve">FD15OCTSYDSIN*ITX </w:t>
                            </w:r>
                            <w:r w:rsidRPr="007C294D">
                              <w:t>Display IT (holiday fares).</w:t>
                            </w:r>
                          </w:p>
                          <w:p w:rsidR="00124DDC" w:rsidRDefault="00124DDC" w:rsidP="00BA5654">
                            <w:pPr>
                              <w:pStyle w:val="BodyCopy"/>
                            </w:pPr>
                            <w:r w:rsidRPr="007C294D">
                              <w:rPr>
                                <w:b/>
                                <w:bCs/>
                                <w:noProof w:val="0"/>
                                <w:lang w:eastAsia="en-AU"/>
                              </w:rPr>
                              <w:t xml:space="preserve">FD27JANPERSIN@C/SQ </w:t>
                            </w:r>
                            <w:r w:rsidRPr="007C294D">
                              <w:rPr>
                                <w:noProof w:val="0"/>
                                <w:lang w:eastAsia="en-AU"/>
                              </w:rPr>
                              <w:t>Display fares in C class with SQ.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07504" id="Text Box 246" o:spid="_x0000_s1030" type="#_x0000_t202" style="position:absolute;margin-left:47.2pt;margin-top:8.15pt;width:368.5pt;height:245.3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" fillcolor="#ddd8c2 [2894]" strokeweight=".5pt">
                <v:textbox>
                  <w:txbxContent>
                    <w:p w:rsidR="00124DDC" w:rsidRDefault="00124DDC" w:rsidP="000B7EB8">
                      <w:pPr>
                        <w:pStyle w:val="Heading3"/>
                      </w:pPr>
                      <w:r w:rsidRPr="00D41B72">
                        <w:t>Fare Displays</w:t>
                      </w:r>
                    </w:p>
                    <w:p w:rsidR="00124DDC" w:rsidRPr="007C294D" w:rsidRDefault="00124DDC" w:rsidP="00BA5654">
                      <w:pPr>
                        <w:pStyle w:val="BodyCopy"/>
                      </w:pPr>
                      <w:r w:rsidRPr="007C294D">
                        <w:rPr>
                          <w:rFonts w:hint="eastAsia"/>
                        </w:rPr>
                        <w:t></w:t>
                      </w:r>
                      <w:r w:rsidRPr="007C294D">
                        <w:rPr>
                          <w:b/>
                          <w:bCs/>
                        </w:rPr>
                        <w:t xml:space="preserve">For help enter: </w:t>
                      </w:r>
                      <w:r w:rsidRPr="007C294D">
                        <w:t>H/FD</w:t>
                      </w:r>
                    </w:p>
                    <w:p w:rsidR="00124DDC" w:rsidRPr="007C294D" w:rsidRDefault="00124DDC" w:rsidP="00BA5654">
                      <w:pPr>
                        <w:pStyle w:val="BodyCopy"/>
                      </w:pPr>
                      <w:r w:rsidRPr="007C294D">
                        <w:t>Galileo 360 Fares is the Galileo fares system available to all Galileo agents.</w:t>
                      </w:r>
                    </w:p>
                    <w:p w:rsidR="00124DDC" w:rsidRPr="007C294D" w:rsidRDefault="00124DDC" w:rsidP="00BA5654">
                      <w:pPr>
                        <w:pStyle w:val="BodyCopy"/>
                      </w:pPr>
                      <w:r w:rsidRPr="007C294D">
                        <w:t>This section is only a brief introduction to the Fares system.</w:t>
                      </w:r>
                    </w:p>
                    <w:p w:rsidR="00124DDC" w:rsidRPr="007C294D" w:rsidRDefault="00124DDC" w:rsidP="00BA5654">
                      <w:pPr>
                        <w:pStyle w:val="BodyCopy"/>
                      </w:pPr>
                      <w:r w:rsidRPr="007C294D">
                        <w:rPr>
                          <w:b/>
                          <w:bCs/>
                        </w:rPr>
                        <w:t xml:space="preserve">FD30NOVSYDBKK </w:t>
                      </w:r>
                      <w:r w:rsidRPr="007C294D">
                        <w:t>Fare display SYD/BKK- 30NOV.</w:t>
                      </w:r>
                    </w:p>
                    <w:p w:rsidR="00124DDC" w:rsidRPr="007C294D" w:rsidRDefault="00124DDC" w:rsidP="00BA5654">
                      <w:pPr>
                        <w:pStyle w:val="BodyCopy"/>
                      </w:pPr>
                      <w:r w:rsidRPr="007C294D">
                        <w:rPr>
                          <w:b/>
                          <w:bCs/>
                        </w:rPr>
                        <w:t xml:space="preserve">FD1ØSEPLONAMS/BA </w:t>
                      </w:r>
                      <w:r w:rsidRPr="007C294D">
                        <w:t>Display by date and carrier.</w:t>
                      </w:r>
                    </w:p>
                    <w:p w:rsidR="00124DDC" w:rsidRPr="007C294D" w:rsidRDefault="00124DDC" w:rsidP="00BA5654">
                      <w:pPr>
                        <w:pStyle w:val="BodyCopy"/>
                      </w:pPr>
                      <w:r w:rsidRPr="007C294D">
                        <w:rPr>
                          <w:b/>
                          <w:bCs/>
                        </w:rPr>
                        <w:t xml:space="preserve">FD1ØNOVSYDHKG-RT </w:t>
                      </w:r>
                      <w:r w:rsidRPr="007C294D">
                        <w:t>Display return fares only.</w:t>
                      </w:r>
                    </w:p>
                    <w:p w:rsidR="00124DDC" w:rsidRPr="007C294D" w:rsidRDefault="00124DDC" w:rsidP="00BA5654">
                      <w:pPr>
                        <w:pStyle w:val="BodyCopy"/>
                      </w:pPr>
                      <w:r w:rsidRPr="007C294D">
                        <w:rPr>
                          <w:b/>
                          <w:bCs/>
                        </w:rPr>
                        <w:t xml:space="preserve">FD19SEPSYDLON-OW </w:t>
                      </w:r>
                      <w:r w:rsidRPr="007C294D">
                        <w:t>Display one way fares only.</w:t>
                      </w:r>
                    </w:p>
                    <w:p w:rsidR="00124DDC" w:rsidRPr="007C294D" w:rsidRDefault="00124DDC" w:rsidP="00BA5654">
                      <w:pPr>
                        <w:pStyle w:val="BodyCopy"/>
                      </w:pPr>
                      <w:r w:rsidRPr="007C294D">
                        <w:rPr>
                          <w:b/>
                          <w:bCs/>
                        </w:rPr>
                        <w:t xml:space="preserve">FD8JULAKLMEL@F </w:t>
                      </w:r>
                      <w:r w:rsidRPr="007C294D">
                        <w:t>Display for first class fares only.</w:t>
                      </w:r>
                    </w:p>
                    <w:p w:rsidR="00124DDC" w:rsidRPr="007C294D" w:rsidRDefault="00124DDC" w:rsidP="00BA5654">
                      <w:pPr>
                        <w:pStyle w:val="BodyCopy"/>
                      </w:pPr>
                      <w:r w:rsidRPr="007C294D">
                        <w:rPr>
                          <w:b/>
                          <w:bCs/>
                        </w:rPr>
                        <w:t>FD1JUNDRWSIN</w:t>
                      </w:r>
                      <w:r w:rsidRPr="007C294D">
                        <w:rPr>
                          <w:rFonts w:ascii="Cambria Math" w:hAnsi="Cambria Math" w:cs="Cambria Math"/>
                        </w:rPr>
                        <w:t>∗</w:t>
                      </w:r>
                      <w:r w:rsidRPr="007C294D">
                        <w:rPr>
                          <w:b/>
                          <w:bCs/>
                        </w:rPr>
                        <w:t xml:space="preserve">CNN </w:t>
                      </w:r>
                      <w:r w:rsidRPr="007C294D">
                        <w:t>Display for child fares only.</w:t>
                      </w:r>
                    </w:p>
                    <w:p w:rsidR="00124DDC" w:rsidRPr="007C294D" w:rsidRDefault="00124DDC" w:rsidP="00BA5654">
                      <w:pPr>
                        <w:pStyle w:val="BodyCopy"/>
                      </w:pPr>
                      <w:r w:rsidRPr="007C294D">
                        <w:rPr>
                          <w:b/>
                          <w:bCs/>
                        </w:rPr>
                        <w:t xml:space="preserve">FD15OCTSYDSIN*ITX </w:t>
                      </w:r>
                      <w:r w:rsidRPr="007C294D">
                        <w:t>Display IT (holiday fares).</w:t>
                      </w:r>
                    </w:p>
                    <w:p w:rsidR="00124DDC" w:rsidRDefault="00124DDC" w:rsidP="00BA5654">
                      <w:pPr>
                        <w:pStyle w:val="BodyCopy"/>
                      </w:pPr>
                      <w:r w:rsidRPr="007C294D">
                        <w:rPr>
                          <w:b/>
                          <w:bCs/>
                          <w:noProof w:val="0"/>
                          <w:lang w:eastAsia="en-AU"/>
                        </w:rPr>
                        <w:t xml:space="preserve">FD27JANPERSIN@C/SQ </w:t>
                      </w:r>
                      <w:r w:rsidRPr="007C294D">
                        <w:rPr>
                          <w:noProof w:val="0"/>
                          <w:lang w:eastAsia="en-AU"/>
                        </w:rPr>
                        <w:t>Display fares in C class with SQ.</w:t>
                      </w:r>
                    </w:p>
                  </w:txbxContent>
                </v:textbox>
              </v:shape>
            </w:pict>
          </mc:Fallback>
        </mc:AlternateContent>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BA5654" w:rsidRPr="00371C3A">
        <w:rPr>
          <w:rFonts w:eastAsia="Calibri" w:cs="Calibri"/>
          <w:szCs w:val="16"/>
        </w:rPr>
        <w:br/>
      </w:r>
      <w:r w:rsidR="007C294D" w:rsidRPr="00371C3A">
        <w:t>Fare Display Screen Description</w:t>
      </w:r>
    </w:p>
    <w:p w:rsidR="007C294D" w:rsidRPr="00371C3A" w:rsidRDefault="007C294D" w:rsidP="007C294D">
      <w:pPr>
        <w:pStyle w:val="BodyCopy"/>
        <w:rPr>
          <w:noProof w:val="0"/>
          <w:lang w:eastAsia="en-AU"/>
        </w:rPr>
      </w:pPr>
      <w:r w:rsidRPr="00371C3A">
        <w:rPr>
          <w:lang w:val="en-US" w:eastAsia="en-US"/>
        </w:rPr>
        <w:drawing>
          <wp:inline distT="0" distB="0" distL="0" distR="0" wp14:anchorId="579159C5" wp14:editId="7E2DCE8D">
            <wp:extent cx="5571067" cy="2785534"/>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574172" cy="2787086"/>
                    </a:xfrm>
                    <a:prstGeom prst="rect">
                      <a:avLst/>
                    </a:prstGeom>
                    <a:noFill/>
                    <a:ln>
                      <a:noFill/>
                    </a:ln>
                  </pic:spPr>
                </pic:pic>
              </a:graphicData>
            </a:graphic>
          </wp:inline>
        </w:drawing>
      </w:r>
    </w:p>
    <w:p w:rsidR="007C294D" w:rsidRPr="00371C3A" w:rsidRDefault="007C294D" w:rsidP="007C294D">
      <w:pPr>
        <w:pStyle w:val="BodyCopy"/>
        <w:rPr>
          <w:noProof w:val="0"/>
          <w:lang w:eastAsia="en-AU"/>
        </w:rPr>
      </w:pPr>
    </w:p>
    <w:p w:rsidR="00166E03" w:rsidRPr="00371C3A" w:rsidRDefault="00166E03">
      <w:pPr>
        <w:rPr>
          <w:rFonts w:ascii="Helvetica" w:eastAsia="Calibri" w:hAnsi="Helvetica" w:cs="Calibri"/>
          <w:b/>
          <w:bCs/>
          <w:szCs w:val="16"/>
          <w:lang w:eastAsia="ar-SA"/>
        </w:rPr>
      </w:pPr>
      <w:r w:rsidRPr="00371C3A">
        <w:rPr>
          <w:b/>
          <w:bCs/>
        </w:rPr>
        <w:br w:type="page"/>
      </w:r>
    </w:p>
    <w:p w:rsidR="00166E03" w:rsidRPr="00371C3A" w:rsidRDefault="00166E03">
      <w:pPr>
        <w:rPr>
          <w:rFonts w:ascii="Helvetica" w:eastAsia="Calibri" w:hAnsi="Helvetica" w:cs="Calibri"/>
          <w:b/>
          <w:bCs/>
          <w:szCs w:val="16"/>
          <w:lang w:eastAsia="ar-SA"/>
        </w:rPr>
      </w:pPr>
      <w:r w:rsidRPr="00371C3A">
        <w:rPr>
          <w:b/>
          <w:bCs/>
          <w:noProof/>
          <w:lang w:val="en-US" w:eastAsia="en-US"/>
        </w:rPr>
        <w:lastRenderedPageBreak/>
        <mc:AlternateContent>
          <mc:Choice Requires="wps">
            <w:drawing>
              <wp:anchor distT="0" distB="0" distL="114300" distR="114300" simplePos="0" relativeHeight="251785216" behindDoc="0" locked="0" layoutInCell="1" allowOverlap="1" wp14:anchorId="3E59FE52" wp14:editId="1D7E5673">
                <wp:simplePos x="0" y="0"/>
                <wp:positionH relativeFrom="column">
                  <wp:posOffset>384810</wp:posOffset>
                </wp:positionH>
                <wp:positionV relativeFrom="paragraph">
                  <wp:posOffset>86360</wp:posOffset>
                </wp:positionV>
                <wp:extent cx="4680000" cy="6858000"/>
                <wp:effectExtent l="0" t="0" r="25400" b="19050"/>
                <wp:wrapNone/>
                <wp:docPr id="251" name="Text Box 251"/>
                <wp:cNvGraphicFramePr/>
                <a:graphic xmlns:a="http://schemas.openxmlformats.org/drawingml/2006/main">
                  <a:graphicData uri="http://schemas.microsoft.com/office/word/2010/wordprocessingShape">
                    <wps:wsp>
                      <wps:cNvSpPr txBox="1"/>
                      <wps:spPr>
                        <a:xfrm>
                          <a:off x="0" y="0"/>
                          <a:ext cx="4680000" cy="6858000"/>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7C294D" w:rsidRDefault="00124DDC" w:rsidP="00166E03">
                            <w:pPr>
                              <w:pStyle w:val="BodyCopy"/>
                            </w:pPr>
                            <w:r w:rsidRPr="007C294D">
                              <w:rPr>
                                <w:b/>
                                <w:bCs/>
                              </w:rPr>
                              <w:t xml:space="preserve">1. </w:t>
                            </w:r>
                            <w:r w:rsidRPr="007C294D">
                              <w:t>Boardpoint, Offpoint, Day of week, Date of travel, and Carrier.</w:t>
                            </w:r>
                          </w:p>
                          <w:p w:rsidR="00124DDC" w:rsidRPr="007C294D" w:rsidRDefault="00124DDC" w:rsidP="00166E03">
                            <w:pPr>
                              <w:pStyle w:val="BodyCopy"/>
                            </w:pPr>
                            <w:r w:rsidRPr="007C294D">
                              <w:rPr>
                                <w:b/>
                                <w:bCs/>
                              </w:rPr>
                              <w:t xml:space="preserve">2. MPM </w:t>
                            </w:r>
                            <w:r w:rsidRPr="007C294D">
                              <w:t>– Maximum permitted mileage &amp; Global Indicator.</w:t>
                            </w:r>
                          </w:p>
                          <w:p w:rsidR="00124DDC" w:rsidRPr="007C294D" w:rsidRDefault="00124DDC" w:rsidP="00166E03">
                            <w:pPr>
                              <w:pStyle w:val="BodyCopy"/>
                            </w:pPr>
                            <w:r w:rsidRPr="007C294D">
                              <w:rPr>
                                <w:b/>
                                <w:bCs/>
                              </w:rPr>
                              <w:t xml:space="preserve">3. </w:t>
                            </w:r>
                            <w:r w:rsidRPr="007C294D">
                              <w:t xml:space="preserve">Stop Press information, use </w:t>
                            </w:r>
                            <w:r w:rsidRPr="007C294D">
                              <w:rPr>
                                <w:b/>
                                <w:bCs/>
                              </w:rPr>
                              <w:t xml:space="preserve">FC* </w:t>
                            </w:r>
                            <w:r w:rsidRPr="007C294D">
                              <w:t>for full information.</w:t>
                            </w:r>
                          </w:p>
                          <w:p w:rsidR="00124DDC" w:rsidRPr="007C294D" w:rsidRDefault="00124DDC" w:rsidP="00166E03">
                            <w:pPr>
                              <w:pStyle w:val="BodyCopy"/>
                            </w:pPr>
                            <w:r w:rsidRPr="007C294D">
                              <w:rPr>
                                <w:b/>
                                <w:bCs/>
                              </w:rPr>
                              <w:t xml:space="preserve">4. </w:t>
                            </w:r>
                            <w:r w:rsidRPr="007C294D">
                              <w:t>Type of fares displayed, Adult, Child, Infant.</w:t>
                            </w:r>
                          </w:p>
                          <w:p w:rsidR="00124DDC" w:rsidRPr="007C294D" w:rsidRDefault="00124DDC" w:rsidP="00166E03">
                            <w:pPr>
                              <w:pStyle w:val="BodyCopy"/>
                            </w:pPr>
                            <w:r w:rsidRPr="007C294D">
                              <w:rPr>
                                <w:b/>
                                <w:bCs/>
                              </w:rPr>
                              <w:t xml:space="preserve">5. </w:t>
                            </w:r>
                            <w:r w:rsidRPr="007C294D">
                              <w:t>Other types of fares that are available for this city pair.</w:t>
                            </w:r>
                          </w:p>
                          <w:p w:rsidR="00124DDC" w:rsidRPr="007C294D" w:rsidRDefault="00124DDC" w:rsidP="00166E03">
                            <w:pPr>
                              <w:pStyle w:val="BodyCopy"/>
                            </w:pPr>
                            <w:r w:rsidRPr="007C294D">
                              <w:rPr>
                                <w:b/>
                                <w:bCs/>
                              </w:rPr>
                              <w:t>Use FD*(Code) to view</w:t>
                            </w:r>
                            <w:r w:rsidRPr="007C294D">
                              <w:t>.</w:t>
                            </w:r>
                          </w:p>
                          <w:p w:rsidR="00124DDC" w:rsidRPr="007C294D" w:rsidRDefault="00124DDC" w:rsidP="00166E03">
                            <w:pPr>
                              <w:pStyle w:val="BodyCopy"/>
                            </w:pPr>
                            <w:r w:rsidRPr="007C294D">
                              <w:rPr>
                                <w:b/>
                                <w:bCs/>
                              </w:rPr>
                              <w:t xml:space="preserve">6. </w:t>
                            </w:r>
                            <w:r w:rsidRPr="007C294D">
                              <w:t>Line number.</w:t>
                            </w:r>
                          </w:p>
                          <w:p w:rsidR="00124DDC" w:rsidRPr="007C294D" w:rsidRDefault="00124DDC" w:rsidP="00166E03">
                            <w:pPr>
                              <w:pStyle w:val="BodyCopy"/>
                            </w:pPr>
                            <w:r w:rsidRPr="007C294D">
                              <w:rPr>
                                <w:b/>
                                <w:bCs/>
                              </w:rPr>
                              <w:t xml:space="preserve">7. </w:t>
                            </w:r>
                            <w:r w:rsidRPr="007C294D">
                              <w:t xml:space="preserve">Fare indicators </w:t>
                            </w:r>
                            <w:r w:rsidRPr="007C294D">
                              <w:rPr>
                                <w:b/>
                                <w:bCs/>
                              </w:rPr>
                              <w:t xml:space="preserve">X </w:t>
                            </w:r>
                            <w:r w:rsidRPr="007C294D">
                              <w:t>Fare not available for Auto Fare quote.</w:t>
                            </w:r>
                          </w:p>
                          <w:p w:rsidR="00124DDC" w:rsidRPr="007C294D" w:rsidRDefault="00124DDC" w:rsidP="00166E03">
                            <w:pPr>
                              <w:pStyle w:val="BodyCopy"/>
                            </w:pPr>
                            <w:r w:rsidRPr="007C294D">
                              <w:rPr>
                                <w:b/>
                                <w:bCs/>
                              </w:rPr>
                              <w:t xml:space="preserve">@ </w:t>
                            </w:r>
                            <w:r w:rsidRPr="007C294D">
                              <w:t>Fare/rules subject to change.</w:t>
                            </w:r>
                          </w:p>
                          <w:p w:rsidR="00124DDC" w:rsidRPr="007C294D" w:rsidRDefault="00124DDC" w:rsidP="00166E03">
                            <w:pPr>
                              <w:pStyle w:val="BodyCopy"/>
                            </w:pPr>
                            <w:r w:rsidRPr="007C294D">
                              <w:rPr>
                                <w:b/>
                                <w:bCs/>
                              </w:rPr>
                              <w:t xml:space="preserve">8. CX </w:t>
                            </w:r>
                            <w:r w:rsidRPr="007C294D">
                              <w:t>Carrier code, no code indicates standard IATA fare</w:t>
                            </w:r>
                            <w:r>
                              <w:t xml:space="preserve"> </w:t>
                            </w:r>
                            <w:r w:rsidRPr="007C294D">
                              <w:t>level.</w:t>
                            </w:r>
                          </w:p>
                          <w:p w:rsidR="00124DDC" w:rsidRPr="007C294D" w:rsidRDefault="00124DDC" w:rsidP="00166E03">
                            <w:pPr>
                              <w:pStyle w:val="BodyCopy"/>
                              <w:rPr>
                                <w:b/>
                                <w:bCs/>
                              </w:rPr>
                            </w:pPr>
                            <w:r w:rsidRPr="007C294D">
                              <w:rPr>
                                <w:b/>
                                <w:bCs/>
                              </w:rPr>
                              <w:t xml:space="preserve">9. FARE </w:t>
                            </w:r>
                            <w:r w:rsidRPr="007C294D">
                              <w:t>Fare in currency of board point, from lowest to</w:t>
                            </w:r>
                            <w:r>
                              <w:t xml:space="preserve"> </w:t>
                            </w:r>
                            <w:r w:rsidRPr="007C294D">
                              <w:t xml:space="preserve">highest. </w:t>
                            </w:r>
                            <w:r>
                              <w:br/>
                            </w:r>
                            <w:r w:rsidRPr="007C294D">
                              <w:rPr>
                                <w:b/>
                                <w:bCs/>
                              </w:rPr>
                              <w:t>R indicates return fare level.</w:t>
                            </w:r>
                          </w:p>
                          <w:p w:rsidR="00124DDC" w:rsidRPr="007C294D" w:rsidRDefault="00124DDC" w:rsidP="00166E03">
                            <w:pPr>
                              <w:pStyle w:val="BodyCopy"/>
                            </w:pPr>
                            <w:r w:rsidRPr="007C294D">
                              <w:rPr>
                                <w:b/>
                                <w:bCs/>
                              </w:rPr>
                              <w:t xml:space="preserve">10. FARE BASIS </w:t>
                            </w:r>
                            <w:r w:rsidRPr="007C294D">
                              <w:t>Fare basis code.</w:t>
                            </w:r>
                          </w:p>
                          <w:p w:rsidR="00124DDC" w:rsidRPr="007C294D" w:rsidRDefault="00124DDC" w:rsidP="00166E03">
                            <w:pPr>
                              <w:pStyle w:val="BodyCopy"/>
                            </w:pPr>
                            <w:r w:rsidRPr="007C294D">
                              <w:rPr>
                                <w:b/>
                                <w:bCs/>
                              </w:rPr>
                              <w:t xml:space="preserve">11. C </w:t>
                            </w:r>
                            <w:r w:rsidRPr="007C294D">
                              <w:t>Booking class code.</w:t>
                            </w:r>
                          </w:p>
                          <w:p w:rsidR="00124DDC" w:rsidRPr="007C294D" w:rsidRDefault="00124DDC" w:rsidP="00166E03">
                            <w:pPr>
                              <w:pStyle w:val="BodyCopy"/>
                            </w:pPr>
                            <w:r w:rsidRPr="007C294D">
                              <w:rPr>
                                <w:b/>
                                <w:bCs/>
                              </w:rPr>
                              <w:t xml:space="preserve">12. AP </w:t>
                            </w:r>
                            <w:r w:rsidRPr="007C294D">
                              <w:t>Advance purchase lead in time,</w:t>
                            </w:r>
                          </w:p>
                          <w:p w:rsidR="00124DDC" w:rsidRPr="007C294D" w:rsidRDefault="00124DDC" w:rsidP="00166E03">
                            <w:pPr>
                              <w:pStyle w:val="BodyCopy"/>
                            </w:pPr>
                            <w:r w:rsidRPr="007C294D">
                              <w:rPr>
                                <w:b/>
                                <w:bCs/>
                              </w:rPr>
                              <w:t xml:space="preserve">21 </w:t>
                            </w:r>
                            <w:r w:rsidRPr="007C294D">
                              <w:t>21 days before departure,</w:t>
                            </w:r>
                          </w:p>
                          <w:p w:rsidR="00124DDC" w:rsidRPr="007C294D" w:rsidRDefault="00124DDC" w:rsidP="00166E03">
                            <w:pPr>
                              <w:pStyle w:val="BodyCopy"/>
                            </w:pPr>
                            <w:r w:rsidRPr="007C294D">
                              <w:rPr>
                                <w:b/>
                                <w:bCs/>
                              </w:rPr>
                              <w:t xml:space="preserve">++ </w:t>
                            </w:r>
                            <w:r w:rsidRPr="007C294D">
                              <w:t>Refer to fare rules for details,</w:t>
                            </w:r>
                          </w:p>
                          <w:p w:rsidR="00124DDC" w:rsidRPr="007C294D" w:rsidRDefault="00124DDC" w:rsidP="00166E03">
                            <w:pPr>
                              <w:pStyle w:val="BodyCopy"/>
                            </w:pPr>
                            <w:r w:rsidRPr="007C294D">
                              <w:rPr>
                                <w:b/>
                                <w:bCs/>
                              </w:rPr>
                              <w:t xml:space="preserve">1+ </w:t>
                            </w:r>
                            <w:r w:rsidRPr="007C294D">
                              <w:t>1 day after reservation, refer to rules,</w:t>
                            </w:r>
                          </w:p>
                          <w:p w:rsidR="00124DDC" w:rsidRDefault="00124DDC" w:rsidP="00166E03">
                            <w:pPr>
                              <w:pStyle w:val="BodyCopy"/>
                              <w:rPr>
                                <w:noProof w:val="0"/>
                                <w:lang w:eastAsia="en-AU"/>
                              </w:rPr>
                            </w:pPr>
                            <w:r w:rsidRPr="007C294D">
                              <w:rPr>
                                <w:b/>
                                <w:bCs/>
                                <w:noProof w:val="0"/>
                                <w:lang w:eastAsia="en-AU"/>
                              </w:rPr>
                              <w:t xml:space="preserve">@@ </w:t>
                            </w:r>
                            <w:r w:rsidRPr="007C294D">
                              <w:rPr>
                                <w:noProof w:val="0"/>
                                <w:lang w:eastAsia="en-AU"/>
                              </w:rPr>
                              <w:t>No details held, refer to rules.</w:t>
                            </w:r>
                          </w:p>
                          <w:p w:rsidR="00124DDC" w:rsidRPr="007C294D" w:rsidRDefault="00124DDC" w:rsidP="00166E03">
                            <w:pPr>
                              <w:pStyle w:val="BodyCopy"/>
                            </w:pPr>
                            <w:r w:rsidRPr="007C294D">
                              <w:rPr>
                                <w:b/>
                                <w:bCs/>
                              </w:rPr>
                              <w:t xml:space="preserve">13. MIN/MAX </w:t>
                            </w:r>
                            <w:r w:rsidRPr="007C294D">
                              <w:t>Minimum and Maximum stay conditions.</w:t>
                            </w:r>
                          </w:p>
                          <w:p w:rsidR="00124DDC" w:rsidRPr="007C294D" w:rsidRDefault="00124DDC" w:rsidP="00166E03">
                            <w:pPr>
                              <w:pStyle w:val="BodyCopy"/>
                            </w:pPr>
                            <w:r w:rsidRPr="007C294D">
                              <w:t>The minimum stay requirements are shown as a number</w:t>
                            </w:r>
                            <w:r>
                              <w:t xml:space="preserve"> </w:t>
                            </w:r>
                            <w:r w:rsidRPr="007C294D">
                              <w:t>of days, or</w:t>
                            </w:r>
                          </w:p>
                          <w:p w:rsidR="00124DDC" w:rsidRPr="007C294D" w:rsidRDefault="00124DDC" w:rsidP="00166E03">
                            <w:pPr>
                              <w:pStyle w:val="BodyCopy"/>
                            </w:pPr>
                            <w:r w:rsidRPr="007C294D">
                              <w:t>SU indicates the Sunday rule applies</w:t>
                            </w:r>
                          </w:p>
                          <w:p w:rsidR="00124DDC" w:rsidRPr="007C294D" w:rsidRDefault="00124DDC" w:rsidP="00166E03">
                            <w:pPr>
                              <w:pStyle w:val="BodyCopy"/>
                            </w:pPr>
                            <w:r w:rsidRPr="007C294D">
                              <w:t>V indicates the stay is variable</w:t>
                            </w:r>
                          </w:p>
                          <w:p w:rsidR="00124DDC" w:rsidRPr="007C294D" w:rsidRDefault="00124DDC" w:rsidP="00166E03">
                            <w:pPr>
                              <w:pStyle w:val="BodyCopy"/>
                            </w:pPr>
                            <w:r w:rsidRPr="007C294D">
                              <w:t>W indicates the stay is one week</w:t>
                            </w:r>
                          </w:p>
                          <w:p w:rsidR="00124DDC" w:rsidRPr="007C294D" w:rsidRDefault="00124DDC" w:rsidP="00166E03">
                            <w:pPr>
                              <w:pStyle w:val="BodyCopy"/>
                            </w:pPr>
                            <w:r w:rsidRPr="007C294D">
                              <w:t>The maximum stay is shown in number of days (eg.90),</w:t>
                            </w:r>
                          </w:p>
                          <w:p w:rsidR="00124DDC" w:rsidRPr="007C294D" w:rsidRDefault="00124DDC" w:rsidP="00166E03">
                            <w:pPr>
                              <w:pStyle w:val="BodyCopy"/>
                            </w:pPr>
                            <w:r w:rsidRPr="007C294D">
                              <w:t>months (eg.3M), or 1 year (eg. 1Y).</w:t>
                            </w:r>
                          </w:p>
                          <w:p w:rsidR="00124DDC" w:rsidRDefault="00124D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9FE52" id="Text Box 251" o:spid="_x0000_s1031" type="#_x0000_t202" style="position:absolute;margin-left:30.3pt;margin-top:6.8pt;width:368.5pt;height:54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" fillcolor="#ddd8c2 [2894]" strokeweight=".5pt">
                <v:textbox>
                  <w:txbxContent>
                    <w:p w:rsidR="00124DDC" w:rsidRPr="007C294D" w:rsidRDefault="00124DDC" w:rsidP="00166E03">
                      <w:pPr>
                        <w:pStyle w:val="BodyCopy"/>
                      </w:pPr>
                      <w:r w:rsidRPr="007C294D">
                        <w:rPr>
                          <w:b/>
                          <w:bCs/>
                        </w:rPr>
                        <w:t xml:space="preserve">1. </w:t>
                      </w:r>
                      <w:r w:rsidRPr="007C294D">
                        <w:t>Boardpoint, Offpoint, Day of week, Date of travel, and Carrier.</w:t>
                      </w:r>
                    </w:p>
                    <w:p w:rsidR="00124DDC" w:rsidRPr="007C294D" w:rsidRDefault="00124DDC" w:rsidP="00166E03">
                      <w:pPr>
                        <w:pStyle w:val="BodyCopy"/>
                      </w:pPr>
                      <w:r w:rsidRPr="007C294D">
                        <w:rPr>
                          <w:b/>
                          <w:bCs/>
                        </w:rPr>
                        <w:t xml:space="preserve">2. MPM </w:t>
                      </w:r>
                      <w:r w:rsidRPr="007C294D">
                        <w:t>– Maximum permitted mileage &amp; Global Indicator.</w:t>
                      </w:r>
                    </w:p>
                    <w:p w:rsidR="00124DDC" w:rsidRPr="007C294D" w:rsidRDefault="00124DDC" w:rsidP="00166E03">
                      <w:pPr>
                        <w:pStyle w:val="BodyCopy"/>
                      </w:pPr>
                      <w:r w:rsidRPr="007C294D">
                        <w:rPr>
                          <w:b/>
                          <w:bCs/>
                        </w:rPr>
                        <w:t xml:space="preserve">3. </w:t>
                      </w:r>
                      <w:r w:rsidRPr="007C294D">
                        <w:t xml:space="preserve">Stop Press information, use </w:t>
                      </w:r>
                      <w:r w:rsidRPr="007C294D">
                        <w:rPr>
                          <w:b/>
                          <w:bCs/>
                        </w:rPr>
                        <w:t xml:space="preserve">FC* </w:t>
                      </w:r>
                      <w:r w:rsidRPr="007C294D">
                        <w:t>for full information.</w:t>
                      </w:r>
                    </w:p>
                    <w:p w:rsidR="00124DDC" w:rsidRPr="007C294D" w:rsidRDefault="00124DDC" w:rsidP="00166E03">
                      <w:pPr>
                        <w:pStyle w:val="BodyCopy"/>
                      </w:pPr>
                      <w:r w:rsidRPr="007C294D">
                        <w:rPr>
                          <w:b/>
                          <w:bCs/>
                        </w:rPr>
                        <w:t xml:space="preserve">4. </w:t>
                      </w:r>
                      <w:r w:rsidRPr="007C294D">
                        <w:t>Type of fares displayed, Adult, Child, Infant.</w:t>
                      </w:r>
                    </w:p>
                    <w:p w:rsidR="00124DDC" w:rsidRPr="007C294D" w:rsidRDefault="00124DDC" w:rsidP="00166E03">
                      <w:pPr>
                        <w:pStyle w:val="BodyCopy"/>
                      </w:pPr>
                      <w:r w:rsidRPr="007C294D">
                        <w:rPr>
                          <w:b/>
                          <w:bCs/>
                        </w:rPr>
                        <w:t xml:space="preserve">5. </w:t>
                      </w:r>
                      <w:r w:rsidRPr="007C294D">
                        <w:t>Other types of fares that are available for this city pair.</w:t>
                      </w:r>
                    </w:p>
                    <w:p w:rsidR="00124DDC" w:rsidRPr="007C294D" w:rsidRDefault="00124DDC" w:rsidP="00166E03">
                      <w:pPr>
                        <w:pStyle w:val="BodyCopy"/>
                      </w:pPr>
                      <w:r w:rsidRPr="007C294D">
                        <w:rPr>
                          <w:b/>
                          <w:bCs/>
                        </w:rPr>
                        <w:t>Use FD*(Code) to view</w:t>
                      </w:r>
                      <w:r w:rsidRPr="007C294D">
                        <w:t>.</w:t>
                      </w:r>
                    </w:p>
                    <w:p w:rsidR="00124DDC" w:rsidRPr="007C294D" w:rsidRDefault="00124DDC" w:rsidP="00166E03">
                      <w:pPr>
                        <w:pStyle w:val="BodyCopy"/>
                      </w:pPr>
                      <w:r w:rsidRPr="007C294D">
                        <w:rPr>
                          <w:b/>
                          <w:bCs/>
                        </w:rPr>
                        <w:t xml:space="preserve">6. </w:t>
                      </w:r>
                      <w:r w:rsidRPr="007C294D">
                        <w:t>Line number.</w:t>
                      </w:r>
                    </w:p>
                    <w:p w:rsidR="00124DDC" w:rsidRPr="007C294D" w:rsidRDefault="00124DDC" w:rsidP="00166E03">
                      <w:pPr>
                        <w:pStyle w:val="BodyCopy"/>
                      </w:pPr>
                      <w:r w:rsidRPr="007C294D">
                        <w:rPr>
                          <w:b/>
                          <w:bCs/>
                        </w:rPr>
                        <w:t xml:space="preserve">7. </w:t>
                      </w:r>
                      <w:r w:rsidRPr="007C294D">
                        <w:t xml:space="preserve">Fare indicators </w:t>
                      </w:r>
                      <w:r w:rsidRPr="007C294D">
                        <w:rPr>
                          <w:b/>
                          <w:bCs/>
                        </w:rPr>
                        <w:t xml:space="preserve">X </w:t>
                      </w:r>
                      <w:r w:rsidRPr="007C294D">
                        <w:t>Fare not available for Auto Fare quote.</w:t>
                      </w:r>
                    </w:p>
                    <w:p w:rsidR="00124DDC" w:rsidRPr="007C294D" w:rsidRDefault="00124DDC" w:rsidP="00166E03">
                      <w:pPr>
                        <w:pStyle w:val="BodyCopy"/>
                      </w:pPr>
                      <w:r w:rsidRPr="007C294D">
                        <w:rPr>
                          <w:b/>
                          <w:bCs/>
                        </w:rPr>
                        <w:t xml:space="preserve">@ </w:t>
                      </w:r>
                      <w:r w:rsidRPr="007C294D">
                        <w:t>Fare/rules subject to change.</w:t>
                      </w:r>
                    </w:p>
                    <w:p w:rsidR="00124DDC" w:rsidRPr="007C294D" w:rsidRDefault="00124DDC" w:rsidP="00166E03">
                      <w:pPr>
                        <w:pStyle w:val="BodyCopy"/>
                      </w:pPr>
                      <w:r w:rsidRPr="007C294D">
                        <w:rPr>
                          <w:b/>
                          <w:bCs/>
                        </w:rPr>
                        <w:t xml:space="preserve">8. CX </w:t>
                      </w:r>
                      <w:r w:rsidRPr="007C294D">
                        <w:t>Carrier code, no code indicates standard IATA fare</w:t>
                      </w:r>
                      <w:r>
                        <w:t xml:space="preserve"> </w:t>
                      </w:r>
                      <w:r w:rsidRPr="007C294D">
                        <w:t>level.</w:t>
                      </w:r>
                    </w:p>
                    <w:p w:rsidR="00124DDC" w:rsidRPr="007C294D" w:rsidRDefault="00124DDC" w:rsidP="00166E03">
                      <w:pPr>
                        <w:pStyle w:val="BodyCopy"/>
                        <w:rPr>
                          <w:b/>
                          <w:bCs/>
                        </w:rPr>
                      </w:pPr>
                      <w:r w:rsidRPr="007C294D">
                        <w:rPr>
                          <w:b/>
                          <w:bCs/>
                        </w:rPr>
                        <w:t xml:space="preserve">9. FARE </w:t>
                      </w:r>
                      <w:r w:rsidRPr="007C294D">
                        <w:t>Fare in currency of board point, from lowest to</w:t>
                      </w:r>
                      <w:r>
                        <w:t xml:space="preserve"> </w:t>
                      </w:r>
                      <w:r w:rsidRPr="007C294D">
                        <w:t xml:space="preserve">highest. </w:t>
                      </w:r>
                      <w:r>
                        <w:br/>
                      </w:r>
                      <w:r w:rsidRPr="007C294D">
                        <w:rPr>
                          <w:b/>
                          <w:bCs/>
                        </w:rPr>
                        <w:t>R indicates return fare level.</w:t>
                      </w:r>
                    </w:p>
                    <w:p w:rsidR="00124DDC" w:rsidRPr="007C294D" w:rsidRDefault="00124DDC" w:rsidP="00166E03">
                      <w:pPr>
                        <w:pStyle w:val="BodyCopy"/>
                      </w:pPr>
                      <w:r w:rsidRPr="007C294D">
                        <w:rPr>
                          <w:b/>
                          <w:bCs/>
                        </w:rPr>
                        <w:t xml:space="preserve">10. FARE BASIS </w:t>
                      </w:r>
                      <w:r w:rsidRPr="007C294D">
                        <w:t>Fare basis code.</w:t>
                      </w:r>
                    </w:p>
                    <w:p w:rsidR="00124DDC" w:rsidRPr="007C294D" w:rsidRDefault="00124DDC" w:rsidP="00166E03">
                      <w:pPr>
                        <w:pStyle w:val="BodyCopy"/>
                      </w:pPr>
                      <w:r w:rsidRPr="007C294D">
                        <w:rPr>
                          <w:b/>
                          <w:bCs/>
                        </w:rPr>
                        <w:t xml:space="preserve">11. C </w:t>
                      </w:r>
                      <w:r w:rsidRPr="007C294D">
                        <w:t>Booking class code.</w:t>
                      </w:r>
                    </w:p>
                    <w:p w:rsidR="00124DDC" w:rsidRPr="007C294D" w:rsidRDefault="00124DDC" w:rsidP="00166E03">
                      <w:pPr>
                        <w:pStyle w:val="BodyCopy"/>
                      </w:pPr>
                      <w:r w:rsidRPr="007C294D">
                        <w:rPr>
                          <w:b/>
                          <w:bCs/>
                        </w:rPr>
                        <w:t xml:space="preserve">12. AP </w:t>
                      </w:r>
                      <w:r w:rsidRPr="007C294D">
                        <w:t>Advance purchase lead in time,</w:t>
                      </w:r>
                    </w:p>
                    <w:p w:rsidR="00124DDC" w:rsidRPr="007C294D" w:rsidRDefault="00124DDC" w:rsidP="00166E03">
                      <w:pPr>
                        <w:pStyle w:val="BodyCopy"/>
                      </w:pPr>
                      <w:r w:rsidRPr="007C294D">
                        <w:rPr>
                          <w:b/>
                          <w:bCs/>
                        </w:rPr>
                        <w:t xml:space="preserve">21 </w:t>
                      </w:r>
                      <w:r w:rsidRPr="007C294D">
                        <w:t>21 days before departure,</w:t>
                      </w:r>
                    </w:p>
                    <w:p w:rsidR="00124DDC" w:rsidRPr="007C294D" w:rsidRDefault="00124DDC" w:rsidP="00166E03">
                      <w:pPr>
                        <w:pStyle w:val="BodyCopy"/>
                      </w:pPr>
                      <w:r w:rsidRPr="007C294D">
                        <w:rPr>
                          <w:b/>
                          <w:bCs/>
                        </w:rPr>
                        <w:t xml:space="preserve">++ </w:t>
                      </w:r>
                      <w:r w:rsidRPr="007C294D">
                        <w:t>Refer to fare rules for details,</w:t>
                      </w:r>
                    </w:p>
                    <w:p w:rsidR="00124DDC" w:rsidRPr="007C294D" w:rsidRDefault="00124DDC" w:rsidP="00166E03">
                      <w:pPr>
                        <w:pStyle w:val="BodyCopy"/>
                      </w:pPr>
                      <w:r w:rsidRPr="007C294D">
                        <w:rPr>
                          <w:b/>
                          <w:bCs/>
                        </w:rPr>
                        <w:t xml:space="preserve">1+ </w:t>
                      </w:r>
                      <w:r w:rsidRPr="007C294D">
                        <w:t>1 day after reservation, refer to rules,</w:t>
                      </w:r>
                    </w:p>
                    <w:p w:rsidR="00124DDC" w:rsidRDefault="00124DDC" w:rsidP="00166E03">
                      <w:pPr>
                        <w:pStyle w:val="BodyCopy"/>
                        <w:rPr>
                          <w:noProof w:val="0"/>
                          <w:lang w:eastAsia="en-AU"/>
                        </w:rPr>
                      </w:pPr>
                      <w:r w:rsidRPr="007C294D">
                        <w:rPr>
                          <w:b/>
                          <w:bCs/>
                          <w:noProof w:val="0"/>
                          <w:lang w:eastAsia="en-AU"/>
                        </w:rPr>
                        <w:t xml:space="preserve">@@ </w:t>
                      </w:r>
                      <w:r w:rsidRPr="007C294D">
                        <w:rPr>
                          <w:noProof w:val="0"/>
                          <w:lang w:eastAsia="en-AU"/>
                        </w:rPr>
                        <w:t>No details held, refer to rules.</w:t>
                      </w:r>
                    </w:p>
                    <w:p w:rsidR="00124DDC" w:rsidRPr="007C294D" w:rsidRDefault="00124DDC" w:rsidP="00166E03">
                      <w:pPr>
                        <w:pStyle w:val="BodyCopy"/>
                      </w:pPr>
                      <w:r w:rsidRPr="007C294D">
                        <w:rPr>
                          <w:b/>
                          <w:bCs/>
                        </w:rPr>
                        <w:t xml:space="preserve">13. MIN/MAX </w:t>
                      </w:r>
                      <w:r w:rsidRPr="007C294D">
                        <w:t>Minimum and Maximum stay conditions.</w:t>
                      </w:r>
                    </w:p>
                    <w:p w:rsidR="00124DDC" w:rsidRPr="007C294D" w:rsidRDefault="00124DDC" w:rsidP="00166E03">
                      <w:pPr>
                        <w:pStyle w:val="BodyCopy"/>
                      </w:pPr>
                      <w:r w:rsidRPr="007C294D">
                        <w:t>The minimum stay requirements are shown as a number</w:t>
                      </w:r>
                      <w:r>
                        <w:t xml:space="preserve"> </w:t>
                      </w:r>
                      <w:r w:rsidRPr="007C294D">
                        <w:t>of days, or</w:t>
                      </w:r>
                    </w:p>
                    <w:p w:rsidR="00124DDC" w:rsidRPr="007C294D" w:rsidRDefault="00124DDC" w:rsidP="00166E03">
                      <w:pPr>
                        <w:pStyle w:val="BodyCopy"/>
                      </w:pPr>
                      <w:r w:rsidRPr="007C294D">
                        <w:t>SU indicates the Sunday rule applies</w:t>
                      </w:r>
                    </w:p>
                    <w:p w:rsidR="00124DDC" w:rsidRPr="007C294D" w:rsidRDefault="00124DDC" w:rsidP="00166E03">
                      <w:pPr>
                        <w:pStyle w:val="BodyCopy"/>
                      </w:pPr>
                      <w:r w:rsidRPr="007C294D">
                        <w:t>V indicates the stay is variable</w:t>
                      </w:r>
                    </w:p>
                    <w:p w:rsidR="00124DDC" w:rsidRPr="007C294D" w:rsidRDefault="00124DDC" w:rsidP="00166E03">
                      <w:pPr>
                        <w:pStyle w:val="BodyCopy"/>
                      </w:pPr>
                      <w:r w:rsidRPr="007C294D">
                        <w:t>W indicates the stay is one week</w:t>
                      </w:r>
                    </w:p>
                    <w:p w:rsidR="00124DDC" w:rsidRPr="007C294D" w:rsidRDefault="00124DDC" w:rsidP="00166E03">
                      <w:pPr>
                        <w:pStyle w:val="BodyCopy"/>
                      </w:pPr>
                      <w:r w:rsidRPr="007C294D">
                        <w:t>The maximum stay is shown in number of days (eg.90),</w:t>
                      </w:r>
                    </w:p>
                    <w:p w:rsidR="00124DDC" w:rsidRPr="007C294D" w:rsidRDefault="00124DDC" w:rsidP="00166E03">
                      <w:pPr>
                        <w:pStyle w:val="BodyCopy"/>
                      </w:pPr>
                      <w:r w:rsidRPr="007C294D">
                        <w:t>months (eg.3M), or 1 year (eg. 1Y).</w:t>
                      </w:r>
                    </w:p>
                    <w:p w:rsidR="00124DDC" w:rsidRDefault="00124DDC"/>
                  </w:txbxContent>
                </v:textbox>
              </v:shape>
            </w:pict>
          </mc:Fallback>
        </mc:AlternateContent>
      </w:r>
      <w:r w:rsidRPr="00371C3A">
        <w:rPr>
          <w:b/>
          <w:bCs/>
        </w:rPr>
        <w:br w:type="page"/>
      </w:r>
    </w:p>
    <w:p w:rsidR="00166E03" w:rsidRPr="00371C3A" w:rsidRDefault="00166E03">
      <w:pPr>
        <w:rPr>
          <w:rFonts w:ascii="Helvetica" w:eastAsia="Calibri" w:hAnsi="Helvetica" w:cs="Calibri"/>
          <w:b/>
          <w:bCs/>
          <w:szCs w:val="16"/>
          <w:lang w:eastAsia="ar-SA"/>
        </w:rPr>
      </w:pPr>
      <w:r w:rsidRPr="00371C3A">
        <w:rPr>
          <w:b/>
          <w:bCs/>
          <w:noProof/>
          <w:lang w:val="en-US" w:eastAsia="en-US"/>
        </w:rPr>
        <w:lastRenderedPageBreak/>
        <mc:AlternateContent>
          <mc:Choice Requires="wps">
            <w:drawing>
              <wp:anchor distT="0" distB="0" distL="114300" distR="114300" simplePos="0" relativeHeight="251786240" behindDoc="0" locked="0" layoutInCell="1" allowOverlap="1" wp14:anchorId="12C73845" wp14:editId="7FC67545">
                <wp:simplePos x="0" y="0"/>
                <wp:positionH relativeFrom="column">
                  <wp:posOffset>464820</wp:posOffset>
                </wp:positionH>
                <wp:positionV relativeFrom="paragraph">
                  <wp:posOffset>53975</wp:posOffset>
                </wp:positionV>
                <wp:extent cx="4680000" cy="8717280"/>
                <wp:effectExtent l="0" t="0" r="25400" b="26670"/>
                <wp:wrapNone/>
                <wp:docPr id="33" name="Text Box 33"/>
                <wp:cNvGraphicFramePr/>
                <a:graphic xmlns:a="http://schemas.openxmlformats.org/drawingml/2006/main">
                  <a:graphicData uri="http://schemas.microsoft.com/office/word/2010/wordprocessingShape">
                    <wps:wsp>
                      <wps:cNvSpPr txBox="1"/>
                      <wps:spPr>
                        <a:xfrm>
                          <a:off x="0" y="0"/>
                          <a:ext cx="4680000" cy="8717280"/>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7C294D" w:rsidRDefault="00124DDC" w:rsidP="00166E03">
                            <w:pPr>
                              <w:pStyle w:val="BodyCopy"/>
                            </w:pPr>
                            <w:r w:rsidRPr="007C294D">
                              <w:rPr>
                                <w:b/>
                                <w:bCs/>
                              </w:rPr>
                              <w:t xml:space="preserve">14. SEASONS </w:t>
                            </w:r>
                            <w:r w:rsidRPr="007C294D">
                              <w:t>May be preceded with;</w:t>
                            </w:r>
                          </w:p>
                          <w:p w:rsidR="00124DDC" w:rsidRPr="007C294D" w:rsidRDefault="00124DDC" w:rsidP="00166E03">
                            <w:pPr>
                              <w:pStyle w:val="BodyCopy"/>
                            </w:pPr>
                            <w:r w:rsidRPr="007C294D">
                              <w:rPr>
                                <w:b/>
                                <w:bCs/>
                              </w:rPr>
                              <w:t xml:space="preserve">O </w:t>
                            </w:r>
                            <w:r w:rsidRPr="007C294D">
                              <w:t>indicates Outbound journey must be</w:t>
                            </w:r>
                            <w:r>
                              <w:t xml:space="preserve"> </w:t>
                            </w:r>
                            <w:r w:rsidRPr="007C294D">
                              <w:t>commenced during the period shown.</w:t>
                            </w:r>
                          </w:p>
                          <w:p w:rsidR="00124DDC" w:rsidRPr="007C294D" w:rsidRDefault="00124DDC" w:rsidP="00166E03">
                            <w:pPr>
                              <w:pStyle w:val="BodyCopy"/>
                            </w:pPr>
                            <w:r w:rsidRPr="007C294D">
                              <w:rPr>
                                <w:b/>
                                <w:bCs/>
                              </w:rPr>
                              <w:t xml:space="preserve">I </w:t>
                            </w:r>
                            <w:r w:rsidRPr="007C294D">
                              <w:t>indicates Inbound journey must be commenced</w:t>
                            </w:r>
                            <w:r>
                              <w:t xml:space="preserve"> </w:t>
                            </w:r>
                            <w:r w:rsidRPr="007C294D">
                              <w:t>during the period shown.</w:t>
                            </w:r>
                          </w:p>
                          <w:p w:rsidR="00124DDC" w:rsidRPr="007C294D" w:rsidRDefault="00124DDC" w:rsidP="00166E03">
                            <w:pPr>
                              <w:pStyle w:val="BodyCopy"/>
                            </w:pPr>
                            <w:r w:rsidRPr="007C294D">
                              <w:t>No entry preceding a date indicates both the</w:t>
                            </w:r>
                            <w:r>
                              <w:t xml:space="preserve"> </w:t>
                            </w:r>
                            <w:r w:rsidRPr="007C294D">
                              <w:t>Outbound and Inbound journeys are permitted</w:t>
                            </w:r>
                            <w:r>
                              <w:t xml:space="preserve"> </w:t>
                            </w:r>
                            <w:r w:rsidRPr="007C294D">
                              <w:t>during the period shown.</w:t>
                            </w:r>
                          </w:p>
                          <w:p w:rsidR="00124DDC" w:rsidRPr="007C294D" w:rsidRDefault="00124DDC" w:rsidP="00166E03">
                            <w:pPr>
                              <w:pStyle w:val="BodyCopy"/>
                            </w:pPr>
                            <w:r w:rsidRPr="007C294D">
                              <w:t>A 3 character month code may be followed by a single</w:t>
                            </w:r>
                            <w:r>
                              <w:t xml:space="preserve"> </w:t>
                            </w:r>
                            <w:r w:rsidRPr="007C294D">
                              <w:t>numeric (eg. 15JAN7) which indicates the year (eg 7 =</w:t>
                            </w:r>
                            <w:r>
                              <w:t xml:space="preserve"> </w:t>
                            </w:r>
                            <w:r w:rsidRPr="007C294D">
                              <w:t>1997).</w:t>
                            </w:r>
                          </w:p>
                          <w:p w:rsidR="00124DDC" w:rsidRPr="007C294D" w:rsidRDefault="00124DDC" w:rsidP="00166E03">
                            <w:pPr>
                              <w:pStyle w:val="BodyCopy"/>
                            </w:pPr>
                            <w:r w:rsidRPr="007C294D">
                              <w:rPr>
                                <w:b/>
                                <w:bCs/>
                              </w:rPr>
                              <w:t xml:space="preserve">15. MR </w:t>
                            </w:r>
                            <w:r w:rsidRPr="007C294D">
                              <w:t>Mileage/Routing indicator</w:t>
                            </w:r>
                          </w:p>
                          <w:p w:rsidR="00124DDC" w:rsidRPr="007C294D" w:rsidRDefault="00124DDC" w:rsidP="00166E03">
                            <w:pPr>
                              <w:pStyle w:val="BodyCopy"/>
                            </w:pPr>
                            <w:r w:rsidRPr="007C294D">
                              <w:t>M Mileage fare</w:t>
                            </w:r>
                          </w:p>
                          <w:p w:rsidR="00124DDC" w:rsidRPr="007C294D" w:rsidRDefault="00124DDC" w:rsidP="00166E03">
                            <w:pPr>
                              <w:pStyle w:val="BodyCopy"/>
                            </w:pPr>
                            <w:r w:rsidRPr="007C294D">
                              <w:t>R Routing fare</w:t>
                            </w:r>
                          </w:p>
                          <w:p w:rsidR="00124DDC" w:rsidRPr="007C294D" w:rsidRDefault="00124DDC" w:rsidP="00166E03">
                            <w:pPr>
                              <w:pStyle w:val="BodyCopy"/>
                            </w:pPr>
                            <w:r w:rsidRPr="007C294D">
                              <w:t>MR Mileage &amp; routing conditions apply.</w:t>
                            </w:r>
                          </w:p>
                          <w:p w:rsidR="00124DDC" w:rsidRPr="007C294D" w:rsidRDefault="00124DDC" w:rsidP="00166E03">
                            <w:pPr>
                              <w:pStyle w:val="BodyCopy"/>
                            </w:pPr>
                            <w:r w:rsidRPr="007C294D">
                              <w:rPr>
                                <w:b/>
                                <w:bCs/>
                              </w:rPr>
                              <w:t xml:space="preserve">16. GI </w:t>
                            </w:r>
                            <w:r w:rsidRPr="007C294D">
                              <w:t>Global indicator.</w:t>
                            </w:r>
                          </w:p>
                          <w:p w:rsidR="00124DDC" w:rsidRPr="007C294D" w:rsidRDefault="00124DDC" w:rsidP="00166E03">
                            <w:pPr>
                              <w:pStyle w:val="BodyCopy"/>
                            </w:pPr>
                            <w:r w:rsidRPr="007C294D">
                              <w:rPr>
                                <w:b/>
                                <w:bCs/>
                              </w:rPr>
                              <w:t xml:space="preserve">17. DT </w:t>
                            </w:r>
                            <w:r w:rsidRPr="007C294D">
                              <w:t>- Date/Time restrictions.</w:t>
                            </w:r>
                          </w:p>
                          <w:p w:rsidR="00124DDC" w:rsidRPr="007C294D" w:rsidRDefault="00124DDC" w:rsidP="00166E03">
                            <w:pPr>
                              <w:pStyle w:val="BodyCopy"/>
                            </w:pPr>
                            <w:r w:rsidRPr="007C294D">
                              <w:t>D Date restrictions apply</w:t>
                            </w:r>
                          </w:p>
                          <w:p w:rsidR="00124DDC" w:rsidRPr="007C294D" w:rsidRDefault="00124DDC" w:rsidP="00166E03">
                            <w:pPr>
                              <w:pStyle w:val="BodyCopy"/>
                            </w:pPr>
                            <w:r w:rsidRPr="007C294D">
                              <w:t>T Time restrictions apply</w:t>
                            </w:r>
                          </w:p>
                          <w:p w:rsidR="00124DDC" w:rsidRDefault="00124DDC" w:rsidP="00166E03">
                            <w:pPr>
                              <w:pStyle w:val="BodyCopy"/>
                              <w:rPr>
                                <w:noProof w:val="0"/>
                                <w:lang w:eastAsia="en-AU"/>
                              </w:rPr>
                            </w:pPr>
                            <w:r w:rsidRPr="007C294D">
                              <w:rPr>
                                <w:noProof w:val="0"/>
                                <w:lang w:eastAsia="en-AU"/>
                              </w:rPr>
                              <w:t>F Flight restrictions apply</w:t>
                            </w:r>
                          </w:p>
                          <w:p w:rsidR="00124DDC" w:rsidRPr="00166E03" w:rsidRDefault="00124DDC" w:rsidP="00166E03">
                            <w:pPr>
                              <w:pStyle w:val="Heading4"/>
                            </w:pPr>
                            <w:r w:rsidRPr="00166E03">
                              <w:t>Review Booking File</w:t>
                            </w:r>
                          </w:p>
                          <w:p w:rsidR="00124DDC" w:rsidRPr="007C294D" w:rsidRDefault="00124DDC" w:rsidP="00166E03">
                            <w:pPr>
                              <w:pStyle w:val="BodyCopy"/>
                            </w:pPr>
                            <w:r w:rsidRPr="007C294D">
                              <w:rPr>
                                <w:rFonts w:hint="eastAsia"/>
                              </w:rPr>
                              <w:t></w:t>
                            </w:r>
                            <w:r w:rsidRPr="007C294D">
                              <w:rPr>
                                <w:b/>
                                <w:bCs/>
                              </w:rPr>
                              <w:t xml:space="preserve">For help enter: </w:t>
                            </w:r>
                            <w:r w:rsidRPr="007C294D">
                              <w:t>H/RB.</w:t>
                            </w:r>
                          </w:p>
                          <w:p w:rsidR="00124DDC" w:rsidRPr="007C294D" w:rsidRDefault="00124DDC" w:rsidP="00166E03">
                            <w:pPr>
                              <w:pStyle w:val="BodyCopy"/>
                            </w:pPr>
                            <w:r w:rsidRPr="007C294D">
                              <w:t>Review Booking File allows you to diarise booking files by placing a Booking</w:t>
                            </w:r>
                          </w:p>
                          <w:p w:rsidR="00124DDC" w:rsidRPr="007C294D" w:rsidRDefault="00124DDC" w:rsidP="00166E03">
                            <w:pPr>
                              <w:pStyle w:val="BodyCopy"/>
                            </w:pPr>
                            <w:r w:rsidRPr="007C294D">
                              <w:t>File onto a specific queue for a specified date and time. eg. Chase Documents.</w:t>
                            </w:r>
                          </w:p>
                          <w:p w:rsidR="00124DDC" w:rsidRPr="007C294D" w:rsidRDefault="00124DDC" w:rsidP="00166E03">
                            <w:pPr>
                              <w:pStyle w:val="BodyCopy"/>
                              <w:rPr>
                                <w:b/>
                                <w:bCs/>
                                <w:i/>
                                <w:iCs/>
                              </w:rPr>
                            </w:pPr>
                            <w:r w:rsidRPr="007C294D">
                              <w:rPr>
                                <w:b/>
                                <w:bCs/>
                                <w:i/>
                                <w:iCs/>
                              </w:rPr>
                              <w:t>Create</w:t>
                            </w:r>
                          </w:p>
                          <w:p w:rsidR="00124DDC" w:rsidRPr="007C294D" w:rsidRDefault="00124DDC" w:rsidP="00166E03">
                            <w:pPr>
                              <w:pStyle w:val="BodyCopy"/>
                              <w:rPr>
                                <w:b/>
                                <w:bCs/>
                              </w:rPr>
                            </w:pPr>
                            <w:r w:rsidRPr="007C294D">
                              <w:rPr>
                                <w:b/>
                                <w:bCs/>
                              </w:rPr>
                              <w:t xml:space="preserve">RB. Ø1MAY / 11ØØ / Q42 </w:t>
                            </w:r>
                            <w:r w:rsidRPr="007C294D">
                              <w:rPr>
                                <w:rFonts w:ascii="Cambria Math" w:hAnsi="Cambria Math" w:cs="Cambria Math"/>
                              </w:rPr>
                              <w:t>∗</w:t>
                            </w:r>
                            <w:r w:rsidRPr="007C294D">
                              <w:t xml:space="preserve"> </w:t>
                            </w:r>
                            <w:r w:rsidRPr="007C294D">
                              <w:rPr>
                                <w:b/>
                                <w:bCs/>
                              </w:rPr>
                              <w:t>CHECK DEPOSIT (optional free text)</w:t>
                            </w:r>
                          </w:p>
                          <w:p w:rsidR="00124DDC" w:rsidRPr="007C294D" w:rsidRDefault="00124DDC" w:rsidP="00166E03">
                            <w:pPr>
                              <w:pStyle w:val="BodyCopy"/>
                            </w:pPr>
                            <w:r w:rsidRPr="007C294D">
                              <w:t>Queue Number (optional-will default to Q12)</w:t>
                            </w:r>
                          </w:p>
                          <w:p w:rsidR="00124DDC" w:rsidRPr="007C294D" w:rsidRDefault="00124DDC" w:rsidP="00166E03">
                            <w:pPr>
                              <w:pStyle w:val="BodyCopy"/>
                            </w:pPr>
                            <w:r w:rsidRPr="007C294D">
                              <w:t>Specified time for queue placement (optional)</w:t>
                            </w:r>
                          </w:p>
                          <w:p w:rsidR="00124DDC" w:rsidRPr="007C294D" w:rsidRDefault="00124DDC" w:rsidP="00166E03">
                            <w:pPr>
                              <w:pStyle w:val="BodyCopy"/>
                            </w:pPr>
                            <w:r w:rsidRPr="007C294D">
                              <w:t>Date for queue placement (optional-will default to today’s date)</w:t>
                            </w:r>
                          </w:p>
                          <w:p w:rsidR="00124DDC" w:rsidRPr="007C294D" w:rsidRDefault="00124DDC" w:rsidP="00166E03">
                            <w:pPr>
                              <w:pStyle w:val="BodyCopy"/>
                            </w:pPr>
                            <w:r w:rsidRPr="007C294D">
                              <w:t>Function Identifier (mandatory)</w:t>
                            </w:r>
                          </w:p>
                          <w:p w:rsidR="00124DDC" w:rsidRDefault="00124DDC" w:rsidP="00166E03">
                            <w:pPr>
                              <w:pStyle w:val="BodyCopy"/>
                            </w:pPr>
                            <w:r w:rsidRPr="007C294D">
                              <w:t>Other Examples</w:t>
                            </w:r>
                          </w:p>
                          <w:p w:rsidR="00124DDC" w:rsidRPr="007C294D" w:rsidRDefault="00124DDC" w:rsidP="00B31EDE">
                            <w:pPr>
                              <w:pStyle w:val="BodyCopy"/>
                              <w:rPr>
                                <w:b/>
                                <w:bCs/>
                              </w:rPr>
                            </w:pPr>
                            <w:r w:rsidRPr="007C294D">
                              <w:rPr>
                                <w:b/>
                                <w:bCs/>
                              </w:rPr>
                              <w:t>RB.Ø1MAY/14ØØ/Q35</w:t>
                            </w:r>
                            <w:r w:rsidRPr="007C294D">
                              <w:rPr>
                                <w:rFonts w:ascii="Cambria Math" w:hAnsi="Cambria Math" w:cs="Cambria Math"/>
                              </w:rPr>
                              <w:t>∗</w:t>
                            </w:r>
                            <w:r w:rsidRPr="007C294D">
                              <w:rPr>
                                <w:b/>
                                <w:bCs/>
                              </w:rPr>
                              <w:t>CHECK VISA BEFORE TICKETING</w:t>
                            </w:r>
                          </w:p>
                          <w:p w:rsidR="00124DDC" w:rsidRPr="007C294D" w:rsidRDefault="00124DDC" w:rsidP="00B31EDE">
                            <w:pPr>
                              <w:pStyle w:val="BodyCopy"/>
                            </w:pPr>
                            <w:r w:rsidRPr="007C294D">
                              <w:t>Booking to appear on 1 May at 14ØØ on queue 35 to check Visa.</w:t>
                            </w:r>
                          </w:p>
                          <w:p w:rsidR="00124DDC" w:rsidRPr="007C294D" w:rsidRDefault="00124DDC" w:rsidP="00B31EDE">
                            <w:pPr>
                              <w:pStyle w:val="BodyCopy"/>
                              <w:rPr>
                                <w:b/>
                                <w:bCs/>
                              </w:rPr>
                            </w:pPr>
                            <w:r w:rsidRPr="007C294D">
                              <w:rPr>
                                <w:b/>
                                <w:bCs/>
                              </w:rPr>
                              <w:t>RB.Ø6JUN/11ØØ/Q35</w:t>
                            </w:r>
                            <w:r w:rsidRPr="007C294D">
                              <w:rPr>
                                <w:rFonts w:ascii="Cambria Math" w:hAnsi="Cambria Math" w:cs="Cambria Math"/>
                              </w:rPr>
                              <w:t>∗</w:t>
                            </w:r>
                            <w:r w:rsidRPr="007C294D">
                              <w:rPr>
                                <w:b/>
                                <w:bCs/>
                              </w:rPr>
                              <w:t>CHECK VISA/Q43*CHASE PAYMENT</w:t>
                            </w:r>
                          </w:p>
                          <w:p w:rsidR="00124DDC" w:rsidRPr="007C294D" w:rsidRDefault="00124DDC" w:rsidP="00B31EDE">
                            <w:pPr>
                              <w:pStyle w:val="BodyCopy"/>
                            </w:pPr>
                            <w:r w:rsidRPr="007C294D">
                              <w:t>RB placed on 2 queues with different messages.</w:t>
                            </w:r>
                          </w:p>
                          <w:p w:rsidR="00124DDC" w:rsidRPr="007C294D" w:rsidRDefault="00124DDC" w:rsidP="00166E03">
                            <w:pPr>
                              <w:pStyle w:val="BodyCopy"/>
                            </w:pPr>
                          </w:p>
                          <w:p w:rsidR="00124DDC" w:rsidRDefault="00124D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73845" id="Text Box 33" o:spid="_x0000_s1032" type="#_x0000_t202" style="position:absolute;margin-left:36.6pt;margin-top:4.25pt;width:368.5pt;height:686.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" fillcolor="#ddd8c2 [2894]" strokeweight=".5pt">
                <v:textbox>
                  <w:txbxContent>
                    <w:p w:rsidR="00124DDC" w:rsidRPr="007C294D" w:rsidRDefault="00124DDC" w:rsidP="00166E03">
                      <w:pPr>
                        <w:pStyle w:val="BodyCopy"/>
                      </w:pPr>
                      <w:r w:rsidRPr="007C294D">
                        <w:rPr>
                          <w:b/>
                          <w:bCs/>
                        </w:rPr>
                        <w:t xml:space="preserve">14. SEASONS </w:t>
                      </w:r>
                      <w:r w:rsidRPr="007C294D">
                        <w:t>May be preceded with;</w:t>
                      </w:r>
                    </w:p>
                    <w:p w:rsidR="00124DDC" w:rsidRPr="007C294D" w:rsidRDefault="00124DDC" w:rsidP="00166E03">
                      <w:pPr>
                        <w:pStyle w:val="BodyCopy"/>
                      </w:pPr>
                      <w:r w:rsidRPr="007C294D">
                        <w:rPr>
                          <w:b/>
                          <w:bCs/>
                        </w:rPr>
                        <w:t xml:space="preserve">O </w:t>
                      </w:r>
                      <w:r w:rsidRPr="007C294D">
                        <w:t>indicates Outbound journey must be</w:t>
                      </w:r>
                      <w:r>
                        <w:t xml:space="preserve"> </w:t>
                      </w:r>
                      <w:r w:rsidRPr="007C294D">
                        <w:t>commenced during the period shown.</w:t>
                      </w:r>
                    </w:p>
                    <w:p w:rsidR="00124DDC" w:rsidRPr="007C294D" w:rsidRDefault="00124DDC" w:rsidP="00166E03">
                      <w:pPr>
                        <w:pStyle w:val="BodyCopy"/>
                      </w:pPr>
                      <w:r w:rsidRPr="007C294D">
                        <w:rPr>
                          <w:b/>
                          <w:bCs/>
                        </w:rPr>
                        <w:t xml:space="preserve">I </w:t>
                      </w:r>
                      <w:r w:rsidRPr="007C294D">
                        <w:t>indicates Inbound journey must be commenced</w:t>
                      </w:r>
                      <w:r>
                        <w:t xml:space="preserve"> </w:t>
                      </w:r>
                      <w:r w:rsidRPr="007C294D">
                        <w:t>during the period shown.</w:t>
                      </w:r>
                    </w:p>
                    <w:p w:rsidR="00124DDC" w:rsidRPr="007C294D" w:rsidRDefault="00124DDC" w:rsidP="00166E03">
                      <w:pPr>
                        <w:pStyle w:val="BodyCopy"/>
                      </w:pPr>
                      <w:r w:rsidRPr="007C294D">
                        <w:t>No entry preceding a date indicates both the</w:t>
                      </w:r>
                      <w:r>
                        <w:t xml:space="preserve"> </w:t>
                      </w:r>
                      <w:r w:rsidRPr="007C294D">
                        <w:t>Outbound and Inbound journeys are permitted</w:t>
                      </w:r>
                      <w:r>
                        <w:t xml:space="preserve"> </w:t>
                      </w:r>
                      <w:r w:rsidRPr="007C294D">
                        <w:t>during the period shown.</w:t>
                      </w:r>
                    </w:p>
                    <w:p w:rsidR="00124DDC" w:rsidRPr="007C294D" w:rsidRDefault="00124DDC" w:rsidP="00166E03">
                      <w:pPr>
                        <w:pStyle w:val="BodyCopy"/>
                      </w:pPr>
                      <w:r w:rsidRPr="007C294D">
                        <w:t>A 3 character month code may be followed by a single</w:t>
                      </w:r>
                      <w:r>
                        <w:t xml:space="preserve"> </w:t>
                      </w:r>
                      <w:r w:rsidRPr="007C294D">
                        <w:t>numeric (eg. 15JAN7) which indicates the year (eg 7 =</w:t>
                      </w:r>
                      <w:r>
                        <w:t xml:space="preserve"> </w:t>
                      </w:r>
                      <w:r w:rsidRPr="007C294D">
                        <w:t>1997).</w:t>
                      </w:r>
                    </w:p>
                    <w:p w:rsidR="00124DDC" w:rsidRPr="007C294D" w:rsidRDefault="00124DDC" w:rsidP="00166E03">
                      <w:pPr>
                        <w:pStyle w:val="BodyCopy"/>
                      </w:pPr>
                      <w:r w:rsidRPr="007C294D">
                        <w:rPr>
                          <w:b/>
                          <w:bCs/>
                        </w:rPr>
                        <w:t xml:space="preserve">15. MR </w:t>
                      </w:r>
                      <w:r w:rsidRPr="007C294D">
                        <w:t>Mileage/Routing indicator</w:t>
                      </w:r>
                    </w:p>
                    <w:p w:rsidR="00124DDC" w:rsidRPr="007C294D" w:rsidRDefault="00124DDC" w:rsidP="00166E03">
                      <w:pPr>
                        <w:pStyle w:val="BodyCopy"/>
                      </w:pPr>
                      <w:r w:rsidRPr="007C294D">
                        <w:t>M Mileage fare</w:t>
                      </w:r>
                    </w:p>
                    <w:p w:rsidR="00124DDC" w:rsidRPr="007C294D" w:rsidRDefault="00124DDC" w:rsidP="00166E03">
                      <w:pPr>
                        <w:pStyle w:val="BodyCopy"/>
                      </w:pPr>
                      <w:r w:rsidRPr="007C294D">
                        <w:t>R Routing fare</w:t>
                      </w:r>
                    </w:p>
                    <w:p w:rsidR="00124DDC" w:rsidRPr="007C294D" w:rsidRDefault="00124DDC" w:rsidP="00166E03">
                      <w:pPr>
                        <w:pStyle w:val="BodyCopy"/>
                      </w:pPr>
                      <w:r w:rsidRPr="007C294D">
                        <w:t>MR Mileage &amp; routing conditions apply.</w:t>
                      </w:r>
                    </w:p>
                    <w:p w:rsidR="00124DDC" w:rsidRPr="007C294D" w:rsidRDefault="00124DDC" w:rsidP="00166E03">
                      <w:pPr>
                        <w:pStyle w:val="BodyCopy"/>
                      </w:pPr>
                      <w:r w:rsidRPr="007C294D">
                        <w:rPr>
                          <w:b/>
                          <w:bCs/>
                        </w:rPr>
                        <w:t xml:space="preserve">16. GI </w:t>
                      </w:r>
                      <w:r w:rsidRPr="007C294D">
                        <w:t>Global indicator.</w:t>
                      </w:r>
                    </w:p>
                    <w:p w:rsidR="00124DDC" w:rsidRPr="007C294D" w:rsidRDefault="00124DDC" w:rsidP="00166E03">
                      <w:pPr>
                        <w:pStyle w:val="BodyCopy"/>
                      </w:pPr>
                      <w:r w:rsidRPr="007C294D">
                        <w:rPr>
                          <w:b/>
                          <w:bCs/>
                        </w:rPr>
                        <w:t xml:space="preserve">17. DT </w:t>
                      </w:r>
                      <w:r w:rsidRPr="007C294D">
                        <w:t>- Date/Time restrictions.</w:t>
                      </w:r>
                    </w:p>
                    <w:p w:rsidR="00124DDC" w:rsidRPr="007C294D" w:rsidRDefault="00124DDC" w:rsidP="00166E03">
                      <w:pPr>
                        <w:pStyle w:val="BodyCopy"/>
                      </w:pPr>
                      <w:r w:rsidRPr="007C294D">
                        <w:t>D Date restrictions apply</w:t>
                      </w:r>
                    </w:p>
                    <w:p w:rsidR="00124DDC" w:rsidRPr="007C294D" w:rsidRDefault="00124DDC" w:rsidP="00166E03">
                      <w:pPr>
                        <w:pStyle w:val="BodyCopy"/>
                      </w:pPr>
                      <w:r w:rsidRPr="007C294D">
                        <w:t>T Time restrictions apply</w:t>
                      </w:r>
                    </w:p>
                    <w:p w:rsidR="00124DDC" w:rsidRDefault="00124DDC" w:rsidP="00166E03">
                      <w:pPr>
                        <w:pStyle w:val="BodyCopy"/>
                        <w:rPr>
                          <w:noProof w:val="0"/>
                          <w:lang w:eastAsia="en-AU"/>
                        </w:rPr>
                      </w:pPr>
                      <w:r w:rsidRPr="007C294D">
                        <w:rPr>
                          <w:noProof w:val="0"/>
                          <w:lang w:eastAsia="en-AU"/>
                        </w:rPr>
                        <w:t>F Flight restrictions apply</w:t>
                      </w:r>
                    </w:p>
                    <w:p w:rsidR="00124DDC" w:rsidRPr="00166E03" w:rsidRDefault="00124DDC" w:rsidP="00166E03">
                      <w:pPr>
                        <w:pStyle w:val="Heading4"/>
                      </w:pPr>
                      <w:r w:rsidRPr="00166E03">
                        <w:t>Review Booking File</w:t>
                      </w:r>
                    </w:p>
                    <w:p w:rsidR="00124DDC" w:rsidRPr="007C294D" w:rsidRDefault="00124DDC" w:rsidP="00166E03">
                      <w:pPr>
                        <w:pStyle w:val="BodyCopy"/>
                      </w:pPr>
                      <w:r w:rsidRPr="007C294D">
                        <w:rPr>
                          <w:rFonts w:hint="eastAsia"/>
                        </w:rPr>
                        <w:t></w:t>
                      </w:r>
                      <w:r w:rsidRPr="007C294D">
                        <w:rPr>
                          <w:b/>
                          <w:bCs/>
                        </w:rPr>
                        <w:t xml:space="preserve">For help enter: </w:t>
                      </w:r>
                      <w:r w:rsidRPr="007C294D">
                        <w:t>H/RB.</w:t>
                      </w:r>
                    </w:p>
                    <w:p w:rsidR="00124DDC" w:rsidRPr="007C294D" w:rsidRDefault="00124DDC" w:rsidP="00166E03">
                      <w:pPr>
                        <w:pStyle w:val="BodyCopy"/>
                      </w:pPr>
                      <w:r w:rsidRPr="007C294D">
                        <w:t>Review Booking File allows you to diarise booking files by placing a Booking</w:t>
                      </w:r>
                    </w:p>
                    <w:p w:rsidR="00124DDC" w:rsidRPr="007C294D" w:rsidRDefault="00124DDC" w:rsidP="00166E03">
                      <w:pPr>
                        <w:pStyle w:val="BodyCopy"/>
                      </w:pPr>
                      <w:r w:rsidRPr="007C294D">
                        <w:t>File onto a specific queue for a specified date and time. eg. Chase Documents.</w:t>
                      </w:r>
                    </w:p>
                    <w:p w:rsidR="00124DDC" w:rsidRPr="007C294D" w:rsidRDefault="00124DDC" w:rsidP="00166E03">
                      <w:pPr>
                        <w:pStyle w:val="BodyCopy"/>
                        <w:rPr>
                          <w:b/>
                          <w:bCs/>
                          <w:i/>
                          <w:iCs/>
                        </w:rPr>
                      </w:pPr>
                      <w:r w:rsidRPr="007C294D">
                        <w:rPr>
                          <w:b/>
                          <w:bCs/>
                          <w:i/>
                          <w:iCs/>
                        </w:rPr>
                        <w:t>Create</w:t>
                      </w:r>
                    </w:p>
                    <w:p w:rsidR="00124DDC" w:rsidRPr="007C294D" w:rsidRDefault="00124DDC" w:rsidP="00166E03">
                      <w:pPr>
                        <w:pStyle w:val="BodyCopy"/>
                        <w:rPr>
                          <w:b/>
                          <w:bCs/>
                        </w:rPr>
                      </w:pPr>
                      <w:r w:rsidRPr="007C294D">
                        <w:rPr>
                          <w:b/>
                          <w:bCs/>
                        </w:rPr>
                        <w:t xml:space="preserve">RB. Ø1MAY / 11ØØ / Q42 </w:t>
                      </w:r>
                      <w:r w:rsidRPr="007C294D">
                        <w:rPr>
                          <w:rFonts w:ascii="Cambria Math" w:hAnsi="Cambria Math" w:cs="Cambria Math"/>
                        </w:rPr>
                        <w:t>∗</w:t>
                      </w:r>
                      <w:r w:rsidRPr="007C294D">
                        <w:t xml:space="preserve"> </w:t>
                      </w:r>
                      <w:r w:rsidRPr="007C294D">
                        <w:rPr>
                          <w:b/>
                          <w:bCs/>
                        </w:rPr>
                        <w:t>CHECK DEPOSIT (optional free text)</w:t>
                      </w:r>
                    </w:p>
                    <w:p w:rsidR="00124DDC" w:rsidRPr="007C294D" w:rsidRDefault="00124DDC" w:rsidP="00166E03">
                      <w:pPr>
                        <w:pStyle w:val="BodyCopy"/>
                      </w:pPr>
                      <w:r w:rsidRPr="007C294D">
                        <w:t>Queue Number (optional-will default to Q12)</w:t>
                      </w:r>
                    </w:p>
                    <w:p w:rsidR="00124DDC" w:rsidRPr="007C294D" w:rsidRDefault="00124DDC" w:rsidP="00166E03">
                      <w:pPr>
                        <w:pStyle w:val="BodyCopy"/>
                      </w:pPr>
                      <w:r w:rsidRPr="007C294D">
                        <w:t>Specified time for queue placement (optional)</w:t>
                      </w:r>
                    </w:p>
                    <w:p w:rsidR="00124DDC" w:rsidRPr="007C294D" w:rsidRDefault="00124DDC" w:rsidP="00166E03">
                      <w:pPr>
                        <w:pStyle w:val="BodyCopy"/>
                      </w:pPr>
                      <w:r w:rsidRPr="007C294D">
                        <w:t>Date for queue placement (optional-will default to today’s date)</w:t>
                      </w:r>
                    </w:p>
                    <w:p w:rsidR="00124DDC" w:rsidRPr="007C294D" w:rsidRDefault="00124DDC" w:rsidP="00166E03">
                      <w:pPr>
                        <w:pStyle w:val="BodyCopy"/>
                      </w:pPr>
                      <w:r w:rsidRPr="007C294D">
                        <w:t>Function Identifier (mandatory)</w:t>
                      </w:r>
                    </w:p>
                    <w:p w:rsidR="00124DDC" w:rsidRDefault="00124DDC" w:rsidP="00166E03">
                      <w:pPr>
                        <w:pStyle w:val="BodyCopy"/>
                      </w:pPr>
                      <w:r w:rsidRPr="007C294D">
                        <w:t>Other Examples</w:t>
                      </w:r>
                    </w:p>
                    <w:p w:rsidR="00124DDC" w:rsidRPr="007C294D" w:rsidRDefault="00124DDC" w:rsidP="00B31EDE">
                      <w:pPr>
                        <w:pStyle w:val="BodyCopy"/>
                        <w:rPr>
                          <w:b/>
                          <w:bCs/>
                        </w:rPr>
                      </w:pPr>
                      <w:r w:rsidRPr="007C294D">
                        <w:rPr>
                          <w:b/>
                          <w:bCs/>
                        </w:rPr>
                        <w:t>RB.Ø1MAY/14ØØ/Q35</w:t>
                      </w:r>
                      <w:r w:rsidRPr="007C294D">
                        <w:rPr>
                          <w:rFonts w:ascii="Cambria Math" w:hAnsi="Cambria Math" w:cs="Cambria Math"/>
                        </w:rPr>
                        <w:t>∗</w:t>
                      </w:r>
                      <w:r w:rsidRPr="007C294D">
                        <w:rPr>
                          <w:b/>
                          <w:bCs/>
                        </w:rPr>
                        <w:t>CHECK VISA BEFORE TICKETING</w:t>
                      </w:r>
                    </w:p>
                    <w:p w:rsidR="00124DDC" w:rsidRPr="007C294D" w:rsidRDefault="00124DDC" w:rsidP="00B31EDE">
                      <w:pPr>
                        <w:pStyle w:val="BodyCopy"/>
                      </w:pPr>
                      <w:r w:rsidRPr="007C294D">
                        <w:t>Booking to appear on 1 May at 14ØØ on queue 35 to check Visa.</w:t>
                      </w:r>
                    </w:p>
                    <w:p w:rsidR="00124DDC" w:rsidRPr="007C294D" w:rsidRDefault="00124DDC" w:rsidP="00B31EDE">
                      <w:pPr>
                        <w:pStyle w:val="BodyCopy"/>
                        <w:rPr>
                          <w:b/>
                          <w:bCs/>
                        </w:rPr>
                      </w:pPr>
                      <w:r w:rsidRPr="007C294D">
                        <w:rPr>
                          <w:b/>
                          <w:bCs/>
                        </w:rPr>
                        <w:t>RB.Ø6JUN/11ØØ/Q35</w:t>
                      </w:r>
                      <w:r w:rsidRPr="007C294D">
                        <w:rPr>
                          <w:rFonts w:ascii="Cambria Math" w:hAnsi="Cambria Math" w:cs="Cambria Math"/>
                        </w:rPr>
                        <w:t>∗</w:t>
                      </w:r>
                      <w:r w:rsidRPr="007C294D">
                        <w:rPr>
                          <w:b/>
                          <w:bCs/>
                        </w:rPr>
                        <w:t>CHECK VISA/Q43*CHASE PAYMENT</w:t>
                      </w:r>
                    </w:p>
                    <w:p w:rsidR="00124DDC" w:rsidRPr="007C294D" w:rsidRDefault="00124DDC" w:rsidP="00B31EDE">
                      <w:pPr>
                        <w:pStyle w:val="BodyCopy"/>
                      </w:pPr>
                      <w:r w:rsidRPr="007C294D">
                        <w:t>RB placed on 2 queues with different messages.</w:t>
                      </w:r>
                    </w:p>
                    <w:p w:rsidR="00124DDC" w:rsidRPr="007C294D" w:rsidRDefault="00124DDC" w:rsidP="00166E03">
                      <w:pPr>
                        <w:pStyle w:val="BodyCopy"/>
                      </w:pPr>
                    </w:p>
                    <w:p w:rsidR="00124DDC" w:rsidRDefault="00124DDC"/>
                  </w:txbxContent>
                </v:textbox>
              </v:shape>
            </w:pict>
          </mc:Fallback>
        </mc:AlternateContent>
      </w:r>
      <w:r w:rsidRPr="00371C3A">
        <w:rPr>
          <w:b/>
          <w:bCs/>
        </w:rPr>
        <w:br w:type="page"/>
      </w:r>
    </w:p>
    <w:p w:rsidR="00166E03" w:rsidRPr="00371C3A" w:rsidRDefault="00166E03" w:rsidP="000B7EB8">
      <w:pPr>
        <w:pStyle w:val="BodyCopy"/>
        <w:rPr>
          <w:noProof w:val="0"/>
        </w:rPr>
      </w:pPr>
      <w:r w:rsidRPr="00371C3A">
        <w:rPr>
          <w:lang w:val="en-US" w:eastAsia="en-US"/>
        </w:rPr>
        <w:lastRenderedPageBreak/>
        <mc:AlternateContent>
          <mc:Choice Requires="wps">
            <w:drawing>
              <wp:anchor distT="0" distB="0" distL="114300" distR="114300" simplePos="0" relativeHeight="251787264" behindDoc="0" locked="0" layoutInCell="1" allowOverlap="1" wp14:anchorId="7B8DDFD5" wp14:editId="0CD0F3AE">
                <wp:simplePos x="0" y="0"/>
                <wp:positionH relativeFrom="column">
                  <wp:posOffset>369570</wp:posOffset>
                </wp:positionH>
                <wp:positionV relativeFrom="paragraph">
                  <wp:posOffset>46355</wp:posOffset>
                </wp:positionV>
                <wp:extent cx="4680000" cy="7909560"/>
                <wp:effectExtent l="0" t="0" r="25400" b="15240"/>
                <wp:wrapNone/>
                <wp:docPr id="34" name="Text Box 34"/>
                <wp:cNvGraphicFramePr/>
                <a:graphic xmlns:a="http://schemas.openxmlformats.org/drawingml/2006/main">
                  <a:graphicData uri="http://schemas.microsoft.com/office/word/2010/wordprocessingShape">
                    <wps:wsp>
                      <wps:cNvSpPr txBox="1"/>
                      <wps:spPr>
                        <a:xfrm>
                          <a:off x="0" y="0"/>
                          <a:ext cx="4680000" cy="7909560"/>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7C294D" w:rsidRDefault="00124DDC" w:rsidP="00166E03">
                            <w:pPr>
                              <w:pStyle w:val="BodyCopy"/>
                              <w:rPr>
                                <w:b/>
                                <w:bCs/>
                              </w:rPr>
                            </w:pPr>
                            <w:r w:rsidRPr="007C294D">
                              <w:rPr>
                                <w:b/>
                                <w:bCs/>
                              </w:rPr>
                              <w:t>RB.13SEP</w:t>
                            </w:r>
                            <w:r w:rsidRPr="007C294D">
                              <w:rPr>
                                <w:rFonts w:ascii="Cambria Math" w:hAnsi="Cambria Math" w:cs="Cambria Math"/>
                              </w:rPr>
                              <w:t>∗</w:t>
                            </w:r>
                            <w:r w:rsidRPr="007C294D">
                              <w:rPr>
                                <w:b/>
                                <w:bCs/>
                              </w:rPr>
                              <w:t>SEND CNF LETTER</w:t>
                            </w:r>
                          </w:p>
                          <w:p w:rsidR="00124DDC" w:rsidRPr="007C294D" w:rsidRDefault="00124DDC" w:rsidP="00166E03">
                            <w:pPr>
                              <w:pStyle w:val="BodyCopy"/>
                            </w:pPr>
                            <w:r w:rsidRPr="007C294D">
                              <w:t>Booking to appear on 13 Sept on default queue 12 to send</w:t>
                            </w:r>
                            <w:r>
                              <w:t xml:space="preserve"> </w:t>
                            </w:r>
                            <w:r w:rsidRPr="007C294D">
                              <w:t>confirmation letter.</w:t>
                            </w:r>
                          </w:p>
                          <w:p w:rsidR="00124DDC" w:rsidRPr="007C294D" w:rsidRDefault="00124DDC" w:rsidP="00166E03">
                            <w:pPr>
                              <w:pStyle w:val="BodyCopy"/>
                              <w:rPr>
                                <w:b/>
                                <w:bCs/>
                                <w:i/>
                                <w:iCs/>
                              </w:rPr>
                            </w:pPr>
                            <w:r w:rsidRPr="007C294D">
                              <w:rPr>
                                <w:b/>
                                <w:bCs/>
                                <w:i/>
                                <w:iCs/>
                              </w:rPr>
                              <w:t>Change/Delete</w:t>
                            </w:r>
                          </w:p>
                          <w:p w:rsidR="00124DDC" w:rsidRPr="007C294D" w:rsidRDefault="00124DDC" w:rsidP="00166E03">
                            <w:pPr>
                              <w:pStyle w:val="BodyCopy"/>
                            </w:pPr>
                            <w:r w:rsidRPr="007C294D">
                              <w:rPr>
                                <w:b/>
                                <w:bCs/>
                              </w:rPr>
                              <w:t>RB.2@Ø7NOV/Q37</w:t>
                            </w:r>
                            <w:r w:rsidRPr="007C294D">
                              <w:rPr>
                                <w:rFonts w:ascii="Cambria Math" w:hAnsi="Cambria Math" w:cs="Cambria Math"/>
                              </w:rPr>
                              <w:t>∗</w:t>
                            </w:r>
                            <w:r w:rsidRPr="007C294D">
                              <w:rPr>
                                <w:b/>
                                <w:bCs/>
                              </w:rPr>
                              <w:t xml:space="preserve">TEXT </w:t>
                            </w:r>
                            <w:r w:rsidRPr="007C294D">
                              <w:t>Change 2nd Review Booking item.</w:t>
                            </w:r>
                          </w:p>
                          <w:p w:rsidR="00124DDC" w:rsidRPr="007C294D" w:rsidRDefault="00124DDC" w:rsidP="00166E03">
                            <w:pPr>
                              <w:pStyle w:val="BodyCopy"/>
                            </w:pPr>
                            <w:r w:rsidRPr="007C294D">
                              <w:rPr>
                                <w:b/>
                                <w:bCs/>
                              </w:rPr>
                              <w:t xml:space="preserve">RB.3@ </w:t>
                            </w:r>
                            <w:r w:rsidRPr="007C294D">
                              <w:t>Delete item 3.</w:t>
                            </w:r>
                          </w:p>
                          <w:p w:rsidR="00124DDC" w:rsidRPr="007C294D" w:rsidRDefault="00124DDC" w:rsidP="00166E03">
                            <w:pPr>
                              <w:pStyle w:val="BodyCopy"/>
                            </w:pPr>
                            <w:r w:rsidRPr="007C294D">
                              <w:rPr>
                                <w:b/>
                                <w:bCs/>
                              </w:rPr>
                              <w:t xml:space="preserve">RB.2-7@ </w:t>
                            </w:r>
                            <w:r w:rsidRPr="007C294D">
                              <w:t>Delete items 2 through 7.</w:t>
                            </w:r>
                          </w:p>
                          <w:p w:rsidR="00124DDC" w:rsidRPr="007C294D" w:rsidRDefault="00124DDC" w:rsidP="00166E03">
                            <w:pPr>
                              <w:pStyle w:val="BodyCopy"/>
                            </w:pPr>
                            <w:r w:rsidRPr="007C294D">
                              <w:rPr>
                                <w:b/>
                                <w:bCs/>
                              </w:rPr>
                              <w:t xml:space="preserve">RB.ALL@ </w:t>
                            </w:r>
                            <w:r w:rsidRPr="007C294D">
                              <w:t>Deletes all item.</w:t>
                            </w:r>
                          </w:p>
                          <w:p w:rsidR="00124DDC" w:rsidRPr="007C294D" w:rsidRDefault="00124DDC" w:rsidP="00166E03">
                            <w:pPr>
                              <w:pStyle w:val="BodyCopy"/>
                            </w:pPr>
                            <w:r w:rsidRPr="007C294D">
                              <w:rPr>
                                <w:b/>
                                <w:bCs/>
                              </w:rPr>
                              <w:t xml:space="preserve">RB.@2/15JUL </w:t>
                            </w:r>
                            <w:r w:rsidRPr="007C294D">
                              <w:t>Change the review date of RB item 1</w:t>
                            </w:r>
                          </w:p>
                          <w:p w:rsidR="00124DDC" w:rsidRPr="007C294D" w:rsidRDefault="00124DDC" w:rsidP="00166E03">
                            <w:pPr>
                              <w:pStyle w:val="BodyCopy"/>
                            </w:pPr>
                            <w:r w:rsidRPr="007C294D">
                              <w:t>keeping all other details unchanged.</w:t>
                            </w:r>
                          </w:p>
                          <w:p w:rsidR="00124DDC" w:rsidRPr="007C294D" w:rsidRDefault="00124DDC" w:rsidP="00166E03">
                            <w:pPr>
                              <w:pStyle w:val="BodyCopy"/>
                            </w:pPr>
                            <w:r w:rsidRPr="007C294D">
                              <w:t>NOTE: A review Booking File can only be set for queues 12 and 26</w:t>
                            </w:r>
                          </w:p>
                          <w:p w:rsidR="00124DDC" w:rsidRDefault="00124DDC" w:rsidP="00166E03">
                            <w:pPr>
                              <w:pStyle w:val="BodyCopy"/>
                              <w:rPr>
                                <w:noProof w:val="0"/>
                                <w:lang w:eastAsia="en-AU"/>
                              </w:rPr>
                            </w:pPr>
                            <w:r w:rsidRPr="007C294D">
                              <w:t>through 99. A maximum of 10 can be added to any Booking File and</w:t>
                            </w:r>
                            <w:r>
                              <w:t xml:space="preserve"> </w:t>
                            </w:r>
                            <w:r w:rsidRPr="007C294D">
                              <w:rPr>
                                <w:noProof w:val="0"/>
                                <w:lang w:eastAsia="en-AU"/>
                              </w:rPr>
                              <w:t>must be for a date prior to the last flown flight.</w:t>
                            </w:r>
                          </w:p>
                          <w:p w:rsidR="00124DDC" w:rsidRPr="00166E03" w:rsidRDefault="00124DDC" w:rsidP="00166E03">
                            <w:pPr>
                              <w:pStyle w:val="Heading4"/>
                            </w:pPr>
                            <w:r w:rsidRPr="00166E03">
                              <w:t>Booking File Search</w:t>
                            </w:r>
                          </w:p>
                          <w:p w:rsidR="00124DDC" w:rsidRPr="007C294D" w:rsidRDefault="00124DDC" w:rsidP="00166E03">
                            <w:pPr>
                              <w:pStyle w:val="BodyCopy"/>
                            </w:pPr>
                            <w:r w:rsidRPr="007C294D">
                              <w:rPr>
                                <w:rFonts w:hint="eastAsia"/>
                              </w:rPr>
                              <w:t></w:t>
                            </w:r>
                            <w:r w:rsidRPr="007C294D">
                              <w:rPr>
                                <w:b/>
                                <w:bCs/>
                              </w:rPr>
                              <w:t xml:space="preserve">For help enter: </w:t>
                            </w:r>
                            <w:r w:rsidRPr="007C294D">
                              <w:t>H/LD</w:t>
                            </w:r>
                          </w:p>
                          <w:p w:rsidR="00124DDC" w:rsidRPr="007C294D" w:rsidRDefault="00124DDC" w:rsidP="00166E03">
                            <w:pPr>
                              <w:pStyle w:val="BodyCopy"/>
                            </w:pPr>
                            <w:r w:rsidRPr="007C294D">
                              <w:t>It is possible to count and bounce Booking Files to a queue that meet certain</w:t>
                            </w:r>
                          </w:p>
                          <w:p w:rsidR="00124DDC" w:rsidRPr="007C294D" w:rsidRDefault="00124DDC" w:rsidP="00166E03">
                            <w:pPr>
                              <w:pStyle w:val="BodyCopy"/>
                            </w:pPr>
                            <w:r w:rsidRPr="007C294D">
                              <w:t>search requirements. This is very useful in the case of airfare increases, strikes,</w:t>
                            </w:r>
                          </w:p>
                          <w:p w:rsidR="00124DDC" w:rsidRPr="007C294D" w:rsidRDefault="00124DDC" w:rsidP="00166E03">
                            <w:pPr>
                              <w:pStyle w:val="BodyCopy"/>
                            </w:pPr>
                            <w:r w:rsidRPr="007C294D">
                              <w:t>consultant going on leave or leaving the company.</w:t>
                            </w:r>
                          </w:p>
                          <w:p w:rsidR="00124DDC" w:rsidRPr="007C294D" w:rsidRDefault="00124DDC" w:rsidP="00166E03">
                            <w:pPr>
                              <w:pStyle w:val="BodyCopy"/>
                              <w:rPr>
                                <w:b/>
                                <w:bCs/>
                                <w:i/>
                                <w:iCs/>
                              </w:rPr>
                            </w:pPr>
                            <w:r w:rsidRPr="007C294D">
                              <w:rPr>
                                <w:b/>
                                <w:bCs/>
                                <w:i/>
                                <w:iCs/>
                              </w:rPr>
                              <w:t>Basic Request</w:t>
                            </w:r>
                          </w:p>
                          <w:p w:rsidR="00124DDC" w:rsidRPr="007C294D" w:rsidRDefault="00124DDC" w:rsidP="00166E03">
                            <w:pPr>
                              <w:pStyle w:val="BodyCopy"/>
                            </w:pPr>
                            <w:r w:rsidRPr="007C294D">
                              <w:rPr>
                                <w:b/>
                                <w:bCs/>
                              </w:rPr>
                              <w:t xml:space="preserve">LD/ALL/28DEC-D </w:t>
                            </w:r>
                            <w:r w:rsidRPr="007C294D">
                              <w:t>Display list of ALL Booking Files that</w:t>
                            </w:r>
                          </w:p>
                          <w:p w:rsidR="00124DDC" w:rsidRPr="007C294D" w:rsidRDefault="00124DDC" w:rsidP="00166E03">
                            <w:pPr>
                              <w:pStyle w:val="BodyCopy"/>
                            </w:pPr>
                            <w:r w:rsidRPr="007C294D">
                              <w:t>have air segments with a travel date of 28</w:t>
                            </w:r>
                          </w:p>
                          <w:p w:rsidR="00124DDC" w:rsidRPr="007C294D" w:rsidRDefault="00124DDC" w:rsidP="00166E03">
                            <w:pPr>
                              <w:pStyle w:val="BodyCopy"/>
                            </w:pPr>
                            <w:r w:rsidRPr="007C294D">
                              <w:t>December.</w:t>
                            </w:r>
                          </w:p>
                          <w:p w:rsidR="00124DDC" w:rsidRPr="007C294D" w:rsidRDefault="00124DDC" w:rsidP="00166E03">
                            <w:pPr>
                              <w:pStyle w:val="BodyCopy"/>
                            </w:pPr>
                            <w:r w:rsidRPr="007C294D">
                              <w:rPr>
                                <w:b/>
                                <w:bCs/>
                              </w:rPr>
                              <w:t xml:space="preserve">LD/TKT/1APR*15APR-Q/8Ø </w:t>
                            </w:r>
                            <w:r w:rsidRPr="007C294D">
                              <w:t>Queue TICKETED Booking Files that</w:t>
                            </w:r>
                          </w:p>
                          <w:p w:rsidR="00124DDC" w:rsidRPr="007C294D" w:rsidRDefault="00124DDC" w:rsidP="00166E03">
                            <w:pPr>
                              <w:pStyle w:val="BodyCopy"/>
                            </w:pPr>
                            <w:r w:rsidRPr="007C294D">
                              <w:t>have air segments with a travel date</w:t>
                            </w:r>
                          </w:p>
                          <w:p w:rsidR="00124DDC" w:rsidRPr="007C294D" w:rsidRDefault="00124DDC" w:rsidP="00166E03">
                            <w:pPr>
                              <w:pStyle w:val="BodyCopy"/>
                            </w:pPr>
                            <w:r w:rsidRPr="007C294D">
                              <w:t>between 1 APR to 15 APR to queue 8Ø.</w:t>
                            </w:r>
                          </w:p>
                          <w:p w:rsidR="00124DDC" w:rsidRPr="007C294D" w:rsidRDefault="00124DDC" w:rsidP="00166E03">
                            <w:pPr>
                              <w:pStyle w:val="BodyCopy"/>
                              <w:rPr>
                                <w:b/>
                                <w:bCs/>
                                <w:i/>
                                <w:iCs/>
                              </w:rPr>
                            </w:pPr>
                            <w:r w:rsidRPr="007C294D">
                              <w:rPr>
                                <w:b/>
                                <w:bCs/>
                                <w:i/>
                                <w:iCs/>
                              </w:rPr>
                              <w:t>Options</w:t>
                            </w:r>
                          </w:p>
                          <w:p w:rsidR="00124DDC" w:rsidRPr="007C294D" w:rsidRDefault="00124DDC" w:rsidP="00166E03">
                            <w:pPr>
                              <w:pStyle w:val="BodyCopy"/>
                            </w:pPr>
                            <w:r w:rsidRPr="007C294D">
                              <w:rPr>
                                <w:b/>
                                <w:bCs/>
                              </w:rPr>
                              <w:t xml:space="preserve">/ALL </w:t>
                            </w:r>
                            <w:r w:rsidRPr="007C294D">
                              <w:t>All Booking Files regardless of ticketing status.</w:t>
                            </w:r>
                          </w:p>
                          <w:p w:rsidR="00124DDC" w:rsidRPr="007C294D" w:rsidRDefault="00124DDC" w:rsidP="00166E03">
                            <w:pPr>
                              <w:pStyle w:val="BodyCopy"/>
                            </w:pPr>
                            <w:r w:rsidRPr="007C294D">
                              <w:rPr>
                                <w:b/>
                                <w:bCs/>
                              </w:rPr>
                              <w:t xml:space="preserve">/TKT </w:t>
                            </w:r>
                            <w:r w:rsidRPr="007C294D">
                              <w:t>Only Ticketed Booking Files.</w:t>
                            </w:r>
                          </w:p>
                          <w:p w:rsidR="00124DDC" w:rsidRPr="007C294D" w:rsidRDefault="00124DDC" w:rsidP="00166E03">
                            <w:pPr>
                              <w:pStyle w:val="BodyCopy"/>
                            </w:pPr>
                            <w:r w:rsidRPr="007C294D">
                              <w:rPr>
                                <w:b/>
                                <w:bCs/>
                              </w:rPr>
                              <w:t xml:space="preserve">/UTK </w:t>
                            </w:r>
                            <w:r w:rsidRPr="007C294D">
                              <w:t>Only Unticketed Booking Files.</w:t>
                            </w:r>
                          </w:p>
                          <w:p w:rsidR="00124DDC" w:rsidRDefault="00124D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DDFD5" id="Text Box 34" o:spid="_x0000_s1033" type="#_x0000_t202" style="position:absolute;margin-left:29.1pt;margin-top:3.65pt;width:368.5pt;height:62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" fillcolor="#ddd8c2 [2894]" strokeweight=".5pt">
                <v:textbox>
                  <w:txbxContent>
                    <w:p w:rsidR="00124DDC" w:rsidRPr="007C294D" w:rsidRDefault="00124DDC" w:rsidP="00166E03">
                      <w:pPr>
                        <w:pStyle w:val="BodyCopy"/>
                        <w:rPr>
                          <w:b/>
                          <w:bCs/>
                        </w:rPr>
                      </w:pPr>
                      <w:r w:rsidRPr="007C294D">
                        <w:rPr>
                          <w:b/>
                          <w:bCs/>
                        </w:rPr>
                        <w:t>RB.13SEP</w:t>
                      </w:r>
                      <w:r w:rsidRPr="007C294D">
                        <w:rPr>
                          <w:rFonts w:ascii="Cambria Math" w:hAnsi="Cambria Math" w:cs="Cambria Math"/>
                        </w:rPr>
                        <w:t>∗</w:t>
                      </w:r>
                      <w:r w:rsidRPr="007C294D">
                        <w:rPr>
                          <w:b/>
                          <w:bCs/>
                        </w:rPr>
                        <w:t>SEND CNF LETTER</w:t>
                      </w:r>
                    </w:p>
                    <w:p w:rsidR="00124DDC" w:rsidRPr="007C294D" w:rsidRDefault="00124DDC" w:rsidP="00166E03">
                      <w:pPr>
                        <w:pStyle w:val="BodyCopy"/>
                      </w:pPr>
                      <w:r w:rsidRPr="007C294D">
                        <w:t>Booking to appear on 13 Sept on default queue 12 to send</w:t>
                      </w:r>
                      <w:r>
                        <w:t xml:space="preserve"> </w:t>
                      </w:r>
                      <w:r w:rsidRPr="007C294D">
                        <w:t>confirmation letter.</w:t>
                      </w:r>
                    </w:p>
                    <w:p w:rsidR="00124DDC" w:rsidRPr="007C294D" w:rsidRDefault="00124DDC" w:rsidP="00166E03">
                      <w:pPr>
                        <w:pStyle w:val="BodyCopy"/>
                        <w:rPr>
                          <w:b/>
                          <w:bCs/>
                          <w:i/>
                          <w:iCs/>
                        </w:rPr>
                      </w:pPr>
                      <w:r w:rsidRPr="007C294D">
                        <w:rPr>
                          <w:b/>
                          <w:bCs/>
                          <w:i/>
                          <w:iCs/>
                        </w:rPr>
                        <w:t>Change/Delete</w:t>
                      </w:r>
                    </w:p>
                    <w:p w:rsidR="00124DDC" w:rsidRPr="007C294D" w:rsidRDefault="00124DDC" w:rsidP="00166E03">
                      <w:pPr>
                        <w:pStyle w:val="BodyCopy"/>
                      </w:pPr>
                      <w:r w:rsidRPr="007C294D">
                        <w:rPr>
                          <w:b/>
                          <w:bCs/>
                        </w:rPr>
                        <w:t>RB.2@Ø7NOV/Q37</w:t>
                      </w:r>
                      <w:r w:rsidRPr="007C294D">
                        <w:rPr>
                          <w:rFonts w:ascii="Cambria Math" w:hAnsi="Cambria Math" w:cs="Cambria Math"/>
                        </w:rPr>
                        <w:t>∗</w:t>
                      </w:r>
                      <w:r w:rsidRPr="007C294D">
                        <w:rPr>
                          <w:b/>
                          <w:bCs/>
                        </w:rPr>
                        <w:t xml:space="preserve">TEXT </w:t>
                      </w:r>
                      <w:r w:rsidRPr="007C294D">
                        <w:t>Change 2nd Review Booking item.</w:t>
                      </w:r>
                    </w:p>
                    <w:p w:rsidR="00124DDC" w:rsidRPr="007C294D" w:rsidRDefault="00124DDC" w:rsidP="00166E03">
                      <w:pPr>
                        <w:pStyle w:val="BodyCopy"/>
                      </w:pPr>
                      <w:r w:rsidRPr="007C294D">
                        <w:rPr>
                          <w:b/>
                          <w:bCs/>
                        </w:rPr>
                        <w:t xml:space="preserve">RB.3@ </w:t>
                      </w:r>
                      <w:r w:rsidRPr="007C294D">
                        <w:t>Delete item 3.</w:t>
                      </w:r>
                    </w:p>
                    <w:p w:rsidR="00124DDC" w:rsidRPr="007C294D" w:rsidRDefault="00124DDC" w:rsidP="00166E03">
                      <w:pPr>
                        <w:pStyle w:val="BodyCopy"/>
                      </w:pPr>
                      <w:r w:rsidRPr="007C294D">
                        <w:rPr>
                          <w:b/>
                          <w:bCs/>
                        </w:rPr>
                        <w:t xml:space="preserve">RB.2-7@ </w:t>
                      </w:r>
                      <w:r w:rsidRPr="007C294D">
                        <w:t>Delete items 2 through 7.</w:t>
                      </w:r>
                    </w:p>
                    <w:p w:rsidR="00124DDC" w:rsidRPr="007C294D" w:rsidRDefault="00124DDC" w:rsidP="00166E03">
                      <w:pPr>
                        <w:pStyle w:val="BodyCopy"/>
                      </w:pPr>
                      <w:r w:rsidRPr="007C294D">
                        <w:rPr>
                          <w:b/>
                          <w:bCs/>
                        </w:rPr>
                        <w:t xml:space="preserve">RB.ALL@ </w:t>
                      </w:r>
                      <w:r w:rsidRPr="007C294D">
                        <w:t>Deletes all item.</w:t>
                      </w:r>
                    </w:p>
                    <w:p w:rsidR="00124DDC" w:rsidRPr="007C294D" w:rsidRDefault="00124DDC" w:rsidP="00166E03">
                      <w:pPr>
                        <w:pStyle w:val="BodyCopy"/>
                      </w:pPr>
                      <w:r w:rsidRPr="007C294D">
                        <w:rPr>
                          <w:b/>
                          <w:bCs/>
                        </w:rPr>
                        <w:t xml:space="preserve">RB.@2/15JUL </w:t>
                      </w:r>
                      <w:r w:rsidRPr="007C294D">
                        <w:t>Change the review date of RB item 1</w:t>
                      </w:r>
                    </w:p>
                    <w:p w:rsidR="00124DDC" w:rsidRPr="007C294D" w:rsidRDefault="00124DDC" w:rsidP="00166E03">
                      <w:pPr>
                        <w:pStyle w:val="BodyCopy"/>
                      </w:pPr>
                      <w:r w:rsidRPr="007C294D">
                        <w:t>keeping all other details unchanged.</w:t>
                      </w:r>
                    </w:p>
                    <w:p w:rsidR="00124DDC" w:rsidRPr="007C294D" w:rsidRDefault="00124DDC" w:rsidP="00166E03">
                      <w:pPr>
                        <w:pStyle w:val="BodyCopy"/>
                      </w:pPr>
                      <w:r w:rsidRPr="007C294D">
                        <w:t>NOTE: A review Booking File can only be set for queues 12 and 26</w:t>
                      </w:r>
                    </w:p>
                    <w:p w:rsidR="00124DDC" w:rsidRDefault="00124DDC" w:rsidP="00166E03">
                      <w:pPr>
                        <w:pStyle w:val="BodyCopy"/>
                        <w:rPr>
                          <w:noProof w:val="0"/>
                          <w:lang w:eastAsia="en-AU"/>
                        </w:rPr>
                      </w:pPr>
                      <w:r w:rsidRPr="007C294D">
                        <w:t>through 99. A maximum of 10 can be added to any Booking File and</w:t>
                      </w:r>
                      <w:r>
                        <w:t xml:space="preserve"> </w:t>
                      </w:r>
                      <w:r w:rsidRPr="007C294D">
                        <w:rPr>
                          <w:noProof w:val="0"/>
                          <w:lang w:eastAsia="en-AU"/>
                        </w:rPr>
                        <w:t>must be for a date prior to the last flown flight.</w:t>
                      </w:r>
                    </w:p>
                    <w:p w:rsidR="00124DDC" w:rsidRPr="00166E03" w:rsidRDefault="00124DDC" w:rsidP="00166E03">
                      <w:pPr>
                        <w:pStyle w:val="Heading4"/>
                      </w:pPr>
                      <w:r w:rsidRPr="00166E03">
                        <w:t>Booking File Search</w:t>
                      </w:r>
                    </w:p>
                    <w:p w:rsidR="00124DDC" w:rsidRPr="007C294D" w:rsidRDefault="00124DDC" w:rsidP="00166E03">
                      <w:pPr>
                        <w:pStyle w:val="BodyCopy"/>
                      </w:pPr>
                      <w:r w:rsidRPr="007C294D">
                        <w:rPr>
                          <w:rFonts w:hint="eastAsia"/>
                        </w:rPr>
                        <w:t></w:t>
                      </w:r>
                      <w:r w:rsidRPr="007C294D">
                        <w:rPr>
                          <w:b/>
                          <w:bCs/>
                        </w:rPr>
                        <w:t xml:space="preserve">For help enter: </w:t>
                      </w:r>
                      <w:r w:rsidRPr="007C294D">
                        <w:t>H/LD</w:t>
                      </w:r>
                    </w:p>
                    <w:p w:rsidR="00124DDC" w:rsidRPr="007C294D" w:rsidRDefault="00124DDC" w:rsidP="00166E03">
                      <w:pPr>
                        <w:pStyle w:val="BodyCopy"/>
                      </w:pPr>
                      <w:r w:rsidRPr="007C294D">
                        <w:t>It is possible to count and bounce Booking Files to a queue that meet certain</w:t>
                      </w:r>
                    </w:p>
                    <w:p w:rsidR="00124DDC" w:rsidRPr="007C294D" w:rsidRDefault="00124DDC" w:rsidP="00166E03">
                      <w:pPr>
                        <w:pStyle w:val="BodyCopy"/>
                      </w:pPr>
                      <w:r w:rsidRPr="007C294D">
                        <w:t>search requirements. This is very useful in the case of airfare increases, strikes,</w:t>
                      </w:r>
                    </w:p>
                    <w:p w:rsidR="00124DDC" w:rsidRPr="007C294D" w:rsidRDefault="00124DDC" w:rsidP="00166E03">
                      <w:pPr>
                        <w:pStyle w:val="BodyCopy"/>
                      </w:pPr>
                      <w:r w:rsidRPr="007C294D">
                        <w:t>consultant going on leave or leaving the company.</w:t>
                      </w:r>
                    </w:p>
                    <w:p w:rsidR="00124DDC" w:rsidRPr="007C294D" w:rsidRDefault="00124DDC" w:rsidP="00166E03">
                      <w:pPr>
                        <w:pStyle w:val="BodyCopy"/>
                        <w:rPr>
                          <w:b/>
                          <w:bCs/>
                          <w:i/>
                          <w:iCs/>
                        </w:rPr>
                      </w:pPr>
                      <w:r w:rsidRPr="007C294D">
                        <w:rPr>
                          <w:b/>
                          <w:bCs/>
                          <w:i/>
                          <w:iCs/>
                        </w:rPr>
                        <w:t>Basic Request</w:t>
                      </w:r>
                    </w:p>
                    <w:p w:rsidR="00124DDC" w:rsidRPr="007C294D" w:rsidRDefault="00124DDC" w:rsidP="00166E03">
                      <w:pPr>
                        <w:pStyle w:val="BodyCopy"/>
                      </w:pPr>
                      <w:r w:rsidRPr="007C294D">
                        <w:rPr>
                          <w:b/>
                          <w:bCs/>
                        </w:rPr>
                        <w:t xml:space="preserve">LD/ALL/28DEC-D </w:t>
                      </w:r>
                      <w:r w:rsidRPr="007C294D">
                        <w:t>Display list of ALL Booking Files that</w:t>
                      </w:r>
                    </w:p>
                    <w:p w:rsidR="00124DDC" w:rsidRPr="007C294D" w:rsidRDefault="00124DDC" w:rsidP="00166E03">
                      <w:pPr>
                        <w:pStyle w:val="BodyCopy"/>
                      </w:pPr>
                      <w:r w:rsidRPr="007C294D">
                        <w:t>have air segments with a travel date of 28</w:t>
                      </w:r>
                    </w:p>
                    <w:p w:rsidR="00124DDC" w:rsidRPr="007C294D" w:rsidRDefault="00124DDC" w:rsidP="00166E03">
                      <w:pPr>
                        <w:pStyle w:val="BodyCopy"/>
                      </w:pPr>
                      <w:r w:rsidRPr="007C294D">
                        <w:t>December.</w:t>
                      </w:r>
                    </w:p>
                    <w:p w:rsidR="00124DDC" w:rsidRPr="007C294D" w:rsidRDefault="00124DDC" w:rsidP="00166E03">
                      <w:pPr>
                        <w:pStyle w:val="BodyCopy"/>
                      </w:pPr>
                      <w:r w:rsidRPr="007C294D">
                        <w:rPr>
                          <w:b/>
                          <w:bCs/>
                        </w:rPr>
                        <w:t xml:space="preserve">LD/TKT/1APR*15APR-Q/8Ø </w:t>
                      </w:r>
                      <w:r w:rsidRPr="007C294D">
                        <w:t>Queue TICKETED Booking Files that</w:t>
                      </w:r>
                    </w:p>
                    <w:p w:rsidR="00124DDC" w:rsidRPr="007C294D" w:rsidRDefault="00124DDC" w:rsidP="00166E03">
                      <w:pPr>
                        <w:pStyle w:val="BodyCopy"/>
                      </w:pPr>
                      <w:r w:rsidRPr="007C294D">
                        <w:t>have air segments with a travel date</w:t>
                      </w:r>
                    </w:p>
                    <w:p w:rsidR="00124DDC" w:rsidRPr="007C294D" w:rsidRDefault="00124DDC" w:rsidP="00166E03">
                      <w:pPr>
                        <w:pStyle w:val="BodyCopy"/>
                      </w:pPr>
                      <w:r w:rsidRPr="007C294D">
                        <w:t>between 1 APR to 15 APR to queue 8Ø.</w:t>
                      </w:r>
                    </w:p>
                    <w:p w:rsidR="00124DDC" w:rsidRPr="007C294D" w:rsidRDefault="00124DDC" w:rsidP="00166E03">
                      <w:pPr>
                        <w:pStyle w:val="BodyCopy"/>
                        <w:rPr>
                          <w:b/>
                          <w:bCs/>
                          <w:i/>
                          <w:iCs/>
                        </w:rPr>
                      </w:pPr>
                      <w:r w:rsidRPr="007C294D">
                        <w:rPr>
                          <w:b/>
                          <w:bCs/>
                          <w:i/>
                          <w:iCs/>
                        </w:rPr>
                        <w:t>Options</w:t>
                      </w:r>
                    </w:p>
                    <w:p w:rsidR="00124DDC" w:rsidRPr="007C294D" w:rsidRDefault="00124DDC" w:rsidP="00166E03">
                      <w:pPr>
                        <w:pStyle w:val="BodyCopy"/>
                      </w:pPr>
                      <w:r w:rsidRPr="007C294D">
                        <w:rPr>
                          <w:b/>
                          <w:bCs/>
                        </w:rPr>
                        <w:t xml:space="preserve">/ALL </w:t>
                      </w:r>
                      <w:r w:rsidRPr="007C294D">
                        <w:t>All Booking Files regardless of ticketing status.</w:t>
                      </w:r>
                    </w:p>
                    <w:p w:rsidR="00124DDC" w:rsidRPr="007C294D" w:rsidRDefault="00124DDC" w:rsidP="00166E03">
                      <w:pPr>
                        <w:pStyle w:val="BodyCopy"/>
                      </w:pPr>
                      <w:r w:rsidRPr="007C294D">
                        <w:rPr>
                          <w:b/>
                          <w:bCs/>
                        </w:rPr>
                        <w:t xml:space="preserve">/TKT </w:t>
                      </w:r>
                      <w:r w:rsidRPr="007C294D">
                        <w:t>Only Ticketed Booking Files.</w:t>
                      </w:r>
                    </w:p>
                    <w:p w:rsidR="00124DDC" w:rsidRPr="007C294D" w:rsidRDefault="00124DDC" w:rsidP="00166E03">
                      <w:pPr>
                        <w:pStyle w:val="BodyCopy"/>
                      </w:pPr>
                      <w:r w:rsidRPr="007C294D">
                        <w:rPr>
                          <w:b/>
                          <w:bCs/>
                        </w:rPr>
                        <w:t xml:space="preserve">/UTK </w:t>
                      </w:r>
                      <w:r w:rsidRPr="007C294D">
                        <w:t>Only Unticketed Booking Files.</w:t>
                      </w:r>
                    </w:p>
                    <w:p w:rsidR="00124DDC" w:rsidRDefault="00124DDC"/>
                  </w:txbxContent>
                </v:textbox>
              </v:shape>
            </w:pict>
          </mc:Fallback>
        </mc:AlternateContent>
      </w:r>
      <w:r w:rsidRPr="00371C3A">
        <w:rPr>
          <w:noProof w:val="0"/>
        </w:rPr>
        <w:br w:type="page"/>
      </w:r>
    </w:p>
    <w:p w:rsidR="00166E03" w:rsidRPr="00371C3A" w:rsidRDefault="00166E03">
      <w:pPr>
        <w:rPr>
          <w:rFonts w:ascii="Helvetica" w:eastAsia="Calibri" w:hAnsi="Helvetica" w:cs="Calibri"/>
          <w:b/>
          <w:bCs/>
          <w:szCs w:val="16"/>
          <w:lang w:eastAsia="ar-SA"/>
        </w:rPr>
      </w:pPr>
      <w:r w:rsidRPr="00371C3A">
        <w:rPr>
          <w:b/>
          <w:bCs/>
          <w:noProof/>
          <w:lang w:val="en-US" w:eastAsia="en-US"/>
        </w:rPr>
        <w:lastRenderedPageBreak/>
        <mc:AlternateContent>
          <mc:Choice Requires="wps">
            <w:drawing>
              <wp:anchor distT="0" distB="0" distL="114300" distR="114300" simplePos="0" relativeHeight="251788288" behindDoc="0" locked="0" layoutInCell="1" allowOverlap="1" wp14:anchorId="47211315" wp14:editId="5AE5E14C">
                <wp:simplePos x="0" y="0"/>
                <wp:positionH relativeFrom="column">
                  <wp:posOffset>447675</wp:posOffset>
                </wp:positionH>
                <wp:positionV relativeFrom="paragraph">
                  <wp:posOffset>43815</wp:posOffset>
                </wp:positionV>
                <wp:extent cx="4680000" cy="8324850"/>
                <wp:effectExtent l="0" t="0" r="25400" b="19050"/>
                <wp:wrapNone/>
                <wp:docPr id="35" name="Text Box 35"/>
                <wp:cNvGraphicFramePr/>
                <a:graphic xmlns:a="http://schemas.openxmlformats.org/drawingml/2006/main">
                  <a:graphicData uri="http://schemas.microsoft.com/office/word/2010/wordprocessingShape">
                    <wps:wsp>
                      <wps:cNvSpPr txBox="1"/>
                      <wps:spPr>
                        <a:xfrm>
                          <a:off x="0" y="0"/>
                          <a:ext cx="4680000" cy="8324850"/>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7C294D" w:rsidRDefault="00124DDC" w:rsidP="00166E03">
                            <w:pPr>
                              <w:pStyle w:val="BodyCopy"/>
                            </w:pPr>
                            <w:r w:rsidRPr="007C294D">
                              <w:rPr>
                                <w:b/>
                                <w:bCs/>
                              </w:rPr>
                              <w:t xml:space="preserve">/BA </w:t>
                            </w:r>
                            <w:r w:rsidRPr="007C294D">
                              <w:t>By airline.</w:t>
                            </w:r>
                          </w:p>
                          <w:p w:rsidR="00124DDC" w:rsidRPr="007C294D" w:rsidRDefault="00124DDC" w:rsidP="00166E03">
                            <w:pPr>
                              <w:pStyle w:val="BodyCopy"/>
                            </w:pPr>
                            <w:r w:rsidRPr="007C294D">
                              <w:rPr>
                                <w:b/>
                                <w:bCs/>
                              </w:rPr>
                              <w:t xml:space="preserve">/QF.BA.NZ </w:t>
                            </w:r>
                            <w:r w:rsidRPr="007C294D">
                              <w:t>Multiple airlines (maximum 5).</w:t>
                            </w:r>
                          </w:p>
                          <w:p w:rsidR="00124DDC" w:rsidRPr="007C294D" w:rsidRDefault="00124DDC" w:rsidP="00166E03">
                            <w:pPr>
                              <w:pStyle w:val="BodyCopy"/>
                            </w:pPr>
                            <w:r w:rsidRPr="007C294D">
                              <w:rPr>
                                <w:b/>
                                <w:bCs/>
                              </w:rPr>
                              <w:t xml:space="preserve">/BMEL </w:t>
                            </w:r>
                            <w:r w:rsidRPr="007C294D">
                              <w:t>By Board Point.</w:t>
                            </w:r>
                          </w:p>
                          <w:p w:rsidR="00124DDC" w:rsidRPr="007C294D" w:rsidRDefault="00124DDC" w:rsidP="00166E03">
                            <w:pPr>
                              <w:pStyle w:val="BodyCopy"/>
                            </w:pPr>
                            <w:r w:rsidRPr="007C294D">
                              <w:rPr>
                                <w:b/>
                                <w:bCs/>
                              </w:rPr>
                              <w:t xml:space="preserve">/DBKK </w:t>
                            </w:r>
                            <w:r w:rsidRPr="007C294D">
                              <w:t>By Destination.</w:t>
                            </w:r>
                          </w:p>
                          <w:p w:rsidR="00124DDC" w:rsidRPr="007C294D" w:rsidRDefault="00124DDC" w:rsidP="00166E03">
                            <w:pPr>
                              <w:pStyle w:val="BodyCopy"/>
                            </w:pPr>
                            <w:r w:rsidRPr="007C294D">
                              <w:rPr>
                                <w:b/>
                                <w:bCs/>
                              </w:rPr>
                              <w:t xml:space="preserve">/S-SB </w:t>
                            </w:r>
                            <w:r w:rsidRPr="007C294D">
                              <w:t>By consultant Sign-on initials.</w:t>
                            </w:r>
                          </w:p>
                          <w:p w:rsidR="00124DDC" w:rsidRPr="007C294D" w:rsidRDefault="00124DDC" w:rsidP="00166E03">
                            <w:pPr>
                              <w:pStyle w:val="BodyCopy"/>
                            </w:pPr>
                            <w:r w:rsidRPr="007C294D">
                              <w:rPr>
                                <w:b/>
                                <w:bCs/>
                              </w:rPr>
                              <w:t xml:space="preserve">/23DEC*1ØFEB </w:t>
                            </w:r>
                            <w:r w:rsidRPr="007C294D">
                              <w:t>Date Range.</w:t>
                            </w:r>
                          </w:p>
                          <w:p w:rsidR="00124DDC" w:rsidRPr="007C294D" w:rsidRDefault="00124DDC" w:rsidP="00166E03">
                            <w:pPr>
                              <w:pStyle w:val="BodyCopy"/>
                              <w:rPr>
                                <w:b/>
                                <w:bCs/>
                                <w:i/>
                                <w:iCs/>
                              </w:rPr>
                            </w:pPr>
                            <w:r w:rsidRPr="007C294D">
                              <w:rPr>
                                <w:b/>
                                <w:bCs/>
                                <w:i/>
                                <w:iCs/>
                              </w:rPr>
                              <w:t>Examples Using Options</w:t>
                            </w:r>
                          </w:p>
                          <w:p w:rsidR="00124DDC" w:rsidRPr="007C294D" w:rsidRDefault="00124DDC" w:rsidP="00166E03">
                            <w:pPr>
                              <w:pStyle w:val="BodyCopy"/>
                              <w:rPr>
                                <w:b/>
                                <w:bCs/>
                              </w:rPr>
                            </w:pPr>
                            <w:r w:rsidRPr="007C294D">
                              <w:rPr>
                                <w:b/>
                                <w:bCs/>
                              </w:rPr>
                              <w:t>LD/ALL/BMEL/QF.SQ/1OCT*4OCT-Q/34</w:t>
                            </w:r>
                          </w:p>
                          <w:p w:rsidR="00124DDC" w:rsidRPr="007C294D" w:rsidRDefault="00124DDC" w:rsidP="00166E03">
                            <w:pPr>
                              <w:pStyle w:val="BodyCopy"/>
                            </w:pPr>
                            <w:r w:rsidRPr="007C294D">
                              <w:t>Bounce all Booking Files with air segments with a board point of MEL with</w:t>
                            </w:r>
                            <w:r>
                              <w:t xml:space="preserve"> </w:t>
                            </w:r>
                            <w:r w:rsidRPr="007C294D">
                              <w:t>carriers QF and SQ that depart between 1 and 4 October to Queue 34.</w:t>
                            </w:r>
                          </w:p>
                          <w:p w:rsidR="00124DDC" w:rsidRPr="007C294D" w:rsidRDefault="00124DDC" w:rsidP="00166E03">
                            <w:pPr>
                              <w:pStyle w:val="BodyCopy"/>
                              <w:rPr>
                                <w:b/>
                                <w:bCs/>
                              </w:rPr>
                            </w:pPr>
                            <w:r w:rsidRPr="007C294D">
                              <w:rPr>
                                <w:b/>
                                <w:bCs/>
                              </w:rPr>
                              <w:t>LD/UTK/S-DG/19MAR*3APR-Q/9Ø</w:t>
                            </w:r>
                          </w:p>
                          <w:p w:rsidR="00124DDC" w:rsidRDefault="00124DDC" w:rsidP="00166E03">
                            <w:pPr>
                              <w:pStyle w:val="BodyCopy"/>
                              <w:rPr>
                                <w:noProof w:val="0"/>
                                <w:lang w:eastAsia="en-AU"/>
                              </w:rPr>
                            </w:pPr>
                            <w:r w:rsidRPr="007C294D">
                              <w:t>Bounce all Unticketed Booking Files with travel dates between 19 Mar and 3</w:t>
                            </w:r>
                            <w:r>
                              <w:t xml:space="preserve"> </w:t>
                            </w:r>
                            <w:r w:rsidRPr="007C294D">
                              <w:rPr>
                                <w:noProof w:val="0"/>
                                <w:lang w:eastAsia="en-AU"/>
                              </w:rPr>
                              <w:t>Apr that were created under the sign on code DG to Queue 9Ø.</w:t>
                            </w:r>
                          </w:p>
                          <w:p w:rsidR="00124DDC" w:rsidRPr="007829D0" w:rsidRDefault="00124DDC" w:rsidP="00B31EDE">
                            <w:pPr>
                              <w:pStyle w:val="Heading4"/>
                            </w:pPr>
                            <w:r w:rsidRPr="007829D0">
                              <w:t>Booking File Retrieval</w:t>
                            </w:r>
                          </w:p>
                          <w:p w:rsidR="00124DDC" w:rsidRPr="007C294D" w:rsidRDefault="00124DDC" w:rsidP="00166E03">
                            <w:pPr>
                              <w:pStyle w:val="BodyCopy"/>
                            </w:pPr>
                            <w:r w:rsidRPr="007C294D">
                              <w:rPr>
                                <w:rFonts w:hint="eastAsia"/>
                              </w:rPr>
                              <w:t></w:t>
                            </w:r>
                            <w:r w:rsidRPr="007C294D">
                              <w:t xml:space="preserve"> </w:t>
                            </w:r>
                            <w:r w:rsidRPr="007C294D">
                              <w:rPr>
                                <w:b/>
                                <w:bCs/>
                              </w:rPr>
                              <w:t xml:space="preserve">For help enter: </w:t>
                            </w:r>
                            <w:r w:rsidRPr="007C294D">
                              <w:t>H/</w:t>
                            </w:r>
                            <w:r w:rsidRPr="007C294D">
                              <w:rPr>
                                <w:rFonts w:ascii="Cambria Math" w:hAnsi="Cambria Math" w:cs="Cambria Math"/>
                              </w:rPr>
                              <w:t>∗</w:t>
                            </w:r>
                            <w:r w:rsidRPr="007C294D">
                              <w:t>-</w:t>
                            </w:r>
                          </w:p>
                          <w:p w:rsidR="00124DDC" w:rsidRPr="007C294D" w:rsidRDefault="00124DDC" w:rsidP="00166E03">
                            <w:pPr>
                              <w:pStyle w:val="BodyCopy"/>
                            </w:pPr>
                            <w:r w:rsidRPr="007C294D">
                              <w:rPr>
                                <w:rFonts w:ascii="Cambria Math" w:hAnsi="Cambria Math" w:cs="Cambria Math"/>
                              </w:rPr>
                              <w:t>∗</w:t>
                            </w:r>
                            <w:r w:rsidRPr="007C294D">
                              <w:rPr>
                                <w:b/>
                                <w:bCs/>
                              </w:rPr>
                              <w:t xml:space="preserve">-JONES </w:t>
                            </w:r>
                            <w:r w:rsidRPr="007C294D">
                              <w:t>Retrieve by Surname.</w:t>
                            </w:r>
                          </w:p>
                          <w:p w:rsidR="00124DDC" w:rsidRPr="007C294D" w:rsidRDefault="00124DDC" w:rsidP="00166E03">
                            <w:pPr>
                              <w:pStyle w:val="BodyCopy"/>
                            </w:pPr>
                            <w:r w:rsidRPr="007C294D">
                              <w:rPr>
                                <w:rFonts w:ascii="Cambria Math" w:hAnsi="Cambria Math" w:cs="Cambria Math"/>
                              </w:rPr>
                              <w:t>∗</w:t>
                            </w:r>
                            <w:r w:rsidRPr="007C294D">
                              <w:rPr>
                                <w:b/>
                                <w:bCs/>
                              </w:rPr>
                              <w:t xml:space="preserve">1 </w:t>
                            </w:r>
                            <w:r w:rsidRPr="007C294D">
                              <w:t>Display from Similar Name List.</w:t>
                            </w:r>
                          </w:p>
                          <w:p w:rsidR="00124DDC" w:rsidRPr="007C294D" w:rsidRDefault="00124DDC" w:rsidP="00166E03">
                            <w:pPr>
                              <w:pStyle w:val="BodyCopy"/>
                            </w:pPr>
                            <w:r w:rsidRPr="007C294D">
                              <w:rPr>
                                <w:rFonts w:ascii="Cambria Math" w:hAnsi="Cambria Math" w:cs="Cambria Math"/>
                              </w:rPr>
                              <w:t>∗</w:t>
                            </w:r>
                            <w:r w:rsidRPr="007C294D">
                              <w:rPr>
                                <w:b/>
                                <w:bCs/>
                              </w:rPr>
                              <w:t xml:space="preserve">L </w:t>
                            </w:r>
                            <w:r w:rsidRPr="007C294D">
                              <w:t>Redisplay Similar Name List.</w:t>
                            </w:r>
                          </w:p>
                          <w:p w:rsidR="00124DDC" w:rsidRPr="007C294D" w:rsidRDefault="00124DDC" w:rsidP="00166E03">
                            <w:pPr>
                              <w:pStyle w:val="BodyCopy"/>
                            </w:pPr>
                            <w:r w:rsidRPr="007C294D">
                              <w:rPr>
                                <w:rFonts w:ascii="Cambria Math" w:hAnsi="Cambria Math" w:cs="Cambria Math"/>
                              </w:rPr>
                              <w:t>∗</w:t>
                            </w:r>
                            <w:r w:rsidRPr="007C294D">
                              <w:rPr>
                                <w:b/>
                                <w:bCs/>
                              </w:rPr>
                              <w:t xml:space="preserve">3WG6BD </w:t>
                            </w:r>
                            <w:r w:rsidRPr="007C294D">
                              <w:t>Retrieve by Galileo Record Locator.</w:t>
                            </w:r>
                          </w:p>
                          <w:p w:rsidR="00124DDC" w:rsidRDefault="00124DDC" w:rsidP="00166E03">
                            <w:pPr>
                              <w:pStyle w:val="BodyCopy"/>
                              <w:rPr>
                                <w:noProof w:val="0"/>
                                <w:lang w:eastAsia="en-AU"/>
                              </w:rPr>
                            </w:pPr>
                            <w:r w:rsidRPr="007C294D">
                              <w:rPr>
                                <w:rFonts w:ascii="Cambria Math" w:hAnsi="Cambria Math" w:cs="Cambria Math"/>
                                <w:noProof w:val="0"/>
                                <w:lang w:eastAsia="en-AU"/>
                              </w:rPr>
                              <w:t>∗∗</w:t>
                            </w:r>
                            <w:r w:rsidRPr="007C294D">
                              <w:rPr>
                                <w:b/>
                                <w:bCs/>
                                <w:noProof w:val="0"/>
                                <w:lang w:eastAsia="en-AU"/>
                              </w:rPr>
                              <w:t xml:space="preserve">B-KING/JMS </w:t>
                            </w:r>
                            <w:r>
                              <w:rPr>
                                <w:noProof w:val="0"/>
                                <w:lang w:eastAsia="en-AU"/>
                              </w:rPr>
                              <w:t>All branches, by name</w:t>
                            </w:r>
                          </w:p>
                          <w:p w:rsidR="00124DDC" w:rsidRPr="00602BA9" w:rsidRDefault="00124DDC" w:rsidP="00B31EDE">
                            <w:pPr>
                              <w:pStyle w:val="Heading4"/>
                            </w:pPr>
                            <w:r w:rsidRPr="00602BA9">
                              <w:t>SSR System Prompts</w:t>
                            </w:r>
                          </w:p>
                          <w:p w:rsidR="00124DDC" w:rsidRPr="007C294D" w:rsidRDefault="00124DDC" w:rsidP="00166E03">
                            <w:pPr>
                              <w:pStyle w:val="BodyCopy"/>
                            </w:pPr>
                            <w:r w:rsidRPr="007C294D">
                              <w:t>Many SSRs that allow free format text have prompts to ensure relevant</w:t>
                            </w:r>
                          </w:p>
                          <w:p w:rsidR="00124DDC" w:rsidRPr="007C294D" w:rsidRDefault="00124DDC" w:rsidP="00166E03">
                            <w:pPr>
                              <w:pStyle w:val="BodyCopy"/>
                            </w:pPr>
                            <w:r w:rsidRPr="007C294D">
                              <w:t>information is generated to carriers so that the SSR can be actioned correctly.</w:t>
                            </w:r>
                          </w:p>
                          <w:p w:rsidR="00124DDC" w:rsidRPr="007C294D" w:rsidRDefault="00124DDC" w:rsidP="00166E03">
                            <w:pPr>
                              <w:pStyle w:val="BodyCopy"/>
                            </w:pPr>
                            <w:r w:rsidRPr="007C294D">
                              <w:t>In the above Unaccompanied Minor request Galileo has responded with a</w:t>
                            </w:r>
                            <w:r>
                              <w:t xml:space="preserve"> </w:t>
                            </w:r>
                            <w:r w:rsidRPr="007C294D">
                              <w:t>prompt advising the information that should appear in the free format text. If</w:t>
                            </w:r>
                            <w:r>
                              <w:t xml:space="preserve"> </w:t>
                            </w:r>
                            <w:r w:rsidRPr="007C294D">
                              <w:t>this information was in the free format text when the input was initially made,</w:t>
                            </w:r>
                            <w:r>
                              <w:t xml:space="preserve"> </w:t>
                            </w:r>
                            <w:r w:rsidRPr="007C294D">
                              <w:t>display the record and continue with the booking.</w:t>
                            </w:r>
                          </w:p>
                          <w:p w:rsidR="00124DDC" w:rsidRPr="007C294D" w:rsidRDefault="00124DDC" w:rsidP="00166E03">
                            <w:pPr>
                              <w:pStyle w:val="BodyCopy"/>
                              <w:rPr>
                                <w:b/>
                                <w:bCs/>
                              </w:rPr>
                            </w:pPr>
                            <w:r w:rsidRPr="007C294D">
                              <w:rPr>
                                <w:b/>
                                <w:bCs/>
                              </w:rPr>
                              <w:t>eg: SI.UMNR</w:t>
                            </w:r>
                            <w:r w:rsidRPr="007C294D">
                              <w:rPr>
                                <w:rFonts w:ascii="Cambria Math" w:hAnsi="Cambria Math" w:cs="Cambria Math"/>
                              </w:rPr>
                              <w:t>∗</w:t>
                            </w:r>
                            <w:r w:rsidRPr="007C294D">
                              <w:rPr>
                                <w:b/>
                                <w:bCs/>
                              </w:rPr>
                              <w:t>ENGLISH MURIEL 8YRS FEMALE SENDER MR</w:t>
                            </w:r>
                          </w:p>
                          <w:p w:rsidR="00124DDC" w:rsidRPr="007C294D" w:rsidRDefault="00124DDC" w:rsidP="00166E03">
                            <w:pPr>
                              <w:pStyle w:val="BodyCopy"/>
                              <w:rPr>
                                <w:b/>
                                <w:bCs/>
                              </w:rPr>
                            </w:pPr>
                            <w:r w:rsidRPr="007C294D">
                              <w:rPr>
                                <w:b/>
                                <w:bCs/>
                              </w:rPr>
                              <w:t>BOB HISLOP COCONUT WAY DOLHPIN SPIT WA PH PER</w:t>
                            </w:r>
                          </w:p>
                          <w:p w:rsidR="00124DDC" w:rsidRPr="007C294D" w:rsidRDefault="00124DDC" w:rsidP="00166E03">
                            <w:pPr>
                              <w:pStyle w:val="BodyCopy"/>
                              <w:rPr>
                                <w:b/>
                                <w:bCs/>
                              </w:rPr>
                            </w:pPr>
                            <w:r w:rsidRPr="007C294D">
                              <w:rPr>
                                <w:b/>
                                <w:bCs/>
                              </w:rPr>
                              <w:t>988 4Ø22 RCVER MRS SUZIE WANG APT3 24 ORCHARD RD</w:t>
                            </w:r>
                          </w:p>
                          <w:p w:rsidR="00124DDC" w:rsidRDefault="00124DDC" w:rsidP="000B7EB8">
                            <w:pPr>
                              <w:pStyle w:val="BodyCopy"/>
                            </w:pPr>
                            <w:r w:rsidRPr="007C294D">
                              <w:rPr>
                                <w:b/>
                                <w:bCs/>
                              </w:rPr>
                              <w:t>HONOLULU PH HNL 433 9Ø99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11315" id="Text Box 35" o:spid="_x0000_s1034" type="#_x0000_t202" style="position:absolute;margin-left:35.25pt;margin-top:3.45pt;width:368.5pt;height:655.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" fillcolor="#ddd8c2 [2894]" strokeweight=".5pt">
                <v:textbox>
                  <w:txbxContent>
                    <w:p w:rsidR="00124DDC" w:rsidRPr="007C294D" w:rsidRDefault="00124DDC" w:rsidP="00166E03">
                      <w:pPr>
                        <w:pStyle w:val="BodyCopy"/>
                      </w:pPr>
                      <w:r w:rsidRPr="007C294D">
                        <w:rPr>
                          <w:b/>
                          <w:bCs/>
                        </w:rPr>
                        <w:t xml:space="preserve">/BA </w:t>
                      </w:r>
                      <w:r w:rsidRPr="007C294D">
                        <w:t>By airline.</w:t>
                      </w:r>
                    </w:p>
                    <w:p w:rsidR="00124DDC" w:rsidRPr="007C294D" w:rsidRDefault="00124DDC" w:rsidP="00166E03">
                      <w:pPr>
                        <w:pStyle w:val="BodyCopy"/>
                      </w:pPr>
                      <w:r w:rsidRPr="007C294D">
                        <w:rPr>
                          <w:b/>
                          <w:bCs/>
                        </w:rPr>
                        <w:t xml:space="preserve">/QF.BA.NZ </w:t>
                      </w:r>
                      <w:r w:rsidRPr="007C294D">
                        <w:t>Multiple airlines (maximum 5).</w:t>
                      </w:r>
                    </w:p>
                    <w:p w:rsidR="00124DDC" w:rsidRPr="007C294D" w:rsidRDefault="00124DDC" w:rsidP="00166E03">
                      <w:pPr>
                        <w:pStyle w:val="BodyCopy"/>
                      </w:pPr>
                      <w:r w:rsidRPr="007C294D">
                        <w:rPr>
                          <w:b/>
                          <w:bCs/>
                        </w:rPr>
                        <w:t xml:space="preserve">/BMEL </w:t>
                      </w:r>
                      <w:r w:rsidRPr="007C294D">
                        <w:t>By Board Point.</w:t>
                      </w:r>
                    </w:p>
                    <w:p w:rsidR="00124DDC" w:rsidRPr="007C294D" w:rsidRDefault="00124DDC" w:rsidP="00166E03">
                      <w:pPr>
                        <w:pStyle w:val="BodyCopy"/>
                      </w:pPr>
                      <w:r w:rsidRPr="007C294D">
                        <w:rPr>
                          <w:b/>
                          <w:bCs/>
                        </w:rPr>
                        <w:t xml:space="preserve">/DBKK </w:t>
                      </w:r>
                      <w:r w:rsidRPr="007C294D">
                        <w:t>By Destination.</w:t>
                      </w:r>
                    </w:p>
                    <w:p w:rsidR="00124DDC" w:rsidRPr="007C294D" w:rsidRDefault="00124DDC" w:rsidP="00166E03">
                      <w:pPr>
                        <w:pStyle w:val="BodyCopy"/>
                      </w:pPr>
                      <w:r w:rsidRPr="007C294D">
                        <w:rPr>
                          <w:b/>
                          <w:bCs/>
                        </w:rPr>
                        <w:t xml:space="preserve">/S-SB </w:t>
                      </w:r>
                      <w:r w:rsidRPr="007C294D">
                        <w:t>By consultant Sign-on initials.</w:t>
                      </w:r>
                    </w:p>
                    <w:p w:rsidR="00124DDC" w:rsidRPr="007C294D" w:rsidRDefault="00124DDC" w:rsidP="00166E03">
                      <w:pPr>
                        <w:pStyle w:val="BodyCopy"/>
                      </w:pPr>
                      <w:r w:rsidRPr="007C294D">
                        <w:rPr>
                          <w:b/>
                          <w:bCs/>
                        </w:rPr>
                        <w:t xml:space="preserve">/23DEC*1ØFEB </w:t>
                      </w:r>
                      <w:r w:rsidRPr="007C294D">
                        <w:t>Date Range.</w:t>
                      </w:r>
                    </w:p>
                    <w:p w:rsidR="00124DDC" w:rsidRPr="007C294D" w:rsidRDefault="00124DDC" w:rsidP="00166E03">
                      <w:pPr>
                        <w:pStyle w:val="BodyCopy"/>
                        <w:rPr>
                          <w:b/>
                          <w:bCs/>
                          <w:i/>
                          <w:iCs/>
                        </w:rPr>
                      </w:pPr>
                      <w:r w:rsidRPr="007C294D">
                        <w:rPr>
                          <w:b/>
                          <w:bCs/>
                          <w:i/>
                          <w:iCs/>
                        </w:rPr>
                        <w:t>Examples Using Options</w:t>
                      </w:r>
                    </w:p>
                    <w:p w:rsidR="00124DDC" w:rsidRPr="007C294D" w:rsidRDefault="00124DDC" w:rsidP="00166E03">
                      <w:pPr>
                        <w:pStyle w:val="BodyCopy"/>
                        <w:rPr>
                          <w:b/>
                          <w:bCs/>
                        </w:rPr>
                      </w:pPr>
                      <w:r w:rsidRPr="007C294D">
                        <w:rPr>
                          <w:b/>
                          <w:bCs/>
                        </w:rPr>
                        <w:t>LD/ALL/BMEL/QF.SQ/1OCT*4OCT-Q/34</w:t>
                      </w:r>
                    </w:p>
                    <w:p w:rsidR="00124DDC" w:rsidRPr="007C294D" w:rsidRDefault="00124DDC" w:rsidP="00166E03">
                      <w:pPr>
                        <w:pStyle w:val="BodyCopy"/>
                      </w:pPr>
                      <w:r w:rsidRPr="007C294D">
                        <w:t>Bounce all Booking Files with air segments with a board point of MEL with</w:t>
                      </w:r>
                      <w:r>
                        <w:t xml:space="preserve"> </w:t>
                      </w:r>
                      <w:r w:rsidRPr="007C294D">
                        <w:t>carriers QF and SQ that depart between 1 and 4 October to Queue 34.</w:t>
                      </w:r>
                    </w:p>
                    <w:p w:rsidR="00124DDC" w:rsidRPr="007C294D" w:rsidRDefault="00124DDC" w:rsidP="00166E03">
                      <w:pPr>
                        <w:pStyle w:val="BodyCopy"/>
                        <w:rPr>
                          <w:b/>
                          <w:bCs/>
                        </w:rPr>
                      </w:pPr>
                      <w:r w:rsidRPr="007C294D">
                        <w:rPr>
                          <w:b/>
                          <w:bCs/>
                        </w:rPr>
                        <w:t>LD/UTK/S-DG/19MAR*3APR-Q/9Ø</w:t>
                      </w:r>
                    </w:p>
                    <w:p w:rsidR="00124DDC" w:rsidRDefault="00124DDC" w:rsidP="00166E03">
                      <w:pPr>
                        <w:pStyle w:val="BodyCopy"/>
                        <w:rPr>
                          <w:noProof w:val="0"/>
                          <w:lang w:eastAsia="en-AU"/>
                        </w:rPr>
                      </w:pPr>
                      <w:r w:rsidRPr="007C294D">
                        <w:t>Bounce all Unticketed Booking Files with travel dates between 19 Mar and 3</w:t>
                      </w:r>
                      <w:r>
                        <w:t xml:space="preserve"> </w:t>
                      </w:r>
                      <w:r w:rsidRPr="007C294D">
                        <w:rPr>
                          <w:noProof w:val="0"/>
                          <w:lang w:eastAsia="en-AU"/>
                        </w:rPr>
                        <w:t>Apr that were created under the sign on code DG to Queue 9Ø.</w:t>
                      </w:r>
                    </w:p>
                    <w:p w:rsidR="00124DDC" w:rsidRPr="007829D0" w:rsidRDefault="00124DDC" w:rsidP="00B31EDE">
                      <w:pPr>
                        <w:pStyle w:val="Heading4"/>
                      </w:pPr>
                      <w:r w:rsidRPr="007829D0">
                        <w:t>Booking File Retrieval</w:t>
                      </w:r>
                    </w:p>
                    <w:p w:rsidR="00124DDC" w:rsidRPr="007C294D" w:rsidRDefault="00124DDC" w:rsidP="00166E03">
                      <w:pPr>
                        <w:pStyle w:val="BodyCopy"/>
                      </w:pPr>
                      <w:r w:rsidRPr="007C294D">
                        <w:rPr>
                          <w:rFonts w:hint="eastAsia"/>
                        </w:rPr>
                        <w:t></w:t>
                      </w:r>
                      <w:r w:rsidRPr="007C294D">
                        <w:t xml:space="preserve"> </w:t>
                      </w:r>
                      <w:r w:rsidRPr="007C294D">
                        <w:rPr>
                          <w:b/>
                          <w:bCs/>
                        </w:rPr>
                        <w:t xml:space="preserve">For help enter: </w:t>
                      </w:r>
                      <w:r w:rsidRPr="007C294D">
                        <w:t>H/</w:t>
                      </w:r>
                      <w:r w:rsidRPr="007C294D">
                        <w:rPr>
                          <w:rFonts w:ascii="Cambria Math" w:hAnsi="Cambria Math" w:cs="Cambria Math"/>
                        </w:rPr>
                        <w:t>∗</w:t>
                      </w:r>
                      <w:r w:rsidRPr="007C294D">
                        <w:t>-</w:t>
                      </w:r>
                    </w:p>
                    <w:p w:rsidR="00124DDC" w:rsidRPr="007C294D" w:rsidRDefault="00124DDC" w:rsidP="00166E03">
                      <w:pPr>
                        <w:pStyle w:val="BodyCopy"/>
                      </w:pPr>
                      <w:r w:rsidRPr="007C294D">
                        <w:rPr>
                          <w:rFonts w:ascii="Cambria Math" w:hAnsi="Cambria Math" w:cs="Cambria Math"/>
                        </w:rPr>
                        <w:t>∗</w:t>
                      </w:r>
                      <w:r w:rsidRPr="007C294D">
                        <w:rPr>
                          <w:b/>
                          <w:bCs/>
                        </w:rPr>
                        <w:t xml:space="preserve">-JONES </w:t>
                      </w:r>
                      <w:r w:rsidRPr="007C294D">
                        <w:t>Retrieve by Surname.</w:t>
                      </w:r>
                    </w:p>
                    <w:p w:rsidR="00124DDC" w:rsidRPr="007C294D" w:rsidRDefault="00124DDC" w:rsidP="00166E03">
                      <w:pPr>
                        <w:pStyle w:val="BodyCopy"/>
                      </w:pPr>
                      <w:r w:rsidRPr="007C294D">
                        <w:rPr>
                          <w:rFonts w:ascii="Cambria Math" w:hAnsi="Cambria Math" w:cs="Cambria Math"/>
                        </w:rPr>
                        <w:t>∗</w:t>
                      </w:r>
                      <w:r w:rsidRPr="007C294D">
                        <w:rPr>
                          <w:b/>
                          <w:bCs/>
                        </w:rPr>
                        <w:t xml:space="preserve">1 </w:t>
                      </w:r>
                      <w:r w:rsidRPr="007C294D">
                        <w:t>Display from Similar Name List.</w:t>
                      </w:r>
                    </w:p>
                    <w:p w:rsidR="00124DDC" w:rsidRPr="007C294D" w:rsidRDefault="00124DDC" w:rsidP="00166E03">
                      <w:pPr>
                        <w:pStyle w:val="BodyCopy"/>
                      </w:pPr>
                      <w:r w:rsidRPr="007C294D">
                        <w:rPr>
                          <w:rFonts w:ascii="Cambria Math" w:hAnsi="Cambria Math" w:cs="Cambria Math"/>
                        </w:rPr>
                        <w:t>∗</w:t>
                      </w:r>
                      <w:r w:rsidRPr="007C294D">
                        <w:rPr>
                          <w:b/>
                          <w:bCs/>
                        </w:rPr>
                        <w:t xml:space="preserve">L </w:t>
                      </w:r>
                      <w:r w:rsidRPr="007C294D">
                        <w:t>Redisplay Similar Name List.</w:t>
                      </w:r>
                    </w:p>
                    <w:p w:rsidR="00124DDC" w:rsidRPr="007C294D" w:rsidRDefault="00124DDC" w:rsidP="00166E03">
                      <w:pPr>
                        <w:pStyle w:val="BodyCopy"/>
                      </w:pPr>
                      <w:r w:rsidRPr="007C294D">
                        <w:rPr>
                          <w:rFonts w:ascii="Cambria Math" w:hAnsi="Cambria Math" w:cs="Cambria Math"/>
                        </w:rPr>
                        <w:t>∗</w:t>
                      </w:r>
                      <w:r w:rsidRPr="007C294D">
                        <w:rPr>
                          <w:b/>
                          <w:bCs/>
                        </w:rPr>
                        <w:t xml:space="preserve">3WG6BD </w:t>
                      </w:r>
                      <w:r w:rsidRPr="007C294D">
                        <w:t>Retrieve by Galileo Record Locator.</w:t>
                      </w:r>
                    </w:p>
                    <w:p w:rsidR="00124DDC" w:rsidRDefault="00124DDC" w:rsidP="00166E03">
                      <w:pPr>
                        <w:pStyle w:val="BodyCopy"/>
                        <w:rPr>
                          <w:noProof w:val="0"/>
                          <w:lang w:eastAsia="en-AU"/>
                        </w:rPr>
                      </w:pPr>
                      <w:r w:rsidRPr="007C294D">
                        <w:rPr>
                          <w:rFonts w:ascii="Cambria Math" w:hAnsi="Cambria Math" w:cs="Cambria Math"/>
                          <w:noProof w:val="0"/>
                          <w:lang w:eastAsia="en-AU"/>
                        </w:rPr>
                        <w:t>∗∗</w:t>
                      </w:r>
                      <w:r w:rsidRPr="007C294D">
                        <w:rPr>
                          <w:b/>
                          <w:bCs/>
                          <w:noProof w:val="0"/>
                          <w:lang w:eastAsia="en-AU"/>
                        </w:rPr>
                        <w:t xml:space="preserve">B-KING/JMS </w:t>
                      </w:r>
                      <w:r>
                        <w:rPr>
                          <w:noProof w:val="0"/>
                          <w:lang w:eastAsia="en-AU"/>
                        </w:rPr>
                        <w:t>All branches, by name</w:t>
                      </w:r>
                    </w:p>
                    <w:p w:rsidR="00124DDC" w:rsidRPr="00602BA9" w:rsidRDefault="00124DDC" w:rsidP="00B31EDE">
                      <w:pPr>
                        <w:pStyle w:val="Heading4"/>
                      </w:pPr>
                      <w:r w:rsidRPr="00602BA9">
                        <w:t>SSR System Prompts</w:t>
                      </w:r>
                    </w:p>
                    <w:p w:rsidR="00124DDC" w:rsidRPr="007C294D" w:rsidRDefault="00124DDC" w:rsidP="00166E03">
                      <w:pPr>
                        <w:pStyle w:val="BodyCopy"/>
                      </w:pPr>
                      <w:r w:rsidRPr="007C294D">
                        <w:t>Many SSRs that allow free format text have prompts to ensure relevant</w:t>
                      </w:r>
                    </w:p>
                    <w:p w:rsidR="00124DDC" w:rsidRPr="007C294D" w:rsidRDefault="00124DDC" w:rsidP="00166E03">
                      <w:pPr>
                        <w:pStyle w:val="BodyCopy"/>
                      </w:pPr>
                      <w:r w:rsidRPr="007C294D">
                        <w:t>information is generated to carriers so that the SSR can be actioned correctly.</w:t>
                      </w:r>
                    </w:p>
                    <w:p w:rsidR="00124DDC" w:rsidRPr="007C294D" w:rsidRDefault="00124DDC" w:rsidP="00166E03">
                      <w:pPr>
                        <w:pStyle w:val="BodyCopy"/>
                      </w:pPr>
                      <w:r w:rsidRPr="007C294D">
                        <w:t>In the above Unaccompanied Minor request Galileo has responded with a</w:t>
                      </w:r>
                      <w:r>
                        <w:t xml:space="preserve"> </w:t>
                      </w:r>
                      <w:r w:rsidRPr="007C294D">
                        <w:t>prompt advising the information that should appear in the free format text. If</w:t>
                      </w:r>
                      <w:r>
                        <w:t xml:space="preserve"> </w:t>
                      </w:r>
                      <w:r w:rsidRPr="007C294D">
                        <w:t>this information was in the free format text when the input was initially made,</w:t>
                      </w:r>
                      <w:r>
                        <w:t xml:space="preserve"> </w:t>
                      </w:r>
                      <w:r w:rsidRPr="007C294D">
                        <w:t>display the record and continue with the booking.</w:t>
                      </w:r>
                    </w:p>
                    <w:p w:rsidR="00124DDC" w:rsidRPr="007C294D" w:rsidRDefault="00124DDC" w:rsidP="00166E03">
                      <w:pPr>
                        <w:pStyle w:val="BodyCopy"/>
                        <w:rPr>
                          <w:b/>
                          <w:bCs/>
                        </w:rPr>
                      </w:pPr>
                      <w:r w:rsidRPr="007C294D">
                        <w:rPr>
                          <w:b/>
                          <w:bCs/>
                        </w:rPr>
                        <w:t>eg: SI.UMNR</w:t>
                      </w:r>
                      <w:r w:rsidRPr="007C294D">
                        <w:rPr>
                          <w:rFonts w:ascii="Cambria Math" w:hAnsi="Cambria Math" w:cs="Cambria Math"/>
                        </w:rPr>
                        <w:t>∗</w:t>
                      </w:r>
                      <w:r w:rsidRPr="007C294D">
                        <w:rPr>
                          <w:b/>
                          <w:bCs/>
                        </w:rPr>
                        <w:t>ENGLISH MURIEL 8YRS FEMALE SENDER MR</w:t>
                      </w:r>
                    </w:p>
                    <w:p w:rsidR="00124DDC" w:rsidRPr="007C294D" w:rsidRDefault="00124DDC" w:rsidP="00166E03">
                      <w:pPr>
                        <w:pStyle w:val="BodyCopy"/>
                        <w:rPr>
                          <w:b/>
                          <w:bCs/>
                        </w:rPr>
                      </w:pPr>
                      <w:r w:rsidRPr="007C294D">
                        <w:rPr>
                          <w:b/>
                          <w:bCs/>
                        </w:rPr>
                        <w:t>BOB HISLOP COCONUT WAY DOLHPIN SPIT WA PH PER</w:t>
                      </w:r>
                    </w:p>
                    <w:p w:rsidR="00124DDC" w:rsidRPr="007C294D" w:rsidRDefault="00124DDC" w:rsidP="00166E03">
                      <w:pPr>
                        <w:pStyle w:val="BodyCopy"/>
                        <w:rPr>
                          <w:b/>
                          <w:bCs/>
                        </w:rPr>
                      </w:pPr>
                      <w:r w:rsidRPr="007C294D">
                        <w:rPr>
                          <w:b/>
                          <w:bCs/>
                        </w:rPr>
                        <w:t>988 4Ø22 RCVER MRS SUZIE WANG APT3 24 ORCHARD RD</w:t>
                      </w:r>
                    </w:p>
                    <w:p w:rsidR="00124DDC" w:rsidRDefault="00124DDC" w:rsidP="000B7EB8">
                      <w:pPr>
                        <w:pStyle w:val="BodyCopy"/>
                      </w:pPr>
                      <w:r w:rsidRPr="007C294D">
                        <w:rPr>
                          <w:b/>
                          <w:bCs/>
                        </w:rPr>
                        <w:t>HONOLULU PH HNL 433 9Ø99</w:t>
                      </w:r>
                    </w:p>
                  </w:txbxContent>
                </v:textbox>
              </v:shape>
            </w:pict>
          </mc:Fallback>
        </mc:AlternateContent>
      </w:r>
      <w:r w:rsidRPr="00371C3A">
        <w:rPr>
          <w:b/>
          <w:bCs/>
        </w:rPr>
        <w:br w:type="page"/>
      </w:r>
    </w:p>
    <w:p w:rsidR="00166E03" w:rsidRPr="00371C3A" w:rsidRDefault="000B7EB8" w:rsidP="000B7EB8">
      <w:pPr>
        <w:pStyle w:val="BodyCopy"/>
        <w:rPr>
          <w:noProof w:val="0"/>
        </w:rPr>
      </w:pPr>
      <w:r w:rsidRPr="00371C3A">
        <w:rPr>
          <w:lang w:val="en-US" w:eastAsia="en-US"/>
        </w:rPr>
        <w:lastRenderedPageBreak/>
        <w:drawing>
          <wp:anchor distT="0" distB="0" distL="114300" distR="114300" simplePos="0" relativeHeight="251791360" behindDoc="0" locked="0" layoutInCell="1" allowOverlap="1" wp14:anchorId="40010430" wp14:editId="020A8EA4">
            <wp:simplePos x="0" y="0"/>
            <wp:positionH relativeFrom="column">
              <wp:posOffset>-152400</wp:posOffset>
            </wp:positionH>
            <wp:positionV relativeFrom="paragraph">
              <wp:posOffset>5854065</wp:posOffset>
            </wp:positionV>
            <wp:extent cx="5912485" cy="2724150"/>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12485"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66E03" w:rsidRPr="00371C3A">
        <w:rPr>
          <w:b/>
          <w:bCs/>
          <w:lang w:val="en-US" w:eastAsia="en-US"/>
        </w:rPr>
        <mc:AlternateContent>
          <mc:Choice Requires="wps">
            <w:drawing>
              <wp:anchor distT="0" distB="0" distL="114300" distR="114300" simplePos="0" relativeHeight="251789312" behindDoc="0" locked="0" layoutInCell="1" allowOverlap="1" wp14:anchorId="6A0EDDF3" wp14:editId="5765B235">
                <wp:simplePos x="0" y="0"/>
                <wp:positionH relativeFrom="column">
                  <wp:posOffset>457200</wp:posOffset>
                </wp:positionH>
                <wp:positionV relativeFrom="paragraph">
                  <wp:posOffset>15240</wp:posOffset>
                </wp:positionV>
                <wp:extent cx="4680000" cy="5705475"/>
                <wp:effectExtent l="0" t="0" r="25400" b="28575"/>
                <wp:wrapNone/>
                <wp:docPr id="61" name="Text Box 61"/>
                <wp:cNvGraphicFramePr/>
                <a:graphic xmlns:a="http://schemas.openxmlformats.org/drawingml/2006/main">
                  <a:graphicData uri="http://schemas.microsoft.com/office/word/2010/wordprocessingShape">
                    <wps:wsp>
                      <wps:cNvSpPr txBox="1"/>
                      <wps:spPr>
                        <a:xfrm>
                          <a:off x="0" y="0"/>
                          <a:ext cx="4680000" cy="5705475"/>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7C294D" w:rsidRDefault="00124DDC" w:rsidP="00B31EDE">
                            <w:pPr>
                              <w:pStyle w:val="BodyCopy"/>
                              <w:spacing w:after="120"/>
                            </w:pPr>
                            <w:r w:rsidRPr="007C294D">
                              <w:t>IMPORTANT NOTE: Due to system limitations QF does not use the</w:t>
                            </w:r>
                            <w:r>
                              <w:t xml:space="preserve"> </w:t>
                            </w:r>
                            <w:r w:rsidRPr="007C294D">
                              <w:t>above format for Unaccompanied Minors (UMNR). To send UMNR</w:t>
                            </w:r>
                            <w:r>
                              <w:t xml:space="preserve"> </w:t>
                            </w:r>
                            <w:r w:rsidRPr="007C294D">
                              <w:t>details to QF you need to send 1 SSR with the childs age, then 2 OSI’s -</w:t>
                            </w:r>
                            <w:r>
                              <w:t xml:space="preserve"> </w:t>
                            </w:r>
                            <w:r w:rsidRPr="007C294D">
                              <w:t>one detailing the sender details and one detailing the receiver details.</w:t>
                            </w:r>
                          </w:p>
                          <w:p w:rsidR="00124DDC" w:rsidRDefault="00124DDC" w:rsidP="00B31EDE">
                            <w:pPr>
                              <w:pStyle w:val="BodyCopy"/>
                              <w:spacing w:after="120"/>
                              <w:rPr>
                                <w:noProof w:val="0"/>
                                <w:lang w:eastAsia="en-AU"/>
                              </w:rPr>
                            </w:pPr>
                            <w:r w:rsidRPr="007C294D">
                              <w:rPr>
                                <w:noProof w:val="0"/>
                                <w:lang w:eastAsia="en-AU"/>
                              </w:rPr>
                              <w:t>Please contact QF for further information</w:t>
                            </w:r>
                          </w:p>
                          <w:p w:rsidR="00124DDC" w:rsidRPr="00D41B72" w:rsidRDefault="00124DDC" w:rsidP="00B31EDE">
                            <w:pPr>
                              <w:pStyle w:val="Heading4"/>
                            </w:pPr>
                            <w:r w:rsidRPr="00D41B72">
                              <w:t>Hotel Reservations</w:t>
                            </w:r>
                          </w:p>
                          <w:p w:rsidR="00124DDC" w:rsidRPr="007C294D" w:rsidRDefault="00124DDC" w:rsidP="00166E03">
                            <w:pPr>
                              <w:pStyle w:val="BodyCopy"/>
                            </w:pPr>
                            <w:r w:rsidRPr="007C294D">
                              <w:t>RoomMaster provides Galileo agents with availability and descriptive</w:t>
                            </w:r>
                            <w:r>
                              <w:t xml:space="preserve"> </w:t>
                            </w:r>
                            <w:r w:rsidRPr="007C294D">
                              <w:t>information on over 45,000 hotel properties worldwide. RoomMaster also</w:t>
                            </w:r>
                            <w:r>
                              <w:t xml:space="preserve"> </w:t>
                            </w:r>
                            <w:r w:rsidRPr="007C294D">
                              <w:t>provides the user with the capability of booking space at these properties. In</w:t>
                            </w:r>
                            <w:r>
                              <w:t xml:space="preserve"> </w:t>
                            </w:r>
                            <w:r w:rsidRPr="007C294D">
                              <w:t>most cases instant confirmation is received from the hotel’s own reservation</w:t>
                            </w:r>
                            <w:r>
                              <w:t xml:space="preserve"> </w:t>
                            </w:r>
                            <w:r w:rsidRPr="007C294D">
                              <w:t>system.</w:t>
                            </w:r>
                          </w:p>
                          <w:p w:rsidR="00124DDC" w:rsidRPr="007C294D" w:rsidRDefault="00124DDC" w:rsidP="00166E03">
                            <w:pPr>
                              <w:pStyle w:val="BodyCopy"/>
                            </w:pPr>
                            <w:r w:rsidRPr="007C294D">
                              <w:t>Hotel chains input property-related data and rate information directly into</w:t>
                            </w:r>
                            <w:r>
                              <w:t xml:space="preserve"> </w:t>
                            </w:r>
                            <w:r w:rsidRPr="007C294D">
                              <w:t>RoomMaster. This optimises the quality of information and provides you with</w:t>
                            </w:r>
                            <w:r>
                              <w:t xml:space="preserve"> </w:t>
                            </w:r>
                            <w:r w:rsidRPr="007C294D">
                              <w:t>accurate, current displays.</w:t>
                            </w:r>
                          </w:p>
                          <w:p w:rsidR="00124DDC" w:rsidRPr="007C294D" w:rsidRDefault="00124DDC" w:rsidP="00166E03">
                            <w:pPr>
                              <w:pStyle w:val="BodyCopy"/>
                              <w:rPr>
                                <w:b/>
                                <w:bCs/>
                              </w:rPr>
                            </w:pPr>
                            <w:r w:rsidRPr="007C294D">
                              <w:rPr>
                                <w:b/>
                                <w:bCs/>
                              </w:rPr>
                              <w:t>Encode/Decode</w:t>
                            </w:r>
                          </w:p>
                          <w:p w:rsidR="00124DDC" w:rsidRPr="007C294D" w:rsidRDefault="00124DDC" w:rsidP="00166E03">
                            <w:pPr>
                              <w:pStyle w:val="BodyCopy"/>
                            </w:pPr>
                            <w:r w:rsidRPr="007C294D">
                              <w:rPr>
                                <w:b/>
                                <w:bCs/>
                              </w:rPr>
                              <w:t>GC</w:t>
                            </w:r>
                            <w:r w:rsidRPr="007C294D">
                              <w:rPr>
                                <w:rFonts w:ascii="Cambria Math" w:hAnsi="Cambria Math" w:cs="Cambria Math"/>
                              </w:rPr>
                              <w:t>∗</w:t>
                            </w:r>
                            <w:r w:rsidRPr="007C294D">
                              <w:rPr>
                                <w:b/>
                                <w:bCs/>
                              </w:rPr>
                              <w:t xml:space="preserve">11/HTL/HILTON </w:t>
                            </w:r>
                            <w:r w:rsidRPr="007C294D">
                              <w:t>Encode Hilton.</w:t>
                            </w:r>
                          </w:p>
                          <w:p w:rsidR="00124DDC" w:rsidRPr="007C294D" w:rsidRDefault="00124DDC" w:rsidP="00166E03">
                            <w:pPr>
                              <w:pStyle w:val="BodyCopy"/>
                            </w:pPr>
                            <w:r w:rsidRPr="007C294D">
                              <w:rPr>
                                <w:b/>
                                <w:bCs/>
                              </w:rPr>
                              <w:t>GC</w:t>
                            </w:r>
                            <w:r w:rsidRPr="007C294D">
                              <w:rPr>
                                <w:rFonts w:ascii="Cambria Math" w:hAnsi="Cambria Math" w:cs="Cambria Math"/>
                              </w:rPr>
                              <w:t>∗</w:t>
                            </w:r>
                            <w:r w:rsidRPr="007C294D">
                              <w:rPr>
                                <w:b/>
                                <w:bCs/>
                              </w:rPr>
                              <w:t xml:space="preserve">11/HTL/SP </w:t>
                            </w:r>
                            <w:r w:rsidRPr="007C294D">
                              <w:t>Decode Chain SP.</w:t>
                            </w:r>
                          </w:p>
                          <w:p w:rsidR="00124DDC" w:rsidRPr="007C294D" w:rsidRDefault="00124DDC" w:rsidP="00166E03">
                            <w:pPr>
                              <w:pStyle w:val="BodyCopy"/>
                              <w:rPr>
                                <w:b/>
                                <w:bCs/>
                              </w:rPr>
                            </w:pPr>
                            <w:r w:rsidRPr="007C294D">
                              <w:rPr>
                                <w:b/>
                                <w:bCs/>
                              </w:rPr>
                              <w:t>Basic Availability</w:t>
                            </w:r>
                          </w:p>
                          <w:p w:rsidR="00124DDC" w:rsidRPr="007C294D" w:rsidRDefault="00124DDC" w:rsidP="00166E03">
                            <w:pPr>
                              <w:pStyle w:val="BodyCopy"/>
                            </w:pPr>
                            <w:r w:rsidRPr="007C294D">
                              <w:rPr>
                                <w:rFonts w:hint="eastAsia"/>
                              </w:rPr>
                              <w:t></w:t>
                            </w:r>
                            <w:r w:rsidRPr="007C294D">
                              <w:t xml:space="preserve"> </w:t>
                            </w:r>
                            <w:r w:rsidRPr="007C294D">
                              <w:rPr>
                                <w:b/>
                                <w:bCs/>
                              </w:rPr>
                              <w:t xml:space="preserve">For help enter: </w:t>
                            </w:r>
                            <w:r w:rsidRPr="007C294D">
                              <w:t>H/HOA</w:t>
                            </w:r>
                          </w:p>
                          <w:p w:rsidR="00124DDC" w:rsidRPr="007C294D" w:rsidRDefault="00124DDC" w:rsidP="00166E03">
                            <w:pPr>
                              <w:pStyle w:val="BodyCopy"/>
                              <w:rPr>
                                <w:b/>
                                <w:bCs/>
                              </w:rPr>
                            </w:pPr>
                            <w:r w:rsidRPr="007C294D">
                              <w:rPr>
                                <w:b/>
                                <w:bCs/>
                              </w:rPr>
                              <w:t>With Air Segment</w:t>
                            </w:r>
                          </w:p>
                          <w:p w:rsidR="00124DDC" w:rsidRPr="007C294D" w:rsidRDefault="00124DDC" w:rsidP="00166E03">
                            <w:pPr>
                              <w:pStyle w:val="BodyCopy"/>
                            </w:pPr>
                            <w:r w:rsidRPr="007C294D">
                              <w:rPr>
                                <w:b/>
                                <w:bCs/>
                              </w:rPr>
                              <w:t xml:space="preserve">/2+HOA-3NT </w:t>
                            </w:r>
                            <w:r w:rsidRPr="007C294D">
                              <w:t>Hotel Availability for destination of segment 2</w:t>
                            </w:r>
                            <w:r>
                              <w:t xml:space="preserve"> </w:t>
                            </w:r>
                            <w:r w:rsidRPr="007C294D">
                              <w:t>staying 3 nights.</w:t>
                            </w:r>
                          </w:p>
                          <w:p w:rsidR="00124DDC" w:rsidRPr="007C294D" w:rsidRDefault="00124DDC" w:rsidP="00166E03">
                            <w:pPr>
                              <w:pStyle w:val="BodyCopy"/>
                              <w:rPr>
                                <w:b/>
                                <w:bCs/>
                              </w:rPr>
                            </w:pPr>
                            <w:r w:rsidRPr="007C294D">
                              <w:rPr>
                                <w:b/>
                                <w:bCs/>
                              </w:rPr>
                              <w:t>Without air Segment</w:t>
                            </w:r>
                          </w:p>
                          <w:p w:rsidR="00124DDC" w:rsidRDefault="00124DDC" w:rsidP="000B7EB8">
                            <w:pPr>
                              <w:pStyle w:val="BodyCopy"/>
                            </w:pPr>
                            <w:r w:rsidRPr="007C294D">
                              <w:rPr>
                                <w:b/>
                                <w:bCs/>
                              </w:rPr>
                              <w:t xml:space="preserve">HOA12DEC-16DECSYD </w:t>
                            </w:r>
                            <w:r w:rsidRPr="007C294D">
                              <w:t>Hotel availability in Sydney for specific date</w:t>
                            </w:r>
                            <w:r>
                              <w:t xml:space="preserve"> </w:t>
                            </w:r>
                            <w:r w:rsidRPr="007C294D">
                              <w:rPr>
                                <w:noProof w:val="0"/>
                                <w:lang w:eastAsia="en-AU"/>
                              </w:rPr>
                              <w:t>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EDDF3" id="Text Box 61" o:spid="_x0000_s1035" type="#_x0000_t202" style="position:absolute;margin-left:36pt;margin-top:1.2pt;width:368.5pt;height:449.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" fillcolor="#ddd8c2 [2894]" strokeweight=".5pt">
                <v:textbox>
                  <w:txbxContent>
                    <w:p w:rsidR="00124DDC" w:rsidRPr="007C294D" w:rsidRDefault="00124DDC" w:rsidP="00B31EDE">
                      <w:pPr>
                        <w:pStyle w:val="BodyCopy"/>
                        <w:spacing w:after="120"/>
                      </w:pPr>
                      <w:r w:rsidRPr="007C294D">
                        <w:t>IMPORTANT NOTE: Due to system limitations QF does not use the</w:t>
                      </w:r>
                      <w:r>
                        <w:t xml:space="preserve"> </w:t>
                      </w:r>
                      <w:r w:rsidRPr="007C294D">
                        <w:t>above format for Unaccompanied Minors (UMNR). To send UMNR</w:t>
                      </w:r>
                      <w:r>
                        <w:t xml:space="preserve"> </w:t>
                      </w:r>
                      <w:r w:rsidRPr="007C294D">
                        <w:t>details to QF you need to send 1 SSR with the childs age, then 2 OSI’s -</w:t>
                      </w:r>
                      <w:r>
                        <w:t xml:space="preserve"> </w:t>
                      </w:r>
                      <w:r w:rsidRPr="007C294D">
                        <w:t>one detailing the sender details and one detailing the receiver details.</w:t>
                      </w:r>
                    </w:p>
                    <w:p w:rsidR="00124DDC" w:rsidRDefault="00124DDC" w:rsidP="00B31EDE">
                      <w:pPr>
                        <w:pStyle w:val="BodyCopy"/>
                        <w:spacing w:after="120"/>
                        <w:rPr>
                          <w:noProof w:val="0"/>
                          <w:lang w:eastAsia="en-AU"/>
                        </w:rPr>
                      </w:pPr>
                      <w:r w:rsidRPr="007C294D">
                        <w:rPr>
                          <w:noProof w:val="0"/>
                          <w:lang w:eastAsia="en-AU"/>
                        </w:rPr>
                        <w:t>Please contact QF for further information</w:t>
                      </w:r>
                    </w:p>
                    <w:p w:rsidR="00124DDC" w:rsidRPr="00D41B72" w:rsidRDefault="00124DDC" w:rsidP="00B31EDE">
                      <w:pPr>
                        <w:pStyle w:val="Heading4"/>
                      </w:pPr>
                      <w:r w:rsidRPr="00D41B72">
                        <w:t>Hotel Reservations</w:t>
                      </w:r>
                    </w:p>
                    <w:p w:rsidR="00124DDC" w:rsidRPr="007C294D" w:rsidRDefault="00124DDC" w:rsidP="00166E03">
                      <w:pPr>
                        <w:pStyle w:val="BodyCopy"/>
                      </w:pPr>
                      <w:r w:rsidRPr="007C294D">
                        <w:t>RoomMaster provides Galileo agents with availability and descriptive</w:t>
                      </w:r>
                      <w:r>
                        <w:t xml:space="preserve"> </w:t>
                      </w:r>
                      <w:r w:rsidRPr="007C294D">
                        <w:t>information on over 45,000 hotel properties worldwide. RoomMaster also</w:t>
                      </w:r>
                      <w:r>
                        <w:t xml:space="preserve"> </w:t>
                      </w:r>
                      <w:r w:rsidRPr="007C294D">
                        <w:t>provides the user with the capability of booking space at these properties. In</w:t>
                      </w:r>
                      <w:r>
                        <w:t xml:space="preserve"> </w:t>
                      </w:r>
                      <w:r w:rsidRPr="007C294D">
                        <w:t>most cases instant confirmation is received from the hotel’s own reservation</w:t>
                      </w:r>
                      <w:r>
                        <w:t xml:space="preserve"> </w:t>
                      </w:r>
                      <w:r w:rsidRPr="007C294D">
                        <w:t>system.</w:t>
                      </w:r>
                    </w:p>
                    <w:p w:rsidR="00124DDC" w:rsidRPr="007C294D" w:rsidRDefault="00124DDC" w:rsidP="00166E03">
                      <w:pPr>
                        <w:pStyle w:val="BodyCopy"/>
                      </w:pPr>
                      <w:r w:rsidRPr="007C294D">
                        <w:t>Hotel chains input property-related data and rate information directly into</w:t>
                      </w:r>
                      <w:r>
                        <w:t xml:space="preserve"> </w:t>
                      </w:r>
                      <w:r w:rsidRPr="007C294D">
                        <w:t>RoomMaster. This optimises the quality of information and provides you with</w:t>
                      </w:r>
                      <w:r>
                        <w:t xml:space="preserve"> </w:t>
                      </w:r>
                      <w:r w:rsidRPr="007C294D">
                        <w:t>accurate, current displays.</w:t>
                      </w:r>
                    </w:p>
                    <w:p w:rsidR="00124DDC" w:rsidRPr="007C294D" w:rsidRDefault="00124DDC" w:rsidP="00166E03">
                      <w:pPr>
                        <w:pStyle w:val="BodyCopy"/>
                        <w:rPr>
                          <w:b/>
                          <w:bCs/>
                        </w:rPr>
                      </w:pPr>
                      <w:r w:rsidRPr="007C294D">
                        <w:rPr>
                          <w:b/>
                          <w:bCs/>
                        </w:rPr>
                        <w:t>Encode/Decode</w:t>
                      </w:r>
                    </w:p>
                    <w:p w:rsidR="00124DDC" w:rsidRPr="007C294D" w:rsidRDefault="00124DDC" w:rsidP="00166E03">
                      <w:pPr>
                        <w:pStyle w:val="BodyCopy"/>
                      </w:pPr>
                      <w:r w:rsidRPr="007C294D">
                        <w:rPr>
                          <w:b/>
                          <w:bCs/>
                        </w:rPr>
                        <w:t>GC</w:t>
                      </w:r>
                      <w:r w:rsidRPr="007C294D">
                        <w:rPr>
                          <w:rFonts w:ascii="Cambria Math" w:hAnsi="Cambria Math" w:cs="Cambria Math"/>
                        </w:rPr>
                        <w:t>∗</w:t>
                      </w:r>
                      <w:r w:rsidRPr="007C294D">
                        <w:rPr>
                          <w:b/>
                          <w:bCs/>
                        </w:rPr>
                        <w:t xml:space="preserve">11/HTL/HILTON </w:t>
                      </w:r>
                      <w:r w:rsidRPr="007C294D">
                        <w:t>Encode Hilton.</w:t>
                      </w:r>
                    </w:p>
                    <w:p w:rsidR="00124DDC" w:rsidRPr="007C294D" w:rsidRDefault="00124DDC" w:rsidP="00166E03">
                      <w:pPr>
                        <w:pStyle w:val="BodyCopy"/>
                      </w:pPr>
                      <w:r w:rsidRPr="007C294D">
                        <w:rPr>
                          <w:b/>
                          <w:bCs/>
                        </w:rPr>
                        <w:t>GC</w:t>
                      </w:r>
                      <w:r w:rsidRPr="007C294D">
                        <w:rPr>
                          <w:rFonts w:ascii="Cambria Math" w:hAnsi="Cambria Math" w:cs="Cambria Math"/>
                        </w:rPr>
                        <w:t>∗</w:t>
                      </w:r>
                      <w:r w:rsidRPr="007C294D">
                        <w:rPr>
                          <w:b/>
                          <w:bCs/>
                        </w:rPr>
                        <w:t xml:space="preserve">11/HTL/SP </w:t>
                      </w:r>
                      <w:r w:rsidRPr="007C294D">
                        <w:t>Decode Chain SP.</w:t>
                      </w:r>
                    </w:p>
                    <w:p w:rsidR="00124DDC" w:rsidRPr="007C294D" w:rsidRDefault="00124DDC" w:rsidP="00166E03">
                      <w:pPr>
                        <w:pStyle w:val="BodyCopy"/>
                        <w:rPr>
                          <w:b/>
                          <w:bCs/>
                        </w:rPr>
                      </w:pPr>
                      <w:r w:rsidRPr="007C294D">
                        <w:rPr>
                          <w:b/>
                          <w:bCs/>
                        </w:rPr>
                        <w:t>Basic Availability</w:t>
                      </w:r>
                    </w:p>
                    <w:p w:rsidR="00124DDC" w:rsidRPr="007C294D" w:rsidRDefault="00124DDC" w:rsidP="00166E03">
                      <w:pPr>
                        <w:pStyle w:val="BodyCopy"/>
                      </w:pPr>
                      <w:r w:rsidRPr="007C294D">
                        <w:rPr>
                          <w:rFonts w:hint="eastAsia"/>
                        </w:rPr>
                        <w:t></w:t>
                      </w:r>
                      <w:r w:rsidRPr="007C294D">
                        <w:t xml:space="preserve"> </w:t>
                      </w:r>
                      <w:r w:rsidRPr="007C294D">
                        <w:rPr>
                          <w:b/>
                          <w:bCs/>
                        </w:rPr>
                        <w:t xml:space="preserve">For help enter: </w:t>
                      </w:r>
                      <w:r w:rsidRPr="007C294D">
                        <w:t>H/HOA</w:t>
                      </w:r>
                    </w:p>
                    <w:p w:rsidR="00124DDC" w:rsidRPr="007C294D" w:rsidRDefault="00124DDC" w:rsidP="00166E03">
                      <w:pPr>
                        <w:pStyle w:val="BodyCopy"/>
                        <w:rPr>
                          <w:b/>
                          <w:bCs/>
                        </w:rPr>
                      </w:pPr>
                      <w:r w:rsidRPr="007C294D">
                        <w:rPr>
                          <w:b/>
                          <w:bCs/>
                        </w:rPr>
                        <w:t>With Air Segment</w:t>
                      </w:r>
                    </w:p>
                    <w:p w:rsidR="00124DDC" w:rsidRPr="007C294D" w:rsidRDefault="00124DDC" w:rsidP="00166E03">
                      <w:pPr>
                        <w:pStyle w:val="BodyCopy"/>
                      </w:pPr>
                      <w:r w:rsidRPr="007C294D">
                        <w:rPr>
                          <w:b/>
                          <w:bCs/>
                        </w:rPr>
                        <w:t xml:space="preserve">/2+HOA-3NT </w:t>
                      </w:r>
                      <w:r w:rsidRPr="007C294D">
                        <w:t>Hotel Availability for destination of segment 2</w:t>
                      </w:r>
                      <w:r>
                        <w:t xml:space="preserve"> </w:t>
                      </w:r>
                      <w:r w:rsidRPr="007C294D">
                        <w:t>staying 3 nights.</w:t>
                      </w:r>
                    </w:p>
                    <w:p w:rsidR="00124DDC" w:rsidRPr="007C294D" w:rsidRDefault="00124DDC" w:rsidP="00166E03">
                      <w:pPr>
                        <w:pStyle w:val="BodyCopy"/>
                        <w:rPr>
                          <w:b/>
                          <w:bCs/>
                        </w:rPr>
                      </w:pPr>
                      <w:r w:rsidRPr="007C294D">
                        <w:rPr>
                          <w:b/>
                          <w:bCs/>
                        </w:rPr>
                        <w:t>Without air Segment</w:t>
                      </w:r>
                    </w:p>
                    <w:p w:rsidR="00124DDC" w:rsidRDefault="00124DDC" w:rsidP="000B7EB8">
                      <w:pPr>
                        <w:pStyle w:val="BodyCopy"/>
                      </w:pPr>
                      <w:r w:rsidRPr="007C294D">
                        <w:rPr>
                          <w:b/>
                          <w:bCs/>
                        </w:rPr>
                        <w:t xml:space="preserve">HOA12DEC-16DECSYD </w:t>
                      </w:r>
                      <w:r w:rsidRPr="007C294D">
                        <w:t>Hotel availability in Sydney for specific date</w:t>
                      </w:r>
                      <w:r>
                        <w:t xml:space="preserve"> </w:t>
                      </w:r>
                      <w:r w:rsidRPr="007C294D">
                        <w:rPr>
                          <w:noProof w:val="0"/>
                          <w:lang w:eastAsia="en-AU"/>
                        </w:rPr>
                        <w:t>range.</w:t>
                      </w:r>
                    </w:p>
                  </w:txbxContent>
                </v:textbox>
              </v:shape>
            </w:pict>
          </mc:Fallback>
        </mc:AlternateContent>
      </w:r>
      <w:r w:rsidR="00166E03" w:rsidRPr="00371C3A">
        <w:rPr>
          <w:noProof w:val="0"/>
        </w:rPr>
        <w:br w:type="page"/>
      </w:r>
    </w:p>
    <w:p w:rsidR="00166E03" w:rsidRPr="00371C3A" w:rsidRDefault="00166E03" w:rsidP="00B31EDE">
      <w:pPr>
        <w:pStyle w:val="BodyCopy"/>
        <w:rPr>
          <w:b/>
          <w:bCs/>
          <w:noProof w:val="0"/>
        </w:rPr>
      </w:pPr>
      <w:r w:rsidRPr="00371C3A">
        <w:rPr>
          <w:b/>
          <w:bCs/>
          <w:lang w:val="en-US" w:eastAsia="en-US"/>
        </w:rPr>
        <w:lastRenderedPageBreak/>
        <mc:AlternateContent>
          <mc:Choice Requires="wps">
            <w:drawing>
              <wp:anchor distT="0" distB="0" distL="114300" distR="114300" simplePos="0" relativeHeight="251790336" behindDoc="0" locked="0" layoutInCell="1" allowOverlap="1" wp14:anchorId="7372808E" wp14:editId="0ABAB79B">
                <wp:simplePos x="0" y="0"/>
                <wp:positionH relativeFrom="column">
                  <wp:posOffset>533400</wp:posOffset>
                </wp:positionH>
                <wp:positionV relativeFrom="paragraph">
                  <wp:posOffset>24765</wp:posOffset>
                </wp:positionV>
                <wp:extent cx="4680000" cy="6686550"/>
                <wp:effectExtent l="0" t="0" r="25400" b="19050"/>
                <wp:wrapNone/>
                <wp:docPr id="63" name="Text Box 63"/>
                <wp:cNvGraphicFramePr/>
                <a:graphic xmlns:a="http://schemas.openxmlformats.org/drawingml/2006/main">
                  <a:graphicData uri="http://schemas.microsoft.com/office/word/2010/wordprocessingShape">
                    <wps:wsp>
                      <wps:cNvSpPr txBox="1"/>
                      <wps:spPr>
                        <a:xfrm>
                          <a:off x="0" y="0"/>
                          <a:ext cx="4680000" cy="6686550"/>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2C029D" w:rsidRDefault="00124DDC" w:rsidP="00166E03">
                            <w:pPr>
                              <w:pStyle w:val="BodyCopy"/>
                              <w:rPr>
                                <w:b/>
                                <w:bCs/>
                              </w:rPr>
                            </w:pPr>
                            <w:r w:rsidRPr="002C029D">
                              <w:rPr>
                                <w:b/>
                                <w:bCs/>
                              </w:rPr>
                              <w:t>7. Rate status indicator</w:t>
                            </w:r>
                          </w:p>
                          <w:p w:rsidR="00124DDC" w:rsidRPr="002C029D" w:rsidRDefault="00124DDC" w:rsidP="00166E03">
                            <w:pPr>
                              <w:pStyle w:val="BodyCopy"/>
                            </w:pPr>
                            <w:r w:rsidRPr="002C029D">
                              <w:rPr>
                                <w:b/>
                                <w:bCs/>
                              </w:rPr>
                              <w:t xml:space="preserve">V </w:t>
                            </w:r>
                            <w:r w:rsidRPr="002C029D">
                              <w:t>Rates displayed are guaranteed to the agent by the</w:t>
                            </w:r>
                            <w:r>
                              <w:t xml:space="preserve"> </w:t>
                            </w:r>
                            <w:r w:rsidRPr="002C029D">
                              <w:t>hotel.</w:t>
                            </w:r>
                          </w:p>
                          <w:p w:rsidR="00124DDC" w:rsidRPr="002C029D" w:rsidRDefault="00124DDC" w:rsidP="00166E03">
                            <w:pPr>
                              <w:pStyle w:val="BodyCopy"/>
                            </w:pPr>
                            <w:r w:rsidRPr="002C029D">
                              <w:rPr>
                                <w:b/>
                                <w:bCs/>
                              </w:rPr>
                              <w:t xml:space="preserve">Blank </w:t>
                            </w:r>
                            <w:r w:rsidRPr="002C029D">
                              <w:t>Rates are not guaranteed and are subject to change.</w:t>
                            </w:r>
                          </w:p>
                          <w:p w:rsidR="00124DDC" w:rsidRPr="002C029D" w:rsidRDefault="00124DDC" w:rsidP="00166E03">
                            <w:pPr>
                              <w:pStyle w:val="BodyCopy"/>
                              <w:rPr>
                                <w:b/>
                                <w:bCs/>
                              </w:rPr>
                            </w:pPr>
                            <w:r w:rsidRPr="002C029D">
                              <w:rPr>
                                <w:b/>
                                <w:bCs/>
                              </w:rPr>
                              <w:t>Tax</w:t>
                            </w:r>
                          </w:p>
                          <w:p w:rsidR="00124DDC" w:rsidRPr="002C029D" w:rsidRDefault="00124DDC" w:rsidP="00166E03">
                            <w:pPr>
                              <w:pStyle w:val="BodyCopy"/>
                            </w:pPr>
                            <w:r w:rsidRPr="002C029D">
                              <w:rPr>
                                <w:b/>
                                <w:bCs/>
                              </w:rPr>
                              <w:t xml:space="preserve">T </w:t>
                            </w:r>
                            <w:r w:rsidRPr="002C029D">
                              <w:t>Tax is included in rate</w:t>
                            </w:r>
                          </w:p>
                          <w:p w:rsidR="00124DDC" w:rsidRPr="002C029D" w:rsidRDefault="00124DDC" w:rsidP="00166E03">
                            <w:pPr>
                              <w:pStyle w:val="BodyCopy"/>
                              <w:rPr>
                                <w:b/>
                                <w:bCs/>
                              </w:rPr>
                            </w:pPr>
                            <w:r w:rsidRPr="002C029D">
                              <w:rPr>
                                <w:b/>
                                <w:bCs/>
                              </w:rPr>
                              <w:t>Deposit/Guarantee policy</w:t>
                            </w:r>
                          </w:p>
                          <w:p w:rsidR="00124DDC" w:rsidRPr="002C029D" w:rsidRDefault="00124DDC" w:rsidP="00166E03">
                            <w:pPr>
                              <w:pStyle w:val="BodyCopy"/>
                            </w:pPr>
                            <w:r w:rsidRPr="002C029D">
                              <w:rPr>
                                <w:b/>
                                <w:bCs/>
                              </w:rPr>
                              <w:t xml:space="preserve">G </w:t>
                            </w:r>
                            <w:r w:rsidRPr="002C029D">
                              <w:t>Guarantee of arrival is required regardless of check</w:t>
                            </w:r>
                            <w:r>
                              <w:t xml:space="preserve"> </w:t>
                            </w:r>
                            <w:r w:rsidRPr="002C029D">
                              <w:t>in time</w:t>
                            </w:r>
                          </w:p>
                          <w:p w:rsidR="00124DDC" w:rsidRPr="002C029D" w:rsidRDefault="00124DDC" w:rsidP="00166E03">
                            <w:pPr>
                              <w:pStyle w:val="BodyCopy"/>
                            </w:pPr>
                            <w:r w:rsidRPr="002C029D">
                              <w:rPr>
                                <w:b/>
                                <w:bCs/>
                              </w:rPr>
                              <w:t xml:space="preserve">D </w:t>
                            </w:r>
                            <w:r w:rsidRPr="002C029D">
                              <w:t>Deposit required regardless of check in time</w:t>
                            </w:r>
                          </w:p>
                          <w:p w:rsidR="00124DDC" w:rsidRPr="002C029D" w:rsidRDefault="00124DDC" w:rsidP="00166E03">
                            <w:pPr>
                              <w:pStyle w:val="BodyCopy"/>
                            </w:pPr>
                            <w:r w:rsidRPr="002C029D">
                              <w:rPr>
                                <w:b/>
                                <w:bCs/>
                              </w:rPr>
                              <w:t xml:space="preserve">4 </w:t>
                            </w:r>
                            <w:r w:rsidRPr="002C029D">
                              <w:t>Hold till 4pm without deposit or guarantee</w:t>
                            </w:r>
                          </w:p>
                          <w:p w:rsidR="00124DDC" w:rsidRPr="002C029D" w:rsidRDefault="00124DDC" w:rsidP="00166E03">
                            <w:pPr>
                              <w:pStyle w:val="BodyCopy"/>
                            </w:pPr>
                            <w:r w:rsidRPr="002C029D">
                              <w:rPr>
                                <w:b/>
                                <w:bCs/>
                              </w:rPr>
                              <w:t xml:space="preserve">6 </w:t>
                            </w:r>
                            <w:r w:rsidRPr="002C029D">
                              <w:t>Hold till 6pm without deposit or guarantee</w:t>
                            </w:r>
                          </w:p>
                          <w:p w:rsidR="00124DDC" w:rsidRPr="002C029D" w:rsidRDefault="00124DDC" w:rsidP="00166E03">
                            <w:pPr>
                              <w:pStyle w:val="BodyCopy"/>
                              <w:rPr>
                                <w:b/>
                                <w:bCs/>
                              </w:rPr>
                            </w:pPr>
                            <w:r w:rsidRPr="002C029D">
                              <w:rPr>
                                <w:b/>
                                <w:bCs/>
                              </w:rPr>
                              <w:t>Location code</w:t>
                            </w:r>
                          </w:p>
                          <w:p w:rsidR="00124DDC" w:rsidRPr="002C029D" w:rsidRDefault="00124DDC" w:rsidP="00166E03">
                            <w:pPr>
                              <w:pStyle w:val="BodyCopy"/>
                            </w:pPr>
                            <w:r w:rsidRPr="002C029D">
                              <w:rPr>
                                <w:b/>
                                <w:bCs/>
                              </w:rPr>
                              <w:t xml:space="preserve">C </w:t>
                            </w:r>
                            <w:r w:rsidRPr="002C029D">
                              <w:t xml:space="preserve">City </w:t>
                            </w:r>
                            <w:r w:rsidRPr="002C029D">
                              <w:rPr>
                                <w:b/>
                                <w:bCs/>
                              </w:rPr>
                              <w:t xml:space="preserve">A </w:t>
                            </w:r>
                            <w:r w:rsidRPr="002C029D">
                              <w:t>Airport</w:t>
                            </w:r>
                          </w:p>
                          <w:p w:rsidR="00124DDC" w:rsidRPr="002C029D" w:rsidRDefault="00124DDC" w:rsidP="00166E03">
                            <w:pPr>
                              <w:pStyle w:val="BodyCopy"/>
                            </w:pPr>
                            <w:r w:rsidRPr="002C029D">
                              <w:rPr>
                                <w:b/>
                                <w:bCs/>
                              </w:rPr>
                              <w:t xml:space="preserve">R </w:t>
                            </w:r>
                            <w:r w:rsidRPr="002C029D">
                              <w:t xml:space="preserve">Resort </w:t>
                            </w:r>
                            <w:r w:rsidRPr="002C029D">
                              <w:rPr>
                                <w:b/>
                                <w:bCs/>
                              </w:rPr>
                              <w:t xml:space="preserve">S </w:t>
                            </w:r>
                            <w:r w:rsidRPr="002C029D">
                              <w:t>Suburban</w:t>
                            </w:r>
                          </w:p>
                          <w:p w:rsidR="00124DDC" w:rsidRPr="002C029D" w:rsidRDefault="00124DDC" w:rsidP="00166E03">
                            <w:pPr>
                              <w:pStyle w:val="BodyCopy"/>
                            </w:pPr>
                            <w:r w:rsidRPr="002C029D">
                              <w:rPr>
                                <w:b/>
                                <w:bCs/>
                              </w:rPr>
                              <w:t xml:space="preserve">D </w:t>
                            </w:r>
                            <w:r w:rsidRPr="002C029D">
                              <w:t>Downtown</w:t>
                            </w:r>
                          </w:p>
                          <w:p w:rsidR="00124DDC" w:rsidRPr="002C029D" w:rsidRDefault="00124DDC" w:rsidP="00166E03">
                            <w:pPr>
                              <w:pStyle w:val="BodyCopy"/>
                              <w:rPr>
                                <w:b/>
                                <w:bCs/>
                              </w:rPr>
                            </w:pPr>
                            <w:r w:rsidRPr="002C029D">
                              <w:rPr>
                                <w:b/>
                                <w:bCs/>
                              </w:rPr>
                              <w:t>8. Hotel Description</w:t>
                            </w:r>
                          </w:p>
                          <w:p w:rsidR="00124DDC" w:rsidRPr="002C029D" w:rsidRDefault="00124DDC" w:rsidP="00166E03">
                            <w:pPr>
                              <w:pStyle w:val="BodyCopy"/>
                            </w:pPr>
                            <w:r w:rsidRPr="002C029D">
                              <w:rPr>
                                <w:b/>
                                <w:bCs/>
                              </w:rPr>
                              <w:t xml:space="preserve">HOD... </w:t>
                            </w:r>
                            <w:r w:rsidRPr="002C029D">
                              <w:t>Prompt to display hotel description for line</w:t>
                            </w:r>
                            <w:r>
                              <w:t xml:space="preserve"> </w:t>
                            </w:r>
                            <w:r w:rsidRPr="002C029D">
                              <w:t>selected.</w:t>
                            </w:r>
                          </w:p>
                          <w:p w:rsidR="00124DDC" w:rsidRPr="002C029D" w:rsidRDefault="00124DDC" w:rsidP="00166E03">
                            <w:pPr>
                              <w:pStyle w:val="BodyCopy"/>
                              <w:rPr>
                                <w:b/>
                                <w:bCs/>
                              </w:rPr>
                            </w:pPr>
                            <w:r w:rsidRPr="002C029D">
                              <w:rPr>
                                <w:b/>
                                <w:bCs/>
                              </w:rPr>
                              <w:t>9. Address</w:t>
                            </w:r>
                          </w:p>
                          <w:p w:rsidR="00124DDC" w:rsidRPr="002C029D" w:rsidRDefault="00124DDC" w:rsidP="00166E03">
                            <w:pPr>
                              <w:pStyle w:val="BodyCopy"/>
                              <w:rPr>
                                <w:b/>
                                <w:bCs/>
                              </w:rPr>
                            </w:pPr>
                            <w:r w:rsidRPr="002C029D">
                              <w:rPr>
                                <w:b/>
                                <w:bCs/>
                              </w:rPr>
                              <w:t>Distance/direction of property from reference point</w:t>
                            </w:r>
                          </w:p>
                          <w:p w:rsidR="00124DDC" w:rsidRPr="002C029D" w:rsidRDefault="00124DDC" w:rsidP="00166E03">
                            <w:pPr>
                              <w:pStyle w:val="BodyCopy"/>
                            </w:pPr>
                            <w:r w:rsidRPr="002C029D">
                              <w:rPr>
                                <w:b/>
                                <w:bCs/>
                              </w:rPr>
                              <w:t xml:space="preserve">12E </w:t>
                            </w:r>
                            <w:r w:rsidRPr="002C029D">
                              <w:t>12 km East of reference point</w:t>
                            </w:r>
                          </w:p>
                          <w:p w:rsidR="00124DDC" w:rsidRPr="002C029D" w:rsidRDefault="00124DDC" w:rsidP="00166E03">
                            <w:pPr>
                              <w:pStyle w:val="BodyCopy"/>
                            </w:pPr>
                            <w:r w:rsidRPr="002C029D">
                              <w:rPr>
                                <w:b/>
                                <w:bCs/>
                              </w:rPr>
                              <w:t xml:space="preserve">1NW </w:t>
                            </w:r>
                            <w:r w:rsidRPr="002C029D">
                              <w:t>1 km North West of reference point</w:t>
                            </w:r>
                          </w:p>
                          <w:p w:rsidR="00124DDC" w:rsidRPr="002C029D" w:rsidRDefault="00124DDC" w:rsidP="00166E03">
                            <w:pPr>
                              <w:pStyle w:val="BodyCopy"/>
                              <w:rPr>
                                <w:b/>
                                <w:bCs/>
                              </w:rPr>
                            </w:pPr>
                            <w:r w:rsidRPr="002C029D">
                              <w:rPr>
                                <w:b/>
                                <w:bCs/>
                              </w:rPr>
                              <w:t>Transport indicator code</w:t>
                            </w:r>
                          </w:p>
                          <w:p w:rsidR="00124DDC" w:rsidRPr="002C029D" w:rsidRDefault="00124DDC" w:rsidP="00166E03">
                            <w:pPr>
                              <w:pStyle w:val="BodyCopy"/>
                            </w:pPr>
                            <w:r w:rsidRPr="002C029D">
                              <w:rPr>
                                <w:b/>
                                <w:bCs/>
                              </w:rPr>
                              <w:t xml:space="preserve">L </w:t>
                            </w:r>
                            <w:r w:rsidRPr="002C029D">
                              <w:t xml:space="preserve">Limousine </w:t>
                            </w:r>
                            <w:r w:rsidRPr="002C029D">
                              <w:rPr>
                                <w:b/>
                                <w:bCs/>
                              </w:rPr>
                              <w:t xml:space="preserve">B </w:t>
                            </w:r>
                            <w:r w:rsidRPr="002C029D">
                              <w:t>Bus</w:t>
                            </w:r>
                          </w:p>
                          <w:p w:rsidR="00124DDC" w:rsidRPr="002C029D" w:rsidRDefault="00124DDC" w:rsidP="00166E03">
                            <w:pPr>
                              <w:pStyle w:val="BodyCopy"/>
                            </w:pPr>
                            <w:r w:rsidRPr="002C029D">
                              <w:rPr>
                                <w:b/>
                                <w:bCs/>
                              </w:rPr>
                              <w:t xml:space="preserve">C </w:t>
                            </w:r>
                            <w:r w:rsidRPr="002C029D">
                              <w:t xml:space="preserve">Courtesy car </w:t>
                            </w:r>
                            <w:r w:rsidRPr="002C029D">
                              <w:rPr>
                                <w:b/>
                                <w:bCs/>
                              </w:rPr>
                              <w:t xml:space="preserve">W </w:t>
                            </w:r>
                            <w:r w:rsidRPr="002C029D">
                              <w:t>Walk</w:t>
                            </w:r>
                          </w:p>
                          <w:p w:rsidR="00124DDC" w:rsidRDefault="00124DDC" w:rsidP="00166E03">
                            <w:pPr>
                              <w:pStyle w:val="BodyCopy"/>
                            </w:pPr>
                            <w:r w:rsidRPr="002C029D">
                              <w:rPr>
                                <w:b/>
                                <w:bCs/>
                                <w:noProof w:val="0"/>
                                <w:lang w:eastAsia="en-AU"/>
                              </w:rPr>
                              <w:t xml:space="preserve">P </w:t>
                            </w:r>
                            <w:r w:rsidRPr="002C029D">
                              <w:rPr>
                                <w:noProof w:val="0"/>
                                <w:lang w:eastAsia="en-AU"/>
                              </w:rPr>
                              <w:t xml:space="preserve">Public transport </w:t>
                            </w:r>
                            <w:r w:rsidRPr="002C029D">
                              <w:rPr>
                                <w:b/>
                                <w:bCs/>
                                <w:noProof w:val="0"/>
                                <w:lang w:eastAsia="en-AU"/>
                              </w:rPr>
                              <w:t xml:space="preserve">O </w:t>
                            </w:r>
                            <w:r w:rsidRPr="002C029D">
                              <w:rPr>
                                <w:noProof w:val="0"/>
                                <w:lang w:eastAsia="en-AU"/>
                              </w:rPr>
                              <w:t>Other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2808E" id="Text Box 63" o:spid="_x0000_s1036" type="#_x0000_t202" style="position:absolute;margin-left:42pt;margin-top:1.95pt;width:368.5pt;height:526.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" fillcolor="#ddd8c2 [2894]" strokeweight=".5pt">
                <v:textbox>
                  <w:txbxContent>
                    <w:p w:rsidR="00124DDC" w:rsidRPr="002C029D" w:rsidRDefault="00124DDC" w:rsidP="00166E03">
                      <w:pPr>
                        <w:pStyle w:val="BodyCopy"/>
                        <w:rPr>
                          <w:b/>
                          <w:bCs/>
                        </w:rPr>
                      </w:pPr>
                      <w:r w:rsidRPr="002C029D">
                        <w:rPr>
                          <w:b/>
                          <w:bCs/>
                        </w:rPr>
                        <w:t>7. Rate status indicator</w:t>
                      </w:r>
                    </w:p>
                    <w:p w:rsidR="00124DDC" w:rsidRPr="002C029D" w:rsidRDefault="00124DDC" w:rsidP="00166E03">
                      <w:pPr>
                        <w:pStyle w:val="BodyCopy"/>
                      </w:pPr>
                      <w:r w:rsidRPr="002C029D">
                        <w:rPr>
                          <w:b/>
                          <w:bCs/>
                        </w:rPr>
                        <w:t xml:space="preserve">V </w:t>
                      </w:r>
                      <w:r w:rsidRPr="002C029D">
                        <w:t>Rates displayed are guaranteed to the agent by the</w:t>
                      </w:r>
                      <w:r>
                        <w:t xml:space="preserve"> </w:t>
                      </w:r>
                      <w:r w:rsidRPr="002C029D">
                        <w:t>hotel.</w:t>
                      </w:r>
                    </w:p>
                    <w:p w:rsidR="00124DDC" w:rsidRPr="002C029D" w:rsidRDefault="00124DDC" w:rsidP="00166E03">
                      <w:pPr>
                        <w:pStyle w:val="BodyCopy"/>
                      </w:pPr>
                      <w:r w:rsidRPr="002C029D">
                        <w:rPr>
                          <w:b/>
                          <w:bCs/>
                        </w:rPr>
                        <w:t xml:space="preserve">Blank </w:t>
                      </w:r>
                      <w:r w:rsidRPr="002C029D">
                        <w:t>Rates are not guaranteed and are subject to change.</w:t>
                      </w:r>
                    </w:p>
                    <w:p w:rsidR="00124DDC" w:rsidRPr="002C029D" w:rsidRDefault="00124DDC" w:rsidP="00166E03">
                      <w:pPr>
                        <w:pStyle w:val="BodyCopy"/>
                        <w:rPr>
                          <w:b/>
                          <w:bCs/>
                        </w:rPr>
                      </w:pPr>
                      <w:r w:rsidRPr="002C029D">
                        <w:rPr>
                          <w:b/>
                          <w:bCs/>
                        </w:rPr>
                        <w:t>Tax</w:t>
                      </w:r>
                    </w:p>
                    <w:p w:rsidR="00124DDC" w:rsidRPr="002C029D" w:rsidRDefault="00124DDC" w:rsidP="00166E03">
                      <w:pPr>
                        <w:pStyle w:val="BodyCopy"/>
                      </w:pPr>
                      <w:r w:rsidRPr="002C029D">
                        <w:rPr>
                          <w:b/>
                          <w:bCs/>
                        </w:rPr>
                        <w:t xml:space="preserve">T </w:t>
                      </w:r>
                      <w:r w:rsidRPr="002C029D">
                        <w:t>Tax is included in rate</w:t>
                      </w:r>
                    </w:p>
                    <w:p w:rsidR="00124DDC" w:rsidRPr="002C029D" w:rsidRDefault="00124DDC" w:rsidP="00166E03">
                      <w:pPr>
                        <w:pStyle w:val="BodyCopy"/>
                        <w:rPr>
                          <w:b/>
                          <w:bCs/>
                        </w:rPr>
                      </w:pPr>
                      <w:r w:rsidRPr="002C029D">
                        <w:rPr>
                          <w:b/>
                          <w:bCs/>
                        </w:rPr>
                        <w:t>Deposit/Guarantee policy</w:t>
                      </w:r>
                    </w:p>
                    <w:p w:rsidR="00124DDC" w:rsidRPr="002C029D" w:rsidRDefault="00124DDC" w:rsidP="00166E03">
                      <w:pPr>
                        <w:pStyle w:val="BodyCopy"/>
                      </w:pPr>
                      <w:r w:rsidRPr="002C029D">
                        <w:rPr>
                          <w:b/>
                          <w:bCs/>
                        </w:rPr>
                        <w:t xml:space="preserve">G </w:t>
                      </w:r>
                      <w:r w:rsidRPr="002C029D">
                        <w:t>Guarantee of arrival is required regardless of check</w:t>
                      </w:r>
                      <w:r>
                        <w:t xml:space="preserve"> </w:t>
                      </w:r>
                      <w:r w:rsidRPr="002C029D">
                        <w:t>in time</w:t>
                      </w:r>
                    </w:p>
                    <w:p w:rsidR="00124DDC" w:rsidRPr="002C029D" w:rsidRDefault="00124DDC" w:rsidP="00166E03">
                      <w:pPr>
                        <w:pStyle w:val="BodyCopy"/>
                      </w:pPr>
                      <w:r w:rsidRPr="002C029D">
                        <w:rPr>
                          <w:b/>
                          <w:bCs/>
                        </w:rPr>
                        <w:t xml:space="preserve">D </w:t>
                      </w:r>
                      <w:r w:rsidRPr="002C029D">
                        <w:t>Deposit required regardless of check in time</w:t>
                      </w:r>
                    </w:p>
                    <w:p w:rsidR="00124DDC" w:rsidRPr="002C029D" w:rsidRDefault="00124DDC" w:rsidP="00166E03">
                      <w:pPr>
                        <w:pStyle w:val="BodyCopy"/>
                      </w:pPr>
                      <w:r w:rsidRPr="002C029D">
                        <w:rPr>
                          <w:b/>
                          <w:bCs/>
                        </w:rPr>
                        <w:t xml:space="preserve">4 </w:t>
                      </w:r>
                      <w:r w:rsidRPr="002C029D">
                        <w:t>Hold till 4pm without deposit or guarantee</w:t>
                      </w:r>
                    </w:p>
                    <w:p w:rsidR="00124DDC" w:rsidRPr="002C029D" w:rsidRDefault="00124DDC" w:rsidP="00166E03">
                      <w:pPr>
                        <w:pStyle w:val="BodyCopy"/>
                      </w:pPr>
                      <w:r w:rsidRPr="002C029D">
                        <w:rPr>
                          <w:b/>
                          <w:bCs/>
                        </w:rPr>
                        <w:t xml:space="preserve">6 </w:t>
                      </w:r>
                      <w:r w:rsidRPr="002C029D">
                        <w:t>Hold till 6pm without deposit or guarantee</w:t>
                      </w:r>
                    </w:p>
                    <w:p w:rsidR="00124DDC" w:rsidRPr="002C029D" w:rsidRDefault="00124DDC" w:rsidP="00166E03">
                      <w:pPr>
                        <w:pStyle w:val="BodyCopy"/>
                        <w:rPr>
                          <w:b/>
                          <w:bCs/>
                        </w:rPr>
                      </w:pPr>
                      <w:r w:rsidRPr="002C029D">
                        <w:rPr>
                          <w:b/>
                          <w:bCs/>
                        </w:rPr>
                        <w:t>Location code</w:t>
                      </w:r>
                    </w:p>
                    <w:p w:rsidR="00124DDC" w:rsidRPr="002C029D" w:rsidRDefault="00124DDC" w:rsidP="00166E03">
                      <w:pPr>
                        <w:pStyle w:val="BodyCopy"/>
                      </w:pPr>
                      <w:r w:rsidRPr="002C029D">
                        <w:rPr>
                          <w:b/>
                          <w:bCs/>
                        </w:rPr>
                        <w:t xml:space="preserve">C </w:t>
                      </w:r>
                      <w:r w:rsidRPr="002C029D">
                        <w:t xml:space="preserve">City </w:t>
                      </w:r>
                      <w:r w:rsidRPr="002C029D">
                        <w:rPr>
                          <w:b/>
                          <w:bCs/>
                        </w:rPr>
                        <w:t xml:space="preserve">A </w:t>
                      </w:r>
                      <w:r w:rsidRPr="002C029D">
                        <w:t>Airport</w:t>
                      </w:r>
                    </w:p>
                    <w:p w:rsidR="00124DDC" w:rsidRPr="002C029D" w:rsidRDefault="00124DDC" w:rsidP="00166E03">
                      <w:pPr>
                        <w:pStyle w:val="BodyCopy"/>
                      </w:pPr>
                      <w:r w:rsidRPr="002C029D">
                        <w:rPr>
                          <w:b/>
                          <w:bCs/>
                        </w:rPr>
                        <w:t xml:space="preserve">R </w:t>
                      </w:r>
                      <w:r w:rsidRPr="002C029D">
                        <w:t xml:space="preserve">Resort </w:t>
                      </w:r>
                      <w:r w:rsidRPr="002C029D">
                        <w:rPr>
                          <w:b/>
                          <w:bCs/>
                        </w:rPr>
                        <w:t xml:space="preserve">S </w:t>
                      </w:r>
                      <w:r w:rsidRPr="002C029D">
                        <w:t>Suburban</w:t>
                      </w:r>
                    </w:p>
                    <w:p w:rsidR="00124DDC" w:rsidRPr="002C029D" w:rsidRDefault="00124DDC" w:rsidP="00166E03">
                      <w:pPr>
                        <w:pStyle w:val="BodyCopy"/>
                      </w:pPr>
                      <w:r w:rsidRPr="002C029D">
                        <w:rPr>
                          <w:b/>
                          <w:bCs/>
                        </w:rPr>
                        <w:t xml:space="preserve">D </w:t>
                      </w:r>
                      <w:r w:rsidRPr="002C029D">
                        <w:t>Downtown</w:t>
                      </w:r>
                    </w:p>
                    <w:p w:rsidR="00124DDC" w:rsidRPr="002C029D" w:rsidRDefault="00124DDC" w:rsidP="00166E03">
                      <w:pPr>
                        <w:pStyle w:val="BodyCopy"/>
                        <w:rPr>
                          <w:b/>
                          <w:bCs/>
                        </w:rPr>
                      </w:pPr>
                      <w:r w:rsidRPr="002C029D">
                        <w:rPr>
                          <w:b/>
                          <w:bCs/>
                        </w:rPr>
                        <w:t>8. Hotel Description</w:t>
                      </w:r>
                    </w:p>
                    <w:p w:rsidR="00124DDC" w:rsidRPr="002C029D" w:rsidRDefault="00124DDC" w:rsidP="00166E03">
                      <w:pPr>
                        <w:pStyle w:val="BodyCopy"/>
                      </w:pPr>
                      <w:r w:rsidRPr="002C029D">
                        <w:rPr>
                          <w:b/>
                          <w:bCs/>
                        </w:rPr>
                        <w:t xml:space="preserve">HOD... </w:t>
                      </w:r>
                      <w:r w:rsidRPr="002C029D">
                        <w:t>Prompt to display hotel description for line</w:t>
                      </w:r>
                      <w:r>
                        <w:t xml:space="preserve"> </w:t>
                      </w:r>
                      <w:r w:rsidRPr="002C029D">
                        <w:t>selected.</w:t>
                      </w:r>
                    </w:p>
                    <w:p w:rsidR="00124DDC" w:rsidRPr="002C029D" w:rsidRDefault="00124DDC" w:rsidP="00166E03">
                      <w:pPr>
                        <w:pStyle w:val="BodyCopy"/>
                        <w:rPr>
                          <w:b/>
                          <w:bCs/>
                        </w:rPr>
                      </w:pPr>
                      <w:r w:rsidRPr="002C029D">
                        <w:rPr>
                          <w:b/>
                          <w:bCs/>
                        </w:rPr>
                        <w:t>9. Address</w:t>
                      </w:r>
                    </w:p>
                    <w:p w:rsidR="00124DDC" w:rsidRPr="002C029D" w:rsidRDefault="00124DDC" w:rsidP="00166E03">
                      <w:pPr>
                        <w:pStyle w:val="BodyCopy"/>
                        <w:rPr>
                          <w:b/>
                          <w:bCs/>
                        </w:rPr>
                      </w:pPr>
                      <w:r w:rsidRPr="002C029D">
                        <w:rPr>
                          <w:b/>
                          <w:bCs/>
                        </w:rPr>
                        <w:t>Distance/direction of property from reference point</w:t>
                      </w:r>
                    </w:p>
                    <w:p w:rsidR="00124DDC" w:rsidRPr="002C029D" w:rsidRDefault="00124DDC" w:rsidP="00166E03">
                      <w:pPr>
                        <w:pStyle w:val="BodyCopy"/>
                      </w:pPr>
                      <w:r w:rsidRPr="002C029D">
                        <w:rPr>
                          <w:b/>
                          <w:bCs/>
                        </w:rPr>
                        <w:t xml:space="preserve">12E </w:t>
                      </w:r>
                      <w:r w:rsidRPr="002C029D">
                        <w:t>12 km East of reference point</w:t>
                      </w:r>
                    </w:p>
                    <w:p w:rsidR="00124DDC" w:rsidRPr="002C029D" w:rsidRDefault="00124DDC" w:rsidP="00166E03">
                      <w:pPr>
                        <w:pStyle w:val="BodyCopy"/>
                      </w:pPr>
                      <w:r w:rsidRPr="002C029D">
                        <w:rPr>
                          <w:b/>
                          <w:bCs/>
                        </w:rPr>
                        <w:t xml:space="preserve">1NW </w:t>
                      </w:r>
                      <w:r w:rsidRPr="002C029D">
                        <w:t>1 km North West of reference point</w:t>
                      </w:r>
                    </w:p>
                    <w:p w:rsidR="00124DDC" w:rsidRPr="002C029D" w:rsidRDefault="00124DDC" w:rsidP="00166E03">
                      <w:pPr>
                        <w:pStyle w:val="BodyCopy"/>
                        <w:rPr>
                          <w:b/>
                          <w:bCs/>
                        </w:rPr>
                      </w:pPr>
                      <w:r w:rsidRPr="002C029D">
                        <w:rPr>
                          <w:b/>
                          <w:bCs/>
                        </w:rPr>
                        <w:t>Transport indicator code</w:t>
                      </w:r>
                    </w:p>
                    <w:p w:rsidR="00124DDC" w:rsidRPr="002C029D" w:rsidRDefault="00124DDC" w:rsidP="00166E03">
                      <w:pPr>
                        <w:pStyle w:val="BodyCopy"/>
                      </w:pPr>
                      <w:r w:rsidRPr="002C029D">
                        <w:rPr>
                          <w:b/>
                          <w:bCs/>
                        </w:rPr>
                        <w:t xml:space="preserve">L </w:t>
                      </w:r>
                      <w:r w:rsidRPr="002C029D">
                        <w:t xml:space="preserve">Limousine </w:t>
                      </w:r>
                      <w:r w:rsidRPr="002C029D">
                        <w:rPr>
                          <w:b/>
                          <w:bCs/>
                        </w:rPr>
                        <w:t xml:space="preserve">B </w:t>
                      </w:r>
                      <w:r w:rsidRPr="002C029D">
                        <w:t>Bus</w:t>
                      </w:r>
                    </w:p>
                    <w:p w:rsidR="00124DDC" w:rsidRPr="002C029D" w:rsidRDefault="00124DDC" w:rsidP="00166E03">
                      <w:pPr>
                        <w:pStyle w:val="BodyCopy"/>
                      </w:pPr>
                      <w:r w:rsidRPr="002C029D">
                        <w:rPr>
                          <w:b/>
                          <w:bCs/>
                        </w:rPr>
                        <w:t xml:space="preserve">C </w:t>
                      </w:r>
                      <w:r w:rsidRPr="002C029D">
                        <w:t xml:space="preserve">Courtesy car </w:t>
                      </w:r>
                      <w:r w:rsidRPr="002C029D">
                        <w:rPr>
                          <w:b/>
                          <w:bCs/>
                        </w:rPr>
                        <w:t xml:space="preserve">W </w:t>
                      </w:r>
                      <w:r w:rsidRPr="002C029D">
                        <w:t>Walk</w:t>
                      </w:r>
                    </w:p>
                    <w:p w:rsidR="00124DDC" w:rsidRDefault="00124DDC" w:rsidP="00166E03">
                      <w:pPr>
                        <w:pStyle w:val="BodyCopy"/>
                      </w:pPr>
                      <w:r w:rsidRPr="002C029D">
                        <w:rPr>
                          <w:b/>
                          <w:bCs/>
                          <w:noProof w:val="0"/>
                          <w:lang w:eastAsia="en-AU"/>
                        </w:rPr>
                        <w:t xml:space="preserve">P </w:t>
                      </w:r>
                      <w:r w:rsidRPr="002C029D">
                        <w:rPr>
                          <w:noProof w:val="0"/>
                          <w:lang w:eastAsia="en-AU"/>
                        </w:rPr>
                        <w:t xml:space="preserve">Public transport </w:t>
                      </w:r>
                      <w:r w:rsidRPr="002C029D">
                        <w:rPr>
                          <w:b/>
                          <w:bCs/>
                          <w:noProof w:val="0"/>
                          <w:lang w:eastAsia="en-AU"/>
                        </w:rPr>
                        <w:t xml:space="preserve">O </w:t>
                      </w:r>
                      <w:r w:rsidRPr="002C029D">
                        <w:rPr>
                          <w:noProof w:val="0"/>
                          <w:lang w:eastAsia="en-AU"/>
                        </w:rPr>
                        <w:t>Other</w:t>
                      </w:r>
                    </w:p>
                  </w:txbxContent>
                </v:textbox>
              </v:shape>
            </w:pict>
          </mc:Fallback>
        </mc:AlternateContent>
      </w:r>
      <w:r w:rsidRPr="00371C3A">
        <w:rPr>
          <w:b/>
          <w:bCs/>
          <w:noProof w:val="0"/>
        </w:rPr>
        <w:br w:type="page"/>
      </w:r>
    </w:p>
    <w:p w:rsidR="000B7EB8" w:rsidRPr="00371C3A" w:rsidRDefault="000B7EB8" w:rsidP="000B7EB8">
      <w:pPr>
        <w:pStyle w:val="BodyCopy"/>
        <w:rPr>
          <w:noProof w:val="0"/>
        </w:rPr>
      </w:pPr>
      <w:r w:rsidRPr="00371C3A">
        <w:rPr>
          <w:lang w:val="en-US" w:eastAsia="en-US"/>
        </w:rPr>
        <w:lastRenderedPageBreak/>
        <w:drawing>
          <wp:anchor distT="0" distB="0" distL="114300" distR="114300" simplePos="0" relativeHeight="251793408" behindDoc="0" locked="0" layoutInCell="1" allowOverlap="1" wp14:anchorId="38227E11" wp14:editId="1E4B13F7">
            <wp:simplePos x="0" y="0"/>
            <wp:positionH relativeFrom="column">
              <wp:posOffset>-86360</wp:posOffset>
            </wp:positionH>
            <wp:positionV relativeFrom="paragraph">
              <wp:posOffset>5539740</wp:posOffset>
            </wp:positionV>
            <wp:extent cx="5989320" cy="272415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89320"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1C3A">
        <w:rPr>
          <w:lang w:val="en-US" w:eastAsia="en-US"/>
        </w:rPr>
        <mc:AlternateContent>
          <mc:Choice Requires="wps">
            <w:drawing>
              <wp:anchor distT="0" distB="0" distL="114300" distR="114300" simplePos="0" relativeHeight="251792384" behindDoc="0" locked="0" layoutInCell="1" allowOverlap="1" wp14:anchorId="4149B0A4" wp14:editId="430A491D">
                <wp:simplePos x="0" y="0"/>
                <wp:positionH relativeFrom="column">
                  <wp:posOffset>400050</wp:posOffset>
                </wp:positionH>
                <wp:positionV relativeFrom="paragraph">
                  <wp:posOffset>62865</wp:posOffset>
                </wp:positionV>
                <wp:extent cx="4838700" cy="5153025"/>
                <wp:effectExtent l="0" t="0" r="19050" b="28575"/>
                <wp:wrapNone/>
                <wp:docPr id="248" name="Text Box 248"/>
                <wp:cNvGraphicFramePr/>
                <a:graphic xmlns:a="http://schemas.openxmlformats.org/drawingml/2006/main">
                  <a:graphicData uri="http://schemas.microsoft.com/office/word/2010/wordprocessingShape">
                    <wps:wsp>
                      <wps:cNvSpPr txBox="1"/>
                      <wps:spPr>
                        <a:xfrm>
                          <a:off x="0" y="0"/>
                          <a:ext cx="4838700" cy="5153025"/>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0B7EB8" w:rsidRDefault="00124DDC" w:rsidP="000B7EB8">
                            <w:pPr>
                              <w:pStyle w:val="Heading3"/>
                            </w:pPr>
                            <w:r w:rsidRPr="000B7EB8">
                              <w:t>Car Reservations</w:t>
                            </w:r>
                          </w:p>
                          <w:p w:rsidR="00124DDC" w:rsidRPr="002C029D" w:rsidRDefault="00124DDC" w:rsidP="000B7EB8">
                            <w:pPr>
                              <w:pStyle w:val="BodyCopy"/>
                            </w:pPr>
                            <w:r w:rsidRPr="002C029D">
                              <w:t>CarMaster provides Galileo agents with availability and descriptive</w:t>
                            </w:r>
                            <w:r>
                              <w:t xml:space="preserve"> </w:t>
                            </w:r>
                            <w:r w:rsidRPr="002C029D">
                              <w:t>information for over 18,000 rental locations worldwide. CarMaster gives you</w:t>
                            </w:r>
                            <w:r>
                              <w:t xml:space="preserve"> </w:t>
                            </w:r>
                            <w:r w:rsidRPr="002C029D">
                              <w:t>the ability to book cars and, in most cases, an instant confirmation is received</w:t>
                            </w:r>
                            <w:r>
                              <w:t xml:space="preserve"> </w:t>
                            </w:r>
                            <w:r w:rsidRPr="002C029D">
                              <w:t>from the car vendor’s own system. Car vendors also update information in</w:t>
                            </w:r>
                            <w:r>
                              <w:t xml:space="preserve"> </w:t>
                            </w:r>
                            <w:r w:rsidRPr="002C029D">
                              <w:t>CarMaster, enabling you to access current, accurate displays.</w:t>
                            </w:r>
                          </w:p>
                          <w:p w:rsidR="00124DDC" w:rsidRPr="002C029D" w:rsidRDefault="00124DDC" w:rsidP="000B7EB8">
                            <w:pPr>
                              <w:pStyle w:val="BodyCopy"/>
                              <w:rPr>
                                <w:b/>
                                <w:bCs/>
                              </w:rPr>
                            </w:pPr>
                            <w:r w:rsidRPr="002C029D">
                              <w:rPr>
                                <w:b/>
                                <w:bCs/>
                              </w:rPr>
                              <w:t>Encode/Decode</w:t>
                            </w:r>
                          </w:p>
                          <w:p w:rsidR="00124DDC" w:rsidRPr="002C029D" w:rsidRDefault="00124DDC" w:rsidP="000B7EB8">
                            <w:pPr>
                              <w:pStyle w:val="BodyCopy"/>
                            </w:pPr>
                            <w:r w:rsidRPr="002C029D">
                              <w:rPr>
                                <w:b/>
                                <w:bCs/>
                              </w:rPr>
                              <w:t>GC</w:t>
                            </w:r>
                            <w:r w:rsidRPr="002C029D">
                              <w:rPr>
                                <w:rFonts w:ascii="Cambria Math" w:hAnsi="Cambria Math" w:cs="Cambria Math"/>
                              </w:rPr>
                              <w:t>∗</w:t>
                            </w:r>
                            <w:r w:rsidRPr="002C029D">
                              <w:rPr>
                                <w:b/>
                                <w:bCs/>
                              </w:rPr>
                              <w:t xml:space="preserve">12/CAR/HERTZ </w:t>
                            </w:r>
                            <w:r w:rsidRPr="002C029D">
                              <w:t>Encode Hertz.</w:t>
                            </w:r>
                          </w:p>
                          <w:p w:rsidR="00124DDC" w:rsidRPr="002C029D" w:rsidRDefault="00124DDC" w:rsidP="000B7EB8">
                            <w:pPr>
                              <w:pStyle w:val="BodyCopy"/>
                            </w:pPr>
                            <w:r w:rsidRPr="002C029D">
                              <w:rPr>
                                <w:b/>
                                <w:bCs/>
                              </w:rPr>
                              <w:t>GC</w:t>
                            </w:r>
                            <w:r w:rsidRPr="002C029D">
                              <w:rPr>
                                <w:rFonts w:ascii="Cambria Math" w:hAnsi="Cambria Math" w:cs="Cambria Math"/>
                              </w:rPr>
                              <w:t>∗</w:t>
                            </w:r>
                            <w:r w:rsidRPr="002C029D">
                              <w:rPr>
                                <w:b/>
                                <w:bCs/>
                              </w:rPr>
                              <w:t xml:space="preserve">12/CAR/ZT </w:t>
                            </w:r>
                            <w:r w:rsidRPr="002C029D">
                              <w:t>Decode car company ZT.</w:t>
                            </w:r>
                          </w:p>
                          <w:p w:rsidR="00124DDC" w:rsidRPr="002C029D" w:rsidRDefault="00124DDC" w:rsidP="000B7EB8">
                            <w:pPr>
                              <w:pStyle w:val="BodyCopy"/>
                              <w:rPr>
                                <w:b/>
                                <w:bCs/>
                              </w:rPr>
                            </w:pPr>
                            <w:r w:rsidRPr="002C029D">
                              <w:rPr>
                                <w:b/>
                                <w:bCs/>
                              </w:rPr>
                              <w:t>Basic Availability</w:t>
                            </w:r>
                          </w:p>
                          <w:p w:rsidR="00124DDC" w:rsidRPr="002C029D" w:rsidRDefault="00124DDC" w:rsidP="000B7EB8">
                            <w:pPr>
                              <w:pStyle w:val="BodyCopy"/>
                            </w:pPr>
                            <w:r w:rsidRPr="002C029D">
                              <w:rPr>
                                <w:rFonts w:hint="eastAsia"/>
                              </w:rPr>
                              <w:t></w:t>
                            </w:r>
                            <w:r w:rsidRPr="002C029D">
                              <w:t xml:space="preserve"> For help enter: H/CAA</w:t>
                            </w:r>
                          </w:p>
                          <w:p w:rsidR="00124DDC" w:rsidRPr="002C029D" w:rsidRDefault="00124DDC" w:rsidP="000B7EB8">
                            <w:pPr>
                              <w:pStyle w:val="BodyCopy"/>
                              <w:rPr>
                                <w:b/>
                                <w:bCs/>
                              </w:rPr>
                            </w:pPr>
                            <w:r w:rsidRPr="002C029D">
                              <w:rPr>
                                <w:b/>
                                <w:bCs/>
                              </w:rPr>
                              <w:t>With Air Segment</w:t>
                            </w:r>
                          </w:p>
                          <w:p w:rsidR="00124DDC" w:rsidRPr="002C029D" w:rsidRDefault="00124DDC" w:rsidP="000B7EB8">
                            <w:pPr>
                              <w:pStyle w:val="BodyCopy"/>
                            </w:pPr>
                            <w:r w:rsidRPr="002C029D">
                              <w:rPr>
                                <w:b/>
                                <w:bCs/>
                              </w:rPr>
                              <w:t xml:space="preserve">/2+CAL-12FEB/DT-0900 </w:t>
                            </w:r>
                            <w:r w:rsidRPr="002C029D">
                              <w:t>Request Car Availability after air segment 2</w:t>
                            </w:r>
                            <w:r>
                              <w:t xml:space="preserve"> </w:t>
                            </w:r>
                            <w:r w:rsidRPr="002C029D">
                              <w:t>with a return date of 12 February and a drop</w:t>
                            </w:r>
                            <w:r>
                              <w:t xml:space="preserve"> </w:t>
                            </w:r>
                            <w:r w:rsidRPr="002C029D">
                              <w:t>time of 0900.</w:t>
                            </w:r>
                          </w:p>
                          <w:p w:rsidR="00124DDC" w:rsidRPr="002C029D" w:rsidRDefault="00124DDC" w:rsidP="000B7EB8">
                            <w:pPr>
                              <w:pStyle w:val="BodyCopy"/>
                              <w:rPr>
                                <w:b/>
                                <w:bCs/>
                              </w:rPr>
                            </w:pPr>
                            <w:r w:rsidRPr="002C029D">
                              <w:rPr>
                                <w:b/>
                                <w:bCs/>
                              </w:rPr>
                              <w:t>Without Air Segment</w:t>
                            </w:r>
                          </w:p>
                          <w:p w:rsidR="00124DDC" w:rsidRPr="002C029D" w:rsidRDefault="00124DDC" w:rsidP="000B7EB8">
                            <w:pPr>
                              <w:pStyle w:val="BodyCopy"/>
                              <w:rPr>
                                <w:b/>
                                <w:bCs/>
                              </w:rPr>
                            </w:pPr>
                            <w:r w:rsidRPr="002C029D">
                              <w:rPr>
                                <w:b/>
                                <w:bCs/>
                              </w:rPr>
                              <w:t>CAL12OCT-15OCTLAX/ARR-12ØØ/DT-16ØØ</w:t>
                            </w:r>
                          </w:p>
                          <w:p w:rsidR="00124DDC" w:rsidRPr="002C029D" w:rsidRDefault="00124DDC" w:rsidP="000B7EB8">
                            <w:pPr>
                              <w:pStyle w:val="BodyCopy"/>
                            </w:pPr>
                            <w:r w:rsidRPr="002C029D">
                              <w:t>Request Car Availability in Los Angeles for</w:t>
                            </w:r>
                            <w:r>
                              <w:t xml:space="preserve"> </w:t>
                            </w:r>
                            <w:r w:rsidRPr="002C029D">
                              <w:t>specified dates with a pick up and drop off time.</w:t>
                            </w:r>
                          </w:p>
                          <w:p w:rsidR="00124DDC" w:rsidRDefault="00124DDC" w:rsidP="000B7EB8">
                            <w:pPr>
                              <w:pStyle w:val="BodyCopy"/>
                            </w:pPr>
                            <w:r w:rsidRPr="002C029D">
                              <w:t>NOTE: Pick Up (ARR) time is mandatory if no air segment is present,</w:t>
                            </w:r>
                            <w:r>
                              <w:t xml:space="preserve"> </w:t>
                            </w:r>
                            <w:r w:rsidRPr="002C029D">
                              <w:rPr>
                                <w:noProof w:val="0"/>
                                <w:lang w:eastAsia="en-AU"/>
                              </w:rPr>
                              <w:t>the Drop Off (DT) time is always mandatory.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49B0A4" id="Text Box 248" o:spid="_x0000_s1037" type="#_x0000_t202" style="position:absolute;margin-left:31.5pt;margin-top:4.95pt;width:381pt;height:405.7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" fillcolor="#ddd8c2 [2894]" strokeweight=".5pt">
                <v:textbox>
                  <w:txbxContent>
                    <w:p w:rsidR="00124DDC" w:rsidRPr="000B7EB8" w:rsidRDefault="00124DDC" w:rsidP="000B7EB8">
                      <w:pPr>
                        <w:pStyle w:val="Heading3"/>
                      </w:pPr>
                      <w:r w:rsidRPr="000B7EB8">
                        <w:t>Car Reservations</w:t>
                      </w:r>
                    </w:p>
                    <w:p w:rsidR="00124DDC" w:rsidRPr="002C029D" w:rsidRDefault="00124DDC" w:rsidP="000B7EB8">
                      <w:pPr>
                        <w:pStyle w:val="BodyCopy"/>
                      </w:pPr>
                      <w:r w:rsidRPr="002C029D">
                        <w:t>CarMaster provides Galileo agents with availability and descriptive</w:t>
                      </w:r>
                      <w:r>
                        <w:t xml:space="preserve"> </w:t>
                      </w:r>
                      <w:r w:rsidRPr="002C029D">
                        <w:t>information for over 18,000 rental locations worldwide. CarMaster gives you</w:t>
                      </w:r>
                      <w:r>
                        <w:t xml:space="preserve"> </w:t>
                      </w:r>
                      <w:r w:rsidRPr="002C029D">
                        <w:t>the ability to book cars and, in most cases, an instant confirmation is received</w:t>
                      </w:r>
                      <w:r>
                        <w:t xml:space="preserve"> </w:t>
                      </w:r>
                      <w:r w:rsidRPr="002C029D">
                        <w:t>from the car vendor’s own system. Car vendors also update information in</w:t>
                      </w:r>
                      <w:r>
                        <w:t xml:space="preserve"> </w:t>
                      </w:r>
                      <w:r w:rsidRPr="002C029D">
                        <w:t>CarMaster, enabling you to access current, accurate displays.</w:t>
                      </w:r>
                    </w:p>
                    <w:p w:rsidR="00124DDC" w:rsidRPr="002C029D" w:rsidRDefault="00124DDC" w:rsidP="000B7EB8">
                      <w:pPr>
                        <w:pStyle w:val="BodyCopy"/>
                        <w:rPr>
                          <w:b/>
                          <w:bCs/>
                        </w:rPr>
                      </w:pPr>
                      <w:r w:rsidRPr="002C029D">
                        <w:rPr>
                          <w:b/>
                          <w:bCs/>
                        </w:rPr>
                        <w:t>Encode/Decode</w:t>
                      </w:r>
                    </w:p>
                    <w:p w:rsidR="00124DDC" w:rsidRPr="002C029D" w:rsidRDefault="00124DDC" w:rsidP="000B7EB8">
                      <w:pPr>
                        <w:pStyle w:val="BodyCopy"/>
                      </w:pPr>
                      <w:r w:rsidRPr="002C029D">
                        <w:rPr>
                          <w:b/>
                          <w:bCs/>
                        </w:rPr>
                        <w:t>GC</w:t>
                      </w:r>
                      <w:r w:rsidRPr="002C029D">
                        <w:rPr>
                          <w:rFonts w:ascii="Cambria Math" w:hAnsi="Cambria Math" w:cs="Cambria Math"/>
                        </w:rPr>
                        <w:t>∗</w:t>
                      </w:r>
                      <w:r w:rsidRPr="002C029D">
                        <w:rPr>
                          <w:b/>
                          <w:bCs/>
                        </w:rPr>
                        <w:t xml:space="preserve">12/CAR/HERTZ </w:t>
                      </w:r>
                      <w:r w:rsidRPr="002C029D">
                        <w:t>Encode Hertz.</w:t>
                      </w:r>
                    </w:p>
                    <w:p w:rsidR="00124DDC" w:rsidRPr="002C029D" w:rsidRDefault="00124DDC" w:rsidP="000B7EB8">
                      <w:pPr>
                        <w:pStyle w:val="BodyCopy"/>
                      </w:pPr>
                      <w:r w:rsidRPr="002C029D">
                        <w:rPr>
                          <w:b/>
                          <w:bCs/>
                        </w:rPr>
                        <w:t>GC</w:t>
                      </w:r>
                      <w:r w:rsidRPr="002C029D">
                        <w:rPr>
                          <w:rFonts w:ascii="Cambria Math" w:hAnsi="Cambria Math" w:cs="Cambria Math"/>
                        </w:rPr>
                        <w:t>∗</w:t>
                      </w:r>
                      <w:r w:rsidRPr="002C029D">
                        <w:rPr>
                          <w:b/>
                          <w:bCs/>
                        </w:rPr>
                        <w:t xml:space="preserve">12/CAR/ZT </w:t>
                      </w:r>
                      <w:r w:rsidRPr="002C029D">
                        <w:t>Decode car company ZT.</w:t>
                      </w:r>
                    </w:p>
                    <w:p w:rsidR="00124DDC" w:rsidRPr="002C029D" w:rsidRDefault="00124DDC" w:rsidP="000B7EB8">
                      <w:pPr>
                        <w:pStyle w:val="BodyCopy"/>
                        <w:rPr>
                          <w:b/>
                          <w:bCs/>
                        </w:rPr>
                      </w:pPr>
                      <w:r w:rsidRPr="002C029D">
                        <w:rPr>
                          <w:b/>
                          <w:bCs/>
                        </w:rPr>
                        <w:t>Basic Availability</w:t>
                      </w:r>
                    </w:p>
                    <w:p w:rsidR="00124DDC" w:rsidRPr="002C029D" w:rsidRDefault="00124DDC" w:rsidP="000B7EB8">
                      <w:pPr>
                        <w:pStyle w:val="BodyCopy"/>
                      </w:pPr>
                      <w:r w:rsidRPr="002C029D">
                        <w:rPr>
                          <w:rFonts w:hint="eastAsia"/>
                        </w:rPr>
                        <w:t></w:t>
                      </w:r>
                      <w:r w:rsidRPr="002C029D">
                        <w:t xml:space="preserve"> For help enter: H/CAA</w:t>
                      </w:r>
                    </w:p>
                    <w:p w:rsidR="00124DDC" w:rsidRPr="002C029D" w:rsidRDefault="00124DDC" w:rsidP="000B7EB8">
                      <w:pPr>
                        <w:pStyle w:val="BodyCopy"/>
                        <w:rPr>
                          <w:b/>
                          <w:bCs/>
                        </w:rPr>
                      </w:pPr>
                      <w:r w:rsidRPr="002C029D">
                        <w:rPr>
                          <w:b/>
                          <w:bCs/>
                        </w:rPr>
                        <w:t>With Air Segment</w:t>
                      </w:r>
                    </w:p>
                    <w:p w:rsidR="00124DDC" w:rsidRPr="002C029D" w:rsidRDefault="00124DDC" w:rsidP="000B7EB8">
                      <w:pPr>
                        <w:pStyle w:val="BodyCopy"/>
                      </w:pPr>
                      <w:r w:rsidRPr="002C029D">
                        <w:rPr>
                          <w:b/>
                          <w:bCs/>
                        </w:rPr>
                        <w:t xml:space="preserve">/2+CAL-12FEB/DT-0900 </w:t>
                      </w:r>
                      <w:r w:rsidRPr="002C029D">
                        <w:t>Request Car Availability after air segment 2</w:t>
                      </w:r>
                      <w:r>
                        <w:t xml:space="preserve"> </w:t>
                      </w:r>
                      <w:r w:rsidRPr="002C029D">
                        <w:t>with a return date of 12 February and a drop</w:t>
                      </w:r>
                      <w:r>
                        <w:t xml:space="preserve"> </w:t>
                      </w:r>
                      <w:r w:rsidRPr="002C029D">
                        <w:t>time of 0900.</w:t>
                      </w:r>
                    </w:p>
                    <w:p w:rsidR="00124DDC" w:rsidRPr="002C029D" w:rsidRDefault="00124DDC" w:rsidP="000B7EB8">
                      <w:pPr>
                        <w:pStyle w:val="BodyCopy"/>
                        <w:rPr>
                          <w:b/>
                          <w:bCs/>
                        </w:rPr>
                      </w:pPr>
                      <w:r w:rsidRPr="002C029D">
                        <w:rPr>
                          <w:b/>
                          <w:bCs/>
                        </w:rPr>
                        <w:t>Without Air Segment</w:t>
                      </w:r>
                    </w:p>
                    <w:p w:rsidR="00124DDC" w:rsidRPr="002C029D" w:rsidRDefault="00124DDC" w:rsidP="000B7EB8">
                      <w:pPr>
                        <w:pStyle w:val="BodyCopy"/>
                        <w:rPr>
                          <w:b/>
                          <w:bCs/>
                        </w:rPr>
                      </w:pPr>
                      <w:r w:rsidRPr="002C029D">
                        <w:rPr>
                          <w:b/>
                          <w:bCs/>
                        </w:rPr>
                        <w:t>CAL12OCT-15OCTLAX/ARR-12ØØ/DT-16ØØ</w:t>
                      </w:r>
                    </w:p>
                    <w:p w:rsidR="00124DDC" w:rsidRPr="002C029D" w:rsidRDefault="00124DDC" w:rsidP="000B7EB8">
                      <w:pPr>
                        <w:pStyle w:val="BodyCopy"/>
                      </w:pPr>
                      <w:r w:rsidRPr="002C029D">
                        <w:t>Request Car Availability in Los Angeles for</w:t>
                      </w:r>
                      <w:r>
                        <w:t xml:space="preserve"> </w:t>
                      </w:r>
                      <w:r w:rsidRPr="002C029D">
                        <w:t>specified dates with a pick up and drop off time.</w:t>
                      </w:r>
                    </w:p>
                    <w:p w:rsidR="00124DDC" w:rsidRDefault="00124DDC" w:rsidP="000B7EB8">
                      <w:pPr>
                        <w:pStyle w:val="BodyCopy"/>
                      </w:pPr>
                      <w:r w:rsidRPr="002C029D">
                        <w:t>NOTE: Pick Up (ARR) time is mandatory if no air segment is present,</w:t>
                      </w:r>
                      <w:r>
                        <w:t xml:space="preserve"> </w:t>
                      </w:r>
                      <w:r w:rsidRPr="002C029D">
                        <w:rPr>
                          <w:noProof w:val="0"/>
                          <w:lang w:eastAsia="en-AU"/>
                        </w:rPr>
                        <w:t>the Drop Off (DT) time is always mandatory.</w:t>
                      </w:r>
                    </w:p>
                  </w:txbxContent>
                </v:textbox>
              </v:shape>
            </w:pict>
          </mc:Fallback>
        </mc:AlternateContent>
      </w:r>
      <w:r w:rsidRPr="00371C3A">
        <w:rPr>
          <w:noProof w:val="0"/>
        </w:rPr>
        <w:br w:type="page"/>
      </w:r>
    </w:p>
    <w:p w:rsidR="000B7EB8" w:rsidRPr="00371C3A" w:rsidRDefault="000B7EB8" w:rsidP="000B7EB8">
      <w:pPr>
        <w:pStyle w:val="BodyCopy"/>
        <w:rPr>
          <w:noProof w:val="0"/>
        </w:rPr>
      </w:pPr>
      <w:r w:rsidRPr="00371C3A">
        <w:rPr>
          <w:lang w:val="en-US" w:eastAsia="en-US"/>
        </w:rPr>
        <w:lastRenderedPageBreak/>
        <mc:AlternateContent>
          <mc:Choice Requires="wps">
            <w:drawing>
              <wp:anchor distT="0" distB="0" distL="114300" distR="114300" simplePos="0" relativeHeight="251794432" behindDoc="0" locked="0" layoutInCell="1" allowOverlap="1" wp14:anchorId="7CA3A696" wp14:editId="2D3ACC84">
                <wp:simplePos x="0" y="0"/>
                <wp:positionH relativeFrom="column">
                  <wp:posOffset>304800</wp:posOffset>
                </wp:positionH>
                <wp:positionV relativeFrom="paragraph">
                  <wp:posOffset>53340</wp:posOffset>
                </wp:positionV>
                <wp:extent cx="4552950" cy="7877175"/>
                <wp:effectExtent l="0" t="0" r="19050" b="28575"/>
                <wp:wrapNone/>
                <wp:docPr id="62" name="Text Box 62"/>
                <wp:cNvGraphicFramePr/>
                <a:graphic xmlns:a="http://schemas.openxmlformats.org/drawingml/2006/main">
                  <a:graphicData uri="http://schemas.microsoft.com/office/word/2010/wordprocessingShape">
                    <wps:wsp>
                      <wps:cNvSpPr txBox="1"/>
                      <wps:spPr>
                        <a:xfrm>
                          <a:off x="0" y="0"/>
                          <a:ext cx="4552950" cy="7877175"/>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0B7EB8" w:rsidRDefault="00124DDC" w:rsidP="000B7EB8">
                            <w:pPr>
                              <w:pStyle w:val="Heading3"/>
                            </w:pPr>
                            <w:r w:rsidRPr="000B7EB8">
                              <w:t>Screen Description</w:t>
                            </w:r>
                          </w:p>
                          <w:p w:rsidR="00124DDC" w:rsidRPr="002C029D" w:rsidRDefault="00124DDC" w:rsidP="000B7EB8">
                            <w:pPr>
                              <w:pStyle w:val="BodyCopy"/>
                              <w:rPr>
                                <w:b/>
                                <w:bCs/>
                              </w:rPr>
                            </w:pPr>
                            <w:r w:rsidRPr="002C029D">
                              <w:rPr>
                                <w:b/>
                                <w:bCs/>
                              </w:rPr>
                              <w:t>1. Location Indicator</w:t>
                            </w:r>
                          </w:p>
                          <w:p w:rsidR="00124DDC" w:rsidRPr="002C029D" w:rsidRDefault="00124DDC" w:rsidP="000B7EB8">
                            <w:pPr>
                              <w:pStyle w:val="BodyCopy"/>
                            </w:pPr>
                            <w:r w:rsidRPr="002C029D">
                              <w:rPr>
                                <w:b/>
                                <w:bCs/>
                              </w:rPr>
                              <w:t xml:space="preserve">T </w:t>
                            </w:r>
                            <w:r w:rsidRPr="002C029D">
                              <w:t>Terminal (airport)</w:t>
                            </w:r>
                          </w:p>
                          <w:p w:rsidR="00124DDC" w:rsidRPr="002C029D" w:rsidRDefault="00124DDC" w:rsidP="000B7EB8">
                            <w:pPr>
                              <w:pStyle w:val="BodyCopy"/>
                            </w:pPr>
                            <w:r w:rsidRPr="002C029D">
                              <w:rPr>
                                <w:b/>
                                <w:bCs/>
                              </w:rPr>
                              <w:t xml:space="preserve">O </w:t>
                            </w:r>
                            <w:r w:rsidRPr="002C029D">
                              <w:t>Off terminal (airport)</w:t>
                            </w:r>
                          </w:p>
                          <w:p w:rsidR="00124DDC" w:rsidRPr="002C029D" w:rsidRDefault="00124DDC" w:rsidP="000B7EB8">
                            <w:pPr>
                              <w:pStyle w:val="BodyCopy"/>
                              <w:rPr>
                                <w:b/>
                                <w:bCs/>
                              </w:rPr>
                            </w:pPr>
                            <w:r w:rsidRPr="002C029D">
                              <w:rPr>
                                <w:b/>
                                <w:bCs/>
                              </w:rPr>
                              <w:t>2. Car Codes</w:t>
                            </w:r>
                          </w:p>
                          <w:p w:rsidR="00124DDC" w:rsidRPr="002C029D" w:rsidRDefault="00124DDC" w:rsidP="000B7EB8">
                            <w:pPr>
                              <w:pStyle w:val="BodyCopy"/>
                              <w:rPr>
                                <w:b/>
                                <w:bCs/>
                              </w:rPr>
                            </w:pPr>
                            <w:r w:rsidRPr="002C029D">
                              <w:rPr>
                                <w:b/>
                                <w:bCs/>
                              </w:rPr>
                              <w:t>Car Size Car Type Transmission Air Con.</w:t>
                            </w:r>
                          </w:p>
                          <w:p w:rsidR="00124DDC" w:rsidRPr="002C029D" w:rsidRDefault="00124DDC" w:rsidP="000B7EB8">
                            <w:pPr>
                              <w:pStyle w:val="BodyCopy"/>
                            </w:pPr>
                            <w:r w:rsidRPr="002C029D">
                              <w:rPr>
                                <w:b/>
                                <w:bCs/>
                              </w:rPr>
                              <w:t xml:space="preserve">M </w:t>
                            </w:r>
                            <w:r w:rsidRPr="002C029D">
                              <w:t xml:space="preserve">- Mini </w:t>
                            </w:r>
                            <w:r w:rsidRPr="002C029D">
                              <w:rPr>
                                <w:b/>
                                <w:bCs/>
                              </w:rPr>
                              <w:t xml:space="preserve">B </w:t>
                            </w:r>
                            <w:r w:rsidRPr="002C029D">
                              <w:t xml:space="preserve">- 2 door </w:t>
                            </w:r>
                            <w:r w:rsidRPr="002C029D">
                              <w:rPr>
                                <w:b/>
                                <w:bCs/>
                              </w:rPr>
                              <w:t xml:space="preserve">A </w:t>
                            </w:r>
                            <w:r w:rsidRPr="002C029D">
                              <w:t xml:space="preserve">- Automatic </w:t>
                            </w:r>
                            <w:r w:rsidRPr="002C029D">
                              <w:rPr>
                                <w:b/>
                                <w:bCs/>
                              </w:rPr>
                              <w:t xml:space="preserve">N </w:t>
                            </w:r>
                            <w:r w:rsidRPr="002C029D">
                              <w:t>- No</w:t>
                            </w:r>
                          </w:p>
                          <w:p w:rsidR="00124DDC" w:rsidRPr="002C029D" w:rsidRDefault="00124DDC" w:rsidP="000B7EB8">
                            <w:pPr>
                              <w:pStyle w:val="BodyCopy"/>
                            </w:pPr>
                            <w:r w:rsidRPr="002C029D">
                              <w:rPr>
                                <w:b/>
                                <w:bCs/>
                              </w:rPr>
                              <w:t xml:space="preserve">E </w:t>
                            </w:r>
                            <w:r w:rsidRPr="002C029D">
                              <w:t xml:space="preserve">- Economy </w:t>
                            </w:r>
                            <w:r w:rsidRPr="002C029D">
                              <w:rPr>
                                <w:b/>
                                <w:bCs/>
                              </w:rPr>
                              <w:t xml:space="preserve">C </w:t>
                            </w:r>
                            <w:r w:rsidRPr="002C029D">
                              <w:t xml:space="preserve">- 2 or 4 door </w:t>
                            </w:r>
                            <w:r w:rsidRPr="002C029D">
                              <w:rPr>
                                <w:b/>
                                <w:bCs/>
                              </w:rPr>
                              <w:t xml:space="preserve">M </w:t>
                            </w:r>
                            <w:r w:rsidRPr="002C029D">
                              <w:t xml:space="preserve">- Manual </w:t>
                            </w:r>
                            <w:r w:rsidRPr="002C029D">
                              <w:rPr>
                                <w:b/>
                                <w:bCs/>
                              </w:rPr>
                              <w:t xml:space="preserve">R </w:t>
                            </w:r>
                            <w:r w:rsidRPr="002C029D">
                              <w:t>- Yes</w:t>
                            </w:r>
                          </w:p>
                          <w:p w:rsidR="00124DDC" w:rsidRPr="002C029D" w:rsidRDefault="00124DDC" w:rsidP="000B7EB8">
                            <w:pPr>
                              <w:pStyle w:val="BodyCopy"/>
                            </w:pPr>
                            <w:r w:rsidRPr="002C029D">
                              <w:rPr>
                                <w:b/>
                                <w:bCs/>
                              </w:rPr>
                              <w:t xml:space="preserve">C </w:t>
                            </w:r>
                            <w:r w:rsidRPr="002C029D">
                              <w:t xml:space="preserve">- Compact </w:t>
                            </w:r>
                            <w:r w:rsidRPr="002C029D">
                              <w:rPr>
                                <w:b/>
                                <w:bCs/>
                              </w:rPr>
                              <w:t xml:space="preserve">D </w:t>
                            </w:r>
                            <w:r w:rsidRPr="002C029D">
                              <w:t>- 4 door</w:t>
                            </w:r>
                          </w:p>
                          <w:p w:rsidR="00124DDC" w:rsidRPr="002C029D" w:rsidRDefault="00124DDC" w:rsidP="000B7EB8">
                            <w:pPr>
                              <w:pStyle w:val="BodyCopy"/>
                            </w:pPr>
                            <w:r w:rsidRPr="002C029D">
                              <w:rPr>
                                <w:b/>
                                <w:bCs/>
                              </w:rPr>
                              <w:t xml:space="preserve">I </w:t>
                            </w:r>
                            <w:r w:rsidRPr="002C029D">
                              <w:t xml:space="preserve">- Intermediate </w:t>
                            </w:r>
                            <w:r w:rsidRPr="002C029D">
                              <w:rPr>
                                <w:b/>
                                <w:bCs/>
                              </w:rPr>
                              <w:t xml:space="preserve">S </w:t>
                            </w:r>
                            <w:r w:rsidRPr="002C029D">
                              <w:t>- Sports</w:t>
                            </w:r>
                          </w:p>
                          <w:p w:rsidR="00124DDC" w:rsidRPr="002C029D" w:rsidRDefault="00124DDC" w:rsidP="000B7EB8">
                            <w:pPr>
                              <w:pStyle w:val="BodyCopy"/>
                            </w:pPr>
                            <w:r w:rsidRPr="002C029D">
                              <w:rPr>
                                <w:b/>
                                <w:bCs/>
                              </w:rPr>
                              <w:t xml:space="preserve">S </w:t>
                            </w:r>
                            <w:r w:rsidRPr="002C029D">
                              <w:t xml:space="preserve">- Standard </w:t>
                            </w:r>
                            <w:r w:rsidRPr="002C029D">
                              <w:rPr>
                                <w:b/>
                                <w:bCs/>
                              </w:rPr>
                              <w:t xml:space="preserve">T </w:t>
                            </w:r>
                            <w:r w:rsidRPr="002C029D">
                              <w:t>- Convertible</w:t>
                            </w:r>
                          </w:p>
                          <w:p w:rsidR="00124DDC" w:rsidRPr="002C029D" w:rsidRDefault="00124DDC" w:rsidP="000B7EB8">
                            <w:pPr>
                              <w:pStyle w:val="BodyCopy"/>
                            </w:pPr>
                            <w:r w:rsidRPr="002C029D">
                              <w:rPr>
                                <w:b/>
                                <w:bCs/>
                              </w:rPr>
                              <w:t xml:space="preserve">F </w:t>
                            </w:r>
                            <w:r w:rsidRPr="002C029D">
                              <w:t xml:space="preserve">- Full size </w:t>
                            </w:r>
                            <w:r w:rsidRPr="002C029D">
                              <w:rPr>
                                <w:b/>
                                <w:bCs/>
                              </w:rPr>
                              <w:t xml:space="preserve">X </w:t>
                            </w:r>
                            <w:r w:rsidRPr="002C029D">
                              <w:t>- Special</w:t>
                            </w:r>
                          </w:p>
                          <w:p w:rsidR="00124DDC" w:rsidRPr="002C029D" w:rsidRDefault="00124DDC" w:rsidP="000B7EB8">
                            <w:pPr>
                              <w:pStyle w:val="BodyCopy"/>
                            </w:pPr>
                            <w:r w:rsidRPr="002C029D">
                              <w:rPr>
                                <w:b/>
                                <w:bCs/>
                              </w:rPr>
                              <w:t xml:space="preserve">P </w:t>
                            </w:r>
                            <w:r w:rsidRPr="002C029D">
                              <w:t xml:space="preserve">- Premium </w:t>
                            </w:r>
                            <w:r w:rsidRPr="002C029D">
                              <w:rPr>
                                <w:b/>
                                <w:bCs/>
                              </w:rPr>
                              <w:t xml:space="preserve">F </w:t>
                            </w:r>
                            <w:r w:rsidRPr="002C029D">
                              <w:t>- 4 Wheel Drive</w:t>
                            </w:r>
                          </w:p>
                          <w:p w:rsidR="00124DDC" w:rsidRPr="002C029D" w:rsidRDefault="00124DDC" w:rsidP="000B7EB8">
                            <w:pPr>
                              <w:pStyle w:val="BodyCopy"/>
                            </w:pPr>
                            <w:r w:rsidRPr="002C029D">
                              <w:rPr>
                                <w:b/>
                                <w:bCs/>
                              </w:rPr>
                              <w:t xml:space="preserve">L </w:t>
                            </w:r>
                            <w:r w:rsidRPr="002C029D">
                              <w:t xml:space="preserve">- Luxury </w:t>
                            </w:r>
                            <w:r w:rsidRPr="002C029D">
                              <w:rPr>
                                <w:b/>
                                <w:bCs/>
                              </w:rPr>
                              <w:t xml:space="preserve">L </w:t>
                            </w:r>
                            <w:r w:rsidRPr="002C029D">
                              <w:t>- Limo</w:t>
                            </w:r>
                          </w:p>
                          <w:p w:rsidR="00124DDC" w:rsidRPr="002C029D" w:rsidRDefault="00124DDC" w:rsidP="000B7EB8">
                            <w:pPr>
                              <w:pStyle w:val="BodyCopy"/>
                            </w:pPr>
                            <w:r w:rsidRPr="002C029D">
                              <w:rPr>
                                <w:b/>
                                <w:bCs/>
                              </w:rPr>
                              <w:t xml:space="preserve">X </w:t>
                            </w:r>
                            <w:r w:rsidRPr="002C029D">
                              <w:t xml:space="preserve">- Special </w:t>
                            </w:r>
                            <w:r w:rsidRPr="002C029D">
                              <w:rPr>
                                <w:b/>
                                <w:bCs/>
                              </w:rPr>
                              <w:t xml:space="preserve">R </w:t>
                            </w:r>
                            <w:r w:rsidRPr="002C029D">
                              <w:t>- Recreation</w:t>
                            </w:r>
                          </w:p>
                          <w:p w:rsidR="00124DDC" w:rsidRPr="002C029D" w:rsidRDefault="00124DDC" w:rsidP="000B7EB8">
                            <w:pPr>
                              <w:pStyle w:val="BodyCopy"/>
                            </w:pPr>
                            <w:r w:rsidRPr="002C029D">
                              <w:rPr>
                                <w:b/>
                                <w:bCs/>
                              </w:rPr>
                              <w:t xml:space="preserve">V </w:t>
                            </w:r>
                            <w:r w:rsidRPr="002C029D">
                              <w:t>- Van</w:t>
                            </w:r>
                          </w:p>
                          <w:p w:rsidR="00124DDC" w:rsidRPr="002C029D" w:rsidRDefault="00124DDC" w:rsidP="000B7EB8">
                            <w:pPr>
                              <w:pStyle w:val="BodyCopy"/>
                            </w:pPr>
                            <w:r w:rsidRPr="002C029D">
                              <w:rPr>
                                <w:b/>
                                <w:bCs/>
                              </w:rPr>
                              <w:t xml:space="preserve">W </w:t>
                            </w:r>
                            <w:r w:rsidRPr="002C029D">
                              <w:t>- Wagon</w:t>
                            </w:r>
                          </w:p>
                          <w:p w:rsidR="00124DDC" w:rsidRPr="002C029D" w:rsidRDefault="00124DDC" w:rsidP="000B7EB8">
                            <w:pPr>
                              <w:pStyle w:val="BodyCopy"/>
                              <w:rPr>
                                <w:b/>
                                <w:bCs/>
                              </w:rPr>
                            </w:pPr>
                            <w:r w:rsidRPr="002C029D">
                              <w:rPr>
                                <w:b/>
                                <w:bCs/>
                              </w:rPr>
                              <w:t>3. Status</w:t>
                            </w:r>
                          </w:p>
                          <w:p w:rsidR="00124DDC" w:rsidRPr="002C029D" w:rsidRDefault="00124DDC" w:rsidP="000B7EB8">
                            <w:pPr>
                              <w:pStyle w:val="BodyCopy"/>
                            </w:pPr>
                            <w:r w:rsidRPr="002C029D">
                              <w:rPr>
                                <w:b/>
                                <w:bCs/>
                              </w:rPr>
                              <w:t xml:space="preserve">- </w:t>
                            </w:r>
                            <w:r w:rsidRPr="002C029D">
                              <w:t>Car Type not in Fleet</w:t>
                            </w:r>
                          </w:p>
                          <w:p w:rsidR="00124DDC" w:rsidRPr="002C029D" w:rsidRDefault="00124DDC" w:rsidP="000B7EB8">
                            <w:pPr>
                              <w:pStyle w:val="BodyCopy"/>
                            </w:pPr>
                            <w:r w:rsidRPr="002C029D">
                              <w:rPr>
                                <w:b/>
                                <w:bCs/>
                              </w:rPr>
                              <w:t xml:space="preserve">S </w:t>
                            </w:r>
                            <w:r w:rsidRPr="002C029D">
                              <w:t>Sell</w:t>
                            </w:r>
                          </w:p>
                          <w:p w:rsidR="00124DDC" w:rsidRPr="002C029D" w:rsidRDefault="00124DDC" w:rsidP="000B7EB8">
                            <w:pPr>
                              <w:pStyle w:val="BodyCopy"/>
                            </w:pPr>
                            <w:r w:rsidRPr="002C029D">
                              <w:rPr>
                                <w:b/>
                                <w:bCs/>
                              </w:rPr>
                              <w:t xml:space="preserve">N </w:t>
                            </w:r>
                            <w:r w:rsidRPr="002C029D">
                              <w:t>Need</w:t>
                            </w:r>
                          </w:p>
                          <w:p w:rsidR="00124DDC" w:rsidRPr="002C029D" w:rsidRDefault="00124DDC" w:rsidP="000B7EB8">
                            <w:pPr>
                              <w:pStyle w:val="BodyCopy"/>
                            </w:pPr>
                            <w:r w:rsidRPr="002C029D">
                              <w:rPr>
                                <w:b/>
                                <w:bCs/>
                              </w:rPr>
                              <w:t xml:space="preserve">R </w:t>
                            </w:r>
                            <w:r w:rsidRPr="002C029D">
                              <w:t>Request</w:t>
                            </w:r>
                          </w:p>
                          <w:p w:rsidR="00124DDC" w:rsidRPr="002C029D" w:rsidRDefault="00124DDC" w:rsidP="000B7EB8">
                            <w:pPr>
                              <w:pStyle w:val="BodyCopy"/>
                            </w:pPr>
                            <w:r w:rsidRPr="002C029D">
                              <w:rPr>
                                <w:b/>
                                <w:bCs/>
                              </w:rPr>
                              <w:t xml:space="preserve">C </w:t>
                            </w:r>
                            <w:r w:rsidRPr="002C029D">
                              <w:t>Closed</w:t>
                            </w:r>
                          </w:p>
                          <w:p w:rsidR="00124DDC" w:rsidRPr="002C029D" w:rsidRDefault="00124DDC" w:rsidP="000B7EB8">
                            <w:pPr>
                              <w:pStyle w:val="BodyCopy"/>
                              <w:rPr>
                                <w:b/>
                                <w:bCs/>
                              </w:rPr>
                            </w:pPr>
                            <w:r w:rsidRPr="002C029D">
                              <w:rPr>
                                <w:b/>
                                <w:bCs/>
                              </w:rPr>
                              <w:t>4. Paging</w:t>
                            </w:r>
                          </w:p>
                          <w:p w:rsidR="00124DDC" w:rsidRPr="002C029D" w:rsidRDefault="00124DDC" w:rsidP="000B7EB8">
                            <w:pPr>
                              <w:pStyle w:val="BodyCopy"/>
                            </w:pPr>
                            <w:r w:rsidRPr="002C029D">
                              <w:rPr>
                                <w:b/>
                                <w:bCs/>
                              </w:rPr>
                              <w:t>CAA</w:t>
                            </w:r>
                            <w:r w:rsidRPr="002C029D">
                              <w:rPr>
                                <w:rFonts w:ascii="Cambria Math" w:hAnsi="Cambria Math" w:cs="Cambria Math"/>
                              </w:rPr>
                              <w:t>∗</w:t>
                            </w:r>
                            <w:r w:rsidRPr="002C029D">
                              <w:rPr>
                                <w:b/>
                                <w:bCs/>
                              </w:rPr>
                              <w:t xml:space="preserve">PD </w:t>
                            </w:r>
                            <w:r w:rsidRPr="002C029D">
                              <w:t>Page Down</w:t>
                            </w:r>
                          </w:p>
                          <w:p w:rsidR="00124DDC" w:rsidRPr="002C029D" w:rsidRDefault="00124DDC" w:rsidP="000B7EB8">
                            <w:pPr>
                              <w:pStyle w:val="BodyCopy"/>
                            </w:pPr>
                            <w:r w:rsidRPr="002C029D">
                              <w:rPr>
                                <w:b/>
                                <w:bCs/>
                              </w:rPr>
                              <w:t>CAA</w:t>
                            </w:r>
                            <w:r w:rsidRPr="002C029D">
                              <w:rPr>
                                <w:rFonts w:ascii="Cambria Math" w:hAnsi="Cambria Math" w:cs="Cambria Math"/>
                              </w:rPr>
                              <w:t>∗</w:t>
                            </w:r>
                            <w:r w:rsidRPr="002C029D">
                              <w:rPr>
                                <w:b/>
                                <w:bCs/>
                              </w:rPr>
                              <w:t xml:space="preserve">PU </w:t>
                            </w:r>
                            <w:r w:rsidRPr="002C029D">
                              <w:t>Page Up</w:t>
                            </w:r>
                          </w:p>
                          <w:p w:rsidR="00124DDC" w:rsidRPr="002C029D" w:rsidRDefault="00124DDC" w:rsidP="000B7EB8">
                            <w:pPr>
                              <w:pStyle w:val="BodyCopy"/>
                            </w:pPr>
                            <w:r w:rsidRPr="002C029D">
                              <w:rPr>
                                <w:b/>
                                <w:bCs/>
                              </w:rPr>
                              <w:t>CAA</w:t>
                            </w:r>
                            <w:r w:rsidRPr="002C029D">
                              <w:rPr>
                                <w:rFonts w:ascii="Cambria Math" w:hAnsi="Cambria Math" w:cs="Cambria Math"/>
                              </w:rPr>
                              <w:t>∗</w:t>
                            </w:r>
                            <w:r w:rsidRPr="002C029D">
                              <w:rPr>
                                <w:b/>
                                <w:bCs/>
                              </w:rPr>
                              <w:t xml:space="preserve">PR </w:t>
                            </w:r>
                            <w:r w:rsidRPr="002C029D">
                              <w:t>Page Right</w:t>
                            </w:r>
                          </w:p>
                          <w:p w:rsidR="00124DDC" w:rsidRDefault="00124DDC" w:rsidP="000B7EB8">
                            <w:pPr>
                              <w:pStyle w:val="BodyCopy"/>
                            </w:pPr>
                            <w:r w:rsidRPr="002C029D">
                              <w:rPr>
                                <w:b/>
                                <w:bCs/>
                                <w:noProof w:val="0"/>
                                <w:lang w:eastAsia="en-AU"/>
                              </w:rPr>
                              <w:t>CAA</w:t>
                            </w:r>
                            <w:r w:rsidRPr="002C029D">
                              <w:rPr>
                                <w:rFonts w:ascii="Cambria Math" w:hAnsi="Cambria Math" w:cs="Cambria Math"/>
                                <w:noProof w:val="0"/>
                                <w:lang w:eastAsia="en-AU"/>
                              </w:rPr>
                              <w:t>∗</w:t>
                            </w:r>
                            <w:r w:rsidRPr="002C029D">
                              <w:rPr>
                                <w:b/>
                                <w:bCs/>
                                <w:noProof w:val="0"/>
                                <w:lang w:eastAsia="en-AU"/>
                              </w:rPr>
                              <w:t xml:space="preserve">PL </w:t>
                            </w:r>
                            <w:r w:rsidRPr="002C029D">
                              <w:rPr>
                                <w:noProof w:val="0"/>
                                <w:lang w:eastAsia="en-AU"/>
                              </w:rPr>
                              <w:t>Page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A696" id="Text Box 62" o:spid="_x0000_s1038" type="#_x0000_t202" style="position:absolute;margin-left:24pt;margin-top:4.2pt;width:358.5pt;height:620.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" fillcolor="#ddd8c2 [2894]" strokeweight=".5pt">
                <v:textbox>
                  <w:txbxContent>
                    <w:p w:rsidR="00124DDC" w:rsidRPr="000B7EB8" w:rsidRDefault="00124DDC" w:rsidP="000B7EB8">
                      <w:pPr>
                        <w:pStyle w:val="Heading3"/>
                      </w:pPr>
                      <w:r w:rsidRPr="000B7EB8">
                        <w:t>Screen Description</w:t>
                      </w:r>
                    </w:p>
                    <w:p w:rsidR="00124DDC" w:rsidRPr="002C029D" w:rsidRDefault="00124DDC" w:rsidP="000B7EB8">
                      <w:pPr>
                        <w:pStyle w:val="BodyCopy"/>
                        <w:rPr>
                          <w:b/>
                          <w:bCs/>
                        </w:rPr>
                      </w:pPr>
                      <w:r w:rsidRPr="002C029D">
                        <w:rPr>
                          <w:b/>
                          <w:bCs/>
                        </w:rPr>
                        <w:t>1. Location Indicator</w:t>
                      </w:r>
                    </w:p>
                    <w:p w:rsidR="00124DDC" w:rsidRPr="002C029D" w:rsidRDefault="00124DDC" w:rsidP="000B7EB8">
                      <w:pPr>
                        <w:pStyle w:val="BodyCopy"/>
                      </w:pPr>
                      <w:r w:rsidRPr="002C029D">
                        <w:rPr>
                          <w:b/>
                          <w:bCs/>
                        </w:rPr>
                        <w:t xml:space="preserve">T </w:t>
                      </w:r>
                      <w:r w:rsidRPr="002C029D">
                        <w:t>Terminal (airport)</w:t>
                      </w:r>
                    </w:p>
                    <w:p w:rsidR="00124DDC" w:rsidRPr="002C029D" w:rsidRDefault="00124DDC" w:rsidP="000B7EB8">
                      <w:pPr>
                        <w:pStyle w:val="BodyCopy"/>
                      </w:pPr>
                      <w:r w:rsidRPr="002C029D">
                        <w:rPr>
                          <w:b/>
                          <w:bCs/>
                        </w:rPr>
                        <w:t xml:space="preserve">O </w:t>
                      </w:r>
                      <w:r w:rsidRPr="002C029D">
                        <w:t>Off terminal (airport)</w:t>
                      </w:r>
                    </w:p>
                    <w:p w:rsidR="00124DDC" w:rsidRPr="002C029D" w:rsidRDefault="00124DDC" w:rsidP="000B7EB8">
                      <w:pPr>
                        <w:pStyle w:val="BodyCopy"/>
                        <w:rPr>
                          <w:b/>
                          <w:bCs/>
                        </w:rPr>
                      </w:pPr>
                      <w:r w:rsidRPr="002C029D">
                        <w:rPr>
                          <w:b/>
                          <w:bCs/>
                        </w:rPr>
                        <w:t>2. Car Codes</w:t>
                      </w:r>
                    </w:p>
                    <w:p w:rsidR="00124DDC" w:rsidRPr="002C029D" w:rsidRDefault="00124DDC" w:rsidP="000B7EB8">
                      <w:pPr>
                        <w:pStyle w:val="BodyCopy"/>
                        <w:rPr>
                          <w:b/>
                          <w:bCs/>
                        </w:rPr>
                      </w:pPr>
                      <w:r w:rsidRPr="002C029D">
                        <w:rPr>
                          <w:b/>
                          <w:bCs/>
                        </w:rPr>
                        <w:t>Car Size Car Type Transmission Air Con.</w:t>
                      </w:r>
                    </w:p>
                    <w:p w:rsidR="00124DDC" w:rsidRPr="002C029D" w:rsidRDefault="00124DDC" w:rsidP="000B7EB8">
                      <w:pPr>
                        <w:pStyle w:val="BodyCopy"/>
                      </w:pPr>
                      <w:r w:rsidRPr="002C029D">
                        <w:rPr>
                          <w:b/>
                          <w:bCs/>
                        </w:rPr>
                        <w:t xml:space="preserve">M </w:t>
                      </w:r>
                      <w:r w:rsidRPr="002C029D">
                        <w:t xml:space="preserve">- Mini </w:t>
                      </w:r>
                      <w:r w:rsidRPr="002C029D">
                        <w:rPr>
                          <w:b/>
                          <w:bCs/>
                        </w:rPr>
                        <w:t xml:space="preserve">B </w:t>
                      </w:r>
                      <w:r w:rsidRPr="002C029D">
                        <w:t xml:space="preserve">- 2 door </w:t>
                      </w:r>
                      <w:r w:rsidRPr="002C029D">
                        <w:rPr>
                          <w:b/>
                          <w:bCs/>
                        </w:rPr>
                        <w:t xml:space="preserve">A </w:t>
                      </w:r>
                      <w:r w:rsidRPr="002C029D">
                        <w:t xml:space="preserve">- Automatic </w:t>
                      </w:r>
                      <w:r w:rsidRPr="002C029D">
                        <w:rPr>
                          <w:b/>
                          <w:bCs/>
                        </w:rPr>
                        <w:t xml:space="preserve">N </w:t>
                      </w:r>
                      <w:r w:rsidRPr="002C029D">
                        <w:t>- No</w:t>
                      </w:r>
                    </w:p>
                    <w:p w:rsidR="00124DDC" w:rsidRPr="002C029D" w:rsidRDefault="00124DDC" w:rsidP="000B7EB8">
                      <w:pPr>
                        <w:pStyle w:val="BodyCopy"/>
                      </w:pPr>
                      <w:r w:rsidRPr="002C029D">
                        <w:rPr>
                          <w:b/>
                          <w:bCs/>
                        </w:rPr>
                        <w:t xml:space="preserve">E </w:t>
                      </w:r>
                      <w:r w:rsidRPr="002C029D">
                        <w:t xml:space="preserve">- Economy </w:t>
                      </w:r>
                      <w:r w:rsidRPr="002C029D">
                        <w:rPr>
                          <w:b/>
                          <w:bCs/>
                        </w:rPr>
                        <w:t xml:space="preserve">C </w:t>
                      </w:r>
                      <w:r w:rsidRPr="002C029D">
                        <w:t xml:space="preserve">- 2 or 4 door </w:t>
                      </w:r>
                      <w:r w:rsidRPr="002C029D">
                        <w:rPr>
                          <w:b/>
                          <w:bCs/>
                        </w:rPr>
                        <w:t xml:space="preserve">M </w:t>
                      </w:r>
                      <w:r w:rsidRPr="002C029D">
                        <w:t xml:space="preserve">- Manual </w:t>
                      </w:r>
                      <w:r w:rsidRPr="002C029D">
                        <w:rPr>
                          <w:b/>
                          <w:bCs/>
                        </w:rPr>
                        <w:t xml:space="preserve">R </w:t>
                      </w:r>
                      <w:r w:rsidRPr="002C029D">
                        <w:t>- Yes</w:t>
                      </w:r>
                    </w:p>
                    <w:p w:rsidR="00124DDC" w:rsidRPr="002C029D" w:rsidRDefault="00124DDC" w:rsidP="000B7EB8">
                      <w:pPr>
                        <w:pStyle w:val="BodyCopy"/>
                      </w:pPr>
                      <w:r w:rsidRPr="002C029D">
                        <w:rPr>
                          <w:b/>
                          <w:bCs/>
                        </w:rPr>
                        <w:t xml:space="preserve">C </w:t>
                      </w:r>
                      <w:r w:rsidRPr="002C029D">
                        <w:t xml:space="preserve">- Compact </w:t>
                      </w:r>
                      <w:r w:rsidRPr="002C029D">
                        <w:rPr>
                          <w:b/>
                          <w:bCs/>
                        </w:rPr>
                        <w:t xml:space="preserve">D </w:t>
                      </w:r>
                      <w:r w:rsidRPr="002C029D">
                        <w:t>- 4 door</w:t>
                      </w:r>
                    </w:p>
                    <w:p w:rsidR="00124DDC" w:rsidRPr="002C029D" w:rsidRDefault="00124DDC" w:rsidP="000B7EB8">
                      <w:pPr>
                        <w:pStyle w:val="BodyCopy"/>
                      </w:pPr>
                      <w:r w:rsidRPr="002C029D">
                        <w:rPr>
                          <w:b/>
                          <w:bCs/>
                        </w:rPr>
                        <w:t xml:space="preserve">I </w:t>
                      </w:r>
                      <w:r w:rsidRPr="002C029D">
                        <w:t xml:space="preserve">- Intermediate </w:t>
                      </w:r>
                      <w:r w:rsidRPr="002C029D">
                        <w:rPr>
                          <w:b/>
                          <w:bCs/>
                        </w:rPr>
                        <w:t xml:space="preserve">S </w:t>
                      </w:r>
                      <w:r w:rsidRPr="002C029D">
                        <w:t>- Sports</w:t>
                      </w:r>
                    </w:p>
                    <w:p w:rsidR="00124DDC" w:rsidRPr="002C029D" w:rsidRDefault="00124DDC" w:rsidP="000B7EB8">
                      <w:pPr>
                        <w:pStyle w:val="BodyCopy"/>
                      </w:pPr>
                      <w:r w:rsidRPr="002C029D">
                        <w:rPr>
                          <w:b/>
                          <w:bCs/>
                        </w:rPr>
                        <w:t xml:space="preserve">S </w:t>
                      </w:r>
                      <w:r w:rsidRPr="002C029D">
                        <w:t xml:space="preserve">- Standard </w:t>
                      </w:r>
                      <w:r w:rsidRPr="002C029D">
                        <w:rPr>
                          <w:b/>
                          <w:bCs/>
                        </w:rPr>
                        <w:t xml:space="preserve">T </w:t>
                      </w:r>
                      <w:r w:rsidRPr="002C029D">
                        <w:t>- Convertible</w:t>
                      </w:r>
                    </w:p>
                    <w:p w:rsidR="00124DDC" w:rsidRPr="002C029D" w:rsidRDefault="00124DDC" w:rsidP="000B7EB8">
                      <w:pPr>
                        <w:pStyle w:val="BodyCopy"/>
                      </w:pPr>
                      <w:r w:rsidRPr="002C029D">
                        <w:rPr>
                          <w:b/>
                          <w:bCs/>
                        </w:rPr>
                        <w:t xml:space="preserve">F </w:t>
                      </w:r>
                      <w:r w:rsidRPr="002C029D">
                        <w:t xml:space="preserve">- Full size </w:t>
                      </w:r>
                      <w:r w:rsidRPr="002C029D">
                        <w:rPr>
                          <w:b/>
                          <w:bCs/>
                        </w:rPr>
                        <w:t xml:space="preserve">X </w:t>
                      </w:r>
                      <w:r w:rsidRPr="002C029D">
                        <w:t>- Special</w:t>
                      </w:r>
                    </w:p>
                    <w:p w:rsidR="00124DDC" w:rsidRPr="002C029D" w:rsidRDefault="00124DDC" w:rsidP="000B7EB8">
                      <w:pPr>
                        <w:pStyle w:val="BodyCopy"/>
                      </w:pPr>
                      <w:r w:rsidRPr="002C029D">
                        <w:rPr>
                          <w:b/>
                          <w:bCs/>
                        </w:rPr>
                        <w:t xml:space="preserve">P </w:t>
                      </w:r>
                      <w:r w:rsidRPr="002C029D">
                        <w:t xml:space="preserve">- Premium </w:t>
                      </w:r>
                      <w:r w:rsidRPr="002C029D">
                        <w:rPr>
                          <w:b/>
                          <w:bCs/>
                        </w:rPr>
                        <w:t xml:space="preserve">F </w:t>
                      </w:r>
                      <w:r w:rsidRPr="002C029D">
                        <w:t>- 4 Wheel Drive</w:t>
                      </w:r>
                    </w:p>
                    <w:p w:rsidR="00124DDC" w:rsidRPr="002C029D" w:rsidRDefault="00124DDC" w:rsidP="000B7EB8">
                      <w:pPr>
                        <w:pStyle w:val="BodyCopy"/>
                      </w:pPr>
                      <w:r w:rsidRPr="002C029D">
                        <w:rPr>
                          <w:b/>
                          <w:bCs/>
                        </w:rPr>
                        <w:t xml:space="preserve">L </w:t>
                      </w:r>
                      <w:r w:rsidRPr="002C029D">
                        <w:t xml:space="preserve">- Luxury </w:t>
                      </w:r>
                      <w:r w:rsidRPr="002C029D">
                        <w:rPr>
                          <w:b/>
                          <w:bCs/>
                        </w:rPr>
                        <w:t xml:space="preserve">L </w:t>
                      </w:r>
                      <w:r w:rsidRPr="002C029D">
                        <w:t>- Limo</w:t>
                      </w:r>
                    </w:p>
                    <w:p w:rsidR="00124DDC" w:rsidRPr="002C029D" w:rsidRDefault="00124DDC" w:rsidP="000B7EB8">
                      <w:pPr>
                        <w:pStyle w:val="BodyCopy"/>
                      </w:pPr>
                      <w:r w:rsidRPr="002C029D">
                        <w:rPr>
                          <w:b/>
                          <w:bCs/>
                        </w:rPr>
                        <w:t xml:space="preserve">X </w:t>
                      </w:r>
                      <w:r w:rsidRPr="002C029D">
                        <w:t xml:space="preserve">- Special </w:t>
                      </w:r>
                      <w:r w:rsidRPr="002C029D">
                        <w:rPr>
                          <w:b/>
                          <w:bCs/>
                        </w:rPr>
                        <w:t xml:space="preserve">R </w:t>
                      </w:r>
                      <w:r w:rsidRPr="002C029D">
                        <w:t>- Recreation</w:t>
                      </w:r>
                    </w:p>
                    <w:p w:rsidR="00124DDC" w:rsidRPr="002C029D" w:rsidRDefault="00124DDC" w:rsidP="000B7EB8">
                      <w:pPr>
                        <w:pStyle w:val="BodyCopy"/>
                      </w:pPr>
                      <w:r w:rsidRPr="002C029D">
                        <w:rPr>
                          <w:b/>
                          <w:bCs/>
                        </w:rPr>
                        <w:t xml:space="preserve">V </w:t>
                      </w:r>
                      <w:r w:rsidRPr="002C029D">
                        <w:t>- Van</w:t>
                      </w:r>
                    </w:p>
                    <w:p w:rsidR="00124DDC" w:rsidRPr="002C029D" w:rsidRDefault="00124DDC" w:rsidP="000B7EB8">
                      <w:pPr>
                        <w:pStyle w:val="BodyCopy"/>
                      </w:pPr>
                      <w:r w:rsidRPr="002C029D">
                        <w:rPr>
                          <w:b/>
                          <w:bCs/>
                        </w:rPr>
                        <w:t xml:space="preserve">W </w:t>
                      </w:r>
                      <w:r w:rsidRPr="002C029D">
                        <w:t>- Wagon</w:t>
                      </w:r>
                    </w:p>
                    <w:p w:rsidR="00124DDC" w:rsidRPr="002C029D" w:rsidRDefault="00124DDC" w:rsidP="000B7EB8">
                      <w:pPr>
                        <w:pStyle w:val="BodyCopy"/>
                        <w:rPr>
                          <w:b/>
                          <w:bCs/>
                        </w:rPr>
                      </w:pPr>
                      <w:r w:rsidRPr="002C029D">
                        <w:rPr>
                          <w:b/>
                          <w:bCs/>
                        </w:rPr>
                        <w:t>3. Status</w:t>
                      </w:r>
                    </w:p>
                    <w:p w:rsidR="00124DDC" w:rsidRPr="002C029D" w:rsidRDefault="00124DDC" w:rsidP="000B7EB8">
                      <w:pPr>
                        <w:pStyle w:val="BodyCopy"/>
                      </w:pPr>
                      <w:r w:rsidRPr="002C029D">
                        <w:rPr>
                          <w:b/>
                          <w:bCs/>
                        </w:rPr>
                        <w:t xml:space="preserve">- </w:t>
                      </w:r>
                      <w:r w:rsidRPr="002C029D">
                        <w:t>Car Type not in Fleet</w:t>
                      </w:r>
                    </w:p>
                    <w:p w:rsidR="00124DDC" w:rsidRPr="002C029D" w:rsidRDefault="00124DDC" w:rsidP="000B7EB8">
                      <w:pPr>
                        <w:pStyle w:val="BodyCopy"/>
                      </w:pPr>
                      <w:r w:rsidRPr="002C029D">
                        <w:rPr>
                          <w:b/>
                          <w:bCs/>
                        </w:rPr>
                        <w:t xml:space="preserve">S </w:t>
                      </w:r>
                      <w:r w:rsidRPr="002C029D">
                        <w:t>Sell</w:t>
                      </w:r>
                    </w:p>
                    <w:p w:rsidR="00124DDC" w:rsidRPr="002C029D" w:rsidRDefault="00124DDC" w:rsidP="000B7EB8">
                      <w:pPr>
                        <w:pStyle w:val="BodyCopy"/>
                      </w:pPr>
                      <w:r w:rsidRPr="002C029D">
                        <w:rPr>
                          <w:b/>
                          <w:bCs/>
                        </w:rPr>
                        <w:t xml:space="preserve">N </w:t>
                      </w:r>
                      <w:r w:rsidRPr="002C029D">
                        <w:t>Need</w:t>
                      </w:r>
                    </w:p>
                    <w:p w:rsidR="00124DDC" w:rsidRPr="002C029D" w:rsidRDefault="00124DDC" w:rsidP="000B7EB8">
                      <w:pPr>
                        <w:pStyle w:val="BodyCopy"/>
                      </w:pPr>
                      <w:r w:rsidRPr="002C029D">
                        <w:rPr>
                          <w:b/>
                          <w:bCs/>
                        </w:rPr>
                        <w:t xml:space="preserve">R </w:t>
                      </w:r>
                      <w:r w:rsidRPr="002C029D">
                        <w:t>Request</w:t>
                      </w:r>
                    </w:p>
                    <w:p w:rsidR="00124DDC" w:rsidRPr="002C029D" w:rsidRDefault="00124DDC" w:rsidP="000B7EB8">
                      <w:pPr>
                        <w:pStyle w:val="BodyCopy"/>
                      </w:pPr>
                      <w:r w:rsidRPr="002C029D">
                        <w:rPr>
                          <w:b/>
                          <w:bCs/>
                        </w:rPr>
                        <w:t xml:space="preserve">C </w:t>
                      </w:r>
                      <w:r w:rsidRPr="002C029D">
                        <w:t>Closed</w:t>
                      </w:r>
                    </w:p>
                    <w:p w:rsidR="00124DDC" w:rsidRPr="002C029D" w:rsidRDefault="00124DDC" w:rsidP="000B7EB8">
                      <w:pPr>
                        <w:pStyle w:val="BodyCopy"/>
                        <w:rPr>
                          <w:b/>
                          <w:bCs/>
                        </w:rPr>
                      </w:pPr>
                      <w:r w:rsidRPr="002C029D">
                        <w:rPr>
                          <w:b/>
                          <w:bCs/>
                        </w:rPr>
                        <w:t>4. Paging</w:t>
                      </w:r>
                    </w:p>
                    <w:p w:rsidR="00124DDC" w:rsidRPr="002C029D" w:rsidRDefault="00124DDC" w:rsidP="000B7EB8">
                      <w:pPr>
                        <w:pStyle w:val="BodyCopy"/>
                      </w:pPr>
                      <w:r w:rsidRPr="002C029D">
                        <w:rPr>
                          <w:b/>
                          <w:bCs/>
                        </w:rPr>
                        <w:t>CAA</w:t>
                      </w:r>
                      <w:r w:rsidRPr="002C029D">
                        <w:rPr>
                          <w:rFonts w:ascii="Cambria Math" w:hAnsi="Cambria Math" w:cs="Cambria Math"/>
                        </w:rPr>
                        <w:t>∗</w:t>
                      </w:r>
                      <w:r w:rsidRPr="002C029D">
                        <w:rPr>
                          <w:b/>
                          <w:bCs/>
                        </w:rPr>
                        <w:t xml:space="preserve">PD </w:t>
                      </w:r>
                      <w:r w:rsidRPr="002C029D">
                        <w:t>Page Down</w:t>
                      </w:r>
                    </w:p>
                    <w:p w:rsidR="00124DDC" w:rsidRPr="002C029D" w:rsidRDefault="00124DDC" w:rsidP="000B7EB8">
                      <w:pPr>
                        <w:pStyle w:val="BodyCopy"/>
                      </w:pPr>
                      <w:r w:rsidRPr="002C029D">
                        <w:rPr>
                          <w:b/>
                          <w:bCs/>
                        </w:rPr>
                        <w:t>CAA</w:t>
                      </w:r>
                      <w:r w:rsidRPr="002C029D">
                        <w:rPr>
                          <w:rFonts w:ascii="Cambria Math" w:hAnsi="Cambria Math" w:cs="Cambria Math"/>
                        </w:rPr>
                        <w:t>∗</w:t>
                      </w:r>
                      <w:r w:rsidRPr="002C029D">
                        <w:rPr>
                          <w:b/>
                          <w:bCs/>
                        </w:rPr>
                        <w:t xml:space="preserve">PU </w:t>
                      </w:r>
                      <w:r w:rsidRPr="002C029D">
                        <w:t>Page Up</w:t>
                      </w:r>
                    </w:p>
                    <w:p w:rsidR="00124DDC" w:rsidRPr="002C029D" w:rsidRDefault="00124DDC" w:rsidP="000B7EB8">
                      <w:pPr>
                        <w:pStyle w:val="BodyCopy"/>
                      </w:pPr>
                      <w:r w:rsidRPr="002C029D">
                        <w:rPr>
                          <w:b/>
                          <w:bCs/>
                        </w:rPr>
                        <w:t>CAA</w:t>
                      </w:r>
                      <w:r w:rsidRPr="002C029D">
                        <w:rPr>
                          <w:rFonts w:ascii="Cambria Math" w:hAnsi="Cambria Math" w:cs="Cambria Math"/>
                        </w:rPr>
                        <w:t>∗</w:t>
                      </w:r>
                      <w:r w:rsidRPr="002C029D">
                        <w:rPr>
                          <w:b/>
                          <w:bCs/>
                        </w:rPr>
                        <w:t xml:space="preserve">PR </w:t>
                      </w:r>
                      <w:r w:rsidRPr="002C029D">
                        <w:t>Page Right</w:t>
                      </w:r>
                    </w:p>
                    <w:p w:rsidR="00124DDC" w:rsidRDefault="00124DDC" w:rsidP="000B7EB8">
                      <w:pPr>
                        <w:pStyle w:val="BodyCopy"/>
                      </w:pPr>
                      <w:r w:rsidRPr="002C029D">
                        <w:rPr>
                          <w:b/>
                          <w:bCs/>
                          <w:noProof w:val="0"/>
                          <w:lang w:eastAsia="en-AU"/>
                        </w:rPr>
                        <w:t>CAA</w:t>
                      </w:r>
                      <w:r w:rsidRPr="002C029D">
                        <w:rPr>
                          <w:rFonts w:ascii="Cambria Math" w:hAnsi="Cambria Math" w:cs="Cambria Math"/>
                          <w:noProof w:val="0"/>
                          <w:lang w:eastAsia="en-AU"/>
                        </w:rPr>
                        <w:t>∗</w:t>
                      </w:r>
                      <w:r w:rsidRPr="002C029D">
                        <w:rPr>
                          <w:b/>
                          <w:bCs/>
                          <w:noProof w:val="0"/>
                          <w:lang w:eastAsia="en-AU"/>
                        </w:rPr>
                        <w:t xml:space="preserve">PL </w:t>
                      </w:r>
                      <w:r w:rsidRPr="002C029D">
                        <w:rPr>
                          <w:noProof w:val="0"/>
                          <w:lang w:eastAsia="en-AU"/>
                        </w:rPr>
                        <w:t>Page Left</w:t>
                      </w:r>
                    </w:p>
                  </w:txbxContent>
                </v:textbox>
              </v:shape>
            </w:pict>
          </mc:Fallback>
        </mc:AlternateContent>
      </w:r>
      <w:r w:rsidRPr="00371C3A">
        <w:rPr>
          <w:noProof w:val="0"/>
        </w:rPr>
        <w:br w:type="page"/>
      </w:r>
    </w:p>
    <w:p w:rsidR="000B7EB8" w:rsidRPr="00371C3A" w:rsidRDefault="000B7EB8">
      <w:pPr>
        <w:rPr>
          <w:rFonts w:ascii="Helvetica" w:eastAsia="Calibri" w:hAnsi="Helvetica" w:cs="Calibri"/>
          <w:szCs w:val="16"/>
        </w:rPr>
      </w:pPr>
      <w:r w:rsidRPr="00371C3A">
        <w:rPr>
          <w:noProof/>
          <w:lang w:val="en-US" w:eastAsia="en-US"/>
        </w:rPr>
        <w:lastRenderedPageBreak/>
        <mc:AlternateContent>
          <mc:Choice Requires="wps">
            <w:drawing>
              <wp:anchor distT="0" distB="0" distL="114300" distR="114300" simplePos="0" relativeHeight="251795456" behindDoc="0" locked="0" layoutInCell="1" allowOverlap="1" wp14:anchorId="43C4BFBE" wp14:editId="6DFCA30E">
                <wp:simplePos x="0" y="0"/>
                <wp:positionH relativeFrom="column">
                  <wp:posOffset>352425</wp:posOffset>
                </wp:positionH>
                <wp:positionV relativeFrom="paragraph">
                  <wp:posOffset>62865</wp:posOffset>
                </wp:positionV>
                <wp:extent cx="4680000" cy="3400425"/>
                <wp:effectExtent l="0" t="0" r="25400" b="28575"/>
                <wp:wrapNone/>
                <wp:docPr id="256" name="Text Box 256"/>
                <wp:cNvGraphicFramePr/>
                <a:graphic xmlns:a="http://schemas.openxmlformats.org/drawingml/2006/main">
                  <a:graphicData uri="http://schemas.microsoft.com/office/word/2010/wordprocessingShape">
                    <wps:wsp>
                      <wps:cNvSpPr txBox="1"/>
                      <wps:spPr>
                        <a:xfrm>
                          <a:off x="0" y="0"/>
                          <a:ext cx="4680000" cy="3400425"/>
                        </a:xfrm>
                        <a:prstGeom prst="rect">
                          <a:avLst/>
                        </a:prstGeom>
                        <a:solidFill>
                          <a:schemeClr val="bg2">
                            <a:lumMod val="9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DDC" w:rsidRPr="00B756F4" w:rsidRDefault="00124DDC" w:rsidP="00B756F4">
                            <w:pPr>
                              <w:pStyle w:val="Heading3"/>
                            </w:pPr>
                            <w:r w:rsidRPr="00B756F4">
                              <w:t>Car Description</w:t>
                            </w:r>
                          </w:p>
                          <w:p w:rsidR="00124DDC" w:rsidRPr="002C029D" w:rsidRDefault="00124DDC" w:rsidP="000B7EB8">
                            <w:pPr>
                              <w:pStyle w:val="BodyCopy"/>
                            </w:pPr>
                            <w:r w:rsidRPr="002C029D">
                              <w:rPr>
                                <w:rFonts w:hint="eastAsia"/>
                              </w:rPr>
                              <w:t></w:t>
                            </w:r>
                            <w:r w:rsidRPr="002C029D">
                              <w:t xml:space="preserve"> For help enter: H/CAD</w:t>
                            </w:r>
                          </w:p>
                          <w:p w:rsidR="00124DDC" w:rsidRPr="002C029D" w:rsidRDefault="00124DDC" w:rsidP="000B7EB8">
                            <w:pPr>
                              <w:pStyle w:val="BodyCopy"/>
                            </w:pPr>
                            <w:r w:rsidRPr="002C029D">
                              <w:t>For more information about a car location, a description can be displayed from</w:t>
                            </w:r>
                            <w:r>
                              <w:t xml:space="preserve"> </w:t>
                            </w:r>
                            <w:r w:rsidRPr="002C029D">
                              <w:t>the availability screen.</w:t>
                            </w:r>
                          </w:p>
                          <w:p w:rsidR="00124DDC" w:rsidRPr="002C029D" w:rsidRDefault="00124DDC" w:rsidP="000B7EB8">
                            <w:pPr>
                              <w:pStyle w:val="BodyCopy"/>
                            </w:pPr>
                            <w:r w:rsidRPr="002C029D">
                              <w:rPr>
                                <w:b/>
                                <w:bCs/>
                              </w:rPr>
                              <w:t xml:space="preserve">CADB1 </w:t>
                            </w:r>
                            <w:r w:rsidRPr="002C029D">
                              <w:t>Description for location in column "B" of</w:t>
                            </w:r>
                            <w:r>
                              <w:t xml:space="preserve"> </w:t>
                            </w:r>
                            <w:r w:rsidRPr="002C029D">
                              <w:t>availability (use any line number).</w:t>
                            </w:r>
                          </w:p>
                          <w:p w:rsidR="00124DDC" w:rsidRPr="002C029D" w:rsidRDefault="00124DDC" w:rsidP="000B7EB8">
                            <w:pPr>
                              <w:pStyle w:val="BodyCopy"/>
                            </w:pPr>
                            <w:r w:rsidRPr="002C029D">
                              <w:rPr>
                                <w:b/>
                                <w:bCs/>
                              </w:rPr>
                              <w:t xml:space="preserve">CAD/CARS </w:t>
                            </w:r>
                            <w:r w:rsidRPr="002C029D">
                              <w:t>Request item CARS from description menu.</w:t>
                            </w:r>
                          </w:p>
                          <w:p w:rsidR="00124DDC" w:rsidRPr="002C029D" w:rsidRDefault="00124DDC" w:rsidP="000B7EB8">
                            <w:pPr>
                              <w:pStyle w:val="BodyCopy"/>
                            </w:pPr>
                            <w:r w:rsidRPr="002C029D">
                              <w:rPr>
                                <w:b/>
                                <w:bCs/>
                              </w:rPr>
                              <w:t xml:space="preserve">CAD/AGE+3+DROP </w:t>
                            </w:r>
                            <w:r w:rsidRPr="002C029D">
                              <w:t>Display Keywords using word or number.</w:t>
                            </w:r>
                          </w:p>
                          <w:p w:rsidR="00124DDC" w:rsidRPr="002C029D" w:rsidRDefault="00124DDC" w:rsidP="000B7EB8">
                            <w:pPr>
                              <w:pStyle w:val="BodyCopy"/>
                            </w:pPr>
                            <w:r w:rsidRPr="002C029D">
                              <w:rPr>
                                <w:b/>
                                <w:bCs/>
                              </w:rPr>
                              <w:t>CAD</w:t>
                            </w:r>
                            <w:r w:rsidRPr="002C029D">
                              <w:rPr>
                                <w:rFonts w:ascii="Cambria Math" w:hAnsi="Cambria Math" w:cs="Cambria Math"/>
                              </w:rPr>
                              <w:t>∗</w:t>
                            </w:r>
                            <w:r w:rsidRPr="002C029D">
                              <w:rPr>
                                <w:b/>
                                <w:bCs/>
                              </w:rPr>
                              <w:t xml:space="preserve">PD </w:t>
                            </w:r>
                            <w:r w:rsidRPr="002C029D">
                              <w:t>Pages down to additional information.</w:t>
                            </w:r>
                          </w:p>
                          <w:p w:rsidR="00124DDC" w:rsidRPr="002C029D" w:rsidRDefault="00124DDC" w:rsidP="000B7EB8">
                            <w:pPr>
                              <w:pStyle w:val="BodyCopy"/>
                            </w:pPr>
                            <w:r w:rsidRPr="002C029D">
                              <w:rPr>
                                <w:b/>
                                <w:bCs/>
                              </w:rPr>
                              <w:t>CAD</w:t>
                            </w:r>
                            <w:r w:rsidRPr="002C029D">
                              <w:rPr>
                                <w:rFonts w:ascii="Cambria Math" w:hAnsi="Cambria Math" w:cs="Cambria Math"/>
                              </w:rPr>
                              <w:t>∗</w:t>
                            </w:r>
                            <w:r w:rsidRPr="002C029D">
                              <w:rPr>
                                <w:b/>
                                <w:bCs/>
                              </w:rPr>
                              <w:t xml:space="preserve">MENU </w:t>
                            </w:r>
                            <w:r w:rsidRPr="002C029D">
                              <w:t>Return to description menu.</w:t>
                            </w:r>
                          </w:p>
                          <w:p w:rsidR="00124DDC" w:rsidRPr="002C029D" w:rsidRDefault="00124DDC" w:rsidP="000B7EB8">
                            <w:pPr>
                              <w:pStyle w:val="BodyCopy"/>
                            </w:pPr>
                            <w:r w:rsidRPr="002C029D">
                              <w:rPr>
                                <w:b/>
                                <w:bCs/>
                              </w:rPr>
                              <w:t>CAD</w:t>
                            </w:r>
                            <w:r w:rsidRPr="002C029D">
                              <w:rPr>
                                <w:rFonts w:ascii="Cambria Math" w:hAnsi="Cambria Math" w:cs="Cambria Math"/>
                              </w:rPr>
                              <w:t>∗</w:t>
                            </w:r>
                            <w:r w:rsidRPr="002C029D">
                              <w:rPr>
                                <w:b/>
                                <w:bCs/>
                              </w:rPr>
                              <w:t xml:space="preserve">R </w:t>
                            </w:r>
                            <w:r w:rsidRPr="002C029D">
                              <w:t>Redisplay last active menu.</w:t>
                            </w:r>
                          </w:p>
                          <w:p w:rsidR="00124DDC" w:rsidRDefault="00124DDC" w:rsidP="000B7EB8">
                            <w:pPr>
                              <w:pStyle w:val="BodyCopy"/>
                            </w:pPr>
                            <w:r w:rsidRPr="002C029D">
                              <w:rPr>
                                <w:b/>
                                <w:bCs/>
                                <w:noProof w:val="0"/>
                                <w:lang w:eastAsia="en-AU"/>
                              </w:rPr>
                              <w:t>CAA</w:t>
                            </w:r>
                            <w:r w:rsidRPr="002C029D">
                              <w:rPr>
                                <w:rFonts w:ascii="Cambria Math" w:hAnsi="Cambria Math" w:cs="Cambria Math"/>
                                <w:noProof w:val="0"/>
                                <w:lang w:eastAsia="en-AU"/>
                              </w:rPr>
                              <w:t>∗</w:t>
                            </w:r>
                            <w:r w:rsidRPr="002C029D">
                              <w:rPr>
                                <w:b/>
                                <w:bCs/>
                                <w:noProof w:val="0"/>
                                <w:lang w:eastAsia="en-AU"/>
                              </w:rPr>
                              <w:t xml:space="preserve">R </w:t>
                            </w:r>
                            <w:r>
                              <w:rPr>
                                <w:noProof w:val="0"/>
                                <w:lang w:eastAsia="en-AU"/>
                              </w:rPr>
                              <w:t>Redisplay availability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4BFBE" id="Text Box 256" o:spid="_x0000_s1039" type="#_x0000_t202" style="position:absolute;margin-left:27.75pt;margin-top:4.95pt;width:368.5pt;height:267.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" fillcolor="#ddd8c2 [2894]" strokeweight=".5pt">
                <v:textbox>
                  <w:txbxContent>
                    <w:p w:rsidR="00124DDC" w:rsidRPr="00B756F4" w:rsidRDefault="00124DDC" w:rsidP="00B756F4">
                      <w:pPr>
                        <w:pStyle w:val="Heading3"/>
                      </w:pPr>
                      <w:r w:rsidRPr="00B756F4">
                        <w:t>Car Description</w:t>
                      </w:r>
                    </w:p>
                    <w:p w:rsidR="00124DDC" w:rsidRPr="002C029D" w:rsidRDefault="00124DDC" w:rsidP="000B7EB8">
                      <w:pPr>
                        <w:pStyle w:val="BodyCopy"/>
                      </w:pPr>
                      <w:r w:rsidRPr="002C029D">
                        <w:rPr>
                          <w:rFonts w:hint="eastAsia"/>
                        </w:rPr>
                        <w:t></w:t>
                      </w:r>
                      <w:r w:rsidRPr="002C029D">
                        <w:t xml:space="preserve"> For help enter: H/CAD</w:t>
                      </w:r>
                    </w:p>
                    <w:p w:rsidR="00124DDC" w:rsidRPr="002C029D" w:rsidRDefault="00124DDC" w:rsidP="000B7EB8">
                      <w:pPr>
                        <w:pStyle w:val="BodyCopy"/>
                      </w:pPr>
                      <w:r w:rsidRPr="002C029D">
                        <w:t>For more information about a car location, a description can be displayed from</w:t>
                      </w:r>
                      <w:r>
                        <w:t xml:space="preserve"> </w:t>
                      </w:r>
                      <w:r w:rsidRPr="002C029D">
                        <w:t>the availability screen.</w:t>
                      </w:r>
                    </w:p>
                    <w:p w:rsidR="00124DDC" w:rsidRPr="002C029D" w:rsidRDefault="00124DDC" w:rsidP="000B7EB8">
                      <w:pPr>
                        <w:pStyle w:val="BodyCopy"/>
                      </w:pPr>
                      <w:r w:rsidRPr="002C029D">
                        <w:rPr>
                          <w:b/>
                          <w:bCs/>
                        </w:rPr>
                        <w:t xml:space="preserve">CADB1 </w:t>
                      </w:r>
                      <w:r w:rsidRPr="002C029D">
                        <w:t>Description for location in column "B" of</w:t>
                      </w:r>
                      <w:r>
                        <w:t xml:space="preserve"> </w:t>
                      </w:r>
                      <w:r w:rsidRPr="002C029D">
                        <w:t>availability (use any line number).</w:t>
                      </w:r>
                    </w:p>
                    <w:p w:rsidR="00124DDC" w:rsidRPr="002C029D" w:rsidRDefault="00124DDC" w:rsidP="000B7EB8">
                      <w:pPr>
                        <w:pStyle w:val="BodyCopy"/>
                      </w:pPr>
                      <w:r w:rsidRPr="002C029D">
                        <w:rPr>
                          <w:b/>
                          <w:bCs/>
                        </w:rPr>
                        <w:t xml:space="preserve">CAD/CARS </w:t>
                      </w:r>
                      <w:r w:rsidRPr="002C029D">
                        <w:t>Request item CARS from description menu.</w:t>
                      </w:r>
                    </w:p>
                    <w:p w:rsidR="00124DDC" w:rsidRPr="002C029D" w:rsidRDefault="00124DDC" w:rsidP="000B7EB8">
                      <w:pPr>
                        <w:pStyle w:val="BodyCopy"/>
                      </w:pPr>
                      <w:r w:rsidRPr="002C029D">
                        <w:rPr>
                          <w:b/>
                          <w:bCs/>
                        </w:rPr>
                        <w:t xml:space="preserve">CAD/AGE+3+DROP </w:t>
                      </w:r>
                      <w:r w:rsidRPr="002C029D">
                        <w:t>Display Keywords using word or number.</w:t>
                      </w:r>
                    </w:p>
                    <w:p w:rsidR="00124DDC" w:rsidRPr="002C029D" w:rsidRDefault="00124DDC" w:rsidP="000B7EB8">
                      <w:pPr>
                        <w:pStyle w:val="BodyCopy"/>
                      </w:pPr>
                      <w:r w:rsidRPr="002C029D">
                        <w:rPr>
                          <w:b/>
                          <w:bCs/>
                        </w:rPr>
                        <w:t>CAD</w:t>
                      </w:r>
                      <w:r w:rsidRPr="002C029D">
                        <w:rPr>
                          <w:rFonts w:ascii="Cambria Math" w:hAnsi="Cambria Math" w:cs="Cambria Math"/>
                        </w:rPr>
                        <w:t>∗</w:t>
                      </w:r>
                      <w:r w:rsidRPr="002C029D">
                        <w:rPr>
                          <w:b/>
                          <w:bCs/>
                        </w:rPr>
                        <w:t xml:space="preserve">PD </w:t>
                      </w:r>
                      <w:r w:rsidRPr="002C029D">
                        <w:t>Pages down to additional information.</w:t>
                      </w:r>
                    </w:p>
                    <w:p w:rsidR="00124DDC" w:rsidRPr="002C029D" w:rsidRDefault="00124DDC" w:rsidP="000B7EB8">
                      <w:pPr>
                        <w:pStyle w:val="BodyCopy"/>
                      </w:pPr>
                      <w:r w:rsidRPr="002C029D">
                        <w:rPr>
                          <w:b/>
                          <w:bCs/>
                        </w:rPr>
                        <w:t>CAD</w:t>
                      </w:r>
                      <w:r w:rsidRPr="002C029D">
                        <w:rPr>
                          <w:rFonts w:ascii="Cambria Math" w:hAnsi="Cambria Math" w:cs="Cambria Math"/>
                        </w:rPr>
                        <w:t>∗</w:t>
                      </w:r>
                      <w:r w:rsidRPr="002C029D">
                        <w:rPr>
                          <w:b/>
                          <w:bCs/>
                        </w:rPr>
                        <w:t xml:space="preserve">MENU </w:t>
                      </w:r>
                      <w:r w:rsidRPr="002C029D">
                        <w:t>Return to description menu.</w:t>
                      </w:r>
                    </w:p>
                    <w:p w:rsidR="00124DDC" w:rsidRPr="002C029D" w:rsidRDefault="00124DDC" w:rsidP="000B7EB8">
                      <w:pPr>
                        <w:pStyle w:val="BodyCopy"/>
                      </w:pPr>
                      <w:r w:rsidRPr="002C029D">
                        <w:rPr>
                          <w:b/>
                          <w:bCs/>
                        </w:rPr>
                        <w:t>CAD</w:t>
                      </w:r>
                      <w:r w:rsidRPr="002C029D">
                        <w:rPr>
                          <w:rFonts w:ascii="Cambria Math" w:hAnsi="Cambria Math" w:cs="Cambria Math"/>
                        </w:rPr>
                        <w:t>∗</w:t>
                      </w:r>
                      <w:r w:rsidRPr="002C029D">
                        <w:rPr>
                          <w:b/>
                          <w:bCs/>
                        </w:rPr>
                        <w:t xml:space="preserve">R </w:t>
                      </w:r>
                      <w:r w:rsidRPr="002C029D">
                        <w:t>Redisplay last active menu.</w:t>
                      </w:r>
                    </w:p>
                    <w:p w:rsidR="00124DDC" w:rsidRDefault="00124DDC" w:rsidP="000B7EB8">
                      <w:pPr>
                        <w:pStyle w:val="BodyCopy"/>
                      </w:pPr>
                      <w:r w:rsidRPr="002C029D">
                        <w:rPr>
                          <w:b/>
                          <w:bCs/>
                          <w:noProof w:val="0"/>
                          <w:lang w:eastAsia="en-AU"/>
                        </w:rPr>
                        <w:t>CAA</w:t>
                      </w:r>
                      <w:r w:rsidRPr="002C029D">
                        <w:rPr>
                          <w:rFonts w:ascii="Cambria Math" w:hAnsi="Cambria Math" w:cs="Cambria Math"/>
                          <w:noProof w:val="0"/>
                          <w:lang w:eastAsia="en-AU"/>
                        </w:rPr>
                        <w:t>∗</w:t>
                      </w:r>
                      <w:r w:rsidRPr="002C029D">
                        <w:rPr>
                          <w:b/>
                          <w:bCs/>
                          <w:noProof w:val="0"/>
                          <w:lang w:eastAsia="en-AU"/>
                        </w:rPr>
                        <w:t xml:space="preserve">R </w:t>
                      </w:r>
                      <w:r>
                        <w:rPr>
                          <w:noProof w:val="0"/>
                          <w:lang w:eastAsia="en-AU"/>
                        </w:rPr>
                        <w:t>Redisplay availability</w:t>
                      </w:r>
                    </w:p>
                  </w:txbxContent>
                </v:textbox>
              </v:shape>
            </w:pict>
          </mc:Fallback>
        </mc:AlternateContent>
      </w:r>
      <w:r w:rsidRPr="00371C3A">
        <w:br w:type="page"/>
      </w:r>
    </w:p>
    <w:p w:rsidR="008953DA" w:rsidRPr="00371C3A" w:rsidRDefault="007909BB" w:rsidP="00D41B72">
      <w:pPr>
        <w:pStyle w:val="Heading3"/>
      </w:pPr>
      <w:r w:rsidRPr="00371C3A">
        <w:lastRenderedPageBreak/>
        <w:t>Internet</w:t>
      </w:r>
    </w:p>
    <w:p w:rsidR="003E5A00" w:rsidRPr="00371C3A" w:rsidRDefault="003E5A00" w:rsidP="00D41B72">
      <w:pPr>
        <w:pStyle w:val="Heading4"/>
        <w:rPr>
          <w:rFonts w:eastAsia="Times New Roman"/>
        </w:rPr>
      </w:pPr>
      <w:r w:rsidRPr="00371C3A">
        <w:rPr>
          <w:rFonts w:eastAsia="Times New Roman"/>
        </w:rPr>
        <w:t>Exploring the Internet</w:t>
      </w:r>
    </w:p>
    <w:p w:rsidR="003E5A00" w:rsidRPr="00371C3A" w:rsidRDefault="003E5A00" w:rsidP="00DD3AB1">
      <w:pPr>
        <w:pStyle w:val="BodyCopy"/>
        <w:rPr>
          <w:noProof w:val="0"/>
        </w:rPr>
      </w:pPr>
      <w:r w:rsidRPr="00371C3A">
        <w:rPr>
          <w:noProof w:val="0"/>
        </w:rPr>
        <w:t>The Internet is a worldwide collection of computer networks, cooperating with each other and exchanging data using a standard software system. The internet connects through telephone wires and satellite links and was revolutionized with the creation of fibre optics, which allowed for the massive leap forward in internet technology.</w:t>
      </w:r>
    </w:p>
    <w:p w:rsidR="003E5A00" w:rsidRPr="00371C3A" w:rsidRDefault="003E5A00" w:rsidP="00DD3AB1">
      <w:pPr>
        <w:pStyle w:val="BodyCopy"/>
        <w:rPr>
          <w:noProof w:val="0"/>
        </w:rPr>
      </w:pPr>
      <w:r w:rsidRPr="00371C3A">
        <w:rPr>
          <w:noProof w:val="0"/>
        </w:rPr>
        <w:t>Internet users can share information in a variety of forms. The size, scope and design of</w:t>
      </w:r>
      <w:r w:rsidR="007909BB" w:rsidRPr="00371C3A">
        <w:rPr>
          <w:noProof w:val="0"/>
        </w:rPr>
        <w:t xml:space="preserve"> the Internet allows users to: </w:t>
      </w:r>
    </w:p>
    <w:p w:rsidR="003E5A00" w:rsidRPr="00371C3A" w:rsidRDefault="003E5A00" w:rsidP="005B44E9">
      <w:pPr>
        <w:pStyle w:val="Bullet1"/>
      </w:pPr>
      <w:r w:rsidRPr="00371C3A">
        <w:t xml:space="preserve">Connect easily through ordinary personal computers and </w:t>
      </w:r>
      <w:r w:rsidR="00D67A01" w:rsidRPr="00371C3A">
        <w:t>other personal devices</w:t>
      </w:r>
    </w:p>
    <w:p w:rsidR="003E5A00" w:rsidRPr="00371C3A" w:rsidRDefault="003E5A00" w:rsidP="005B44E9">
      <w:pPr>
        <w:pStyle w:val="Bullet1"/>
      </w:pPr>
      <w:r w:rsidRPr="00371C3A">
        <w:t>Exchange electronic mail (E-mail) worldwide, nearly instantaneously (if using a strong system including broadband</w:t>
      </w:r>
      <w:r w:rsidR="00D67A01" w:rsidRPr="00371C3A">
        <w:t>) via accounts on the Internet</w:t>
      </w:r>
    </w:p>
    <w:p w:rsidR="003E5A00" w:rsidRPr="00371C3A" w:rsidRDefault="003E5A00" w:rsidP="005B44E9">
      <w:pPr>
        <w:pStyle w:val="Bullet1"/>
      </w:pPr>
      <w:r w:rsidRPr="00371C3A">
        <w:t>Access, review and create information for others to access, thus increasing the knowledge a</w:t>
      </w:r>
      <w:r w:rsidR="00D67A01" w:rsidRPr="00371C3A">
        <w:t>vailable to the average person</w:t>
      </w:r>
    </w:p>
    <w:p w:rsidR="003E5A00" w:rsidRPr="00371C3A" w:rsidRDefault="003E5A00" w:rsidP="005B44E9">
      <w:pPr>
        <w:pStyle w:val="Bullet1"/>
      </w:pPr>
      <w:r w:rsidRPr="00371C3A">
        <w:t xml:space="preserve">Access multimedia information that includes sound, photographic images &amp; video; </w:t>
      </w:r>
    </w:p>
    <w:p w:rsidR="003E5A00" w:rsidRPr="00371C3A" w:rsidRDefault="003E5A00" w:rsidP="005B44E9">
      <w:pPr>
        <w:pStyle w:val="Bullet1"/>
        <w:rPr>
          <w:rFonts w:eastAsia="Calibri"/>
        </w:rPr>
      </w:pPr>
      <w:r w:rsidRPr="00371C3A">
        <w:t>Access diverse persp</w:t>
      </w:r>
      <w:r w:rsidR="007909BB" w:rsidRPr="00371C3A">
        <w:t xml:space="preserve">ectives from around the world. </w:t>
      </w:r>
    </w:p>
    <w:p w:rsidR="003E5A00" w:rsidRPr="00371C3A" w:rsidRDefault="003E5A00" w:rsidP="00DD3AB1">
      <w:pPr>
        <w:pStyle w:val="BodyCopy"/>
        <w:rPr>
          <w:noProof w:val="0"/>
        </w:rPr>
      </w:pPr>
      <w:r w:rsidRPr="00371C3A">
        <w:rPr>
          <w:noProof w:val="0"/>
        </w:rPr>
        <w:t xml:space="preserve">An added bonus to the Internet is that it lacks a central authority, meaning that governments, corporations or individuals can not actually control it. This means that information </w:t>
      </w:r>
      <w:r w:rsidR="0085565F" w:rsidRPr="00371C3A">
        <w:rPr>
          <w:noProof w:val="0"/>
        </w:rPr>
        <w:t>cannot</w:t>
      </w:r>
      <w:r w:rsidRPr="00371C3A">
        <w:rPr>
          <w:noProof w:val="0"/>
        </w:rPr>
        <w:t xml:space="preserve"> be hoarded away or hidden by “gatekeepers” of knowledge, as can happen with other forms of information. For example, if you are not allowed a library card, you could not borrow a book to read from your local library! Various governing boards &amp; bodies do work to establish policies and standards to make the Internet respectable and to impose sanctions on people who use it inappropriately.  </w:t>
      </w:r>
    </w:p>
    <w:p w:rsidR="003E5A00" w:rsidRPr="00371C3A" w:rsidRDefault="003E5A00" w:rsidP="00DD3AB1">
      <w:pPr>
        <w:pStyle w:val="BodyCopy"/>
        <w:rPr>
          <w:noProof w:val="0"/>
        </w:rPr>
      </w:pPr>
      <w:r w:rsidRPr="00371C3A">
        <w:rPr>
          <w:noProof w:val="0"/>
        </w:rPr>
        <w:t>The easiest way to think about the internet is to imagine it as a living library with no walls, floors or roof. It will never actually become full as it is ever expanding, constantly growing with new websites (books) and webpage’s (pages in the books). The vastness of the internet is truly astounding and the amount of information stored on the present day internet is virtually uncountable. Whatever you would like to know about, you can pro</w:t>
      </w:r>
      <w:r w:rsidR="007909BB" w:rsidRPr="00371C3A">
        <w:rPr>
          <w:noProof w:val="0"/>
        </w:rPr>
        <w:t xml:space="preserve">bably find it if you know how. </w:t>
      </w:r>
    </w:p>
    <w:p w:rsidR="003E5A00" w:rsidRPr="00371C3A" w:rsidRDefault="003E5A00" w:rsidP="00D41B72">
      <w:pPr>
        <w:pStyle w:val="Heading4"/>
      </w:pPr>
      <w:bookmarkStart w:id="47" w:name="_Toc222510506"/>
      <w:bookmarkStart w:id="48" w:name="_Toc236733207"/>
      <w:r w:rsidRPr="00371C3A">
        <w:t>Challenges on the Internet</w:t>
      </w:r>
      <w:bookmarkEnd w:id="47"/>
      <w:bookmarkEnd w:id="48"/>
    </w:p>
    <w:p w:rsidR="003E5A00" w:rsidRPr="00371C3A" w:rsidRDefault="003E5A00" w:rsidP="00DD3AB1">
      <w:pPr>
        <w:pStyle w:val="BodyCopy"/>
        <w:rPr>
          <w:noProof w:val="0"/>
        </w:rPr>
      </w:pPr>
      <w:r w:rsidRPr="00371C3A">
        <w:rPr>
          <w:noProof w:val="0"/>
        </w:rPr>
        <w:t xml:space="preserve">However, now that you are aware of the internet and what sorts of things it does, there are two main challenges that you will need to understand or overcome when using the internet. These two challenges are: </w:t>
      </w:r>
    </w:p>
    <w:p w:rsidR="003E5A00" w:rsidRPr="00371C3A" w:rsidRDefault="003E5A00" w:rsidP="00F12187">
      <w:pPr>
        <w:pStyle w:val="BodyCopy"/>
        <w:numPr>
          <w:ilvl w:val="0"/>
          <w:numId w:val="26"/>
        </w:numPr>
        <w:ind w:left="357" w:hanging="357"/>
        <w:rPr>
          <w:noProof w:val="0"/>
        </w:rPr>
      </w:pPr>
      <w:r w:rsidRPr="00371C3A">
        <w:rPr>
          <w:noProof w:val="0"/>
        </w:rPr>
        <w:t>Knowing how to find things (search eng</w:t>
      </w:r>
      <w:r w:rsidR="00B756F4" w:rsidRPr="00371C3A">
        <w:rPr>
          <w:noProof w:val="0"/>
        </w:rPr>
        <w:t>ines are the best option)</w:t>
      </w:r>
    </w:p>
    <w:p w:rsidR="003E5A00" w:rsidRPr="00371C3A" w:rsidRDefault="003E5A00" w:rsidP="00F12187">
      <w:pPr>
        <w:pStyle w:val="BodyCopy"/>
        <w:numPr>
          <w:ilvl w:val="0"/>
          <w:numId w:val="26"/>
        </w:numPr>
        <w:ind w:left="357" w:hanging="357"/>
        <w:rPr>
          <w:noProof w:val="0"/>
        </w:rPr>
      </w:pPr>
      <w:r w:rsidRPr="00371C3A">
        <w:rPr>
          <w:noProof w:val="0"/>
        </w:rPr>
        <w:t>Understanding that just because you did find it on the internet, it may not be truthful, accurate or even real!</w:t>
      </w:r>
    </w:p>
    <w:p w:rsidR="00B756F4" w:rsidRPr="00371C3A" w:rsidRDefault="00B756F4">
      <w:pPr>
        <w:rPr>
          <w:rFonts w:ascii="Helvetica" w:eastAsiaTheme="majorEastAsia" w:hAnsi="Helvetica" w:cstheme="majorBidi"/>
          <w:b/>
          <w:bCs/>
          <w:i/>
          <w:iCs/>
          <w:sz w:val="24"/>
        </w:rPr>
      </w:pPr>
      <w:bookmarkStart w:id="49" w:name="_Toc222510507"/>
      <w:bookmarkStart w:id="50" w:name="_Toc236733208"/>
      <w:r w:rsidRPr="00371C3A">
        <w:br w:type="page"/>
      </w:r>
    </w:p>
    <w:p w:rsidR="003E5A00" w:rsidRPr="00371C3A" w:rsidRDefault="003E5A00" w:rsidP="00D41B72">
      <w:pPr>
        <w:pStyle w:val="Heading4"/>
      </w:pPr>
      <w:r w:rsidRPr="00371C3A">
        <w:lastRenderedPageBreak/>
        <w:t>Internet Explorer</w:t>
      </w:r>
      <w:bookmarkEnd w:id="49"/>
      <w:bookmarkEnd w:id="50"/>
    </w:p>
    <w:p w:rsidR="007909BB" w:rsidRPr="00371C3A" w:rsidRDefault="003E5A00" w:rsidP="007909BB">
      <w:pPr>
        <w:pStyle w:val="BodyCopy"/>
        <w:rPr>
          <w:noProof w:val="0"/>
        </w:rPr>
      </w:pPr>
      <w:r w:rsidRPr="00371C3A">
        <w:rPr>
          <w:noProof w:val="0"/>
        </w:rPr>
        <w:t xml:space="preserve">Microsoft Internet Explorer is a common “web browser”. This is a program that is designed to connect to the internet and allows you to search or “surf” the internet, looking for information, communicating with friends or just searching around for something good to look at. To start using this program, go to the </w:t>
      </w:r>
      <w:r w:rsidRPr="00371C3A">
        <w:rPr>
          <w:b/>
          <w:i/>
          <w:noProof w:val="0"/>
        </w:rPr>
        <w:t>start menu</w:t>
      </w:r>
      <w:r w:rsidRPr="00371C3A">
        <w:rPr>
          <w:noProof w:val="0"/>
        </w:rPr>
        <w:t xml:space="preserve"> and select either the </w:t>
      </w:r>
      <w:r w:rsidRPr="00371C3A">
        <w:rPr>
          <w:b/>
          <w:i/>
          <w:noProof w:val="0"/>
        </w:rPr>
        <w:t>“internet explorer” icon</w:t>
      </w:r>
      <w:r w:rsidRPr="00371C3A">
        <w:rPr>
          <w:noProof w:val="0"/>
        </w:rPr>
        <w:t xml:space="preserve"> (it is the blue letter “e” with a band running around it) or select the </w:t>
      </w:r>
      <w:r w:rsidRPr="00371C3A">
        <w:rPr>
          <w:b/>
          <w:i/>
          <w:noProof w:val="0"/>
        </w:rPr>
        <w:t>all programs menu</w:t>
      </w:r>
      <w:r w:rsidRPr="00371C3A">
        <w:rPr>
          <w:noProof w:val="0"/>
        </w:rPr>
        <w:t xml:space="preserve"> and find </w:t>
      </w:r>
      <w:r w:rsidRPr="00371C3A">
        <w:rPr>
          <w:b/>
          <w:i/>
          <w:noProof w:val="0"/>
        </w:rPr>
        <w:t>internet explorer</w:t>
      </w:r>
      <w:r w:rsidRPr="00371C3A">
        <w:rPr>
          <w:noProof w:val="0"/>
        </w:rPr>
        <w:t xml:space="preserve"> in the list of programs displayed.</w:t>
      </w:r>
    </w:p>
    <w:p w:rsidR="003E5A00" w:rsidRPr="00371C3A" w:rsidRDefault="003E5A00" w:rsidP="007909BB">
      <w:pPr>
        <w:pBdr>
          <w:top w:val="single" w:sz="4" w:space="1" w:color="auto"/>
          <w:left w:val="single" w:sz="4" w:space="4" w:color="auto"/>
          <w:bottom w:val="single" w:sz="4" w:space="1" w:color="auto"/>
          <w:right w:val="single" w:sz="4" w:space="4" w:color="auto"/>
        </w:pBdr>
        <w:spacing w:before="100" w:beforeAutospacing="1" w:after="100" w:afterAutospacing="1" w:line="360" w:lineRule="auto"/>
        <w:jc w:val="both"/>
        <w:rPr>
          <w:rFonts w:ascii="Verdana" w:eastAsia="Times New Roman" w:hAnsi="Verdana" w:cs="Times New Roman"/>
          <w:color w:val="444444"/>
          <w:sz w:val="18"/>
          <w:szCs w:val="18"/>
        </w:rPr>
      </w:pPr>
      <w:r w:rsidRPr="00371C3A">
        <w:rPr>
          <w:rFonts w:ascii="Verdana" w:eastAsia="Times New Roman" w:hAnsi="Verdana" w:cs="Times New Roman"/>
          <w:noProof/>
          <w:color w:val="444444"/>
          <w:sz w:val="18"/>
          <w:szCs w:val="18"/>
          <w:lang w:val="en-US" w:eastAsia="en-US"/>
        </w:rPr>
        <w:drawing>
          <wp:inline distT="0" distB="0" distL="0" distR="0" wp14:anchorId="1008316C" wp14:editId="255CADEA">
            <wp:extent cx="5272405" cy="2766695"/>
            <wp:effectExtent l="0" t="0" r="444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72405" cy="2766695"/>
                    </a:xfrm>
                    <a:prstGeom prst="rect">
                      <a:avLst/>
                    </a:prstGeom>
                    <a:noFill/>
                    <a:ln>
                      <a:noFill/>
                    </a:ln>
                  </pic:spPr>
                </pic:pic>
              </a:graphicData>
            </a:graphic>
          </wp:inline>
        </w:drawing>
      </w:r>
      <w:bookmarkStart w:id="51" w:name="_Toc222510508"/>
    </w:p>
    <w:p w:rsidR="003E5A00" w:rsidRPr="00371C3A" w:rsidRDefault="003E5A00" w:rsidP="00D41B72">
      <w:pPr>
        <w:pStyle w:val="Heading4"/>
      </w:pPr>
      <w:bookmarkStart w:id="52" w:name="_Toc236733209"/>
      <w:r w:rsidRPr="00371C3A">
        <w:t>Address Bar</w:t>
      </w:r>
      <w:bookmarkEnd w:id="51"/>
      <w:bookmarkEnd w:id="52"/>
    </w:p>
    <w:p w:rsidR="003E5A00" w:rsidRPr="00371C3A" w:rsidRDefault="003E5A00" w:rsidP="00C3348F">
      <w:pPr>
        <w:pStyle w:val="BodyCopy"/>
        <w:rPr>
          <w:noProof w:val="0"/>
        </w:rPr>
      </w:pPr>
      <w:r w:rsidRPr="00371C3A">
        <w:rPr>
          <w:noProof w:val="0"/>
        </w:rPr>
        <w:t xml:space="preserve">The address bar is the white rectangular bar that shows at the top of the page. This bar is showing the web address of the current webpage being displayed in the web browser. Every different webpage on the internet has a unique web address. As you can see, they are often quite large and complicated. The chances of you constantly being able to type in the web address perfectly every time for every page you ever visit is not high, so there are several different ways for you to keep track </w:t>
      </w:r>
      <w:r w:rsidR="0085565F" w:rsidRPr="00371C3A">
        <w:rPr>
          <w:noProof w:val="0"/>
        </w:rPr>
        <w:t>of</w:t>
      </w:r>
      <w:r w:rsidRPr="00371C3A">
        <w:rPr>
          <w:noProof w:val="0"/>
        </w:rPr>
        <w:t xml:space="preserve"> where you have been and to be able to navigate back there if required. You can also copy and paste addresses into and out of word, excel or emails, to help others find pages or for you to find your way back to them at a later date. </w:t>
      </w:r>
    </w:p>
    <w:p w:rsidR="003E5A00" w:rsidRPr="00371C3A" w:rsidRDefault="003E5A00" w:rsidP="00D41B72">
      <w:pPr>
        <w:pStyle w:val="Heading4"/>
      </w:pPr>
      <w:bookmarkStart w:id="53" w:name="_Toc222510509"/>
      <w:bookmarkStart w:id="54" w:name="_Toc236733210"/>
      <w:r w:rsidRPr="00371C3A">
        <w:t>Forward &amp; Backwards Buttons</w:t>
      </w:r>
      <w:bookmarkEnd w:id="53"/>
      <w:bookmarkEnd w:id="54"/>
    </w:p>
    <w:p w:rsidR="003E5A00" w:rsidRPr="00371C3A" w:rsidRDefault="003E5A00" w:rsidP="00C3348F">
      <w:pPr>
        <w:pStyle w:val="BodyCopy"/>
        <w:rPr>
          <w:noProof w:val="0"/>
        </w:rPr>
      </w:pPr>
      <w:r w:rsidRPr="00371C3A">
        <w:rPr>
          <w:noProof w:val="0"/>
        </w:rPr>
        <w:t>The forward and backwards buttons (green arrow left &amp; right, top left of screen) work in much the same way as they do in the other Microsoft programs. As you move from webpage to webpage, you have gone from the original forward to the new page. If you wanted to go back to the page you just left (even if it was an hour ago), you just need to click “back” on the browser. This helps in navigating through the webpage’s you have viewed recently.</w:t>
      </w:r>
    </w:p>
    <w:p w:rsidR="003E5A00" w:rsidRPr="00371C3A" w:rsidRDefault="003E5A00" w:rsidP="00D41B72">
      <w:pPr>
        <w:pStyle w:val="Heading4"/>
      </w:pPr>
      <w:bookmarkStart w:id="55" w:name="_Toc222510510"/>
      <w:bookmarkStart w:id="56" w:name="_Toc236733211"/>
      <w:r w:rsidRPr="00371C3A">
        <w:t>Search history</w:t>
      </w:r>
      <w:bookmarkEnd w:id="55"/>
      <w:bookmarkEnd w:id="56"/>
    </w:p>
    <w:p w:rsidR="003E5A00" w:rsidRPr="00371C3A" w:rsidRDefault="003E5A00" w:rsidP="00C3348F">
      <w:pPr>
        <w:pStyle w:val="BodyCopy"/>
        <w:rPr>
          <w:noProof w:val="0"/>
        </w:rPr>
      </w:pPr>
      <w:r w:rsidRPr="00371C3A">
        <w:rPr>
          <w:noProof w:val="0"/>
        </w:rPr>
        <w:t>However, it is not always possible to press the back button. For example, you may have shut the program and reopened it the next day. On the right hand side of the address bar, you will notice a small downwards facing black arrow. This indicates there is information for you to view. In fact, this will show you the recent “history” of where you have navigated using the browser. Also, there is actually a “history” button located at the top of your screen that will do a similar thing.</w:t>
      </w:r>
    </w:p>
    <w:p w:rsidR="003E5A00" w:rsidRPr="00371C3A" w:rsidRDefault="003E5A00" w:rsidP="00D41B72">
      <w:pPr>
        <w:pStyle w:val="Heading4"/>
      </w:pPr>
      <w:bookmarkStart w:id="57" w:name="_Toc222510511"/>
      <w:bookmarkStart w:id="58" w:name="_Toc236733212"/>
      <w:r w:rsidRPr="00371C3A">
        <w:lastRenderedPageBreak/>
        <w:t>Favourites page</w:t>
      </w:r>
      <w:bookmarkEnd w:id="57"/>
      <w:bookmarkEnd w:id="58"/>
    </w:p>
    <w:p w:rsidR="003E5A00" w:rsidRPr="00371C3A" w:rsidRDefault="003E5A00" w:rsidP="00C3348F">
      <w:pPr>
        <w:pStyle w:val="BodyCopy"/>
        <w:rPr>
          <w:noProof w:val="0"/>
        </w:rPr>
      </w:pPr>
      <w:r w:rsidRPr="00371C3A">
        <w:rPr>
          <w:noProof w:val="0"/>
        </w:rPr>
        <w:t xml:space="preserve">There is also a more permanent way to keep track of websites you have been to and may want to visit again in the future. This is the “favourites” option on your browser. The favourites icon looks like a large golden star on the top menu and when you select it, it will open a panel on </w:t>
      </w:r>
      <w:r w:rsidR="00C9557F" w:rsidRPr="00371C3A">
        <w:rPr>
          <w:noProof w:val="0"/>
        </w:rPr>
        <w:t xml:space="preserve">either </w:t>
      </w:r>
      <w:r w:rsidRPr="00371C3A">
        <w:rPr>
          <w:noProof w:val="0"/>
        </w:rPr>
        <w:t xml:space="preserve">the left </w:t>
      </w:r>
      <w:r w:rsidR="00C9557F" w:rsidRPr="00371C3A">
        <w:rPr>
          <w:noProof w:val="0"/>
        </w:rPr>
        <w:t xml:space="preserve">or right </w:t>
      </w:r>
      <w:r w:rsidRPr="00371C3A">
        <w:rPr>
          <w:noProof w:val="0"/>
        </w:rPr>
        <w:t xml:space="preserve">hand side of the window. </w:t>
      </w:r>
      <w:r w:rsidR="00C9557F" w:rsidRPr="00371C3A">
        <w:rPr>
          <w:noProof w:val="0"/>
        </w:rPr>
        <w:t>Depending on the browser you are using you will be prompted to click  ‘add’ or ‘done’ to include that web page in your ‘favourites’ file. Y</w:t>
      </w:r>
      <w:r w:rsidRPr="00371C3A">
        <w:rPr>
          <w:noProof w:val="0"/>
        </w:rPr>
        <w:t xml:space="preserve">ou </w:t>
      </w:r>
      <w:r w:rsidR="00C9557F" w:rsidRPr="00371C3A">
        <w:rPr>
          <w:noProof w:val="0"/>
        </w:rPr>
        <w:t xml:space="preserve">have the opportunity to </w:t>
      </w:r>
      <w:r w:rsidRPr="00371C3A">
        <w:rPr>
          <w:noProof w:val="0"/>
        </w:rPr>
        <w:t>use the name that automatically appears or you can change it to something you t</w:t>
      </w:r>
      <w:r w:rsidR="00C9557F" w:rsidRPr="00371C3A">
        <w:rPr>
          <w:noProof w:val="0"/>
        </w:rPr>
        <w:t>hink is more appropriate.</w:t>
      </w:r>
    </w:p>
    <w:p w:rsidR="00C9557F" w:rsidRPr="00371C3A" w:rsidRDefault="00B756F4" w:rsidP="00C3348F">
      <w:pPr>
        <w:pStyle w:val="BodyCopy"/>
        <w:rPr>
          <w:noProof w:val="0"/>
        </w:rPr>
      </w:pPr>
      <w:r w:rsidRPr="00371C3A">
        <w:rPr>
          <w:noProof w:val="0"/>
        </w:rPr>
        <w:t>For example:</w:t>
      </w:r>
    </w:p>
    <w:p w:rsidR="00C9557F" w:rsidRPr="00371C3A" w:rsidRDefault="00C9557F" w:rsidP="00C9557F">
      <w:pPr>
        <w:pStyle w:val="Bullet1"/>
      </w:pPr>
      <w:r w:rsidRPr="00371C3A">
        <w:t>Have open on your screen the page that you would like to d</w:t>
      </w:r>
      <w:r w:rsidR="00B756F4" w:rsidRPr="00371C3A">
        <w:t>irectly return to in the future</w:t>
      </w:r>
    </w:p>
    <w:p w:rsidR="00C9557F" w:rsidRPr="00371C3A" w:rsidRDefault="00C9557F" w:rsidP="00C9557F">
      <w:pPr>
        <w:pStyle w:val="Bullet1"/>
      </w:pPr>
      <w:r w:rsidRPr="00371C3A">
        <w:t xml:space="preserve">Type (Ctrl+D) – this will bring up a box titled ‘Add a Favourite’, here you can type in a name for this site or accept the site name as listed – e.g. ‘Currency Converter’ or </w:t>
      </w:r>
      <w:r w:rsidR="00FE2FF5" w:rsidRPr="00371C3A">
        <w:t xml:space="preserve">‘Smartraveller’. </w:t>
      </w:r>
      <w:r w:rsidRPr="00371C3A">
        <w:t xml:space="preserve">See example </w:t>
      </w:r>
      <w:r w:rsidR="00B756F4" w:rsidRPr="00371C3A">
        <w:t>below</w:t>
      </w:r>
    </w:p>
    <w:p w:rsidR="00C9557F" w:rsidRPr="00371C3A" w:rsidRDefault="00C9557F" w:rsidP="00C9557F">
      <w:pPr>
        <w:pStyle w:val="Bullet1"/>
        <w:rPr>
          <w:szCs w:val="24"/>
        </w:rPr>
      </w:pPr>
      <w:r w:rsidRPr="00371C3A">
        <w:rPr>
          <w:rFonts w:eastAsiaTheme="minorEastAsia"/>
          <w:lang w:eastAsia="en-AU"/>
        </w:rPr>
        <w:t>Click ‘Add’ and this will add this site to your list of Favourites</w:t>
      </w:r>
      <w:r w:rsidR="00B756F4" w:rsidRPr="00371C3A">
        <w:rPr>
          <w:rFonts w:eastAsiaTheme="minorEastAsia"/>
          <w:lang w:eastAsia="en-AU"/>
        </w:rPr>
        <w:t>.</w:t>
      </w:r>
      <w:r w:rsidR="00B756F4" w:rsidRPr="00371C3A">
        <w:rPr>
          <w:rFonts w:eastAsiaTheme="minorEastAsia"/>
          <w:lang w:eastAsia="en-AU"/>
        </w:rPr>
        <w:br/>
      </w:r>
    </w:p>
    <w:p w:rsidR="00C9557F" w:rsidRPr="00371C3A" w:rsidRDefault="00C9557F" w:rsidP="00C9557F">
      <w:pPr>
        <w:pStyle w:val="Bullet1"/>
        <w:numPr>
          <w:ilvl w:val="0"/>
          <w:numId w:val="0"/>
        </w:numPr>
        <w:ind w:left="357" w:hanging="357"/>
        <w:rPr>
          <w:szCs w:val="24"/>
        </w:rPr>
      </w:pPr>
      <w:r w:rsidRPr="00371C3A">
        <w:rPr>
          <w:noProof/>
          <w:szCs w:val="24"/>
          <w:lang w:val="en-US"/>
        </w:rPr>
        <w:drawing>
          <wp:inline distT="0" distB="0" distL="0" distR="0" wp14:anchorId="6F88ADE4" wp14:editId="6983F365">
            <wp:extent cx="5730875" cy="3584575"/>
            <wp:effectExtent l="0" t="0" r="317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0875" cy="3584575"/>
                    </a:xfrm>
                    <a:prstGeom prst="rect">
                      <a:avLst/>
                    </a:prstGeom>
                    <a:noFill/>
                  </pic:spPr>
                </pic:pic>
              </a:graphicData>
            </a:graphic>
          </wp:inline>
        </w:drawing>
      </w:r>
    </w:p>
    <w:p w:rsidR="00C9557F" w:rsidRPr="00371C3A" w:rsidRDefault="00B756F4" w:rsidP="00C3348F">
      <w:pPr>
        <w:pStyle w:val="BodyCopy"/>
        <w:rPr>
          <w:noProof w:val="0"/>
        </w:rPr>
      </w:pPr>
      <w:r w:rsidRPr="00371C3A">
        <w:rPr>
          <w:noProof w:val="0"/>
        </w:rPr>
        <w:br/>
      </w:r>
      <w:r w:rsidR="00C9557F" w:rsidRPr="00371C3A">
        <w:rPr>
          <w:noProof w:val="0"/>
        </w:rPr>
        <w:t>Below is an example of a bookmark reference page using Google Chrome allowing for easy ac</w:t>
      </w:r>
      <w:r w:rsidR="00FE2FF5" w:rsidRPr="00371C3A">
        <w:rPr>
          <w:noProof w:val="0"/>
        </w:rPr>
        <w:t>cess to regularly visited sites</w:t>
      </w:r>
      <w:r w:rsidR="00EC2239">
        <w:rPr>
          <w:noProof w:val="0"/>
        </w:rPr>
        <w:t>.</w:t>
      </w:r>
    </w:p>
    <w:p w:rsidR="00B756F4" w:rsidRPr="00371C3A" w:rsidRDefault="00C9557F" w:rsidP="00C3348F">
      <w:pPr>
        <w:pStyle w:val="BodyCopy"/>
        <w:rPr>
          <w:noProof w:val="0"/>
        </w:rPr>
      </w:pPr>
      <w:r w:rsidRPr="00371C3A">
        <w:rPr>
          <w:noProof w:val="0"/>
        </w:rPr>
        <w:t>You will need to be familiar with the system software application you are working on as they are not all the same.</w:t>
      </w:r>
    </w:p>
    <w:p w:rsidR="00B756F4" w:rsidRPr="00371C3A" w:rsidRDefault="00B756F4">
      <w:pPr>
        <w:rPr>
          <w:rFonts w:ascii="Helvetica" w:eastAsia="Calibri" w:hAnsi="Helvetica" w:cs="Calibri"/>
          <w:szCs w:val="16"/>
          <w:lang w:eastAsia="ar-SA"/>
        </w:rPr>
      </w:pPr>
      <w:r w:rsidRPr="00371C3A">
        <w:br w:type="page"/>
      </w:r>
    </w:p>
    <w:p w:rsidR="00C9557F" w:rsidRPr="00371C3A" w:rsidRDefault="00C9557F" w:rsidP="00B756F4">
      <w:pPr>
        <w:pStyle w:val="BodyCopy"/>
        <w:rPr>
          <w:noProof w:val="0"/>
        </w:rPr>
      </w:pPr>
      <w:r w:rsidRPr="00371C3A">
        <w:rPr>
          <w:szCs w:val="24"/>
          <w:lang w:val="en-US" w:eastAsia="en-US"/>
        </w:rPr>
        <w:lastRenderedPageBreak/>
        <w:drawing>
          <wp:inline distT="0" distB="0" distL="0" distR="0" wp14:anchorId="061D555E" wp14:editId="2E60AB4D">
            <wp:extent cx="5730875" cy="3584575"/>
            <wp:effectExtent l="0" t="0" r="317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0875" cy="3584575"/>
                    </a:xfrm>
                    <a:prstGeom prst="rect">
                      <a:avLst/>
                    </a:prstGeom>
                    <a:noFill/>
                  </pic:spPr>
                </pic:pic>
              </a:graphicData>
            </a:graphic>
          </wp:inline>
        </w:drawing>
      </w:r>
      <w:r w:rsidR="001A5FA2">
        <w:rPr>
          <w:b/>
          <w:i/>
          <w:noProof w:val="0"/>
        </w:rPr>
        <w:br/>
      </w:r>
      <w:r w:rsidR="00B756F4" w:rsidRPr="00371C3A">
        <w:rPr>
          <w:noProof w:val="0"/>
        </w:rPr>
        <w:br/>
      </w:r>
      <w:r w:rsidRPr="00371C3A">
        <w:rPr>
          <w:b/>
          <w:i/>
          <w:noProof w:val="0"/>
        </w:rPr>
        <w:t xml:space="preserve">Following is the bookmark </w:t>
      </w:r>
      <w:r w:rsidR="00B756F4" w:rsidRPr="00371C3A">
        <w:rPr>
          <w:b/>
          <w:i/>
          <w:noProof w:val="0"/>
        </w:rPr>
        <w:t>list as displayed by Explorer.</w:t>
      </w:r>
      <w:r w:rsidR="00B756F4" w:rsidRPr="00371C3A">
        <w:rPr>
          <w:noProof w:val="0"/>
        </w:rPr>
        <w:br/>
      </w:r>
    </w:p>
    <w:p w:rsidR="00C9557F" w:rsidRPr="00371C3A" w:rsidRDefault="00C9557F" w:rsidP="00C9557F">
      <w:pPr>
        <w:pStyle w:val="Bullet1"/>
        <w:numPr>
          <w:ilvl w:val="0"/>
          <w:numId w:val="0"/>
        </w:numPr>
        <w:ind w:left="357" w:hanging="357"/>
        <w:rPr>
          <w:szCs w:val="24"/>
        </w:rPr>
      </w:pPr>
      <w:r w:rsidRPr="00371C3A">
        <w:rPr>
          <w:noProof/>
          <w:szCs w:val="24"/>
          <w:lang w:val="en-US"/>
        </w:rPr>
        <w:drawing>
          <wp:inline distT="0" distB="0" distL="0" distR="0" wp14:anchorId="4D986CA2" wp14:editId="6B8C5D83">
            <wp:extent cx="5730875" cy="3584575"/>
            <wp:effectExtent l="0" t="0" r="317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0875" cy="3584575"/>
                    </a:xfrm>
                    <a:prstGeom prst="rect">
                      <a:avLst/>
                    </a:prstGeom>
                    <a:noFill/>
                  </pic:spPr>
                </pic:pic>
              </a:graphicData>
            </a:graphic>
          </wp:inline>
        </w:drawing>
      </w:r>
    </w:p>
    <w:p w:rsidR="00B756F4" w:rsidRPr="00371C3A" w:rsidRDefault="00B756F4">
      <w:pPr>
        <w:rPr>
          <w:rFonts w:ascii="Helvetica" w:eastAsiaTheme="minorHAnsi" w:hAnsi="Helvetica"/>
          <w:szCs w:val="24"/>
          <w:lang w:eastAsia="en-US"/>
        </w:rPr>
      </w:pPr>
      <w:r w:rsidRPr="00371C3A">
        <w:rPr>
          <w:szCs w:val="24"/>
        </w:rPr>
        <w:br w:type="page"/>
      </w:r>
    </w:p>
    <w:p w:rsidR="00C9557F" w:rsidRPr="00371C3A" w:rsidRDefault="00C9557F" w:rsidP="00C3348F">
      <w:pPr>
        <w:pStyle w:val="BodyCopy"/>
        <w:rPr>
          <w:noProof w:val="0"/>
        </w:rPr>
      </w:pPr>
      <w:r w:rsidRPr="00371C3A">
        <w:rPr>
          <w:noProof w:val="0"/>
        </w:rPr>
        <w:lastRenderedPageBreak/>
        <w:t>To access your list of Favourites at any time you can either type (Alt+C) or click on the small icon with the gold star.</w:t>
      </w:r>
    </w:p>
    <w:p w:rsidR="00C9557F" w:rsidRPr="00371C3A" w:rsidRDefault="00C9557F" w:rsidP="00C9557F">
      <w:pPr>
        <w:pStyle w:val="BodyCopy"/>
        <w:jc w:val="center"/>
        <w:rPr>
          <w:noProof w:val="0"/>
          <w:szCs w:val="24"/>
        </w:rPr>
      </w:pPr>
      <w:r w:rsidRPr="00371C3A">
        <w:rPr>
          <w:szCs w:val="24"/>
          <w:lang w:val="en-US" w:eastAsia="en-US"/>
        </w:rPr>
        <w:drawing>
          <wp:inline distT="0" distB="0" distL="0" distR="0" wp14:anchorId="02EC628E" wp14:editId="418D8DB8">
            <wp:extent cx="3051958" cy="1590396"/>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58945" cy="1594037"/>
                    </a:xfrm>
                    <a:prstGeom prst="rect">
                      <a:avLst/>
                    </a:prstGeom>
                    <a:noFill/>
                    <a:ln>
                      <a:noFill/>
                    </a:ln>
                  </pic:spPr>
                </pic:pic>
              </a:graphicData>
            </a:graphic>
          </wp:inline>
        </w:drawing>
      </w:r>
    </w:p>
    <w:p w:rsidR="00C9557F" w:rsidRPr="00371C3A" w:rsidRDefault="00C9557F" w:rsidP="00C3348F">
      <w:pPr>
        <w:pStyle w:val="BodyCopy"/>
        <w:rPr>
          <w:noProof w:val="0"/>
        </w:rPr>
      </w:pPr>
      <w:r w:rsidRPr="00371C3A">
        <w:rPr>
          <w:noProof w:val="0"/>
        </w:rPr>
        <w:t>It is possible to save your favourite websites so that they can be accessed from any computer. Have a look at the website www.delicious.com as an example.</w:t>
      </w:r>
    </w:p>
    <w:p w:rsidR="003E5A00" w:rsidRPr="00371C3A" w:rsidRDefault="003E5A00" w:rsidP="00D41B72">
      <w:pPr>
        <w:pStyle w:val="Heading4"/>
      </w:pPr>
      <w:bookmarkStart w:id="59" w:name="_Toc222510512"/>
      <w:bookmarkStart w:id="60" w:name="_Toc236733213"/>
      <w:r w:rsidRPr="00371C3A">
        <w:t>Search Engines</w:t>
      </w:r>
      <w:bookmarkEnd w:id="59"/>
      <w:bookmarkEnd w:id="60"/>
    </w:p>
    <w:p w:rsidR="003E5A00" w:rsidRPr="00371C3A" w:rsidRDefault="003E5A00" w:rsidP="00C3348F">
      <w:pPr>
        <w:pStyle w:val="BodyCopy"/>
        <w:rPr>
          <w:noProof w:val="0"/>
        </w:rPr>
      </w:pPr>
      <w:r w:rsidRPr="00371C3A">
        <w:rPr>
          <w:noProof w:val="0"/>
        </w:rPr>
        <w:t xml:space="preserve">There are several programs within the internet that can help you to find things that you want. These programs are called “search engines” and the most common ones are Google, yahoo, windows live and ask. There is also an even bigger (or maybe smarter) search engine named metacrawler that searches within those other four search engines! The search engines require a search term or phrase, which they then try to match with the criteria you select. The engine searches through the webpage’s on the internet and selects the most accurate matches and lists them in order of relevance. If you type in a very broad term, it will gather many results but you may have to search through a lot of results to find the ones you want. Therefore, you need to refine the search by using more specific terms or limiting the engine, for example by selecting only pages from </w:t>
      </w:r>
      <w:r w:rsidR="00FB3CF0" w:rsidRPr="00371C3A">
        <w:rPr>
          <w:noProof w:val="0"/>
        </w:rPr>
        <w:t>your own country or region</w:t>
      </w:r>
      <w:r w:rsidRPr="00371C3A">
        <w:rPr>
          <w:noProof w:val="0"/>
        </w:rPr>
        <w:t xml:space="preserve"> instead of worldwide.</w:t>
      </w:r>
    </w:p>
    <w:p w:rsidR="003E5A00" w:rsidRPr="00371C3A" w:rsidRDefault="003E5A00" w:rsidP="00D41B72">
      <w:pPr>
        <w:pStyle w:val="Heading4"/>
      </w:pPr>
      <w:bookmarkStart w:id="61" w:name="_Toc222510513"/>
      <w:bookmarkStart w:id="62" w:name="_Toc236733215"/>
      <w:r w:rsidRPr="00371C3A">
        <w:t>Hyperlinks</w:t>
      </w:r>
      <w:bookmarkEnd w:id="61"/>
      <w:bookmarkEnd w:id="62"/>
    </w:p>
    <w:p w:rsidR="003E5A00" w:rsidRPr="00371C3A" w:rsidRDefault="003E5A00" w:rsidP="00C3348F">
      <w:pPr>
        <w:pStyle w:val="BodyCopy"/>
        <w:rPr>
          <w:noProof w:val="0"/>
        </w:rPr>
      </w:pPr>
      <w:r w:rsidRPr="00371C3A">
        <w:rPr>
          <w:noProof w:val="0"/>
        </w:rPr>
        <w:t>There are several ways to navigate around webpage’s and one of the easiest is the use of hyperlinks. Hyperlinks are represented on the screen as text, buttons and sometimes even images. You can usually identify a hyperlink through the</w:t>
      </w:r>
      <w:r w:rsidR="00FF3482" w:rsidRPr="00371C3A">
        <w:rPr>
          <w:noProof w:val="0"/>
        </w:rPr>
        <w:t xml:space="preserve"> way it looks, for example, many</w:t>
      </w:r>
      <w:r w:rsidRPr="00371C3A">
        <w:rPr>
          <w:noProof w:val="0"/>
        </w:rPr>
        <w:t xml:space="preserve"> are c</w:t>
      </w:r>
      <w:r w:rsidR="00FF3482" w:rsidRPr="00371C3A">
        <w:rPr>
          <w:noProof w:val="0"/>
        </w:rPr>
        <w:t xml:space="preserve">oloured blue and are underlined. </w:t>
      </w:r>
      <w:r w:rsidRPr="00371C3A">
        <w:rPr>
          <w:noProof w:val="0"/>
        </w:rPr>
        <w:t>However, sometimes it is hard to identify them, so a second method is useful. If you hover your cursor or icon over something, and the icon remains the same shape, it is not a hyperlink, however if your icon changes to a small hand with the pointer finger pointing, then that is most likely a hyperlink. If you left click your mouse button while on that link, you will navigate to that webpage. Also, when you hover you icon over a suspected hyperlink, it will show you the web address in a small pop up dialogue box.</w:t>
      </w:r>
    </w:p>
    <w:p w:rsidR="00FF3482" w:rsidRPr="00371C3A" w:rsidRDefault="00124DDC" w:rsidP="003E5A00">
      <w:pPr>
        <w:keepNext/>
        <w:spacing w:before="240" w:after="60" w:line="240" w:lineRule="auto"/>
        <w:outlineLvl w:val="2"/>
        <w:rPr>
          <w:rFonts w:ascii="Verdana" w:eastAsia="Times New Roman" w:hAnsi="Verdana" w:cs="Arial"/>
          <w:b/>
          <w:bCs/>
          <w:i/>
          <w:color w:val="444444"/>
          <w:szCs w:val="26"/>
        </w:rPr>
      </w:pPr>
      <w:bookmarkStart w:id="63" w:name="_Toc222510514"/>
      <w:bookmarkStart w:id="64" w:name="_Toc236733216"/>
      <w:r w:rsidRPr="00371C3A">
        <w:rPr>
          <w:rFonts w:ascii="Verdana" w:eastAsia="Times New Roman" w:hAnsi="Verdana" w:cs="Arial"/>
          <w:b/>
          <w:bCs/>
          <w:i/>
          <w:noProof/>
          <w:color w:val="444444"/>
          <w:szCs w:val="26"/>
          <w:lang w:val="en-US" w:eastAsia="en-US"/>
        </w:rPr>
        <w:lastRenderedPageBreak/>
        <mc:AlternateContent>
          <mc:Choice Requires="wpg">
            <w:drawing>
              <wp:anchor distT="0" distB="0" distL="114300" distR="114300" simplePos="0" relativeHeight="251941888" behindDoc="0" locked="0" layoutInCell="1" allowOverlap="1">
                <wp:simplePos x="0" y="0"/>
                <wp:positionH relativeFrom="column">
                  <wp:posOffset>1265530</wp:posOffset>
                </wp:positionH>
                <wp:positionV relativeFrom="paragraph">
                  <wp:posOffset>181966</wp:posOffset>
                </wp:positionV>
                <wp:extent cx="3248834" cy="4733409"/>
                <wp:effectExtent l="0" t="0" r="27940" b="10160"/>
                <wp:wrapNone/>
                <wp:docPr id="147" name="Group 147"/>
                <wp:cNvGraphicFramePr/>
                <a:graphic xmlns:a="http://schemas.openxmlformats.org/drawingml/2006/main">
                  <a:graphicData uri="http://schemas.microsoft.com/office/word/2010/wordprocessingGroup">
                    <wpg:wgp>
                      <wpg:cNvGrpSpPr/>
                      <wpg:grpSpPr>
                        <a:xfrm>
                          <a:off x="0" y="0"/>
                          <a:ext cx="3248834" cy="4733409"/>
                          <a:chOff x="0" y="0"/>
                          <a:chExt cx="3248834" cy="4733409"/>
                        </a:xfrm>
                      </wpg:grpSpPr>
                      <wpg:grpSp>
                        <wpg:cNvPr id="134" name="Group 134"/>
                        <wpg:cNvGrpSpPr/>
                        <wpg:grpSpPr>
                          <a:xfrm>
                            <a:off x="0" y="0"/>
                            <a:ext cx="3248834" cy="4292244"/>
                            <a:chOff x="0" y="0"/>
                            <a:chExt cx="3248834" cy="4292244"/>
                          </a:xfrm>
                        </wpg:grpSpPr>
                        <wpg:grpSp>
                          <wpg:cNvPr id="200" name="Group 200"/>
                          <wpg:cNvGrpSpPr/>
                          <wpg:grpSpPr>
                            <a:xfrm>
                              <a:off x="0" y="343814"/>
                              <a:ext cx="3181350" cy="3948430"/>
                              <a:chOff x="0" y="0"/>
                              <a:chExt cx="3181864" cy="3948546"/>
                            </a:xfrm>
                          </wpg:grpSpPr>
                          <wpg:grpSp>
                            <wpg:cNvPr id="199" name="Group 199"/>
                            <wpg:cNvGrpSpPr/>
                            <wpg:grpSpPr>
                              <a:xfrm>
                                <a:off x="0" y="0"/>
                                <a:ext cx="3181864" cy="465756"/>
                                <a:chOff x="0" y="0"/>
                                <a:chExt cx="3181864" cy="465756"/>
                              </a:xfrm>
                            </wpg:grpSpPr>
                            <wpg:grpSp>
                              <wpg:cNvPr id="196" name="Group 196"/>
                              <wpg:cNvGrpSpPr/>
                              <wpg:grpSpPr>
                                <a:xfrm>
                                  <a:off x="0" y="0"/>
                                  <a:ext cx="3181864" cy="214685"/>
                                  <a:chOff x="0" y="0"/>
                                  <a:chExt cx="3181864" cy="214685"/>
                                </a:xfrm>
                              </wpg:grpSpPr>
                              <wps:wsp>
                                <wps:cNvPr id="290" name="Oval 290"/>
                                <wps:cNvSpPr/>
                                <wps:spPr>
                                  <a:xfrm>
                                    <a:off x="0" y="0"/>
                                    <a:ext cx="596265" cy="214630"/>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Oval 294"/>
                                <wps:cNvSpPr/>
                                <wps:spPr>
                                  <a:xfrm>
                                    <a:off x="748146" y="0"/>
                                    <a:ext cx="596265" cy="214685"/>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Oval 295"/>
                                <wps:cNvSpPr/>
                                <wps:spPr>
                                  <a:xfrm>
                                    <a:off x="1407226" y="0"/>
                                    <a:ext cx="389255" cy="206679"/>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 name="Oval 297"/>
                                <wps:cNvSpPr/>
                                <wps:spPr>
                                  <a:xfrm>
                                    <a:off x="1953491" y="0"/>
                                    <a:ext cx="349774" cy="214630"/>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Oval 301"/>
                                <wps:cNvSpPr/>
                                <wps:spPr>
                                  <a:xfrm>
                                    <a:off x="2434442" y="0"/>
                                    <a:ext cx="747422" cy="214685"/>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2" name="Straight Connector 182"/>
                              <wps:cNvCnPr/>
                              <wps:spPr>
                                <a:xfrm>
                                  <a:off x="308759" y="213756"/>
                                  <a:ext cx="0" cy="21844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83" name="Straight Connector 183"/>
                              <wps:cNvCnPr/>
                              <wps:spPr>
                                <a:xfrm>
                                  <a:off x="1045029" y="213756"/>
                                  <a:ext cx="0" cy="21844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90" name="Straight Connector 190"/>
                              <wps:cNvCnPr/>
                              <wps:spPr>
                                <a:xfrm>
                                  <a:off x="1603169" y="219694"/>
                                  <a:ext cx="0" cy="21844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4" name="Straight Connector 384"/>
                              <wps:cNvCnPr/>
                              <wps:spPr>
                                <a:xfrm>
                                  <a:off x="2137559" y="207819"/>
                                  <a:ext cx="0" cy="25200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5" name="Straight Connector 385"/>
                              <wps:cNvCnPr/>
                              <wps:spPr>
                                <a:xfrm>
                                  <a:off x="2814452" y="213756"/>
                                  <a:ext cx="0" cy="25200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92" name="Straight Connector 192"/>
                              <wps:cNvCnPr/>
                              <wps:spPr>
                                <a:xfrm>
                                  <a:off x="308759" y="427512"/>
                                  <a:ext cx="2505693" cy="3048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g:grpSp>
                          <wps:wsp>
                            <wps:cNvPr id="195" name="Straight Connector 195"/>
                            <wps:cNvCnPr/>
                            <wps:spPr>
                              <a:xfrm>
                                <a:off x="1418872" y="445256"/>
                                <a:ext cx="68742" cy="350329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g:grpSp>
                        <wpg:grpSp>
                          <wpg:cNvPr id="133" name="Group 133"/>
                          <wpg:cNvGrpSpPr/>
                          <wpg:grpSpPr>
                            <a:xfrm>
                              <a:off x="2136038" y="0"/>
                              <a:ext cx="1112796" cy="4291762"/>
                              <a:chOff x="0" y="0"/>
                              <a:chExt cx="1112796" cy="4291762"/>
                            </a:xfrm>
                          </wpg:grpSpPr>
                          <wps:wsp>
                            <wps:cNvPr id="263" name="Oval 263"/>
                            <wps:cNvSpPr/>
                            <wps:spPr>
                              <a:xfrm>
                                <a:off x="0" y="0"/>
                                <a:ext cx="1112796" cy="277689"/>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Straight Connector 214"/>
                            <wps:cNvCnPr/>
                            <wps:spPr>
                              <a:xfrm>
                                <a:off x="248717" y="248717"/>
                                <a:ext cx="0" cy="404304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g:grpSp>
                      </wpg:grpSp>
                      <wpg:grpSp>
                        <wpg:cNvPr id="143" name="Group 143"/>
                        <wpg:cNvGrpSpPr/>
                        <wpg:grpSpPr>
                          <a:xfrm>
                            <a:off x="0" y="2340864"/>
                            <a:ext cx="3107690" cy="2392545"/>
                            <a:chOff x="0" y="0"/>
                            <a:chExt cx="3107690" cy="2392545"/>
                          </a:xfrm>
                        </wpg:grpSpPr>
                        <wpg:grpSp>
                          <wpg:cNvPr id="137" name="Group 137"/>
                          <wpg:cNvGrpSpPr/>
                          <wpg:grpSpPr>
                            <a:xfrm>
                              <a:off x="0" y="0"/>
                              <a:ext cx="3107690" cy="1960905"/>
                              <a:chOff x="0" y="0"/>
                              <a:chExt cx="3107690" cy="1960905"/>
                            </a:xfrm>
                          </wpg:grpSpPr>
                          <wpg:grpSp>
                            <wpg:cNvPr id="212" name="Group 212"/>
                            <wpg:cNvGrpSpPr/>
                            <wpg:grpSpPr>
                              <a:xfrm>
                                <a:off x="0" y="0"/>
                                <a:ext cx="3107690" cy="1193165"/>
                                <a:chOff x="0" y="0"/>
                                <a:chExt cx="3107896" cy="1193470"/>
                              </a:xfrm>
                            </wpg:grpSpPr>
                            <wpg:grpSp>
                              <wpg:cNvPr id="202" name="Group 202"/>
                              <wpg:cNvGrpSpPr/>
                              <wpg:grpSpPr>
                                <a:xfrm>
                                  <a:off x="0" y="0"/>
                                  <a:ext cx="3107896" cy="833648"/>
                                  <a:chOff x="0" y="0"/>
                                  <a:chExt cx="3107896" cy="833648"/>
                                </a:xfrm>
                              </wpg:grpSpPr>
                              <wps:wsp>
                                <wps:cNvPr id="257" name="Oval 257"/>
                                <wps:cNvSpPr/>
                                <wps:spPr>
                                  <a:xfrm>
                                    <a:off x="0" y="279070"/>
                                    <a:ext cx="596348" cy="548640"/>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Oval 242"/>
                                <wps:cNvSpPr/>
                                <wps:spPr>
                                  <a:xfrm>
                                    <a:off x="825335" y="279070"/>
                                    <a:ext cx="596265" cy="548640"/>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Oval 59"/>
                                <wps:cNvSpPr/>
                                <wps:spPr>
                                  <a:xfrm>
                                    <a:off x="1674421" y="285008"/>
                                    <a:ext cx="596265" cy="548640"/>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Oval 60"/>
                                <wps:cNvSpPr/>
                                <wps:spPr>
                                  <a:xfrm>
                                    <a:off x="2511631" y="285008"/>
                                    <a:ext cx="596265" cy="548640"/>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Oval 302"/>
                                <wps:cNvSpPr/>
                                <wps:spPr>
                                  <a:xfrm>
                                    <a:off x="77190" y="0"/>
                                    <a:ext cx="747423" cy="214630"/>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1" name="Group 211"/>
                              <wpg:cNvGrpSpPr/>
                              <wpg:grpSpPr>
                                <a:xfrm>
                                  <a:off x="296883" y="825335"/>
                                  <a:ext cx="2520000" cy="368135"/>
                                  <a:chOff x="0" y="0"/>
                                  <a:chExt cx="2520000" cy="368135"/>
                                </a:xfrm>
                              </wpg:grpSpPr>
                              <wps:wsp>
                                <wps:cNvPr id="206" name="Straight Connector 206"/>
                                <wps:cNvCnPr/>
                                <wps:spPr>
                                  <a:xfrm>
                                    <a:off x="2517569" y="5938"/>
                                    <a:ext cx="0" cy="35941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07" name="Straight Connector 207"/>
                                <wps:cNvCnPr/>
                                <wps:spPr>
                                  <a:xfrm>
                                    <a:off x="1656608" y="5938"/>
                                    <a:ext cx="0" cy="35941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08" name="Straight Connector 208"/>
                                <wps:cNvCnPr/>
                                <wps:spPr>
                                  <a:xfrm>
                                    <a:off x="849086" y="5938"/>
                                    <a:ext cx="0" cy="35941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09" name="Straight Connector 209"/>
                                <wps:cNvCnPr/>
                                <wps:spPr>
                                  <a:xfrm>
                                    <a:off x="5938" y="0"/>
                                    <a:ext cx="0" cy="35941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10" name="Straight Connector 210"/>
                                <wps:cNvCnPr/>
                                <wps:spPr>
                                  <a:xfrm>
                                    <a:off x="0" y="368135"/>
                                    <a:ext cx="2520000"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g:grpSp>
                          </wpg:grpSp>
                          <wps:wsp>
                            <wps:cNvPr id="426" name="Straight Connector 426"/>
                            <wps:cNvCnPr/>
                            <wps:spPr>
                              <a:xfrm>
                                <a:off x="651052" y="197510"/>
                                <a:ext cx="0" cy="1763395"/>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g:grpSp>
                        <wps:wsp>
                          <wps:cNvPr id="427" name="Rectangle 427"/>
                          <wps:cNvSpPr/>
                          <wps:spPr>
                            <a:xfrm>
                              <a:off x="577900" y="1953158"/>
                              <a:ext cx="1900052" cy="439387"/>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4DDC" w:rsidRPr="00F835EA" w:rsidRDefault="00124DDC" w:rsidP="00F835EA">
                                <w:pPr>
                                  <w:pStyle w:val="Heading4"/>
                                  <w:jc w:val="center"/>
                                  <w:rPr>
                                    <w:rStyle w:val="Hyperlink"/>
                                    <w:i w:val="0"/>
                                  </w:rPr>
                                </w:pPr>
                                <w:r w:rsidRPr="00F835EA">
                                  <w:rPr>
                                    <w:rStyle w:val="Hyperlink"/>
                                  </w:rPr>
                                  <w:t>Hyperlinks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 147" o:spid="_x0000_s1040" style="position:absolute;margin-left:99.65pt;margin-top:14.35pt;width:255.8pt;height:372.7pt;z-index:251941888" coordsize="32488,4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">
                <v:group id="Group 134" o:spid="_x0000_s1041" style="position:absolute;width:32488;height:42922" coordsize="32488,429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W4sQAAADcAAAADwAAAGRycy9kb3ducmV2LnhtbERPS2vCQBC+C/0PyxR6&#10;M5s0tZQ0q4jU0oMU1ELpbciOSTA7G7JrHv/eFQre5uN7Tr4aTSN66lxtWUESxSCIC6trLhX8HLfz&#10;NxDOI2tsLJOCiRyslg+zHDNtB95Tf/ClCCHsMlRQed9mUrqiIoMusi1x4E62M+gD7EqpOxxCuGnk&#10;cxy/SoM1h4YKW9pUVJwPF6Pgc8BhnSYf/e582kx/x8X37y4hpZ4ex/U7CE+jv4v/3V86zE9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NW4sQAAADcAAAA&#10;DwAAAAAAAAAAAAAAAACqAgAAZHJzL2Rvd25yZXYueG1sUEsFBgAAAAAEAAQA+gAAAJsDAAAAAA==&#10;">
                  <v:group id="Group 200" o:spid="_x0000_s1042" style="position:absolute;top:3438;width:31813;height:39484" coordsize="31818,39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yDFAAAA3AAA&#10;AA8AAAAAAAAAAAAAAAAAqgIAAGRycy9kb3ducmV2LnhtbFBLBQYAAAAABAAEAPoAAACcAwAAAAA=&#10;">
                    <v:group id="Group 199" o:spid="_x0000_s1043" style="position:absolute;width:31818;height:4657" coordsize="31818,46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group id="Group 196" o:spid="_x0000_s1044" style="position:absolute;width:31818;height:2146" coordsize="31818,21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syNMMAAADcAAAADwAAAGRycy9kb3ducmV2LnhtbERPS4vCMBC+C/6HMIK3&#10;Na2y4naNIqLiQRZ8wLK3oRnbYjMpTWzrv98Igrf5+J4zX3amFA3VrrCsIB5FIIhTqwvOFFzO248Z&#10;COeRNZaWScGDHCwX/d4cE21bPlJz8pkIIewSVJB7XyVSujQng25kK+LAXW1t0AdYZ1LX2IZwU8px&#10;FE2lwYJDQ44VrXNKb6e7UbBrsV1N4k1zuF3Xj7/z58/vISalhoNu9Q3CU+ff4pd7r8P8r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azI0wwAAANwAAAAP&#10;AAAAAAAAAAAAAAAAAKoCAABkcnMvZG93bnJldi54bWxQSwUGAAAAAAQABAD6AAAAmgMAAAAA&#10;">
                        <v:oval id="Oval 290" o:spid="_x0000_s1045" style="position:absolute;width:5962;height:21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k8IA&#10;AADcAAAADwAAAGRycy9kb3ducmV2LnhtbERP3WrCMBS+H+wdwhnsbqZ6MbWaFrEVRDbBbg9waI5N&#10;t+akNFHrnn65GOzy4/tf56PtxJUG3zpWMJ0kIIhrp1tuFHx+7F4WIHxA1tg5JgV38pBnjw9rTLW7&#10;8YmuVWhEDGGfogITQp9K6WtDFv3E9cSRO7vBYohwaKQe8BbDbSdnSfIqLbYcGwz2tDVUf1cXq2B+&#10;+JGLLyzL4j28XUzZ+OJY1Eo9P42bFYhAY/gX/7n3WsFsGefHM/EIy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X76TwgAAANwAAAAPAAAAAAAAAAAAAAAAAJgCAABkcnMvZG93&#10;bnJldi54bWxQSwUGAAAAAAQABAD1AAAAhwMAAAAA&#10;" filled="f" strokecolor="#c00000" strokeweight="1pt"/>
                        <v:oval id="Oval 294" o:spid="_x0000_s1046" style="position:absolute;left:7481;width:5963;height:21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S4kMUA&#10;AADcAAAADwAAAGRycy9kb3ducmV2LnhtbESP0WrCQBRE3wX/YbkF38ymUtSmriJNBJEq1PYDLtnb&#10;bNrs3ZBdNe3XuwXBx2FmzjCLVW8bcabO144VPCYpCOLS6ZorBZ8fm/EchA/IGhvHpOCXPKyWw8EC&#10;M+0u/E7nY6hEhLDPUIEJoc2k9KUhiz5xLXH0vlxnMUTZVVJ3eIlw28hJmk6lxZrjgsGWXg2VP8eT&#10;VTDb/cn5NxZFvg9vJ1NUPj/kpVKjh379AiJQH+7hW3urFUyen+D/TDw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LiQxQAAANwAAAAPAAAAAAAAAAAAAAAAAJgCAABkcnMv&#10;ZG93bnJldi54bWxQSwUGAAAAAAQABAD1AAAAigMAAAAA&#10;" filled="f" strokecolor="#c00000" strokeweight="1pt"/>
                        <v:oval id="Oval 295" o:spid="_x0000_s1047" style="position:absolute;left:14072;width:3892;height:20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gdC8UA&#10;AADcAAAADwAAAGRycy9kb3ducmV2LnhtbESP0WrCQBRE3wX/YbkF38ymQtWmriJNBJEq1PYDLtnb&#10;bNrs3ZBdNe3XuwXBx2FmzjCLVW8bcabO144VPCYpCOLS6ZorBZ8fm/EchA/IGhvHpOCXPKyWw8EC&#10;M+0u/E7nY6hEhLDPUIEJoc2k9KUhiz5xLXH0vlxnMUTZVVJ3eIlw28hJmk6lxZrjgsGWXg2VP8eT&#10;VTDb/cn5NxZFvg9vJ1NUPj/kpVKjh379AiJQH+7hW3urFUyen+D/TDw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KB0LxQAAANwAAAAPAAAAAAAAAAAAAAAAAJgCAABkcnMv&#10;ZG93bnJldi54bWxQSwUGAAAAAAQABAD1AAAAigMAAAAA&#10;" filled="f" strokecolor="#c00000" strokeweight="1pt"/>
                        <v:oval id="Oval 297" o:spid="_x0000_s1048" style="position:absolute;left:19534;width:3498;height:21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Ym58UA&#10;AADcAAAADwAAAGRycy9kb3ducmV2LnhtbESP0WrCQBRE3wv9h+UW+qab5qHa6BqKiSDFClU/4JK9&#10;ZtNm74bsqrFf7xaEPg4zc4aZ54NtxZl63zhW8DJOQBBXTjdcKzjsV6MpCB+QNbaOScGVPOSLx4c5&#10;Ztpd+IvOu1CLCGGfoQITQpdJ6StDFv3YdcTRO7reYoiyr6Xu8RLhtpVpkrxKiw3HBYMdLQ1VP7uT&#10;VTD5+JXTbyzL4jNsTqasfbEtKqWen4b3GYhAQ/gP39trrSB9m8DfmX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tibnxQAAANwAAAAPAAAAAAAAAAAAAAAAAJgCAABkcnMv&#10;ZG93bnJldi54bWxQSwUGAAAAAAQABAD1AAAAigMAAAAA&#10;" filled="f" strokecolor="#c00000" strokeweight="1pt"/>
                        <v:oval id="Oval 301" o:spid="_x0000_s1049" style="position:absolute;left:24344;width:7474;height:21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BEsUA&#10;AADcAAAADwAAAGRycy9kb3ducmV2LnhtbESP3WrCQBSE74W+w3IKvdONLViJrlKaFERawZ8HOGSP&#10;2Wj2bMiuGn16tyB4OczMN8x03tlanKn1lWMFw0ECgrhwuuJSwW770x+D8AFZY+2YFFzJw3z20pti&#10;qt2F13TehFJECPsUFZgQmlRKXxiy6AeuIY7e3rUWQ5RtKXWLlwi3tXxPkpG0WHFcMNjQt6HiuDlZ&#10;BZ/LmxwfMM+zv/B7Mnnps1VWKPX22n1NQATqwjP8aC+0go9kCP9n4hG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IESxQAAANwAAAAPAAAAAAAAAAAAAAAAAJgCAABkcnMv&#10;ZG93bnJldi54bWxQSwUGAAAAAAQABAD1AAAAigMAAAAA&#10;" filled="f" strokecolor="#c00000" strokeweight="1pt"/>
                      </v:group>
                      <v:line id="Straight Connector 182" o:spid="_x0000_s1050" style="position:absolute;visibility:visible;mso-wrap-style:square" from="3087,2137" to="3087,4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O5sQAAADcAAAADwAAAGRycy9kb3ducmV2LnhtbERPzWrCQBC+F3yHZYReSt0YtUh0FU0r&#10;Ld7UPsA0OyYh2dmQ3SZpn94tCL3Nx/c76+1gatFR60rLCqaTCARxZnXJuYLPy+F5CcJ5ZI21ZVLw&#10;Qw62m9HDGhNtez5Rd/a5CCHsElRQeN8kUrqsIINuYhviwF1ta9AH2OZSt9iHcFPLOIpepMGSQ0OB&#10;DaUFZdX52yhYTH/3l+o4+6pmZXWcp6/0/hY9KfU4HnYrEJ4G/y++uz90mL+M4e+ZcIH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RY7mxAAAANwAAAAPAAAAAAAAAAAA&#10;AAAAAKECAABkcnMvZG93bnJldi54bWxQSwUGAAAAAAQABAD5AAAAkgMAAAAA&#10;" strokecolor="#c00000" strokeweight="1pt"/>
                      <v:line id="Straight Connector 183" o:spid="_x0000_s1051" style="position:absolute;visibility:visible;mso-wrap-style:square" from="10450,2137" to="10450,4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krfcMAAADcAAAADwAAAGRycy9kb3ducmV2LnhtbERPzWrCQBC+C32HZYReRDcaKxJdpdpK&#10;xZvRBxizYxKSnQ3ZraZ9ercg9DYf3+8s152pxY1aV1pWMB5FIIgzq0vOFZxPu+EchPPIGmvLpOCH&#10;HKxXL70lJtre+Ui31OcihLBLUEHhfZNI6bKCDLqRbYgDd7WtQR9gm0vd4j2Em1pOomgmDZYcGgps&#10;aFtQVqXfRsHb+Hdzqg7xpYrL6jDdftDXZzRQ6rXfvS9AeOr8v/jp3uswfx7D3zPhAr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JK33DAAAA3AAAAA8AAAAAAAAAAAAA&#10;AAAAoQIAAGRycy9kb3ducmV2LnhtbFBLBQYAAAAABAAEAPkAAACRAwAAAAA=&#10;" strokecolor="#c00000" strokeweight="1pt"/>
                      <v:line id="Straight Connector 190" o:spid="_x0000_s1052" style="position:absolute;visibility:visible;mso-wrap-style:square" from="16031,2196" to="16031,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Ij18cAAADcAAAADwAAAGRycy9kb3ducmV2LnhtbESPzW7CQAyE75V4h5WRuFRlw08rmrIg&#10;oKBW3Ao8gJt1kyhZb5TdQuDp8aFSb7ZmPPN5vuxcrc7UhtKzgdEwAUWceVtybuB03D3NQIWIbLH2&#10;TAauFGC56D3MMbX+wl90PsRcSQiHFA0UMTap1iEryGEY+oZYtB/fOoyytrm2LV4k3NV6nCQv2mHJ&#10;0lBgQ5uCsurw6ww8j27rY7WffFeTstpPN+/0sU0ejRn0u9UbqEhd/Df/XX9awX8VfHlGJtCL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AiPXxwAAANwAAAAPAAAAAAAA&#10;AAAAAAAAAKECAABkcnMvZG93bnJldi54bWxQSwUGAAAAAAQABAD5AAAAlQMAAAAA&#10;" strokecolor="#c00000" strokeweight="1pt"/>
                      <v:line id="Straight Connector 384" o:spid="_x0000_s1053" style="position:absolute;visibility:visible;mso-wrap-style:square" from="21375,2078" to="21375,4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Td6MUAAADcAAAADwAAAGRycy9kb3ducmV2LnhtbESP0WrCQBRE34X+w3ILvohuNFYkukqr&#10;FsW3qh9wzV6TkOzdkF019uu7BcHHYWbOMPNlaypxo8YVlhUMBxEI4tTqgjMFp+N3fwrCeWSNlWVS&#10;8CAHy8VbZ46Jtnf+odvBZyJA2CWoIPe+TqR0aU4G3cDWxMG72MagD7LJpG7wHuCmkqMomkiDBYeF&#10;HGta5ZSWh6tR8DH8/TqW+/hcxkW5H6/WtN1EPaW67+3nDISn1r/Cz/ZOK4inY/g/E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Td6MUAAADcAAAADwAAAAAAAAAA&#10;AAAAAAChAgAAZHJzL2Rvd25yZXYueG1sUEsFBgAAAAAEAAQA+QAAAJMDAAAAAA==&#10;" strokecolor="#c00000" strokeweight="1pt"/>
                      <v:line id="Straight Connector 385" o:spid="_x0000_s1054" style="position:absolute;visibility:visible;mso-wrap-style:square" from="28144,2137" to="28144,4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h4c8YAAADcAAAADwAAAGRycy9kb3ducmV2LnhtbESP3WrCQBSE74W+w3IKvRHdaEyR6Cr1&#10;jxbvqj7AMXuahGTPhuxWo0/vFoReDjPzDTNfdqYWF2pdaVnBaBiBIM6sLjlXcDruBlMQziNrrC2T&#10;ghs5WC5eenNMtb3yN10OPhcBwi5FBYX3TSqlywoy6Ia2IQ7ej20N+iDbXOoWrwFuajmOondpsOSw&#10;UGBD64Ky6vBrFCSj++pY7eNzFZfVfrLe0Oc26iv19tp9zEB46vx/+Nn+0griaQJ/Z8IRkIs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oeHPGAAAA3AAAAA8AAAAAAAAA&#10;AAAAAAAAoQIAAGRycy9kb3ducmV2LnhtbFBLBQYAAAAABAAEAPkAAACUAwAAAAA=&#10;" strokecolor="#c00000" strokeweight="1pt"/>
                      <v:line id="Straight Connector 192" o:spid="_x0000_s1055" style="position:absolute;visibility:visible;mso-wrap-style:square" from="3087,4275" to="28144,4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Xe8QAAADcAAAADwAAAGRycy9kb3ducmV2LnhtbERPTWvCQBC9F/oflil4KWbTgEWjq7Sl&#10;ag9ejELrbZqdJsHsbJpdNf57VxC8zeN9zmTWmVocqXWVZQUvUQyCOLe64kLBdjPvD0E4j6yxtkwK&#10;zuRgNn18mGCq7YnXdMx8IUIIuxQVlN43qZQuL8mgi2xDHLg/2xr0AbaF1C2eQripZRLHr9JgxaGh&#10;xIY+Ssr32cEoWOyHg1+c292zT5a0+nznn+z/W6neU/c2BuGp83fxzf2lw/xRAtdnwgVy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ld7xAAAANwAAAAPAAAAAAAAAAAA&#10;AAAAAKECAABkcnMvZG93bnJldi54bWxQSwUGAAAAAAQABAD5AAAAkgMAAAAA&#10;" strokecolor="#c00000"/>
                    </v:group>
                    <v:line id="Straight Connector 195" o:spid="_x0000_s1056" style="position:absolute;visibility:visible;mso-wrap-style:square" from="14188,4452" to="14876,39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PD8QAAADcAAAADwAAAGRycy9kb3ducmV2LnhtbERPTWvCQBC9C/0Pywi9iG4qWDS6Ca1U&#10;7cGLaaF6G7NjEszOxuxW03/fLQi9zeN9ziLtTC2u1LrKsoKnUQSCOLe64kLB58dqOAXhPLLG2jIp&#10;+CEHafLQW2Cs7Y13dM18IUIIuxgVlN43sZQuL8mgG9mGOHAn2xr0AbaF1C3eQrip5TiKnqXBikND&#10;iQ0tS8rP2bdRsD5PJ0dc2cPAjze0fXvlfXb5Uuqx373MQXjq/L/47n7XYf5sAn/PhAtk8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f88PxAAAANwAAAAPAAAAAAAAAAAA&#10;AAAAAKECAABkcnMvZG93bnJldi54bWxQSwUGAAAAAAQABAD5AAAAkgMAAAAA&#10;" strokecolor="#c00000"/>
                  </v:group>
                  <v:group id="Group 133" o:spid="_x0000_s1057" style="position:absolute;left:21360;width:11128;height:42917" coordsize="11127,429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oval id="Oval 263" o:spid="_x0000_s1058" style="position:absolute;width:11127;height:27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hQw8UA&#10;AADcAAAADwAAAGRycy9kb3ducmV2LnhtbESP3WrCQBSE7wXfYTlC73SjBZXoKsWkUEoV/HmAQ/aY&#10;jc2eDdlV0z59tyB4OczMN8xy3dla3Kj1lWMF41ECgrhwuuJSwen4PpyD8AFZY+2YFPyQh/Wq31ti&#10;qt2d93Q7hFJECPsUFZgQmlRKXxiy6EeuIY7e2bUWQ5RtKXWL9wi3tZwkyVRarDguGGxoY6j4Plyt&#10;gtnnr5xfMM+zbfi6mrz02S4rlHoZdG8LEIG68Aw/2h9awWT6Cv9n4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FDDxQAAANwAAAAPAAAAAAAAAAAAAAAAAJgCAABkcnMv&#10;ZG93bnJldi54bWxQSwUGAAAAAAQABAD1AAAAigMAAAAA&#10;" filled="f" strokecolor="#c00000" strokeweight="1pt"/>
                    <v:line id="Straight Connector 214" o:spid="_x0000_s1059" style="position:absolute;visibility:visible;mso-wrap-style:square" from="2487,2487" to="2487,42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UIsscAAADcAAAADwAAAGRycy9kb3ducmV2LnhtbESPT2vCQBTE74V+h+UVvBTdGFRC6ipt&#10;8d/Bi6nQ9vaafU2C2bdpdtX47V1B6HGYmd8w03lnanGi1lWWFQwHEQji3OqKCwX7j2U/AeE8ssba&#10;Mim4kIP57PFhiqm2Z97RKfOFCBB2KSoovW9SKV1ekkE3sA1x8H5ta9AH2RZSt3gOcFPLOIom0mDF&#10;YaHEht5Lyg/Z0ShYHZLxDy7t97OP17RdvPFX9vepVO+pe30B4anz/+F7e6MVxMMR3M6E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xQiyxwAAANwAAAAPAAAAAAAA&#10;AAAAAAAAAKECAABkcnMvZG93bnJldi54bWxQSwUGAAAAAAQABAD5AAAAlQMAAAAA&#10;" strokecolor="#c00000"/>
                  </v:group>
                </v:group>
                <v:group id="Group 143" o:spid="_x0000_s1060" style="position:absolute;top:23408;width:31076;height:23926" coordsize="31076,239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y968QAAADcAAAADwAAAGRycy9kb3ducmV2LnhtbERPS2vCQBC+C/0PyxR6&#10;M5s0tZQ0q4jU0oMU1ELpbciOSTA7G7JrHv/eFQre5uN7Tr4aTSN66lxtWUESxSCIC6trLhX8HLfz&#10;NxDOI2tsLJOCiRyslg+zHDNtB95Tf/ClCCHsMlRQed9mUrqiIoMusi1x4E62M+gD7EqpOxxCuGnk&#10;cxy/SoM1h4YKW9pUVJwPF6Pgc8BhnSYf/e582kx/x8X37y4hpZ4ex/U7CE+jv4v/3V86zH9J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y968QAAADcAAAA&#10;DwAAAAAAAAAAAAAAAACqAgAAZHJzL2Rvd25yZXYueG1sUEsFBgAAAAAEAAQA+gAAAJsDAAAAAA==&#10;">
                  <v:group id="Group 137" o:spid="_x0000_s1061" style="position:absolute;width:31076;height:19609" coordsize="31076,196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IlcQAAADcAAAADwAAAGRycy9kb3ducmV2LnhtbERPS2vCQBC+C/0PyxR6&#10;M5s01JY0q4jU0oMU1ELpbciOSTA7G7JrHv/eFQre5uN7Tr4aTSN66lxtWUESxSCIC6trLhX8HLfz&#10;NxDOI2tsLJOCiRyslg+zHDNtB95Tf/ClCCHsMlRQed9mUrqiIoMusi1x4E62M+gD7EqpOxxCuGnk&#10;cxwvpMGaQ0OFLW0qKs6Hi1HwOeCwTpOPfnc+baa/48v37y4hpZ4ex/U7CE+jv4v/3V86zE9f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kHIlcQAAADcAAAA&#10;DwAAAAAAAAAAAAAAAACqAgAAZHJzL2Rvd25yZXYueG1sUEsFBgAAAAAEAAQA+gAAAJsDAAAAAA==&#10;">
                    <v:group id="Group 212" o:spid="_x0000_s1062" style="position:absolute;width:31076;height:11931" coordsize="31078,119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qZWEcYAAADcAAAADwAAAGRycy9kb3ducmV2LnhtbESPzWrDMBCE74G+g9hC&#10;b4lsl4bgRgkhNKUHU4gdKL0t1sY2sVbGUvzz9lWh0OMwM98w2/1kWjFQ7xrLCuJVBIK4tLrhSsGl&#10;OC03IJxH1thaJgUzOdjvHhZbTLUd+UxD7isRIOxSVFB736VSurImg25lO+LgXW1v0AfZV1L3OAa4&#10;aWUSRWtpsOGwUGNHx5rKW343Ct5HHA/P8duQ3a7H+bt4+fzKYlLq6XE6vILwNPn/8F/7QytI4gR+&#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plYRxgAAANwA&#10;AAAPAAAAAAAAAAAAAAAAAKoCAABkcnMvZG93bnJldi54bWxQSwUGAAAAAAQABAD6AAAAnQMAAAAA&#10;">
                      <v:group id="Group 202" o:spid="_x0000_s1063" style="position:absolute;width:31078;height:8336" coordsize="31078,8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f8DMxgAAANwA&#10;AAAPAAAAAAAAAAAAAAAAAKoCAABkcnMvZG93bnJldi54bWxQSwUGAAAAAAQABAD6AAAAnQMAAAAA&#10;">
                        <v:oval id="Oval 257" o:spid="_x0000_s1064" style="position:absolute;top:2790;width:5963;height:54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fcUA&#10;AADcAAAADwAAAGRycy9kb3ducmV2LnhtbESP0WrCQBRE3wX/YblC3+pGoVWim1BMCqVYodYPuGSv&#10;2djs3ZBdNe3Xu4WCj8PMnGHW+WBbcaHeN44VzKYJCOLK6YZrBYev18clCB+QNbaOScEPeciz8WiN&#10;qXZX/qTLPtQiQtinqMCE0KVS+sqQRT91HXH0jq63GKLsa6l7vEa4beU8SZ6lxYbjgsGONoaq7/3Z&#10;Kli8/8rlCcuy+AjbsylrX+yKSqmHyfCyAhFoCPfwf/tNK5g/LeDvTDwCM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D5x9xQAAANwAAAAPAAAAAAAAAAAAAAAAAJgCAABkcnMv&#10;ZG93bnJldi54bWxQSwUGAAAAAAQABAD1AAAAigMAAAAA&#10;" filled="f" strokecolor="#c00000" strokeweight="1pt"/>
                        <v:oval id="Oval 242" o:spid="_x0000_s1065" style="position:absolute;left:8253;top:2790;width:5963;height:54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pOMUA&#10;AADcAAAADwAAAGRycy9kb3ducmV2LnhtbESP0WrCQBRE3wv+w3IF33RjECupq0iTQhFbqPoBl+xt&#10;Nm32bsiumvr1riD0cZiZM8xy3dtGnKnztWMF00kCgrh0uuZKwfHwNl6A8AFZY+OYFPyRh/Vq8LTE&#10;TLsLf9F5HyoRIewzVGBCaDMpfWnIop+4ljh6366zGKLsKqk7vES4bWSaJHNpsea4YLClV0Pl7/5k&#10;FTxvr3Lxg0WRf4TdyRSVzz/zUqnRsN+8gAjUh//wo/2uFaSzFO5n4h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oak4xQAAANwAAAAPAAAAAAAAAAAAAAAAAJgCAABkcnMv&#10;ZG93bnJldi54bWxQSwUGAAAAAAQABAD1AAAAigMAAAAA&#10;" filled="f" strokecolor="#c00000" strokeweight="1pt"/>
                        <v:oval id="Oval 59" o:spid="_x0000_s1066" style="position:absolute;left:16744;top:2850;width:5962;height:54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cQA&#10;AADbAAAADwAAAGRycy9kb3ducmV2LnhtbESP0WrCQBRE34X+w3ILfTMbC21tdBUxKRSxhVo/4JK9&#10;ZqPZuyG7avTrXaHQx2FmzjDTeW8bcaLO144VjJIUBHHpdM2Vgu3vx3AMwgdkjY1jUnAhD/PZw2CK&#10;mXZn/qHTJlQiQthnqMCE0GZS+tKQRZ+4ljh6O9dZDFF2ldQdniPcNvI5TV+lxZrjgsGWlobKw+Zo&#10;FbytrnK8x6LIv8L6aIrK5995qdTTY7+YgAjUh//wX/tTK3h5h/uX+AP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zv/nEAAAA2wAAAA8AAAAAAAAAAAAAAAAAmAIAAGRycy9k&#10;b3ducmV2LnhtbFBLBQYAAAAABAAEAPUAAACJAwAAAAA=&#10;" filled="f" strokecolor="#c00000" strokeweight="1pt"/>
                        <v:oval id="Oval 60" o:spid="_x0000_s1067" style="position:absolute;left:25116;top:2850;width:5962;height:54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Xc2cEA&#10;AADbAAAADwAAAGRycy9kb3ducmV2LnhtbERP3WrCMBS+F/YO4Qy8s+l24Uo1iqwdyJiDdT7AoTk2&#10;1eakNNF2e/rlQtjlx/e/3k62EzcafOtYwVOSgiCunW65UXD8fltkIHxA1tg5JgU/5GG7eZitMddu&#10;5C+6VaERMYR9jgpMCH0upa8NWfSJ64kjd3KDxRDh0Eg94BjDbSef03QpLbYcGwz29GqovlRXq+Dl&#10;/VdmZyzL4hA+rqZsfPFZ1ErNH6fdCkSgKfyL7+69VrCM6+OX+AP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l3NnBAAAA2wAAAA8AAAAAAAAAAAAAAAAAmAIAAGRycy9kb3du&#10;cmV2LnhtbFBLBQYAAAAABAAEAPUAAACGAwAAAAA=&#10;" filled="f" strokecolor="#c00000" strokeweight="1pt"/>
                        <v:oval id="Oval 302" o:spid="_x0000_s1068" style="position:absolute;left:771;width:7475;height:21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fZcUA&#10;AADcAAAADwAAAGRycy9kb3ducmV2LnhtbESP0WrCQBRE3wv9h+UWfKubKlSJbkJpUpBSC1U/4JK9&#10;ZqPZuyG7avTr3UKhj8PMnGGW+WBbcabeN44VvIwTEMSV0w3XCnbbj+c5CB+QNbaOScGVPOTZ48MS&#10;U+0u/EPnTahFhLBPUYEJoUul9JUhi37sOuLo7V1vMUTZ11L3eIlw28pJkrxKiw3HBYMdvRuqjpuT&#10;VTD7vMn5AcuyWIevkylrX3wXlVKjp+FtASLQEP7Df+2VVjBNJvB7Jh4Bm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Kh9lxQAAANwAAAAPAAAAAAAAAAAAAAAAAJgCAABkcnMv&#10;ZG93bnJldi54bWxQSwUGAAAAAAQABAD1AAAAigMAAAAA&#10;" filled="f" strokecolor="#c00000" strokeweight="1pt"/>
                      </v:group>
                      <v:group id="Group 211" o:spid="_x0000_s1069" style="position:absolute;left:2968;top:8253;width:25200;height:3681" coordsize="25200,36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line id="Straight Connector 206" o:spid="_x0000_s1070" style="position:absolute;visibility:visible;mso-wrap-style:square" from="25175,59" to="25175,3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Klg8YAAADcAAAADwAAAGRycy9kb3ducmV2LnhtbESPQWvCQBSE74X+h+UVvBTdGKhI6ia0&#10;UrUHL0ZBe3vNvibB7Ns0u2r6792C4HGYmW+YWdabRpypc7VlBeNRBIK4sLrmUsFuuxhOQTiPrLGx&#10;TAr+yEGWPj7MMNH2whs6574UAcIuQQWV920ipSsqMuhGtiUO3o/tDPogu1LqDi8BbhoZR9FEGqw5&#10;LFTY0ryi4pifjILlcfryjQv79ezjFa0/3vmQ/+6VGjz1b68gPPX+Hr61P7WCOJrA/5lwBGR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CpYPGAAAA3AAAAA8AAAAAAAAA&#10;AAAAAAAAoQIAAGRycy9kb3ducmV2LnhtbFBLBQYAAAAABAAEAPkAAACUAwAAAAA=&#10;" strokecolor="#c00000"/>
                        <v:line id="Straight Connector 207" o:spid="_x0000_s1071" style="position:absolute;visibility:visible;mso-wrap-style:square" from="16566,59" to="16566,3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4AGMYAAADcAAAADwAAAGRycy9kb3ducmV2LnhtbESPQWvCQBSE74X+h+UJvRTdGFBD6iq1&#10;VNuDF6Nge3vNPpNg9m2aXTX9925B8DjMzDfMdN6ZWpypdZVlBcNBBII4t7riQsFuu+wnIJxH1lhb&#10;JgV/5GA+e3yYYqrthTd0znwhAoRdigpK75tUSpeXZNANbEMcvINtDfog20LqFi8BbmoZR9FYGqw4&#10;LJTY0FtJ+TE7GQWrYzL6waX9fvbxB63fF/yV/e6Veup1ry8gPHX+Hr61P7WCOJrA/5lwBOTs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OABjGAAAA3AAAAA8AAAAAAAAA&#10;AAAAAAAAoQIAAGRycy9kb3ducmV2LnhtbFBLBQYAAAAABAAEAPkAAACUAwAAAAA=&#10;" strokecolor="#c00000"/>
                        <v:line id="Straight Connector 208" o:spid="_x0000_s1072" style="position:absolute;visibility:visible;mso-wrap-style:square" from="8490,59" to="8490,3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GUasIAAADcAAAADwAAAGRycy9kb3ducmV2LnhtbERPy2rCQBTdC/7DcAU3ohMDFkkdpYqv&#10;RTeNgnV3zdwmwcydmBk1/n1nUejycN6zRWsq8aDGlZYVjEcRCOLM6pJzBcfDZjgF4TyyxsoyKXiR&#10;g8W825lhou2Tv+iR+lyEEHYJKii8rxMpXVaQQTeyNXHgfmxj0AfY5FI3+AzhppJxFL1JgyWHhgJr&#10;WhWUXdO7UbC9TicX3NjzwMc7+lwv+Tu9nZTq99qPdxCeWv8v/nPvtYI4CmvDmXAE5P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VGUasIAAADcAAAADwAAAAAAAAAAAAAA&#10;AAChAgAAZHJzL2Rvd25yZXYueG1sUEsFBgAAAAAEAAQA+QAAAJADAAAAAA==&#10;" strokecolor="#c00000"/>
                        <v:line id="Straight Connector 209" o:spid="_x0000_s1073" style="position:absolute;visibility:visible;mso-wrap-style:square" from="59,0" to="59,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0x8cYAAADcAAAADwAAAGRycy9kb3ducmV2LnhtbESPQWvCQBSE74L/YXlCL1I3Bio2uoqK&#10;th56MS2ot2f2mQSzb2N2q+m/7xYKHoeZ+YaZzltTiRs1rrSsYDiIQBBnVpecK/j63DyPQTiPrLGy&#10;TAp+yMF81u1MMdH2zju6pT4XAcIuQQWF93UipcsKMugGtiYO3tk2Bn2QTS51g/cAN5WMo2gkDZYc&#10;FgqsaVVQdkm/jYK3y/jlhBt77Pv4nT7WSz6k171ST712MQHhqfWP8H97qxXE0Sv8nQ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dMfHGAAAA3AAAAA8AAAAAAAAA&#10;AAAAAAAAoQIAAGRycy9kb3ducmV2LnhtbFBLBQYAAAAABAAEAPkAAACUAwAAAAA=&#10;" strokecolor="#c00000"/>
                        <v:line id="Straight Connector 210" o:spid="_x0000_s1074" style="position:absolute;visibility:visible;mso-wrap-style:square" from="0,3681" to="25200,3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4OscMAAADcAAAADwAAAGRycy9kb3ducmV2LnhtbERPTWvCQBC9F/wPywheSt0YaJHoJmip&#10;1kMvxkLrbcyOSTA7G7Orxn/fPRQ8Pt73POtNI67Uudqygsk4AkFcWF1zqeB7t3qZgnAeWWNjmRTc&#10;yUGWDp7mmGh74y1dc1+KEMIuQQWV920ipSsqMujGtiUO3NF2Bn2AXSl1h7cQbhoZR9GbNFhzaKiw&#10;pfeKilN+MQrWp+nrAVd2/+zjT/r6WPJvfv5RajTsFzMQnnr/EP+7N1pBPAnzw5lwBG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DrHDAAAA3AAAAA8AAAAAAAAAAAAA&#10;AAAAoQIAAGRycy9kb3ducmV2LnhtbFBLBQYAAAAABAAEAPkAAACRAwAAAAA=&#10;" strokecolor="#c00000"/>
                      </v:group>
                    </v:group>
                    <v:line id="Straight Connector 426" o:spid="_x0000_s1075" style="position:absolute;visibility:visible;mso-wrap-style:square" from="6510,1975" to="6510,19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Z0W8UAAADcAAAADwAAAGRycy9kb3ducmV2LnhtbESP3YrCMBSE74V9h3AEb2RN/VmRrlHW&#10;PxTvVn2As82xLW1OShO1+vRGEPZymJlvmOm8MaW4Uu1yywr6vQgEcWJ1zqmC03HzOQHhPLLG0jIp&#10;uJOD+eyjNcVY2xv/0vXgUxEg7GJUkHlfxVK6JCODrmcr4uCdbW3QB1mnUtd4C3BTykEUjaXBnMNC&#10;hhUtM0qKw8Uo+Oo/FsdiP/wrhnmxHy1XtF1HXaU67ebnG4Snxv+H3+2dVjAajOF1JhwBOX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XZ0W8UAAADcAAAADwAAAAAAAAAA&#10;AAAAAAChAgAAZHJzL2Rvd25yZXYueG1sUEsFBgAAAAAEAAQA+QAAAJMDAAAAAA==&#10;" strokecolor="#c00000" strokeweight="1pt"/>
                  </v:group>
                  <v:rect id="Rectangle 427" o:spid="_x0000_s1076" style="position:absolute;left:5779;top:19531;width:19000;height:43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vIKcUA&#10;AADcAAAADwAAAGRycy9kb3ducmV2LnhtbESPzWrDMBCE74G+g9hCb4lcU5rgRAmmUMghl9q95LZY&#10;65/EWrnW1nHevioUehxm5htmd5hdryYaQ+fZwPMqAUVcedtxY+CzfF9uQAVBtth7JgN3CnDYPyx2&#10;mFl/4w+aCmlUhHDI0EArMmRah6olh2HlB+Lo1X50KFGOjbYj3iLc9TpNklftsOO40OJAby1V1+Lb&#10;Gfg6bupLmUpXrPtTJeW5yOvT3ZinxznfghKa5T/81z5aAy/pGn7PxCOg9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O8gpxQAAANwAAAAPAAAAAAAAAAAAAAAAAJgCAABkcnMv&#10;ZG93bnJldi54bWxQSwUGAAAAAAQABAD1AAAAigMAAAAA&#10;" filled="f" strokecolor="#c00000" strokeweight="1pt">
                    <v:textbox>
                      <w:txbxContent>
                        <w:p w:rsidR="00124DDC" w:rsidRPr="00F835EA" w:rsidRDefault="00124DDC" w:rsidP="00F835EA">
                          <w:pPr>
                            <w:pStyle w:val="Heading4"/>
                            <w:jc w:val="center"/>
                            <w:rPr>
                              <w:rStyle w:val="Hyperlink"/>
                              <w:i w:val="0"/>
                            </w:rPr>
                          </w:pPr>
                          <w:r w:rsidRPr="00F835EA">
                            <w:rPr>
                              <w:rStyle w:val="Hyperlink"/>
                            </w:rPr>
                            <w:t>Hyperlinks</w:t>
                          </w:r>
                        </w:p>
                      </w:txbxContent>
                    </v:textbox>
                  </v:rect>
                </v:group>
              </v:group>
            </w:pict>
          </mc:Fallback>
        </mc:AlternateContent>
      </w:r>
      <w:r w:rsidR="00FF3482" w:rsidRPr="00371C3A">
        <w:rPr>
          <w:rFonts w:ascii="Verdana" w:eastAsia="Times New Roman" w:hAnsi="Verdana" w:cs="Arial"/>
          <w:b/>
          <w:bCs/>
          <w:i/>
          <w:noProof/>
          <w:color w:val="444444"/>
          <w:szCs w:val="26"/>
          <w:lang w:val="en-US" w:eastAsia="en-US"/>
        </w:rPr>
        <w:drawing>
          <wp:inline distT="0" distB="0" distL="0" distR="0" wp14:anchorId="09DBBB5F" wp14:editId="4DAFF23E">
            <wp:extent cx="5719631" cy="358457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5719631" cy="3584575"/>
                    </a:xfrm>
                    <a:prstGeom prst="rect">
                      <a:avLst/>
                    </a:prstGeom>
                    <a:noFill/>
                  </pic:spPr>
                </pic:pic>
              </a:graphicData>
            </a:graphic>
          </wp:inline>
        </w:drawing>
      </w:r>
    </w:p>
    <w:p w:rsidR="003E5A00" w:rsidRPr="00371C3A" w:rsidRDefault="00F835EA" w:rsidP="00DB79F3">
      <w:pPr>
        <w:pStyle w:val="Heading4"/>
      </w:pPr>
      <w:r w:rsidRPr="00371C3A">
        <w:rPr>
          <w:rFonts w:ascii="Verdana" w:eastAsia="Times New Roman" w:hAnsi="Verdana" w:cs="Arial"/>
          <w:noProof/>
          <w:color w:val="444444"/>
          <w:szCs w:val="26"/>
          <w:lang w:val="en-US" w:eastAsia="en-US"/>
        </w:rPr>
        <mc:AlternateContent>
          <mc:Choice Requires="wps">
            <w:drawing>
              <wp:anchor distT="0" distB="0" distL="114300" distR="114300" simplePos="0" relativeHeight="251936768" behindDoc="0" locked="0" layoutInCell="1" allowOverlap="1" wp14:anchorId="06F79284" wp14:editId="62BC8461">
                <wp:simplePos x="0" y="0"/>
                <wp:positionH relativeFrom="column">
                  <wp:posOffset>2897505</wp:posOffset>
                </wp:positionH>
                <wp:positionV relativeFrom="paragraph">
                  <wp:posOffset>97790</wp:posOffset>
                </wp:positionV>
                <wp:extent cx="0" cy="756000"/>
                <wp:effectExtent l="0" t="0" r="19050" b="25400"/>
                <wp:wrapNone/>
                <wp:docPr id="213" name="Straight Connector 213"/>
                <wp:cNvGraphicFramePr/>
                <a:graphic xmlns:a="http://schemas.openxmlformats.org/drawingml/2006/main">
                  <a:graphicData uri="http://schemas.microsoft.com/office/word/2010/wordprocessingShape">
                    <wps:wsp>
                      <wps:cNvCnPr/>
                      <wps:spPr>
                        <a:xfrm>
                          <a:off x="0" y="0"/>
                          <a:ext cx="0" cy="75600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5EBA85" id="Straight Connector 213" o:spid="_x0000_s1026" style="position:absolute;z-index:251936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8.15pt,7.7pt" to="228.15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" strokecolor="#c00000"/>
            </w:pict>
          </mc:Fallback>
        </mc:AlternateContent>
      </w:r>
      <w:r w:rsidR="00C3348F" w:rsidRPr="00371C3A">
        <w:rPr>
          <w:rFonts w:ascii="Verdana" w:eastAsia="Times New Roman" w:hAnsi="Verdana" w:cs="Arial"/>
          <w:color w:val="444444"/>
          <w:szCs w:val="26"/>
        </w:rPr>
        <w:br w:type="page"/>
      </w:r>
      <w:r w:rsidR="003E5A00" w:rsidRPr="00371C3A">
        <w:lastRenderedPageBreak/>
        <w:t>New Window</w:t>
      </w:r>
      <w:bookmarkEnd w:id="63"/>
      <w:bookmarkEnd w:id="64"/>
    </w:p>
    <w:p w:rsidR="003E5A00" w:rsidRPr="00371C3A" w:rsidRDefault="003E5A00" w:rsidP="00B4355B">
      <w:pPr>
        <w:pStyle w:val="BodyCopy"/>
        <w:rPr>
          <w:noProof w:val="0"/>
        </w:rPr>
      </w:pPr>
      <w:r w:rsidRPr="00371C3A">
        <w:rPr>
          <w:noProof w:val="0"/>
        </w:rPr>
        <w:t>Sometimes when you navigate away the browser will either automatically open in a new window or it will ask you if you would like to open in a new window. The choice is not always yours and your decision will depend on whether you want to view the two windows at once. Remember, you can always swap windows, or minimize one to view the other and vice versa.</w:t>
      </w:r>
    </w:p>
    <w:p w:rsidR="00B4355B" w:rsidRPr="00371C3A" w:rsidRDefault="00B4355B" w:rsidP="00B4355B">
      <w:pPr>
        <w:pStyle w:val="ActivityHead"/>
        <w:shd w:val="clear" w:color="auto" w:fill="0D0D0D" w:themeFill="text1" w:themeFillTint="F2"/>
        <w:rPr>
          <w:noProof w:val="0"/>
          <w:color w:val="FFFFFF" w:themeColor="background1"/>
        </w:rPr>
      </w:pPr>
      <w:r w:rsidRPr="00371C3A">
        <w:rPr>
          <w:noProof w:val="0"/>
          <w:color w:val="FFFFFF" w:themeColor="background1"/>
        </w:rPr>
        <w:t xml:space="preserve">Activity </w:t>
      </w:r>
      <w:r w:rsidRPr="00371C3A">
        <w:rPr>
          <w:rFonts w:eastAsia="Times New Roman"/>
          <w:noProof w:val="0"/>
          <w:szCs w:val="32"/>
        </w:rPr>
        <w:t>5 Internet Search</w:t>
      </w:r>
    </w:p>
    <w:p w:rsidR="00F939AB" w:rsidRPr="00371C3A" w:rsidRDefault="00F939AB" w:rsidP="00F939AB">
      <w:pPr>
        <w:pStyle w:val="BodyCopy"/>
        <w:rPr>
          <w:noProof w:val="0"/>
        </w:rPr>
      </w:pPr>
      <w:r w:rsidRPr="00371C3A">
        <w:rPr>
          <w:noProof w:val="0"/>
        </w:rPr>
        <w:t>NOTE: It is a requirement of this unit that you attempt this Training Activity.</w:t>
      </w:r>
    </w:p>
    <w:p w:rsidR="00FF3482" w:rsidRPr="00371C3A" w:rsidRDefault="003E5A00" w:rsidP="005B44E9">
      <w:pPr>
        <w:pStyle w:val="BodyCopy"/>
        <w:rPr>
          <w:noProof w:val="0"/>
        </w:rPr>
      </w:pPr>
      <w:r w:rsidRPr="00371C3A">
        <w:rPr>
          <w:noProof w:val="0"/>
        </w:rPr>
        <w:t xml:space="preserve">Try to answer these questions by using a search engine (e.g. </w:t>
      </w:r>
      <w:hyperlink r:id="rId129" w:history="1">
        <w:r w:rsidRPr="00371C3A">
          <w:rPr>
            <w:noProof w:val="0"/>
            <w:color w:val="0000FF"/>
            <w:u w:val="single"/>
          </w:rPr>
          <w:t>www.google.com.au</w:t>
        </w:r>
      </w:hyperlink>
      <w:r w:rsidRPr="00371C3A">
        <w:rPr>
          <w:noProof w:val="0"/>
        </w:rPr>
        <w:t>). Try practicing using shorter key word searches, instead of typing the whole question into the search engine. Place your answer &amp; the website you foun</w:t>
      </w:r>
      <w:r w:rsidR="00FF3482" w:rsidRPr="00371C3A">
        <w:rPr>
          <w:noProof w:val="0"/>
        </w:rPr>
        <w:t>d it on in the spaces provided.</w:t>
      </w:r>
    </w:p>
    <w:p w:rsidR="003E5A00" w:rsidRPr="00371C3A" w:rsidRDefault="003E5A00" w:rsidP="005B44E9">
      <w:pPr>
        <w:pStyle w:val="BodyCopy"/>
        <w:rPr>
          <w:noProof w:val="0"/>
        </w:rPr>
      </w:pPr>
      <w:r w:rsidRPr="00371C3A">
        <w:rPr>
          <w:noProof w:val="0"/>
        </w:rPr>
        <w:t>TIP: Copy &amp; paste the website address directly off the webpage (found in the "address bar") straight into your document!</w:t>
      </w:r>
      <w:r w:rsidR="00B4355B" w:rsidRPr="00371C3A">
        <w:rPr>
          <w:noProof w:val="0"/>
        </w:rPr>
        <w:br/>
      </w:r>
    </w:p>
    <w:tbl>
      <w:tblPr>
        <w:tblW w:w="5000" w:type="pct"/>
        <w:jc w:val="center"/>
        <w:tblLayout w:type="fixed"/>
        <w:tblLook w:val="0000" w:firstRow="0" w:lastRow="0" w:firstColumn="0" w:lastColumn="0" w:noHBand="0" w:noVBand="0"/>
      </w:tblPr>
      <w:tblGrid>
        <w:gridCol w:w="959"/>
        <w:gridCol w:w="3971"/>
        <w:gridCol w:w="2052"/>
        <w:gridCol w:w="2260"/>
      </w:tblGrid>
      <w:tr w:rsidR="003E5A00" w:rsidRPr="00371C3A" w:rsidTr="00B4355B">
        <w:trPr>
          <w:trHeight w:val="289"/>
          <w:jc w:val="center"/>
        </w:trPr>
        <w:tc>
          <w:tcPr>
            <w:tcW w:w="959" w:type="dxa"/>
            <w:tcBorders>
              <w:top w:val="single" w:sz="4" w:space="0" w:color="auto"/>
              <w:left w:val="single" w:sz="4" w:space="0" w:color="auto"/>
              <w:bottom w:val="single" w:sz="4" w:space="0" w:color="auto"/>
              <w:right w:val="single" w:sz="4" w:space="0" w:color="auto"/>
            </w:tcBorders>
            <w:shd w:val="clear" w:color="auto" w:fill="595959" w:themeFill="text1" w:themeFillTint="A6"/>
            <w:noWrap/>
            <w:vAlign w:val="center"/>
          </w:tcPr>
          <w:p w:rsidR="003E5A00" w:rsidRPr="00371C3A" w:rsidRDefault="003E5A00" w:rsidP="00B4355B">
            <w:pPr>
              <w:pStyle w:val="TableHeading"/>
              <w:rPr>
                <w:noProof w:val="0"/>
              </w:rPr>
            </w:pPr>
            <w:r w:rsidRPr="00371C3A">
              <w:rPr>
                <w:noProof w:val="0"/>
              </w:rPr>
              <w:t>No.</w:t>
            </w:r>
          </w:p>
        </w:tc>
        <w:tc>
          <w:tcPr>
            <w:tcW w:w="3971" w:type="dxa"/>
            <w:tcBorders>
              <w:top w:val="single" w:sz="4" w:space="0" w:color="auto"/>
              <w:left w:val="nil"/>
              <w:bottom w:val="single" w:sz="4" w:space="0" w:color="auto"/>
              <w:right w:val="single" w:sz="4" w:space="0" w:color="auto"/>
            </w:tcBorders>
            <w:shd w:val="clear" w:color="auto" w:fill="595959" w:themeFill="text1" w:themeFillTint="A6"/>
            <w:vAlign w:val="center"/>
          </w:tcPr>
          <w:p w:rsidR="003E5A00" w:rsidRPr="00371C3A" w:rsidRDefault="003E5A00" w:rsidP="00B4355B">
            <w:pPr>
              <w:pStyle w:val="TableHeading"/>
              <w:rPr>
                <w:noProof w:val="0"/>
              </w:rPr>
            </w:pPr>
            <w:r w:rsidRPr="00371C3A">
              <w:rPr>
                <w:noProof w:val="0"/>
              </w:rPr>
              <w:t>Questions</w:t>
            </w:r>
          </w:p>
        </w:tc>
        <w:tc>
          <w:tcPr>
            <w:tcW w:w="2052" w:type="dxa"/>
            <w:tcBorders>
              <w:top w:val="single" w:sz="4" w:space="0" w:color="auto"/>
              <w:left w:val="nil"/>
              <w:bottom w:val="single" w:sz="4" w:space="0" w:color="auto"/>
              <w:right w:val="single" w:sz="4" w:space="0" w:color="auto"/>
            </w:tcBorders>
            <w:shd w:val="clear" w:color="auto" w:fill="595959" w:themeFill="text1" w:themeFillTint="A6"/>
            <w:vAlign w:val="center"/>
          </w:tcPr>
          <w:p w:rsidR="003E5A00" w:rsidRPr="00371C3A" w:rsidRDefault="003E5A00" w:rsidP="00B4355B">
            <w:pPr>
              <w:pStyle w:val="TableHeading"/>
              <w:rPr>
                <w:noProof w:val="0"/>
              </w:rPr>
            </w:pPr>
            <w:r w:rsidRPr="00371C3A">
              <w:rPr>
                <w:noProof w:val="0"/>
              </w:rPr>
              <w:t>Answers</w:t>
            </w:r>
          </w:p>
        </w:tc>
        <w:tc>
          <w:tcPr>
            <w:tcW w:w="2260" w:type="dxa"/>
            <w:tcBorders>
              <w:top w:val="single" w:sz="4" w:space="0" w:color="auto"/>
              <w:left w:val="nil"/>
              <w:bottom w:val="single" w:sz="4" w:space="0" w:color="auto"/>
              <w:right w:val="single" w:sz="4" w:space="0" w:color="auto"/>
            </w:tcBorders>
            <w:shd w:val="clear" w:color="auto" w:fill="595959" w:themeFill="text1" w:themeFillTint="A6"/>
            <w:vAlign w:val="center"/>
          </w:tcPr>
          <w:p w:rsidR="003E5A00" w:rsidRPr="00371C3A" w:rsidRDefault="003E5A00" w:rsidP="00B4355B">
            <w:pPr>
              <w:pStyle w:val="TableHeading"/>
              <w:rPr>
                <w:noProof w:val="0"/>
              </w:rPr>
            </w:pPr>
            <w:r w:rsidRPr="00371C3A">
              <w:rPr>
                <w:noProof w:val="0"/>
              </w:rPr>
              <w:t>Website</w:t>
            </w: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1</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r w:rsidRPr="00371C3A">
              <w:rPr>
                <w:noProof w:val="0"/>
              </w:rPr>
              <w:t xml:space="preserve">What is the capital city of </w:t>
            </w:r>
            <w:r w:rsidR="007A2519" w:rsidRPr="00371C3A">
              <w:rPr>
                <w:noProof w:val="0"/>
              </w:rPr>
              <w:t>Vietnam</w:t>
            </w:r>
            <w:r w:rsidRPr="00371C3A">
              <w:rPr>
                <w:noProof w:val="0"/>
              </w:rPr>
              <w:t>?</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2</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r w:rsidRPr="00371C3A">
              <w:rPr>
                <w:noProof w:val="0"/>
              </w:rPr>
              <w:t xml:space="preserve">What is the national sport of </w:t>
            </w:r>
            <w:r w:rsidR="007A2519" w:rsidRPr="00371C3A">
              <w:rPr>
                <w:noProof w:val="0"/>
              </w:rPr>
              <w:t>Thailand</w:t>
            </w:r>
            <w:r w:rsidRPr="00371C3A">
              <w:rPr>
                <w:noProof w:val="0"/>
              </w:rPr>
              <w:t>?</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3</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7F182A" w:rsidP="00B4355B">
            <w:pPr>
              <w:pStyle w:val="TableText"/>
              <w:rPr>
                <w:noProof w:val="0"/>
                <w:highlight w:val="yellow"/>
              </w:rPr>
            </w:pPr>
            <w:r w:rsidRPr="00371C3A">
              <w:rPr>
                <w:noProof w:val="0"/>
              </w:rPr>
              <w:t>When is the Water Festival in Cambodia and what is it about?</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4</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7F182A" w:rsidP="00B4355B">
            <w:pPr>
              <w:pStyle w:val="TableText"/>
              <w:rPr>
                <w:noProof w:val="0"/>
                <w:highlight w:val="yellow"/>
              </w:rPr>
            </w:pPr>
            <w:r w:rsidRPr="00371C3A">
              <w:rPr>
                <w:noProof w:val="0"/>
              </w:rPr>
              <w:t>I want to go to the Great Lantern festival in the Philippines</w:t>
            </w:r>
            <w:r w:rsidR="002350B8" w:rsidRPr="00371C3A">
              <w:rPr>
                <w:noProof w:val="0"/>
              </w:rPr>
              <w:t>. Can you tell me about it?</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5</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7F182A" w:rsidP="00B4355B">
            <w:pPr>
              <w:pStyle w:val="TableText"/>
              <w:rPr>
                <w:noProof w:val="0"/>
                <w:highlight w:val="yellow"/>
              </w:rPr>
            </w:pPr>
            <w:r w:rsidRPr="00371C3A">
              <w:rPr>
                <w:noProof w:val="0"/>
              </w:rPr>
              <w:t>Which SE Asian countries conduct a marathon?</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6</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7F182A" w:rsidP="00B4355B">
            <w:pPr>
              <w:pStyle w:val="TableText"/>
              <w:rPr>
                <w:noProof w:val="0"/>
              </w:rPr>
            </w:pPr>
            <w:r w:rsidRPr="00371C3A">
              <w:rPr>
                <w:noProof w:val="0"/>
              </w:rPr>
              <w:t>When is the Dragon Boat Festival in Penang?</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7</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7F182A" w:rsidP="00B4355B">
            <w:pPr>
              <w:pStyle w:val="TableText"/>
              <w:rPr>
                <w:noProof w:val="0"/>
              </w:rPr>
            </w:pPr>
            <w:r w:rsidRPr="00371C3A">
              <w:rPr>
                <w:noProof w:val="0"/>
              </w:rPr>
              <w:t>I am a Grand Prix fan. Where and when are they held in SE Asia?</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8</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r w:rsidRPr="00371C3A">
              <w:rPr>
                <w:noProof w:val="0"/>
              </w:rPr>
              <w:t xml:space="preserve">Name the three largest countries in </w:t>
            </w:r>
            <w:r w:rsidR="007A2519" w:rsidRPr="00371C3A">
              <w:rPr>
                <w:noProof w:val="0"/>
              </w:rPr>
              <w:t>SE Asia</w:t>
            </w:r>
            <w:r w:rsidRPr="00371C3A">
              <w:rPr>
                <w:noProof w:val="0"/>
              </w:rPr>
              <w:t>?</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34"/>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9</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2350B8" w:rsidP="00B4355B">
            <w:pPr>
              <w:pStyle w:val="TableText"/>
              <w:rPr>
                <w:noProof w:val="0"/>
                <w:highlight w:val="yellow"/>
              </w:rPr>
            </w:pPr>
            <w:r w:rsidRPr="00371C3A">
              <w:rPr>
                <w:noProof w:val="0"/>
              </w:rPr>
              <w:t>Is it possible to travel by train from Johor Bahru to Mandalay?</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r w:rsidR="003E5A00" w:rsidRPr="00371C3A" w:rsidTr="00B4355B">
        <w:trPr>
          <w:trHeight w:val="645"/>
          <w:jc w:val="center"/>
        </w:trPr>
        <w:tc>
          <w:tcPr>
            <w:tcW w:w="959" w:type="dxa"/>
            <w:tcBorders>
              <w:top w:val="nil"/>
              <w:left w:val="single" w:sz="4" w:space="0" w:color="auto"/>
              <w:bottom w:val="single" w:sz="4" w:space="0" w:color="auto"/>
              <w:right w:val="single" w:sz="4" w:space="0" w:color="auto"/>
            </w:tcBorders>
            <w:shd w:val="clear" w:color="auto" w:fill="auto"/>
            <w:noWrap/>
            <w:vAlign w:val="center"/>
          </w:tcPr>
          <w:p w:rsidR="003E5A00" w:rsidRPr="00371C3A" w:rsidRDefault="003E5A00" w:rsidP="00B4355B">
            <w:pPr>
              <w:pStyle w:val="TableText"/>
              <w:rPr>
                <w:noProof w:val="0"/>
              </w:rPr>
            </w:pPr>
            <w:r w:rsidRPr="00371C3A">
              <w:rPr>
                <w:noProof w:val="0"/>
              </w:rPr>
              <w:t>10</w:t>
            </w:r>
          </w:p>
        </w:tc>
        <w:tc>
          <w:tcPr>
            <w:tcW w:w="3971" w:type="dxa"/>
            <w:tcBorders>
              <w:top w:val="nil"/>
              <w:left w:val="nil"/>
              <w:bottom w:val="single" w:sz="4" w:space="0" w:color="auto"/>
              <w:right w:val="single" w:sz="4" w:space="0" w:color="auto"/>
            </w:tcBorders>
            <w:shd w:val="clear" w:color="auto" w:fill="auto"/>
            <w:vAlign w:val="center"/>
          </w:tcPr>
          <w:p w:rsidR="003E5A00" w:rsidRPr="00371C3A" w:rsidRDefault="002350B8" w:rsidP="00B4355B">
            <w:pPr>
              <w:pStyle w:val="TableText"/>
              <w:rPr>
                <w:noProof w:val="0"/>
              </w:rPr>
            </w:pPr>
            <w:r w:rsidRPr="00371C3A">
              <w:rPr>
                <w:noProof w:val="0"/>
              </w:rPr>
              <w:t>I have a one night stopover in Brunei. What could I do</w:t>
            </w:r>
            <w:r w:rsidR="00BF6770" w:rsidRPr="00371C3A">
              <w:rPr>
                <w:noProof w:val="0"/>
              </w:rPr>
              <w:t>?</w:t>
            </w:r>
          </w:p>
        </w:tc>
        <w:tc>
          <w:tcPr>
            <w:tcW w:w="2052"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c>
          <w:tcPr>
            <w:tcW w:w="2260" w:type="dxa"/>
            <w:tcBorders>
              <w:top w:val="nil"/>
              <w:left w:val="nil"/>
              <w:bottom w:val="single" w:sz="4" w:space="0" w:color="auto"/>
              <w:right w:val="single" w:sz="4" w:space="0" w:color="auto"/>
            </w:tcBorders>
            <w:shd w:val="clear" w:color="auto" w:fill="auto"/>
            <w:vAlign w:val="center"/>
          </w:tcPr>
          <w:p w:rsidR="003E5A00" w:rsidRPr="00371C3A" w:rsidRDefault="003E5A00" w:rsidP="00B4355B">
            <w:pPr>
              <w:pStyle w:val="TableText"/>
              <w:rPr>
                <w:noProof w:val="0"/>
              </w:rPr>
            </w:pPr>
          </w:p>
        </w:tc>
      </w:tr>
    </w:tbl>
    <w:p w:rsidR="007909BB" w:rsidRPr="00371C3A" w:rsidRDefault="007909BB" w:rsidP="00B4355B">
      <w:pPr>
        <w:pStyle w:val="BodyCopy"/>
        <w:rPr>
          <w:noProof w:val="0"/>
        </w:rPr>
      </w:pPr>
      <w:r w:rsidRPr="00371C3A">
        <w:rPr>
          <w:noProof w:val="0"/>
        </w:rPr>
        <w:br w:type="page"/>
      </w:r>
    </w:p>
    <w:p w:rsidR="007909BB" w:rsidRPr="00371C3A" w:rsidRDefault="007909BB" w:rsidP="00D41B72">
      <w:pPr>
        <w:pStyle w:val="Heading4"/>
      </w:pPr>
      <w:r w:rsidRPr="00371C3A">
        <w:lastRenderedPageBreak/>
        <w:t>My Compu</w:t>
      </w:r>
      <w:r w:rsidR="007A2519" w:rsidRPr="00371C3A">
        <w:t>ter</w:t>
      </w:r>
    </w:p>
    <w:p w:rsidR="007909BB" w:rsidRPr="00371C3A" w:rsidRDefault="00FE2FF5" w:rsidP="005D3475">
      <w:pPr>
        <w:pStyle w:val="BodyCopy"/>
        <w:rPr>
          <w:noProof w:val="0"/>
        </w:rPr>
      </w:pPr>
      <w:r w:rsidRPr="00371C3A">
        <w:rPr>
          <w:noProof w:val="0"/>
        </w:rPr>
        <w:t>The</w:t>
      </w:r>
      <w:r w:rsidR="007909BB" w:rsidRPr="00371C3A">
        <w:rPr>
          <w:b/>
          <w:i/>
          <w:noProof w:val="0"/>
        </w:rPr>
        <w:t xml:space="preserve"> </w:t>
      </w:r>
      <w:r w:rsidRPr="00371C3A">
        <w:rPr>
          <w:b/>
          <w:i/>
          <w:noProof w:val="0"/>
        </w:rPr>
        <w:t xml:space="preserve">my </w:t>
      </w:r>
      <w:r w:rsidR="007909BB" w:rsidRPr="00371C3A">
        <w:rPr>
          <w:b/>
          <w:i/>
          <w:noProof w:val="0"/>
        </w:rPr>
        <w:t>computer</w:t>
      </w:r>
      <w:r w:rsidR="007909BB" w:rsidRPr="00371C3A">
        <w:rPr>
          <w:noProof w:val="0"/>
        </w:rPr>
        <w:t xml:space="preserve"> function allows you to enter the file structure of the computer. You can locate the </w:t>
      </w:r>
      <w:r w:rsidR="007909BB" w:rsidRPr="00371C3A">
        <w:rPr>
          <w:b/>
          <w:i/>
          <w:noProof w:val="0"/>
        </w:rPr>
        <w:t>my computer shortcut icon</w:t>
      </w:r>
      <w:r w:rsidR="007909BB" w:rsidRPr="00371C3A">
        <w:rPr>
          <w:noProof w:val="0"/>
        </w:rPr>
        <w:t xml:space="preserve"> on the main screen after star</w:t>
      </w:r>
      <w:r w:rsidR="007A2519" w:rsidRPr="00371C3A">
        <w:rPr>
          <w:noProof w:val="0"/>
        </w:rPr>
        <w:t>t</w:t>
      </w:r>
      <w:r w:rsidR="007909BB" w:rsidRPr="00371C3A">
        <w:rPr>
          <w:noProof w:val="0"/>
        </w:rPr>
        <w:t xml:space="preserve">ing the computer. </w:t>
      </w:r>
      <w:r w:rsidR="007909BB" w:rsidRPr="00371C3A">
        <w:rPr>
          <w:rStyle w:val="BodyCopyChar1"/>
          <w:noProof w:val="0"/>
        </w:rPr>
        <w:t>Double left click your mouse on the icon</w:t>
      </w:r>
      <w:r w:rsidR="007909BB" w:rsidRPr="00371C3A">
        <w:rPr>
          <w:noProof w:val="0"/>
        </w:rPr>
        <w:t xml:space="preserve"> to open the view displayed below. From here, you can view the </w:t>
      </w:r>
      <w:r w:rsidR="007909BB" w:rsidRPr="00371C3A">
        <w:rPr>
          <w:b/>
          <w:i/>
          <w:noProof w:val="0"/>
        </w:rPr>
        <w:t xml:space="preserve">hardware </w:t>
      </w:r>
      <w:r w:rsidR="007909BB" w:rsidRPr="00371C3A">
        <w:rPr>
          <w:noProof w:val="0"/>
        </w:rPr>
        <w:t>or</w:t>
      </w:r>
      <w:r w:rsidR="007909BB" w:rsidRPr="00371C3A">
        <w:rPr>
          <w:b/>
          <w:i/>
          <w:noProof w:val="0"/>
        </w:rPr>
        <w:t xml:space="preserve"> </w:t>
      </w:r>
      <w:r w:rsidR="007909BB" w:rsidRPr="00371C3A">
        <w:rPr>
          <w:noProof w:val="0"/>
        </w:rPr>
        <w:t xml:space="preserve">actual components of the computer. Your computer will have a local disk (C:) which is the primary hard drive. It will also have a DVD RAM drive (D:), a network drive (L:) and any other drives attached. When you insert an </w:t>
      </w:r>
      <w:r w:rsidR="007909BB" w:rsidRPr="00371C3A">
        <w:rPr>
          <w:b/>
          <w:i/>
          <w:noProof w:val="0"/>
        </w:rPr>
        <w:t>external disk drive</w:t>
      </w:r>
      <w:r w:rsidR="007909BB" w:rsidRPr="00371C3A">
        <w:rPr>
          <w:noProof w:val="0"/>
        </w:rPr>
        <w:t xml:space="preserve"> like a </w:t>
      </w:r>
      <w:r w:rsidR="007909BB" w:rsidRPr="00371C3A">
        <w:rPr>
          <w:b/>
          <w:i/>
          <w:noProof w:val="0"/>
        </w:rPr>
        <w:t>USB stick</w:t>
      </w:r>
      <w:r w:rsidR="007909BB" w:rsidRPr="00371C3A">
        <w:rPr>
          <w:noProof w:val="0"/>
        </w:rPr>
        <w:t xml:space="preserve">, it will also appear </w:t>
      </w:r>
      <w:r w:rsidR="007A2519" w:rsidRPr="00371C3A">
        <w:rPr>
          <w:noProof w:val="0"/>
        </w:rPr>
        <w:t>in this screen. These items must not</w:t>
      </w:r>
      <w:r w:rsidR="007909BB" w:rsidRPr="00371C3A">
        <w:rPr>
          <w:noProof w:val="0"/>
        </w:rPr>
        <w:t xml:space="preserve"> be altered or destroyed. They hold </w:t>
      </w:r>
      <w:r w:rsidR="007A2519" w:rsidRPr="00371C3A">
        <w:rPr>
          <w:noProof w:val="0"/>
        </w:rPr>
        <w:t xml:space="preserve">the </w:t>
      </w:r>
      <w:r w:rsidR="007909BB" w:rsidRPr="00371C3A">
        <w:rPr>
          <w:noProof w:val="0"/>
        </w:rPr>
        <w:t>files and programs, which can be altered, added or de</w:t>
      </w:r>
      <w:r w:rsidR="007A2519" w:rsidRPr="00371C3A">
        <w:rPr>
          <w:noProof w:val="0"/>
        </w:rPr>
        <w:t>leted by you</w:t>
      </w:r>
      <w:r w:rsidR="007909BB" w:rsidRPr="00371C3A">
        <w:rPr>
          <w:noProof w:val="0"/>
        </w:rPr>
        <w:t xml:space="preserve">. The files and programs are held in </w:t>
      </w:r>
      <w:r w:rsidR="007909BB" w:rsidRPr="00371C3A">
        <w:rPr>
          <w:b/>
          <w:i/>
          <w:noProof w:val="0"/>
        </w:rPr>
        <w:t>folders</w:t>
      </w:r>
      <w:r w:rsidR="007909BB" w:rsidRPr="00371C3A">
        <w:rPr>
          <w:noProof w:val="0"/>
        </w:rPr>
        <w:t xml:space="preserve">. </w:t>
      </w:r>
    </w:p>
    <w:p w:rsidR="007909BB" w:rsidRPr="00371C3A" w:rsidRDefault="007909BB" w:rsidP="007A2519">
      <w:pPr>
        <w:spacing w:after="0" w:line="240" w:lineRule="auto"/>
        <w:jc w:val="center"/>
        <w:rPr>
          <w:rFonts w:ascii="Times New Roman" w:eastAsia="Times New Roman" w:hAnsi="Times New Roman" w:cs="Times New Roman"/>
          <w:color w:val="444444"/>
          <w:sz w:val="24"/>
          <w:szCs w:val="24"/>
        </w:rPr>
      </w:pPr>
      <w:r w:rsidRPr="00371C3A">
        <w:rPr>
          <w:rFonts w:ascii="Times New Roman" w:eastAsia="Times New Roman" w:hAnsi="Times New Roman" w:cs="Times New Roman"/>
          <w:noProof/>
          <w:color w:val="444444"/>
          <w:sz w:val="24"/>
          <w:szCs w:val="24"/>
          <w:lang w:val="en-US" w:eastAsia="en-US"/>
        </w:rPr>
        <w:drawing>
          <wp:inline distT="0" distB="0" distL="0" distR="0" wp14:anchorId="752F6071" wp14:editId="3593BBC6">
            <wp:extent cx="3301564" cy="1806854"/>
            <wp:effectExtent l="19050" t="19050" r="13335" b="222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325531" cy="1819971"/>
                    </a:xfrm>
                    <a:prstGeom prst="rect">
                      <a:avLst/>
                    </a:prstGeom>
                    <a:noFill/>
                    <a:ln w="6350" cmpd="sng">
                      <a:solidFill>
                        <a:srgbClr val="000000"/>
                      </a:solidFill>
                      <a:miter lim="800000"/>
                      <a:headEnd/>
                      <a:tailEnd/>
                    </a:ln>
                    <a:effectLst/>
                  </pic:spPr>
                </pic:pic>
              </a:graphicData>
            </a:graphic>
          </wp:inline>
        </w:drawing>
      </w:r>
      <w:r w:rsidR="001A5FA2">
        <w:rPr>
          <w:rFonts w:ascii="Times New Roman" w:eastAsia="Times New Roman" w:hAnsi="Times New Roman" w:cs="Times New Roman"/>
          <w:color w:val="444444"/>
          <w:sz w:val="24"/>
          <w:szCs w:val="24"/>
        </w:rPr>
        <w:br/>
      </w:r>
    </w:p>
    <w:p w:rsidR="007909BB" w:rsidRPr="00371C3A" w:rsidRDefault="007909BB" w:rsidP="00D41B72">
      <w:pPr>
        <w:pStyle w:val="Heading4"/>
      </w:pPr>
      <w:bookmarkStart w:id="65" w:name="_Toc236733179"/>
      <w:r w:rsidRPr="00371C3A">
        <w:t>File folders</w:t>
      </w:r>
      <w:bookmarkEnd w:id="65"/>
    </w:p>
    <w:p w:rsidR="007909BB" w:rsidRPr="00371C3A" w:rsidRDefault="007A2519" w:rsidP="005D3475">
      <w:pPr>
        <w:pStyle w:val="BodyCopy"/>
        <w:rPr>
          <w:b/>
          <w:i/>
          <w:noProof w:val="0"/>
        </w:rPr>
      </w:pPr>
      <w:r w:rsidRPr="00371C3A">
        <w:rPr>
          <w:noProof w:val="0"/>
        </w:rPr>
        <w:t>A</w:t>
      </w:r>
      <w:r w:rsidR="007909BB" w:rsidRPr="00371C3A">
        <w:rPr>
          <w:noProof w:val="0"/>
        </w:rPr>
        <w:t xml:space="preserve"> </w:t>
      </w:r>
      <w:r w:rsidR="007909BB" w:rsidRPr="00371C3A">
        <w:rPr>
          <w:b/>
          <w:i/>
          <w:noProof w:val="0"/>
        </w:rPr>
        <w:t>file folder</w:t>
      </w:r>
      <w:r w:rsidRPr="00371C3A">
        <w:rPr>
          <w:noProof w:val="0"/>
        </w:rPr>
        <w:t xml:space="preserve"> is </w:t>
      </w:r>
      <w:r w:rsidR="007909BB" w:rsidRPr="00371C3A">
        <w:rPr>
          <w:noProof w:val="0"/>
        </w:rPr>
        <w:t xml:space="preserve">much like a folder in a filing cabinet. Folders are identified by a small icon that looks like a manila folder. File folders are stored on the </w:t>
      </w:r>
      <w:r w:rsidR="007909BB" w:rsidRPr="00371C3A">
        <w:rPr>
          <w:b/>
          <w:i/>
          <w:noProof w:val="0"/>
        </w:rPr>
        <w:t>hard drives</w:t>
      </w:r>
      <w:r w:rsidR="007909BB" w:rsidRPr="00371C3A">
        <w:rPr>
          <w:noProof w:val="0"/>
        </w:rPr>
        <w:t xml:space="preserve"> or </w:t>
      </w:r>
      <w:r w:rsidR="007909BB" w:rsidRPr="00371C3A">
        <w:rPr>
          <w:b/>
          <w:i/>
          <w:noProof w:val="0"/>
        </w:rPr>
        <w:t>external disk drives</w:t>
      </w:r>
      <w:r w:rsidR="007909BB" w:rsidRPr="00371C3A">
        <w:rPr>
          <w:noProof w:val="0"/>
        </w:rPr>
        <w:t xml:space="preserve">. Below you can see an example of what the file folders on the C:\ look like. You can see which drive or folder you are looking in by locating it in the </w:t>
      </w:r>
      <w:r w:rsidRPr="00371C3A">
        <w:rPr>
          <w:b/>
          <w:i/>
          <w:noProof w:val="0"/>
        </w:rPr>
        <w:t>address bar:</w:t>
      </w:r>
      <w:r w:rsidR="00B4355B" w:rsidRPr="00371C3A">
        <w:rPr>
          <w:b/>
          <w:i/>
          <w:noProof w:val="0"/>
        </w:rPr>
        <w:br/>
      </w:r>
    </w:p>
    <w:p w:rsidR="007909BB" w:rsidRPr="00371C3A" w:rsidRDefault="007A2519" w:rsidP="007909BB">
      <w:pPr>
        <w:shd w:val="clear" w:color="auto" w:fill="FFFFFF"/>
        <w:spacing w:after="0" w:line="360" w:lineRule="auto"/>
        <w:jc w:val="both"/>
        <w:rPr>
          <w:rFonts w:ascii="Verdana" w:eastAsia="Times New Roman" w:hAnsi="Verdana" w:cs="Tahoma"/>
          <w:color w:val="444444"/>
          <w:sz w:val="20"/>
          <w:szCs w:val="20"/>
        </w:rPr>
      </w:pPr>
      <w:r w:rsidRPr="00371C3A">
        <w:rPr>
          <w:noProof/>
          <w:lang w:val="en-US" w:eastAsia="en-US"/>
        </w:rPr>
        <w:drawing>
          <wp:inline distT="0" distB="0" distL="0" distR="0" wp14:anchorId="7F9763FB" wp14:editId="6DE39834">
            <wp:extent cx="6039821" cy="2061713"/>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1"/>
                    <a:srcRect r="-279"/>
                    <a:stretch/>
                  </pic:blipFill>
                  <pic:spPr bwMode="auto">
                    <a:xfrm>
                      <a:off x="0" y="0"/>
                      <a:ext cx="6078144" cy="2074795"/>
                    </a:xfrm>
                    <a:prstGeom prst="rect">
                      <a:avLst/>
                    </a:prstGeom>
                    <a:ln>
                      <a:noFill/>
                    </a:ln>
                    <a:extLst>
                      <a:ext uri="{53640926-AAD7-44D8-BBD7-CCE9431645EC}">
                        <a14:shadowObscured xmlns:a14="http://schemas.microsoft.com/office/drawing/2010/main"/>
                      </a:ext>
                    </a:extLst>
                  </pic:spPr>
                </pic:pic>
              </a:graphicData>
            </a:graphic>
          </wp:inline>
        </w:drawing>
      </w:r>
    </w:p>
    <w:p w:rsidR="00B4355B" w:rsidRPr="00371C3A" w:rsidRDefault="00B4355B">
      <w:pPr>
        <w:rPr>
          <w:rFonts w:ascii="Helvetica" w:eastAsiaTheme="majorEastAsia" w:hAnsi="Helvetica" w:cstheme="majorBidi"/>
          <w:b/>
          <w:bCs/>
          <w:i/>
          <w:iCs/>
          <w:sz w:val="24"/>
        </w:rPr>
      </w:pPr>
      <w:bookmarkStart w:id="66" w:name="_Toc236733180"/>
      <w:r w:rsidRPr="00371C3A">
        <w:br w:type="page"/>
      </w:r>
    </w:p>
    <w:p w:rsidR="007909BB" w:rsidRPr="00371C3A" w:rsidRDefault="007909BB" w:rsidP="00D41B72">
      <w:pPr>
        <w:pStyle w:val="Heading4"/>
      </w:pPr>
      <w:r w:rsidRPr="00371C3A">
        <w:lastRenderedPageBreak/>
        <w:t>Files</w:t>
      </w:r>
      <w:bookmarkEnd w:id="66"/>
    </w:p>
    <w:p w:rsidR="007909BB" w:rsidRPr="00371C3A" w:rsidRDefault="007909BB" w:rsidP="00C3348F">
      <w:pPr>
        <w:pStyle w:val="BodyCopy"/>
        <w:rPr>
          <w:noProof w:val="0"/>
        </w:rPr>
      </w:pPr>
      <w:r w:rsidRPr="00371C3A">
        <w:rPr>
          <w:noProof w:val="0"/>
        </w:rPr>
        <w:t xml:space="preserve">Actual files are contained within file folders and can be identified by their different file icons and file extensions. </w:t>
      </w:r>
      <w:r w:rsidR="00B4355B" w:rsidRPr="00371C3A">
        <w:rPr>
          <w:noProof w:val="0"/>
        </w:rPr>
        <w:t>For example:</w:t>
      </w:r>
      <w:r w:rsidR="00B4355B" w:rsidRPr="00371C3A">
        <w:rPr>
          <w:noProof w:val="0"/>
        </w:rPr>
        <w:br/>
      </w:r>
    </w:p>
    <w:p w:rsidR="00381A2C" w:rsidRPr="00371C3A" w:rsidRDefault="00381A2C" w:rsidP="007909BB">
      <w:pPr>
        <w:shd w:val="clear" w:color="auto" w:fill="FFFFFF"/>
        <w:spacing w:after="0" w:line="360" w:lineRule="auto"/>
        <w:jc w:val="both"/>
        <w:rPr>
          <w:rFonts w:ascii="Verdana" w:eastAsia="Times New Roman" w:hAnsi="Verdana" w:cs="Tahoma"/>
          <w:color w:val="444444"/>
          <w:sz w:val="20"/>
          <w:szCs w:val="20"/>
        </w:rPr>
      </w:pPr>
      <w:r w:rsidRPr="00371C3A">
        <w:rPr>
          <w:noProof/>
          <w:lang w:val="en-US" w:eastAsia="en-US"/>
        </w:rPr>
        <w:drawing>
          <wp:inline distT="0" distB="0" distL="0" distR="0" wp14:anchorId="4F53050A" wp14:editId="3EF53E1A">
            <wp:extent cx="5731510" cy="1220395"/>
            <wp:effectExtent l="0" t="0" r="254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5731510" cy="1220395"/>
                    </a:xfrm>
                    <a:prstGeom prst="rect">
                      <a:avLst/>
                    </a:prstGeom>
                  </pic:spPr>
                </pic:pic>
              </a:graphicData>
            </a:graphic>
          </wp:inline>
        </w:drawing>
      </w:r>
    </w:p>
    <w:p w:rsidR="004B1A05" w:rsidRPr="00371C3A" w:rsidRDefault="00B4355B" w:rsidP="00C3348F">
      <w:pPr>
        <w:pStyle w:val="BodyCopy"/>
        <w:rPr>
          <w:noProof w:val="0"/>
        </w:rPr>
      </w:pPr>
      <w:r w:rsidRPr="00371C3A">
        <w:rPr>
          <w:noProof w:val="0"/>
        </w:rPr>
        <w:br/>
      </w:r>
      <w:r w:rsidR="001A5FA2">
        <w:rPr>
          <w:noProof w:val="0"/>
        </w:rPr>
        <w:br/>
      </w:r>
      <w:r w:rsidR="004B1A05" w:rsidRPr="00371C3A">
        <w:rPr>
          <w:noProof w:val="0"/>
        </w:rPr>
        <w:t>You can also identify files by the way they end. For example word files (end in .doc), excel files (end in .xls), PDF’s (end in .pdf) and an image (end in .png)</w:t>
      </w:r>
    </w:p>
    <w:p w:rsidR="007909BB" w:rsidRPr="00371C3A" w:rsidRDefault="007909BB" w:rsidP="00D41B72">
      <w:pPr>
        <w:pStyle w:val="Heading4"/>
      </w:pPr>
      <w:bookmarkStart w:id="67" w:name="_Toc236733181"/>
      <w:r w:rsidRPr="00371C3A">
        <w:t>File naming</w:t>
      </w:r>
      <w:bookmarkEnd w:id="67"/>
      <w:r w:rsidRPr="00371C3A">
        <w:t xml:space="preserve"> </w:t>
      </w:r>
    </w:p>
    <w:p w:rsidR="007909BB" w:rsidRPr="00371C3A" w:rsidRDefault="007909BB" w:rsidP="00C3348F">
      <w:pPr>
        <w:pStyle w:val="BodyCopy"/>
        <w:rPr>
          <w:noProof w:val="0"/>
        </w:rPr>
      </w:pPr>
      <w:r w:rsidRPr="00371C3A">
        <w:rPr>
          <w:noProof w:val="0"/>
        </w:rPr>
        <w:t xml:space="preserve">Files can be named anything that you like however it is good practice to name them in a way that identifies them to you or other users of the </w:t>
      </w:r>
      <w:r w:rsidR="004B1A05" w:rsidRPr="00371C3A">
        <w:rPr>
          <w:noProof w:val="0"/>
        </w:rPr>
        <w:t>computer. Naming assignments “Task 1</w:t>
      </w:r>
      <w:r w:rsidRPr="00371C3A">
        <w:rPr>
          <w:noProof w:val="0"/>
        </w:rPr>
        <w:t>” might seem easy at the time but when you have thirty files all named the same, things will become difficult! Name your files in a way that makes it easier for you later. For example, you might label your file “</w:t>
      </w:r>
      <w:r w:rsidR="004B1A05" w:rsidRPr="00371C3A">
        <w:rPr>
          <w:noProof w:val="0"/>
        </w:rPr>
        <w:t xml:space="preserve">Op Auto Info System </w:t>
      </w:r>
      <w:r w:rsidRPr="00371C3A">
        <w:rPr>
          <w:noProof w:val="0"/>
        </w:rPr>
        <w:t>assignment</w:t>
      </w:r>
      <w:r w:rsidR="004B1A05" w:rsidRPr="00371C3A">
        <w:rPr>
          <w:noProof w:val="0"/>
        </w:rPr>
        <w:t xml:space="preserve"> </w:t>
      </w:r>
      <w:r w:rsidRPr="00371C3A">
        <w:rPr>
          <w:noProof w:val="0"/>
        </w:rPr>
        <w:t>1”. When you name files using the “save as” function within programs, the system will automat</w:t>
      </w:r>
      <w:r w:rsidR="004B1A05" w:rsidRPr="00371C3A">
        <w:rPr>
          <w:noProof w:val="0"/>
        </w:rPr>
        <w:t xml:space="preserve">ically add the file extension. </w:t>
      </w:r>
    </w:p>
    <w:p w:rsidR="007909BB" w:rsidRPr="00371C3A" w:rsidRDefault="007909BB" w:rsidP="00D41B72">
      <w:pPr>
        <w:pStyle w:val="Heading4"/>
      </w:pPr>
      <w:bookmarkStart w:id="68" w:name="_Toc236733182"/>
      <w:r w:rsidRPr="00371C3A">
        <w:t>Changing file names</w:t>
      </w:r>
      <w:bookmarkEnd w:id="68"/>
    </w:p>
    <w:p w:rsidR="007909BB" w:rsidRPr="00371C3A" w:rsidRDefault="007909BB" w:rsidP="00C3348F">
      <w:pPr>
        <w:pStyle w:val="BodyCopy"/>
        <w:rPr>
          <w:noProof w:val="0"/>
        </w:rPr>
      </w:pPr>
      <w:r w:rsidRPr="00371C3A">
        <w:rPr>
          <w:noProof w:val="0"/>
        </w:rPr>
        <w:t>At any stage (as long as the file is not currently open) you can change the name of a file. To do th</w:t>
      </w:r>
      <w:r w:rsidR="001A5FA2">
        <w:rPr>
          <w:noProof w:val="0"/>
        </w:rPr>
        <w:t>is:</w:t>
      </w:r>
    </w:p>
    <w:p w:rsidR="007909BB" w:rsidRPr="00371C3A" w:rsidRDefault="004B1A05" w:rsidP="00594F9C">
      <w:pPr>
        <w:pStyle w:val="Bullet1"/>
      </w:pPr>
      <w:r w:rsidRPr="00371C3A">
        <w:t>Hover cursor over filename</w:t>
      </w:r>
    </w:p>
    <w:p w:rsidR="004B1A05" w:rsidRPr="00371C3A" w:rsidRDefault="004B1A05" w:rsidP="00594F9C">
      <w:pPr>
        <w:pStyle w:val="Bullet1"/>
      </w:pPr>
      <w:r w:rsidRPr="00371C3A">
        <w:t>R</w:t>
      </w:r>
      <w:r w:rsidR="00B4355B" w:rsidRPr="00371C3A">
        <w:t>ight click to bring up the menu</w:t>
      </w:r>
    </w:p>
    <w:p w:rsidR="004B1A05" w:rsidRPr="00371C3A" w:rsidRDefault="00B4355B" w:rsidP="00594F9C">
      <w:pPr>
        <w:pStyle w:val="Bullet1"/>
      </w:pPr>
      <w:r w:rsidRPr="00371C3A">
        <w:t>Select the "rename" option</w:t>
      </w:r>
    </w:p>
    <w:p w:rsidR="004B1A05" w:rsidRPr="00371C3A" w:rsidRDefault="004B1A05" w:rsidP="00594F9C">
      <w:pPr>
        <w:pStyle w:val="Bullet1"/>
      </w:pPr>
      <w:r w:rsidRPr="00371C3A">
        <w:t>The filename will become highlighted blue. Carefully position the cursor again, left click on</w:t>
      </w:r>
      <w:r w:rsidR="00B4355B" w:rsidRPr="00371C3A">
        <w:t>ce and type in the new filename</w:t>
      </w:r>
    </w:p>
    <w:p w:rsidR="004B1A05" w:rsidRPr="00371C3A" w:rsidRDefault="004B1A05" w:rsidP="0093481D">
      <w:pPr>
        <w:pStyle w:val="Bullet1"/>
        <w:rPr>
          <w:rFonts w:cs="Tahoma"/>
          <w:sz w:val="20"/>
          <w:szCs w:val="20"/>
        </w:rPr>
      </w:pPr>
      <w:r w:rsidRPr="00371C3A">
        <w:t>NB: Be careful to keep the file extension at the bac</w:t>
      </w:r>
      <w:r w:rsidR="0093481D" w:rsidRPr="00371C3A">
        <w:t>k of the filename, including the doc, xls, pdf, png,</w:t>
      </w:r>
      <w:r w:rsidRPr="00371C3A">
        <w:t xml:space="preserve"> (e.g. newfile</w:t>
      </w:r>
      <w:r w:rsidRPr="00371C3A">
        <w:rPr>
          <w:b/>
          <w:bCs/>
        </w:rPr>
        <w:t>.doc</w:t>
      </w:r>
      <w:r w:rsidRPr="00371C3A">
        <w:t>)</w:t>
      </w:r>
      <w:r w:rsidR="00B4355B" w:rsidRPr="00371C3A">
        <w:t>.</w:t>
      </w:r>
    </w:p>
    <w:p w:rsidR="007909BB" w:rsidRPr="00371C3A" w:rsidRDefault="00594F9C" w:rsidP="007909BB">
      <w:pPr>
        <w:shd w:val="clear" w:color="auto" w:fill="FFFFFF"/>
        <w:spacing w:after="0" w:line="360" w:lineRule="auto"/>
        <w:jc w:val="both"/>
        <w:rPr>
          <w:rFonts w:ascii="Verdana" w:eastAsia="Times New Roman" w:hAnsi="Verdana" w:cs="Tahoma"/>
          <w:color w:val="444444"/>
          <w:sz w:val="20"/>
          <w:szCs w:val="20"/>
        </w:rPr>
      </w:pPr>
      <w:r w:rsidRPr="00371C3A">
        <w:rPr>
          <w:rFonts w:ascii="Verdana" w:eastAsia="Times New Roman" w:hAnsi="Verdana" w:cs="Tahoma"/>
          <w:noProof/>
          <w:color w:val="444444"/>
          <w:sz w:val="20"/>
          <w:szCs w:val="20"/>
          <w:lang w:val="en-US" w:eastAsia="en-US"/>
        </w:rPr>
        <w:lastRenderedPageBreak/>
        <w:drawing>
          <wp:inline distT="0" distB="0" distL="0" distR="0" wp14:anchorId="615C53BE" wp14:editId="2E059A3C">
            <wp:extent cx="5730875" cy="3584575"/>
            <wp:effectExtent l="0" t="0" r="317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0875" cy="3584575"/>
                    </a:xfrm>
                    <a:prstGeom prst="rect">
                      <a:avLst/>
                    </a:prstGeom>
                    <a:noFill/>
                  </pic:spPr>
                </pic:pic>
              </a:graphicData>
            </a:graphic>
          </wp:inline>
        </w:drawing>
      </w:r>
    </w:p>
    <w:p w:rsidR="007909BB" w:rsidRPr="00371C3A" w:rsidRDefault="007909BB" w:rsidP="00D41B72">
      <w:pPr>
        <w:pStyle w:val="Heading4"/>
      </w:pPr>
      <w:bookmarkStart w:id="69" w:name="_Toc236733186"/>
      <w:r w:rsidRPr="00371C3A">
        <w:t>Minimize, restore &amp; close windows</w:t>
      </w:r>
      <w:bookmarkEnd w:id="69"/>
    </w:p>
    <w:p w:rsidR="007909BB" w:rsidRPr="00371C3A" w:rsidRDefault="007909BB" w:rsidP="00C3348F">
      <w:pPr>
        <w:pStyle w:val="BodyCopy"/>
        <w:rPr>
          <w:noProof w:val="0"/>
        </w:rPr>
      </w:pPr>
      <w:r w:rsidRPr="00371C3A">
        <w:rPr>
          <w:noProof w:val="0"/>
        </w:rPr>
        <w:t xml:space="preserve">There are three basic operations when dealing with the windows, either to have them active (restore), to minimize them so we can work on another program or window or to close them when we have finished using them: Below is an explanation of what icons to use to complete these operations. </w:t>
      </w:r>
    </w:p>
    <w:tbl>
      <w:tblPr>
        <w:tblW w:w="5000" w:type="pct"/>
        <w:tblInd w:w="98" w:type="dxa"/>
        <w:tblLayout w:type="fixed"/>
        <w:tblLook w:val="0000" w:firstRow="0" w:lastRow="0" w:firstColumn="0" w:lastColumn="0" w:noHBand="0" w:noVBand="0"/>
      </w:tblPr>
      <w:tblGrid>
        <w:gridCol w:w="1570"/>
        <w:gridCol w:w="1753"/>
        <w:gridCol w:w="5919"/>
      </w:tblGrid>
      <w:tr w:rsidR="007909BB" w:rsidRPr="00371C3A" w:rsidTr="00B4355B">
        <w:trPr>
          <w:trHeight w:val="300"/>
        </w:trPr>
        <w:tc>
          <w:tcPr>
            <w:tcW w:w="8120" w:type="dxa"/>
            <w:gridSpan w:val="3"/>
            <w:tcBorders>
              <w:top w:val="single" w:sz="8" w:space="0" w:color="auto"/>
              <w:left w:val="single" w:sz="8" w:space="0" w:color="auto"/>
              <w:bottom w:val="single" w:sz="8" w:space="0" w:color="auto"/>
              <w:right w:val="single" w:sz="8" w:space="0" w:color="000000"/>
            </w:tcBorders>
            <w:shd w:val="clear" w:color="auto" w:fill="595959" w:themeFill="text1" w:themeFillTint="A6"/>
            <w:vAlign w:val="center"/>
          </w:tcPr>
          <w:p w:rsidR="007909BB" w:rsidRPr="00371C3A" w:rsidRDefault="007909BB" w:rsidP="00B4355B">
            <w:pPr>
              <w:pStyle w:val="Tableheading0"/>
              <w:jc w:val="center"/>
            </w:pPr>
            <w:r w:rsidRPr="00371C3A">
              <w:t>Minimize, Restore &amp; Close Windows</w:t>
            </w:r>
          </w:p>
        </w:tc>
      </w:tr>
      <w:tr w:rsidR="007909BB" w:rsidRPr="00371C3A" w:rsidTr="00B4355B">
        <w:trPr>
          <w:trHeight w:val="419"/>
        </w:trPr>
        <w:tc>
          <w:tcPr>
            <w:tcW w:w="1380" w:type="dxa"/>
            <w:tcBorders>
              <w:top w:val="nil"/>
              <w:left w:val="single" w:sz="8" w:space="0" w:color="auto"/>
              <w:bottom w:val="nil"/>
              <w:right w:val="single" w:sz="4" w:space="0" w:color="auto"/>
            </w:tcBorders>
            <w:shd w:val="clear" w:color="auto" w:fill="auto"/>
            <w:vAlign w:val="center"/>
          </w:tcPr>
          <w:p w:rsidR="007909BB" w:rsidRPr="00371C3A" w:rsidRDefault="007909BB" w:rsidP="00B4355B">
            <w:pPr>
              <w:pStyle w:val="TableTextBold"/>
              <w:rPr>
                <w:noProof w:val="0"/>
              </w:rPr>
            </w:pPr>
            <w:r w:rsidRPr="00371C3A">
              <w:rPr>
                <w:noProof w:val="0"/>
              </w:rPr>
              <w:t>Button</w:t>
            </w:r>
          </w:p>
        </w:tc>
        <w:tc>
          <w:tcPr>
            <w:tcW w:w="1540" w:type="dxa"/>
            <w:tcBorders>
              <w:top w:val="nil"/>
              <w:left w:val="nil"/>
              <w:bottom w:val="nil"/>
              <w:right w:val="single" w:sz="4" w:space="0" w:color="auto"/>
            </w:tcBorders>
            <w:shd w:val="clear" w:color="auto" w:fill="auto"/>
            <w:vAlign w:val="center"/>
          </w:tcPr>
          <w:p w:rsidR="007909BB" w:rsidRPr="00371C3A" w:rsidRDefault="007909BB" w:rsidP="00B4355B">
            <w:pPr>
              <w:pStyle w:val="TableTextBold"/>
              <w:rPr>
                <w:noProof w:val="0"/>
              </w:rPr>
            </w:pPr>
            <w:r w:rsidRPr="00371C3A">
              <w:rPr>
                <w:noProof w:val="0"/>
              </w:rPr>
              <w:t>Icon</w:t>
            </w:r>
          </w:p>
        </w:tc>
        <w:tc>
          <w:tcPr>
            <w:tcW w:w="5200" w:type="dxa"/>
            <w:tcBorders>
              <w:top w:val="nil"/>
              <w:left w:val="nil"/>
              <w:bottom w:val="nil"/>
              <w:right w:val="single" w:sz="8" w:space="0" w:color="auto"/>
            </w:tcBorders>
            <w:shd w:val="clear" w:color="auto" w:fill="auto"/>
            <w:vAlign w:val="center"/>
          </w:tcPr>
          <w:p w:rsidR="007909BB" w:rsidRPr="00371C3A" w:rsidRDefault="007909BB" w:rsidP="00B4355B">
            <w:pPr>
              <w:pStyle w:val="TableTextBold"/>
              <w:rPr>
                <w:rFonts w:ascii="Verdana" w:eastAsia="Times New Roman" w:hAnsi="Verdana" w:cs="Arial"/>
                <w:bCs/>
                <w:noProof w:val="0"/>
                <w:color w:val="444444"/>
                <w:sz w:val="16"/>
                <w:szCs w:val="16"/>
              </w:rPr>
            </w:pPr>
            <w:r w:rsidRPr="00371C3A">
              <w:rPr>
                <w:rFonts w:ascii="Verdana" w:eastAsia="Times New Roman" w:hAnsi="Verdana" w:cs="Arial"/>
                <w:bCs/>
                <w:noProof w:val="0"/>
                <w:color w:val="444444"/>
                <w:sz w:val="16"/>
                <w:szCs w:val="16"/>
              </w:rPr>
              <w:t>Example</w:t>
            </w:r>
          </w:p>
        </w:tc>
      </w:tr>
      <w:tr w:rsidR="007909BB" w:rsidRPr="00371C3A" w:rsidTr="00B4355B">
        <w:trPr>
          <w:trHeight w:val="915"/>
        </w:trPr>
        <w:tc>
          <w:tcPr>
            <w:tcW w:w="1380" w:type="dxa"/>
            <w:vMerge w:val="restart"/>
            <w:tcBorders>
              <w:top w:val="single" w:sz="8" w:space="0" w:color="auto"/>
              <w:left w:val="single" w:sz="8" w:space="0" w:color="auto"/>
              <w:bottom w:val="single" w:sz="8" w:space="0" w:color="000000"/>
              <w:right w:val="single" w:sz="4" w:space="0" w:color="auto"/>
            </w:tcBorders>
            <w:shd w:val="clear" w:color="auto" w:fill="auto"/>
            <w:vAlign w:val="center"/>
          </w:tcPr>
          <w:p w:rsidR="007909BB" w:rsidRPr="00371C3A" w:rsidRDefault="007909BB" w:rsidP="00B4355B">
            <w:pPr>
              <w:pStyle w:val="TableTextBold"/>
              <w:rPr>
                <w:noProof w:val="0"/>
              </w:rPr>
            </w:pPr>
            <w:r w:rsidRPr="00371C3A">
              <w:rPr>
                <w:noProof w:val="0"/>
              </w:rPr>
              <w:t>Minimize</w:t>
            </w:r>
          </w:p>
        </w:tc>
        <w:tc>
          <w:tcPr>
            <w:tcW w:w="1540" w:type="dxa"/>
            <w:vMerge w:val="restart"/>
            <w:tcBorders>
              <w:top w:val="single" w:sz="8" w:space="0" w:color="auto"/>
              <w:left w:val="single" w:sz="4" w:space="0" w:color="auto"/>
              <w:bottom w:val="single" w:sz="8" w:space="0" w:color="000000"/>
              <w:right w:val="nil"/>
            </w:tcBorders>
            <w:shd w:val="clear" w:color="auto" w:fill="auto"/>
            <w:vAlign w:val="center"/>
          </w:tcPr>
          <w:p w:rsidR="007909BB" w:rsidRPr="00371C3A" w:rsidRDefault="007909BB" w:rsidP="00B4355B">
            <w:pPr>
              <w:pStyle w:val="TableTextBold"/>
              <w:rPr>
                <w:i/>
                <w:iCs/>
                <w:noProof w:val="0"/>
              </w:rPr>
            </w:pPr>
            <w:r w:rsidRPr="00371C3A">
              <w:rPr>
                <w:i/>
                <w:iCs/>
                <w:lang w:val="en-US" w:eastAsia="en-US"/>
              </w:rPr>
              <w:drawing>
                <wp:inline distT="0" distB="0" distL="0" distR="0" wp14:anchorId="27FAAD17" wp14:editId="56CF1529">
                  <wp:extent cx="1187450" cy="581660"/>
                  <wp:effectExtent l="0" t="0" r="0" b="889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187450" cy="581660"/>
                          </a:xfrm>
                          <a:prstGeom prst="rect">
                            <a:avLst/>
                          </a:prstGeom>
                          <a:noFill/>
                          <a:ln>
                            <a:noFill/>
                          </a:ln>
                        </pic:spPr>
                      </pic:pic>
                    </a:graphicData>
                  </a:graphic>
                </wp:inline>
              </w:drawing>
            </w:r>
            <w:r w:rsidRPr="00371C3A">
              <w:rPr>
                <w:i/>
                <w:iCs/>
                <w:noProof w:val="0"/>
              </w:rPr>
              <w:t> </w:t>
            </w:r>
          </w:p>
        </w:tc>
        <w:tc>
          <w:tcPr>
            <w:tcW w:w="5200" w:type="dxa"/>
            <w:tcBorders>
              <w:top w:val="single" w:sz="8" w:space="0" w:color="auto"/>
              <w:left w:val="single" w:sz="8" w:space="0" w:color="auto"/>
              <w:bottom w:val="single" w:sz="4" w:space="0" w:color="auto"/>
              <w:right w:val="single" w:sz="8" w:space="0" w:color="auto"/>
            </w:tcBorders>
            <w:shd w:val="clear" w:color="auto" w:fill="auto"/>
            <w:vAlign w:val="center"/>
          </w:tcPr>
          <w:p w:rsidR="007909BB" w:rsidRPr="00371C3A" w:rsidRDefault="007909BB" w:rsidP="00B4355B">
            <w:pPr>
              <w:pStyle w:val="TableText"/>
              <w:rPr>
                <w:noProof w:val="0"/>
              </w:rPr>
            </w:pPr>
            <w:r w:rsidRPr="00371C3A">
              <w:rPr>
                <w:noProof w:val="0"/>
              </w:rPr>
              <w:t>Clicking on the small _ icon in the top right corner of the screen will minimize the window, which will appear to "shrink" into the bottom of the screen.</w:t>
            </w:r>
          </w:p>
        </w:tc>
      </w:tr>
      <w:tr w:rsidR="007909BB" w:rsidRPr="00371C3A" w:rsidTr="00B4355B">
        <w:trPr>
          <w:trHeight w:val="915"/>
        </w:trPr>
        <w:tc>
          <w:tcPr>
            <w:tcW w:w="1380" w:type="dxa"/>
            <w:vMerge/>
            <w:tcBorders>
              <w:top w:val="single" w:sz="8" w:space="0" w:color="auto"/>
              <w:left w:val="single" w:sz="8" w:space="0" w:color="auto"/>
              <w:bottom w:val="single" w:sz="8" w:space="0" w:color="000000"/>
              <w:right w:val="single" w:sz="4" w:space="0" w:color="auto"/>
            </w:tcBorders>
            <w:vAlign w:val="center"/>
          </w:tcPr>
          <w:p w:rsidR="007909BB" w:rsidRPr="00371C3A" w:rsidRDefault="007909BB" w:rsidP="00831387">
            <w:pPr>
              <w:spacing w:after="0" w:line="240" w:lineRule="auto"/>
              <w:rPr>
                <w:rFonts w:ascii="Verdana" w:eastAsia="Times New Roman" w:hAnsi="Verdana" w:cs="Arial"/>
                <w:b/>
                <w:bCs/>
                <w:color w:val="444444"/>
                <w:sz w:val="16"/>
                <w:szCs w:val="16"/>
              </w:rPr>
            </w:pPr>
          </w:p>
        </w:tc>
        <w:tc>
          <w:tcPr>
            <w:tcW w:w="1540" w:type="dxa"/>
            <w:vMerge/>
            <w:tcBorders>
              <w:top w:val="single" w:sz="8" w:space="0" w:color="auto"/>
              <w:left w:val="single" w:sz="4" w:space="0" w:color="auto"/>
              <w:bottom w:val="single" w:sz="8" w:space="0" w:color="000000"/>
              <w:right w:val="nil"/>
            </w:tcBorders>
            <w:vAlign w:val="center"/>
          </w:tcPr>
          <w:p w:rsidR="007909BB" w:rsidRPr="00371C3A" w:rsidRDefault="007909BB" w:rsidP="00831387">
            <w:pPr>
              <w:spacing w:after="0" w:line="240" w:lineRule="auto"/>
              <w:rPr>
                <w:rFonts w:ascii="Verdana" w:eastAsia="Times New Roman" w:hAnsi="Verdana" w:cs="Arial"/>
                <w:b/>
                <w:bCs/>
                <w:i/>
                <w:iCs/>
                <w:color w:val="444444"/>
                <w:sz w:val="16"/>
                <w:szCs w:val="16"/>
              </w:rPr>
            </w:pPr>
          </w:p>
        </w:tc>
        <w:tc>
          <w:tcPr>
            <w:tcW w:w="5200" w:type="dxa"/>
            <w:tcBorders>
              <w:top w:val="nil"/>
              <w:left w:val="single" w:sz="8" w:space="0" w:color="auto"/>
              <w:bottom w:val="single" w:sz="8" w:space="0" w:color="auto"/>
              <w:right w:val="single" w:sz="8" w:space="0" w:color="auto"/>
            </w:tcBorders>
            <w:shd w:val="clear" w:color="auto" w:fill="auto"/>
            <w:vAlign w:val="center"/>
          </w:tcPr>
          <w:p w:rsidR="007909BB" w:rsidRPr="00371C3A" w:rsidRDefault="007909BB" w:rsidP="00B4355B">
            <w:pPr>
              <w:pStyle w:val="TableText"/>
              <w:rPr>
                <w:noProof w:val="0"/>
              </w:rPr>
            </w:pPr>
            <w:r w:rsidRPr="00371C3A">
              <w:rPr>
                <w:noProof w:val="0"/>
              </w:rPr>
              <w:t>To bring this window back to full screen, left click once on the window tab at the bottom of the screen.</w:t>
            </w:r>
          </w:p>
        </w:tc>
      </w:tr>
      <w:tr w:rsidR="007909BB" w:rsidRPr="00371C3A" w:rsidTr="00B4355B">
        <w:trPr>
          <w:trHeight w:val="870"/>
        </w:trPr>
        <w:tc>
          <w:tcPr>
            <w:tcW w:w="1380" w:type="dxa"/>
            <w:vMerge w:val="restart"/>
            <w:tcBorders>
              <w:top w:val="nil"/>
              <w:left w:val="single" w:sz="8" w:space="0" w:color="auto"/>
              <w:bottom w:val="single" w:sz="8" w:space="0" w:color="000000"/>
              <w:right w:val="single" w:sz="4" w:space="0" w:color="auto"/>
            </w:tcBorders>
            <w:shd w:val="clear" w:color="auto" w:fill="auto"/>
            <w:vAlign w:val="center"/>
          </w:tcPr>
          <w:p w:rsidR="007909BB" w:rsidRPr="00371C3A" w:rsidRDefault="007909BB" w:rsidP="00B4355B">
            <w:pPr>
              <w:pStyle w:val="TableTextBold"/>
              <w:rPr>
                <w:noProof w:val="0"/>
              </w:rPr>
            </w:pPr>
            <w:r w:rsidRPr="00371C3A">
              <w:rPr>
                <w:noProof w:val="0"/>
              </w:rPr>
              <w:t>Restore</w:t>
            </w:r>
          </w:p>
        </w:tc>
        <w:tc>
          <w:tcPr>
            <w:tcW w:w="1540" w:type="dxa"/>
            <w:vMerge/>
            <w:tcBorders>
              <w:top w:val="single" w:sz="8" w:space="0" w:color="auto"/>
              <w:left w:val="single" w:sz="4" w:space="0" w:color="auto"/>
              <w:bottom w:val="single" w:sz="8" w:space="0" w:color="000000"/>
              <w:right w:val="nil"/>
            </w:tcBorders>
            <w:vAlign w:val="center"/>
          </w:tcPr>
          <w:p w:rsidR="007909BB" w:rsidRPr="00371C3A" w:rsidRDefault="007909BB" w:rsidP="00831387">
            <w:pPr>
              <w:spacing w:after="0" w:line="240" w:lineRule="auto"/>
              <w:rPr>
                <w:rFonts w:ascii="Verdana" w:eastAsia="Times New Roman" w:hAnsi="Verdana" w:cs="Arial"/>
                <w:b/>
                <w:bCs/>
                <w:i/>
                <w:iCs/>
                <w:color w:val="444444"/>
                <w:sz w:val="16"/>
                <w:szCs w:val="16"/>
              </w:rPr>
            </w:pPr>
          </w:p>
        </w:tc>
        <w:tc>
          <w:tcPr>
            <w:tcW w:w="5200" w:type="dxa"/>
            <w:tcBorders>
              <w:top w:val="nil"/>
              <w:left w:val="single" w:sz="8" w:space="0" w:color="auto"/>
              <w:bottom w:val="single" w:sz="4" w:space="0" w:color="auto"/>
              <w:right w:val="single" w:sz="8" w:space="0" w:color="auto"/>
            </w:tcBorders>
            <w:shd w:val="clear" w:color="auto" w:fill="auto"/>
            <w:vAlign w:val="center"/>
          </w:tcPr>
          <w:p w:rsidR="007909BB" w:rsidRPr="00371C3A" w:rsidRDefault="007909BB" w:rsidP="00B4355B">
            <w:pPr>
              <w:pStyle w:val="TableText"/>
              <w:rPr>
                <w:noProof w:val="0"/>
              </w:rPr>
            </w:pPr>
            <w:r w:rsidRPr="00371C3A">
              <w:rPr>
                <w:noProof w:val="0"/>
              </w:rPr>
              <w:t xml:space="preserve">Clicking on the small double square icon in the top right corner of the screen will alternate the window from "full screen" to a smaller version. </w:t>
            </w:r>
          </w:p>
        </w:tc>
      </w:tr>
      <w:tr w:rsidR="007909BB" w:rsidRPr="00371C3A" w:rsidTr="00B4355B">
        <w:trPr>
          <w:trHeight w:val="1635"/>
        </w:trPr>
        <w:tc>
          <w:tcPr>
            <w:tcW w:w="1380" w:type="dxa"/>
            <w:vMerge/>
            <w:tcBorders>
              <w:top w:val="nil"/>
              <w:left w:val="single" w:sz="8" w:space="0" w:color="auto"/>
              <w:bottom w:val="single" w:sz="8" w:space="0" w:color="000000"/>
              <w:right w:val="single" w:sz="4" w:space="0" w:color="auto"/>
            </w:tcBorders>
            <w:vAlign w:val="center"/>
          </w:tcPr>
          <w:p w:rsidR="007909BB" w:rsidRPr="00371C3A" w:rsidRDefault="007909BB" w:rsidP="00B4355B">
            <w:pPr>
              <w:pStyle w:val="TableTextBold"/>
              <w:rPr>
                <w:noProof w:val="0"/>
              </w:rPr>
            </w:pPr>
          </w:p>
        </w:tc>
        <w:tc>
          <w:tcPr>
            <w:tcW w:w="1540" w:type="dxa"/>
            <w:vMerge/>
            <w:tcBorders>
              <w:top w:val="single" w:sz="8" w:space="0" w:color="auto"/>
              <w:left w:val="single" w:sz="4" w:space="0" w:color="auto"/>
              <w:bottom w:val="single" w:sz="8" w:space="0" w:color="000000"/>
              <w:right w:val="nil"/>
            </w:tcBorders>
            <w:vAlign w:val="center"/>
          </w:tcPr>
          <w:p w:rsidR="007909BB" w:rsidRPr="00371C3A" w:rsidRDefault="007909BB" w:rsidP="00831387">
            <w:pPr>
              <w:spacing w:after="0" w:line="240" w:lineRule="auto"/>
              <w:rPr>
                <w:rFonts w:ascii="Verdana" w:eastAsia="Times New Roman" w:hAnsi="Verdana" w:cs="Arial"/>
                <w:b/>
                <w:bCs/>
                <w:i/>
                <w:iCs/>
                <w:color w:val="444444"/>
                <w:sz w:val="16"/>
                <w:szCs w:val="16"/>
              </w:rPr>
            </w:pPr>
          </w:p>
        </w:tc>
        <w:tc>
          <w:tcPr>
            <w:tcW w:w="5200" w:type="dxa"/>
            <w:tcBorders>
              <w:top w:val="nil"/>
              <w:left w:val="single" w:sz="8" w:space="0" w:color="auto"/>
              <w:bottom w:val="single" w:sz="8" w:space="0" w:color="auto"/>
              <w:right w:val="single" w:sz="8" w:space="0" w:color="auto"/>
            </w:tcBorders>
            <w:shd w:val="clear" w:color="auto" w:fill="auto"/>
            <w:vAlign w:val="center"/>
          </w:tcPr>
          <w:p w:rsidR="007909BB" w:rsidRPr="00371C3A" w:rsidRDefault="007909BB" w:rsidP="00B4355B">
            <w:pPr>
              <w:pStyle w:val="TableText"/>
              <w:rPr>
                <w:noProof w:val="0"/>
              </w:rPr>
            </w:pPr>
            <w:r w:rsidRPr="00371C3A">
              <w:rPr>
                <w:noProof w:val="0"/>
              </w:rPr>
              <w:t xml:space="preserve">The smaller version of the window allows you to manipulate the size and shape of the window. Hover your icon on the border of the window and you will notice a double ended arrow icon appear. Left click and hold, then drag the window to the desired size and shape. Diagonal operations from one corner of the window will keep the window in perspective or scale. </w:t>
            </w:r>
          </w:p>
        </w:tc>
      </w:tr>
      <w:tr w:rsidR="007909BB" w:rsidRPr="00371C3A" w:rsidTr="00B4355B">
        <w:trPr>
          <w:trHeight w:val="915"/>
        </w:trPr>
        <w:tc>
          <w:tcPr>
            <w:tcW w:w="1380" w:type="dxa"/>
            <w:tcBorders>
              <w:top w:val="nil"/>
              <w:left w:val="single" w:sz="8" w:space="0" w:color="auto"/>
              <w:bottom w:val="single" w:sz="8" w:space="0" w:color="auto"/>
              <w:right w:val="single" w:sz="4" w:space="0" w:color="auto"/>
            </w:tcBorders>
            <w:shd w:val="clear" w:color="auto" w:fill="auto"/>
            <w:vAlign w:val="center"/>
          </w:tcPr>
          <w:p w:rsidR="007909BB" w:rsidRPr="00371C3A" w:rsidRDefault="007909BB" w:rsidP="00B4355B">
            <w:pPr>
              <w:pStyle w:val="TableTextBold"/>
              <w:rPr>
                <w:noProof w:val="0"/>
              </w:rPr>
            </w:pPr>
            <w:r w:rsidRPr="00371C3A">
              <w:rPr>
                <w:noProof w:val="0"/>
              </w:rPr>
              <w:t>Close</w:t>
            </w:r>
          </w:p>
        </w:tc>
        <w:tc>
          <w:tcPr>
            <w:tcW w:w="1540" w:type="dxa"/>
            <w:vMerge/>
            <w:tcBorders>
              <w:top w:val="single" w:sz="8" w:space="0" w:color="auto"/>
              <w:left w:val="single" w:sz="4" w:space="0" w:color="auto"/>
              <w:bottom w:val="single" w:sz="8" w:space="0" w:color="000000"/>
              <w:right w:val="nil"/>
            </w:tcBorders>
            <w:vAlign w:val="center"/>
          </w:tcPr>
          <w:p w:rsidR="007909BB" w:rsidRPr="00371C3A" w:rsidRDefault="007909BB" w:rsidP="00831387">
            <w:pPr>
              <w:spacing w:after="0" w:line="240" w:lineRule="auto"/>
              <w:rPr>
                <w:rFonts w:ascii="Verdana" w:eastAsia="Times New Roman" w:hAnsi="Verdana" w:cs="Arial"/>
                <w:b/>
                <w:bCs/>
                <w:i/>
                <w:iCs/>
                <w:color w:val="444444"/>
                <w:sz w:val="16"/>
                <w:szCs w:val="16"/>
              </w:rPr>
            </w:pPr>
          </w:p>
        </w:tc>
        <w:tc>
          <w:tcPr>
            <w:tcW w:w="5200" w:type="dxa"/>
            <w:tcBorders>
              <w:top w:val="nil"/>
              <w:left w:val="single" w:sz="8" w:space="0" w:color="auto"/>
              <w:bottom w:val="single" w:sz="8" w:space="0" w:color="auto"/>
              <w:right w:val="single" w:sz="8" w:space="0" w:color="auto"/>
            </w:tcBorders>
            <w:shd w:val="clear" w:color="auto" w:fill="auto"/>
            <w:vAlign w:val="center"/>
          </w:tcPr>
          <w:p w:rsidR="007909BB" w:rsidRPr="00371C3A" w:rsidRDefault="007909BB" w:rsidP="00B4355B">
            <w:pPr>
              <w:pStyle w:val="TableText"/>
              <w:rPr>
                <w:noProof w:val="0"/>
              </w:rPr>
            </w:pPr>
            <w:r w:rsidRPr="00371C3A">
              <w:rPr>
                <w:noProof w:val="0"/>
              </w:rPr>
              <w:t>The small X icon will close the active window. The larger red X icon will close the entire program.</w:t>
            </w:r>
          </w:p>
        </w:tc>
      </w:tr>
    </w:tbl>
    <w:p w:rsidR="007909BB" w:rsidRPr="00371C3A" w:rsidRDefault="007909BB" w:rsidP="00D41B72">
      <w:pPr>
        <w:pStyle w:val="Heading4"/>
      </w:pPr>
      <w:bookmarkStart w:id="70" w:name="_Toc236454317"/>
      <w:bookmarkStart w:id="71" w:name="_Toc236733190"/>
      <w:r w:rsidRPr="00371C3A">
        <w:lastRenderedPageBreak/>
        <w:t>Typing tips!</w:t>
      </w:r>
      <w:bookmarkEnd w:id="70"/>
      <w:bookmarkEnd w:id="71"/>
    </w:p>
    <w:p w:rsidR="007909BB" w:rsidRPr="00371C3A" w:rsidRDefault="007909BB" w:rsidP="00C3348F">
      <w:pPr>
        <w:pStyle w:val="BodyCopy"/>
        <w:rPr>
          <w:noProof w:val="0"/>
        </w:rPr>
      </w:pPr>
      <w:r w:rsidRPr="00371C3A">
        <w:rPr>
          <w:noProof w:val="0"/>
        </w:rPr>
        <w:t>The keyboard basically resembles a typewriter, with a few additions. Below you will find several images of the Lenovo Keyboard we are using in our computer lab. Certain keys have been labelled with a brief explanation for your convenience.</w:t>
      </w:r>
      <w:r w:rsidR="001A5FA2">
        <w:rPr>
          <w:noProof w:val="0"/>
        </w:rPr>
        <w:br/>
      </w:r>
    </w:p>
    <w:p w:rsidR="007909BB" w:rsidRPr="00371C3A" w:rsidRDefault="007909BB" w:rsidP="00D41B72">
      <w:pPr>
        <w:pStyle w:val="Heading4"/>
      </w:pPr>
      <w:bookmarkStart w:id="72" w:name="_Toc236454318"/>
      <w:bookmarkStart w:id="73" w:name="_Toc236733191"/>
      <w:r w:rsidRPr="00371C3A">
        <w:t>Left Hand Side of Lenovo Keyboard</w:t>
      </w:r>
      <w:bookmarkEnd w:id="72"/>
      <w:bookmarkEnd w:id="73"/>
      <w:r w:rsidR="00B4355B" w:rsidRPr="00371C3A">
        <w:br/>
      </w:r>
    </w:p>
    <w:p w:rsidR="007909BB" w:rsidRPr="00371C3A" w:rsidRDefault="007909BB" w:rsidP="007909BB">
      <w:pPr>
        <w:spacing w:after="0" w:line="240" w:lineRule="auto"/>
        <w:rPr>
          <w:rFonts w:ascii="Times New Roman" w:eastAsia="Times New Roman" w:hAnsi="Times New Roman" w:cs="Times New Roman"/>
          <w:color w:val="444444"/>
          <w:sz w:val="24"/>
          <w:szCs w:val="24"/>
        </w:rPr>
      </w:pPr>
      <w:r w:rsidRPr="00371C3A">
        <w:rPr>
          <w:rFonts w:ascii="Times New Roman" w:eastAsia="Times New Roman" w:hAnsi="Times New Roman" w:cs="Times New Roman"/>
          <w:noProof/>
          <w:color w:val="444444"/>
          <w:sz w:val="24"/>
          <w:szCs w:val="24"/>
          <w:lang w:val="en-US" w:eastAsia="en-US"/>
        </w:rPr>
        <w:drawing>
          <wp:inline distT="0" distB="0" distL="0" distR="0" wp14:anchorId="616B9C83" wp14:editId="78602687">
            <wp:extent cx="4659003" cy="3400425"/>
            <wp:effectExtent l="0" t="0" r="825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663440" cy="3403664"/>
                    </a:xfrm>
                    <a:prstGeom prst="rect">
                      <a:avLst/>
                    </a:prstGeom>
                    <a:noFill/>
                    <a:ln>
                      <a:noFill/>
                    </a:ln>
                  </pic:spPr>
                </pic:pic>
              </a:graphicData>
            </a:graphic>
          </wp:inline>
        </w:drawing>
      </w:r>
      <w:r w:rsidR="00B4355B" w:rsidRPr="00371C3A">
        <w:rPr>
          <w:rFonts w:ascii="Times New Roman" w:eastAsia="Times New Roman" w:hAnsi="Times New Roman" w:cs="Times New Roman"/>
          <w:color w:val="444444"/>
          <w:sz w:val="24"/>
          <w:szCs w:val="24"/>
        </w:rPr>
        <w:br/>
      </w:r>
    </w:p>
    <w:p w:rsidR="00B4355B" w:rsidRPr="00371C3A" w:rsidRDefault="007909BB" w:rsidP="007909BB">
      <w:pPr>
        <w:pStyle w:val="BodyCopy"/>
        <w:rPr>
          <w:noProof w:val="0"/>
        </w:rPr>
      </w:pPr>
      <w:r w:rsidRPr="00371C3A">
        <w:rPr>
          <w:rFonts w:ascii="Times New Roman" w:eastAsia="Times New Roman" w:hAnsi="Times New Roman" w:cs="Times New Roman"/>
          <w:sz w:val="24"/>
          <w:szCs w:val="24"/>
          <w:lang w:val="en-US" w:eastAsia="en-US"/>
        </w:rPr>
        <w:drawing>
          <wp:inline distT="0" distB="0" distL="0" distR="0" wp14:anchorId="1BB2FA30" wp14:editId="3C34C18E">
            <wp:extent cx="5272405" cy="3384550"/>
            <wp:effectExtent l="0" t="0" r="4445" b="635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272405" cy="3384550"/>
                    </a:xfrm>
                    <a:prstGeom prst="rect">
                      <a:avLst/>
                    </a:prstGeom>
                    <a:noFill/>
                    <a:ln>
                      <a:noFill/>
                    </a:ln>
                  </pic:spPr>
                </pic:pic>
              </a:graphicData>
            </a:graphic>
          </wp:inline>
        </w:drawing>
      </w:r>
    </w:p>
    <w:p w:rsidR="00B4355B" w:rsidRPr="00371C3A" w:rsidRDefault="00B4355B">
      <w:pPr>
        <w:rPr>
          <w:rFonts w:ascii="Helvetica" w:eastAsia="Calibri" w:hAnsi="Helvetica" w:cs="Calibri"/>
          <w:szCs w:val="16"/>
          <w:lang w:eastAsia="ar-SA"/>
        </w:rPr>
      </w:pPr>
      <w:r w:rsidRPr="00371C3A">
        <w:br w:type="page"/>
      </w:r>
    </w:p>
    <w:p w:rsidR="007909BB" w:rsidRPr="00371C3A" w:rsidRDefault="007909BB" w:rsidP="00D41B72">
      <w:pPr>
        <w:pStyle w:val="Heading4"/>
      </w:pPr>
      <w:bookmarkStart w:id="74" w:name="_Toc236733192"/>
      <w:r w:rsidRPr="00371C3A">
        <w:lastRenderedPageBreak/>
        <w:t>Right Hand Side of Lenovo Keyboard</w:t>
      </w:r>
      <w:bookmarkEnd w:id="74"/>
      <w:r w:rsidRPr="00371C3A">
        <w:t xml:space="preserve"> </w:t>
      </w:r>
    </w:p>
    <w:p w:rsidR="00B4355B" w:rsidRPr="00371C3A" w:rsidRDefault="007909BB" w:rsidP="007909BB">
      <w:pPr>
        <w:spacing w:after="0" w:line="240" w:lineRule="auto"/>
        <w:rPr>
          <w:rFonts w:ascii="Times New Roman" w:eastAsia="Times New Roman" w:hAnsi="Times New Roman" w:cs="Times New Roman"/>
          <w:color w:val="444444"/>
          <w:sz w:val="24"/>
          <w:szCs w:val="24"/>
        </w:rPr>
      </w:pPr>
      <w:r w:rsidRPr="00371C3A">
        <w:rPr>
          <w:rFonts w:ascii="Times New Roman" w:eastAsia="Times New Roman" w:hAnsi="Times New Roman" w:cs="Times New Roman"/>
          <w:noProof/>
          <w:color w:val="444444"/>
          <w:sz w:val="24"/>
          <w:szCs w:val="24"/>
          <w:lang w:val="en-US" w:eastAsia="en-US"/>
        </w:rPr>
        <w:drawing>
          <wp:inline distT="0" distB="0" distL="0" distR="0" wp14:anchorId="4EF22E51" wp14:editId="3BE7A913">
            <wp:extent cx="4704688" cy="4057650"/>
            <wp:effectExtent l="0" t="0" r="127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710563" cy="4062717"/>
                    </a:xfrm>
                    <a:prstGeom prst="rect">
                      <a:avLst/>
                    </a:prstGeom>
                    <a:noFill/>
                    <a:ln>
                      <a:noFill/>
                    </a:ln>
                  </pic:spPr>
                </pic:pic>
              </a:graphicData>
            </a:graphic>
          </wp:inline>
        </w:drawing>
      </w:r>
      <w:bookmarkStart w:id="75" w:name="_Toc236454319"/>
      <w:r w:rsidRPr="00371C3A">
        <w:rPr>
          <w:rFonts w:ascii="Times New Roman" w:eastAsia="Times New Roman" w:hAnsi="Times New Roman" w:cs="Times New Roman"/>
          <w:color w:val="444444"/>
          <w:sz w:val="24"/>
          <w:szCs w:val="24"/>
        </w:rPr>
        <w:t xml:space="preserve"> </w:t>
      </w:r>
      <w:r w:rsidR="00B4355B" w:rsidRPr="00371C3A">
        <w:rPr>
          <w:rFonts w:ascii="Times New Roman" w:eastAsia="Times New Roman" w:hAnsi="Times New Roman" w:cs="Times New Roman"/>
          <w:color w:val="444444"/>
          <w:sz w:val="24"/>
          <w:szCs w:val="24"/>
        </w:rPr>
        <w:br/>
      </w:r>
    </w:p>
    <w:bookmarkEnd w:id="75"/>
    <w:p w:rsidR="007E438C" w:rsidRPr="00371C3A" w:rsidRDefault="007909BB" w:rsidP="00D41B72">
      <w:pPr>
        <w:pStyle w:val="BodyCopy"/>
        <w:rPr>
          <w:noProof w:val="0"/>
        </w:rPr>
      </w:pPr>
      <w:r w:rsidRPr="00371C3A">
        <w:rPr>
          <w:rFonts w:ascii="Times New Roman" w:eastAsia="Times New Roman" w:hAnsi="Times New Roman" w:cs="Times New Roman"/>
          <w:sz w:val="24"/>
          <w:szCs w:val="24"/>
          <w:lang w:val="en-US" w:eastAsia="en-US"/>
        </w:rPr>
        <w:drawing>
          <wp:inline distT="0" distB="0" distL="0" distR="0" wp14:anchorId="414E1AF7" wp14:editId="6C6D4022">
            <wp:extent cx="5272405" cy="3705225"/>
            <wp:effectExtent l="0" t="0" r="4445"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272405" cy="3705225"/>
                    </a:xfrm>
                    <a:prstGeom prst="rect">
                      <a:avLst/>
                    </a:prstGeom>
                    <a:noFill/>
                    <a:ln>
                      <a:noFill/>
                    </a:ln>
                  </pic:spPr>
                </pic:pic>
              </a:graphicData>
            </a:graphic>
          </wp:inline>
        </w:drawing>
      </w:r>
      <w:r w:rsidR="007E438C" w:rsidRPr="00371C3A">
        <w:rPr>
          <w:noProof w:val="0"/>
        </w:rPr>
        <w:br w:type="page"/>
      </w:r>
    </w:p>
    <w:p w:rsidR="00F84543" w:rsidRPr="00371C3A" w:rsidRDefault="00F84543" w:rsidP="00F84543">
      <w:pPr>
        <w:pStyle w:val="ActivityHead"/>
        <w:shd w:val="clear" w:color="auto" w:fill="E36C0A" w:themeFill="accent6" w:themeFillShade="BF"/>
        <w:rPr>
          <w:noProof w:val="0"/>
          <w:color w:val="FFFFFF" w:themeColor="background1"/>
        </w:rPr>
      </w:pPr>
      <w:r w:rsidRPr="00371C3A">
        <w:rPr>
          <w:noProof w:val="0"/>
          <w:color w:val="FFFFFF" w:themeColor="background1"/>
        </w:rPr>
        <w:lastRenderedPageBreak/>
        <w:t>Work Projects</w:t>
      </w:r>
    </w:p>
    <w:p w:rsidR="00F84543" w:rsidRPr="00371C3A" w:rsidRDefault="00F84543" w:rsidP="00F84543">
      <w:pPr>
        <w:pStyle w:val="BodyCopy"/>
        <w:rPr>
          <w:noProof w:val="0"/>
        </w:rPr>
      </w:pPr>
      <w:r w:rsidRPr="00371C3A">
        <w:rPr>
          <w:noProof w:val="0"/>
        </w:rPr>
        <w:t>It is a requirement of this Unit you complete Work Projects as advised by your Trainer. You must submit documentation, suitable evidence or other relevant proof of completion of the project to your Trainer by the agreed date.</w:t>
      </w:r>
    </w:p>
    <w:p w:rsidR="006D4513" w:rsidRPr="00371C3A" w:rsidRDefault="00CD0302" w:rsidP="00D41B72">
      <w:pPr>
        <w:pStyle w:val="ActivityNumbered"/>
      </w:pPr>
      <w:r w:rsidRPr="00371C3A">
        <w:t>1.1</w:t>
      </w:r>
      <w:r w:rsidRPr="00371C3A">
        <w:tab/>
      </w:r>
      <w:r w:rsidR="006D4513" w:rsidRPr="00371C3A">
        <w:t>Please complete the following activities relating to this Performance Criteria:</w:t>
      </w:r>
    </w:p>
    <w:p w:rsidR="006D4513" w:rsidRPr="00371C3A" w:rsidRDefault="006D4513" w:rsidP="00D41B72">
      <w:pPr>
        <w:pStyle w:val="ActivityBullet1"/>
      </w:pPr>
      <w:r w:rsidRPr="00371C3A">
        <w:t>Activities 1</w:t>
      </w:r>
    </w:p>
    <w:p w:rsidR="006D4513" w:rsidRPr="00371C3A" w:rsidRDefault="00F84543" w:rsidP="00D41B72">
      <w:pPr>
        <w:pStyle w:val="ActivityNumbered"/>
      </w:pPr>
      <w:r w:rsidRPr="00371C3A">
        <w:t>1.2.</w:t>
      </w:r>
      <w:r w:rsidRPr="00371C3A">
        <w:tab/>
      </w:r>
      <w:r w:rsidR="006D4513" w:rsidRPr="00371C3A">
        <w:t>Please complete the following activities relating to this Performance Criteria:</w:t>
      </w:r>
    </w:p>
    <w:p w:rsidR="00F84543" w:rsidRPr="00371C3A" w:rsidRDefault="006D4513" w:rsidP="00D41B72">
      <w:pPr>
        <w:pStyle w:val="ActivityBullet1"/>
      </w:pPr>
      <w:r w:rsidRPr="00371C3A">
        <w:t>Activities 2</w:t>
      </w:r>
    </w:p>
    <w:p w:rsidR="007454B0" w:rsidRPr="00371C3A" w:rsidRDefault="00F84543" w:rsidP="00D41B72">
      <w:pPr>
        <w:pStyle w:val="ActivityNumbered"/>
      </w:pPr>
      <w:r w:rsidRPr="00371C3A">
        <w:t>1.3.</w:t>
      </w:r>
      <w:r w:rsidR="007454B0" w:rsidRPr="00371C3A">
        <w:t xml:space="preserve"> Please complete the following activities relating to this Performance Criteria:</w:t>
      </w:r>
    </w:p>
    <w:p w:rsidR="00F84543" w:rsidRPr="00371C3A" w:rsidRDefault="007454B0" w:rsidP="00D41B72">
      <w:pPr>
        <w:pStyle w:val="ActivityBullet1"/>
      </w:pPr>
      <w:r w:rsidRPr="00371C3A">
        <w:t>Activities 3, 4</w:t>
      </w:r>
    </w:p>
    <w:p w:rsidR="006D4513" w:rsidRPr="00371C3A" w:rsidRDefault="00F84543" w:rsidP="00D41B72">
      <w:pPr>
        <w:pStyle w:val="ActivityNumbered"/>
      </w:pPr>
      <w:r w:rsidRPr="00371C3A">
        <w:t>1.4.</w:t>
      </w:r>
      <w:r w:rsidRPr="00371C3A">
        <w:tab/>
      </w:r>
      <w:r w:rsidR="006D4513" w:rsidRPr="00371C3A">
        <w:t>Please complete the following activities relating to this Performance Criteria:</w:t>
      </w:r>
    </w:p>
    <w:p w:rsidR="006D4513" w:rsidRPr="00371C3A" w:rsidRDefault="007454B0" w:rsidP="00D41B72">
      <w:pPr>
        <w:pStyle w:val="ActivityBullet1"/>
      </w:pPr>
      <w:r w:rsidRPr="00371C3A">
        <w:t>Activities 5</w:t>
      </w:r>
    </w:p>
    <w:p w:rsidR="00F84543" w:rsidRPr="00371C3A" w:rsidRDefault="00F84543" w:rsidP="00A85840">
      <w:pPr>
        <w:pStyle w:val="ActivityBottom"/>
        <w:rPr>
          <w:noProof w:val="0"/>
        </w:rPr>
      </w:pPr>
    </w:p>
    <w:p w:rsidR="009B2DA4" w:rsidRPr="00371C3A" w:rsidRDefault="009B2DA4">
      <w:pPr>
        <w:rPr>
          <w:rFonts w:ascii="Helvetica" w:eastAsia="Calibri" w:hAnsi="Helvetica" w:cs="Calibri"/>
          <w:szCs w:val="16"/>
          <w:lang w:eastAsia="ar-SA"/>
        </w:rPr>
      </w:pPr>
      <w:r w:rsidRPr="00371C3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371C3A" w:rsidTr="00B73487">
        <w:trPr>
          <w:trHeight w:val="6044"/>
        </w:trPr>
        <w:tc>
          <w:tcPr>
            <w:tcW w:w="9242" w:type="dxa"/>
            <w:shd w:val="clear" w:color="auto" w:fill="F2F2F2" w:themeFill="background1" w:themeFillShade="F2"/>
          </w:tcPr>
          <w:p w:rsidR="009B2DA4" w:rsidRPr="00371C3A" w:rsidRDefault="009B2DA4" w:rsidP="00A85840">
            <w:pPr>
              <w:pStyle w:val="Heading2"/>
              <w:outlineLvl w:val="1"/>
            </w:pPr>
            <w:r w:rsidRPr="00371C3A">
              <w:lastRenderedPageBreak/>
              <w:t>Summary</w:t>
            </w:r>
          </w:p>
          <w:p w:rsidR="006762AC" w:rsidRPr="00371C3A" w:rsidRDefault="00F848DA" w:rsidP="00F95877">
            <w:pPr>
              <w:pStyle w:val="SumaryHeading3"/>
            </w:pPr>
            <w:r>
              <w:fldChar w:fldCharType="begin"/>
            </w:r>
            <w:r>
              <w:instrText xml:space="preserve"> REF  Element1  \* MERGEFORMAT </w:instrText>
            </w:r>
            <w:r>
              <w:fldChar w:fldCharType="separate"/>
            </w:r>
            <w:sdt>
              <w:sdtPr>
                <w:rPr>
                  <w:highlight w:val="yellow"/>
                </w:rPr>
                <w:alias w:val="Element1"/>
                <w:tag w:val="Element1"/>
                <w:id w:val="1925756972"/>
                <w:lock w:val="sdtLocked"/>
                <w:placeholder>
                  <w:docPart w:val="97D02EB048544BF88161E985472CB8CB"/>
                </w:placeholder>
              </w:sdtPr>
              <w:sdtEndPr/>
              <w:sdtContent>
                <w:r w:rsidR="00F95877" w:rsidRPr="00371C3A">
                  <w:t>Identify the context for use of an automated information system</w:t>
                </w:r>
              </w:sdtContent>
            </w:sdt>
            <w:r>
              <w:rPr>
                <w:highlight w:val="yellow"/>
              </w:rPr>
              <w:fldChar w:fldCharType="end"/>
            </w:r>
          </w:p>
          <w:p w:rsidR="00F95877" w:rsidRPr="00371C3A" w:rsidRDefault="00F95877" w:rsidP="00F95877">
            <w:pPr>
              <w:pStyle w:val="TableTextBold"/>
              <w:rPr>
                <w:noProof w:val="0"/>
              </w:rPr>
            </w:pPr>
            <w:r w:rsidRPr="00371C3A">
              <w:rPr>
                <w:noProof w:val="0"/>
              </w:rPr>
              <w:fldChar w:fldCharType="begin"/>
            </w:r>
            <w:r w:rsidRPr="00371C3A">
              <w:rPr>
                <w:noProof w:val="0"/>
              </w:rPr>
              <w:instrText xml:space="preserve"> REF  Criteria11  \* MERGEFORMAT </w:instrText>
            </w:r>
            <w:r w:rsidRPr="00371C3A">
              <w:rPr>
                <w:noProof w:val="0"/>
              </w:rPr>
              <w:fldChar w:fldCharType="separate"/>
            </w:r>
            <w:sdt>
              <w:sdtPr>
                <w:rPr>
                  <w:noProof w:val="0"/>
                </w:rPr>
                <w:alias w:val="Criteria11"/>
                <w:tag w:val="Criteria11"/>
                <w:id w:val="2010481378"/>
                <w:lock w:val="sdtLocked"/>
                <w:placeholder>
                  <w:docPart w:val="884BD70AD50B4BF08DFDC00FD2B0A9F5"/>
                </w:placeholder>
              </w:sdtPr>
              <w:sdtEndPr/>
              <w:sdtContent>
                <w:r w:rsidRPr="00371C3A">
                  <w:rPr>
                    <w:noProof w:val="0"/>
                  </w:rPr>
                  <w:t>Identify a range of information systems and sources in use within the industry</w:t>
                </w:r>
              </w:sdtContent>
            </w:sdt>
            <w:r w:rsidRPr="00371C3A">
              <w:rPr>
                <w:noProof w:val="0"/>
              </w:rPr>
              <w:fldChar w:fldCharType="end"/>
            </w:r>
          </w:p>
          <w:p w:rsidR="00602BA9" w:rsidRPr="00371C3A" w:rsidRDefault="006762AC" w:rsidP="00A52842">
            <w:pPr>
              <w:pStyle w:val="TableBullet1"/>
              <w:rPr>
                <w:noProof w:val="0"/>
              </w:rPr>
            </w:pPr>
            <w:r w:rsidRPr="00371C3A">
              <w:rPr>
                <w:noProof w:val="0"/>
              </w:rPr>
              <w:t>Central reservation system</w:t>
            </w:r>
            <w:r w:rsidR="00F95877" w:rsidRPr="00371C3A">
              <w:rPr>
                <w:noProof w:val="0"/>
              </w:rPr>
              <w:t>:</w:t>
            </w:r>
          </w:p>
          <w:p w:rsidR="00602BA9" w:rsidRPr="00371C3A" w:rsidRDefault="00602BA9" w:rsidP="00A52842">
            <w:pPr>
              <w:pStyle w:val="TableBullet2"/>
              <w:rPr>
                <w:rFonts w:eastAsiaTheme="minorHAnsi"/>
                <w:lang w:val="en-AU" w:eastAsia="en-US"/>
              </w:rPr>
            </w:pPr>
            <w:r w:rsidRPr="00371C3A">
              <w:rPr>
                <w:rFonts w:eastAsiaTheme="minorHAnsi"/>
                <w:lang w:val="en-AU" w:eastAsia="en-US"/>
              </w:rPr>
              <w:t>Sabre</w:t>
            </w:r>
          </w:p>
          <w:p w:rsidR="00602BA9" w:rsidRPr="00371C3A" w:rsidRDefault="00602BA9" w:rsidP="00A52842">
            <w:pPr>
              <w:pStyle w:val="TableBullet2"/>
              <w:rPr>
                <w:rFonts w:eastAsiaTheme="minorHAnsi"/>
                <w:lang w:val="en-AU" w:eastAsia="en-US"/>
              </w:rPr>
            </w:pPr>
            <w:r w:rsidRPr="00371C3A">
              <w:rPr>
                <w:rFonts w:eastAsiaTheme="minorHAnsi"/>
                <w:lang w:val="en-AU" w:eastAsia="en-US"/>
              </w:rPr>
              <w:t>Amadeus</w:t>
            </w:r>
          </w:p>
          <w:p w:rsidR="00602BA9" w:rsidRPr="00371C3A" w:rsidRDefault="00602BA9" w:rsidP="00A52842">
            <w:pPr>
              <w:pStyle w:val="TableBullet2"/>
              <w:rPr>
                <w:rFonts w:eastAsiaTheme="minorHAnsi"/>
                <w:lang w:val="en-AU" w:eastAsia="en-US"/>
              </w:rPr>
            </w:pPr>
            <w:r w:rsidRPr="00371C3A">
              <w:rPr>
                <w:rFonts w:eastAsiaTheme="minorHAnsi"/>
                <w:lang w:val="en-AU" w:eastAsia="en-US"/>
              </w:rPr>
              <w:t>Galileo</w:t>
            </w:r>
          </w:p>
          <w:p w:rsidR="00602BA9" w:rsidRPr="00371C3A" w:rsidRDefault="00602BA9" w:rsidP="00A52842">
            <w:pPr>
              <w:pStyle w:val="TableBullet1"/>
              <w:rPr>
                <w:noProof w:val="0"/>
              </w:rPr>
            </w:pPr>
            <w:r w:rsidRPr="00371C3A">
              <w:rPr>
                <w:noProof w:val="0"/>
              </w:rPr>
              <w:t>Product database and suppliers</w:t>
            </w:r>
          </w:p>
          <w:p w:rsidR="00602BA9" w:rsidRPr="00371C3A" w:rsidRDefault="00602BA9" w:rsidP="00A52842">
            <w:pPr>
              <w:pStyle w:val="TableBullet1"/>
              <w:rPr>
                <w:noProof w:val="0"/>
              </w:rPr>
            </w:pPr>
            <w:r w:rsidRPr="00371C3A">
              <w:rPr>
                <w:noProof w:val="0"/>
              </w:rPr>
              <w:t>Automated information systems</w:t>
            </w:r>
          </w:p>
          <w:p w:rsidR="00602BA9" w:rsidRPr="00371C3A" w:rsidRDefault="00602BA9" w:rsidP="00A52842">
            <w:pPr>
              <w:pStyle w:val="TableBullet1"/>
              <w:rPr>
                <w:noProof w:val="0"/>
              </w:rPr>
            </w:pPr>
            <w:r w:rsidRPr="00371C3A">
              <w:rPr>
                <w:noProof w:val="0"/>
              </w:rPr>
              <w:t>The Internet</w:t>
            </w:r>
          </w:p>
          <w:p w:rsidR="00602BA9" w:rsidRPr="00371C3A" w:rsidRDefault="00602BA9" w:rsidP="00313A37">
            <w:pPr>
              <w:pStyle w:val="TableBullet1"/>
              <w:rPr>
                <w:noProof w:val="0"/>
              </w:rPr>
            </w:pPr>
            <w:r w:rsidRPr="00371C3A">
              <w:rPr>
                <w:noProof w:val="0"/>
              </w:rPr>
              <w:t>Tourism board</w:t>
            </w:r>
          </w:p>
          <w:p w:rsidR="00602BA9" w:rsidRPr="00371C3A" w:rsidRDefault="00602BA9" w:rsidP="00313A37">
            <w:pPr>
              <w:pStyle w:val="TableBullet1"/>
              <w:rPr>
                <w:noProof w:val="0"/>
              </w:rPr>
            </w:pPr>
            <w:r w:rsidRPr="00371C3A">
              <w:rPr>
                <w:noProof w:val="0"/>
              </w:rPr>
              <w:t>Festivals and events calendars</w:t>
            </w:r>
          </w:p>
          <w:p w:rsidR="00602BA9" w:rsidRPr="00371C3A" w:rsidRDefault="00602BA9" w:rsidP="00313A37">
            <w:pPr>
              <w:pStyle w:val="TableBullet1"/>
              <w:rPr>
                <w:noProof w:val="0"/>
              </w:rPr>
            </w:pPr>
            <w:r w:rsidRPr="00371C3A">
              <w:rPr>
                <w:noProof w:val="0"/>
              </w:rPr>
              <w:t>Newspapers</w:t>
            </w:r>
          </w:p>
          <w:p w:rsidR="00602BA9" w:rsidRPr="00371C3A" w:rsidRDefault="00602BA9" w:rsidP="00313A37">
            <w:pPr>
              <w:pStyle w:val="TableBullet1"/>
              <w:rPr>
                <w:noProof w:val="0"/>
              </w:rPr>
            </w:pPr>
            <w:r w:rsidRPr="00371C3A">
              <w:rPr>
                <w:noProof w:val="0"/>
              </w:rPr>
              <w:t>Pamphlets/brochures</w:t>
            </w:r>
            <w:r w:rsidR="001A5FA2">
              <w:rPr>
                <w:noProof w:val="0"/>
              </w:rPr>
              <w:t>.</w:t>
            </w:r>
          </w:p>
          <w:p w:rsidR="00602BA9" w:rsidRPr="00371C3A" w:rsidRDefault="000B7EB8" w:rsidP="00F95877">
            <w:pPr>
              <w:pStyle w:val="TableTextBold"/>
              <w:rPr>
                <w:noProof w:val="0"/>
              </w:rPr>
            </w:pPr>
            <w:r w:rsidRPr="00371C3A">
              <w:rPr>
                <w:noProof w:val="0"/>
              </w:rPr>
              <w:fldChar w:fldCharType="begin"/>
            </w:r>
            <w:r w:rsidRPr="00371C3A">
              <w:rPr>
                <w:noProof w:val="0"/>
              </w:rPr>
              <w:instrText xml:space="preserve"> REF  Criteria12  \* MERGEFORMAT </w:instrText>
            </w:r>
            <w:r w:rsidRPr="00371C3A">
              <w:rPr>
                <w:noProof w:val="0"/>
              </w:rPr>
              <w:fldChar w:fldCharType="separate"/>
            </w:r>
            <w:sdt>
              <w:sdtPr>
                <w:rPr>
                  <w:noProof w:val="0"/>
                </w:rPr>
                <w:alias w:val="Criteria12"/>
                <w:tag w:val="Criteria12"/>
                <w:id w:val="465789189"/>
                <w:lock w:val="sdtLocked"/>
                <w:placeholder>
                  <w:docPart w:val="F0D29BFC05E44FE68A0EFAC359FF7D64"/>
                </w:placeholder>
              </w:sdtPr>
              <w:sdtEndPr/>
              <w:sdtContent>
                <w:r w:rsidR="0075798B" w:rsidRPr="00371C3A">
                  <w:rPr>
                    <w:noProof w:val="0"/>
                  </w:rPr>
                  <w:t>Describe policies and procedures for operating an automated information system</w:t>
                </w:r>
              </w:sdtContent>
            </w:sdt>
            <w:r w:rsidRPr="00371C3A">
              <w:rPr>
                <w:noProof w:val="0"/>
              </w:rPr>
              <w:fldChar w:fldCharType="end"/>
            </w:r>
          </w:p>
          <w:p w:rsidR="00602BA9" w:rsidRPr="00371C3A" w:rsidRDefault="00602BA9" w:rsidP="00313A37">
            <w:pPr>
              <w:pStyle w:val="TableBullet1"/>
              <w:rPr>
                <w:noProof w:val="0"/>
              </w:rPr>
            </w:pPr>
            <w:r w:rsidRPr="00371C3A">
              <w:rPr>
                <w:noProof w:val="0"/>
              </w:rPr>
              <w:t>System access protocols, including levels of access, log-on and log-off protocols</w:t>
            </w:r>
          </w:p>
          <w:p w:rsidR="00602BA9" w:rsidRPr="00371C3A" w:rsidRDefault="00602BA9" w:rsidP="00313A37">
            <w:pPr>
              <w:pStyle w:val="TableBullet1"/>
              <w:rPr>
                <w:noProof w:val="0"/>
              </w:rPr>
            </w:pPr>
            <w:r w:rsidRPr="00371C3A">
              <w:rPr>
                <w:noProof w:val="0"/>
              </w:rPr>
              <w:t xml:space="preserve">Access Controls </w:t>
            </w:r>
          </w:p>
          <w:p w:rsidR="00602BA9" w:rsidRPr="00371C3A" w:rsidRDefault="00602BA9" w:rsidP="00313A37">
            <w:pPr>
              <w:pStyle w:val="TableBullet1"/>
              <w:rPr>
                <w:noProof w:val="0"/>
              </w:rPr>
            </w:pPr>
            <w:r w:rsidRPr="00371C3A">
              <w:rPr>
                <w:noProof w:val="0"/>
              </w:rPr>
              <w:t xml:space="preserve">Password Controls </w:t>
            </w:r>
          </w:p>
          <w:p w:rsidR="00602BA9" w:rsidRPr="00371C3A" w:rsidRDefault="00602BA9" w:rsidP="00313A37">
            <w:pPr>
              <w:pStyle w:val="TableBullet1"/>
              <w:rPr>
                <w:noProof w:val="0"/>
              </w:rPr>
            </w:pPr>
            <w:r w:rsidRPr="00371C3A">
              <w:rPr>
                <w:noProof w:val="0"/>
              </w:rPr>
              <w:t xml:space="preserve">Licences </w:t>
            </w:r>
          </w:p>
          <w:p w:rsidR="00602BA9" w:rsidRPr="00371C3A" w:rsidRDefault="00602BA9" w:rsidP="00313A37">
            <w:pPr>
              <w:pStyle w:val="TableBullet1"/>
              <w:rPr>
                <w:noProof w:val="0"/>
              </w:rPr>
            </w:pPr>
            <w:r w:rsidRPr="00371C3A">
              <w:rPr>
                <w:noProof w:val="0"/>
              </w:rPr>
              <w:t xml:space="preserve">Intellectual property </w:t>
            </w:r>
          </w:p>
          <w:p w:rsidR="00602BA9" w:rsidRPr="00371C3A" w:rsidRDefault="00602BA9" w:rsidP="00313A37">
            <w:pPr>
              <w:pStyle w:val="TableBullet1"/>
              <w:rPr>
                <w:noProof w:val="0"/>
              </w:rPr>
            </w:pPr>
            <w:r w:rsidRPr="00371C3A">
              <w:rPr>
                <w:noProof w:val="0"/>
              </w:rPr>
              <w:t xml:space="preserve">Be aware of confidentiality </w:t>
            </w:r>
          </w:p>
          <w:p w:rsidR="00602BA9" w:rsidRPr="00371C3A" w:rsidRDefault="00602BA9" w:rsidP="00313A37">
            <w:pPr>
              <w:pStyle w:val="TableBullet1"/>
              <w:rPr>
                <w:noProof w:val="0"/>
              </w:rPr>
            </w:pPr>
            <w:r w:rsidRPr="00371C3A">
              <w:rPr>
                <w:noProof w:val="0"/>
              </w:rPr>
              <w:t>Security and integrity of information, including premises security</w:t>
            </w:r>
          </w:p>
          <w:p w:rsidR="00602BA9" w:rsidRPr="00371C3A" w:rsidRDefault="00602BA9" w:rsidP="00313A37">
            <w:pPr>
              <w:pStyle w:val="TableBullet1"/>
              <w:rPr>
                <w:noProof w:val="0"/>
              </w:rPr>
            </w:pPr>
            <w:r w:rsidRPr="00371C3A">
              <w:rPr>
                <w:noProof w:val="0"/>
              </w:rPr>
              <w:t xml:space="preserve">Storing of Files </w:t>
            </w:r>
          </w:p>
          <w:p w:rsidR="00602BA9" w:rsidRPr="00371C3A" w:rsidRDefault="00602BA9" w:rsidP="00313A37">
            <w:pPr>
              <w:pStyle w:val="TableBullet1"/>
              <w:rPr>
                <w:noProof w:val="0"/>
              </w:rPr>
            </w:pPr>
            <w:r w:rsidRPr="00371C3A">
              <w:rPr>
                <w:noProof w:val="0"/>
              </w:rPr>
              <w:t xml:space="preserve">Prohibited Activities </w:t>
            </w:r>
          </w:p>
          <w:p w:rsidR="00602BA9" w:rsidRPr="00371C3A" w:rsidRDefault="00602BA9" w:rsidP="00313A37">
            <w:pPr>
              <w:pStyle w:val="TableBullet1"/>
              <w:rPr>
                <w:noProof w:val="0"/>
              </w:rPr>
            </w:pPr>
            <w:r w:rsidRPr="00371C3A">
              <w:rPr>
                <w:noProof w:val="0"/>
              </w:rPr>
              <w:t>Legal considerations</w:t>
            </w:r>
            <w:r w:rsidR="001A5FA2">
              <w:rPr>
                <w:noProof w:val="0"/>
              </w:rPr>
              <w:t>.</w:t>
            </w:r>
          </w:p>
          <w:p w:rsidR="00A52842" w:rsidRPr="00371C3A" w:rsidRDefault="000B7EB8" w:rsidP="00F95877">
            <w:pPr>
              <w:pStyle w:val="TableTextBold"/>
              <w:rPr>
                <w:noProof w:val="0"/>
              </w:rPr>
            </w:pPr>
            <w:r w:rsidRPr="00371C3A">
              <w:rPr>
                <w:noProof w:val="0"/>
              </w:rPr>
              <w:fldChar w:fldCharType="begin"/>
            </w:r>
            <w:r w:rsidRPr="00371C3A">
              <w:rPr>
                <w:noProof w:val="0"/>
              </w:rPr>
              <w:instrText xml:space="preserve"> REF  Criteria13  \* MERGEFORMAT </w:instrText>
            </w:r>
            <w:r w:rsidRPr="00371C3A">
              <w:rPr>
                <w:noProof w:val="0"/>
              </w:rPr>
              <w:fldChar w:fldCharType="separate"/>
            </w:r>
            <w:sdt>
              <w:sdtPr>
                <w:rPr>
                  <w:noProof w:val="0"/>
                </w:rPr>
                <w:alias w:val="Criteria13"/>
                <w:tag w:val="Criteria13"/>
                <w:id w:val="809526558"/>
                <w:lock w:val="sdtLocked"/>
                <w:placeholder>
                  <w:docPart w:val="5FF9C55DF4324E96964DA6AF429326AD"/>
                </w:placeholder>
              </w:sdtPr>
              <w:sdtEndPr/>
              <w:sdtContent>
                <w:r w:rsidR="0075798B" w:rsidRPr="00371C3A">
                  <w:rPr>
                    <w:noProof w:val="0"/>
                  </w:rPr>
                  <w:t>List information that may be available through an automated information system</w:t>
                </w:r>
              </w:sdtContent>
            </w:sdt>
            <w:r w:rsidRPr="00371C3A">
              <w:rPr>
                <w:noProof w:val="0"/>
              </w:rPr>
              <w:fldChar w:fldCharType="end"/>
            </w:r>
          </w:p>
          <w:p w:rsidR="00A52842" w:rsidRPr="00371C3A" w:rsidRDefault="000B7EB8" w:rsidP="00F95877">
            <w:pPr>
              <w:pStyle w:val="TableTextBold"/>
              <w:rPr>
                <w:noProof w:val="0"/>
              </w:rPr>
            </w:pPr>
            <w:r w:rsidRPr="00371C3A">
              <w:rPr>
                <w:noProof w:val="0"/>
              </w:rPr>
              <w:fldChar w:fldCharType="begin"/>
            </w:r>
            <w:r w:rsidRPr="00371C3A">
              <w:rPr>
                <w:noProof w:val="0"/>
              </w:rPr>
              <w:instrText xml:space="preserve"> REF  Criteria22  \* MERGEFORMAT </w:instrText>
            </w:r>
            <w:r w:rsidRPr="00371C3A">
              <w:rPr>
                <w:noProof w:val="0"/>
              </w:rPr>
              <w:fldChar w:fldCharType="separate"/>
            </w:r>
            <w:sdt>
              <w:sdtPr>
                <w:rPr>
                  <w:noProof w:val="0"/>
                </w:rPr>
                <w:alias w:val="Criteria2.2"/>
                <w:tag w:val="Criteria2.2"/>
                <w:id w:val="1800347821"/>
                <w:lock w:val="sdtLocked"/>
                <w:placeholder>
                  <w:docPart w:val="B41230FD568D4D22ADA60595132F901A"/>
                </w:placeholder>
              </w:sdtPr>
              <w:sdtEndPr/>
              <w:sdtContent>
                <w:r w:rsidR="0075798B" w:rsidRPr="00371C3A">
                  <w:rPr>
                    <w:noProof w:val="0"/>
                  </w:rPr>
                  <w:t>Identify and select appropriate sources of information</w:t>
                </w:r>
              </w:sdtContent>
            </w:sdt>
            <w:r w:rsidRPr="00371C3A">
              <w:rPr>
                <w:noProof w:val="0"/>
              </w:rPr>
              <w:fldChar w:fldCharType="end"/>
            </w:r>
          </w:p>
          <w:p w:rsidR="00A52842" w:rsidRPr="00371C3A" w:rsidRDefault="00A52842" w:rsidP="00A52842">
            <w:pPr>
              <w:pStyle w:val="TableBullet1"/>
              <w:rPr>
                <w:noProof w:val="0"/>
              </w:rPr>
            </w:pPr>
            <w:r w:rsidRPr="00371C3A">
              <w:rPr>
                <w:noProof w:val="0"/>
              </w:rPr>
              <w:t xml:space="preserve">Information from third parties </w:t>
            </w:r>
          </w:p>
          <w:p w:rsidR="00A52842" w:rsidRPr="00371C3A" w:rsidRDefault="00A52842" w:rsidP="00A52842">
            <w:pPr>
              <w:pStyle w:val="TableBullet1"/>
              <w:rPr>
                <w:noProof w:val="0"/>
              </w:rPr>
            </w:pPr>
            <w:r w:rsidRPr="00371C3A">
              <w:rPr>
                <w:noProof w:val="0"/>
              </w:rPr>
              <w:t xml:space="preserve">Tour operators </w:t>
            </w:r>
          </w:p>
          <w:p w:rsidR="00A52842" w:rsidRPr="00371C3A" w:rsidRDefault="00A52842" w:rsidP="00A52842">
            <w:pPr>
              <w:pStyle w:val="TableBullet1"/>
              <w:rPr>
                <w:noProof w:val="0"/>
              </w:rPr>
            </w:pPr>
            <w:r w:rsidRPr="00371C3A">
              <w:rPr>
                <w:noProof w:val="0"/>
              </w:rPr>
              <w:t xml:space="preserve">Wholesalers </w:t>
            </w:r>
          </w:p>
          <w:p w:rsidR="00A52842" w:rsidRPr="00371C3A" w:rsidRDefault="00A52842" w:rsidP="00A52842">
            <w:pPr>
              <w:pStyle w:val="TableBullet1"/>
              <w:rPr>
                <w:noProof w:val="0"/>
              </w:rPr>
            </w:pPr>
            <w:r w:rsidRPr="00371C3A">
              <w:rPr>
                <w:noProof w:val="0"/>
              </w:rPr>
              <w:t xml:space="preserve">Tourism authorities </w:t>
            </w:r>
          </w:p>
          <w:p w:rsidR="00A52842" w:rsidRPr="00371C3A" w:rsidRDefault="00A52842" w:rsidP="00A52842">
            <w:pPr>
              <w:pStyle w:val="Bullet1"/>
            </w:pPr>
            <w:r w:rsidRPr="00371C3A">
              <w:t>Intranet</w:t>
            </w:r>
            <w:r w:rsidR="00F95877" w:rsidRPr="00371C3A">
              <w:t>:</w:t>
            </w:r>
          </w:p>
          <w:p w:rsidR="00A52842" w:rsidRPr="00371C3A" w:rsidRDefault="00A52842" w:rsidP="00313A37">
            <w:pPr>
              <w:pStyle w:val="TableBullet2"/>
              <w:rPr>
                <w:rFonts w:eastAsiaTheme="minorHAnsi"/>
                <w:lang w:val="en-AU" w:eastAsia="en-US"/>
              </w:rPr>
            </w:pPr>
            <w:r w:rsidRPr="00371C3A">
              <w:rPr>
                <w:rFonts w:eastAsiaTheme="minorHAnsi"/>
                <w:lang w:val="en-AU" w:eastAsia="en-US"/>
              </w:rPr>
              <w:t xml:space="preserve">Employee information </w:t>
            </w:r>
          </w:p>
          <w:p w:rsidR="00A52842" w:rsidRPr="00371C3A" w:rsidRDefault="00A52842" w:rsidP="00313A37">
            <w:pPr>
              <w:pStyle w:val="TableBullet2"/>
              <w:rPr>
                <w:rFonts w:eastAsiaTheme="minorHAnsi"/>
                <w:lang w:val="en-AU" w:eastAsia="en-US"/>
              </w:rPr>
            </w:pPr>
            <w:r w:rsidRPr="00371C3A">
              <w:rPr>
                <w:rFonts w:eastAsiaTheme="minorHAnsi"/>
                <w:lang w:val="en-AU" w:eastAsia="en-US"/>
              </w:rPr>
              <w:t xml:space="preserve">Company information </w:t>
            </w:r>
          </w:p>
          <w:p w:rsidR="00A52842" w:rsidRPr="00371C3A" w:rsidRDefault="00A52842" w:rsidP="00A52842">
            <w:pPr>
              <w:pStyle w:val="TableBullet1"/>
              <w:rPr>
                <w:rFonts w:eastAsiaTheme="minorHAnsi"/>
                <w:noProof w:val="0"/>
                <w:lang w:eastAsia="en-US"/>
              </w:rPr>
            </w:pPr>
            <w:r w:rsidRPr="00371C3A">
              <w:rPr>
                <w:rFonts w:eastAsiaTheme="minorHAnsi"/>
                <w:noProof w:val="0"/>
                <w:lang w:eastAsia="en-US"/>
              </w:rPr>
              <w:t xml:space="preserve">Favourites </w:t>
            </w:r>
          </w:p>
          <w:p w:rsidR="00A52842" w:rsidRPr="00371C3A" w:rsidRDefault="00A52842" w:rsidP="00313A37">
            <w:pPr>
              <w:pStyle w:val="TableBullet1"/>
              <w:rPr>
                <w:noProof w:val="0"/>
              </w:rPr>
            </w:pPr>
            <w:r w:rsidRPr="00371C3A">
              <w:rPr>
                <w:noProof w:val="0"/>
              </w:rPr>
              <w:t>Computer Reservation System (CRS)</w:t>
            </w:r>
            <w:r w:rsidR="001A5FA2">
              <w:rPr>
                <w:noProof w:val="0"/>
              </w:rPr>
              <w:t>.</w:t>
            </w:r>
            <w:r w:rsidRPr="00371C3A">
              <w:rPr>
                <w:noProof w:val="0"/>
              </w:rPr>
              <w:t xml:space="preserve"> </w:t>
            </w:r>
            <w:r w:rsidR="00F95877" w:rsidRPr="00371C3A">
              <w:rPr>
                <w:noProof w:val="0"/>
              </w:rPr>
              <w:br/>
            </w:r>
            <w:r w:rsidR="00F95877" w:rsidRPr="00371C3A">
              <w:rPr>
                <w:noProof w:val="0"/>
              </w:rPr>
              <w:br/>
            </w:r>
            <w:r w:rsidR="00F95877" w:rsidRPr="00371C3A">
              <w:rPr>
                <w:noProof w:val="0"/>
              </w:rPr>
              <w:br/>
            </w:r>
            <w:r w:rsidR="00F95877" w:rsidRPr="00371C3A">
              <w:rPr>
                <w:noProof w:val="0"/>
              </w:rPr>
              <w:br/>
            </w:r>
            <w:r w:rsidR="00F95877" w:rsidRPr="00371C3A">
              <w:rPr>
                <w:noProof w:val="0"/>
              </w:rPr>
              <w:br/>
            </w:r>
          </w:p>
          <w:p w:rsidR="00A52842" w:rsidRPr="00371C3A" w:rsidRDefault="00A52842" w:rsidP="00F95877">
            <w:pPr>
              <w:pStyle w:val="TableTextBold"/>
              <w:rPr>
                <w:rFonts w:eastAsiaTheme="majorEastAsia" w:cstheme="majorBidi"/>
                <w:bCs/>
                <w:noProof w:val="0"/>
                <w:color w:val="45545F"/>
                <w:sz w:val="36"/>
                <w:szCs w:val="26"/>
              </w:rPr>
            </w:pPr>
            <w:r w:rsidRPr="00371C3A">
              <w:rPr>
                <w:rStyle w:val="TableTextChar"/>
                <w:noProof w:val="0"/>
              </w:rPr>
              <w:lastRenderedPageBreak/>
              <w:fldChar w:fldCharType="begin"/>
            </w:r>
            <w:r w:rsidRPr="00371C3A">
              <w:rPr>
                <w:rStyle w:val="TableTextChar"/>
                <w:noProof w:val="0"/>
              </w:rPr>
              <w:instrText xml:space="preserve"> REF  Criteria14  \* MERGEFORMAT </w:instrText>
            </w:r>
            <w:r w:rsidRPr="00371C3A">
              <w:rPr>
                <w:rStyle w:val="TableTextChar"/>
                <w:noProof w:val="0"/>
              </w:rPr>
              <w:fldChar w:fldCharType="separate"/>
            </w:r>
            <w:sdt>
              <w:sdtPr>
                <w:rPr>
                  <w:rStyle w:val="TableTextChar"/>
                  <w:noProof w:val="0"/>
                </w:rPr>
                <w:alias w:val="Criteria14"/>
                <w:tag w:val="Criteria14"/>
                <w:id w:val="1400178721"/>
                <w:lock w:val="sdtLocked"/>
                <w:placeholder>
                  <w:docPart w:val="7F5194052EFE46B3892F0B543EA7C624"/>
                </w:placeholder>
              </w:sdtPr>
              <w:sdtEndPr>
                <w:rPr>
                  <w:rStyle w:val="TableTextChar"/>
                </w:rPr>
              </w:sdtEndPr>
              <w:sdtContent>
                <w:r w:rsidR="0075798B" w:rsidRPr="00371C3A">
                  <w:rPr>
                    <w:rStyle w:val="TableTextChar"/>
                    <w:noProof w:val="0"/>
                  </w:rPr>
                  <w:t>Identify the functions of an automated information system</w:t>
                </w:r>
              </w:sdtContent>
            </w:sdt>
            <w:r w:rsidRPr="00371C3A">
              <w:rPr>
                <w:rStyle w:val="TableTextChar"/>
                <w:noProof w:val="0"/>
              </w:rPr>
              <w:fldChar w:fldCharType="end"/>
            </w:r>
          </w:p>
          <w:p w:rsidR="00831387" w:rsidRPr="00371C3A" w:rsidRDefault="00831387" w:rsidP="00313A37">
            <w:pPr>
              <w:pStyle w:val="TableBullet1"/>
              <w:rPr>
                <w:noProof w:val="0"/>
              </w:rPr>
            </w:pPr>
            <w:r w:rsidRPr="00371C3A">
              <w:rPr>
                <w:noProof w:val="0"/>
              </w:rPr>
              <w:t>Central Reservation System (CRS)</w:t>
            </w:r>
            <w:r w:rsidR="00F95877" w:rsidRPr="00371C3A">
              <w:rPr>
                <w:noProof w:val="0"/>
              </w:rPr>
              <w:t>:</w:t>
            </w:r>
          </w:p>
          <w:p w:rsidR="00A52842" w:rsidRPr="00371C3A" w:rsidRDefault="00A52842" w:rsidP="00A52842">
            <w:pPr>
              <w:pStyle w:val="TableBullet2"/>
              <w:rPr>
                <w:rFonts w:eastAsia="Calibri"/>
                <w:lang w:val="en-AU" w:eastAsia="ar-SA"/>
              </w:rPr>
            </w:pPr>
            <w:r w:rsidRPr="00371C3A">
              <w:rPr>
                <w:rFonts w:eastAsia="Calibri"/>
                <w:lang w:val="en-AU" w:eastAsia="ar-SA"/>
              </w:rPr>
              <w:t>Fare Display Screen Description</w:t>
            </w:r>
          </w:p>
          <w:p w:rsidR="00A52842" w:rsidRPr="00371C3A" w:rsidRDefault="00A52842" w:rsidP="00A52842">
            <w:pPr>
              <w:pStyle w:val="TableBullet2"/>
              <w:rPr>
                <w:rFonts w:eastAsia="Calibri"/>
                <w:lang w:val="en-AU" w:eastAsia="ar-SA"/>
              </w:rPr>
            </w:pPr>
            <w:r w:rsidRPr="00371C3A">
              <w:rPr>
                <w:rFonts w:eastAsia="Calibri"/>
                <w:lang w:val="en-AU" w:eastAsia="ar-SA"/>
              </w:rPr>
              <w:t>Review Booking File</w:t>
            </w:r>
          </w:p>
          <w:p w:rsidR="00A52842" w:rsidRPr="00371C3A" w:rsidRDefault="00A52842" w:rsidP="00A52842">
            <w:pPr>
              <w:pStyle w:val="TableBullet2"/>
              <w:rPr>
                <w:rFonts w:eastAsia="Calibri"/>
                <w:lang w:val="en-AU" w:eastAsia="ar-SA"/>
              </w:rPr>
            </w:pPr>
            <w:r w:rsidRPr="00371C3A">
              <w:rPr>
                <w:rFonts w:eastAsia="Calibri"/>
                <w:lang w:val="en-AU" w:eastAsia="ar-SA"/>
              </w:rPr>
              <w:t>Booking File Search</w:t>
            </w:r>
          </w:p>
          <w:p w:rsidR="00A52842" w:rsidRPr="00371C3A" w:rsidRDefault="00A52842" w:rsidP="00A52842">
            <w:pPr>
              <w:pStyle w:val="TableBullet2"/>
              <w:rPr>
                <w:rFonts w:eastAsia="Calibri"/>
                <w:lang w:val="en-AU" w:eastAsia="ar-SA"/>
              </w:rPr>
            </w:pPr>
            <w:r w:rsidRPr="00371C3A">
              <w:rPr>
                <w:rFonts w:eastAsia="Calibri"/>
                <w:lang w:val="en-AU" w:eastAsia="ar-SA"/>
              </w:rPr>
              <w:t>Booking File Retrieval</w:t>
            </w:r>
          </w:p>
          <w:p w:rsidR="00A52842" w:rsidRPr="00371C3A" w:rsidRDefault="00A52842" w:rsidP="00A52842">
            <w:pPr>
              <w:pStyle w:val="TableBullet2"/>
              <w:rPr>
                <w:rFonts w:eastAsia="Calibri"/>
                <w:lang w:val="en-AU" w:eastAsia="ar-SA"/>
              </w:rPr>
            </w:pPr>
            <w:r w:rsidRPr="00371C3A">
              <w:rPr>
                <w:rFonts w:eastAsia="Calibri"/>
                <w:lang w:val="en-AU" w:eastAsia="ar-SA"/>
              </w:rPr>
              <w:t>SSR System Prompts</w:t>
            </w:r>
          </w:p>
          <w:p w:rsidR="00A52842" w:rsidRPr="00371C3A" w:rsidRDefault="00A52842" w:rsidP="00A52842">
            <w:pPr>
              <w:pStyle w:val="TableBullet1"/>
              <w:rPr>
                <w:noProof w:val="0"/>
              </w:rPr>
            </w:pPr>
            <w:r w:rsidRPr="00371C3A">
              <w:rPr>
                <w:noProof w:val="0"/>
              </w:rPr>
              <w:t>Hotel Reservations</w:t>
            </w:r>
          </w:p>
          <w:p w:rsidR="00A52842" w:rsidRPr="00371C3A" w:rsidRDefault="00A52842" w:rsidP="00A52842">
            <w:pPr>
              <w:pStyle w:val="TableBullet1"/>
              <w:rPr>
                <w:noProof w:val="0"/>
              </w:rPr>
            </w:pPr>
            <w:r w:rsidRPr="00371C3A">
              <w:rPr>
                <w:noProof w:val="0"/>
              </w:rPr>
              <w:t>Car Reservations</w:t>
            </w:r>
          </w:p>
          <w:p w:rsidR="00831387" w:rsidRPr="00371C3A" w:rsidRDefault="00831387" w:rsidP="00313A37">
            <w:pPr>
              <w:pStyle w:val="TableBullet1"/>
              <w:rPr>
                <w:noProof w:val="0"/>
              </w:rPr>
            </w:pPr>
            <w:r w:rsidRPr="00371C3A">
              <w:rPr>
                <w:noProof w:val="0"/>
              </w:rPr>
              <w:t>Exploring the Internet</w:t>
            </w:r>
            <w:r w:rsidR="00F95877" w:rsidRPr="00371C3A">
              <w:rPr>
                <w:noProof w:val="0"/>
              </w:rPr>
              <w:t>:</w:t>
            </w:r>
          </w:p>
          <w:p w:rsidR="00831387" w:rsidRPr="00371C3A" w:rsidRDefault="00831387" w:rsidP="00A52842">
            <w:pPr>
              <w:pStyle w:val="TableBullet2"/>
              <w:rPr>
                <w:lang w:val="en-AU"/>
              </w:rPr>
            </w:pPr>
            <w:r w:rsidRPr="00371C3A">
              <w:rPr>
                <w:lang w:val="en-AU"/>
              </w:rPr>
              <w:t>Internet Explorer</w:t>
            </w:r>
          </w:p>
          <w:p w:rsidR="00831387" w:rsidRPr="00371C3A" w:rsidRDefault="00831387" w:rsidP="00A52842">
            <w:pPr>
              <w:pStyle w:val="TableBullet2"/>
              <w:rPr>
                <w:lang w:val="en-AU"/>
              </w:rPr>
            </w:pPr>
            <w:r w:rsidRPr="00371C3A">
              <w:rPr>
                <w:lang w:val="en-AU"/>
              </w:rPr>
              <w:t>Address Bar</w:t>
            </w:r>
          </w:p>
          <w:p w:rsidR="00831387" w:rsidRPr="00371C3A" w:rsidRDefault="00831387" w:rsidP="00A52842">
            <w:pPr>
              <w:pStyle w:val="TableBullet2"/>
              <w:rPr>
                <w:lang w:val="en-AU"/>
              </w:rPr>
            </w:pPr>
            <w:r w:rsidRPr="00371C3A">
              <w:rPr>
                <w:lang w:val="en-AU"/>
              </w:rPr>
              <w:t>Forward &amp; Backwards Buttons</w:t>
            </w:r>
          </w:p>
          <w:p w:rsidR="00831387" w:rsidRPr="00371C3A" w:rsidRDefault="00831387" w:rsidP="00A52842">
            <w:pPr>
              <w:pStyle w:val="TableBullet2"/>
              <w:rPr>
                <w:lang w:val="en-AU"/>
              </w:rPr>
            </w:pPr>
            <w:r w:rsidRPr="00371C3A">
              <w:rPr>
                <w:lang w:val="en-AU"/>
              </w:rPr>
              <w:t>Search history</w:t>
            </w:r>
          </w:p>
          <w:p w:rsidR="00831387" w:rsidRPr="00371C3A" w:rsidRDefault="00831387" w:rsidP="00A52842">
            <w:pPr>
              <w:pStyle w:val="TableBullet2"/>
              <w:rPr>
                <w:lang w:val="en-AU"/>
              </w:rPr>
            </w:pPr>
            <w:r w:rsidRPr="00371C3A">
              <w:rPr>
                <w:lang w:val="en-AU"/>
              </w:rPr>
              <w:t>Favourites page</w:t>
            </w:r>
          </w:p>
          <w:p w:rsidR="00831387" w:rsidRPr="00371C3A" w:rsidRDefault="00831387" w:rsidP="00A52842">
            <w:pPr>
              <w:pStyle w:val="TableBullet2"/>
              <w:rPr>
                <w:lang w:val="en-AU"/>
              </w:rPr>
            </w:pPr>
            <w:r w:rsidRPr="00371C3A">
              <w:rPr>
                <w:lang w:val="en-AU"/>
              </w:rPr>
              <w:t>Search Engines</w:t>
            </w:r>
          </w:p>
          <w:p w:rsidR="00831387" w:rsidRPr="00371C3A" w:rsidRDefault="00831387" w:rsidP="00A52842">
            <w:pPr>
              <w:pStyle w:val="TableBullet2"/>
              <w:rPr>
                <w:lang w:val="en-AU"/>
              </w:rPr>
            </w:pPr>
            <w:r w:rsidRPr="00371C3A">
              <w:rPr>
                <w:lang w:val="en-AU"/>
              </w:rPr>
              <w:t>Hyperlinks</w:t>
            </w:r>
          </w:p>
          <w:p w:rsidR="009B2DA4" w:rsidRPr="00371C3A" w:rsidRDefault="00831387" w:rsidP="00F95877">
            <w:pPr>
              <w:pStyle w:val="TableBullet2"/>
              <w:rPr>
                <w:lang w:val="en-AU"/>
              </w:rPr>
            </w:pPr>
            <w:r w:rsidRPr="00371C3A">
              <w:rPr>
                <w:lang w:val="en-AU"/>
              </w:rPr>
              <w:t>New Window</w:t>
            </w:r>
            <w:r w:rsidR="00F95877" w:rsidRPr="00371C3A">
              <w:rPr>
                <w:lang w:val="en-AU"/>
              </w:rPr>
              <w:t>.</w:t>
            </w:r>
            <w:r w:rsidR="00F95877" w:rsidRPr="00371C3A">
              <w:rPr>
                <w:lang w:val="en-AU"/>
              </w:rPr>
              <w:br/>
            </w:r>
          </w:p>
        </w:tc>
      </w:tr>
    </w:tbl>
    <w:p w:rsidR="00E83E16" w:rsidRPr="00371C3A" w:rsidRDefault="00E83E16" w:rsidP="00F84543">
      <w:pPr>
        <w:pStyle w:val="BodyCopy"/>
        <w:rPr>
          <w:noProof w:val="0"/>
        </w:rPr>
      </w:pPr>
    </w:p>
    <w:p w:rsidR="0039390F" w:rsidRPr="00371C3A" w:rsidRDefault="0039390F" w:rsidP="00F84543">
      <w:pPr>
        <w:pStyle w:val="BodyCopy"/>
        <w:rPr>
          <w:noProof w:val="0"/>
        </w:rPr>
      </w:pPr>
    </w:p>
    <w:p w:rsidR="0039390F" w:rsidRPr="00371C3A" w:rsidRDefault="0039390F" w:rsidP="00F84543">
      <w:pPr>
        <w:pStyle w:val="BodyCopy"/>
        <w:rPr>
          <w:noProof w:val="0"/>
        </w:rPr>
      </w:pPr>
    </w:p>
    <w:p w:rsidR="0039390F" w:rsidRPr="00371C3A" w:rsidRDefault="0039390F" w:rsidP="00F84543">
      <w:pPr>
        <w:pStyle w:val="BodyCopy"/>
        <w:rPr>
          <w:noProof w:val="0"/>
        </w:rPr>
      </w:pPr>
    </w:p>
    <w:p w:rsidR="0039390F" w:rsidRPr="00371C3A" w:rsidRDefault="0039390F" w:rsidP="00F84543">
      <w:pPr>
        <w:pStyle w:val="BodyCopy"/>
        <w:rPr>
          <w:noProof w:val="0"/>
        </w:rPr>
        <w:sectPr w:rsidR="0039390F" w:rsidRPr="00371C3A" w:rsidSect="00183290">
          <w:headerReference w:type="even" r:id="rId139"/>
          <w:headerReference w:type="default" r:id="rId140"/>
          <w:pgSz w:w="11906" w:h="16838"/>
          <w:pgMar w:top="1440" w:right="1440" w:bottom="1440" w:left="1440" w:header="708" w:footer="324" w:gutter="0"/>
          <w:cols w:space="708"/>
          <w:docGrid w:linePitch="360"/>
        </w:sectPr>
      </w:pPr>
    </w:p>
    <w:p w:rsidR="00E83E16" w:rsidRPr="00371C3A" w:rsidRDefault="002D0810" w:rsidP="00CD0302">
      <w:pPr>
        <w:pStyle w:val="Heading1"/>
      </w:pPr>
      <w:bookmarkStart w:id="76" w:name="_Toc370805491"/>
      <w:bookmarkStart w:id="77" w:name="_Toc425496876"/>
      <w:r w:rsidRPr="00371C3A">
        <w:lastRenderedPageBreak/>
        <w:t>Element 2</w:t>
      </w:r>
      <w:r w:rsidR="00FE2FF5" w:rsidRPr="00371C3A">
        <w:t xml:space="preserve">: </w:t>
      </w:r>
      <w:r w:rsidRPr="00371C3A">
        <w:br/>
      </w:r>
      <w:r w:rsidRPr="00371C3A">
        <w:fldChar w:fldCharType="begin"/>
      </w:r>
      <w:r w:rsidRPr="00371C3A">
        <w:instrText xml:space="preserve"> REF  Element2 </w:instrText>
      </w:r>
      <w:r w:rsidR="00CD0302" w:rsidRPr="00371C3A">
        <w:instrText xml:space="preserve"> \* MERGEFORMAT </w:instrText>
      </w:r>
      <w:r w:rsidRPr="00371C3A">
        <w:fldChar w:fldCharType="separate"/>
      </w:r>
      <w:sdt>
        <w:sdtPr>
          <w:rPr>
            <w:highlight w:val="yellow"/>
          </w:rPr>
          <w:alias w:val="Element2"/>
          <w:tag w:val="Element2"/>
          <w:id w:val="763195657"/>
          <w:lock w:val="sdtLocked"/>
          <w:placeholder>
            <w:docPart w:val="3B070ED86448456688247B18235689EF"/>
          </w:placeholder>
        </w:sdtPr>
        <w:sdtEndPr/>
        <w:sdtContent>
          <w:r w:rsidR="006D0DE1" w:rsidRPr="00371C3A">
            <w:t>Access information using an automated information system</w:t>
          </w:r>
        </w:sdtContent>
      </w:sdt>
      <w:bookmarkEnd w:id="76"/>
      <w:bookmarkEnd w:id="77"/>
      <w:r w:rsidRPr="00371C3A">
        <w:fldChar w:fldCharType="end"/>
      </w:r>
    </w:p>
    <w:p w:rsidR="00B41064" w:rsidRPr="00371C3A" w:rsidRDefault="002D0810" w:rsidP="00313A37">
      <w:pPr>
        <w:pStyle w:val="Heading2"/>
      </w:pPr>
      <w:r w:rsidRPr="00371C3A">
        <w:t>2.1</w:t>
      </w:r>
      <w:r w:rsidRPr="00371C3A">
        <w:tab/>
      </w:r>
      <w:r w:rsidR="00F848DA">
        <w:fldChar w:fldCharType="begin"/>
      </w:r>
      <w:r w:rsidR="00F848DA">
        <w:instrText xml:space="preserve"> REF  Criteria21  \* MERGEFORMAT </w:instrText>
      </w:r>
      <w:r w:rsidR="00F848DA">
        <w:fldChar w:fldCharType="separate"/>
      </w:r>
      <w:sdt>
        <w:sdtPr>
          <w:alias w:val="Criteria21"/>
          <w:tag w:val="Criteria21"/>
          <w:id w:val="-633875109"/>
          <w:lock w:val="sdtLocked"/>
          <w:placeholder>
            <w:docPart w:val="2E2F28E598BB4AFDAE9DC983B6A1EDD3"/>
          </w:placeholder>
        </w:sdtPr>
        <w:sdtEndPr>
          <w:rPr>
            <w:rStyle w:val="PlaceholderText"/>
            <w:color w:val="808080"/>
          </w:rPr>
        </w:sdtEndPr>
        <w:sdtContent>
          <w:r w:rsidR="006D0DE1" w:rsidRPr="00371C3A">
            <w:rPr>
              <w:rStyle w:val="PlaceholderText"/>
              <w:color w:val="45545F"/>
            </w:rPr>
            <w:t>Identify information requirements</w:t>
          </w:r>
        </w:sdtContent>
      </w:sdt>
      <w:r w:rsidR="00F848DA">
        <w:rPr>
          <w:rStyle w:val="PlaceholderText"/>
        </w:rPr>
        <w:fldChar w:fldCharType="end"/>
      </w:r>
    </w:p>
    <w:p w:rsidR="002D0810" w:rsidRPr="00371C3A" w:rsidRDefault="002D0810" w:rsidP="002D0810">
      <w:pPr>
        <w:pStyle w:val="Heading3"/>
      </w:pPr>
      <w:r w:rsidRPr="00371C3A">
        <w:t>Introduction</w:t>
      </w:r>
    </w:p>
    <w:p w:rsidR="00AE3BA0" w:rsidRPr="00371C3A" w:rsidRDefault="00AE3BA0" w:rsidP="00C3348F">
      <w:pPr>
        <w:pStyle w:val="BodyCopy"/>
        <w:rPr>
          <w:noProof w:val="0"/>
        </w:rPr>
      </w:pPr>
      <w:r w:rsidRPr="00371C3A">
        <w:rPr>
          <w:noProof w:val="0"/>
        </w:rPr>
        <w:t xml:space="preserve">The information requirements of your customer will depend on a range of different factors including where they want to go, who they want to travel with and what they want to do. You also need to find out how much knowledge they already have about their intended travel destination. </w:t>
      </w:r>
    </w:p>
    <w:p w:rsidR="00AE3BA0" w:rsidRPr="00371C3A" w:rsidRDefault="00AE3BA0" w:rsidP="00C3348F">
      <w:pPr>
        <w:pStyle w:val="BodyCopy"/>
        <w:rPr>
          <w:noProof w:val="0"/>
        </w:rPr>
      </w:pPr>
      <w:r w:rsidRPr="00371C3A">
        <w:rPr>
          <w:noProof w:val="0"/>
        </w:rPr>
        <w:t>Some clients will come to you with very clear expectations of what they need while others will be very unsure about what it is they want. As there are so many factors involved in why, where and how people travel it means that the range of information you may need to access may be very broad. Although this can be extremely challenging, it is also what makes the job so interesting. Keep in mind that it is not only customers who may be asking you for information but also other colleagues, agencies or businesses or you may simply be aiming to clarify existing information for your own knowledge.</w:t>
      </w:r>
    </w:p>
    <w:p w:rsidR="00AE3BA0" w:rsidRPr="00371C3A" w:rsidRDefault="00AE3BA0" w:rsidP="00C3348F">
      <w:pPr>
        <w:pStyle w:val="BodyCopy"/>
        <w:rPr>
          <w:noProof w:val="0"/>
        </w:rPr>
      </w:pPr>
      <w:r w:rsidRPr="00371C3A">
        <w:rPr>
          <w:noProof w:val="0"/>
        </w:rPr>
        <w:t xml:space="preserve">The types of information you may need to investigate may include: </w:t>
      </w:r>
    </w:p>
    <w:p w:rsidR="00AE3BA0" w:rsidRPr="00371C3A" w:rsidRDefault="00AE3BA0" w:rsidP="00964BCF">
      <w:pPr>
        <w:pStyle w:val="Bullet1"/>
      </w:pPr>
      <w:r w:rsidRPr="00371C3A">
        <w:t xml:space="preserve">Pricing of products and services </w:t>
      </w:r>
    </w:p>
    <w:p w:rsidR="00AE3BA0" w:rsidRPr="00371C3A" w:rsidRDefault="00AE3BA0" w:rsidP="00964BCF">
      <w:pPr>
        <w:pStyle w:val="Bullet1"/>
      </w:pPr>
      <w:r w:rsidRPr="00371C3A">
        <w:t xml:space="preserve">Availability </w:t>
      </w:r>
    </w:p>
    <w:p w:rsidR="00AE3BA0" w:rsidRPr="00371C3A" w:rsidRDefault="00AE3BA0" w:rsidP="00964BCF">
      <w:pPr>
        <w:pStyle w:val="Bullet1"/>
      </w:pPr>
      <w:r w:rsidRPr="00371C3A">
        <w:t xml:space="preserve">General destination information </w:t>
      </w:r>
    </w:p>
    <w:p w:rsidR="00AE3BA0" w:rsidRPr="00371C3A" w:rsidRDefault="0039390F" w:rsidP="00964BCF">
      <w:pPr>
        <w:pStyle w:val="Bullet1"/>
      </w:pPr>
      <w:r w:rsidRPr="00371C3A">
        <w:t>Product information:</w:t>
      </w:r>
    </w:p>
    <w:p w:rsidR="00AE3BA0" w:rsidRPr="00371C3A" w:rsidRDefault="00AE3BA0" w:rsidP="0039390F">
      <w:pPr>
        <w:pStyle w:val="Bullet2"/>
        <w:rPr>
          <w:lang w:val="en-AU"/>
        </w:rPr>
      </w:pPr>
      <w:r w:rsidRPr="00371C3A">
        <w:rPr>
          <w:lang w:val="en-AU"/>
        </w:rPr>
        <w:t xml:space="preserve">Accommodation </w:t>
      </w:r>
    </w:p>
    <w:p w:rsidR="00AE3BA0" w:rsidRPr="00371C3A" w:rsidRDefault="00AE3BA0" w:rsidP="0039390F">
      <w:pPr>
        <w:pStyle w:val="Bullet2"/>
        <w:rPr>
          <w:lang w:val="en-AU"/>
        </w:rPr>
      </w:pPr>
      <w:r w:rsidRPr="00371C3A">
        <w:rPr>
          <w:lang w:val="en-AU"/>
        </w:rPr>
        <w:t xml:space="preserve">Transport </w:t>
      </w:r>
    </w:p>
    <w:p w:rsidR="00AE3BA0" w:rsidRPr="00371C3A" w:rsidRDefault="00AE3BA0" w:rsidP="0039390F">
      <w:pPr>
        <w:pStyle w:val="Bullet2"/>
        <w:rPr>
          <w:lang w:val="en-AU"/>
        </w:rPr>
      </w:pPr>
      <w:r w:rsidRPr="00371C3A">
        <w:rPr>
          <w:lang w:val="en-AU"/>
        </w:rPr>
        <w:t xml:space="preserve">Attractions </w:t>
      </w:r>
    </w:p>
    <w:p w:rsidR="00AE3BA0" w:rsidRPr="00371C3A" w:rsidRDefault="00AE3BA0" w:rsidP="0039390F">
      <w:pPr>
        <w:pStyle w:val="Bullet2"/>
        <w:rPr>
          <w:lang w:val="en-AU"/>
        </w:rPr>
      </w:pPr>
      <w:r w:rsidRPr="00371C3A">
        <w:rPr>
          <w:lang w:val="en-AU"/>
        </w:rPr>
        <w:t xml:space="preserve">Amenities </w:t>
      </w:r>
    </w:p>
    <w:p w:rsidR="00AE3BA0" w:rsidRPr="00371C3A" w:rsidRDefault="0039390F" w:rsidP="0039390F">
      <w:pPr>
        <w:pStyle w:val="Bullet2"/>
        <w:rPr>
          <w:lang w:val="en-AU"/>
        </w:rPr>
      </w:pPr>
      <w:r w:rsidRPr="00371C3A">
        <w:rPr>
          <w:lang w:val="en-AU"/>
        </w:rPr>
        <w:t>Events and festivals.</w:t>
      </w:r>
    </w:p>
    <w:p w:rsidR="00AE3BA0" w:rsidRPr="00371C3A" w:rsidRDefault="00AE3BA0" w:rsidP="00C3348F">
      <w:pPr>
        <w:pStyle w:val="BodyCopy"/>
        <w:rPr>
          <w:noProof w:val="0"/>
        </w:rPr>
      </w:pPr>
      <w:r w:rsidRPr="00371C3A">
        <w:rPr>
          <w:noProof w:val="0"/>
        </w:rPr>
        <w:t xml:space="preserve">Consider this example of very different clients wanting to travel to </w:t>
      </w:r>
      <w:r w:rsidR="00127AE5" w:rsidRPr="00371C3A">
        <w:rPr>
          <w:noProof w:val="0"/>
        </w:rPr>
        <w:t>Jakarta</w:t>
      </w:r>
      <w:r w:rsidRPr="00371C3A">
        <w:rPr>
          <w:noProof w:val="0"/>
        </w:rPr>
        <w:t xml:space="preserve">. One is a business woman who frequently travels for meetings. The other is a young, adventurous couple traveling on holidays. </w:t>
      </w:r>
    </w:p>
    <w:p w:rsidR="0039390F" w:rsidRPr="00371C3A" w:rsidRDefault="00AE3BA0" w:rsidP="00C3348F">
      <w:pPr>
        <w:pStyle w:val="BodyCopy"/>
        <w:rPr>
          <w:noProof w:val="0"/>
        </w:rPr>
      </w:pPr>
      <w:r w:rsidRPr="00371C3A">
        <w:rPr>
          <w:noProof w:val="0"/>
        </w:rPr>
        <w:t xml:space="preserve">Each of these clients may need assistance with airfares and accommodation. It is likely that the business </w:t>
      </w:r>
      <w:r w:rsidR="0085565F" w:rsidRPr="00371C3A">
        <w:rPr>
          <w:noProof w:val="0"/>
        </w:rPr>
        <w:t>traveller</w:t>
      </w:r>
      <w:r w:rsidRPr="00371C3A">
        <w:rPr>
          <w:noProof w:val="0"/>
        </w:rPr>
        <w:t xml:space="preserve"> will have specific dates and times that she wishes to travel. The young couple may ask you for advice on the best time to</w:t>
      </w:r>
      <w:r w:rsidR="00127AE5" w:rsidRPr="00371C3A">
        <w:rPr>
          <w:noProof w:val="0"/>
        </w:rPr>
        <w:t xml:space="preserve"> go, activities they can do, and so on</w:t>
      </w:r>
      <w:r w:rsidRPr="00371C3A">
        <w:rPr>
          <w:noProof w:val="0"/>
        </w:rPr>
        <w:t xml:space="preserve">. </w:t>
      </w:r>
    </w:p>
    <w:p w:rsidR="0039390F" w:rsidRPr="00371C3A" w:rsidRDefault="0039390F">
      <w:pPr>
        <w:rPr>
          <w:rFonts w:ascii="Helvetica" w:eastAsia="Calibri" w:hAnsi="Helvetica" w:cs="Calibri"/>
          <w:szCs w:val="16"/>
          <w:lang w:eastAsia="ar-SA"/>
        </w:rPr>
      </w:pPr>
      <w:r w:rsidRPr="00371C3A">
        <w:br w:type="page"/>
      </w:r>
    </w:p>
    <w:p w:rsidR="00576BDD" w:rsidRPr="00371C3A" w:rsidRDefault="00576BDD" w:rsidP="00576BDD">
      <w:pPr>
        <w:pStyle w:val="Heading3"/>
      </w:pPr>
      <w:r w:rsidRPr="00371C3A">
        <w:lastRenderedPageBreak/>
        <w:t>Ask questions</w:t>
      </w:r>
    </w:p>
    <w:p w:rsidR="00C52192" w:rsidRPr="00371C3A" w:rsidRDefault="00AE3BA0" w:rsidP="00C3348F">
      <w:pPr>
        <w:pStyle w:val="BodyCopy"/>
        <w:rPr>
          <w:noProof w:val="0"/>
        </w:rPr>
      </w:pPr>
      <w:r w:rsidRPr="00371C3A">
        <w:rPr>
          <w:noProof w:val="0"/>
        </w:rPr>
        <w:t xml:space="preserve">When dealing with clients the best way to find out what information is required is through questioning. Asking questions and taking notes helps you to get a clear picture of what your client needs. Questioning is a great opportunity to learn more about your client and to build rapport. During the conversation you should take a moment to summarise and repeat back to your client what you have understood they need from you. Asking questions and then clarifying your understanding enables you to provide great customer service and also </w:t>
      </w:r>
      <w:r w:rsidR="002052AA" w:rsidRPr="00371C3A">
        <w:rPr>
          <w:noProof w:val="0"/>
        </w:rPr>
        <w:t xml:space="preserve">helps you to work efficiently. </w:t>
      </w:r>
    </w:p>
    <w:p w:rsidR="004F6E55" w:rsidRPr="001A5FA2" w:rsidRDefault="004F6E55" w:rsidP="001A5FA2">
      <w:pPr>
        <w:pStyle w:val="BodyCopyBold"/>
      </w:pPr>
      <w:r w:rsidRPr="001A5FA2">
        <w:t>Consider this</w:t>
      </w:r>
      <w:r w:rsidR="001A5FA2" w:rsidRPr="001A5FA2">
        <w:t xml:space="preserve"> example</w:t>
      </w:r>
    </w:p>
    <w:p w:rsidR="004F6E55" w:rsidRPr="00371C3A" w:rsidRDefault="004F6E55" w:rsidP="00C3348F">
      <w:pPr>
        <w:pStyle w:val="BodyCopy"/>
        <w:rPr>
          <w:noProof w:val="0"/>
        </w:rPr>
      </w:pPr>
      <w:r w:rsidRPr="00371C3A">
        <w:rPr>
          <w:noProof w:val="0"/>
        </w:rPr>
        <w:t xml:space="preserve">A </w:t>
      </w:r>
      <w:r w:rsidR="00127AE5" w:rsidRPr="00371C3A">
        <w:rPr>
          <w:noProof w:val="0"/>
        </w:rPr>
        <w:t xml:space="preserve">couple </w:t>
      </w:r>
      <w:r w:rsidRPr="00371C3A">
        <w:rPr>
          <w:noProof w:val="0"/>
        </w:rPr>
        <w:t xml:space="preserve">enters your travel agency and requests information on golf holidays in </w:t>
      </w:r>
      <w:r w:rsidR="00127AE5" w:rsidRPr="00371C3A">
        <w:rPr>
          <w:noProof w:val="0"/>
        </w:rPr>
        <w:t>Malaysia</w:t>
      </w:r>
      <w:r w:rsidRPr="00371C3A">
        <w:rPr>
          <w:noProof w:val="0"/>
        </w:rPr>
        <w:t>. You do not have any brochures on this, so you need to source information on the internet. By questioning the customer and asking, say:</w:t>
      </w:r>
    </w:p>
    <w:p w:rsidR="004F6E55" w:rsidRPr="00371C3A" w:rsidRDefault="0039390F" w:rsidP="0039390F">
      <w:pPr>
        <w:pStyle w:val="Bullet1"/>
      </w:pPr>
      <w:r w:rsidRPr="00371C3A">
        <w:t>Do</w:t>
      </w:r>
      <w:r w:rsidR="004F6E55" w:rsidRPr="00371C3A">
        <w:t xml:space="preserve"> they mean </w:t>
      </w:r>
      <w:r w:rsidR="00274E65" w:rsidRPr="00371C3A">
        <w:t>east or west Malaysia</w:t>
      </w:r>
      <w:r w:rsidR="004F6E55" w:rsidRPr="00371C3A">
        <w:rPr>
          <w:spacing w:val="-2"/>
        </w:rPr>
        <w:t>,</w:t>
      </w:r>
      <w:r w:rsidR="004F6E55" w:rsidRPr="00371C3A">
        <w:t xml:space="preserve"> or </w:t>
      </w:r>
      <w:r w:rsidR="004F6E55" w:rsidRPr="00371C3A">
        <w:rPr>
          <w:spacing w:val="-2"/>
        </w:rPr>
        <w:t>both?</w:t>
      </w:r>
    </w:p>
    <w:p w:rsidR="004F6E55" w:rsidRPr="00371C3A" w:rsidRDefault="0039390F" w:rsidP="0039390F">
      <w:pPr>
        <w:pStyle w:val="Bullet1"/>
      </w:pPr>
      <w:r w:rsidRPr="00371C3A">
        <w:t xml:space="preserve">Do they </w:t>
      </w:r>
      <w:r w:rsidR="004F6E55" w:rsidRPr="00371C3A">
        <w:t>have a particular town in mind?</w:t>
      </w:r>
    </w:p>
    <w:p w:rsidR="004F6E55" w:rsidRPr="00371C3A" w:rsidRDefault="0039390F" w:rsidP="0039390F">
      <w:pPr>
        <w:pStyle w:val="Bullet1"/>
      </w:pPr>
      <w:r w:rsidRPr="00371C3A">
        <w:t>Do</w:t>
      </w:r>
      <w:r w:rsidR="004F6E55" w:rsidRPr="00371C3A">
        <w:t xml:space="preserve"> they prefer a guided golf trip?</w:t>
      </w:r>
    </w:p>
    <w:p w:rsidR="004F6E55" w:rsidRPr="00371C3A" w:rsidRDefault="004F6E55" w:rsidP="0039390F">
      <w:pPr>
        <w:pStyle w:val="BodyCopy"/>
        <w:rPr>
          <w:noProof w:val="0"/>
        </w:rPr>
      </w:pPr>
      <w:r w:rsidRPr="00371C3A">
        <w:rPr>
          <w:noProof w:val="0"/>
        </w:rPr>
        <w:t>You will be</w:t>
      </w:r>
      <w:r w:rsidRPr="00371C3A">
        <w:rPr>
          <w:noProof w:val="0"/>
          <w:spacing w:val="1"/>
        </w:rPr>
        <w:t xml:space="preserve"> </w:t>
      </w:r>
      <w:r w:rsidRPr="00371C3A">
        <w:rPr>
          <w:noProof w:val="0"/>
        </w:rPr>
        <w:t>able to break the information needed down into more detail.</w:t>
      </w:r>
    </w:p>
    <w:p w:rsidR="004F6E55" w:rsidRPr="00371C3A" w:rsidRDefault="004F6E55" w:rsidP="00313A37">
      <w:pPr>
        <w:pStyle w:val="Heading3"/>
      </w:pPr>
      <w:r w:rsidRPr="00371C3A">
        <w:t>Qualifying</w:t>
      </w:r>
      <w:r w:rsidRPr="00371C3A">
        <w:rPr>
          <w:spacing w:val="-14"/>
        </w:rPr>
        <w:t xml:space="preserve"> </w:t>
      </w:r>
      <w:r w:rsidRPr="00371C3A">
        <w:t>what</w:t>
      </w:r>
      <w:r w:rsidRPr="00371C3A">
        <w:rPr>
          <w:spacing w:val="-13"/>
        </w:rPr>
        <w:t xml:space="preserve"> </w:t>
      </w:r>
      <w:r w:rsidRPr="00371C3A">
        <w:t>the</w:t>
      </w:r>
      <w:r w:rsidRPr="00371C3A">
        <w:rPr>
          <w:spacing w:val="-13"/>
        </w:rPr>
        <w:t xml:space="preserve"> </w:t>
      </w:r>
      <w:r w:rsidRPr="00371C3A">
        <w:t>customer</w:t>
      </w:r>
      <w:r w:rsidRPr="00371C3A">
        <w:rPr>
          <w:spacing w:val="-14"/>
        </w:rPr>
        <w:t xml:space="preserve"> </w:t>
      </w:r>
      <w:r w:rsidRPr="00371C3A">
        <w:t>wants</w:t>
      </w:r>
    </w:p>
    <w:p w:rsidR="004F6E55" w:rsidRPr="00371C3A" w:rsidRDefault="004F6E55" w:rsidP="00C3348F">
      <w:pPr>
        <w:pStyle w:val="BodyCopy"/>
        <w:rPr>
          <w:noProof w:val="0"/>
        </w:rPr>
      </w:pPr>
      <w:r w:rsidRPr="00371C3A">
        <w:rPr>
          <w:noProof w:val="0"/>
        </w:rPr>
        <w:t>A sales person needs to understand customers sufficiently well to match their needs with just the right product or service. They need to find out what a potential customer wants.</w:t>
      </w:r>
    </w:p>
    <w:p w:rsidR="004F6E55" w:rsidRPr="00371C3A" w:rsidRDefault="004F6E55" w:rsidP="00C3348F">
      <w:pPr>
        <w:pStyle w:val="BodyCopy"/>
        <w:rPr>
          <w:noProof w:val="0"/>
        </w:rPr>
      </w:pPr>
      <w:r w:rsidRPr="00371C3A">
        <w:rPr>
          <w:noProof w:val="0"/>
        </w:rPr>
        <w:t>The term which is used to describe how we find out what customers want is qualifying. It means asking and probing for more and more information until a more detailed profile of the customer’s needs, and possible solutions for meeting them, begin to form in our minds.</w:t>
      </w:r>
    </w:p>
    <w:p w:rsidR="00AE3BA0" w:rsidRPr="00371C3A" w:rsidRDefault="004F6E55" w:rsidP="00C3348F">
      <w:pPr>
        <w:pStyle w:val="BodyCopy"/>
        <w:rPr>
          <w:noProof w:val="0"/>
        </w:rPr>
      </w:pPr>
      <w:r w:rsidRPr="00371C3A">
        <w:rPr>
          <w:noProof w:val="0"/>
        </w:rPr>
        <w:t xml:space="preserve">As someone working in the tourism industry, you are, indeed, a sales person and need to remember that the requests for information you will get is the beginning of a sales </w:t>
      </w:r>
      <w:r w:rsidR="003F34D3" w:rsidRPr="00371C3A">
        <w:rPr>
          <w:noProof w:val="0"/>
        </w:rPr>
        <w:t>opportunity.</w:t>
      </w:r>
    </w:p>
    <w:p w:rsidR="004F6E55" w:rsidRPr="00371C3A" w:rsidRDefault="004F6E55" w:rsidP="00313A37">
      <w:pPr>
        <w:pStyle w:val="Heading3"/>
      </w:pPr>
      <w:bookmarkStart w:id="78" w:name="Using_sales_skills"/>
      <w:bookmarkStart w:id="79" w:name="_bookmark12"/>
      <w:bookmarkEnd w:id="78"/>
      <w:bookmarkEnd w:id="79"/>
      <w:r w:rsidRPr="00371C3A">
        <w:t>Using</w:t>
      </w:r>
      <w:r w:rsidRPr="00371C3A">
        <w:rPr>
          <w:spacing w:val="-13"/>
        </w:rPr>
        <w:t xml:space="preserve"> </w:t>
      </w:r>
      <w:r w:rsidRPr="00371C3A">
        <w:t>sales</w:t>
      </w:r>
      <w:r w:rsidRPr="00371C3A">
        <w:rPr>
          <w:spacing w:val="-12"/>
        </w:rPr>
        <w:t xml:space="preserve"> </w:t>
      </w:r>
      <w:r w:rsidRPr="00371C3A">
        <w:t>skills</w:t>
      </w:r>
    </w:p>
    <w:p w:rsidR="004F6E55" w:rsidRPr="00371C3A" w:rsidRDefault="004F6E55" w:rsidP="00C3348F">
      <w:pPr>
        <w:pStyle w:val="BodyCopy"/>
        <w:rPr>
          <w:noProof w:val="0"/>
        </w:rPr>
      </w:pPr>
      <w:r w:rsidRPr="00371C3A">
        <w:rPr>
          <w:noProof w:val="0"/>
        </w:rPr>
        <w:t xml:space="preserve">The professional sales person determines customers’ needs by </w:t>
      </w:r>
      <w:r w:rsidR="0085565F" w:rsidRPr="00371C3A">
        <w:rPr>
          <w:noProof w:val="0"/>
        </w:rPr>
        <w:t>skilful</w:t>
      </w:r>
      <w:r w:rsidRPr="00371C3A">
        <w:rPr>
          <w:noProof w:val="0"/>
        </w:rPr>
        <w:t xml:space="preserve"> and effective use of questioning, listening and responding.</w:t>
      </w:r>
    </w:p>
    <w:p w:rsidR="004F6E55" w:rsidRPr="00371C3A" w:rsidRDefault="004F6E55" w:rsidP="00C3348F">
      <w:pPr>
        <w:pStyle w:val="BodyCopy"/>
        <w:rPr>
          <w:noProof w:val="0"/>
        </w:rPr>
      </w:pPr>
      <w:r w:rsidRPr="00371C3A">
        <w:rPr>
          <w:noProof w:val="0"/>
        </w:rPr>
        <w:t>To be that successful sales person in tourism you need to:</w:t>
      </w:r>
    </w:p>
    <w:p w:rsidR="004F6E55" w:rsidRPr="00371C3A" w:rsidRDefault="0039390F" w:rsidP="00964BCF">
      <w:pPr>
        <w:pStyle w:val="Bullet1"/>
      </w:pPr>
      <w:r w:rsidRPr="00371C3A">
        <w:t xml:space="preserve">Ask </w:t>
      </w:r>
      <w:r w:rsidR="004F6E55" w:rsidRPr="00371C3A">
        <w:t>your clients questions</w:t>
      </w:r>
    </w:p>
    <w:p w:rsidR="004F6E55" w:rsidRPr="00371C3A" w:rsidRDefault="0039390F" w:rsidP="00964BCF">
      <w:pPr>
        <w:pStyle w:val="Bullet1"/>
      </w:pPr>
      <w:r w:rsidRPr="00371C3A">
        <w:t>List</w:t>
      </w:r>
      <w:r w:rsidR="004F6E55" w:rsidRPr="00371C3A">
        <w:t>en</w:t>
      </w:r>
    </w:p>
    <w:p w:rsidR="004F6E55" w:rsidRPr="00371C3A" w:rsidRDefault="0039390F" w:rsidP="00964BCF">
      <w:pPr>
        <w:pStyle w:val="Bullet1"/>
      </w:pPr>
      <w:r w:rsidRPr="00371C3A">
        <w:t>Develo</w:t>
      </w:r>
      <w:r w:rsidR="004F6E55" w:rsidRPr="00371C3A">
        <w:t xml:space="preserve">p empathy (putting yourselves in their </w:t>
      </w:r>
      <w:r w:rsidR="00C52192" w:rsidRPr="00371C3A">
        <w:t>position</w:t>
      </w:r>
      <w:r w:rsidR="004F6E55" w:rsidRPr="00371C3A">
        <w:t>), rapport (creating a good</w:t>
      </w:r>
      <w:r w:rsidR="004F6E55" w:rsidRPr="00371C3A">
        <w:rPr>
          <w:spacing w:val="34"/>
        </w:rPr>
        <w:t xml:space="preserve"> </w:t>
      </w:r>
      <w:r w:rsidR="004F6E55" w:rsidRPr="00371C3A">
        <w:t>relationship), and trust.</w:t>
      </w:r>
    </w:p>
    <w:p w:rsidR="004F6E55" w:rsidRPr="00371C3A" w:rsidRDefault="004F6E55" w:rsidP="00C3348F">
      <w:pPr>
        <w:pStyle w:val="BodyCopy"/>
        <w:rPr>
          <w:noProof w:val="0"/>
        </w:rPr>
      </w:pPr>
      <w:r w:rsidRPr="00371C3A">
        <w:rPr>
          <w:noProof w:val="0"/>
        </w:rPr>
        <w:t>This helps you to determine what the customer wants so that what you are selling (through the information you are providing) is directed to the customer’s needs.</w:t>
      </w:r>
    </w:p>
    <w:p w:rsidR="0039390F" w:rsidRPr="00371C3A" w:rsidRDefault="0039390F">
      <w:pPr>
        <w:rPr>
          <w:rFonts w:ascii="Helvetica" w:eastAsiaTheme="majorEastAsia" w:hAnsi="Helvetica" w:cstheme="majorBidi"/>
          <w:b/>
          <w:bCs/>
          <w:color w:val="45545F"/>
          <w:sz w:val="28"/>
        </w:rPr>
      </w:pPr>
      <w:bookmarkStart w:id="80" w:name="What_kinds_of_questions?"/>
      <w:bookmarkEnd w:id="80"/>
      <w:r w:rsidRPr="00371C3A">
        <w:br w:type="page"/>
      </w:r>
    </w:p>
    <w:p w:rsidR="004F6E55" w:rsidRPr="00371C3A" w:rsidRDefault="00C52192" w:rsidP="00313A37">
      <w:pPr>
        <w:pStyle w:val="Heading3"/>
        <w:rPr>
          <w:sz w:val="24"/>
        </w:rPr>
      </w:pPr>
      <w:r w:rsidRPr="00371C3A">
        <w:lastRenderedPageBreak/>
        <w:t>Types</w:t>
      </w:r>
      <w:r w:rsidR="004F6E55" w:rsidRPr="00371C3A">
        <w:rPr>
          <w:spacing w:val="-1"/>
        </w:rPr>
        <w:t xml:space="preserve"> </w:t>
      </w:r>
      <w:r w:rsidR="004F6E55" w:rsidRPr="00371C3A">
        <w:t>of</w:t>
      </w:r>
      <w:r w:rsidR="004F6E55" w:rsidRPr="00371C3A">
        <w:rPr>
          <w:spacing w:val="-1"/>
        </w:rPr>
        <w:t xml:space="preserve"> </w:t>
      </w:r>
      <w:r w:rsidR="00FE2FF5" w:rsidRPr="00371C3A">
        <w:t>questions</w:t>
      </w:r>
    </w:p>
    <w:p w:rsidR="004F6E55" w:rsidRPr="00371C3A" w:rsidRDefault="004F6E55" w:rsidP="00C3348F">
      <w:pPr>
        <w:pStyle w:val="BodyCopy"/>
        <w:rPr>
          <w:noProof w:val="0"/>
        </w:rPr>
      </w:pPr>
      <w:r w:rsidRPr="00371C3A">
        <w:rPr>
          <w:noProof w:val="0"/>
        </w:rPr>
        <w:t>To help you qualify what the customer wants, you must:</w:t>
      </w:r>
    </w:p>
    <w:p w:rsidR="004F6E55" w:rsidRPr="00371C3A" w:rsidRDefault="0039390F" w:rsidP="00964BCF">
      <w:pPr>
        <w:pStyle w:val="Bullet1"/>
      </w:pPr>
      <w:r w:rsidRPr="00371C3A">
        <w:t>Ask open questions,</w:t>
      </w:r>
      <w:r w:rsidR="004F6E55" w:rsidRPr="00371C3A">
        <w:t xml:space="preserve"> and</w:t>
      </w:r>
    </w:p>
    <w:p w:rsidR="004F6E55" w:rsidRPr="00371C3A" w:rsidRDefault="0039390F" w:rsidP="00964BCF">
      <w:pPr>
        <w:pStyle w:val="Bullet1"/>
      </w:pPr>
      <w:r w:rsidRPr="00371C3A">
        <w:t>Avoid</w:t>
      </w:r>
      <w:r w:rsidR="004F6E55" w:rsidRPr="00371C3A">
        <w:t xml:space="preserve"> closed questions.</w:t>
      </w:r>
    </w:p>
    <w:p w:rsidR="004F6E55" w:rsidRPr="00371C3A" w:rsidRDefault="004F6E55" w:rsidP="00C3348F">
      <w:pPr>
        <w:pStyle w:val="BodyCopy"/>
        <w:rPr>
          <w:noProof w:val="0"/>
        </w:rPr>
      </w:pPr>
      <w:r w:rsidRPr="00371C3A">
        <w:rPr>
          <w:noProof w:val="0"/>
        </w:rPr>
        <w:t>A closed question requires only a yes/no answer.</w:t>
      </w:r>
    </w:p>
    <w:p w:rsidR="00C52192" w:rsidRPr="00371C3A" w:rsidRDefault="004F6E55" w:rsidP="00C3348F">
      <w:pPr>
        <w:pStyle w:val="BodyCopy"/>
        <w:rPr>
          <w:noProof w:val="0"/>
        </w:rPr>
      </w:pPr>
      <w:r w:rsidRPr="00371C3A">
        <w:rPr>
          <w:noProof w:val="0"/>
        </w:rPr>
        <w:t>For example: ‘Do you like playing golf?’ (Answer: yes/no)</w:t>
      </w:r>
    </w:p>
    <w:p w:rsidR="00062507" w:rsidRPr="00371C3A" w:rsidRDefault="004F6E55" w:rsidP="00C3348F">
      <w:pPr>
        <w:pStyle w:val="BodyCopy"/>
        <w:rPr>
          <w:noProof w:val="0"/>
        </w:rPr>
      </w:pPr>
      <w:r w:rsidRPr="00371C3A">
        <w:rPr>
          <w:noProof w:val="0"/>
        </w:rPr>
        <w:t>An open question, however, usually begins with the words:</w:t>
      </w:r>
    </w:p>
    <w:p w:rsidR="004F6E55" w:rsidRPr="00371C3A" w:rsidRDefault="00062507" w:rsidP="00C3348F">
      <w:pPr>
        <w:pStyle w:val="BodyCopy"/>
        <w:rPr>
          <w:noProof w:val="0"/>
        </w:rPr>
      </w:pPr>
      <w:r w:rsidRPr="00371C3A">
        <w:rPr>
          <w:noProof w:val="0"/>
        </w:rPr>
        <w:t>How, Who, Why, Where, What or When</w:t>
      </w:r>
    </w:p>
    <w:p w:rsidR="004F6E55" w:rsidRPr="00371C3A" w:rsidRDefault="004F6E55" w:rsidP="00C3348F">
      <w:pPr>
        <w:pStyle w:val="BodyCopy"/>
        <w:rPr>
          <w:noProof w:val="0"/>
        </w:rPr>
      </w:pPr>
      <w:r w:rsidRPr="00371C3A">
        <w:rPr>
          <w:noProof w:val="0"/>
        </w:rPr>
        <w:t>For example: ‘What is it about playing golf that appeals to you?’</w:t>
      </w:r>
    </w:p>
    <w:p w:rsidR="004F6E55" w:rsidRPr="00371C3A" w:rsidRDefault="004F6E55" w:rsidP="00C3348F">
      <w:pPr>
        <w:pStyle w:val="BodyCopy"/>
        <w:rPr>
          <w:noProof w:val="0"/>
        </w:rPr>
      </w:pPr>
      <w:r w:rsidRPr="00371C3A">
        <w:rPr>
          <w:noProof w:val="0"/>
        </w:rPr>
        <w:t xml:space="preserve">The answer </w:t>
      </w:r>
      <w:r w:rsidR="00062507" w:rsidRPr="00371C3A">
        <w:rPr>
          <w:noProof w:val="0"/>
        </w:rPr>
        <w:t>you</w:t>
      </w:r>
      <w:r w:rsidRPr="00371C3A">
        <w:rPr>
          <w:noProof w:val="0"/>
        </w:rPr>
        <w:t xml:space="preserve"> hear from the open question is much more likely to tell you what this cu</w:t>
      </w:r>
      <w:r w:rsidR="00062507" w:rsidRPr="00371C3A">
        <w:rPr>
          <w:noProof w:val="0"/>
        </w:rPr>
        <w:t>stomer</w:t>
      </w:r>
      <w:r w:rsidRPr="00371C3A">
        <w:rPr>
          <w:noProof w:val="0"/>
        </w:rPr>
        <w:t xml:space="preserve"> like</w:t>
      </w:r>
      <w:r w:rsidR="00062507" w:rsidRPr="00371C3A">
        <w:rPr>
          <w:noProof w:val="0"/>
        </w:rPr>
        <w:t>s</w:t>
      </w:r>
      <w:r w:rsidRPr="00371C3A">
        <w:rPr>
          <w:noProof w:val="0"/>
        </w:rPr>
        <w:t xml:space="preserve"> and </w:t>
      </w:r>
      <w:r w:rsidR="00062507" w:rsidRPr="00371C3A">
        <w:rPr>
          <w:noProof w:val="0"/>
        </w:rPr>
        <w:t>is looking for</w:t>
      </w:r>
      <w:r w:rsidRPr="00371C3A">
        <w:rPr>
          <w:noProof w:val="0"/>
        </w:rPr>
        <w:t>. It might help you to sell a golf day trip and, say, a walking tour or outdoor hike in the mountains</w:t>
      </w:r>
      <w:r w:rsidR="001A5FA2">
        <w:rPr>
          <w:noProof w:val="0"/>
        </w:rPr>
        <w:t>.</w:t>
      </w:r>
    </w:p>
    <w:p w:rsidR="004F6E55" w:rsidRPr="00371C3A" w:rsidRDefault="004F6E55" w:rsidP="00313A37">
      <w:pPr>
        <w:pStyle w:val="Heading3"/>
        <w:rPr>
          <w:sz w:val="24"/>
        </w:rPr>
      </w:pPr>
      <w:r w:rsidRPr="00371C3A">
        <w:t>Continuing qualifying questions</w:t>
      </w:r>
    </w:p>
    <w:p w:rsidR="004F6E55" w:rsidRPr="00371C3A" w:rsidRDefault="004F6E55" w:rsidP="00C3348F">
      <w:pPr>
        <w:pStyle w:val="BodyCopy"/>
        <w:rPr>
          <w:noProof w:val="0"/>
        </w:rPr>
      </w:pPr>
      <w:r w:rsidRPr="00371C3A">
        <w:rPr>
          <w:noProof w:val="0"/>
        </w:rPr>
        <w:t>Qualifying what a customer wants does not always mean just asking simple questions and receiving direct answers.</w:t>
      </w:r>
    </w:p>
    <w:p w:rsidR="004F6E55" w:rsidRPr="00371C3A" w:rsidRDefault="004F6E55" w:rsidP="00C3348F">
      <w:pPr>
        <w:pStyle w:val="BodyCopy"/>
        <w:rPr>
          <w:noProof w:val="0"/>
        </w:rPr>
      </w:pPr>
      <w:r w:rsidRPr="00371C3A">
        <w:rPr>
          <w:noProof w:val="0"/>
        </w:rPr>
        <w:t>People will usually approach you looking for information. They are often not clear or yet sure of what they want when giving you details in answer to your questions on, for example, dates, destinations, lengths of stay, and other key information.</w:t>
      </w:r>
    </w:p>
    <w:p w:rsidR="004F6E55" w:rsidRPr="00371C3A" w:rsidRDefault="004F6E55" w:rsidP="00C3348F">
      <w:pPr>
        <w:pStyle w:val="BodyCopy"/>
        <w:rPr>
          <w:noProof w:val="0"/>
        </w:rPr>
      </w:pPr>
      <w:r w:rsidRPr="00371C3A">
        <w:rPr>
          <w:noProof w:val="0"/>
        </w:rPr>
        <w:t>One of the proven techniques to help you qualify customers looking for information is:</w:t>
      </w:r>
    </w:p>
    <w:p w:rsidR="004F6E55" w:rsidRPr="00371C3A" w:rsidRDefault="004F6E55" w:rsidP="00C3348F">
      <w:pPr>
        <w:pStyle w:val="BodyCopy"/>
        <w:rPr>
          <w:noProof w:val="0"/>
        </w:rPr>
      </w:pPr>
      <w:r w:rsidRPr="00371C3A">
        <w:rPr>
          <w:noProof w:val="0"/>
        </w:rPr>
        <w:t>Don’t give all your information first. Continue to ask qualifying questions.</w:t>
      </w:r>
    </w:p>
    <w:p w:rsidR="004F6E55" w:rsidRPr="00371C3A" w:rsidRDefault="004F6E55" w:rsidP="00C3348F">
      <w:pPr>
        <w:pStyle w:val="BodyCopy"/>
        <w:rPr>
          <w:noProof w:val="0"/>
        </w:rPr>
      </w:pPr>
      <w:r w:rsidRPr="00371C3A">
        <w:rPr>
          <w:noProof w:val="0"/>
        </w:rPr>
        <w:t>A frequent mistake made in a sales context is to give too much information without getting enough in return to complete the sale.</w:t>
      </w:r>
    </w:p>
    <w:p w:rsidR="004F6E55" w:rsidRPr="00371C3A" w:rsidRDefault="004F6E55" w:rsidP="00C3348F">
      <w:pPr>
        <w:pStyle w:val="BodyCopy"/>
        <w:rPr>
          <w:noProof w:val="0"/>
        </w:rPr>
      </w:pPr>
      <w:r w:rsidRPr="00371C3A">
        <w:rPr>
          <w:noProof w:val="0"/>
        </w:rPr>
        <w:t>This applies just as much to handing out brochures or quoting hotel rates or giving information on golfing holidays.</w:t>
      </w:r>
    </w:p>
    <w:p w:rsidR="004F6E55" w:rsidRPr="00371C3A" w:rsidRDefault="004F6E55" w:rsidP="00C3348F">
      <w:pPr>
        <w:pStyle w:val="BodyCopy"/>
        <w:rPr>
          <w:noProof w:val="0"/>
        </w:rPr>
      </w:pPr>
      <w:r w:rsidRPr="00371C3A">
        <w:rPr>
          <w:noProof w:val="0"/>
        </w:rPr>
        <w:t>Wait until you have gained all the information you need before you make a professional recommendation</w:t>
      </w:r>
      <w:r w:rsidR="003A6E1F" w:rsidRPr="00371C3A">
        <w:rPr>
          <w:noProof w:val="0"/>
        </w:rPr>
        <w:t>.</w:t>
      </w:r>
    </w:p>
    <w:p w:rsidR="00EF5C57" w:rsidRPr="00371C3A" w:rsidRDefault="00EF5C57">
      <w:pPr>
        <w:rPr>
          <w:rFonts w:ascii="HelveticaNeueLT Std Lt Cn" w:hAnsi="HelveticaNeueLT Std Lt Cn" w:cs="HelveticaNeueLT Std Lt Cn"/>
          <w:color w:val="000000"/>
        </w:rPr>
      </w:pPr>
      <w:r w:rsidRPr="00371C3A">
        <w:rPr>
          <w:rFonts w:ascii="HelveticaNeueLT Std Lt Cn" w:hAnsi="HelveticaNeueLT Std Lt Cn" w:cs="HelveticaNeueLT Std Lt Cn"/>
          <w:color w:val="000000"/>
        </w:rPr>
        <w:br w:type="page"/>
      </w:r>
    </w:p>
    <w:p w:rsidR="0039390F" w:rsidRPr="00371C3A" w:rsidRDefault="0039390F" w:rsidP="0039390F">
      <w:pPr>
        <w:pStyle w:val="ActivityHead"/>
        <w:rPr>
          <w:noProof w:val="0"/>
        </w:rPr>
      </w:pPr>
      <w:r w:rsidRPr="00371C3A">
        <w:rPr>
          <w:noProof w:val="0"/>
        </w:rPr>
        <w:lastRenderedPageBreak/>
        <w:t>Activity 6 – Access information</w:t>
      </w:r>
    </w:p>
    <w:p w:rsidR="003F43BE" w:rsidRPr="00371C3A" w:rsidRDefault="003F43BE" w:rsidP="0039390F">
      <w:pPr>
        <w:pStyle w:val="BodyCopy"/>
        <w:rPr>
          <w:noProof w:val="0"/>
        </w:rPr>
      </w:pPr>
      <w:r w:rsidRPr="00371C3A">
        <w:rPr>
          <w:noProof w:val="0"/>
        </w:rPr>
        <w:t>NOTE: It is a requirement of this unit that you attempt this Training Activity.</w:t>
      </w:r>
      <w:r w:rsidR="0039390F" w:rsidRPr="00371C3A">
        <w:rPr>
          <w:noProof w:val="0"/>
        </w:rPr>
        <w:br/>
      </w:r>
    </w:p>
    <w:p w:rsidR="00002E8B" w:rsidRPr="00371C3A" w:rsidRDefault="0039390F" w:rsidP="00791590">
      <w:pPr>
        <w:pStyle w:val="ActivityNumbered"/>
      </w:pPr>
      <w:r w:rsidRPr="00371C3A">
        <w:t>1</w:t>
      </w:r>
      <w:r w:rsidRPr="00371C3A">
        <w:tab/>
      </w:r>
      <w:r w:rsidR="00002E8B" w:rsidRPr="00371C3A">
        <w:t xml:space="preserve">What general information may a client require about a destination? </w:t>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39390F" w:rsidP="00791590">
      <w:pPr>
        <w:pStyle w:val="ActivityNumbered"/>
      </w:pPr>
      <w:r w:rsidRPr="00371C3A">
        <w:t>2</w:t>
      </w:r>
      <w:r w:rsidRPr="00371C3A">
        <w:tab/>
      </w:r>
      <w:r w:rsidR="00002E8B" w:rsidRPr="00371C3A">
        <w:t xml:space="preserve">What kind of information do you think a client may need about the following products? </w:t>
      </w:r>
    </w:p>
    <w:p w:rsidR="00002E8B" w:rsidRPr="00371C3A" w:rsidRDefault="00002E8B" w:rsidP="00791590">
      <w:pPr>
        <w:pStyle w:val="ActivityRulesInsertTab"/>
      </w:pPr>
      <w:r w:rsidRPr="00371C3A">
        <w:t xml:space="preserve">Accommodation: </w:t>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 xml:space="preserve">A cruise: </w:t>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 xml:space="preserve">A flight: </w:t>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002E8B" w:rsidRPr="00371C3A" w:rsidRDefault="00002E8B" w:rsidP="00791590">
      <w:pPr>
        <w:pStyle w:val="ActivityRulesInsertTab"/>
      </w:pPr>
      <w:r w:rsidRPr="00371C3A">
        <w:tab/>
      </w:r>
    </w:p>
    <w:p w:rsidR="002D0810" w:rsidRPr="00371C3A" w:rsidRDefault="002D0810" w:rsidP="002D0810">
      <w:pPr>
        <w:pStyle w:val="BodyCopy"/>
        <w:rPr>
          <w:noProof w:val="0"/>
        </w:rPr>
      </w:pPr>
      <w:r w:rsidRPr="00371C3A">
        <w:rPr>
          <w:noProof w:val="0"/>
          <w:lang w:eastAsia="en-AU"/>
        </w:rPr>
        <w:br w:type="page"/>
      </w:r>
    </w:p>
    <w:p w:rsidR="00EA131F" w:rsidRPr="00371C3A" w:rsidRDefault="002D0810" w:rsidP="00313A37">
      <w:pPr>
        <w:pStyle w:val="Heading2"/>
      </w:pPr>
      <w:r w:rsidRPr="00371C3A">
        <w:lastRenderedPageBreak/>
        <w:t>2.3</w:t>
      </w:r>
      <w:r w:rsidRPr="00371C3A">
        <w:tab/>
      </w:r>
      <w:r w:rsidRPr="00371C3A">
        <w:fldChar w:fldCharType="begin"/>
      </w:r>
      <w:r w:rsidRPr="00371C3A">
        <w:instrText xml:space="preserve"> REF  Criteria23 </w:instrText>
      </w:r>
      <w:r w:rsidR="00785EE9" w:rsidRPr="00371C3A">
        <w:instrText xml:space="preserve"> \* MERGEFORMAT </w:instrText>
      </w:r>
      <w:r w:rsidRPr="00371C3A">
        <w:fldChar w:fldCharType="separate"/>
      </w:r>
      <w:sdt>
        <w:sdtPr>
          <w:alias w:val="Criteria23"/>
          <w:tag w:val="Criteria23"/>
          <w:id w:val="-2127143260"/>
          <w:lock w:val="sdtLocked"/>
          <w:placeholder>
            <w:docPart w:val="580DF4768D04489FBFF89E0E936C4701"/>
          </w:placeholder>
        </w:sdtPr>
        <w:sdtEndPr/>
        <w:sdtContent>
          <w:r w:rsidR="006D0DE1" w:rsidRPr="00371C3A">
            <w:rPr>
              <w:rStyle w:val="PlaceholderText"/>
              <w:color w:val="45545F"/>
            </w:rPr>
            <w:t xml:space="preserve">Apply search techniques to locate </w:t>
          </w:r>
          <w:r w:rsidR="006D0DE1" w:rsidRPr="00371C3A">
            <w:t>identified information</w:t>
          </w:r>
        </w:sdtContent>
      </w:sdt>
      <w:r w:rsidRPr="00371C3A">
        <w:fldChar w:fldCharType="end"/>
      </w:r>
    </w:p>
    <w:p w:rsidR="00EA131F" w:rsidRPr="00371C3A" w:rsidRDefault="00EA131F" w:rsidP="00EA131F">
      <w:pPr>
        <w:pStyle w:val="Heading3"/>
      </w:pPr>
      <w:r w:rsidRPr="00371C3A">
        <w:t>Introduction</w:t>
      </w:r>
    </w:p>
    <w:p w:rsidR="00361D43" w:rsidRPr="00371C3A" w:rsidRDefault="00EA131F" w:rsidP="00C3348F">
      <w:pPr>
        <w:pStyle w:val="BodyCopy"/>
        <w:rPr>
          <w:noProof w:val="0"/>
        </w:rPr>
      </w:pPr>
      <w:r w:rsidRPr="00371C3A">
        <w:rPr>
          <w:noProof w:val="0"/>
        </w:rPr>
        <w:t>Once you</w:t>
      </w:r>
      <w:r w:rsidR="00361D43" w:rsidRPr="00371C3A">
        <w:rPr>
          <w:noProof w:val="0"/>
        </w:rPr>
        <w:t xml:space="preserve"> have determined what information you need to access, you will need to make a decision on where to start looking. Sometimes there may be only one logical choice on the best place to look</w:t>
      </w:r>
      <w:r w:rsidR="00FE2FF5" w:rsidRPr="00371C3A">
        <w:rPr>
          <w:noProof w:val="0"/>
        </w:rPr>
        <w:t xml:space="preserve"> </w:t>
      </w:r>
      <w:r w:rsidR="003A6E1F" w:rsidRPr="00371C3A">
        <w:rPr>
          <w:noProof w:val="0"/>
        </w:rPr>
        <w:t>–</w:t>
      </w:r>
      <w:r w:rsidR="00FE2FF5" w:rsidRPr="00371C3A">
        <w:rPr>
          <w:noProof w:val="0"/>
        </w:rPr>
        <w:t xml:space="preserve"> f</w:t>
      </w:r>
      <w:r w:rsidR="00361D43" w:rsidRPr="00371C3A">
        <w:rPr>
          <w:noProof w:val="0"/>
        </w:rPr>
        <w:t xml:space="preserve">or example using your Computer Reservation System to </w:t>
      </w:r>
      <w:r w:rsidRPr="00371C3A">
        <w:rPr>
          <w:noProof w:val="0"/>
        </w:rPr>
        <w:t>search</w:t>
      </w:r>
      <w:r w:rsidR="00361D43" w:rsidRPr="00371C3A">
        <w:rPr>
          <w:noProof w:val="0"/>
        </w:rPr>
        <w:t xml:space="preserve"> flights. Other times, there may be a range of options and you </w:t>
      </w:r>
      <w:r w:rsidR="003A6E1F" w:rsidRPr="00371C3A">
        <w:rPr>
          <w:noProof w:val="0"/>
        </w:rPr>
        <w:t>may not be sure where to start.</w:t>
      </w:r>
    </w:p>
    <w:p w:rsidR="00361D43" w:rsidRPr="00371C3A" w:rsidRDefault="00361D43" w:rsidP="00C3348F">
      <w:pPr>
        <w:pStyle w:val="BodyCopy"/>
        <w:rPr>
          <w:noProof w:val="0"/>
        </w:rPr>
      </w:pPr>
      <w:r w:rsidRPr="00371C3A">
        <w:rPr>
          <w:noProof w:val="0"/>
        </w:rPr>
        <w:t>Whether you are looking for general information or specific details from wholesalers and tour operators, you need to consider the reliability and reputa</w:t>
      </w:r>
      <w:r w:rsidR="003A6E1F" w:rsidRPr="00371C3A">
        <w:rPr>
          <w:noProof w:val="0"/>
        </w:rPr>
        <w:t>tion of the information source.</w:t>
      </w:r>
    </w:p>
    <w:p w:rsidR="00361D43" w:rsidRPr="00371C3A" w:rsidRDefault="002052AA" w:rsidP="00C3348F">
      <w:pPr>
        <w:pStyle w:val="BodyCopy"/>
        <w:rPr>
          <w:noProof w:val="0"/>
        </w:rPr>
      </w:pPr>
      <w:r w:rsidRPr="00371C3A">
        <w:rPr>
          <w:noProof w:val="0"/>
        </w:rPr>
        <w:t>You may choose to work with a ‘preferred’ supplier</w:t>
      </w:r>
      <w:r w:rsidR="00361D43" w:rsidRPr="00371C3A">
        <w:rPr>
          <w:noProof w:val="0"/>
        </w:rPr>
        <w:t>. These are suppliers with whom your organisation has an established relationship and you can confidently access information and sell products from these companies. You will most likely have their brochures displayed in your store and if your organisation has an intranet site, it may have a link to preferred supplier websites. This is a great place to</w:t>
      </w:r>
      <w:r w:rsidR="003A6E1F" w:rsidRPr="00371C3A">
        <w:rPr>
          <w:noProof w:val="0"/>
        </w:rPr>
        <w:t xml:space="preserve"> start looking for information.</w:t>
      </w:r>
    </w:p>
    <w:p w:rsidR="00361D43" w:rsidRPr="00371C3A" w:rsidRDefault="00361D43" w:rsidP="00C3348F">
      <w:pPr>
        <w:pStyle w:val="BodyCopy"/>
        <w:rPr>
          <w:noProof w:val="0"/>
        </w:rPr>
      </w:pPr>
      <w:r w:rsidRPr="00371C3A">
        <w:rPr>
          <w:noProof w:val="0"/>
        </w:rPr>
        <w:t>If you are trying to find general travel information it is not a good idea to just do a general search through a searc</w:t>
      </w:r>
      <w:r w:rsidR="002052AA" w:rsidRPr="00371C3A">
        <w:rPr>
          <w:noProof w:val="0"/>
        </w:rPr>
        <w:t>h engine such as G</w:t>
      </w:r>
      <w:r w:rsidRPr="00371C3A">
        <w:rPr>
          <w:noProof w:val="0"/>
        </w:rPr>
        <w:t>oogle unless absolutely necessary. Firstly consider any other sites that have been recommended to you that you are confident will have reliable and up to date information. The problem in searching generally and not knowing your informatio</w:t>
      </w:r>
      <w:r w:rsidR="002052AA" w:rsidRPr="00371C3A">
        <w:rPr>
          <w:noProof w:val="0"/>
        </w:rPr>
        <w:t>n source is that you can</w:t>
      </w:r>
      <w:r w:rsidRPr="00371C3A">
        <w:rPr>
          <w:noProof w:val="0"/>
        </w:rPr>
        <w:t>not be sure that the information is current and accurate. For example, information on</w:t>
      </w:r>
      <w:r w:rsidR="002052AA" w:rsidRPr="00371C3A">
        <w:rPr>
          <w:noProof w:val="0"/>
        </w:rPr>
        <w:t xml:space="preserve"> local transport, activities and so on</w:t>
      </w:r>
      <w:r w:rsidRPr="00371C3A">
        <w:rPr>
          <w:noProof w:val="0"/>
        </w:rPr>
        <w:t xml:space="preserve"> may no longer be current or hotel information and ratings may </w:t>
      </w:r>
      <w:r w:rsidR="002052AA" w:rsidRPr="00371C3A">
        <w:rPr>
          <w:noProof w:val="0"/>
        </w:rPr>
        <w:t>only</w:t>
      </w:r>
      <w:r w:rsidRPr="00371C3A">
        <w:rPr>
          <w:noProof w:val="0"/>
        </w:rPr>
        <w:t xml:space="preserve"> be based</w:t>
      </w:r>
      <w:r w:rsidR="003A6E1F" w:rsidRPr="00371C3A">
        <w:rPr>
          <w:noProof w:val="0"/>
        </w:rPr>
        <w:t xml:space="preserve"> on someone’s personal opinion.</w:t>
      </w:r>
    </w:p>
    <w:p w:rsidR="00361D43" w:rsidRPr="00371C3A" w:rsidRDefault="00361D43" w:rsidP="00C3348F">
      <w:pPr>
        <w:pStyle w:val="BodyCopy"/>
        <w:rPr>
          <w:noProof w:val="0"/>
        </w:rPr>
      </w:pPr>
      <w:r w:rsidRPr="00371C3A">
        <w:rPr>
          <w:noProof w:val="0"/>
        </w:rPr>
        <w:t xml:space="preserve">Experience will help you to make decisions on where to start your search. When you are starting out in the travel industry you need to take the time to look at your available resources, particularly brochures and preferred supplier websites. It is also a good idea to get an idea of the clientele you may be dealing with frequently so you can anticipate what their information needs may be and perhaps prepare a list of useful </w:t>
      </w:r>
      <w:r w:rsidR="003A6E1F" w:rsidRPr="00371C3A">
        <w:rPr>
          <w:noProof w:val="0"/>
        </w:rPr>
        <w:t>resources to use in the future.</w:t>
      </w:r>
    </w:p>
    <w:p w:rsidR="00B41064" w:rsidRPr="00371C3A" w:rsidRDefault="00361D43" w:rsidP="00C3348F">
      <w:pPr>
        <w:pStyle w:val="BodyCopy"/>
        <w:rPr>
          <w:noProof w:val="0"/>
        </w:rPr>
      </w:pPr>
      <w:r w:rsidRPr="00371C3A">
        <w:rPr>
          <w:noProof w:val="0"/>
        </w:rPr>
        <w:t>When looki</w:t>
      </w:r>
      <w:r w:rsidR="002052AA" w:rsidRPr="00371C3A">
        <w:rPr>
          <w:noProof w:val="0"/>
        </w:rPr>
        <w:t>ng for accommodation, tours, and so on</w:t>
      </w:r>
      <w:r w:rsidRPr="00371C3A">
        <w:rPr>
          <w:noProof w:val="0"/>
        </w:rPr>
        <w:t xml:space="preserve">, you may find that there is more than one preferred supplier who will have the information you require. If you are trying to find the best price for your client, it may mean that you need to check more than one source of information so that you can confidently </w:t>
      </w:r>
      <w:r w:rsidR="00EA131F" w:rsidRPr="00371C3A">
        <w:rPr>
          <w:noProof w:val="0"/>
        </w:rPr>
        <w:t>provide</w:t>
      </w:r>
      <w:r w:rsidRPr="00371C3A">
        <w:rPr>
          <w:noProof w:val="0"/>
        </w:rPr>
        <w:t xml:space="preserve"> your client the best price you can. Again, familiarity with how to access and search through frequently used online information systems will make this a much simpler and time efficient task.</w:t>
      </w:r>
    </w:p>
    <w:p w:rsidR="004F6E55" w:rsidRPr="00371C3A" w:rsidRDefault="004F6E55" w:rsidP="00313A37">
      <w:pPr>
        <w:pStyle w:val="Heading3"/>
      </w:pPr>
      <w:r w:rsidRPr="00371C3A">
        <w:t>Selecting search methods</w:t>
      </w:r>
    </w:p>
    <w:p w:rsidR="004F6E55" w:rsidRPr="00371C3A" w:rsidRDefault="004F6E55" w:rsidP="00C3348F">
      <w:pPr>
        <w:pStyle w:val="BodyCopy"/>
        <w:rPr>
          <w:noProof w:val="0"/>
        </w:rPr>
      </w:pPr>
      <w:r w:rsidRPr="00371C3A">
        <w:rPr>
          <w:noProof w:val="0"/>
        </w:rPr>
        <w:t xml:space="preserve">From this point on, we will presume that you have selected the Internet as your automated system. Having selected your system and identified possible sources of information (websites in </w:t>
      </w:r>
      <w:r w:rsidR="00274E65" w:rsidRPr="00371C3A">
        <w:rPr>
          <w:noProof w:val="0"/>
        </w:rPr>
        <w:t>Malaysia</w:t>
      </w:r>
      <w:r w:rsidRPr="00371C3A">
        <w:rPr>
          <w:noProof w:val="0"/>
        </w:rPr>
        <w:t xml:space="preserve"> for example), you need to select appropriate search methods for the type of information you are trying to gain for your customer.</w:t>
      </w:r>
    </w:p>
    <w:p w:rsidR="004F6E55" w:rsidRPr="00371C3A" w:rsidRDefault="004F6E55" w:rsidP="00C3348F">
      <w:pPr>
        <w:pStyle w:val="BodyCopy"/>
        <w:rPr>
          <w:noProof w:val="0"/>
        </w:rPr>
      </w:pPr>
      <w:r w:rsidRPr="00371C3A">
        <w:rPr>
          <w:noProof w:val="0"/>
        </w:rPr>
        <w:t>To use the internet for your information gathering, you therefore need to decide which search engine to use. There are well known global search engines and then there are smaller, local engines that may exist as well.</w:t>
      </w:r>
    </w:p>
    <w:p w:rsidR="003A6E1F" w:rsidRPr="00371C3A" w:rsidRDefault="00EA131F" w:rsidP="00C3348F">
      <w:pPr>
        <w:pStyle w:val="BodyCopy"/>
        <w:rPr>
          <w:noProof w:val="0"/>
        </w:rPr>
      </w:pPr>
      <w:r w:rsidRPr="00371C3A">
        <w:rPr>
          <w:noProof w:val="0"/>
        </w:rPr>
        <w:t xml:space="preserve">According to the following website </w:t>
      </w:r>
      <w:hyperlink r:id="rId141" w:history="1">
        <w:r w:rsidRPr="00371C3A">
          <w:rPr>
            <w:rStyle w:val="Hyperlink"/>
            <w:noProof w:val="0"/>
          </w:rPr>
          <w:t>http://www.ebizmba.com/articles/search-engines</w:t>
        </w:r>
      </w:hyperlink>
      <w:r w:rsidR="003A6E1F" w:rsidRPr="00371C3A">
        <w:rPr>
          <w:noProof w:val="0"/>
        </w:rPr>
        <w:t>.</w:t>
      </w:r>
    </w:p>
    <w:p w:rsidR="003A6E1F" w:rsidRPr="00371C3A" w:rsidRDefault="003A6E1F">
      <w:pPr>
        <w:rPr>
          <w:rFonts w:ascii="Helvetica" w:eastAsia="Calibri" w:hAnsi="Helvetica" w:cs="Calibri"/>
          <w:szCs w:val="16"/>
          <w:lang w:eastAsia="ar-SA"/>
        </w:rPr>
      </w:pPr>
      <w:r w:rsidRPr="00371C3A">
        <w:br w:type="page"/>
      </w:r>
    </w:p>
    <w:p w:rsidR="00EA131F" w:rsidRPr="00371C3A" w:rsidRDefault="00313A37" w:rsidP="00C3348F">
      <w:pPr>
        <w:pStyle w:val="BodyCopy"/>
        <w:rPr>
          <w:noProof w:val="0"/>
        </w:rPr>
      </w:pPr>
      <w:r w:rsidRPr="00371C3A">
        <w:rPr>
          <w:noProof w:val="0"/>
        </w:rPr>
        <w:lastRenderedPageBreak/>
        <w:t>T</w:t>
      </w:r>
      <w:r w:rsidR="00EA131F" w:rsidRPr="00371C3A">
        <w:rPr>
          <w:noProof w:val="0"/>
        </w:rPr>
        <w:t>he top 5 most popul</w:t>
      </w:r>
      <w:r w:rsidR="00791590" w:rsidRPr="00371C3A">
        <w:rPr>
          <w:noProof w:val="0"/>
        </w:rPr>
        <w:t>ar search engines are:</w:t>
      </w:r>
    </w:p>
    <w:p w:rsidR="003A6E1F" w:rsidRPr="00371C3A" w:rsidRDefault="00EA131F" w:rsidP="00791590">
      <w:pPr>
        <w:pStyle w:val="BodyText"/>
        <w:spacing w:before="119" w:line="276" w:lineRule="auto"/>
        <w:ind w:left="0" w:right="350"/>
        <w:rPr>
          <w:rStyle w:val="BodyCopyChar1"/>
          <w:noProof w:val="0"/>
          <w:lang w:val="en-AU"/>
        </w:rPr>
      </w:pPr>
      <w:r w:rsidRPr="00371C3A">
        <w:rPr>
          <w:noProof/>
        </w:rPr>
        <w:drawing>
          <wp:inline distT="0" distB="0" distL="0" distR="0" wp14:anchorId="3642405A" wp14:editId="26AB9B08">
            <wp:extent cx="5731510" cy="3826518"/>
            <wp:effectExtent l="0" t="0" r="2540" b="254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5731510" cy="3826518"/>
                    </a:xfrm>
                    <a:prstGeom prst="rect">
                      <a:avLst/>
                    </a:prstGeom>
                  </pic:spPr>
                </pic:pic>
              </a:graphicData>
            </a:graphic>
          </wp:inline>
        </w:drawing>
      </w:r>
    </w:p>
    <w:p w:rsidR="00EA131F" w:rsidRPr="00371C3A" w:rsidRDefault="004F6E55" w:rsidP="00C3348F">
      <w:pPr>
        <w:pStyle w:val="BodyCopy"/>
        <w:rPr>
          <w:noProof w:val="0"/>
        </w:rPr>
      </w:pPr>
      <w:r w:rsidRPr="00371C3A">
        <w:rPr>
          <w:noProof w:val="0"/>
        </w:rPr>
        <w:t xml:space="preserve">Making a query through </w:t>
      </w:r>
      <w:r w:rsidR="00EA131F" w:rsidRPr="00371C3A">
        <w:rPr>
          <w:noProof w:val="0"/>
        </w:rPr>
        <w:t xml:space="preserve">the </w:t>
      </w:r>
      <w:r w:rsidR="00FE2FF5" w:rsidRPr="00371C3A">
        <w:rPr>
          <w:noProof w:val="0"/>
        </w:rPr>
        <w:t>search engine</w:t>
      </w:r>
    </w:p>
    <w:p w:rsidR="004F6E55" w:rsidRPr="00371C3A" w:rsidRDefault="004F6E55" w:rsidP="00C3348F">
      <w:pPr>
        <w:pStyle w:val="BodyCopy"/>
        <w:rPr>
          <w:noProof w:val="0"/>
        </w:rPr>
      </w:pPr>
      <w:r w:rsidRPr="00371C3A">
        <w:rPr>
          <w:noProof w:val="0"/>
        </w:rPr>
        <w:t>What is a ‘query’?</w:t>
      </w:r>
    </w:p>
    <w:p w:rsidR="004F6E55" w:rsidRPr="00371C3A" w:rsidRDefault="004F6E55" w:rsidP="00C3348F">
      <w:pPr>
        <w:pStyle w:val="BodyCopy"/>
        <w:rPr>
          <w:noProof w:val="0"/>
        </w:rPr>
      </w:pPr>
      <w:r w:rsidRPr="00371C3A">
        <w:rPr>
          <w:noProof w:val="0"/>
        </w:rPr>
        <w:t>It is a request for information from a search engine.</w:t>
      </w:r>
    </w:p>
    <w:p w:rsidR="004F6E55" w:rsidRPr="00371C3A" w:rsidRDefault="004F6E55" w:rsidP="00C3348F">
      <w:pPr>
        <w:pStyle w:val="BodyCopy"/>
        <w:rPr>
          <w:noProof w:val="0"/>
        </w:rPr>
      </w:pPr>
      <w:r w:rsidRPr="00371C3A">
        <w:rPr>
          <w:noProof w:val="0"/>
        </w:rPr>
        <w:t>A query consists of one or more words, numbers or phrases that you hope you will find in the search listings.</w:t>
      </w:r>
    </w:p>
    <w:p w:rsidR="004F6E55" w:rsidRPr="00371C3A" w:rsidRDefault="004F6E55" w:rsidP="00313A37">
      <w:pPr>
        <w:pStyle w:val="Heading4"/>
      </w:pPr>
      <w:r w:rsidRPr="00371C3A">
        <w:t>To make a query:</w:t>
      </w:r>
    </w:p>
    <w:p w:rsidR="004F6E55" w:rsidRPr="00371C3A" w:rsidRDefault="004F6E55" w:rsidP="00F12187">
      <w:pPr>
        <w:pStyle w:val="BodyCopy"/>
        <w:numPr>
          <w:ilvl w:val="0"/>
          <w:numId w:val="27"/>
        </w:numPr>
        <w:ind w:left="357" w:hanging="357"/>
        <w:rPr>
          <w:noProof w:val="0"/>
        </w:rPr>
      </w:pPr>
      <w:r w:rsidRPr="00371C3A">
        <w:rPr>
          <w:noProof w:val="0"/>
        </w:rPr>
        <w:t>Find the</w:t>
      </w:r>
      <w:r w:rsidRPr="00371C3A">
        <w:rPr>
          <w:noProof w:val="0"/>
          <w:spacing w:val="-2"/>
        </w:rPr>
        <w:t xml:space="preserve"> </w:t>
      </w:r>
      <w:r w:rsidRPr="00371C3A">
        <w:rPr>
          <w:noProof w:val="0"/>
        </w:rPr>
        <w:t>search engine’s search box.</w:t>
      </w:r>
      <w:r w:rsidR="00791590" w:rsidRPr="00371C3A">
        <w:rPr>
          <w:noProof w:val="0"/>
        </w:rPr>
        <w:br/>
      </w:r>
    </w:p>
    <w:p w:rsidR="004F6E55" w:rsidRPr="00371C3A" w:rsidRDefault="00B14B5D" w:rsidP="004F6E55">
      <w:pPr>
        <w:rPr>
          <w:rFonts w:ascii="Verdana" w:eastAsia="Verdana" w:hAnsi="Verdana" w:cs="Verdana"/>
          <w:sz w:val="10"/>
          <w:szCs w:val="10"/>
        </w:rPr>
      </w:pPr>
      <w:r w:rsidRPr="00371C3A">
        <w:rPr>
          <w:noProof/>
          <w:lang w:val="en-US" w:eastAsia="en-US"/>
        </w:rPr>
        <w:drawing>
          <wp:inline distT="0" distB="0" distL="0" distR="0" wp14:anchorId="20674FAF" wp14:editId="3668B4E2">
            <wp:extent cx="5731510" cy="410268"/>
            <wp:effectExtent l="0" t="0" r="254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a:stretch>
                      <a:fillRect/>
                    </a:stretch>
                  </pic:blipFill>
                  <pic:spPr>
                    <a:xfrm>
                      <a:off x="0" y="0"/>
                      <a:ext cx="5731510" cy="410268"/>
                    </a:xfrm>
                    <a:prstGeom prst="rect">
                      <a:avLst/>
                    </a:prstGeom>
                  </pic:spPr>
                </pic:pic>
              </a:graphicData>
            </a:graphic>
          </wp:inline>
        </w:drawing>
      </w:r>
    </w:p>
    <w:p w:rsidR="004F6E55" w:rsidRPr="00371C3A" w:rsidRDefault="004F6E55" w:rsidP="00B14B5D">
      <w:pPr>
        <w:spacing w:line="200" w:lineRule="atLeast"/>
        <w:rPr>
          <w:rFonts w:ascii="Verdana" w:eastAsia="Verdana" w:hAnsi="Verdana" w:cs="Verdana"/>
          <w:sz w:val="20"/>
          <w:szCs w:val="20"/>
        </w:rPr>
      </w:pPr>
      <w:r w:rsidRPr="00371C3A">
        <w:rPr>
          <w:rFonts w:ascii="Verdana" w:eastAsia="Verdana" w:hAnsi="Verdana" w:cs="Verdana"/>
          <w:noProof/>
          <w:sz w:val="20"/>
          <w:szCs w:val="20"/>
          <w:lang w:val="en-US" w:eastAsia="en-US"/>
        </w:rPr>
        <mc:AlternateContent>
          <mc:Choice Requires="wps">
            <w:drawing>
              <wp:anchor distT="0" distB="0" distL="114300" distR="114300" simplePos="0" relativeHeight="251707392" behindDoc="1" locked="0" layoutInCell="1" allowOverlap="1" wp14:anchorId="69F00071" wp14:editId="374DCDB0">
                <wp:simplePos x="0" y="0"/>
                <wp:positionH relativeFrom="column">
                  <wp:posOffset>0</wp:posOffset>
                </wp:positionH>
                <wp:positionV relativeFrom="paragraph">
                  <wp:posOffset>17780</wp:posOffset>
                </wp:positionV>
                <wp:extent cx="5634990" cy="287020"/>
                <wp:effectExtent l="0" t="0" r="22860" b="17780"/>
                <wp:wrapTight wrapText="bothSides">
                  <wp:wrapPolygon edited="0">
                    <wp:start x="0" y="0"/>
                    <wp:lineTo x="0" y="21504"/>
                    <wp:lineTo x="21615" y="21504"/>
                    <wp:lineTo x="21615" y="0"/>
                    <wp:lineTo x="0" y="0"/>
                  </wp:wrapPolygon>
                </wp:wrapTight>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28702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B14B5D">
                            <w:pPr>
                              <w:tabs>
                                <w:tab w:val="left" w:pos="1276"/>
                              </w:tabs>
                              <w:spacing w:before="114"/>
                              <w:ind w:left="105"/>
                              <w:rPr>
                                <w:rFonts w:ascii="Verdana" w:eastAsia="Verdana" w:hAnsi="Verdana" w:cs="Verdana"/>
                                <w:sz w:val="20"/>
                                <w:szCs w:val="20"/>
                              </w:rPr>
                            </w:pPr>
                            <w:r>
                              <w:rPr>
                                <w:rFonts w:ascii="Verdana"/>
                                <w:spacing w:val="-1"/>
                                <w:sz w:val="20"/>
                              </w:rPr>
                              <w:tab/>
                              <w:t>Enter</w:t>
                            </w:r>
                            <w:r>
                              <w:rPr>
                                <w:rFonts w:ascii="Verdana"/>
                                <w:sz w:val="20"/>
                              </w:rPr>
                              <w:t xml:space="preserve"> </w:t>
                            </w:r>
                            <w:r>
                              <w:rPr>
                                <w:rFonts w:ascii="Verdana"/>
                                <w:spacing w:val="-1"/>
                                <w:sz w:val="20"/>
                              </w:rPr>
                              <w:t>Query</w:t>
                            </w:r>
                            <w:r>
                              <w:rPr>
                                <w:rFonts w:ascii="Verdana"/>
                                <w:sz w:val="20"/>
                              </w:rPr>
                              <w:t xml:space="preserve"> </w:t>
                            </w:r>
                            <w:r>
                              <w:rPr>
                                <w:rFonts w:ascii="Verdana"/>
                                <w:spacing w:val="-1"/>
                                <w:sz w:val="20"/>
                              </w:rPr>
                              <w:t>Here</w:t>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00071" id="Text Box 160" o:spid="_x0000_s1077" type="#_x0000_t202" style="position:absolute;margin-left:0;margin-top:1.4pt;width:443.7pt;height:22.6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" filled="f" strokeweight=".58pt">
                <v:textbox inset="0,0,0,0">
                  <w:txbxContent>
                    <w:p w:rsidR="00124DDC" w:rsidRDefault="00124DDC" w:rsidP="00B14B5D">
                      <w:pPr>
                        <w:tabs>
                          <w:tab w:val="left" w:pos="1276"/>
                        </w:tabs>
                        <w:spacing w:before="114"/>
                        <w:ind w:left="105"/>
                        <w:rPr>
                          <w:rFonts w:ascii="Verdana" w:eastAsia="Verdana" w:hAnsi="Verdana" w:cs="Verdana"/>
                          <w:sz w:val="20"/>
                          <w:szCs w:val="20"/>
                        </w:rPr>
                      </w:pPr>
                      <w:r>
                        <w:rPr>
                          <w:rFonts w:ascii="Verdana"/>
                          <w:spacing w:val="-1"/>
                          <w:sz w:val="20"/>
                        </w:rPr>
                        <w:tab/>
                        <w:t>Enter</w:t>
                      </w:r>
                      <w:r>
                        <w:rPr>
                          <w:rFonts w:ascii="Verdana"/>
                          <w:sz w:val="20"/>
                        </w:rPr>
                        <w:t xml:space="preserve"> </w:t>
                      </w:r>
                      <w:r>
                        <w:rPr>
                          <w:rFonts w:ascii="Verdana"/>
                          <w:spacing w:val="-1"/>
                          <w:sz w:val="20"/>
                        </w:rPr>
                        <w:t>Query</w:t>
                      </w:r>
                      <w:r>
                        <w:rPr>
                          <w:rFonts w:ascii="Verdana"/>
                          <w:sz w:val="20"/>
                        </w:rPr>
                        <w:t xml:space="preserve"> </w:t>
                      </w:r>
                      <w:r>
                        <w:rPr>
                          <w:rFonts w:ascii="Verdana"/>
                          <w:spacing w:val="-1"/>
                          <w:sz w:val="20"/>
                        </w:rPr>
                        <w:t>Here</w:t>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v:textbox>
                <w10:wrap type="tight"/>
              </v:shape>
            </w:pict>
          </mc:Fallback>
        </mc:AlternateContent>
      </w:r>
    </w:p>
    <w:p w:rsidR="004F6E55" w:rsidRPr="00371C3A" w:rsidRDefault="004F6E55" w:rsidP="00F12187">
      <w:pPr>
        <w:pStyle w:val="BodyCopy"/>
        <w:numPr>
          <w:ilvl w:val="0"/>
          <w:numId w:val="27"/>
        </w:numPr>
        <w:ind w:left="357" w:hanging="357"/>
        <w:rPr>
          <w:noProof w:val="0"/>
        </w:rPr>
      </w:pPr>
      <w:r w:rsidRPr="00371C3A">
        <w:rPr>
          <w:noProof w:val="0"/>
        </w:rPr>
        <w:t>Type some key descriptive words into</w:t>
      </w:r>
      <w:r w:rsidRPr="00371C3A">
        <w:rPr>
          <w:noProof w:val="0"/>
          <w:spacing w:val="-3"/>
        </w:rPr>
        <w:t xml:space="preserve"> </w:t>
      </w:r>
      <w:r w:rsidRPr="00371C3A">
        <w:rPr>
          <w:noProof w:val="0"/>
        </w:rPr>
        <w:t>the</w:t>
      </w:r>
      <w:r w:rsidRPr="00371C3A">
        <w:rPr>
          <w:noProof w:val="0"/>
          <w:spacing w:val="-2"/>
        </w:rPr>
        <w:t xml:space="preserve"> </w:t>
      </w:r>
      <w:r w:rsidRPr="00371C3A">
        <w:rPr>
          <w:noProof w:val="0"/>
        </w:rPr>
        <w:t>search engines’ search box.</w:t>
      </w:r>
      <w:r w:rsidR="00791590" w:rsidRPr="00371C3A">
        <w:rPr>
          <w:noProof w:val="0"/>
        </w:rPr>
        <w:br/>
      </w:r>
    </w:p>
    <w:p w:rsidR="004F6E55" w:rsidRPr="00371C3A" w:rsidRDefault="00B14B5D" w:rsidP="004F6E55">
      <w:pPr>
        <w:rPr>
          <w:rFonts w:ascii="Verdana" w:eastAsia="Verdana" w:hAnsi="Verdana" w:cs="Verdana"/>
          <w:color w:val="0070C0"/>
          <w:sz w:val="10"/>
          <w:szCs w:val="10"/>
        </w:rPr>
      </w:pPr>
      <w:r w:rsidRPr="00371C3A">
        <w:rPr>
          <w:rFonts w:ascii="Verdana" w:eastAsia="Verdana" w:hAnsi="Verdana" w:cs="Verdana"/>
          <w:noProof/>
          <w:color w:val="0070C0"/>
          <w:sz w:val="20"/>
          <w:szCs w:val="20"/>
          <w:lang w:val="en-US" w:eastAsia="en-US"/>
        </w:rPr>
        <mc:AlternateContent>
          <mc:Choice Requires="wps">
            <w:drawing>
              <wp:anchor distT="0" distB="0" distL="114300" distR="114300" simplePos="0" relativeHeight="251711488" behindDoc="1" locked="0" layoutInCell="1" allowOverlap="1" wp14:anchorId="3ED89C39" wp14:editId="16EE14E5">
                <wp:simplePos x="0" y="0"/>
                <wp:positionH relativeFrom="column">
                  <wp:posOffset>95250</wp:posOffset>
                </wp:positionH>
                <wp:positionV relativeFrom="paragraph">
                  <wp:posOffset>563245</wp:posOffset>
                </wp:positionV>
                <wp:extent cx="5634990" cy="287020"/>
                <wp:effectExtent l="0" t="0" r="22860" b="17780"/>
                <wp:wrapTight wrapText="bothSides">
                  <wp:wrapPolygon edited="0">
                    <wp:start x="0" y="0"/>
                    <wp:lineTo x="0" y="21504"/>
                    <wp:lineTo x="21615" y="21504"/>
                    <wp:lineTo x="21615" y="0"/>
                    <wp:lineTo x="0" y="0"/>
                  </wp:wrapPolygon>
                </wp:wrapTight>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28702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B14B5D">
                            <w:pPr>
                              <w:tabs>
                                <w:tab w:val="left" w:pos="1276"/>
                              </w:tabs>
                              <w:spacing w:before="114"/>
                              <w:ind w:left="105"/>
                              <w:rPr>
                                <w:rFonts w:ascii="Verdana" w:eastAsia="Verdana" w:hAnsi="Verdana" w:cs="Verdana"/>
                                <w:sz w:val="20"/>
                                <w:szCs w:val="20"/>
                              </w:rPr>
                            </w:pPr>
                            <w:r>
                              <w:rPr>
                                <w:rFonts w:ascii="Verdana"/>
                                <w:spacing w:val="-1"/>
                                <w:sz w:val="20"/>
                              </w:rPr>
                              <w:tab/>
                              <w:t>Cooking tours Vietnam</w:t>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89C39" id="Text Box 232" o:spid="_x0000_s1078" type="#_x0000_t202" style="position:absolute;margin-left:7.5pt;margin-top:44.35pt;width:443.7pt;height:22.6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" filled="f" strokeweight=".58pt">
                <v:textbox inset="0,0,0,0">
                  <w:txbxContent>
                    <w:p w:rsidR="00124DDC" w:rsidRDefault="00124DDC" w:rsidP="00B14B5D">
                      <w:pPr>
                        <w:tabs>
                          <w:tab w:val="left" w:pos="1276"/>
                        </w:tabs>
                        <w:spacing w:before="114"/>
                        <w:ind w:left="105"/>
                        <w:rPr>
                          <w:rFonts w:ascii="Verdana" w:eastAsia="Verdana" w:hAnsi="Verdana" w:cs="Verdana"/>
                          <w:sz w:val="20"/>
                          <w:szCs w:val="20"/>
                        </w:rPr>
                      </w:pPr>
                      <w:r>
                        <w:rPr>
                          <w:rFonts w:ascii="Verdana"/>
                          <w:spacing w:val="-1"/>
                          <w:sz w:val="20"/>
                        </w:rPr>
                        <w:tab/>
                        <w:t>Cooking tours Vietnam</w:t>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v:textbox>
                <w10:wrap type="tight"/>
              </v:shape>
            </w:pict>
          </mc:Fallback>
        </mc:AlternateContent>
      </w:r>
      <w:r w:rsidRPr="00371C3A">
        <w:rPr>
          <w:noProof/>
          <w:lang w:val="en-US" w:eastAsia="en-US"/>
        </w:rPr>
        <w:drawing>
          <wp:inline distT="0" distB="0" distL="0" distR="0" wp14:anchorId="46A45508" wp14:editId="295EE475">
            <wp:extent cx="5731510" cy="381635"/>
            <wp:effectExtent l="0" t="0" r="254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5731510" cy="381635"/>
                    </a:xfrm>
                    <a:prstGeom prst="rect">
                      <a:avLst/>
                    </a:prstGeom>
                  </pic:spPr>
                </pic:pic>
              </a:graphicData>
            </a:graphic>
          </wp:inline>
        </w:drawing>
      </w:r>
    </w:p>
    <w:p w:rsidR="004F6E55" w:rsidRPr="00371C3A" w:rsidRDefault="004F6E55" w:rsidP="00F12187">
      <w:pPr>
        <w:pStyle w:val="BodyCopy"/>
        <w:numPr>
          <w:ilvl w:val="0"/>
          <w:numId w:val="27"/>
        </w:numPr>
        <w:ind w:left="357" w:hanging="357"/>
        <w:rPr>
          <w:noProof w:val="0"/>
        </w:rPr>
      </w:pPr>
      <w:r w:rsidRPr="00371C3A">
        <w:rPr>
          <w:noProof w:val="0"/>
        </w:rPr>
        <w:lastRenderedPageBreak/>
        <w:t>Then click on the search button or press the</w:t>
      </w:r>
      <w:r w:rsidRPr="00371C3A">
        <w:rPr>
          <w:noProof w:val="0"/>
          <w:spacing w:val="-5"/>
        </w:rPr>
        <w:t xml:space="preserve"> </w:t>
      </w:r>
      <w:r w:rsidRPr="00371C3A">
        <w:rPr>
          <w:b/>
          <w:noProof w:val="0"/>
        </w:rPr>
        <w:t>Enter</w:t>
      </w:r>
      <w:r w:rsidRPr="00371C3A">
        <w:rPr>
          <w:b/>
          <w:noProof w:val="0"/>
          <w:spacing w:val="1"/>
        </w:rPr>
        <w:t xml:space="preserve"> </w:t>
      </w:r>
      <w:r w:rsidRPr="00371C3A">
        <w:rPr>
          <w:noProof w:val="0"/>
        </w:rPr>
        <w:t xml:space="preserve">key on your keyboard to see </w:t>
      </w:r>
      <w:r w:rsidRPr="00371C3A">
        <w:rPr>
          <w:noProof w:val="0"/>
          <w:spacing w:val="-2"/>
        </w:rPr>
        <w:t>your</w:t>
      </w:r>
      <w:r w:rsidRPr="00371C3A">
        <w:rPr>
          <w:noProof w:val="0"/>
          <w:spacing w:val="34"/>
        </w:rPr>
        <w:t xml:space="preserve"> </w:t>
      </w:r>
      <w:r w:rsidRPr="00371C3A">
        <w:rPr>
          <w:noProof w:val="0"/>
        </w:rPr>
        <w:t>search results.</w:t>
      </w:r>
    </w:p>
    <w:p w:rsidR="004F6E55" w:rsidRPr="00371C3A" w:rsidRDefault="004F6E55" w:rsidP="00F12187">
      <w:pPr>
        <w:pStyle w:val="BodyCopy"/>
        <w:numPr>
          <w:ilvl w:val="0"/>
          <w:numId w:val="27"/>
        </w:numPr>
        <w:ind w:left="357" w:hanging="357"/>
        <w:rPr>
          <w:noProof w:val="0"/>
        </w:rPr>
      </w:pPr>
      <w:r w:rsidRPr="00371C3A">
        <w:rPr>
          <w:noProof w:val="0"/>
        </w:rPr>
        <w:t>A new window will open with the search engines’ results page for the</w:t>
      </w:r>
      <w:r w:rsidRPr="00371C3A">
        <w:rPr>
          <w:noProof w:val="0"/>
          <w:spacing w:val="-2"/>
        </w:rPr>
        <w:t xml:space="preserve"> </w:t>
      </w:r>
      <w:r w:rsidRPr="00371C3A">
        <w:rPr>
          <w:noProof w:val="0"/>
        </w:rPr>
        <w:t>search on the words</w:t>
      </w:r>
      <w:r w:rsidRPr="00371C3A">
        <w:rPr>
          <w:noProof w:val="0"/>
          <w:spacing w:val="58"/>
        </w:rPr>
        <w:t xml:space="preserve"> </w:t>
      </w:r>
      <w:r w:rsidRPr="00371C3A">
        <w:rPr>
          <w:noProof w:val="0"/>
        </w:rPr>
        <w:t>you typed in. The results include links to pages that match your query.</w:t>
      </w:r>
    </w:p>
    <w:p w:rsidR="0053598F" w:rsidRPr="00371C3A" w:rsidRDefault="0053598F" w:rsidP="00791590">
      <w:pPr>
        <w:pStyle w:val="BodyText"/>
        <w:spacing w:before="120" w:line="296" w:lineRule="auto"/>
        <w:ind w:left="0" w:right="350"/>
        <w:rPr>
          <w:color w:val="0070C0"/>
          <w:lang w:val="en-AU"/>
        </w:rPr>
      </w:pPr>
      <w:r w:rsidRPr="00371C3A">
        <w:rPr>
          <w:noProof/>
        </w:rPr>
        <w:drawing>
          <wp:inline distT="0" distB="0" distL="0" distR="0" wp14:anchorId="386F1A19" wp14:editId="1948F066">
            <wp:extent cx="5731510" cy="381635"/>
            <wp:effectExtent l="0" t="0" r="254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5731510" cy="381635"/>
                    </a:xfrm>
                    <a:prstGeom prst="rect">
                      <a:avLst/>
                    </a:prstGeom>
                  </pic:spPr>
                </pic:pic>
              </a:graphicData>
            </a:graphic>
          </wp:inline>
        </w:drawing>
      </w:r>
    </w:p>
    <w:p w:rsidR="0053598F" w:rsidRPr="00371C3A" w:rsidRDefault="0053598F" w:rsidP="00791590">
      <w:pPr>
        <w:pStyle w:val="BodyText"/>
        <w:tabs>
          <w:tab w:val="left" w:pos="1104"/>
        </w:tabs>
        <w:spacing w:before="120" w:line="296" w:lineRule="auto"/>
        <w:ind w:left="0" w:right="350"/>
        <w:rPr>
          <w:color w:val="0070C0"/>
          <w:lang w:val="en-AU"/>
        </w:rPr>
      </w:pPr>
      <w:r w:rsidRPr="00371C3A">
        <w:rPr>
          <w:noProof/>
        </w:rPr>
        <w:drawing>
          <wp:inline distT="0" distB="0" distL="0" distR="0" wp14:anchorId="1E3B3F31" wp14:editId="61F3EEE0">
            <wp:extent cx="5731510" cy="4579697"/>
            <wp:effectExtent l="0" t="0" r="254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a:stretch>
                      <a:fillRect/>
                    </a:stretch>
                  </pic:blipFill>
                  <pic:spPr>
                    <a:xfrm>
                      <a:off x="0" y="0"/>
                      <a:ext cx="5731510" cy="4579697"/>
                    </a:xfrm>
                    <a:prstGeom prst="rect">
                      <a:avLst/>
                    </a:prstGeom>
                  </pic:spPr>
                </pic:pic>
              </a:graphicData>
            </a:graphic>
          </wp:inline>
        </w:drawing>
      </w:r>
    </w:p>
    <w:p w:rsidR="004F6E55" w:rsidRPr="00371C3A" w:rsidRDefault="00791590" w:rsidP="00C3348F">
      <w:pPr>
        <w:pStyle w:val="BodyCopy"/>
        <w:rPr>
          <w:noProof w:val="0"/>
        </w:rPr>
      </w:pPr>
      <w:r w:rsidRPr="00371C3A">
        <w:rPr>
          <w:noProof w:val="0"/>
        </w:rPr>
        <w:br/>
      </w:r>
      <w:r w:rsidR="004F6E55" w:rsidRPr="00371C3A">
        <w:rPr>
          <w:noProof w:val="0"/>
        </w:rPr>
        <w:t>The results page will be full of information and links, most of which will relate to your query. Results that the search engine consider to be the most relevant to your query are shown first. Usually, ‘sponsored links’, which are paid advertisements, appear to the right of the search engines results.</w:t>
      </w:r>
    </w:p>
    <w:p w:rsidR="004F6E55" w:rsidRPr="00371C3A" w:rsidRDefault="004F6E55" w:rsidP="00C3348F">
      <w:pPr>
        <w:pStyle w:val="BodyCopy"/>
        <w:rPr>
          <w:noProof w:val="0"/>
        </w:rPr>
      </w:pPr>
      <w:r w:rsidRPr="00371C3A">
        <w:rPr>
          <w:noProof w:val="0"/>
        </w:rPr>
        <w:t>The first line in each result is the page title, in blue.</w:t>
      </w:r>
    </w:p>
    <w:p w:rsidR="004F6E55" w:rsidRPr="00371C3A" w:rsidRDefault="004F6E55" w:rsidP="00C3348F">
      <w:pPr>
        <w:pStyle w:val="BodyCopy"/>
        <w:rPr>
          <w:noProof w:val="0"/>
        </w:rPr>
      </w:pPr>
      <w:r w:rsidRPr="00371C3A">
        <w:rPr>
          <w:noProof w:val="0"/>
        </w:rPr>
        <w:t xml:space="preserve">The title will be </w:t>
      </w:r>
      <w:r w:rsidRPr="00371C3A">
        <w:rPr>
          <w:noProof w:val="0"/>
          <w:u w:val="single"/>
        </w:rPr>
        <w:t>underlined</w:t>
      </w:r>
      <w:r w:rsidRPr="00371C3A">
        <w:rPr>
          <w:noProof w:val="0"/>
        </w:rPr>
        <w:t xml:space="preserve"> because it is a direct link to the web page. You can click on the title to view that page.</w:t>
      </w:r>
    </w:p>
    <w:p w:rsidR="004F6E55" w:rsidRPr="00371C3A" w:rsidRDefault="004F6E55" w:rsidP="00C3348F">
      <w:pPr>
        <w:pStyle w:val="BodyCopy"/>
        <w:rPr>
          <w:noProof w:val="0"/>
        </w:rPr>
      </w:pPr>
      <w:r w:rsidRPr="00371C3A">
        <w:rPr>
          <w:noProof w:val="0"/>
        </w:rPr>
        <w:t xml:space="preserve">Under the title are often extracts from the web page that is linked to the title. These will include one or more of your query words shown in </w:t>
      </w:r>
      <w:r w:rsidRPr="00371C3A">
        <w:rPr>
          <w:b/>
          <w:noProof w:val="0"/>
        </w:rPr>
        <w:t xml:space="preserve">bold </w:t>
      </w:r>
      <w:r w:rsidRPr="00371C3A">
        <w:rPr>
          <w:noProof w:val="0"/>
        </w:rPr>
        <w:t>typeface.</w:t>
      </w:r>
    </w:p>
    <w:p w:rsidR="004F6E55" w:rsidRPr="00371C3A" w:rsidRDefault="004F6E55" w:rsidP="00C3348F">
      <w:pPr>
        <w:pStyle w:val="BodyCopy"/>
        <w:rPr>
          <w:noProof w:val="0"/>
        </w:rPr>
      </w:pPr>
      <w:r w:rsidRPr="00371C3A">
        <w:rPr>
          <w:noProof w:val="0"/>
        </w:rPr>
        <w:t>The web address is shown in green, near the end of the result.</w:t>
      </w:r>
    </w:p>
    <w:p w:rsidR="00274E65" w:rsidRPr="00371C3A" w:rsidRDefault="00274E65">
      <w:pPr>
        <w:rPr>
          <w:rFonts w:ascii="Helvetica" w:eastAsia="Calibri" w:hAnsi="Helvetica" w:cs="Calibri"/>
          <w:spacing w:val="-1"/>
          <w:szCs w:val="16"/>
          <w:lang w:eastAsia="ar-SA"/>
        </w:rPr>
      </w:pPr>
      <w:r w:rsidRPr="00371C3A">
        <w:rPr>
          <w:spacing w:val="-1"/>
        </w:rPr>
        <w:br w:type="page"/>
      </w:r>
    </w:p>
    <w:p w:rsidR="00791590" w:rsidRPr="00371C3A" w:rsidRDefault="00791590" w:rsidP="00791590">
      <w:pPr>
        <w:pStyle w:val="ActivityHead"/>
        <w:rPr>
          <w:noProof w:val="0"/>
        </w:rPr>
      </w:pPr>
      <w:r w:rsidRPr="00371C3A">
        <w:rPr>
          <w:noProof w:val="0"/>
        </w:rPr>
        <w:lastRenderedPageBreak/>
        <w:t>Activity7 – Search engines</w:t>
      </w:r>
    </w:p>
    <w:p w:rsidR="003F43BE" w:rsidRPr="00371C3A" w:rsidRDefault="003F43BE" w:rsidP="003F43BE">
      <w:pPr>
        <w:pStyle w:val="BodyCopy"/>
        <w:rPr>
          <w:noProof w:val="0"/>
        </w:rPr>
      </w:pPr>
      <w:r w:rsidRPr="00371C3A">
        <w:rPr>
          <w:noProof w:val="0"/>
        </w:rPr>
        <w:t>NOTE: It is a requirement of this unit that you attempt this Training Activity.</w:t>
      </w:r>
      <w:r w:rsidR="00791590" w:rsidRPr="00371C3A">
        <w:rPr>
          <w:noProof w:val="0"/>
        </w:rPr>
        <w:br/>
      </w:r>
    </w:p>
    <w:p w:rsidR="003F43BE" w:rsidRPr="00371C3A" w:rsidRDefault="0092732B" w:rsidP="00791590">
      <w:pPr>
        <w:pStyle w:val="BodyCopyBold"/>
        <w:rPr>
          <w:rFonts w:ascii="HelveticaNeueLT Std Lt Cn" w:hAnsi="HelveticaNeueLT Std Lt Cn" w:cs="HelveticaNeueLT Std Lt Cn"/>
          <w:noProof w:val="0"/>
          <w:color w:val="000000"/>
          <w:sz w:val="36"/>
          <w:szCs w:val="36"/>
        </w:rPr>
      </w:pPr>
      <w:r w:rsidRPr="00371C3A">
        <w:rPr>
          <w:noProof w:val="0"/>
        </w:rPr>
        <w:t>Use three</w:t>
      </w:r>
      <w:r w:rsidR="003F43BE" w:rsidRPr="00371C3A">
        <w:rPr>
          <w:noProof w:val="0"/>
        </w:rPr>
        <w:t xml:space="preserve"> different search engine</w:t>
      </w:r>
      <w:r w:rsidR="00FE2FF5" w:rsidRPr="00371C3A">
        <w:rPr>
          <w:noProof w:val="0"/>
        </w:rPr>
        <w:t>s</w:t>
      </w:r>
      <w:r w:rsidR="003F43BE" w:rsidRPr="00371C3A">
        <w:rPr>
          <w:noProof w:val="0"/>
        </w:rPr>
        <w:t xml:space="preserve"> and compare results</w:t>
      </w:r>
    </w:p>
    <w:tbl>
      <w:tblPr>
        <w:tblW w:w="5000" w:type="pct"/>
        <w:tblInd w:w="6" w:type="dxa"/>
        <w:tblLayout w:type="fixed"/>
        <w:tblCellMar>
          <w:left w:w="0" w:type="dxa"/>
          <w:right w:w="0" w:type="dxa"/>
        </w:tblCellMar>
        <w:tblLook w:val="01E0" w:firstRow="1" w:lastRow="1" w:firstColumn="1" w:lastColumn="1" w:noHBand="0" w:noVBand="0"/>
      </w:tblPr>
      <w:tblGrid>
        <w:gridCol w:w="9042"/>
      </w:tblGrid>
      <w:tr w:rsidR="003F43BE" w:rsidRPr="00371C3A" w:rsidTr="00791590">
        <w:trPr>
          <w:trHeight w:hRule="exact" w:val="2333"/>
        </w:trPr>
        <w:tc>
          <w:tcPr>
            <w:tcW w:w="9658" w:type="dxa"/>
            <w:tcBorders>
              <w:top w:val="single" w:sz="5" w:space="0" w:color="000000"/>
              <w:left w:val="single" w:sz="5" w:space="0" w:color="000000"/>
              <w:bottom w:val="single" w:sz="5" w:space="0" w:color="000000"/>
              <w:right w:val="single" w:sz="5" w:space="0" w:color="000000"/>
            </w:tcBorders>
          </w:tcPr>
          <w:p w:rsidR="0032057A" w:rsidRPr="00371C3A" w:rsidRDefault="0032057A" w:rsidP="001A1DCF">
            <w:pPr>
              <w:pStyle w:val="TableParagraph"/>
              <w:spacing w:before="114"/>
              <w:ind w:left="102"/>
              <w:rPr>
                <w:rFonts w:ascii="Helvetica" w:hAnsi="Helvetica" w:cs="Helvetica"/>
                <w:b/>
                <w:spacing w:val="-1"/>
                <w:sz w:val="20"/>
                <w:lang w:val="en-AU"/>
              </w:rPr>
            </w:pPr>
          </w:p>
          <w:p w:rsidR="004F6E55" w:rsidRPr="00371C3A" w:rsidRDefault="004F6E55" w:rsidP="001A1DCF">
            <w:pPr>
              <w:pStyle w:val="TableParagraph"/>
              <w:spacing w:before="114"/>
              <w:ind w:left="102"/>
              <w:rPr>
                <w:rFonts w:ascii="Helvetica" w:eastAsia="Verdana" w:hAnsi="Helvetica" w:cs="Helvetica"/>
                <w:sz w:val="20"/>
                <w:szCs w:val="20"/>
                <w:lang w:val="en-AU"/>
              </w:rPr>
            </w:pPr>
            <w:r w:rsidRPr="00371C3A">
              <w:rPr>
                <w:rFonts w:ascii="Helvetica" w:hAnsi="Helvetica" w:cs="Helvetica"/>
                <w:b/>
                <w:spacing w:val="-1"/>
                <w:sz w:val="20"/>
                <w:lang w:val="en-AU"/>
              </w:rPr>
              <w:t xml:space="preserve">Search </w:t>
            </w:r>
            <w:r w:rsidR="0053598F" w:rsidRPr="00371C3A">
              <w:rPr>
                <w:rFonts w:ascii="Helvetica" w:hAnsi="Helvetica" w:cs="Helvetica"/>
                <w:b/>
                <w:spacing w:val="-1"/>
                <w:sz w:val="20"/>
                <w:lang w:val="en-AU"/>
              </w:rPr>
              <w:t>engine used__________________</w:t>
            </w:r>
            <w:r w:rsidR="00791590" w:rsidRPr="00371C3A">
              <w:rPr>
                <w:rFonts w:ascii="Helvetica" w:hAnsi="Helvetica" w:cs="Helvetica"/>
                <w:b/>
                <w:spacing w:val="-1"/>
                <w:sz w:val="20"/>
                <w:lang w:val="en-AU"/>
              </w:rPr>
              <w:t>_____________________________________________</w:t>
            </w:r>
          </w:p>
          <w:p w:rsidR="004F6E55" w:rsidRPr="00371C3A" w:rsidRDefault="0053598F" w:rsidP="001A1DCF">
            <w:pPr>
              <w:pStyle w:val="TableParagraph"/>
              <w:spacing w:before="118" w:line="276" w:lineRule="auto"/>
              <w:ind w:left="102" w:right="133"/>
              <w:rPr>
                <w:rFonts w:ascii="Helvetica" w:eastAsia="Verdana" w:hAnsi="Helvetica" w:cs="Helvetica"/>
                <w:sz w:val="20"/>
                <w:szCs w:val="20"/>
                <w:lang w:val="en-AU"/>
              </w:rPr>
            </w:pPr>
            <w:r w:rsidRPr="00371C3A">
              <w:rPr>
                <w:rFonts w:ascii="Helvetica" w:eastAsia="Verdana" w:hAnsi="Helvetica" w:cs="Helvetica"/>
                <w:spacing w:val="-1"/>
                <w:sz w:val="20"/>
                <w:szCs w:val="20"/>
                <w:lang w:val="en-AU"/>
              </w:rPr>
              <w:t>S</w:t>
            </w:r>
            <w:r w:rsidR="004F6E55" w:rsidRPr="00371C3A">
              <w:rPr>
                <w:rFonts w:ascii="Helvetica" w:eastAsia="Verdana" w:hAnsi="Helvetica" w:cs="Helvetica"/>
                <w:spacing w:val="-1"/>
                <w:sz w:val="20"/>
                <w:szCs w:val="20"/>
                <w:lang w:val="en-AU"/>
              </w:rPr>
              <w:t>earch</w:t>
            </w:r>
            <w:r w:rsidR="004F6E55" w:rsidRPr="00371C3A">
              <w:rPr>
                <w:rFonts w:ascii="Helvetica" w:eastAsia="Verdana" w:hAnsi="Helvetica" w:cs="Helvetica"/>
                <w:sz w:val="20"/>
                <w:szCs w:val="20"/>
                <w:lang w:val="en-AU"/>
              </w:rPr>
              <w:t xml:space="preserve"> </w:t>
            </w:r>
            <w:r w:rsidR="004F6E55" w:rsidRPr="00371C3A">
              <w:rPr>
                <w:rFonts w:ascii="Helvetica" w:eastAsia="Verdana" w:hAnsi="Helvetica" w:cs="Helvetica"/>
                <w:spacing w:val="-1"/>
                <w:sz w:val="20"/>
                <w:szCs w:val="20"/>
                <w:lang w:val="en-AU"/>
              </w:rPr>
              <w:t xml:space="preserve">for </w:t>
            </w:r>
            <w:r w:rsidRPr="00371C3A">
              <w:rPr>
                <w:rFonts w:ascii="Helvetica" w:eastAsia="Verdana" w:hAnsi="Helvetica" w:cs="Helvetica"/>
                <w:spacing w:val="-1"/>
                <w:sz w:val="20"/>
                <w:szCs w:val="20"/>
                <w:lang w:val="en-AU"/>
              </w:rPr>
              <w:t>‘budget beach accommodation Thailand’</w:t>
            </w:r>
            <w:r w:rsidR="004F6E55" w:rsidRPr="00371C3A">
              <w:rPr>
                <w:rFonts w:ascii="Helvetica" w:eastAsia="Verdana" w:hAnsi="Helvetica" w:cs="Helvetica"/>
                <w:spacing w:val="-1"/>
                <w:sz w:val="20"/>
                <w:szCs w:val="20"/>
                <w:lang w:val="en-AU"/>
              </w:rPr>
              <w:t>.</w:t>
            </w:r>
            <w:r w:rsidR="004F6E55" w:rsidRPr="00371C3A">
              <w:rPr>
                <w:rFonts w:ascii="Helvetica" w:eastAsia="Verdana" w:hAnsi="Helvetica" w:cs="Helvetica"/>
                <w:sz w:val="20"/>
                <w:szCs w:val="20"/>
                <w:lang w:val="en-AU"/>
              </w:rPr>
              <w:t xml:space="preserve"> </w:t>
            </w:r>
            <w:r w:rsidR="004F6E55" w:rsidRPr="00371C3A">
              <w:rPr>
                <w:rFonts w:ascii="Helvetica" w:eastAsia="Verdana" w:hAnsi="Helvetica" w:cs="Helvetica"/>
                <w:spacing w:val="-1"/>
                <w:sz w:val="20"/>
                <w:szCs w:val="20"/>
                <w:lang w:val="en-AU"/>
              </w:rPr>
              <w:t>List</w:t>
            </w:r>
            <w:r w:rsidR="004F6E55" w:rsidRPr="00371C3A">
              <w:rPr>
                <w:rFonts w:ascii="Helvetica" w:eastAsia="Verdana" w:hAnsi="Helvetica" w:cs="Helvetica"/>
                <w:sz w:val="20"/>
                <w:szCs w:val="20"/>
                <w:lang w:val="en-AU"/>
              </w:rPr>
              <w:t xml:space="preserve"> </w:t>
            </w:r>
            <w:r w:rsidR="004F6E55" w:rsidRPr="00371C3A">
              <w:rPr>
                <w:rFonts w:ascii="Helvetica" w:eastAsia="Verdana" w:hAnsi="Helvetica" w:cs="Helvetica"/>
                <w:spacing w:val="-1"/>
                <w:sz w:val="20"/>
                <w:szCs w:val="20"/>
                <w:lang w:val="en-AU"/>
              </w:rPr>
              <w:t>the below</w:t>
            </w:r>
            <w:r w:rsidR="004F6E55" w:rsidRPr="00371C3A">
              <w:rPr>
                <w:rFonts w:ascii="Helvetica" w:eastAsia="Verdana" w:hAnsi="Helvetica" w:cs="Helvetica"/>
                <w:sz w:val="20"/>
                <w:szCs w:val="20"/>
                <w:lang w:val="en-AU"/>
              </w:rPr>
              <w:t xml:space="preserve"> </w:t>
            </w:r>
            <w:r w:rsidR="004F6E55" w:rsidRPr="00371C3A">
              <w:rPr>
                <w:rFonts w:ascii="Helvetica" w:eastAsia="Verdana" w:hAnsi="Helvetica" w:cs="Helvetica"/>
                <w:spacing w:val="-1"/>
                <w:sz w:val="20"/>
                <w:szCs w:val="20"/>
                <w:lang w:val="en-AU"/>
              </w:rPr>
              <w:t>details,</w:t>
            </w:r>
            <w:r w:rsidR="004F6E55" w:rsidRPr="00371C3A">
              <w:rPr>
                <w:rFonts w:ascii="Helvetica" w:eastAsia="Verdana" w:hAnsi="Helvetica" w:cs="Helvetica"/>
                <w:sz w:val="20"/>
                <w:szCs w:val="20"/>
                <w:lang w:val="en-AU"/>
              </w:rPr>
              <w:t xml:space="preserve"> </w:t>
            </w:r>
            <w:r w:rsidR="004F6E55" w:rsidRPr="00371C3A">
              <w:rPr>
                <w:rFonts w:ascii="Helvetica" w:eastAsia="Verdana" w:hAnsi="Helvetica" w:cs="Helvetica"/>
                <w:spacing w:val="-1"/>
                <w:sz w:val="20"/>
                <w:szCs w:val="20"/>
                <w:lang w:val="en-AU"/>
              </w:rPr>
              <w:t xml:space="preserve">for </w:t>
            </w:r>
            <w:r w:rsidR="004F6E55" w:rsidRPr="00371C3A">
              <w:rPr>
                <w:rFonts w:ascii="Helvetica" w:eastAsia="Verdana" w:hAnsi="Helvetica" w:cs="Helvetica"/>
                <w:sz w:val="20"/>
                <w:szCs w:val="20"/>
                <w:lang w:val="en-AU"/>
              </w:rPr>
              <w:t>the</w:t>
            </w:r>
            <w:r w:rsidR="004F6E55" w:rsidRPr="00371C3A">
              <w:rPr>
                <w:rFonts w:ascii="Helvetica" w:eastAsia="Verdana" w:hAnsi="Helvetica" w:cs="Helvetica"/>
                <w:spacing w:val="-1"/>
                <w:sz w:val="20"/>
                <w:szCs w:val="20"/>
                <w:lang w:val="en-AU"/>
              </w:rPr>
              <w:t xml:space="preserve"> first</w:t>
            </w:r>
            <w:r w:rsidR="004F6E55" w:rsidRPr="00371C3A">
              <w:rPr>
                <w:rFonts w:ascii="Helvetica" w:eastAsia="Verdana" w:hAnsi="Helvetica" w:cs="Helvetica"/>
                <w:sz w:val="20"/>
                <w:szCs w:val="20"/>
                <w:lang w:val="en-AU"/>
              </w:rPr>
              <w:t xml:space="preserve"> </w:t>
            </w:r>
            <w:r w:rsidR="004F6E55" w:rsidRPr="00371C3A">
              <w:rPr>
                <w:rFonts w:ascii="Helvetica" w:eastAsia="Verdana" w:hAnsi="Helvetica" w:cs="Helvetica"/>
                <w:spacing w:val="-1"/>
                <w:sz w:val="20"/>
                <w:szCs w:val="20"/>
                <w:lang w:val="en-AU"/>
              </w:rPr>
              <w:t>result</w:t>
            </w:r>
            <w:r w:rsidR="004F6E55" w:rsidRPr="00371C3A">
              <w:rPr>
                <w:rFonts w:ascii="Helvetica" w:eastAsia="Verdana" w:hAnsi="Helvetica" w:cs="Helvetica"/>
                <w:spacing w:val="28"/>
                <w:sz w:val="20"/>
                <w:szCs w:val="20"/>
                <w:lang w:val="en-AU"/>
              </w:rPr>
              <w:t xml:space="preserve"> </w:t>
            </w:r>
            <w:r w:rsidR="004F6E55" w:rsidRPr="00371C3A">
              <w:rPr>
                <w:rFonts w:ascii="Helvetica" w:eastAsia="Verdana" w:hAnsi="Helvetica" w:cs="Helvetica"/>
                <w:spacing w:val="-1"/>
                <w:sz w:val="20"/>
                <w:szCs w:val="20"/>
                <w:lang w:val="en-AU"/>
              </w:rPr>
              <w:t>you</w:t>
            </w:r>
            <w:r w:rsidR="004F6E55" w:rsidRPr="00371C3A">
              <w:rPr>
                <w:rFonts w:ascii="Helvetica" w:eastAsia="Verdana" w:hAnsi="Helvetica" w:cs="Helvetica"/>
                <w:sz w:val="20"/>
                <w:szCs w:val="20"/>
                <w:lang w:val="en-AU"/>
              </w:rPr>
              <w:t xml:space="preserve"> </w:t>
            </w:r>
            <w:r w:rsidR="004F6E55" w:rsidRPr="00371C3A">
              <w:rPr>
                <w:rFonts w:ascii="Helvetica" w:eastAsia="Verdana" w:hAnsi="Helvetica" w:cs="Helvetica"/>
                <w:spacing w:val="-1"/>
                <w:sz w:val="20"/>
                <w:szCs w:val="20"/>
                <w:lang w:val="en-AU"/>
              </w:rPr>
              <w:t>get.</w:t>
            </w:r>
          </w:p>
          <w:p w:rsidR="004F6E55" w:rsidRPr="00371C3A" w:rsidRDefault="004F6E55" w:rsidP="001A1DCF">
            <w:pPr>
              <w:pStyle w:val="TableParagraph"/>
              <w:spacing w:before="159"/>
              <w:ind w:left="102"/>
              <w:rPr>
                <w:rFonts w:ascii="Helvetica" w:eastAsia="Verdana" w:hAnsi="Helvetica" w:cs="Helvetica"/>
                <w:sz w:val="20"/>
                <w:szCs w:val="20"/>
                <w:lang w:val="en-AU"/>
              </w:rPr>
            </w:pPr>
            <w:r w:rsidRPr="00371C3A">
              <w:rPr>
                <w:rFonts w:ascii="Helvetica" w:hAnsi="Helvetica" w:cs="Helvetica"/>
                <w:sz w:val="20"/>
                <w:lang w:val="en-AU"/>
              </w:rPr>
              <w:t xml:space="preserve">Page </w:t>
            </w:r>
            <w:r w:rsidRPr="00371C3A">
              <w:rPr>
                <w:rFonts w:ascii="Helvetica" w:hAnsi="Helvetica" w:cs="Helvetica"/>
                <w:spacing w:val="-1"/>
                <w:sz w:val="20"/>
                <w:lang w:val="en-AU"/>
              </w:rPr>
              <w:t>title:</w:t>
            </w:r>
          </w:p>
        </w:tc>
      </w:tr>
      <w:tr w:rsidR="003F43BE" w:rsidRPr="00371C3A" w:rsidTr="00791590">
        <w:trPr>
          <w:trHeight w:hRule="exact" w:val="810"/>
        </w:trPr>
        <w:tc>
          <w:tcPr>
            <w:tcW w:w="9658" w:type="dxa"/>
            <w:tcBorders>
              <w:top w:val="single" w:sz="5" w:space="0" w:color="000000"/>
              <w:left w:val="single" w:sz="5" w:space="0" w:color="000000"/>
              <w:bottom w:val="single" w:sz="5" w:space="0" w:color="000000"/>
              <w:right w:val="single" w:sz="5" w:space="0" w:color="000000"/>
            </w:tcBorders>
          </w:tcPr>
          <w:p w:rsidR="004F6E55" w:rsidRPr="00371C3A" w:rsidRDefault="004F6E55" w:rsidP="001A1DCF">
            <w:pPr>
              <w:pStyle w:val="TableParagraph"/>
              <w:spacing w:before="114"/>
              <w:ind w:left="102"/>
              <w:rPr>
                <w:rFonts w:ascii="Helvetica" w:eastAsia="Verdana" w:hAnsi="Helvetica" w:cs="Helvetica"/>
                <w:sz w:val="20"/>
                <w:szCs w:val="20"/>
                <w:lang w:val="en-AU"/>
              </w:rPr>
            </w:pPr>
            <w:r w:rsidRPr="00371C3A">
              <w:rPr>
                <w:rFonts w:ascii="Helvetica" w:hAnsi="Helvetica" w:cs="Helvetica"/>
                <w:spacing w:val="-1"/>
                <w:sz w:val="20"/>
                <w:lang w:val="en-AU"/>
              </w:rPr>
              <w:t>What page extract</w:t>
            </w:r>
            <w:r w:rsidRPr="00371C3A">
              <w:rPr>
                <w:rFonts w:ascii="Helvetica" w:hAnsi="Helvetica" w:cs="Helvetica"/>
                <w:sz w:val="20"/>
                <w:lang w:val="en-AU"/>
              </w:rPr>
              <w:t xml:space="preserve"> </w:t>
            </w:r>
            <w:r w:rsidRPr="00371C3A">
              <w:rPr>
                <w:rFonts w:ascii="Helvetica" w:hAnsi="Helvetica" w:cs="Helvetica"/>
                <w:spacing w:val="-1"/>
                <w:sz w:val="20"/>
                <w:lang w:val="en-AU"/>
              </w:rPr>
              <w:t>is</w:t>
            </w:r>
            <w:r w:rsidRPr="00371C3A">
              <w:rPr>
                <w:rFonts w:ascii="Helvetica" w:hAnsi="Helvetica" w:cs="Helvetica"/>
                <w:sz w:val="20"/>
                <w:lang w:val="en-AU"/>
              </w:rPr>
              <w:t xml:space="preserve"> </w:t>
            </w:r>
            <w:r w:rsidRPr="00371C3A">
              <w:rPr>
                <w:rFonts w:ascii="Helvetica" w:hAnsi="Helvetica" w:cs="Helvetica"/>
                <w:spacing w:val="-2"/>
                <w:sz w:val="20"/>
                <w:lang w:val="en-AU"/>
              </w:rPr>
              <w:t>listed?</w:t>
            </w:r>
          </w:p>
        </w:tc>
      </w:tr>
      <w:tr w:rsidR="003F43BE" w:rsidRPr="00371C3A" w:rsidTr="00791590">
        <w:trPr>
          <w:trHeight w:hRule="exact" w:val="810"/>
        </w:trPr>
        <w:tc>
          <w:tcPr>
            <w:tcW w:w="9658" w:type="dxa"/>
            <w:tcBorders>
              <w:top w:val="single" w:sz="5" w:space="0" w:color="000000"/>
              <w:left w:val="single" w:sz="5" w:space="0" w:color="000000"/>
              <w:bottom w:val="single" w:sz="5" w:space="0" w:color="000000"/>
              <w:right w:val="single" w:sz="5" w:space="0" w:color="000000"/>
            </w:tcBorders>
          </w:tcPr>
          <w:p w:rsidR="004F6E55" w:rsidRPr="00371C3A" w:rsidRDefault="004F6E55" w:rsidP="001A1DCF">
            <w:pPr>
              <w:pStyle w:val="TableParagraph"/>
              <w:spacing w:before="114"/>
              <w:ind w:left="102"/>
              <w:rPr>
                <w:rFonts w:ascii="Helvetica" w:eastAsia="Verdana" w:hAnsi="Helvetica" w:cs="Helvetica"/>
                <w:sz w:val="20"/>
                <w:szCs w:val="20"/>
                <w:lang w:val="en-AU"/>
              </w:rPr>
            </w:pPr>
            <w:r w:rsidRPr="00371C3A">
              <w:rPr>
                <w:rFonts w:ascii="Helvetica" w:hAnsi="Helvetica" w:cs="Helvetica"/>
                <w:spacing w:val="-1"/>
                <w:sz w:val="20"/>
                <w:lang w:val="en-AU"/>
              </w:rPr>
              <w:t>Web</w:t>
            </w:r>
            <w:r w:rsidRPr="00371C3A">
              <w:rPr>
                <w:rFonts w:ascii="Helvetica" w:hAnsi="Helvetica" w:cs="Helvetica"/>
                <w:sz w:val="20"/>
                <w:lang w:val="en-AU"/>
              </w:rPr>
              <w:t xml:space="preserve"> </w:t>
            </w:r>
            <w:r w:rsidRPr="00371C3A">
              <w:rPr>
                <w:rFonts w:ascii="Helvetica" w:hAnsi="Helvetica" w:cs="Helvetica"/>
                <w:spacing w:val="-2"/>
                <w:sz w:val="20"/>
                <w:lang w:val="en-AU"/>
              </w:rPr>
              <w:t>address:</w:t>
            </w:r>
          </w:p>
        </w:tc>
      </w:tr>
      <w:tr w:rsidR="003F43BE" w:rsidRPr="00371C3A" w:rsidTr="00791590">
        <w:trPr>
          <w:trHeight w:hRule="exact" w:val="1890"/>
        </w:trPr>
        <w:tc>
          <w:tcPr>
            <w:tcW w:w="9658" w:type="dxa"/>
            <w:tcBorders>
              <w:top w:val="single" w:sz="5" w:space="0" w:color="000000"/>
              <w:left w:val="single" w:sz="5" w:space="0" w:color="000000"/>
              <w:bottom w:val="single" w:sz="5" w:space="0" w:color="000000"/>
              <w:right w:val="single" w:sz="5" w:space="0" w:color="000000"/>
            </w:tcBorders>
          </w:tcPr>
          <w:p w:rsidR="0032057A" w:rsidRPr="00371C3A" w:rsidRDefault="0032057A" w:rsidP="0053598F">
            <w:pPr>
              <w:pStyle w:val="TableParagraph"/>
              <w:spacing w:before="114"/>
              <w:ind w:left="102"/>
              <w:rPr>
                <w:rFonts w:ascii="Helvetica" w:hAnsi="Helvetica" w:cs="Helvetica"/>
                <w:b/>
                <w:spacing w:val="-1"/>
                <w:sz w:val="20"/>
                <w:lang w:val="en-AU"/>
              </w:rPr>
            </w:pPr>
          </w:p>
          <w:p w:rsidR="0053598F" w:rsidRPr="00371C3A" w:rsidRDefault="0053598F" w:rsidP="0053598F">
            <w:pPr>
              <w:pStyle w:val="TableParagraph"/>
              <w:spacing w:before="114"/>
              <w:ind w:left="102"/>
              <w:rPr>
                <w:rFonts w:ascii="Helvetica" w:eastAsia="Verdana" w:hAnsi="Helvetica" w:cs="Helvetica"/>
                <w:sz w:val="20"/>
                <w:szCs w:val="20"/>
                <w:lang w:val="en-AU"/>
              </w:rPr>
            </w:pPr>
            <w:r w:rsidRPr="00371C3A">
              <w:rPr>
                <w:rFonts w:ascii="Helvetica" w:hAnsi="Helvetica" w:cs="Helvetica"/>
                <w:b/>
                <w:spacing w:val="-1"/>
                <w:sz w:val="20"/>
                <w:lang w:val="en-AU"/>
              </w:rPr>
              <w:t>Search engine used___________________________</w:t>
            </w:r>
            <w:r w:rsidR="00791590" w:rsidRPr="00371C3A">
              <w:rPr>
                <w:rFonts w:ascii="Helvetica" w:hAnsi="Helvetica" w:cs="Helvetica"/>
                <w:b/>
                <w:spacing w:val="-1"/>
                <w:sz w:val="20"/>
                <w:lang w:val="en-AU"/>
              </w:rPr>
              <w:t>____________________________________</w:t>
            </w:r>
          </w:p>
          <w:p w:rsidR="0053598F" w:rsidRPr="00371C3A" w:rsidRDefault="0053598F" w:rsidP="0053598F">
            <w:pPr>
              <w:pStyle w:val="TableParagraph"/>
              <w:spacing w:before="118" w:line="276" w:lineRule="auto"/>
              <w:ind w:left="102" w:right="133"/>
              <w:rPr>
                <w:rFonts w:ascii="Helvetica" w:eastAsia="Verdana" w:hAnsi="Helvetica" w:cs="Helvetica"/>
                <w:sz w:val="20"/>
                <w:szCs w:val="20"/>
                <w:lang w:val="en-AU"/>
              </w:rPr>
            </w:pPr>
            <w:r w:rsidRPr="00371C3A">
              <w:rPr>
                <w:rFonts w:ascii="Helvetica" w:eastAsia="Verdana" w:hAnsi="Helvetica" w:cs="Helvetica"/>
                <w:spacing w:val="-1"/>
                <w:sz w:val="20"/>
                <w:szCs w:val="20"/>
                <w:lang w:val="en-AU"/>
              </w:rPr>
              <w:t>Search</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for ‘budget beach accommodation Thailand’.</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List</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the below</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details,</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 xml:space="preserve">for </w:t>
            </w:r>
            <w:r w:rsidRPr="00371C3A">
              <w:rPr>
                <w:rFonts w:ascii="Helvetica" w:eastAsia="Verdana" w:hAnsi="Helvetica" w:cs="Helvetica"/>
                <w:sz w:val="20"/>
                <w:szCs w:val="20"/>
                <w:lang w:val="en-AU"/>
              </w:rPr>
              <w:t>the</w:t>
            </w:r>
            <w:r w:rsidRPr="00371C3A">
              <w:rPr>
                <w:rFonts w:ascii="Helvetica" w:eastAsia="Verdana" w:hAnsi="Helvetica" w:cs="Helvetica"/>
                <w:spacing w:val="-1"/>
                <w:sz w:val="20"/>
                <w:szCs w:val="20"/>
                <w:lang w:val="en-AU"/>
              </w:rPr>
              <w:t xml:space="preserve"> first</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result</w:t>
            </w:r>
            <w:r w:rsidRPr="00371C3A">
              <w:rPr>
                <w:rFonts w:ascii="Helvetica" w:eastAsia="Verdana" w:hAnsi="Helvetica" w:cs="Helvetica"/>
                <w:spacing w:val="28"/>
                <w:sz w:val="20"/>
                <w:szCs w:val="20"/>
                <w:lang w:val="en-AU"/>
              </w:rPr>
              <w:t xml:space="preserve"> </w:t>
            </w:r>
            <w:r w:rsidRPr="00371C3A">
              <w:rPr>
                <w:rFonts w:ascii="Helvetica" w:eastAsia="Verdana" w:hAnsi="Helvetica" w:cs="Helvetica"/>
                <w:spacing w:val="-1"/>
                <w:sz w:val="20"/>
                <w:szCs w:val="20"/>
                <w:lang w:val="en-AU"/>
              </w:rPr>
              <w:t>you</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get.</w:t>
            </w:r>
          </w:p>
          <w:p w:rsidR="0053598F" w:rsidRPr="00371C3A" w:rsidRDefault="0053598F" w:rsidP="00F45941">
            <w:pPr>
              <w:pStyle w:val="TableParagraph"/>
              <w:spacing w:before="159"/>
              <w:ind w:left="102"/>
              <w:rPr>
                <w:rFonts w:ascii="Helvetica" w:eastAsia="Verdana" w:hAnsi="Helvetica" w:cs="Helvetica"/>
                <w:sz w:val="20"/>
                <w:szCs w:val="20"/>
                <w:lang w:val="en-AU"/>
              </w:rPr>
            </w:pPr>
            <w:r w:rsidRPr="00371C3A">
              <w:rPr>
                <w:rFonts w:ascii="Helvetica" w:hAnsi="Helvetica" w:cs="Helvetica"/>
                <w:sz w:val="20"/>
                <w:lang w:val="en-AU"/>
              </w:rPr>
              <w:t xml:space="preserve">Page </w:t>
            </w:r>
            <w:r w:rsidRPr="00371C3A">
              <w:rPr>
                <w:rFonts w:ascii="Helvetica" w:hAnsi="Helvetica" w:cs="Helvetica"/>
                <w:spacing w:val="-1"/>
                <w:sz w:val="20"/>
                <w:lang w:val="en-AU"/>
              </w:rPr>
              <w:t>title:</w:t>
            </w:r>
          </w:p>
        </w:tc>
      </w:tr>
      <w:tr w:rsidR="003F43BE" w:rsidRPr="00371C3A" w:rsidTr="00791590">
        <w:trPr>
          <w:trHeight w:hRule="exact" w:val="810"/>
        </w:trPr>
        <w:tc>
          <w:tcPr>
            <w:tcW w:w="9658" w:type="dxa"/>
            <w:tcBorders>
              <w:top w:val="single" w:sz="5" w:space="0" w:color="000000"/>
              <w:left w:val="single" w:sz="5" w:space="0" w:color="000000"/>
              <w:bottom w:val="single" w:sz="5" w:space="0" w:color="000000"/>
              <w:right w:val="single" w:sz="5" w:space="0" w:color="000000"/>
            </w:tcBorders>
          </w:tcPr>
          <w:p w:rsidR="0053598F" w:rsidRPr="00371C3A" w:rsidRDefault="0053598F" w:rsidP="00F45941">
            <w:pPr>
              <w:pStyle w:val="TableParagraph"/>
              <w:spacing w:before="114"/>
              <w:ind w:left="102"/>
              <w:rPr>
                <w:rFonts w:ascii="Helvetica" w:eastAsia="Verdana" w:hAnsi="Helvetica" w:cs="Helvetica"/>
                <w:sz w:val="20"/>
                <w:szCs w:val="20"/>
                <w:lang w:val="en-AU"/>
              </w:rPr>
            </w:pPr>
            <w:r w:rsidRPr="00371C3A">
              <w:rPr>
                <w:rFonts w:ascii="Helvetica" w:hAnsi="Helvetica" w:cs="Helvetica"/>
                <w:spacing w:val="-1"/>
                <w:sz w:val="20"/>
                <w:lang w:val="en-AU"/>
              </w:rPr>
              <w:t>What page extract</w:t>
            </w:r>
            <w:r w:rsidRPr="00371C3A">
              <w:rPr>
                <w:rFonts w:ascii="Helvetica" w:hAnsi="Helvetica" w:cs="Helvetica"/>
                <w:sz w:val="20"/>
                <w:lang w:val="en-AU"/>
              </w:rPr>
              <w:t xml:space="preserve"> </w:t>
            </w:r>
            <w:r w:rsidRPr="00371C3A">
              <w:rPr>
                <w:rFonts w:ascii="Helvetica" w:hAnsi="Helvetica" w:cs="Helvetica"/>
                <w:spacing w:val="-1"/>
                <w:sz w:val="20"/>
                <w:lang w:val="en-AU"/>
              </w:rPr>
              <w:t>is</w:t>
            </w:r>
            <w:r w:rsidRPr="00371C3A">
              <w:rPr>
                <w:rFonts w:ascii="Helvetica" w:hAnsi="Helvetica" w:cs="Helvetica"/>
                <w:sz w:val="20"/>
                <w:lang w:val="en-AU"/>
              </w:rPr>
              <w:t xml:space="preserve"> </w:t>
            </w:r>
            <w:r w:rsidRPr="00371C3A">
              <w:rPr>
                <w:rFonts w:ascii="Helvetica" w:hAnsi="Helvetica" w:cs="Helvetica"/>
                <w:spacing w:val="-2"/>
                <w:sz w:val="20"/>
                <w:lang w:val="en-AU"/>
              </w:rPr>
              <w:t>listed?</w:t>
            </w:r>
          </w:p>
        </w:tc>
      </w:tr>
      <w:tr w:rsidR="003F43BE" w:rsidRPr="00371C3A" w:rsidTr="00791590">
        <w:trPr>
          <w:trHeight w:hRule="exact" w:val="810"/>
        </w:trPr>
        <w:tc>
          <w:tcPr>
            <w:tcW w:w="9658" w:type="dxa"/>
            <w:tcBorders>
              <w:top w:val="single" w:sz="5" w:space="0" w:color="000000"/>
              <w:left w:val="single" w:sz="5" w:space="0" w:color="000000"/>
              <w:bottom w:val="single" w:sz="5" w:space="0" w:color="000000"/>
              <w:right w:val="single" w:sz="5" w:space="0" w:color="000000"/>
            </w:tcBorders>
          </w:tcPr>
          <w:p w:rsidR="0053598F" w:rsidRPr="00371C3A" w:rsidRDefault="0053598F" w:rsidP="00F45941">
            <w:pPr>
              <w:pStyle w:val="TableParagraph"/>
              <w:spacing w:before="114"/>
              <w:ind w:left="102"/>
              <w:rPr>
                <w:rFonts w:ascii="Helvetica" w:eastAsia="Verdana" w:hAnsi="Helvetica" w:cs="Helvetica"/>
                <w:sz w:val="20"/>
                <w:szCs w:val="20"/>
                <w:lang w:val="en-AU"/>
              </w:rPr>
            </w:pPr>
            <w:r w:rsidRPr="00371C3A">
              <w:rPr>
                <w:rFonts w:ascii="Helvetica" w:hAnsi="Helvetica" w:cs="Helvetica"/>
                <w:spacing w:val="-1"/>
                <w:sz w:val="20"/>
                <w:lang w:val="en-AU"/>
              </w:rPr>
              <w:t>Web</w:t>
            </w:r>
            <w:r w:rsidRPr="00371C3A">
              <w:rPr>
                <w:rFonts w:ascii="Helvetica" w:hAnsi="Helvetica" w:cs="Helvetica"/>
                <w:sz w:val="20"/>
                <w:lang w:val="en-AU"/>
              </w:rPr>
              <w:t xml:space="preserve"> </w:t>
            </w:r>
            <w:r w:rsidRPr="00371C3A">
              <w:rPr>
                <w:rFonts w:ascii="Helvetica" w:hAnsi="Helvetica" w:cs="Helvetica"/>
                <w:spacing w:val="-2"/>
                <w:sz w:val="20"/>
                <w:lang w:val="en-AU"/>
              </w:rPr>
              <w:t>address:</w:t>
            </w:r>
          </w:p>
        </w:tc>
      </w:tr>
      <w:tr w:rsidR="003F43BE" w:rsidRPr="00371C3A" w:rsidTr="00791590">
        <w:trPr>
          <w:trHeight w:hRule="exact" w:val="1890"/>
        </w:trPr>
        <w:tc>
          <w:tcPr>
            <w:tcW w:w="9658" w:type="dxa"/>
            <w:tcBorders>
              <w:top w:val="single" w:sz="5" w:space="0" w:color="000000"/>
              <w:left w:val="single" w:sz="5" w:space="0" w:color="000000"/>
              <w:bottom w:val="single" w:sz="5" w:space="0" w:color="000000"/>
              <w:right w:val="single" w:sz="5" w:space="0" w:color="000000"/>
            </w:tcBorders>
          </w:tcPr>
          <w:p w:rsidR="0032057A" w:rsidRPr="00371C3A" w:rsidRDefault="0032057A" w:rsidP="0053598F">
            <w:pPr>
              <w:pStyle w:val="TableParagraph"/>
              <w:spacing w:before="114"/>
              <w:ind w:left="102"/>
              <w:rPr>
                <w:rFonts w:ascii="Helvetica" w:hAnsi="Helvetica" w:cs="Helvetica"/>
                <w:b/>
                <w:spacing w:val="-1"/>
                <w:sz w:val="20"/>
                <w:lang w:val="en-AU"/>
              </w:rPr>
            </w:pPr>
          </w:p>
          <w:p w:rsidR="0053598F" w:rsidRPr="00371C3A" w:rsidRDefault="0053598F" w:rsidP="0053598F">
            <w:pPr>
              <w:pStyle w:val="TableParagraph"/>
              <w:spacing w:before="114"/>
              <w:ind w:left="102"/>
              <w:rPr>
                <w:rFonts w:ascii="Helvetica" w:eastAsia="Verdana" w:hAnsi="Helvetica" w:cs="Helvetica"/>
                <w:sz w:val="20"/>
                <w:szCs w:val="20"/>
                <w:lang w:val="en-AU"/>
              </w:rPr>
            </w:pPr>
            <w:r w:rsidRPr="00371C3A">
              <w:rPr>
                <w:rFonts w:ascii="Helvetica" w:hAnsi="Helvetica" w:cs="Helvetica"/>
                <w:b/>
                <w:spacing w:val="-1"/>
                <w:sz w:val="20"/>
                <w:lang w:val="en-AU"/>
              </w:rPr>
              <w:t>Search engine used__________________</w:t>
            </w:r>
            <w:r w:rsidR="00791590" w:rsidRPr="00371C3A">
              <w:rPr>
                <w:rFonts w:ascii="Helvetica" w:hAnsi="Helvetica" w:cs="Helvetica"/>
                <w:b/>
                <w:spacing w:val="-1"/>
                <w:sz w:val="20"/>
                <w:lang w:val="en-AU"/>
              </w:rPr>
              <w:t>_____________________________________________</w:t>
            </w:r>
          </w:p>
          <w:p w:rsidR="0053598F" w:rsidRPr="00371C3A" w:rsidRDefault="0053598F" w:rsidP="0053598F">
            <w:pPr>
              <w:pStyle w:val="TableParagraph"/>
              <w:spacing w:before="118" w:line="276" w:lineRule="auto"/>
              <w:ind w:left="102" w:right="133"/>
              <w:rPr>
                <w:rFonts w:ascii="Helvetica" w:eastAsia="Verdana" w:hAnsi="Helvetica" w:cs="Helvetica"/>
                <w:sz w:val="20"/>
                <w:szCs w:val="20"/>
                <w:lang w:val="en-AU"/>
              </w:rPr>
            </w:pPr>
            <w:r w:rsidRPr="00371C3A">
              <w:rPr>
                <w:rFonts w:ascii="Helvetica" w:eastAsia="Verdana" w:hAnsi="Helvetica" w:cs="Helvetica"/>
                <w:spacing w:val="-1"/>
                <w:sz w:val="20"/>
                <w:szCs w:val="20"/>
                <w:lang w:val="en-AU"/>
              </w:rPr>
              <w:t>Search</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for ‘budget beach accommodation Thailand’.</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List</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the below</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details,</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 xml:space="preserve">for </w:t>
            </w:r>
            <w:r w:rsidRPr="00371C3A">
              <w:rPr>
                <w:rFonts w:ascii="Helvetica" w:eastAsia="Verdana" w:hAnsi="Helvetica" w:cs="Helvetica"/>
                <w:sz w:val="20"/>
                <w:szCs w:val="20"/>
                <w:lang w:val="en-AU"/>
              </w:rPr>
              <w:t>the</w:t>
            </w:r>
            <w:r w:rsidRPr="00371C3A">
              <w:rPr>
                <w:rFonts w:ascii="Helvetica" w:eastAsia="Verdana" w:hAnsi="Helvetica" w:cs="Helvetica"/>
                <w:spacing w:val="-1"/>
                <w:sz w:val="20"/>
                <w:szCs w:val="20"/>
                <w:lang w:val="en-AU"/>
              </w:rPr>
              <w:t xml:space="preserve"> first</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result</w:t>
            </w:r>
            <w:r w:rsidRPr="00371C3A">
              <w:rPr>
                <w:rFonts w:ascii="Helvetica" w:eastAsia="Verdana" w:hAnsi="Helvetica" w:cs="Helvetica"/>
                <w:spacing w:val="28"/>
                <w:sz w:val="20"/>
                <w:szCs w:val="20"/>
                <w:lang w:val="en-AU"/>
              </w:rPr>
              <w:t xml:space="preserve"> </w:t>
            </w:r>
            <w:r w:rsidRPr="00371C3A">
              <w:rPr>
                <w:rFonts w:ascii="Helvetica" w:eastAsia="Verdana" w:hAnsi="Helvetica" w:cs="Helvetica"/>
                <w:spacing w:val="-1"/>
                <w:sz w:val="20"/>
                <w:szCs w:val="20"/>
                <w:lang w:val="en-AU"/>
              </w:rPr>
              <w:t>you</w:t>
            </w:r>
            <w:r w:rsidRPr="00371C3A">
              <w:rPr>
                <w:rFonts w:ascii="Helvetica" w:eastAsia="Verdana" w:hAnsi="Helvetica" w:cs="Helvetica"/>
                <w:sz w:val="20"/>
                <w:szCs w:val="20"/>
                <w:lang w:val="en-AU"/>
              </w:rPr>
              <w:t xml:space="preserve"> </w:t>
            </w:r>
            <w:r w:rsidRPr="00371C3A">
              <w:rPr>
                <w:rFonts w:ascii="Helvetica" w:eastAsia="Verdana" w:hAnsi="Helvetica" w:cs="Helvetica"/>
                <w:spacing w:val="-1"/>
                <w:sz w:val="20"/>
                <w:szCs w:val="20"/>
                <w:lang w:val="en-AU"/>
              </w:rPr>
              <w:t>get.</w:t>
            </w:r>
          </w:p>
          <w:p w:rsidR="0053598F" w:rsidRPr="00371C3A" w:rsidRDefault="0053598F" w:rsidP="00F45941">
            <w:pPr>
              <w:pStyle w:val="TableParagraph"/>
              <w:spacing w:before="159"/>
              <w:ind w:left="102"/>
              <w:rPr>
                <w:rFonts w:ascii="Helvetica" w:eastAsia="Verdana" w:hAnsi="Helvetica" w:cs="Helvetica"/>
                <w:sz w:val="20"/>
                <w:szCs w:val="20"/>
                <w:lang w:val="en-AU"/>
              </w:rPr>
            </w:pPr>
            <w:r w:rsidRPr="00371C3A">
              <w:rPr>
                <w:rFonts w:ascii="Helvetica" w:hAnsi="Helvetica" w:cs="Helvetica"/>
                <w:sz w:val="20"/>
                <w:lang w:val="en-AU"/>
              </w:rPr>
              <w:t xml:space="preserve">Page </w:t>
            </w:r>
            <w:r w:rsidRPr="00371C3A">
              <w:rPr>
                <w:rFonts w:ascii="Helvetica" w:hAnsi="Helvetica" w:cs="Helvetica"/>
                <w:spacing w:val="-1"/>
                <w:sz w:val="20"/>
                <w:lang w:val="en-AU"/>
              </w:rPr>
              <w:t>title:</w:t>
            </w:r>
          </w:p>
        </w:tc>
      </w:tr>
      <w:tr w:rsidR="003F43BE" w:rsidRPr="00371C3A" w:rsidTr="00791590">
        <w:trPr>
          <w:trHeight w:hRule="exact" w:val="810"/>
        </w:trPr>
        <w:tc>
          <w:tcPr>
            <w:tcW w:w="9658" w:type="dxa"/>
            <w:tcBorders>
              <w:top w:val="single" w:sz="5" w:space="0" w:color="000000"/>
              <w:left w:val="single" w:sz="5" w:space="0" w:color="000000"/>
              <w:bottom w:val="single" w:sz="5" w:space="0" w:color="000000"/>
              <w:right w:val="single" w:sz="5" w:space="0" w:color="000000"/>
            </w:tcBorders>
          </w:tcPr>
          <w:p w:rsidR="0053598F" w:rsidRPr="00371C3A" w:rsidRDefault="0053598F" w:rsidP="00F45941">
            <w:pPr>
              <w:pStyle w:val="TableParagraph"/>
              <w:spacing w:before="114"/>
              <w:ind w:left="102"/>
              <w:rPr>
                <w:rFonts w:ascii="Helvetica" w:eastAsia="Verdana" w:hAnsi="Helvetica" w:cs="Helvetica"/>
                <w:sz w:val="20"/>
                <w:szCs w:val="20"/>
                <w:lang w:val="en-AU"/>
              </w:rPr>
            </w:pPr>
            <w:r w:rsidRPr="00371C3A">
              <w:rPr>
                <w:rFonts w:ascii="Helvetica" w:hAnsi="Helvetica" w:cs="Helvetica"/>
                <w:spacing w:val="-1"/>
                <w:sz w:val="20"/>
                <w:lang w:val="en-AU"/>
              </w:rPr>
              <w:t>What page extract</w:t>
            </w:r>
            <w:r w:rsidRPr="00371C3A">
              <w:rPr>
                <w:rFonts w:ascii="Helvetica" w:hAnsi="Helvetica" w:cs="Helvetica"/>
                <w:sz w:val="20"/>
                <w:lang w:val="en-AU"/>
              </w:rPr>
              <w:t xml:space="preserve"> </w:t>
            </w:r>
            <w:r w:rsidRPr="00371C3A">
              <w:rPr>
                <w:rFonts w:ascii="Helvetica" w:hAnsi="Helvetica" w:cs="Helvetica"/>
                <w:spacing w:val="-1"/>
                <w:sz w:val="20"/>
                <w:lang w:val="en-AU"/>
              </w:rPr>
              <w:t>is</w:t>
            </w:r>
            <w:r w:rsidRPr="00371C3A">
              <w:rPr>
                <w:rFonts w:ascii="Helvetica" w:hAnsi="Helvetica" w:cs="Helvetica"/>
                <w:sz w:val="20"/>
                <w:lang w:val="en-AU"/>
              </w:rPr>
              <w:t xml:space="preserve"> </w:t>
            </w:r>
            <w:r w:rsidRPr="00371C3A">
              <w:rPr>
                <w:rFonts w:ascii="Helvetica" w:hAnsi="Helvetica" w:cs="Helvetica"/>
                <w:spacing w:val="-2"/>
                <w:sz w:val="20"/>
                <w:lang w:val="en-AU"/>
              </w:rPr>
              <w:t>listed?</w:t>
            </w:r>
          </w:p>
        </w:tc>
      </w:tr>
      <w:tr w:rsidR="003F43BE" w:rsidRPr="00371C3A" w:rsidTr="00791590">
        <w:trPr>
          <w:trHeight w:hRule="exact" w:val="810"/>
        </w:trPr>
        <w:tc>
          <w:tcPr>
            <w:tcW w:w="9658" w:type="dxa"/>
            <w:tcBorders>
              <w:top w:val="single" w:sz="5" w:space="0" w:color="000000"/>
              <w:left w:val="single" w:sz="5" w:space="0" w:color="000000"/>
              <w:bottom w:val="single" w:sz="5" w:space="0" w:color="000000"/>
              <w:right w:val="single" w:sz="5" w:space="0" w:color="000000"/>
            </w:tcBorders>
          </w:tcPr>
          <w:p w:rsidR="0053598F" w:rsidRPr="00371C3A" w:rsidRDefault="0053598F" w:rsidP="00F45941">
            <w:pPr>
              <w:pStyle w:val="TableParagraph"/>
              <w:spacing w:before="114"/>
              <w:ind w:left="102"/>
              <w:rPr>
                <w:rFonts w:ascii="Helvetica" w:eastAsia="Verdana" w:hAnsi="Helvetica" w:cs="Helvetica"/>
                <w:sz w:val="20"/>
                <w:szCs w:val="20"/>
                <w:lang w:val="en-AU"/>
              </w:rPr>
            </w:pPr>
            <w:r w:rsidRPr="00371C3A">
              <w:rPr>
                <w:rFonts w:ascii="Helvetica" w:hAnsi="Helvetica" w:cs="Helvetica"/>
                <w:spacing w:val="-1"/>
                <w:sz w:val="20"/>
                <w:lang w:val="en-AU"/>
              </w:rPr>
              <w:t>Web</w:t>
            </w:r>
            <w:r w:rsidRPr="00371C3A">
              <w:rPr>
                <w:rFonts w:ascii="Helvetica" w:hAnsi="Helvetica" w:cs="Helvetica"/>
                <w:sz w:val="20"/>
                <w:lang w:val="en-AU"/>
              </w:rPr>
              <w:t xml:space="preserve"> </w:t>
            </w:r>
            <w:r w:rsidRPr="00371C3A">
              <w:rPr>
                <w:rFonts w:ascii="Helvetica" w:hAnsi="Helvetica" w:cs="Helvetica"/>
                <w:spacing w:val="-2"/>
                <w:sz w:val="20"/>
                <w:lang w:val="en-AU"/>
              </w:rPr>
              <w:t>address:</w:t>
            </w:r>
          </w:p>
        </w:tc>
      </w:tr>
    </w:tbl>
    <w:p w:rsidR="00791590" w:rsidRPr="00371C3A" w:rsidRDefault="00791590" w:rsidP="004F6E55"/>
    <w:p w:rsidR="00791590" w:rsidRPr="00371C3A" w:rsidRDefault="00791590">
      <w:r w:rsidRPr="00371C3A">
        <w:br w:type="page"/>
      </w:r>
    </w:p>
    <w:p w:rsidR="004F6E55" w:rsidRPr="00371C3A" w:rsidRDefault="004F6E55" w:rsidP="00313A37">
      <w:pPr>
        <w:pStyle w:val="Heading3"/>
      </w:pPr>
      <w:r w:rsidRPr="00371C3A">
        <w:lastRenderedPageBreak/>
        <w:t>Using key words and phrases</w:t>
      </w:r>
    </w:p>
    <w:p w:rsidR="004F6E55" w:rsidRPr="00371C3A" w:rsidRDefault="004F6E55" w:rsidP="00C3348F">
      <w:pPr>
        <w:pStyle w:val="BodyCopy"/>
        <w:rPr>
          <w:noProof w:val="0"/>
        </w:rPr>
      </w:pPr>
      <w:r w:rsidRPr="00371C3A">
        <w:rPr>
          <w:noProof w:val="0"/>
        </w:rPr>
        <w:t>Now you know how to use a search engine, you will be more efficient in making queries if you use key words and phrases to search for the information required.</w:t>
      </w:r>
    </w:p>
    <w:p w:rsidR="004F6E55" w:rsidRPr="00371C3A" w:rsidRDefault="004F6E55" w:rsidP="00C3348F">
      <w:pPr>
        <w:pStyle w:val="BodyCopy"/>
        <w:rPr>
          <w:noProof w:val="0"/>
        </w:rPr>
      </w:pPr>
      <w:r w:rsidRPr="00371C3A">
        <w:rPr>
          <w:noProof w:val="0"/>
        </w:rPr>
        <w:t xml:space="preserve">The search terms and the order in which you enter them into a search engine </w:t>
      </w:r>
      <w:r w:rsidR="0032057A" w:rsidRPr="00371C3A">
        <w:rPr>
          <w:noProof w:val="0"/>
        </w:rPr>
        <w:t>affect</w:t>
      </w:r>
      <w:r w:rsidRPr="00371C3A">
        <w:rPr>
          <w:noProof w:val="0"/>
        </w:rPr>
        <w:t xml:space="preserve"> both the web pages that the search engine finds and the order of your search engine result.</w:t>
      </w:r>
    </w:p>
    <w:p w:rsidR="004F6E55" w:rsidRPr="00371C3A" w:rsidRDefault="004F6E55" w:rsidP="00C3348F">
      <w:pPr>
        <w:pStyle w:val="BodyCopy"/>
        <w:rPr>
          <w:noProof w:val="0"/>
        </w:rPr>
      </w:pPr>
      <w:r w:rsidRPr="00371C3A">
        <w:rPr>
          <w:noProof w:val="0"/>
        </w:rPr>
        <w:t>So when using a search engine, keep the following in mind:</w:t>
      </w:r>
    </w:p>
    <w:p w:rsidR="004F6E55" w:rsidRPr="00371C3A" w:rsidRDefault="004F6E55" w:rsidP="00FA09DB">
      <w:pPr>
        <w:pStyle w:val="Bullet1"/>
      </w:pPr>
      <w:r w:rsidRPr="00371C3A">
        <w:t xml:space="preserve">Use the words likely to appear on the </w:t>
      </w:r>
      <w:r w:rsidRPr="00371C3A">
        <w:rPr>
          <w:spacing w:val="-2"/>
        </w:rPr>
        <w:t>pages</w:t>
      </w:r>
      <w:r w:rsidRPr="00371C3A">
        <w:t xml:space="preserve"> you want; </w:t>
      </w:r>
      <w:r w:rsidR="0032057A" w:rsidRPr="00371C3A">
        <w:t>i.e.—Singapore</w:t>
      </w:r>
      <w:r w:rsidRPr="00371C3A">
        <w:t xml:space="preserve"> Car</w:t>
      </w:r>
      <w:r w:rsidRPr="00371C3A">
        <w:rPr>
          <w:spacing w:val="-2"/>
        </w:rPr>
        <w:t xml:space="preserve"> </w:t>
      </w:r>
      <w:r w:rsidRPr="00371C3A">
        <w:t xml:space="preserve">Hire; </w:t>
      </w:r>
      <w:r w:rsidR="0032057A" w:rsidRPr="00371C3A">
        <w:t>Brunei cheap hotels</w:t>
      </w:r>
    </w:p>
    <w:p w:rsidR="004F6E55" w:rsidRPr="00371C3A" w:rsidRDefault="004F6E55" w:rsidP="00FA09DB">
      <w:pPr>
        <w:pStyle w:val="Bullet1"/>
      </w:pPr>
      <w:r w:rsidRPr="00371C3A">
        <w:t>Avoid using a question</w:t>
      </w:r>
      <w:r w:rsidRPr="00371C3A">
        <w:rPr>
          <w:spacing w:val="-2"/>
        </w:rPr>
        <w:t xml:space="preserve"> </w:t>
      </w:r>
      <w:r w:rsidRPr="00371C3A">
        <w:t xml:space="preserve">as a query. For example, the query ‘Does </w:t>
      </w:r>
      <w:r w:rsidR="0032057A" w:rsidRPr="00371C3A">
        <w:t>Hanoi</w:t>
      </w:r>
      <w:r w:rsidRPr="00371C3A">
        <w:t xml:space="preserve"> have</w:t>
      </w:r>
      <w:r w:rsidRPr="00371C3A">
        <w:rPr>
          <w:spacing w:val="-3"/>
        </w:rPr>
        <w:t xml:space="preserve"> </w:t>
      </w:r>
      <w:r w:rsidRPr="00371C3A">
        <w:t>a Hilton</w:t>
      </w:r>
      <w:r w:rsidRPr="00371C3A">
        <w:rPr>
          <w:spacing w:val="34"/>
        </w:rPr>
        <w:t xml:space="preserve"> </w:t>
      </w:r>
      <w:r w:rsidRPr="00371C3A">
        <w:t xml:space="preserve">Hotel’ instructs the search engine to find </w:t>
      </w:r>
      <w:r w:rsidRPr="00371C3A">
        <w:rPr>
          <w:spacing w:val="-2"/>
        </w:rPr>
        <w:t>all</w:t>
      </w:r>
      <w:r w:rsidRPr="00371C3A">
        <w:t xml:space="preserve"> these words. Such a query won’t </w:t>
      </w:r>
      <w:r w:rsidRPr="00371C3A">
        <w:rPr>
          <w:spacing w:val="-2"/>
        </w:rPr>
        <w:t>necessarily</w:t>
      </w:r>
      <w:r w:rsidRPr="00371C3A">
        <w:rPr>
          <w:spacing w:val="42"/>
        </w:rPr>
        <w:t xml:space="preserve"> </w:t>
      </w:r>
      <w:r w:rsidRPr="00371C3A">
        <w:t xml:space="preserve">find pages answering your </w:t>
      </w:r>
      <w:r w:rsidRPr="00371C3A">
        <w:rPr>
          <w:spacing w:val="-2"/>
        </w:rPr>
        <w:t>question.</w:t>
      </w:r>
      <w:r w:rsidRPr="00371C3A">
        <w:t xml:space="preserve"> A better,</w:t>
      </w:r>
      <w:r w:rsidRPr="00371C3A">
        <w:rPr>
          <w:spacing w:val="-2"/>
        </w:rPr>
        <w:t xml:space="preserve"> </w:t>
      </w:r>
      <w:r w:rsidRPr="00371C3A">
        <w:t>or more effective, query may be ‘</w:t>
      </w:r>
      <w:r w:rsidR="0032057A" w:rsidRPr="00371C3A">
        <w:t>Hanoi</w:t>
      </w:r>
      <w:r w:rsidRPr="00371C3A">
        <w:rPr>
          <w:spacing w:val="49"/>
        </w:rPr>
        <w:t xml:space="preserve"> </w:t>
      </w:r>
      <w:r w:rsidRPr="00371C3A">
        <w:t>Hilton Hotel’</w:t>
      </w:r>
    </w:p>
    <w:p w:rsidR="004F6E55" w:rsidRPr="00371C3A" w:rsidRDefault="004F6E55" w:rsidP="00FA09DB">
      <w:pPr>
        <w:pStyle w:val="Bullet1"/>
      </w:pPr>
      <w:r w:rsidRPr="00371C3A">
        <w:t>When a</w:t>
      </w:r>
      <w:r w:rsidRPr="00371C3A">
        <w:rPr>
          <w:spacing w:val="-2"/>
        </w:rPr>
        <w:t xml:space="preserve"> </w:t>
      </w:r>
      <w:r w:rsidRPr="00371C3A">
        <w:t xml:space="preserve">search engine registers common words </w:t>
      </w:r>
      <w:r w:rsidRPr="00371C3A">
        <w:rPr>
          <w:spacing w:val="-2"/>
        </w:rPr>
        <w:t>such</w:t>
      </w:r>
      <w:r w:rsidRPr="00371C3A">
        <w:t xml:space="preserve"> as ‘where’, ‘do’, ‘I’, ‘for’ and ‘a’ it</w:t>
      </w:r>
      <w:r w:rsidRPr="00371C3A">
        <w:rPr>
          <w:spacing w:val="29"/>
        </w:rPr>
        <w:t xml:space="preserve"> </w:t>
      </w:r>
      <w:r w:rsidRPr="00371C3A">
        <w:t>ignores them so that the engine can return</w:t>
      </w:r>
      <w:r w:rsidRPr="00371C3A">
        <w:rPr>
          <w:spacing w:val="-2"/>
        </w:rPr>
        <w:t xml:space="preserve"> </w:t>
      </w:r>
      <w:r w:rsidRPr="00371C3A">
        <w:t>more targeted results. It’s better to</w:t>
      </w:r>
      <w:r w:rsidRPr="00371C3A">
        <w:rPr>
          <w:spacing w:val="-3"/>
        </w:rPr>
        <w:t xml:space="preserve"> </w:t>
      </w:r>
      <w:r w:rsidRPr="00371C3A">
        <w:t>use a</w:t>
      </w:r>
      <w:r w:rsidRPr="00371C3A">
        <w:rPr>
          <w:spacing w:val="30"/>
        </w:rPr>
        <w:t xml:space="preserve"> </w:t>
      </w:r>
      <w:r w:rsidRPr="00371C3A">
        <w:t>more precise term than a common</w:t>
      </w:r>
      <w:r w:rsidRPr="00371C3A">
        <w:rPr>
          <w:spacing w:val="-2"/>
        </w:rPr>
        <w:t xml:space="preserve"> </w:t>
      </w:r>
      <w:r w:rsidRPr="00371C3A">
        <w:t>one</w:t>
      </w:r>
    </w:p>
    <w:p w:rsidR="004F6E55" w:rsidRPr="00371C3A" w:rsidRDefault="004F6E55" w:rsidP="00FA09DB">
      <w:pPr>
        <w:pStyle w:val="Bullet1"/>
      </w:pPr>
      <w:r w:rsidRPr="00371C3A">
        <w:t>Does your</w:t>
      </w:r>
      <w:r w:rsidRPr="00371C3A">
        <w:rPr>
          <w:spacing w:val="-2"/>
        </w:rPr>
        <w:t xml:space="preserve"> </w:t>
      </w:r>
      <w:r w:rsidRPr="00371C3A">
        <w:t>query have enough specific terms;</w:t>
      </w:r>
      <w:r w:rsidRPr="00371C3A">
        <w:rPr>
          <w:spacing w:val="-5"/>
        </w:rPr>
        <w:t xml:space="preserve"> </w:t>
      </w:r>
      <w:r w:rsidR="0032057A" w:rsidRPr="00371C3A">
        <w:t>i.e.</w:t>
      </w:r>
      <w:r w:rsidRPr="00371C3A">
        <w:t xml:space="preserve"> ‘H</w:t>
      </w:r>
      <w:r w:rsidR="0032057A" w:rsidRPr="00371C3A">
        <w:t>anoi</w:t>
      </w:r>
      <w:r w:rsidRPr="00371C3A">
        <w:t>’, ‘H</w:t>
      </w:r>
      <w:r w:rsidR="0032057A" w:rsidRPr="00371C3A">
        <w:t>anoi</w:t>
      </w:r>
      <w:r w:rsidRPr="00371C3A">
        <w:t xml:space="preserve"> Hotels’, or ‘H</w:t>
      </w:r>
      <w:r w:rsidR="0032057A" w:rsidRPr="00371C3A">
        <w:t>anoi</w:t>
      </w:r>
      <w:r w:rsidRPr="00371C3A">
        <w:rPr>
          <w:spacing w:val="30"/>
        </w:rPr>
        <w:t xml:space="preserve"> </w:t>
      </w:r>
      <w:r w:rsidRPr="00371C3A">
        <w:t>Cheap Hotels’</w:t>
      </w:r>
    </w:p>
    <w:p w:rsidR="004F6E55" w:rsidRPr="00371C3A" w:rsidRDefault="004F6E55" w:rsidP="00FA09DB">
      <w:pPr>
        <w:pStyle w:val="Bullet1"/>
      </w:pPr>
      <w:r w:rsidRPr="00371C3A">
        <w:t>If you are searching for</w:t>
      </w:r>
      <w:r w:rsidRPr="00371C3A">
        <w:rPr>
          <w:spacing w:val="-2"/>
        </w:rPr>
        <w:t xml:space="preserve"> </w:t>
      </w:r>
      <w:r w:rsidRPr="00371C3A">
        <w:t>something that returns many</w:t>
      </w:r>
      <w:r w:rsidRPr="00371C3A">
        <w:rPr>
          <w:spacing w:val="-2"/>
        </w:rPr>
        <w:t xml:space="preserve"> </w:t>
      </w:r>
      <w:r w:rsidRPr="00371C3A">
        <w:t>different types of results, you should</w:t>
      </w:r>
      <w:r w:rsidRPr="00371C3A">
        <w:rPr>
          <w:spacing w:val="28"/>
        </w:rPr>
        <w:t xml:space="preserve"> </w:t>
      </w:r>
      <w:r w:rsidRPr="00371C3A">
        <w:t>add a word that distinguishes them</w:t>
      </w:r>
    </w:p>
    <w:p w:rsidR="004F6E55" w:rsidRPr="00371C3A" w:rsidRDefault="004F6E55" w:rsidP="00FA09DB">
      <w:pPr>
        <w:pStyle w:val="Bullet1"/>
      </w:pPr>
      <w:r w:rsidRPr="00371C3A">
        <w:t xml:space="preserve">For best results, use a few </w:t>
      </w:r>
      <w:r w:rsidR="0032057A" w:rsidRPr="00371C3A">
        <w:t>specific</w:t>
      </w:r>
      <w:r w:rsidRPr="00371C3A">
        <w:t xml:space="preserve"> words.</w:t>
      </w:r>
      <w:r w:rsidRPr="00371C3A">
        <w:rPr>
          <w:spacing w:val="-3"/>
        </w:rPr>
        <w:t xml:space="preserve"> </w:t>
      </w:r>
      <w:r w:rsidRPr="00371C3A">
        <w:t>For example, ‘Cheap H</w:t>
      </w:r>
      <w:r w:rsidR="0032057A" w:rsidRPr="00371C3A">
        <w:t>anoi</w:t>
      </w:r>
      <w:r w:rsidRPr="00371C3A">
        <w:t xml:space="preserve"> Hotels’ will</w:t>
      </w:r>
      <w:r w:rsidRPr="00371C3A">
        <w:rPr>
          <w:spacing w:val="39"/>
        </w:rPr>
        <w:t xml:space="preserve"> </w:t>
      </w:r>
      <w:r w:rsidRPr="00371C3A">
        <w:t>return a better result than ‘List of Cheapest H</w:t>
      </w:r>
      <w:r w:rsidR="0032057A" w:rsidRPr="00371C3A">
        <w:t>anoi</w:t>
      </w:r>
      <w:r w:rsidRPr="00371C3A">
        <w:t xml:space="preserve"> Hotels with Swimming Pools’</w:t>
      </w:r>
    </w:p>
    <w:p w:rsidR="004F6E55" w:rsidRPr="00371C3A" w:rsidRDefault="004F6E55" w:rsidP="00FA09DB">
      <w:pPr>
        <w:pStyle w:val="Bullet1"/>
      </w:pPr>
      <w:r w:rsidRPr="00371C3A">
        <w:t>Search engines will usually recognise any spelling mistakes and suggest a more common</w:t>
      </w:r>
      <w:r w:rsidRPr="00371C3A">
        <w:rPr>
          <w:spacing w:val="44"/>
        </w:rPr>
        <w:t xml:space="preserve"> </w:t>
      </w:r>
      <w:r w:rsidRPr="00371C3A">
        <w:rPr>
          <w:spacing w:val="-2"/>
        </w:rPr>
        <w:t>spelling</w:t>
      </w:r>
      <w:r w:rsidRPr="00371C3A">
        <w:t xml:space="preserve"> </w:t>
      </w:r>
      <w:r w:rsidRPr="00371C3A">
        <w:rPr>
          <w:spacing w:val="-2"/>
        </w:rPr>
        <w:t>quickly.</w:t>
      </w:r>
      <w:r w:rsidRPr="00371C3A">
        <w:t xml:space="preserve"> For </w:t>
      </w:r>
      <w:r w:rsidRPr="00371C3A">
        <w:rPr>
          <w:spacing w:val="-2"/>
        </w:rPr>
        <w:t>example,</w:t>
      </w:r>
      <w:r w:rsidRPr="00371C3A">
        <w:t xml:space="preserve"> if you enter ‘</w:t>
      </w:r>
      <w:r w:rsidR="0032057A" w:rsidRPr="00371C3A">
        <w:t>Kula Lumpor</w:t>
      </w:r>
      <w:r w:rsidRPr="00371C3A">
        <w:rPr>
          <w:rFonts w:cs="Verdana"/>
          <w:b/>
          <w:bCs/>
          <w:spacing w:val="2"/>
        </w:rPr>
        <w:t xml:space="preserve"> </w:t>
      </w:r>
      <w:r w:rsidRPr="00371C3A">
        <w:t>Luxury</w:t>
      </w:r>
      <w:r w:rsidRPr="00371C3A">
        <w:rPr>
          <w:spacing w:val="-2"/>
        </w:rPr>
        <w:t xml:space="preserve"> </w:t>
      </w:r>
      <w:r w:rsidRPr="00371C3A">
        <w:t>Hotels’ in error, the engine is</w:t>
      </w:r>
      <w:r w:rsidRPr="00371C3A">
        <w:rPr>
          <w:spacing w:val="68"/>
        </w:rPr>
        <w:t xml:space="preserve"> </w:t>
      </w:r>
      <w:r w:rsidRPr="00371C3A">
        <w:t xml:space="preserve">likely to ask ‘Did you mean </w:t>
      </w:r>
      <w:r w:rsidR="0032057A" w:rsidRPr="00371C3A">
        <w:t>Kuala Lumpur</w:t>
      </w:r>
      <w:r w:rsidRPr="00371C3A">
        <w:rPr>
          <w:rFonts w:cs="Verdana"/>
          <w:b/>
          <w:bCs/>
          <w:spacing w:val="1"/>
        </w:rPr>
        <w:t xml:space="preserve"> </w:t>
      </w:r>
      <w:r w:rsidRPr="00371C3A">
        <w:t>Luxury Hotels?’</w:t>
      </w:r>
      <w:r w:rsidR="0032057A" w:rsidRPr="00371C3A">
        <w:t xml:space="preserve"> or simply provide a correct range of options in the search box. See below</w:t>
      </w:r>
      <w:r w:rsidR="00791590" w:rsidRPr="00371C3A">
        <w:br/>
      </w:r>
    </w:p>
    <w:p w:rsidR="0032057A" w:rsidRPr="00371C3A" w:rsidRDefault="0032057A" w:rsidP="00791590">
      <w:pPr>
        <w:pStyle w:val="BodyCopy"/>
        <w:rPr>
          <w:noProof w:val="0"/>
        </w:rPr>
      </w:pPr>
      <w:r w:rsidRPr="00371C3A">
        <w:rPr>
          <w:lang w:val="en-US" w:eastAsia="en-US"/>
        </w:rPr>
        <w:drawing>
          <wp:inline distT="0" distB="0" distL="0" distR="0" wp14:anchorId="661FEA6E" wp14:editId="71715CBE">
            <wp:extent cx="5731510" cy="957701"/>
            <wp:effectExtent l="0" t="0" r="254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stretch>
                      <a:fillRect/>
                    </a:stretch>
                  </pic:blipFill>
                  <pic:spPr>
                    <a:xfrm>
                      <a:off x="0" y="0"/>
                      <a:ext cx="5731510" cy="957701"/>
                    </a:xfrm>
                    <a:prstGeom prst="rect">
                      <a:avLst/>
                    </a:prstGeom>
                  </pic:spPr>
                </pic:pic>
              </a:graphicData>
            </a:graphic>
          </wp:inline>
        </w:drawing>
      </w:r>
    </w:p>
    <w:p w:rsidR="00691772" w:rsidRPr="00371C3A" w:rsidRDefault="00691772" w:rsidP="00791590">
      <w:pPr>
        <w:pStyle w:val="BodyCopy"/>
        <w:rPr>
          <w:noProof w:val="0"/>
        </w:rPr>
      </w:pPr>
      <w:r w:rsidRPr="00371C3A">
        <w:rPr>
          <w:noProof w:val="0"/>
        </w:rPr>
        <w:br w:type="page"/>
      </w:r>
    </w:p>
    <w:p w:rsidR="00791590" w:rsidRPr="00371C3A" w:rsidRDefault="00791590" w:rsidP="00791590">
      <w:pPr>
        <w:pStyle w:val="ActivityHead"/>
        <w:rPr>
          <w:noProof w:val="0"/>
        </w:rPr>
      </w:pPr>
      <w:r w:rsidRPr="00371C3A">
        <w:rPr>
          <w:noProof w:val="0"/>
        </w:rPr>
        <w:lastRenderedPageBreak/>
        <w:t>Activity8</w:t>
      </w:r>
    </w:p>
    <w:p w:rsidR="0092732B" w:rsidRPr="00371C3A" w:rsidRDefault="0092732B" w:rsidP="0092732B">
      <w:pPr>
        <w:pStyle w:val="BodyCopy"/>
        <w:rPr>
          <w:noProof w:val="0"/>
        </w:rPr>
      </w:pPr>
      <w:r w:rsidRPr="00371C3A">
        <w:rPr>
          <w:noProof w:val="0"/>
        </w:rPr>
        <w:t>NOTE: It is a requirement of this unit that you attempt this Training Activity.</w:t>
      </w:r>
      <w:r w:rsidR="00791590" w:rsidRPr="00371C3A">
        <w:rPr>
          <w:noProof w:val="0"/>
        </w:rPr>
        <w:br/>
      </w:r>
    </w:p>
    <w:p w:rsidR="003F7FD2" w:rsidRPr="00371C3A" w:rsidRDefault="003F7FD2" w:rsidP="00C3348F">
      <w:pPr>
        <w:pStyle w:val="BodyCopy"/>
        <w:rPr>
          <w:noProof w:val="0"/>
        </w:rPr>
      </w:pPr>
      <w:r w:rsidRPr="00371C3A">
        <w:rPr>
          <w:noProof w:val="0"/>
        </w:rPr>
        <w:t xml:space="preserve">Using </w:t>
      </w:r>
      <w:r w:rsidRPr="00371C3A">
        <w:rPr>
          <w:rStyle w:val="BodyCopyBoldChar1"/>
          <w:noProof w:val="0"/>
        </w:rPr>
        <w:t>key words</w:t>
      </w:r>
      <w:r w:rsidRPr="00371C3A">
        <w:rPr>
          <w:noProof w:val="0"/>
        </w:rPr>
        <w:t xml:space="preserve"> in a search engine, find answers to the following questions:</w:t>
      </w:r>
    </w:p>
    <w:p w:rsidR="003F7FD2" w:rsidRPr="00371C3A" w:rsidRDefault="003F7FD2" w:rsidP="00F12187">
      <w:pPr>
        <w:pStyle w:val="ActivityNumbered"/>
        <w:numPr>
          <w:ilvl w:val="0"/>
          <w:numId w:val="28"/>
        </w:numPr>
        <w:ind w:left="510" w:hanging="510"/>
      </w:pPr>
      <w:r w:rsidRPr="00371C3A">
        <w:t>What is the address for the palace of the Sultan of Brunei?</w:t>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3F7FD2" w:rsidRPr="00371C3A" w:rsidRDefault="003F7FD2" w:rsidP="00F12187">
      <w:pPr>
        <w:pStyle w:val="ActivityNumbered"/>
        <w:numPr>
          <w:ilvl w:val="0"/>
          <w:numId w:val="28"/>
        </w:numPr>
        <w:ind w:left="510" w:hanging="510"/>
      </w:pPr>
      <w:r w:rsidRPr="00371C3A">
        <w:t>What are the opening hours of Singapore zoo?</w:t>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3F7FD2" w:rsidRPr="00371C3A" w:rsidRDefault="003F7FD2" w:rsidP="00F12187">
      <w:pPr>
        <w:pStyle w:val="ActivityNumbered"/>
        <w:numPr>
          <w:ilvl w:val="0"/>
          <w:numId w:val="28"/>
        </w:numPr>
        <w:ind w:left="510" w:hanging="510"/>
      </w:pPr>
      <w:r w:rsidRPr="00371C3A">
        <w:t>What is the name of the main international airport in Kuala Lumpur?</w:t>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3F7FD2" w:rsidRPr="00371C3A" w:rsidRDefault="003F7FD2" w:rsidP="00F12187">
      <w:pPr>
        <w:pStyle w:val="ActivityNumbered"/>
        <w:numPr>
          <w:ilvl w:val="0"/>
          <w:numId w:val="28"/>
        </w:numPr>
        <w:ind w:left="510" w:hanging="510"/>
      </w:pPr>
      <w:r w:rsidRPr="00371C3A">
        <w:t>What is the exchange rate for 1 Philippine peso to the Singapore dollar?</w:t>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313A37" w:rsidRPr="00371C3A" w:rsidRDefault="003F7FD2" w:rsidP="00F12187">
      <w:pPr>
        <w:pStyle w:val="ActivityNumbered"/>
        <w:numPr>
          <w:ilvl w:val="0"/>
          <w:numId w:val="28"/>
        </w:numPr>
        <w:ind w:left="510" w:hanging="510"/>
      </w:pPr>
      <w:r w:rsidRPr="00371C3A">
        <w:t>What is the main form of transport between Myanmar and Malaysia?</w:t>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691772" w:rsidRPr="00371C3A" w:rsidRDefault="00691772" w:rsidP="00791590">
      <w:pPr>
        <w:pStyle w:val="ActivityRulesInsertTab"/>
      </w:pPr>
      <w:r w:rsidRPr="00371C3A">
        <w:tab/>
      </w:r>
    </w:p>
    <w:p w:rsidR="00791590" w:rsidRPr="00371C3A" w:rsidRDefault="00691772" w:rsidP="00791590">
      <w:pPr>
        <w:pStyle w:val="ActivityRulesInsertTab"/>
      </w:pPr>
      <w:r w:rsidRPr="00371C3A">
        <w:tab/>
      </w:r>
    </w:p>
    <w:p w:rsidR="00791590" w:rsidRPr="00371C3A" w:rsidRDefault="00791590">
      <w:pPr>
        <w:rPr>
          <w:rFonts w:ascii="Helvetica" w:eastAsia="Calibri" w:hAnsi="Helvetica" w:cs="Times New Roman"/>
        </w:rPr>
      </w:pPr>
      <w:r w:rsidRPr="00371C3A">
        <w:br w:type="page"/>
      </w:r>
    </w:p>
    <w:p w:rsidR="004F6E55" w:rsidRPr="00371C3A" w:rsidRDefault="004F6E55" w:rsidP="0011768D">
      <w:pPr>
        <w:pStyle w:val="Heading3"/>
        <w:rPr>
          <w:b w:val="0"/>
          <w:bCs w:val="0"/>
          <w:color w:val="auto"/>
        </w:rPr>
      </w:pPr>
      <w:r w:rsidRPr="00371C3A">
        <w:rPr>
          <w:color w:val="auto"/>
        </w:rPr>
        <w:lastRenderedPageBreak/>
        <w:t>Using</w:t>
      </w:r>
      <w:r w:rsidRPr="00371C3A">
        <w:rPr>
          <w:color w:val="auto"/>
          <w:spacing w:val="-17"/>
        </w:rPr>
        <w:t xml:space="preserve"> </w:t>
      </w:r>
      <w:r w:rsidRPr="00371C3A">
        <w:rPr>
          <w:color w:val="auto"/>
        </w:rPr>
        <w:t>system</w:t>
      </w:r>
      <w:r w:rsidRPr="00371C3A">
        <w:rPr>
          <w:color w:val="auto"/>
          <w:spacing w:val="-17"/>
        </w:rPr>
        <w:t xml:space="preserve"> </w:t>
      </w:r>
      <w:r w:rsidRPr="00371C3A">
        <w:rPr>
          <w:color w:val="auto"/>
        </w:rPr>
        <w:t>features</w:t>
      </w:r>
    </w:p>
    <w:p w:rsidR="004F6E55" w:rsidRPr="00371C3A" w:rsidRDefault="004F6E55" w:rsidP="00C3348F">
      <w:pPr>
        <w:pStyle w:val="BodyCopy"/>
        <w:rPr>
          <w:noProof w:val="0"/>
        </w:rPr>
      </w:pPr>
      <w:r w:rsidRPr="00371C3A">
        <w:rPr>
          <w:noProof w:val="0"/>
        </w:rPr>
        <w:t xml:space="preserve">By now you have a good understanding of how to search for information by </w:t>
      </w:r>
      <w:r w:rsidR="0011768D" w:rsidRPr="00371C3A">
        <w:rPr>
          <w:noProof w:val="0"/>
        </w:rPr>
        <w:t>altering the order of</w:t>
      </w:r>
      <w:r w:rsidRPr="00371C3A">
        <w:rPr>
          <w:noProof w:val="0"/>
        </w:rPr>
        <w:t xml:space="preserve"> key words or phrases in a search engine, but there are other things you can do to explore and fully use all the features and functions that search engines have.</w:t>
      </w:r>
    </w:p>
    <w:p w:rsidR="004F6E55" w:rsidRPr="00371C3A" w:rsidRDefault="004F6E55" w:rsidP="00C3348F">
      <w:pPr>
        <w:pStyle w:val="BodyCopy"/>
        <w:rPr>
          <w:noProof w:val="0"/>
        </w:rPr>
      </w:pPr>
      <w:r w:rsidRPr="00371C3A">
        <w:rPr>
          <w:noProof w:val="0"/>
        </w:rPr>
        <w:t>An internet search engine has a number of features that will let you build on successful service queries, and search more deeply into the results you get back.</w:t>
      </w:r>
    </w:p>
    <w:p w:rsidR="004F6E55" w:rsidRPr="00371C3A" w:rsidRDefault="004F6E55" w:rsidP="0011768D">
      <w:pPr>
        <w:pStyle w:val="Heading3"/>
        <w:spacing w:before="122"/>
        <w:rPr>
          <w:b w:val="0"/>
          <w:bCs w:val="0"/>
          <w:color w:val="auto"/>
        </w:rPr>
      </w:pPr>
      <w:bookmarkStart w:id="81" w:name="Refining_a_query"/>
      <w:bookmarkStart w:id="82" w:name="_bookmark20"/>
      <w:bookmarkEnd w:id="81"/>
      <w:bookmarkEnd w:id="82"/>
      <w:r w:rsidRPr="00371C3A">
        <w:rPr>
          <w:color w:val="auto"/>
        </w:rPr>
        <w:t>Refining</w:t>
      </w:r>
      <w:r w:rsidRPr="00371C3A">
        <w:rPr>
          <w:color w:val="auto"/>
          <w:spacing w:val="-12"/>
        </w:rPr>
        <w:t xml:space="preserve"> </w:t>
      </w:r>
      <w:r w:rsidRPr="00371C3A">
        <w:rPr>
          <w:color w:val="auto"/>
        </w:rPr>
        <w:t>a</w:t>
      </w:r>
      <w:r w:rsidRPr="00371C3A">
        <w:rPr>
          <w:color w:val="auto"/>
          <w:spacing w:val="-12"/>
        </w:rPr>
        <w:t xml:space="preserve"> </w:t>
      </w:r>
      <w:r w:rsidRPr="00371C3A">
        <w:rPr>
          <w:color w:val="auto"/>
        </w:rPr>
        <w:t>query</w:t>
      </w:r>
    </w:p>
    <w:p w:rsidR="004F6E55" w:rsidRPr="00371C3A" w:rsidRDefault="004F6E55" w:rsidP="00C3348F">
      <w:pPr>
        <w:pStyle w:val="BodyCopy"/>
        <w:rPr>
          <w:noProof w:val="0"/>
        </w:rPr>
      </w:pPr>
      <w:r w:rsidRPr="00371C3A">
        <w:rPr>
          <w:noProof w:val="0"/>
        </w:rPr>
        <w:t>You can refine a query by changing or adding to the set of search terms you use. This will improve the return on the information you are looking for.</w:t>
      </w:r>
    </w:p>
    <w:p w:rsidR="004F6E55" w:rsidRPr="00371C3A" w:rsidRDefault="004F6E55" w:rsidP="00C3348F">
      <w:pPr>
        <w:pStyle w:val="BodyCopy"/>
        <w:rPr>
          <w:noProof w:val="0"/>
        </w:rPr>
      </w:pPr>
      <w:r w:rsidRPr="00371C3A">
        <w:rPr>
          <w:noProof w:val="0"/>
        </w:rPr>
        <w:t>You can then get more ideas for refining queries in further searches by reviewing your results, including the extracts from pages the search returns and the web pages they are from.</w:t>
      </w:r>
    </w:p>
    <w:p w:rsidR="004F6E55" w:rsidRPr="00371C3A" w:rsidRDefault="004F6E55" w:rsidP="00C3348F">
      <w:pPr>
        <w:pStyle w:val="BodyCopy"/>
        <w:rPr>
          <w:noProof w:val="0"/>
        </w:rPr>
      </w:pPr>
      <w:r w:rsidRPr="00371C3A">
        <w:rPr>
          <w:noProof w:val="0"/>
        </w:rPr>
        <w:t xml:space="preserve">For example, let’s say you are looking for information on car hire in </w:t>
      </w:r>
      <w:r w:rsidR="00274E65" w:rsidRPr="00371C3A">
        <w:rPr>
          <w:noProof w:val="0"/>
        </w:rPr>
        <w:t>Thailand</w:t>
      </w:r>
      <w:r w:rsidRPr="00371C3A">
        <w:rPr>
          <w:noProof w:val="0"/>
        </w:rPr>
        <w:t xml:space="preserve"> for a corporate client who needs a limousine service. You could enter ‘</w:t>
      </w:r>
      <w:r w:rsidR="00274E65" w:rsidRPr="00371C3A">
        <w:rPr>
          <w:noProof w:val="0"/>
        </w:rPr>
        <w:t>Thailand</w:t>
      </w:r>
      <w:r w:rsidRPr="00371C3A">
        <w:rPr>
          <w:noProof w:val="0"/>
        </w:rPr>
        <w:t xml:space="preserve"> Car Hire’, but many results will come back referring to general </w:t>
      </w:r>
      <w:r w:rsidR="00274E65" w:rsidRPr="00371C3A">
        <w:rPr>
          <w:noProof w:val="0"/>
        </w:rPr>
        <w:t>Thailand</w:t>
      </w:r>
      <w:r w:rsidRPr="00371C3A">
        <w:rPr>
          <w:noProof w:val="0"/>
        </w:rPr>
        <w:t xml:space="preserve"> car hire. You would need to refine your entry by putting in ‘</w:t>
      </w:r>
      <w:r w:rsidR="00274E65" w:rsidRPr="00371C3A">
        <w:rPr>
          <w:noProof w:val="0"/>
        </w:rPr>
        <w:t>Thailand</w:t>
      </w:r>
      <w:r w:rsidRPr="00371C3A">
        <w:rPr>
          <w:noProof w:val="0"/>
        </w:rPr>
        <w:t xml:space="preserve"> Car Hire Limousine Service’ as the search description in order to get the level of detail you want.</w:t>
      </w:r>
      <w:r w:rsidR="00791590" w:rsidRPr="00371C3A">
        <w:rPr>
          <w:noProof w:val="0"/>
        </w:rPr>
        <w:br/>
      </w:r>
    </w:p>
    <w:p w:rsidR="00791590" w:rsidRPr="00371C3A" w:rsidRDefault="00791590" w:rsidP="00791590">
      <w:pPr>
        <w:pStyle w:val="ActivityHead"/>
        <w:rPr>
          <w:noProof w:val="0"/>
        </w:rPr>
      </w:pPr>
      <w:r w:rsidRPr="00371C3A">
        <w:rPr>
          <w:noProof w:val="0"/>
        </w:rPr>
        <w:t>Activity 9 – Refining a query</w:t>
      </w:r>
    </w:p>
    <w:p w:rsidR="00691772" w:rsidRPr="00371C3A" w:rsidRDefault="00691772" w:rsidP="00691772">
      <w:pPr>
        <w:pStyle w:val="BodyCopy"/>
        <w:rPr>
          <w:noProof w:val="0"/>
        </w:rPr>
      </w:pPr>
      <w:r w:rsidRPr="00371C3A">
        <w:rPr>
          <w:noProof w:val="0"/>
        </w:rPr>
        <w:t>NOTE: It is a requirement of this unit that you attempt this Training Activity.</w:t>
      </w:r>
      <w:r w:rsidR="00791590" w:rsidRPr="00371C3A">
        <w:rPr>
          <w:noProof w:val="0"/>
        </w:rPr>
        <w:br/>
      </w:r>
    </w:p>
    <w:p w:rsidR="003F7FD2" w:rsidRPr="00371C3A" w:rsidRDefault="003F7FD2" w:rsidP="00C3348F">
      <w:pPr>
        <w:pStyle w:val="BodyCopy"/>
        <w:rPr>
          <w:b/>
          <w:noProof w:val="0"/>
        </w:rPr>
      </w:pPr>
      <w:r w:rsidRPr="00371C3A">
        <w:rPr>
          <w:b/>
          <w:noProof w:val="0"/>
        </w:rPr>
        <w:t xml:space="preserve">Scenario </w:t>
      </w:r>
      <w:r w:rsidR="00791590" w:rsidRPr="00371C3A">
        <w:rPr>
          <w:b/>
          <w:noProof w:val="0"/>
        </w:rPr>
        <w:t>–</w:t>
      </w:r>
      <w:r w:rsidRPr="00371C3A">
        <w:rPr>
          <w:b/>
          <w:noProof w:val="0"/>
        </w:rPr>
        <w:t xml:space="preserve"> Refining a query</w:t>
      </w:r>
    </w:p>
    <w:p w:rsidR="003F7FD2" w:rsidRPr="00371C3A" w:rsidRDefault="003F7FD2" w:rsidP="00C3348F">
      <w:pPr>
        <w:pStyle w:val="BodyCopy"/>
        <w:rPr>
          <w:noProof w:val="0"/>
        </w:rPr>
      </w:pPr>
      <w:r w:rsidRPr="00371C3A">
        <w:rPr>
          <w:noProof w:val="0"/>
        </w:rPr>
        <w:t>A customer requests information on beach accommodation in Thailand. She is travelling in a party of eight people and they can only travel in April.</w:t>
      </w:r>
    </w:p>
    <w:p w:rsidR="003F7FD2" w:rsidRPr="00371C3A" w:rsidRDefault="003F7FD2" w:rsidP="00C3348F">
      <w:pPr>
        <w:pStyle w:val="BodyCopy"/>
        <w:rPr>
          <w:noProof w:val="0"/>
        </w:rPr>
      </w:pPr>
      <w:r w:rsidRPr="00371C3A">
        <w:rPr>
          <w:noProof w:val="0"/>
        </w:rPr>
        <w:t>Show in the space below a basic query to start the search for information for this customer, and then show one way in which you could refine the query.</w:t>
      </w:r>
    </w:p>
    <w:p w:rsidR="003F7FD2" w:rsidRPr="00371C3A" w:rsidRDefault="003F7FD2" w:rsidP="004F6E55">
      <w:pPr>
        <w:rPr>
          <w:rFonts w:ascii="Verdana"/>
          <w:b/>
          <w:spacing w:val="-1"/>
          <w:sz w:val="20"/>
        </w:rPr>
      </w:pPr>
      <w:r w:rsidRPr="00371C3A">
        <w:rPr>
          <w:rFonts w:ascii="Verdana" w:eastAsia="Verdana" w:hAnsi="Verdana" w:cs="Verdana"/>
          <w:noProof/>
          <w:color w:val="0070C0"/>
          <w:sz w:val="20"/>
          <w:szCs w:val="20"/>
          <w:lang w:val="en-US" w:eastAsia="en-US"/>
        </w:rPr>
        <mc:AlternateContent>
          <mc:Choice Requires="wps">
            <w:drawing>
              <wp:anchor distT="0" distB="0" distL="114300" distR="114300" simplePos="0" relativeHeight="251715584" behindDoc="1" locked="0" layoutInCell="1" allowOverlap="1" wp14:anchorId="24FFDC9C" wp14:editId="06BF229E">
                <wp:simplePos x="0" y="0"/>
                <wp:positionH relativeFrom="column">
                  <wp:posOffset>78105</wp:posOffset>
                </wp:positionH>
                <wp:positionV relativeFrom="paragraph">
                  <wp:posOffset>675005</wp:posOffset>
                </wp:positionV>
                <wp:extent cx="5634990" cy="287020"/>
                <wp:effectExtent l="0" t="0" r="22860" b="17780"/>
                <wp:wrapTight wrapText="bothSides">
                  <wp:wrapPolygon edited="0">
                    <wp:start x="0" y="0"/>
                    <wp:lineTo x="0" y="21504"/>
                    <wp:lineTo x="21615" y="21504"/>
                    <wp:lineTo x="21615" y="0"/>
                    <wp:lineTo x="0" y="0"/>
                  </wp:wrapPolygon>
                </wp:wrapTight>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28702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3F7FD2">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FDC9C" id="Text Box 239" o:spid="_x0000_s1079" type="#_x0000_t202" style="position:absolute;margin-left:6.15pt;margin-top:53.15pt;width:443.7pt;height:22.6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" filled="f" strokeweight=".58pt">
                <v:textbox inset="0,0,0,0">
                  <w:txbxContent>
                    <w:p w:rsidR="00124DDC" w:rsidRDefault="00124DDC" w:rsidP="003F7FD2">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v:textbox>
                <w10:wrap type="tight"/>
              </v:shape>
            </w:pict>
          </mc:Fallback>
        </mc:AlternateContent>
      </w:r>
      <w:r w:rsidRPr="00371C3A">
        <w:rPr>
          <w:rFonts w:ascii="Verdana"/>
          <w:b/>
          <w:spacing w:val="-1"/>
          <w:sz w:val="20"/>
        </w:rPr>
        <w:t>Basic query</w:t>
      </w:r>
    </w:p>
    <w:p w:rsidR="003F7FD2" w:rsidRPr="00371C3A" w:rsidRDefault="003F7FD2" w:rsidP="004F6E55">
      <w:pPr>
        <w:rPr>
          <w:rFonts w:ascii="Verdana"/>
          <w:b/>
          <w:spacing w:val="-1"/>
          <w:sz w:val="20"/>
        </w:rPr>
      </w:pPr>
    </w:p>
    <w:p w:rsidR="003F7FD2" w:rsidRPr="00371C3A" w:rsidRDefault="003F7FD2" w:rsidP="004F6E55">
      <w:pPr>
        <w:rPr>
          <w:rFonts w:ascii="Verdana"/>
          <w:b/>
          <w:spacing w:val="-1"/>
          <w:sz w:val="20"/>
        </w:rPr>
      </w:pPr>
    </w:p>
    <w:p w:rsidR="003F7FD2" w:rsidRPr="00371C3A" w:rsidRDefault="003F7FD2" w:rsidP="004F6E55">
      <w:pPr>
        <w:rPr>
          <w:rFonts w:ascii="Verdana" w:eastAsia="Verdana" w:hAnsi="Verdana" w:cs="Verdana"/>
          <w:sz w:val="20"/>
          <w:szCs w:val="20"/>
        </w:rPr>
      </w:pPr>
      <w:r w:rsidRPr="00371C3A">
        <w:rPr>
          <w:rFonts w:ascii="Verdana"/>
          <w:b/>
          <w:spacing w:val="-1"/>
          <w:sz w:val="20"/>
        </w:rPr>
        <w:t>Refined</w:t>
      </w:r>
      <w:r w:rsidRPr="00371C3A">
        <w:rPr>
          <w:rFonts w:ascii="Verdana"/>
          <w:b/>
          <w:sz w:val="20"/>
        </w:rPr>
        <w:t xml:space="preserve"> </w:t>
      </w:r>
      <w:r w:rsidRPr="00371C3A">
        <w:rPr>
          <w:rFonts w:ascii="Verdana"/>
          <w:b/>
          <w:spacing w:val="-1"/>
          <w:sz w:val="20"/>
        </w:rPr>
        <w:t>query</w:t>
      </w:r>
      <w:r w:rsidRPr="00371C3A">
        <w:rPr>
          <w:rFonts w:ascii="Verdana" w:eastAsia="Verdana" w:hAnsi="Verdana" w:cs="Verdana"/>
          <w:noProof/>
          <w:color w:val="0070C0"/>
          <w:sz w:val="20"/>
          <w:szCs w:val="20"/>
          <w:lang w:val="en-US" w:eastAsia="en-US"/>
        </w:rPr>
        <mc:AlternateContent>
          <mc:Choice Requires="wps">
            <w:drawing>
              <wp:anchor distT="0" distB="0" distL="114300" distR="114300" simplePos="0" relativeHeight="251713536" behindDoc="1" locked="0" layoutInCell="1" allowOverlap="1" wp14:anchorId="6D9FC7FC" wp14:editId="25C7FE6B">
                <wp:simplePos x="0" y="0"/>
                <wp:positionH relativeFrom="column">
                  <wp:posOffset>78105</wp:posOffset>
                </wp:positionH>
                <wp:positionV relativeFrom="paragraph">
                  <wp:posOffset>271780</wp:posOffset>
                </wp:positionV>
                <wp:extent cx="5634990" cy="287020"/>
                <wp:effectExtent l="0" t="0" r="22860" b="17780"/>
                <wp:wrapTight wrapText="bothSides">
                  <wp:wrapPolygon edited="0">
                    <wp:start x="0" y="0"/>
                    <wp:lineTo x="0" y="21504"/>
                    <wp:lineTo x="21615" y="21504"/>
                    <wp:lineTo x="21615" y="0"/>
                    <wp:lineTo x="0" y="0"/>
                  </wp:wrapPolygon>
                </wp:wrapTight>
                <wp:docPr id="238"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28702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3F7FD2">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FC7FC" id="Text Box 238" o:spid="_x0000_s1080" type="#_x0000_t202" style="position:absolute;margin-left:6.15pt;margin-top:21.4pt;width:443.7pt;height:22.6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" filled="f" strokeweight=".58pt">
                <v:textbox inset="0,0,0,0">
                  <w:txbxContent>
                    <w:p w:rsidR="00124DDC" w:rsidRDefault="00124DDC" w:rsidP="003F7FD2">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v:textbox>
                <w10:wrap type="tight"/>
              </v:shape>
            </w:pict>
          </mc:Fallback>
        </mc:AlternateContent>
      </w:r>
    </w:p>
    <w:p w:rsidR="003F7FD2" w:rsidRPr="00371C3A" w:rsidRDefault="003F7FD2" w:rsidP="004F6E55"/>
    <w:p w:rsidR="004F6E55" w:rsidRPr="00371C3A" w:rsidRDefault="00691772" w:rsidP="00C3348F">
      <w:pPr>
        <w:pStyle w:val="BodyCopy"/>
        <w:rPr>
          <w:noProof w:val="0"/>
        </w:rPr>
      </w:pPr>
      <w:r w:rsidRPr="00371C3A">
        <w:rPr>
          <w:noProof w:val="0"/>
        </w:rPr>
        <w:t>Print screen the final results and attach it to this activity and hand in to your trainer.</w:t>
      </w:r>
    </w:p>
    <w:p w:rsidR="00791590" w:rsidRPr="00371C3A" w:rsidRDefault="00791590">
      <w:pPr>
        <w:rPr>
          <w:rFonts w:ascii="Helvetica" w:eastAsia="Calibri" w:hAnsi="Helvetica" w:cs="Calibri"/>
          <w:szCs w:val="16"/>
          <w:lang w:eastAsia="ar-SA"/>
        </w:rPr>
      </w:pPr>
      <w:r w:rsidRPr="00371C3A">
        <w:br w:type="page"/>
      </w:r>
    </w:p>
    <w:p w:rsidR="008862A7" w:rsidRPr="00371C3A" w:rsidRDefault="008862A7" w:rsidP="00313A37">
      <w:pPr>
        <w:pStyle w:val="Heading3"/>
        <w:rPr>
          <w:rFonts w:eastAsia="Times New Roman"/>
        </w:rPr>
      </w:pPr>
      <w:r w:rsidRPr="00371C3A">
        <w:rPr>
          <w:rFonts w:eastAsia="Times New Roman"/>
        </w:rPr>
        <w:t>Decide social media platforms to be used</w:t>
      </w:r>
    </w:p>
    <w:p w:rsidR="008862A7" w:rsidRPr="00371C3A" w:rsidRDefault="008862A7" w:rsidP="00C3348F">
      <w:pPr>
        <w:pStyle w:val="BodyCopy"/>
        <w:rPr>
          <w:noProof w:val="0"/>
        </w:rPr>
      </w:pPr>
      <w:r w:rsidRPr="00371C3A">
        <w:rPr>
          <w:noProof w:val="0"/>
        </w:rPr>
        <w:t>As seen in the previous section, there are numerous social media platforms that can be used, each with their own advantages and disadvantages.</w:t>
      </w:r>
    </w:p>
    <w:p w:rsidR="008862A7" w:rsidRPr="00371C3A" w:rsidRDefault="008862A7" w:rsidP="00C3348F">
      <w:pPr>
        <w:pStyle w:val="BodyCopy"/>
        <w:rPr>
          <w:noProof w:val="0"/>
        </w:rPr>
      </w:pPr>
      <w:r w:rsidRPr="00371C3A">
        <w:rPr>
          <w:noProof w:val="0"/>
        </w:rPr>
        <w:t>This section will identify the most popular media platforms commonly used in most social media campaigns.</w:t>
      </w:r>
    </w:p>
    <w:p w:rsidR="008862A7" w:rsidRPr="00371C3A" w:rsidRDefault="008862A7" w:rsidP="00670C85">
      <w:pPr>
        <w:pStyle w:val="BodyCopyBold"/>
        <w:rPr>
          <w:noProof w:val="0"/>
        </w:rPr>
      </w:pPr>
      <w:r w:rsidRPr="00371C3A">
        <w:rPr>
          <w:noProof w:val="0"/>
        </w:rPr>
        <w:t>Facebook</w:t>
      </w:r>
    </w:p>
    <w:p w:rsidR="008862A7" w:rsidRPr="00371C3A" w:rsidRDefault="008862A7" w:rsidP="00C3348F">
      <w:pPr>
        <w:pStyle w:val="BodyCopy"/>
        <w:rPr>
          <w:noProof w:val="0"/>
        </w:rPr>
      </w:pPr>
      <w:r w:rsidRPr="00371C3A">
        <w:rPr>
          <w:lang w:val="en-US" w:eastAsia="en-US"/>
        </w:rPr>
        <w:drawing>
          <wp:anchor distT="0" distB="0" distL="114300" distR="114300" simplePos="0" relativeHeight="251695104" behindDoc="0" locked="0" layoutInCell="1" allowOverlap="1" wp14:anchorId="047809B2" wp14:editId="0C189555">
            <wp:simplePos x="0" y="0"/>
            <wp:positionH relativeFrom="column">
              <wp:posOffset>4092575</wp:posOffset>
            </wp:positionH>
            <wp:positionV relativeFrom="paragraph">
              <wp:posOffset>-7620</wp:posOffset>
            </wp:positionV>
            <wp:extent cx="1628775" cy="610235"/>
            <wp:effectExtent l="0" t="0" r="9525" b="0"/>
            <wp:wrapSquare wrapText="bothSides"/>
            <wp:docPr id="38" name="Picture 38" descr="Facebook - Social Media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cebook - Social Media Marketing">
                      <a:hlinkClick r:id="rId147"/>
                    </pic:cNvPr>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628775" cy="610235"/>
                    </a:xfrm>
                    <a:prstGeom prst="rect">
                      <a:avLst/>
                    </a:prstGeom>
                    <a:noFill/>
                    <a:ln>
                      <a:noFill/>
                    </a:ln>
                  </pic:spPr>
                </pic:pic>
              </a:graphicData>
            </a:graphic>
          </wp:anchor>
        </w:drawing>
      </w:r>
      <w:r w:rsidRPr="00371C3A">
        <w:rPr>
          <w:noProof w:val="0"/>
        </w:rPr>
        <w:t>Facebook is the most popular social network website. Users of Facebook need to establish a profile where users can add information to describe themselves. Facebook does not limit the number of accounts a single user can establish.</w:t>
      </w:r>
    </w:p>
    <w:p w:rsidR="008862A7" w:rsidRPr="00371C3A" w:rsidRDefault="008862A7" w:rsidP="00670C85">
      <w:pPr>
        <w:pStyle w:val="BodyCopyBold"/>
        <w:rPr>
          <w:noProof w:val="0"/>
        </w:rPr>
      </w:pPr>
      <w:r w:rsidRPr="00371C3A">
        <w:rPr>
          <w:noProof w:val="0"/>
        </w:rPr>
        <w:t>Twitter</w:t>
      </w:r>
    </w:p>
    <w:p w:rsidR="008862A7" w:rsidRPr="00371C3A" w:rsidRDefault="00947776" w:rsidP="00C3348F">
      <w:pPr>
        <w:pStyle w:val="BodyCopy"/>
        <w:rPr>
          <w:noProof w:val="0"/>
        </w:rPr>
      </w:pPr>
      <w:r w:rsidRPr="00371C3A">
        <w:rPr>
          <w:lang w:val="en-US" w:eastAsia="en-US"/>
        </w:rPr>
        <w:drawing>
          <wp:anchor distT="0" distB="0" distL="114300" distR="114300" simplePos="0" relativeHeight="251696128" behindDoc="0" locked="0" layoutInCell="1" allowOverlap="1" wp14:anchorId="2625A30A" wp14:editId="0CEC8337">
            <wp:simplePos x="0" y="0"/>
            <wp:positionH relativeFrom="column">
              <wp:posOffset>3931285</wp:posOffset>
            </wp:positionH>
            <wp:positionV relativeFrom="paragraph">
              <wp:posOffset>328295</wp:posOffset>
            </wp:positionV>
            <wp:extent cx="1974215" cy="669290"/>
            <wp:effectExtent l="0" t="0" r="6985" b="0"/>
            <wp:wrapSquare wrapText="bothSides"/>
            <wp:docPr id="41" name="Picture 41" descr="twitter social media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witter social media marketing"/>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974215" cy="66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2A7" w:rsidRPr="00371C3A">
        <w:rPr>
          <w:noProof w:val="0"/>
        </w:rPr>
        <w:t>Twitter is the most popular of all social media micro</w:t>
      </w:r>
      <w:r w:rsidR="00FA09DB" w:rsidRPr="00371C3A">
        <w:rPr>
          <w:noProof w:val="0"/>
        </w:rPr>
        <w:t>-</w:t>
      </w:r>
      <w:r w:rsidR="008862A7" w:rsidRPr="00371C3A">
        <w:rPr>
          <w:noProof w:val="0"/>
        </w:rPr>
        <w:t xml:space="preserve">blogging sites. </w:t>
      </w:r>
    </w:p>
    <w:p w:rsidR="008862A7" w:rsidRPr="00371C3A" w:rsidRDefault="008862A7" w:rsidP="00C3348F">
      <w:pPr>
        <w:pStyle w:val="BodyCopy"/>
        <w:rPr>
          <w:noProof w:val="0"/>
        </w:rPr>
      </w:pPr>
      <w:r w:rsidRPr="00371C3A">
        <w:rPr>
          <w:noProof w:val="0"/>
        </w:rPr>
        <w:t>It allows users to post messages of up to 140 characters in one posting. These posts can include quotes, personal thoughts, news and picture links and product and service links. While most users will establish a Twitter account initially to follow others, Twitter has quickly become the fastest way for information to spread around the world. Hence it is often preferred by businesses.</w:t>
      </w:r>
    </w:p>
    <w:p w:rsidR="008862A7" w:rsidRPr="00371C3A" w:rsidRDefault="008862A7" w:rsidP="00670C85">
      <w:pPr>
        <w:pStyle w:val="BodyCopyBold"/>
        <w:rPr>
          <w:noProof w:val="0"/>
        </w:rPr>
      </w:pPr>
      <w:r w:rsidRPr="00371C3A">
        <w:rPr>
          <w:noProof w:val="0"/>
        </w:rPr>
        <w:t>LinkedIn</w:t>
      </w:r>
    </w:p>
    <w:p w:rsidR="008862A7" w:rsidRPr="00371C3A" w:rsidRDefault="008862A7" w:rsidP="00C3348F">
      <w:pPr>
        <w:pStyle w:val="BodyCopy"/>
        <w:rPr>
          <w:noProof w:val="0"/>
        </w:rPr>
      </w:pPr>
      <w:r w:rsidRPr="00371C3A">
        <w:rPr>
          <w:lang w:val="en-US" w:eastAsia="en-US"/>
        </w:rPr>
        <w:drawing>
          <wp:anchor distT="0" distB="0" distL="114300" distR="114300" simplePos="0" relativeHeight="251697152" behindDoc="0" locked="0" layoutInCell="1" allowOverlap="1" wp14:anchorId="68727A84" wp14:editId="0AD31A3C">
            <wp:simplePos x="0" y="0"/>
            <wp:positionH relativeFrom="column">
              <wp:posOffset>4122420</wp:posOffset>
            </wp:positionH>
            <wp:positionV relativeFrom="paragraph">
              <wp:posOffset>104140</wp:posOffset>
            </wp:positionV>
            <wp:extent cx="1725930" cy="558800"/>
            <wp:effectExtent l="0" t="0" r="7620" b="0"/>
            <wp:wrapSquare wrapText="bothSides"/>
            <wp:docPr id="43" name="Picture 43" descr="LinkedIn - Social Media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nkedIn - Social Media Marketing">
                      <a:hlinkClick r:id="rId150"/>
                    </pic:cNvPr>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725930" cy="558800"/>
                    </a:xfrm>
                    <a:prstGeom prst="rect">
                      <a:avLst/>
                    </a:prstGeom>
                    <a:noFill/>
                    <a:ln>
                      <a:noFill/>
                    </a:ln>
                  </pic:spPr>
                </pic:pic>
              </a:graphicData>
            </a:graphic>
          </wp:anchor>
        </w:drawing>
      </w:r>
      <w:r w:rsidRPr="00371C3A">
        <w:rPr>
          <w:noProof w:val="0"/>
        </w:rPr>
        <w:t>LinkedIn is a social networking site aimed toward businesses and business professionals. It is used to build, expand and strengthen existing business connections. LinkedIn is well-known as the social networking site for those seeking employment or employers. That said, it can also be used as a marketing tool for businesses.</w:t>
      </w:r>
    </w:p>
    <w:p w:rsidR="008862A7" w:rsidRPr="00371C3A" w:rsidRDefault="008862A7" w:rsidP="00670C85">
      <w:pPr>
        <w:pStyle w:val="BodyCopyBold"/>
        <w:rPr>
          <w:noProof w:val="0"/>
        </w:rPr>
      </w:pPr>
      <w:r w:rsidRPr="00371C3A">
        <w:rPr>
          <w:noProof w:val="0"/>
        </w:rPr>
        <w:t>Pinterest</w:t>
      </w:r>
    </w:p>
    <w:p w:rsidR="008862A7" w:rsidRPr="00371C3A" w:rsidRDefault="008862A7" w:rsidP="00C3348F">
      <w:pPr>
        <w:pStyle w:val="BodyCopy"/>
        <w:rPr>
          <w:noProof w:val="0"/>
        </w:rPr>
      </w:pPr>
      <w:r w:rsidRPr="00371C3A">
        <w:rPr>
          <w:b/>
          <w:lang w:val="en-US" w:eastAsia="en-US"/>
        </w:rPr>
        <w:drawing>
          <wp:anchor distT="0" distB="0" distL="114300" distR="114300" simplePos="0" relativeHeight="251698176" behindDoc="0" locked="0" layoutInCell="1" allowOverlap="1" wp14:anchorId="5FA22212" wp14:editId="6A02082B">
            <wp:simplePos x="0" y="0"/>
            <wp:positionH relativeFrom="column">
              <wp:posOffset>4081780</wp:posOffset>
            </wp:positionH>
            <wp:positionV relativeFrom="paragraph">
              <wp:posOffset>59055</wp:posOffset>
            </wp:positionV>
            <wp:extent cx="1866900" cy="807720"/>
            <wp:effectExtent l="0" t="0" r="0" b="0"/>
            <wp:wrapSquare wrapText="bothSides"/>
            <wp:docPr id="44" name="Picture 44" descr="Pinterest Social media Marketing Follow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nterest Social media Marketing Following Strategy"/>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86690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1C3A">
        <w:rPr>
          <w:noProof w:val="0"/>
        </w:rPr>
        <w:t>Pinterest is a media sharing-image bookmarking site where users upload and pin images and videos to their boards. These are individual pages established by users as part of their account. For example, a user may start a board entitled ‘Lighthouses’ and then, either upload pictures and video from their computer or pin relevant pictures and videos from websites visited.</w:t>
      </w:r>
    </w:p>
    <w:p w:rsidR="008862A7" w:rsidRPr="00371C3A" w:rsidRDefault="008862A7" w:rsidP="00C3348F">
      <w:pPr>
        <w:pStyle w:val="BodyCopy"/>
        <w:rPr>
          <w:noProof w:val="0"/>
        </w:rPr>
      </w:pPr>
      <w:r w:rsidRPr="00371C3A">
        <w:rPr>
          <w:noProof w:val="0"/>
        </w:rPr>
        <w:t>When users follow each other, their respective ‘pins’ show up on each other’s pages. They have the option to follow either certain boards of interest or everything that person pins to their personal page.</w:t>
      </w:r>
    </w:p>
    <w:p w:rsidR="008862A7" w:rsidRPr="00371C3A" w:rsidRDefault="00947776" w:rsidP="00670C85">
      <w:pPr>
        <w:pStyle w:val="BodyCopyBold"/>
        <w:rPr>
          <w:noProof w:val="0"/>
        </w:rPr>
      </w:pPr>
      <w:r w:rsidRPr="00371C3A">
        <w:rPr>
          <w:lang w:val="en-US" w:eastAsia="en-US"/>
        </w:rPr>
        <w:drawing>
          <wp:anchor distT="0" distB="0" distL="114300" distR="114300" simplePos="0" relativeHeight="251704320" behindDoc="0" locked="0" layoutInCell="1" allowOverlap="1" wp14:anchorId="6B004E95" wp14:editId="05D398BA">
            <wp:simplePos x="0" y="0"/>
            <wp:positionH relativeFrom="column">
              <wp:posOffset>4210050</wp:posOffset>
            </wp:positionH>
            <wp:positionV relativeFrom="paragraph">
              <wp:posOffset>250190</wp:posOffset>
            </wp:positionV>
            <wp:extent cx="1691005" cy="733425"/>
            <wp:effectExtent l="0" t="0" r="4445" b="9525"/>
            <wp:wrapSquare wrapText="bothSides"/>
            <wp:docPr id="45" name="Picture 45" descr="Youtube Social media Market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Youtube Social media Marketing Strategy"/>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69100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2A7" w:rsidRPr="00371C3A">
        <w:rPr>
          <w:noProof w:val="0"/>
        </w:rPr>
        <w:t>YouTube</w:t>
      </w:r>
    </w:p>
    <w:p w:rsidR="00691772" w:rsidRPr="00371C3A" w:rsidRDefault="008862A7" w:rsidP="00C3348F">
      <w:pPr>
        <w:pStyle w:val="BodyCopy"/>
        <w:rPr>
          <w:noProof w:val="0"/>
        </w:rPr>
      </w:pPr>
      <w:r w:rsidRPr="00371C3A">
        <w:rPr>
          <w:noProof w:val="0"/>
        </w:rPr>
        <w:t xml:space="preserve">YouTube is the biggest media sharing site in the world. The YouTube platform is used to entertain, educate, provoke, and inspire people. From a business marketing point of view, the beauty of YouTube is that it is accessible to everyone, whether they have an account or not. </w:t>
      </w:r>
    </w:p>
    <w:p w:rsidR="00691772" w:rsidRPr="00371C3A" w:rsidRDefault="00691772">
      <w:pPr>
        <w:rPr>
          <w:rFonts w:ascii="Helvetica" w:eastAsia="Calibri" w:hAnsi="Helvetica" w:cs="Calibri"/>
          <w:szCs w:val="16"/>
          <w:lang w:eastAsia="ar-SA"/>
        </w:rPr>
      </w:pPr>
      <w:r w:rsidRPr="00371C3A">
        <w:br w:type="page"/>
      </w:r>
    </w:p>
    <w:p w:rsidR="008862A7" w:rsidRPr="00371C3A" w:rsidRDefault="00791590" w:rsidP="00670C85">
      <w:pPr>
        <w:pStyle w:val="BodyCopyBold"/>
        <w:rPr>
          <w:noProof w:val="0"/>
        </w:rPr>
      </w:pPr>
      <w:r w:rsidRPr="00371C3A">
        <w:rPr>
          <w:rStyle w:val="BodyCopyChar1"/>
          <w:lang w:val="en-US" w:eastAsia="en-US"/>
        </w:rPr>
        <w:drawing>
          <wp:anchor distT="0" distB="0" distL="114300" distR="114300" simplePos="0" relativeHeight="251699200" behindDoc="0" locked="0" layoutInCell="1" allowOverlap="1" wp14:anchorId="2196CEF2" wp14:editId="318DD64F">
            <wp:simplePos x="0" y="0"/>
            <wp:positionH relativeFrom="column">
              <wp:posOffset>4673600</wp:posOffset>
            </wp:positionH>
            <wp:positionV relativeFrom="paragraph">
              <wp:posOffset>249555</wp:posOffset>
            </wp:positionV>
            <wp:extent cx="1038225" cy="1038225"/>
            <wp:effectExtent l="0" t="0" r="9525" b="9525"/>
            <wp:wrapSquare wrapText="bothSides"/>
            <wp:docPr id="46" name="Picture 46" descr="Google + Soci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oogle + Social Media">
                      <a:hlinkClick r:id="rId154"/>
                    </pic:cNvPr>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anchor>
        </w:drawing>
      </w:r>
      <w:r w:rsidR="008862A7" w:rsidRPr="00371C3A">
        <w:rPr>
          <w:noProof w:val="0"/>
        </w:rPr>
        <w:t>Google+</w:t>
      </w:r>
    </w:p>
    <w:p w:rsidR="008862A7" w:rsidRPr="00371C3A" w:rsidRDefault="008862A7" w:rsidP="008862A7">
      <w:pPr>
        <w:spacing w:before="80" w:after="120" w:line="240" w:lineRule="auto"/>
        <w:textAlignment w:val="top"/>
        <w:rPr>
          <w:rStyle w:val="BodyCopyChar1"/>
          <w:noProof w:val="0"/>
        </w:rPr>
      </w:pPr>
      <w:r w:rsidRPr="00371C3A">
        <w:rPr>
          <w:rStyle w:val="BodyCopyChar1"/>
          <w:noProof w:val="0"/>
        </w:rPr>
        <w:t>Google+ is a social networking site that includes a number of features which could be utilized for social media marketing purposes. One of the best features for the user is the ability to click on the ‘+ Share’ button on the top right of their Google email page. This allows you to share photos, links, videos, and events with those in your Google circle. You can also filter who receives the information by selecting specific groups, such as family, friends, acquaintances, and those who you are following.</w:t>
      </w:r>
    </w:p>
    <w:p w:rsidR="008862A7" w:rsidRPr="00371C3A" w:rsidRDefault="008862A7" w:rsidP="00670C85">
      <w:pPr>
        <w:pStyle w:val="BodyCopyBold"/>
        <w:rPr>
          <w:noProof w:val="0"/>
        </w:rPr>
      </w:pPr>
      <w:r w:rsidRPr="00371C3A">
        <w:rPr>
          <w:noProof w:val="0"/>
        </w:rPr>
        <w:t>Instagram</w:t>
      </w:r>
    </w:p>
    <w:p w:rsidR="008862A7" w:rsidRPr="00371C3A" w:rsidRDefault="008862A7" w:rsidP="00C3348F">
      <w:pPr>
        <w:pStyle w:val="BodyCopy"/>
        <w:rPr>
          <w:noProof w:val="0"/>
        </w:rPr>
      </w:pPr>
      <w:r w:rsidRPr="00371C3A">
        <w:rPr>
          <w:lang w:val="en-US" w:eastAsia="en-US"/>
        </w:rPr>
        <w:drawing>
          <wp:anchor distT="0" distB="0" distL="114300" distR="114300" simplePos="0" relativeHeight="251700224" behindDoc="0" locked="0" layoutInCell="1" allowOverlap="1" wp14:anchorId="2963579D" wp14:editId="6324DD60">
            <wp:simplePos x="0" y="0"/>
            <wp:positionH relativeFrom="column">
              <wp:posOffset>4631690</wp:posOffset>
            </wp:positionH>
            <wp:positionV relativeFrom="paragraph">
              <wp:posOffset>12065</wp:posOffset>
            </wp:positionV>
            <wp:extent cx="1096645" cy="981075"/>
            <wp:effectExtent l="0" t="0" r="8255" b="9525"/>
            <wp:wrapSquare wrapText="bothSides"/>
            <wp:docPr id="47" name="Picture 47" descr="Instagram Social Media Marke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nstagram Social Media Marketing "/>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096645" cy="981075"/>
                    </a:xfrm>
                    <a:prstGeom prst="rect">
                      <a:avLst/>
                    </a:prstGeom>
                    <a:noFill/>
                    <a:ln>
                      <a:noFill/>
                    </a:ln>
                  </pic:spPr>
                </pic:pic>
              </a:graphicData>
            </a:graphic>
          </wp:anchor>
        </w:drawing>
      </w:r>
      <w:r w:rsidRPr="00371C3A">
        <w:rPr>
          <w:noProof w:val="0"/>
        </w:rPr>
        <w:t>Instagram is a very popular photo and video sharing social networking site that allows its users to upload digital media and share it on other social media sites, such as Twitter and Facebook. Users can comment on posted video and photos, as well as ‘favourite’ the picture. The more ‘favourites’ a picture or video has the higher in the rankings it will show. This spells critical exposure for your business, so selec</w:t>
      </w:r>
      <w:r w:rsidR="00FA09DB" w:rsidRPr="00371C3A">
        <w:rPr>
          <w:noProof w:val="0"/>
        </w:rPr>
        <w:t>ting what to post is important.</w:t>
      </w:r>
    </w:p>
    <w:p w:rsidR="008862A7" w:rsidRPr="00371C3A" w:rsidRDefault="008862A7" w:rsidP="00670C85">
      <w:pPr>
        <w:pStyle w:val="BodyCopyBold"/>
        <w:rPr>
          <w:noProof w:val="0"/>
        </w:rPr>
      </w:pPr>
      <w:r w:rsidRPr="00371C3A">
        <w:rPr>
          <w:noProof w:val="0"/>
        </w:rPr>
        <w:t>Tumblr</w:t>
      </w:r>
    </w:p>
    <w:p w:rsidR="008862A7" w:rsidRPr="00371C3A" w:rsidRDefault="008862A7" w:rsidP="00C3348F">
      <w:pPr>
        <w:pStyle w:val="BodyCopy"/>
        <w:rPr>
          <w:noProof w:val="0"/>
        </w:rPr>
      </w:pPr>
      <w:r w:rsidRPr="00371C3A">
        <w:rPr>
          <w:lang w:val="en-US" w:eastAsia="en-US"/>
        </w:rPr>
        <w:drawing>
          <wp:anchor distT="0" distB="0" distL="114300" distR="114300" simplePos="0" relativeHeight="251701248" behindDoc="0" locked="0" layoutInCell="1" allowOverlap="1" wp14:anchorId="184DA6AF" wp14:editId="7600563F">
            <wp:simplePos x="0" y="0"/>
            <wp:positionH relativeFrom="column">
              <wp:posOffset>4326890</wp:posOffset>
            </wp:positionH>
            <wp:positionV relativeFrom="paragraph">
              <wp:posOffset>64770</wp:posOffset>
            </wp:positionV>
            <wp:extent cx="1403350" cy="1052195"/>
            <wp:effectExtent l="0" t="0" r="6350" b="0"/>
            <wp:wrapSquare wrapText="bothSides"/>
            <wp:docPr id="49" name="Picture 49" descr="tumblr social media marketing strategy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umblr social media marketing strategy icon "/>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403350" cy="1052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1C3A">
        <w:rPr>
          <w:noProof w:val="0"/>
        </w:rPr>
        <w:t>Tumblr is an image and blogging social media networking platform. Through Tumblr you can share quotes, videos, links, music and pictures. It is the ease of sharing that makes it extremely popular amongst users. As it allows shared content it is a preferred social media platform to implement an organisation’s marketing strategy.</w:t>
      </w:r>
    </w:p>
    <w:p w:rsidR="008862A7" w:rsidRPr="00371C3A" w:rsidRDefault="008862A7" w:rsidP="00C3348F">
      <w:pPr>
        <w:pStyle w:val="BodyCopy"/>
        <w:rPr>
          <w:noProof w:val="0"/>
        </w:rPr>
      </w:pPr>
      <w:r w:rsidRPr="00371C3A">
        <w:rPr>
          <w:noProof w:val="0"/>
        </w:rPr>
        <w:t xml:space="preserve">However, there are some differences. The key difference between Tumblr and Twitter is that there isn’t a set character limit on blog posts and it is more image-focused. Tumblr is different from Facebook because Tumblr is more interest-focused, while Facebook is geared more toward personal connections. With Tumblr, the user has control over customization of their blog pages. </w:t>
      </w:r>
    </w:p>
    <w:p w:rsidR="008862A7" w:rsidRPr="00371C3A" w:rsidRDefault="008862A7" w:rsidP="00670C85">
      <w:pPr>
        <w:pStyle w:val="BodyCopyBold"/>
        <w:rPr>
          <w:noProof w:val="0"/>
        </w:rPr>
      </w:pPr>
      <w:r w:rsidRPr="00371C3A">
        <w:rPr>
          <w:noProof w:val="0"/>
        </w:rPr>
        <w:t>StumbleUpon</w:t>
      </w:r>
    </w:p>
    <w:p w:rsidR="008862A7" w:rsidRPr="00371C3A" w:rsidRDefault="008862A7" w:rsidP="00C3348F">
      <w:pPr>
        <w:pStyle w:val="BodyCopy"/>
        <w:rPr>
          <w:noProof w:val="0"/>
        </w:rPr>
      </w:pPr>
      <w:r w:rsidRPr="00371C3A">
        <w:rPr>
          <w:lang w:val="en-US" w:eastAsia="en-US"/>
        </w:rPr>
        <w:drawing>
          <wp:anchor distT="0" distB="0" distL="114300" distR="114300" simplePos="0" relativeHeight="251702272" behindDoc="0" locked="0" layoutInCell="1" allowOverlap="1" wp14:anchorId="05F9A474" wp14:editId="5526A977">
            <wp:simplePos x="0" y="0"/>
            <wp:positionH relativeFrom="column">
              <wp:posOffset>4643120</wp:posOffset>
            </wp:positionH>
            <wp:positionV relativeFrom="paragraph">
              <wp:posOffset>50800</wp:posOffset>
            </wp:positionV>
            <wp:extent cx="1085850" cy="1085850"/>
            <wp:effectExtent l="0" t="0" r="0" b="0"/>
            <wp:wrapSquare wrapText="bothSides"/>
            <wp:docPr id="50" name="Picture 50" descr="StumbleUpon Logo Social Media Marketing Strategy Ic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tumbleUpon Logo Social Media Marketing Strategy Icon Button"/>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anchor>
        </w:drawing>
      </w:r>
      <w:r w:rsidRPr="00371C3A">
        <w:rPr>
          <w:noProof w:val="0"/>
        </w:rPr>
        <w:t>The social media site StumbleUpon is a discovery engine that finds and recommends web pages to its users. Users ‘like’ websites they are directed to, and those sites are shared with their followers. One potential ‘like’ could potentially gain your business quite a bit of online presence because once users set up an account and submit information about the types of sites they are interested in, they are referred to seemingly random websites fitting their interests. However, most of the sites they are referred to are sites that were previously ‘liked’ by a friend.</w:t>
      </w:r>
    </w:p>
    <w:p w:rsidR="008862A7" w:rsidRPr="00371C3A" w:rsidRDefault="008862A7" w:rsidP="00C3348F">
      <w:pPr>
        <w:pStyle w:val="BodyCopy"/>
        <w:rPr>
          <w:noProof w:val="0"/>
        </w:rPr>
      </w:pPr>
      <w:r w:rsidRPr="00371C3A">
        <w:rPr>
          <w:noProof w:val="0"/>
        </w:rPr>
        <w:t>If your</w:t>
      </w:r>
      <w:r w:rsidR="00FA09DB" w:rsidRPr="00371C3A">
        <w:rPr>
          <w:noProof w:val="0"/>
        </w:rPr>
        <w:t xml:space="preserve"> business fits into one of Stumb</w:t>
      </w:r>
      <w:r w:rsidRPr="00371C3A">
        <w:rPr>
          <w:noProof w:val="0"/>
        </w:rPr>
        <w:t>leUpon’s interest categories, you could see a steady, ongoing increase in visitors to your site. The key to StumbleUpon, as with any other social media site, is in active participation. The more ‘likes’ you get the higher your website gets in StumbleUpon’s placement rankings.</w:t>
      </w:r>
    </w:p>
    <w:p w:rsidR="008862A7" w:rsidRPr="00371C3A" w:rsidRDefault="00947776" w:rsidP="00670C85">
      <w:pPr>
        <w:pStyle w:val="BodyCopyBold"/>
        <w:rPr>
          <w:noProof w:val="0"/>
        </w:rPr>
      </w:pPr>
      <w:r w:rsidRPr="00371C3A">
        <w:rPr>
          <w:lang w:val="en-US" w:eastAsia="en-US"/>
        </w:rPr>
        <w:drawing>
          <wp:anchor distT="0" distB="0" distL="114300" distR="114300" simplePos="0" relativeHeight="251703296" behindDoc="0" locked="0" layoutInCell="1" allowOverlap="1" wp14:anchorId="47402454" wp14:editId="02BE8C27">
            <wp:simplePos x="0" y="0"/>
            <wp:positionH relativeFrom="column">
              <wp:posOffset>4572000</wp:posOffset>
            </wp:positionH>
            <wp:positionV relativeFrom="paragraph">
              <wp:posOffset>26035</wp:posOffset>
            </wp:positionV>
            <wp:extent cx="1148080" cy="1031240"/>
            <wp:effectExtent l="0" t="0" r="0" b="0"/>
            <wp:wrapSquare wrapText="bothSides"/>
            <wp:docPr id="51" name="Picture 51" descr="reddit logo icon marketing social media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ddit logo icon marketing social media strategy"/>
                    <pic:cNvPicPr>
                      <a:picLocks noChangeAspect="1" noChangeArrowheads="1"/>
                    </pic:cNvPicPr>
                  </pic:nvPicPr>
                  <pic:blipFill rotWithShape="1">
                    <a:blip r:embed="rId159" cstate="print">
                      <a:extLst>
                        <a:ext uri="{28A0092B-C50C-407E-A947-70E740481C1C}">
                          <a14:useLocalDpi xmlns:a14="http://schemas.microsoft.com/office/drawing/2010/main" val="0"/>
                        </a:ext>
                      </a:extLst>
                    </a:blip>
                    <a:srcRect t="10185"/>
                    <a:stretch/>
                  </pic:blipFill>
                  <pic:spPr bwMode="auto">
                    <a:xfrm>
                      <a:off x="0" y="0"/>
                      <a:ext cx="1148080" cy="1031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62A7" w:rsidRPr="00371C3A">
        <w:rPr>
          <w:noProof w:val="0"/>
        </w:rPr>
        <w:t>Reddit</w:t>
      </w:r>
    </w:p>
    <w:p w:rsidR="00CF6E03" w:rsidRPr="00371C3A" w:rsidRDefault="008862A7" w:rsidP="00947776">
      <w:pPr>
        <w:pStyle w:val="BodyCopy"/>
        <w:rPr>
          <w:rFonts w:eastAsia="Times New Roman" w:cs="Arial"/>
          <w:noProof w:val="0"/>
        </w:rPr>
      </w:pPr>
      <w:r w:rsidRPr="00371C3A">
        <w:rPr>
          <w:noProof w:val="0"/>
        </w:rPr>
        <w:t>Reddit is a social news networking site where its users submit content through links or posts. Other users then vote on the submission, and the submission’s ranking, or presence, is gauged by the number of ‘up’ and ‘down’ votes it receives. Content is categorized by ‘subreddits’, which are basically a way to organize the submissions into groups based on subject.</w:t>
      </w:r>
      <w:r w:rsidR="00CF6E03" w:rsidRPr="00371C3A">
        <w:rPr>
          <w:rFonts w:eastAsia="Times New Roman" w:cs="Arial"/>
          <w:noProof w:val="0"/>
        </w:rPr>
        <w:br w:type="page"/>
      </w:r>
    </w:p>
    <w:p w:rsidR="00947776" w:rsidRPr="00371C3A" w:rsidRDefault="00947776" w:rsidP="00947776">
      <w:pPr>
        <w:pStyle w:val="ActivityHead"/>
        <w:ind w:left="1843" w:hanging="1843"/>
        <w:rPr>
          <w:noProof w:val="0"/>
        </w:rPr>
      </w:pPr>
      <w:r w:rsidRPr="00371C3A">
        <w:rPr>
          <w:noProof w:val="0"/>
        </w:rPr>
        <w:t>Activity10 – Determine social media platforms for information</w:t>
      </w:r>
    </w:p>
    <w:p w:rsidR="0044315D" w:rsidRPr="00371C3A" w:rsidRDefault="0044315D" w:rsidP="0044315D">
      <w:pPr>
        <w:pStyle w:val="BodyCopy"/>
        <w:rPr>
          <w:noProof w:val="0"/>
        </w:rPr>
      </w:pPr>
      <w:r w:rsidRPr="00371C3A">
        <w:rPr>
          <w:noProof w:val="0"/>
        </w:rPr>
        <w:t>NOTE: It is a requirement of this unit that you attempt this Training Activity.</w:t>
      </w:r>
      <w:r w:rsidR="00947776" w:rsidRPr="00371C3A">
        <w:rPr>
          <w:noProof w:val="0"/>
        </w:rPr>
        <w:br/>
      </w:r>
    </w:p>
    <w:p w:rsidR="0044315D" w:rsidRPr="00371C3A" w:rsidRDefault="0044315D" w:rsidP="00947776">
      <w:pPr>
        <w:pStyle w:val="ActivityNumbered"/>
      </w:pPr>
      <w:r w:rsidRPr="00371C3A">
        <w:t>Please identify:</w:t>
      </w:r>
    </w:p>
    <w:p w:rsidR="0044315D" w:rsidRPr="00371C3A" w:rsidRDefault="0044315D" w:rsidP="00947776">
      <w:pPr>
        <w:pStyle w:val="Bullet1"/>
      </w:pPr>
      <w:r w:rsidRPr="00371C3A">
        <w:t>Which social media platforms that you will use as a preferred source of information</w:t>
      </w:r>
    </w:p>
    <w:p w:rsidR="0044315D" w:rsidRPr="00371C3A" w:rsidRDefault="0044315D" w:rsidP="00947776">
      <w:pPr>
        <w:pStyle w:val="Bullet1"/>
      </w:pPr>
      <w:r w:rsidRPr="00371C3A">
        <w:t>Identify what type of information each platform would be useful for</w:t>
      </w:r>
      <w:r w:rsidR="00947776" w:rsidRPr="00371C3A">
        <w:t>:</w:t>
      </w:r>
    </w:p>
    <w:p w:rsidR="008862A7" w:rsidRPr="00371C3A" w:rsidRDefault="008862A7" w:rsidP="008862A7">
      <w:pPr>
        <w:tabs>
          <w:tab w:val="left" w:pos="0"/>
        </w:tabs>
        <w:spacing w:before="80" w:after="120" w:line="240" w:lineRule="auto"/>
        <w:rPr>
          <w:rFonts w:ascii="Helvetica" w:eastAsia="Times New Roman" w:hAnsi="Helvetica" w:cs="Arial"/>
        </w:rPr>
      </w:pPr>
    </w:p>
    <w:tbl>
      <w:tblPr>
        <w:tblStyle w:val="TableGrid"/>
        <w:tblW w:w="5000" w:type="pct"/>
        <w:tblLook w:val="04A0" w:firstRow="1" w:lastRow="0" w:firstColumn="1" w:lastColumn="0" w:noHBand="0" w:noVBand="1"/>
      </w:tblPr>
      <w:tblGrid>
        <w:gridCol w:w="4876"/>
        <w:gridCol w:w="4370"/>
      </w:tblGrid>
      <w:tr w:rsidR="008862A7" w:rsidRPr="00371C3A" w:rsidTr="00947776">
        <w:tc>
          <w:tcPr>
            <w:tcW w:w="4874" w:type="dxa"/>
            <w:shd w:val="clear" w:color="auto" w:fill="595959" w:themeFill="text1" w:themeFillTint="A6"/>
            <w:vAlign w:val="center"/>
          </w:tcPr>
          <w:p w:rsidR="008862A7" w:rsidRPr="00371C3A" w:rsidRDefault="008862A7" w:rsidP="00947776">
            <w:pPr>
              <w:pStyle w:val="TableHeading"/>
              <w:rPr>
                <w:noProof w:val="0"/>
              </w:rPr>
            </w:pPr>
            <w:r w:rsidRPr="00371C3A">
              <w:rPr>
                <w:noProof w:val="0"/>
              </w:rPr>
              <w:t>SOCIAL MEDIA PLATFORM</w:t>
            </w:r>
          </w:p>
        </w:tc>
        <w:tc>
          <w:tcPr>
            <w:tcW w:w="4369" w:type="dxa"/>
            <w:shd w:val="clear" w:color="auto" w:fill="595959" w:themeFill="text1" w:themeFillTint="A6"/>
          </w:tcPr>
          <w:p w:rsidR="008862A7" w:rsidRPr="00371C3A" w:rsidRDefault="0044315D" w:rsidP="00947776">
            <w:pPr>
              <w:pStyle w:val="TableHeading"/>
              <w:rPr>
                <w:noProof w:val="0"/>
              </w:rPr>
            </w:pPr>
            <w:r w:rsidRPr="00371C3A">
              <w:rPr>
                <w:noProof w:val="0"/>
              </w:rPr>
              <w:t>Type of information</w:t>
            </w:r>
          </w:p>
        </w:tc>
      </w:tr>
      <w:tr w:rsidR="008862A7" w:rsidRPr="00371C3A" w:rsidTr="00947776">
        <w:trPr>
          <w:trHeight w:val="2835"/>
        </w:trPr>
        <w:tc>
          <w:tcPr>
            <w:tcW w:w="4874" w:type="dxa"/>
            <w:vAlign w:val="center"/>
          </w:tcPr>
          <w:p w:rsidR="008862A7" w:rsidRPr="00371C3A" w:rsidRDefault="008862A7" w:rsidP="00947776">
            <w:pPr>
              <w:pStyle w:val="TableText"/>
              <w:rPr>
                <w:noProof w:val="0"/>
              </w:rPr>
            </w:pPr>
          </w:p>
        </w:tc>
        <w:tc>
          <w:tcPr>
            <w:tcW w:w="4369" w:type="dxa"/>
          </w:tcPr>
          <w:p w:rsidR="008862A7" w:rsidRPr="00371C3A" w:rsidRDefault="008862A7" w:rsidP="00947776">
            <w:pPr>
              <w:pStyle w:val="TableText"/>
              <w:rPr>
                <w:noProof w:val="0"/>
              </w:rPr>
            </w:pPr>
          </w:p>
        </w:tc>
      </w:tr>
      <w:tr w:rsidR="008862A7" w:rsidRPr="00371C3A" w:rsidTr="00947776">
        <w:trPr>
          <w:trHeight w:val="2835"/>
        </w:trPr>
        <w:tc>
          <w:tcPr>
            <w:tcW w:w="4874" w:type="dxa"/>
            <w:vAlign w:val="center"/>
          </w:tcPr>
          <w:p w:rsidR="008862A7" w:rsidRPr="00371C3A" w:rsidRDefault="008862A7" w:rsidP="00947776">
            <w:pPr>
              <w:pStyle w:val="TableText"/>
              <w:rPr>
                <w:noProof w:val="0"/>
              </w:rPr>
            </w:pPr>
          </w:p>
        </w:tc>
        <w:tc>
          <w:tcPr>
            <w:tcW w:w="4369" w:type="dxa"/>
          </w:tcPr>
          <w:p w:rsidR="008862A7" w:rsidRPr="00371C3A" w:rsidRDefault="008862A7" w:rsidP="00947776">
            <w:pPr>
              <w:pStyle w:val="TableText"/>
              <w:rPr>
                <w:noProof w:val="0"/>
              </w:rPr>
            </w:pPr>
          </w:p>
        </w:tc>
      </w:tr>
    </w:tbl>
    <w:p w:rsidR="002D0810" w:rsidRPr="00371C3A" w:rsidRDefault="002D0810" w:rsidP="002D0810">
      <w:pPr>
        <w:pStyle w:val="BodyCopy"/>
        <w:rPr>
          <w:noProof w:val="0"/>
        </w:rPr>
      </w:pPr>
      <w:r w:rsidRPr="00371C3A">
        <w:rPr>
          <w:noProof w:val="0"/>
          <w:lang w:eastAsia="en-AU"/>
        </w:rPr>
        <w:br w:type="page"/>
      </w:r>
    </w:p>
    <w:p w:rsidR="002D0810" w:rsidRPr="00371C3A" w:rsidRDefault="002D0810" w:rsidP="00785EE9">
      <w:pPr>
        <w:pStyle w:val="Heading2"/>
      </w:pPr>
      <w:r w:rsidRPr="00371C3A">
        <w:t>2.4</w:t>
      </w:r>
      <w:r w:rsidRPr="00371C3A">
        <w:tab/>
      </w:r>
      <w:r w:rsidR="0012258E" w:rsidRPr="00371C3A">
        <w:fldChar w:fldCharType="begin"/>
      </w:r>
      <w:r w:rsidR="0012258E" w:rsidRPr="00371C3A">
        <w:instrText xml:space="preserve"> REF  Criteria24 </w:instrText>
      </w:r>
      <w:r w:rsidR="00785EE9" w:rsidRPr="00371C3A">
        <w:instrText xml:space="preserve"> \* MERGEFORMAT </w:instrText>
      </w:r>
      <w:r w:rsidR="0012258E" w:rsidRPr="00371C3A">
        <w:fldChar w:fldCharType="separate"/>
      </w:r>
      <w:sdt>
        <w:sdtPr>
          <w:alias w:val="Criteria24"/>
          <w:tag w:val="Criteria24"/>
          <w:id w:val="1648934169"/>
          <w:lock w:val="sdtLocked"/>
          <w:placeholder>
            <w:docPart w:val="3966187AF2D34A7D83E3C514F4504603"/>
          </w:placeholder>
        </w:sdtPr>
        <w:sdtEndPr/>
        <w:sdtContent>
          <w:r w:rsidR="006D0DE1" w:rsidRPr="00371C3A">
            <w:rPr>
              <w:rStyle w:val="PlaceholderText"/>
              <w:color w:val="45545F"/>
            </w:rPr>
            <w:t xml:space="preserve">Interrogate the system to secure </w:t>
          </w:r>
          <w:r w:rsidR="006D0DE1" w:rsidRPr="00371C3A">
            <w:t>full range of information available on the system</w:t>
          </w:r>
        </w:sdtContent>
      </w:sdt>
      <w:r w:rsidR="0012258E" w:rsidRPr="00371C3A">
        <w:fldChar w:fldCharType="end"/>
      </w:r>
    </w:p>
    <w:p w:rsidR="002D0810" w:rsidRPr="00371C3A" w:rsidRDefault="002D0810" w:rsidP="00947776">
      <w:pPr>
        <w:pStyle w:val="Heading3"/>
      </w:pPr>
      <w:r w:rsidRPr="00371C3A">
        <w:t>Introduction</w:t>
      </w:r>
    </w:p>
    <w:p w:rsidR="00E815B2" w:rsidRPr="00371C3A" w:rsidRDefault="00E815B2" w:rsidP="00C3348F">
      <w:pPr>
        <w:pStyle w:val="BodyCopy"/>
        <w:rPr>
          <w:noProof w:val="0"/>
        </w:rPr>
      </w:pPr>
      <w:r w:rsidRPr="00371C3A">
        <w:rPr>
          <w:noProof w:val="0"/>
        </w:rPr>
        <w:t xml:space="preserve">Given the increasing use of the Internet as a valuable automated information tool in the tourism industry, it is not surprising that a </w:t>
      </w:r>
      <w:r w:rsidR="00754EBA" w:rsidRPr="00371C3A">
        <w:rPr>
          <w:noProof w:val="0"/>
        </w:rPr>
        <w:t xml:space="preserve">search for information </w:t>
      </w:r>
      <w:r w:rsidRPr="00371C3A">
        <w:rPr>
          <w:noProof w:val="0"/>
        </w:rPr>
        <w:t>will return a great deal of information to you. Your next task is to work through that information, making sure that:</w:t>
      </w:r>
    </w:p>
    <w:p w:rsidR="00E815B2" w:rsidRPr="00371C3A" w:rsidRDefault="001A5FA2" w:rsidP="009E6D07">
      <w:pPr>
        <w:pStyle w:val="Bullet1"/>
      </w:pPr>
      <w:r w:rsidRPr="00371C3A">
        <w:t>Yo</w:t>
      </w:r>
      <w:r w:rsidR="00E815B2" w:rsidRPr="00371C3A">
        <w:t xml:space="preserve">u have found the right </w:t>
      </w:r>
      <w:r w:rsidR="00E815B2" w:rsidRPr="00371C3A">
        <w:rPr>
          <w:spacing w:val="-2"/>
        </w:rPr>
        <w:t>information</w:t>
      </w:r>
      <w:r w:rsidR="00E815B2" w:rsidRPr="00371C3A">
        <w:t xml:space="preserve"> for a</w:t>
      </w:r>
      <w:r w:rsidR="00E815B2" w:rsidRPr="00371C3A">
        <w:rPr>
          <w:spacing w:val="-2"/>
        </w:rPr>
        <w:t xml:space="preserve"> </w:t>
      </w:r>
      <w:r w:rsidR="00E815B2" w:rsidRPr="00371C3A">
        <w:t>customer’s needs</w:t>
      </w:r>
    </w:p>
    <w:p w:rsidR="00E815B2" w:rsidRPr="00371C3A" w:rsidRDefault="001A5FA2" w:rsidP="009E6D07">
      <w:pPr>
        <w:pStyle w:val="Bullet1"/>
      </w:pPr>
      <w:r w:rsidRPr="00371C3A">
        <w:t>Yo</w:t>
      </w:r>
      <w:r w:rsidR="00E815B2" w:rsidRPr="00371C3A">
        <w:t>u can add to it if you need to by doing some more searching</w:t>
      </w:r>
    </w:p>
    <w:p w:rsidR="00E815B2" w:rsidRPr="00371C3A" w:rsidRDefault="001A5FA2" w:rsidP="009E6D07">
      <w:pPr>
        <w:pStyle w:val="Bullet1"/>
      </w:pPr>
      <w:r w:rsidRPr="00371C3A">
        <w:t>You</w:t>
      </w:r>
      <w:r w:rsidR="00E815B2" w:rsidRPr="00371C3A">
        <w:t xml:space="preserve"> can </w:t>
      </w:r>
      <w:r w:rsidR="00E815B2" w:rsidRPr="00371C3A">
        <w:rPr>
          <w:spacing w:val="-2"/>
        </w:rPr>
        <w:t>place</w:t>
      </w:r>
      <w:r w:rsidR="00E815B2" w:rsidRPr="00371C3A">
        <w:t xml:space="preserve"> an order for </w:t>
      </w:r>
      <w:r w:rsidR="00E815B2" w:rsidRPr="00371C3A">
        <w:rPr>
          <w:spacing w:val="-2"/>
        </w:rPr>
        <w:t>purchasing</w:t>
      </w:r>
      <w:r w:rsidR="00E815B2" w:rsidRPr="00371C3A">
        <w:t xml:space="preserve"> any of that information, if you need to</w:t>
      </w:r>
    </w:p>
    <w:p w:rsidR="00E815B2" w:rsidRPr="00371C3A" w:rsidRDefault="001A5FA2" w:rsidP="009E6D07">
      <w:pPr>
        <w:pStyle w:val="Bullet1"/>
      </w:pPr>
      <w:r w:rsidRPr="00371C3A">
        <w:t>Fro</w:t>
      </w:r>
      <w:r w:rsidR="00E815B2" w:rsidRPr="00371C3A">
        <w:t xml:space="preserve">m all the information you find or </w:t>
      </w:r>
      <w:r w:rsidR="00E815B2" w:rsidRPr="00371C3A">
        <w:rPr>
          <w:spacing w:val="-2"/>
        </w:rPr>
        <w:t>purchase,</w:t>
      </w:r>
      <w:r w:rsidR="00E815B2" w:rsidRPr="00371C3A">
        <w:t xml:space="preserve"> you can then select, download and</w:t>
      </w:r>
      <w:r w:rsidR="00E815B2" w:rsidRPr="00371C3A">
        <w:rPr>
          <w:spacing w:val="-2"/>
        </w:rPr>
        <w:t xml:space="preserve"> </w:t>
      </w:r>
      <w:r w:rsidR="00E815B2" w:rsidRPr="00371C3A">
        <w:t>organise</w:t>
      </w:r>
      <w:r w:rsidR="00E815B2" w:rsidRPr="00371C3A">
        <w:rPr>
          <w:spacing w:val="28"/>
        </w:rPr>
        <w:t xml:space="preserve"> </w:t>
      </w:r>
      <w:r w:rsidR="00E815B2" w:rsidRPr="00371C3A">
        <w:t xml:space="preserve">what is most relevant to the </w:t>
      </w:r>
      <w:r w:rsidR="00E815B2" w:rsidRPr="00371C3A">
        <w:rPr>
          <w:spacing w:val="-2"/>
        </w:rPr>
        <w:t>customer’s</w:t>
      </w:r>
      <w:r w:rsidR="00FE2FF5" w:rsidRPr="00371C3A">
        <w:t xml:space="preserve"> query and requirements</w:t>
      </w:r>
      <w:r>
        <w:t>.</w:t>
      </w:r>
    </w:p>
    <w:p w:rsidR="00E815B2" w:rsidRPr="00371C3A" w:rsidRDefault="00E815B2" w:rsidP="00947776">
      <w:pPr>
        <w:pStyle w:val="Heading3"/>
      </w:pPr>
      <w:r w:rsidRPr="00371C3A">
        <w:t>Ensuring accessed information meets required scope and purpose</w:t>
      </w:r>
    </w:p>
    <w:p w:rsidR="00E815B2" w:rsidRPr="00371C3A" w:rsidRDefault="00E815B2" w:rsidP="00C3348F">
      <w:pPr>
        <w:pStyle w:val="BodyCopy"/>
        <w:rPr>
          <w:noProof w:val="0"/>
        </w:rPr>
      </w:pPr>
      <w:r w:rsidRPr="00371C3A">
        <w:rPr>
          <w:noProof w:val="0"/>
        </w:rPr>
        <w:t>Let’s go back to using a search engine like Google to make a query for information.</w:t>
      </w:r>
    </w:p>
    <w:p w:rsidR="00E815B2" w:rsidRPr="00371C3A" w:rsidRDefault="00E815B2" w:rsidP="00C3348F">
      <w:pPr>
        <w:pStyle w:val="BodyCopy"/>
        <w:rPr>
          <w:noProof w:val="0"/>
        </w:rPr>
      </w:pPr>
      <w:r w:rsidRPr="00371C3A">
        <w:rPr>
          <w:noProof w:val="0"/>
        </w:rPr>
        <w:t>Once you have entered a query and received a selection of results, you need to go through the</w:t>
      </w:r>
      <w:r w:rsidR="00132F14" w:rsidRPr="00371C3A">
        <w:rPr>
          <w:noProof w:val="0"/>
        </w:rPr>
        <w:t>m</w:t>
      </w:r>
      <w:r w:rsidRPr="00371C3A">
        <w:rPr>
          <w:noProof w:val="0"/>
        </w:rPr>
        <w:t xml:space="preserve"> to find the most suitable result. But remember to note down any web sites that initially appear, so you can access them once you have completed all searches. You may also find you need to undertake further searches.</w:t>
      </w:r>
    </w:p>
    <w:p w:rsidR="00E815B2" w:rsidRPr="00371C3A" w:rsidRDefault="00E815B2" w:rsidP="00C3348F">
      <w:pPr>
        <w:pStyle w:val="BodyCopy"/>
        <w:rPr>
          <w:noProof w:val="0"/>
        </w:rPr>
      </w:pPr>
      <w:r w:rsidRPr="00371C3A">
        <w:rPr>
          <w:noProof w:val="0"/>
        </w:rPr>
        <w:t>As well as refining your query and entering a few options if necessary, it is usual to search many results and then combine the most useful information in what you have received to answer the query you have entered.</w:t>
      </w:r>
    </w:p>
    <w:p w:rsidR="00E815B2" w:rsidRPr="00371C3A" w:rsidRDefault="00E815B2" w:rsidP="00C3348F">
      <w:pPr>
        <w:pStyle w:val="BodyCopy"/>
        <w:rPr>
          <w:noProof w:val="0"/>
        </w:rPr>
      </w:pPr>
      <w:r w:rsidRPr="00371C3A">
        <w:rPr>
          <w:noProof w:val="0"/>
        </w:rPr>
        <w:t>For example, the ‘Golf Tours in New Zealand’ query may return you:</w:t>
      </w:r>
    </w:p>
    <w:p w:rsidR="00E815B2" w:rsidRPr="00371C3A" w:rsidRDefault="00947776" w:rsidP="009E6D07">
      <w:pPr>
        <w:pStyle w:val="Bullet1"/>
      </w:pPr>
      <w:r w:rsidRPr="00371C3A">
        <w:t>Re</w:t>
      </w:r>
      <w:r w:rsidR="00E815B2" w:rsidRPr="00371C3A">
        <w:t>sults of a few tour companies offering golf tours</w:t>
      </w:r>
    </w:p>
    <w:p w:rsidR="00E815B2" w:rsidRPr="00371C3A" w:rsidRDefault="00947776" w:rsidP="009E6D07">
      <w:pPr>
        <w:pStyle w:val="Bullet1"/>
      </w:pPr>
      <w:r w:rsidRPr="00371C3A">
        <w:t>A s</w:t>
      </w:r>
      <w:r w:rsidR="00E815B2" w:rsidRPr="00371C3A">
        <w:t xml:space="preserve">pecialised golf resort offering </w:t>
      </w:r>
      <w:r w:rsidR="00E815B2" w:rsidRPr="00371C3A">
        <w:rPr>
          <w:spacing w:val="-2"/>
        </w:rPr>
        <w:t>accommodation</w:t>
      </w:r>
      <w:r w:rsidR="00E815B2" w:rsidRPr="00371C3A">
        <w:t xml:space="preserve"> and a golf course, and, perhaps</w:t>
      </w:r>
    </w:p>
    <w:p w:rsidR="00E815B2" w:rsidRPr="00371C3A" w:rsidRDefault="00947776" w:rsidP="009E6D07">
      <w:pPr>
        <w:pStyle w:val="Bullet1"/>
      </w:pPr>
      <w:r w:rsidRPr="00371C3A">
        <w:t xml:space="preserve">A guidebook </w:t>
      </w:r>
      <w:r w:rsidR="00E815B2" w:rsidRPr="00371C3A">
        <w:t>on golf courses and</w:t>
      </w:r>
      <w:r w:rsidR="00E815B2" w:rsidRPr="00371C3A">
        <w:rPr>
          <w:spacing w:val="-4"/>
        </w:rPr>
        <w:t xml:space="preserve"> </w:t>
      </w:r>
      <w:r w:rsidR="00E815B2" w:rsidRPr="00371C3A">
        <w:t>touring around New Zealand.</w:t>
      </w:r>
    </w:p>
    <w:p w:rsidR="00E815B2" w:rsidRPr="00371C3A" w:rsidRDefault="00E815B2" w:rsidP="00C3348F">
      <w:pPr>
        <w:pStyle w:val="BodyCopy"/>
        <w:rPr>
          <w:noProof w:val="0"/>
        </w:rPr>
      </w:pPr>
      <w:r w:rsidRPr="00371C3A">
        <w:rPr>
          <w:noProof w:val="0"/>
        </w:rPr>
        <w:t>You will then have to go through these results and sort them to find the most suitable selection for your query, and it may not necessarily be the first result you get that proves the most appropriate.</w:t>
      </w:r>
    </w:p>
    <w:p w:rsidR="00E004F6" w:rsidRPr="00371C3A" w:rsidRDefault="00E004F6">
      <w:pPr>
        <w:rPr>
          <w:rFonts w:ascii="Helvetica" w:eastAsia="Calibri" w:hAnsi="Helvetica" w:cs="Calibri"/>
          <w:szCs w:val="16"/>
          <w:lang w:eastAsia="ar-SA"/>
        </w:rPr>
      </w:pPr>
      <w:r w:rsidRPr="00371C3A">
        <w:br w:type="page"/>
      </w:r>
    </w:p>
    <w:p w:rsidR="00947776" w:rsidRPr="00371C3A" w:rsidRDefault="00947776" w:rsidP="00947776">
      <w:pPr>
        <w:pStyle w:val="ActivityHead"/>
        <w:ind w:left="1843" w:hanging="1843"/>
        <w:rPr>
          <w:noProof w:val="0"/>
        </w:rPr>
      </w:pPr>
      <w:r w:rsidRPr="00371C3A">
        <w:rPr>
          <w:noProof w:val="0"/>
        </w:rPr>
        <w:t>Activity 11– Determine most suitable search query results</w:t>
      </w:r>
    </w:p>
    <w:p w:rsidR="00E004F6" w:rsidRPr="00371C3A" w:rsidRDefault="00E004F6" w:rsidP="00E004F6">
      <w:pPr>
        <w:pStyle w:val="BodyCopy"/>
        <w:rPr>
          <w:noProof w:val="0"/>
        </w:rPr>
      </w:pPr>
      <w:r w:rsidRPr="00371C3A">
        <w:rPr>
          <w:noProof w:val="0"/>
        </w:rPr>
        <w:t>NOTE: It is a requirement of this unit that you attempt this Training Activity.</w:t>
      </w:r>
    </w:p>
    <w:p w:rsidR="00002E8B" w:rsidRPr="00371C3A" w:rsidRDefault="00002E8B" w:rsidP="00947776">
      <w:pPr>
        <w:pStyle w:val="ActivityNumbered"/>
        <w:ind w:left="0" w:firstLine="0"/>
      </w:pPr>
      <w:r w:rsidRPr="00371C3A">
        <w:t xml:space="preserve">From the list of results below, place in order the most </w:t>
      </w:r>
      <w:r w:rsidR="00E004F6" w:rsidRPr="00371C3A">
        <w:t>suitable</w:t>
      </w:r>
      <w:r w:rsidRPr="00371C3A">
        <w:t xml:space="preserve"> to the least </w:t>
      </w:r>
      <w:r w:rsidR="00E004F6" w:rsidRPr="00371C3A">
        <w:t>suitable</w:t>
      </w:r>
      <w:r w:rsidRPr="00371C3A">
        <w:t xml:space="preserve"> result for the query.</w:t>
      </w:r>
    </w:p>
    <w:p w:rsidR="00E004F6" w:rsidRPr="00371C3A" w:rsidRDefault="00E004F6" w:rsidP="00002E8B">
      <w:pPr>
        <w:pStyle w:val="BodyCopy"/>
        <w:rPr>
          <w:rFonts w:eastAsia="Verdana" w:hAnsi="Verdana" w:cs="Verdana"/>
          <w:noProof w:val="0"/>
          <w:szCs w:val="20"/>
        </w:rPr>
      </w:pPr>
      <w:r w:rsidRPr="00371C3A">
        <w:rPr>
          <w:rFonts w:ascii="Verdana" w:eastAsia="Verdana" w:hAnsi="Verdana" w:cs="Verdana"/>
          <w:color w:val="0070C0"/>
          <w:sz w:val="18"/>
          <w:szCs w:val="20"/>
          <w:lang w:val="en-US" w:eastAsia="en-US"/>
        </w:rPr>
        <mc:AlternateContent>
          <mc:Choice Requires="wps">
            <w:drawing>
              <wp:inline distT="0" distB="0" distL="0" distR="0" wp14:anchorId="63135B47" wp14:editId="78A1ABF4">
                <wp:extent cx="3400425" cy="285750"/>
                <wp:effectExtent l="0" t="0" r="28575" b="19050"/>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28575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E004F6">
                            <w:pPr>
                              <w:tabs>
                                <w:tab w:val="left" w:pos="4336"/>
                              </w:tabs>
                              <w:spacing w:before="114"/>
                              <w:ind w:left="102"/>
                              <w:rPr>
                                <w:rFonts w:ascii="Verdana" w:eastAsia="Verdana" w:hAnsi="Verdana" w:cs="Verdana"/>
                                <w:sz w:val="20"/>
                                <w:szCs w:val="20"/>
                              </w:rPr>
                            </w:pPr>
                            <w:r w:rsidRPr="00E815B2">
                              <w:t xml:space="preserve">Golf Tours </w:t>
                            </w:r>
                            <w:r>
                              <w:t>Penang Malaysia</w:t>
                            </w:r>
                            <w:r>
                              <w:rPr>
                                <w:rFonts w:ascii="Verdana"/>
                                <w:b/>
                                <w:spacing w:val="-1"/>
                                <w:sz w:val="20"/>
                              </w:rPr>
                              <w:tab/>
                              <w:t>SEARCH</w:t>
                            </w:r>
                          </w:p>
                        </w:txbxContent>
                      </wps:txbx>
                      <wps:bodyPr rot="0" vert="horz" wrap="square" lIns="0" tIns="0" rIns="0" bIns="0" anchor="t" anchorCtr="0" upright="1">
                        <a:noAutofit/>
                      </wps:bodyPr>
                    </wps:wsp>
                  </a:graphicData>
                </a:graphic>
              </wp:inline>
            </w:drawing>
          </mc:Choice>
          <mc:Fallback>
            <w:pict>
              <v:shape w14:anchorId="63135B47" id="Text Box 153" o:spid="_x0000_s1081" type="#_x0000_t202" style="width:267.7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" filled="f" strokeweight=".58pt">
                <v:textbox inset="0,0,0,0">
                  <w:txbxContent>
                    <w:p w:rsidR="00124DDC" w:rsidRDefault="00124DDC" w:rsidP="00E004F6">
                      <w:pPr>
                        <w:tabs>
                          <w:tab w:val="left" w:pos="4336"/>
                        </w:tabs>
                        <w:spacing w:before="114"/>
                        <w:ind w:left="102"/>
                        <w:rPr>
                          <w:rFonts w:ascii="Verdana" w:eastAsia="Verdana" w:hAnsi="Verdana" w:cs="Verdana"/>
                          <w:sz w:val="20"/>
                          <w:szCs w:val="20"/>
                        </w:rPr>
                      </w:pPr>
                      <w:r w:rsidRPr="00E815B2">
                        <w:t xml:space="preserve">Golf Tours </w:t>
                      </w:r>
                      <w:r>
                        <w:t>Penang Malaysia</w:t>
                      </w:r>
                      <w:r>
                        <w:rPr>
                          <w:rFonts w:ascii="Verdana"/>
                          <w:b/>
                          <w:spacing w:val="-1"/>
                          <w:sz w:val="20"/>
                        </w:rPr>
                        <w:tab/>
                        <w:t>SEARCH</w:t>
                      </w:r>
                    </w:p>
                  </w:txbxContent>
                </v:textbox>
                <w10:anchorlock/>
              </v:shape>
            </w:pict>
          </mc:Fallback>
        </mc:AlternateContent>
      </w:r>
    </w:p>
    <w:p w:rsidR="006C3FA3" w:rsidRPr="00371C3A" w:rsidRDefault="006C3FA3" w:rsidP="00002E8B">
      <w:pPr>
        <w:spacing w:before="10"/>
        <w:rPr>
          <w:rFonts w:ascii="Verdana" w:eastAsia="Verdana" w:hAnsi="Verdana" w:cs="Verdana"/>
          <w:color w:val="0000FF"/>
          <w:spacing w:val="-1"/>
          <w:sz w:val="20"/>
          <w:szCs w:val="20"/>
          <w:u w:val="single" w:color="0000FF"/>
        </w:rPr>
      </w:pPr>
      <w:r w:rsidRPr="00371C3A">
        <w:rPr>
          <w:noProof/>
          <w:lang w:val="en-US" w:eastAsia="en-US"/>
        </w:rPr>
        <w:drawing>
          <wp:inline distT="0" distB="0" distL="0" distR="0" wp14:anchorId="6D4E9577" wp14:editId="7AC8F0BC">
            <wp:extent cx="4895850" cy="8382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4895850" cy="838200"/>
                    </a:xfrm>
                    <a:prstGeom prst="rect">
                      <a:avLst/>
                    </a:prstGeom>
                  </pic:spPr>
                </pic:pic>
              </a:graphicData>
            </a:graphic>
          </wp:inline>
        </w:drawing>
      </w:r>
    </w:p>
    <w:p w:rsidR="006C3FA3" w:rsidRPr="00371C3A" w:rsidRDefault="006C3FA3" w:rsidP="00002E8B">
      <w:pPr>
        <w:spacing w:before="10"/>
        <w:rPr>
          <w:rFonts w:ascii="Verdana" w:eastAsia="Verdana" w:hAnsi="Verdana" w:cs="Verdana"/>
          <w:color w:val="0000FF"/>
          <w:spacing w:val="-1"/>
          <w:sz w:val="20"/>
          <w:szCs w:val="20"/>
          <w:u w:val="single" w:color="0000FF"/>
        </w:rPr>
      </w:pPr>
      <w:r w:rsidRPr="00371C3A">
        <w:rPr>
          <w:noProof/>
          <w:lang w:val="en-US" w:eastAsia="en-US"/>
        </w:rPr>
        <w:drawing>
          <wp:inline distT="0" distB="0" distL="0" distR="0" wp14:anchorId="09C85BE7" wp14:editId="667A6D48">
            <wp:extent cx="4972050" cy="990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4972050" cy="990600"/>
                    </a:xfrm>
                    <a:prstGeom prst="rect">
                      <a:avLst/>
                    </a:prstGeom>
                  </pic:spPr>
                </pic:pic>
              </a:graphicData>
            </a:graphic>
          </wp:inline>
        </w:drawing>
      </w:r>
    </w:p>
    <w:p w:rsidR="006C3FA3" w:rsidRPr="00371C3A" w:rsidRDefault="006C3FA3" w:rsidP="00002E8B">
      <w:pPr>
        <w:spacing w:before="10"/>
        <w:rPr>
          <w:rFonts w:ascii="Verdana" w:eastAsia="Verdana" w:hAnsi="Verdana" w:cs="Verdana"/>
          <w:sz w:val="26"/>
          <w:szCs w:val="26"/>
        </w:rPr>
      </w:pPr>
      <w:r w:rsidRPr="00371C3A">
        <w:rPr>
          <w:noProof/>
          <w:lang w:val="en-US" w:eastAsia="en-US"/>
        </w:rPr>
        <w:drawing>
          <wp:inline distT="0" distB="0" distL="0" distR="0" wp14:anchorId="01BF3E20" wp14:editId="20BEF25F">
            <wp:extent cx="4695825" cy="923925"/>
            <wp:effectExtent l="0" t="0" r="9525" b="952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4695825" cy="923925"/>
                    </a:xfrm>
                    <a:prstGeom prst="rect">
                      <a:avLst/>
                    </a:prstGeom>
                  </pic:spPr>
                </pic:pic>
              </a:graphicData>
            </a:graphic>
          </wp:inline>
        </w:drawing>
      </w:r>
    </w:p>
    <w:p w:rsidR="00E815B2" w:rsidRPr="00371C3A" w:rsidRDefault="00E815B2" w:rsidP="00947776">
      <w:pPr>
        <w:pStyle w:val="Heading3"/>
      </w:pPr>
      <w:r w:rsidRPr="00371C3A">
        <w:t>Conducting a further search</w:t>
      </w:r>
    </w:p>
    <w:p w:rsidR="00576BDD" w:rsidRPr="00371C3A" w:rsidRDefault="00576BDD" w:rsidP="00576BDD">
      <w:pPr>
        <w:pStyle w:val="BodyCopy"/>
        <w:rPr>
          <w:noProof w:val="0"/>
        </w:rPr>
      </w:pPr>
      <w:r w:rsidRPr="00371C3A">
        <w:rPr>
          <w:noProof w:val="0"/>
        </w:rPr>
        <w:t>The Google search engine (and other engines also provide this option), enables you to use Search Tools to search within the results. You can select within the ‘Any time’ option to retrieve the most up to date information. This causes Google to run a new search using your newly specified query but only on the pages it found from your initial query, rather than over the entire web.</w:t>
      </w:r>
    </w:p>
    <w:p w:rsidR="00E815B2" w:rsidRPr="00371C3A" w:rsidRDefault="00576BDD" w:rsidP="00C3348F">
      <w:pPr>
        <w:pStyle w:val="BodyCopy"/>
        <w:rPr>
          <w:noProof w:val="0"/>
        </w:rPr>
      </w:pPr>
      <w:r w:rsidRPr="00371C3A">
        <w:rPr>
          <w:lang w:val="en-US" w:eastAsia="en-US"/>
        </w:rPr>
        <w:drawing>
          <wp:inline distT="0" distB="0" distL="0" distR="0" wp14:anchorId="5864E873" wp14:editId="32366EA0">
            <wp:extent cx="2174954" cy="1868321"/>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2173944" cy="1867454"/>
                    </a:xfrm>
                    <a:prstGeom prst="rect">
                      <a:avLst/>
                    </a:prstGeom>
                  </pic:spPr>
                </pic:pic>
              </a:graphicData>
            </a:graphic>
          </wp:inline>
        </w:drawing>
      </w:r>
    </w:p>
    <w:p w:rsidR="00342904" w:rsidRPr="00371C3A" w:rsidRDefault="00342904">
      <w:pPr>
        <w:rPr>
          <w:rFonts w:ascii="Helvetica" w:eastAsia="Calibri" w:hAnsi="Helvetica" w:cs="Calibri"/>
          <w:szCs w:val="16"/>
          <w:lang w:eastAsia="ar-SA"/>
        </w:rPr>
      </w:pPr>
      <w:r w:rsidRPr="00371C3A">
        <w:br w:type="page"/>
      </w:r>
    </w:p>
    <w:tbl>
      <w:tblPr>
        <w:tblStyle w:val="TableGrid"/>
        <w:tblW w:w="5000" w:type="pct"/>
        <w:tblLook w:val="04A0" w:firstRow="1" w:lastRow="0" w:firstColumn="1" w:lastColumn="0" w:noHBand="0" w:noVBand="1"/>
      </w:tblPr>
      <w:tblGrid>
        <w:gridCol w:w="4623"/>
        <w:gridCol w:w="4623"/>
      </w:tblGrid>
      <w:tr w:rsidR="003A6E1F" w:rsidRPr="00371C3A" w:rsidTr="003A6E1F">
        <w:tc>
          <w:tcPr>
            <w:tcW w:w="4623" w:type="dxa"/>
            <w:shd w:val="clear" w:color="auto" w:fill="595959" w:themeFill="text1" w:themeFillTint="A6"/>
          </w:tcPr>
          <w:p w:rsidR="003A6E1F" w:rsidRPr="00371C3A" w:rsidRDefault="003A6E1F" w:rsidP="003A6E1F">
            <w:pPr>
              <w:pStyle w:val="TableHeading"/>
              <w:rPr>
                <w:noProof w:val="0"/>
              </w:rPr>
            </w:pPr>
            <w:r w:rsidRPr="00371C3A">
              <w:rPr>
                <w:noProof w:val="0"/>
              </w:rPr>
              <w:t>Too Many Results – You can focus the Search By ……………</w:t>
            </w:r>
          </w:p>
        </w:tc>
        <w:tc>
          <w:tcPr>
            <w:tcW w:w="4623" w:type="dxa"/>
            <w:shd w:val="clear" w:color="auto" w:fill="595959" w:themeFill="text1" w:themeFillTint="A6"/>
          </w:tcPr>
          <w:p w:rsidR="003A6E1F" w:rsidRPr="00371C3A" w:rsidRDefault="003A6E1F" w:rsidP="003A6E1F">
            <w:pPr>
              <w:pStyle w:val="TableHeading"/>
              <w:rPr>
                <w:noProof w:val="0"/>
              </w:rPr>
            </w:pPr>
            <w:r w:rsidRPr="00371C3A">
              <w:rPr>
                <w:noProof w:val="0"/>
              </w:rPr>
              <w:t>Too Few Results – You can broaden the Search By …………</w:t>
            </w:r>
          </w:p>
        </w:tc>
      </w:tr>
      <w:tr w:rsidR="003A6E1F" w:rsidRPr="00371C3A" w:rsidTr="003A6E1F">
        <w:tc>
          <w:tcPr>
            <w:tcW w:w="4623" w:type="dxa"/>
          </w:tcPr>
          <w:p w:rsidR="003A6E1F" w:rsidRPr="00371C3A" w:rsidRDefault="003A6E1F" w:rsidP="00CF2BFD">
            <w:pPr>
              <w:pStyle w:val="TableText"/>
              <w:rPr>
                <w:noProof w:val="0"/>
              </w:rPr>
            </w:pPr>
            <w:r w:rsidRPr="00371C3A">
              <w:rPr>
                <w:noProof w:val="0"/>
              </w:rPr>
              <w:t>Adding a word or phrase</w:t>
            </w:r>
          </w:p>
        </w:tc>
        <w:tc>
          <w:tcPr>
            <w:tcW w:w="4623" w:type="dxa"/>
          </w:tcPr>
          <w:p w:rsidR="003A6E1F" w:rsidRPr="00371C3A" w:rsidRDefault="003A6E1F" w:rsidP="00CF2BFD">
            <w:pPr>
              <w:pStyle w:val="TableText"/>
              <w:rPr>
                <w:noProof w:val="0"/>
              </w:rPr>
            </w:pPr>
            <w:r w:rsidRPr="00371C3A">
              <w:rPr>
                <w:noProof w:val="0"/>
              </w:rPr>
              <w:t>Removing a word or phrase</w:t>
            </w:r>
          </w:p>
        </w:tc>
      </w:tr>
      <w:tr w:rsidR="003A6E1F" w:rsidRPr="00371C3A" w:rsidTr="003A6E1F">
        <w:tc>
          <w:tcPr>
            <w:tcW w:w="4623" w:type="dxa"/>
          </w:tcPr>
          <w:p w:rsidR="003A6E1F" w:rsidRPr="00371C3A" w:rsidRDefault="003A6E1F" w:rsidP="00CF2BFD">
            <w:pPr>
              <w:pStyle w:val="TableText"/>
              <w:rPr>
                <w:noProof w:val="0"/>
              </w:rPr>
            </w:pPr>
            <w:r w:rsidRPr="00371C3A">
              <w:rPr>
                <w:noProof w:val="0"/>
              </w:rPr>
              <w:t>Specifying the order in which you want words to appear</w:t>
            </w:r>
          </w:p>
        </w:tc>
        <w:tc>
          <w:tcPr>
            <w:tcW w:w="4623" w:type="dxa"/>
          </w:tcPr>
          <w:p w:rsidR="003A6E1F" w:rsidRPr="00371C3A" w:rsidRDefault="003A6E1F" w:rsidP="00CF2BFD">
            <w:pPr>
              <w:pStyle w:val="TableText"/>
              <w:rPr>
                <w:noProof w:val="0"/>
              </w:rPr>
            </w:pPr>
            <w:r w:rsidRPr="00371C3A">
              <w:rPr>
                <w:noProof w:val="0"/>
              </w:rPr>
              <w:t>Specifying words instead of phrases</w:t>
            </w:r>
          </w:p>
        </w:tc>
      </w:tr>
      <w:tr w:rsidR="003A6E1F" w:rsidRPr="00371C3A" w:rsidTr="003A6E1F">
        <w:tc>
          <w:tcPr>
            <w:tcW w:w="4623" w:type="dxa"/>
          </w:tcPr>
          <w:p w:rsidR="003A6E1F" w:rsidRPr="00371C3A" w:rsidRDefault="003A6E1F" w:rsidP="00CF2BFD">
            <w:pPr>
              <w:pStyle w:val="TableText"/>
              <w:rPr>
                <w:noProof w:val="0"/>
              </w:rPr>
            </w:pPr>
            <w:r w:rsidRPr="00371C3A">
              <w:rPr>
                <w:noProof w:val="0"/>
              </w:rPr>
              <w:t>Using a more specific term</w:t>
            </w:r>
          </w:p>
        </w:tc>
        <w:tc>
          <w:tcPr>
            <w:tcW w:w="4623" w:type="dxa"/>
          </w:tcPr>
          <w:p w:rsidR="003A6E1F" w:rsidRPr="00371C3A" w:rsidRDefault="003A6E1F" w:rsidP="00CF2BFD">
            <w:pPr>
              <w:pStyle w:val="TableText"/>
              <w:rPr>
                <w:noProof w:val="0"/>
              </w:rPr>
            </w:pPr>
            <w:r w:rsidRPr="00371C3A">
              <w:rPr>
                <w:noProof w:val="0"/>
              </w:rPr>
              <w:t>Using more general terms</w:t>
            </w:r>
          </w:p>
        </w:tc>
      </w:tr>
      <w:tr w:rsidR="003A6E1F" w:rsidRPr="00371C3A" w:rsidTr="003A6E1F">
        <w:tc>
          <w:tcPr>
            <w:tcW w:w="4623" w:type="dxa"/>
          </w:tcPr>
          <w:p w:rsidR="003A6E1F" w:rsidRPr="00371C3A" w:rsidRDefault="003A6E1F" w:rsidP="00CF2BFD">
            <w:pPr>
              <w:pStyle w:val="TableText"/>
              <w:rPr>
                <w:noProof w:val="0"/>
              </w:rPr>
            </w:pPr>
            <w:r w:rsidRPr="00371C3A">
              <w:rPr>
                <w:noProof w:val="0"/>
              </w:rPr>
              <w:t>Identifying ineffective terms and removing them</w:t>
            </w:r>
          </w:p>
        </w:tc>
        <w:tc>
          <w:tcPr>
            <w:tcW w:w="4623" w:type="dxa"/>
          </w:tcPr>
          <w:p w:rsidR="003A6E1F" w:rsidRPr="00371C3A" w:rsidRDefault="003A6E1F" w:rsidP="00CF2BFD">
            <w:pPr>
              <w:pStyle w:val="TableText"/>
              <w:rPr>
                <w:noProof w:val="0"/>
              </w:rPr>
            </w:pPr>
            <w:r w:rsidRPr="00371C3A">
              <w:rPr>
                <w:noProof w:val="0"/>
              </w:rPr>
              <w:t>Using a more common version of the word’s spelling</w:t>
            </w:r>
          </w:p>
        </w:tc>
      </w:tr>
      <w:tr w:rsidR="003A6E1F" w:rsidRPr="00371C3A" w:rsidTr="003A6E1F">
        <w:tc>
          <w:tcPr>
            <w:tcW w:w="4623" w:type="dxa"/>
          </w:tcPr>
          <w:p w:rsidR="003A6E1F" w:rsidRPr="00371C3A" w:rsidRDefault="003A6E1F" w:rsidP="00CF2BFD">
            <w:pPr>
              <w:pStyle w:val="TableText"/>
              <w:rPr>
                <w:noProof w:val="0"/>
              </w:rPr>
            </w:pPr>
            <w:r w:rsidRPr="00371C3A">
              <w:rPr>
                <w:noProof w:val="0"/>
              </w:rPr>
              <w:t>Limiting a date range</w:t>
            </w:r>
          </w:p>
        </w:tc>
        <w:tc>
          <w:tcPr>
            <w:tcW w:w="4623" w:type="dxa"/>
          </w:tcPr>
          <w:p w:rsidR="003A6E1F" w:rsidRPr="00371C3A" w:rsidRDefault="003A6E1F" w:rsidP="00CF2BFD">
            <w:pPr>
              <w:pStyle w:val="TableText"/>
              <w:rPr>
                <w:noProof w:val="0"/>
              </w:rPr>
            </w:pPr>
            <w:r w:rsidRPr="00371C3A">
              <w:rPr>
                <w:noProof w:val="0"/>
              </w:rPr>
              <w:t>Removing a date range</w:t>
            </w:r>
          </w:p>
        </w:tc>
      </w:tr>
      <w:tr w:rsidR="003A6E1F" w:rsidRPr="00371C3A" w:rsidTr="003A6E1F">
        <w:tc>
          <w:tcPr>
            <w:tcW w:w="4623" w:type="dxa"/>
          </w:tcPr>
          <w:p w:rsidR="003A6E1F" w:rsidRPr="00371C3A" w:rsidRDefault="003A6E1F" w:rsidP="00CF2BFD">
            <w:pPr>
              <w:pStyle w:val="TableText"/>
              <w:rPr>
                <w:noProof w:val="0"/>
              </w:rPr>
            </w:pPr>
            <w:r w:rsidRPr="00371C3A">
              <w:rPr>
                <w:noProof w:val="0"/>
              </w:rPr>
              <w:t>Limiting where terms occur</w:t>
            </w:r>
          </w:p>
        </w:tc>
        <w:tc>
          <w:tcPr>
            <w:tcW w:w="4623" w:type="dxa"/>
          </w:tcPr>
          <w:p w:rsidR="003A6E1F" w:rsidRPr="00371C3A" w:rsidRDefault="003A6E1F" w:rsidP="00CF2BFD">
            <w:pPr>
              <w:pStyle w:val="TableText"/>
              <w:rPr>
                <w:noProof w:val="0"/>
              </w:rPr>
            </w:pPr>
            <w:r w:rsidRPr="00371C3A">
              <w:rPr>
                <w:noProof w:val="0"/>
              </w:rPr>
              <w:t>Split up a multi-part query</w:t>
            </w:r>
          </w:p>
        </w:tc>
      </w:tr>
      <w:tr w:rsidR="003A6E1F" w:rsidRPr="00371C3A" w:rsidTr="003A6E1F">
        <w:tc>
          <w:tcPr>
            <w:tcW w:w="4623" w:type="dxa"/>
          </w:tcPr>
          <w:p w:rsidR="003A6E1F" w:rsidRPr="00371C3A" w:rsidRDefault="003A6E1F" w:rsidP="00CF2BFD">
            <w:pPr>
              <w:pStyle w:val="TableText"/>
              <w:rPr>
                <w:noProof w:val="0"/>
              </w:rPr>
            </w:pPr>
            <w:r w:rsidRPr="00371C3A">
              <w:rPr>
                <w:noProof w:val="0"/>
              </w:rPr>
              <w:t>Limiting the page to a particular country</w:t>
            </w:r>
          </w:p>
        </w:tc>
        <w:tc>
          <w:tcPr>
            <w:tcW w:w="4623" w:type="dxa"/>
          </w:tcPr>
          <w:p w:rsidR="003A6E1F" w:rsidRPr="00371C3A" w:rsidRDefault="003A6E1F" w:rsidP="00CF2BFD">
            <w:pPr>
              <w:pStyle w:val="TableText"/>
              <w:rPr>
                <w:noProof w:val="0"/>
              </w:rPr>
            </w:pPr>
            <w:r w:rsidRPr="00371C3A">
              <w:rPr>
                <w:noProof w:val="0"/>
              </w:rPr>
              <w:t>Search the entire web</w:t>
            </w:r>
          </w:p>
        </w:tc>
      </w:tr>
    </w:tbl>
    <w:p w:rsidR="00E815B2" w:rsidRPr="00371C3A" w:rsidRDefault="00E815B2" w:rsidP="00342904">
      <w:pPr>
        <w:pStyle w:val="Heading3"/>
      </w:pPr>
      <w:r w:rsidRPr="00371C3A">
        <w:t>Advanced search function</w:t>
      </w:r>
    </w:p>
    <w:p w:rsidR="00E815B2" w:rsidRPr="00371C3A" w:rsidRDefault="00E815B2" w:rsidP="00C3348F">
      <w:pPr>
        <w:pStyle w:val="BodyCopy"/>
        <w:rPr>
          <w:noProof w:val="0"/>
        </w:rPr>
      </w:pPr>
      <w:r w:rsidRPr="00371C3A">
        <w:rPr>
          <w:noProof w:val="0"/>
        </w:rPr>
        <w:t>As you also saw in Section 1, certain additional features and functions are available on all search engines, if you want more control over your searches.</w:t>
      </w:r>
    </w:p>
    <w:p w:rsidR="00DE4760" w:rsidRPr="00371C3A" w:rsidRDefault="00E815B2" w:rsidP="00C3348F">
      <w:pPr>
        <w:pStyle w:val="BodyCopy"/>
        <w:rPr>
          <w:noProof w:val="0"/>
        </w:rPr>
      </w:pPr>
      <w:r w:rsidRPr="00371C3A">
        <w:rPr>
          <w:noProof w:val="0"/>
        </w:rPr>
        <w:t>If you don’t find what you’re looking for, consider specifying more precisely what you want by selecting an Advanced Search option. This function is easy to use and allows you to select or exclude pages with more precision than specifying search queries in the standard search box, as shown below</w:t>
      </w:r>
      <w:r w:rsidR="001A5FA2">
        <w:rPr>
          <w:noProof w:val="0"/>
        </w:rPr>
        <w:t>.</w:t>
      </w:r>
    </w:p>
    <w:p w:rsidR="00831387" w:rsidRPr="00371C3A" w:rsidRDefault="00831387" w:rsidP="00342904">
      <w:pPr>
        <w:pStyle w:val="Heading3"/>
      </w:pPr>
      <w:r w:rsidRPr="00371C3A">
        <w:t>Adding search engine functions to queries</w:t>
      </w:r>
    </w:p>
    <w:p w:rsidR="00831387" w:rsidRPr="00371C3A" w:rsidRDefault="00831387" w:rsidP="00C3348F">
      <w:pPr>
        <w:pStyle w:val="BodyCopy"/>
        <w:rPr>
          <w:noProof w:val="0"/>
        </w:rPr>
      </w:pPr>
      <w:r w:rsidRPr="00371C3A">
        <w:rPr>
          <w:noProof w:val="0"/>
        </w:rPr>
        <w:t>Search engines also have functions you can add to a query to fine</w:t>
      </w:r>
      <w:r w:rsidR="00EF18DB" w:rsidRPr="00371C3A">
        <w:rPr>
          <w:noProof w:val="0"/>
        </w:rPr>
        <w:t xml:space="preserve"> </w:t>
      </w:r>
      <w:r w:rsidRPr="00371C3A">
        <w:rPr>
          <w:noProof w:val="0"/>
        </w:rPr>
        <w:t>tune the results you receive. We’ll take Google as an example here and look at four additional query functions it offers:</w:t>
      </w:r>
    </w:p>
    <w:p w:rsidR="00831387" w:rsidRPr="00371C3A" w:rsidRDefault="00831387" w:rsidP="00342904">
      <w:pPr>
        <w:pStyle w:val="Bullet1"/>
      </w:pPr>
      <w:r w:rsidRPr="00371C3A">
        <w:t>+ Search</w:t>
      </w:r>
    </w:p>
    <w:p w:rsidR="00831387" w:rsidRPr="00371C3A" w:rsidRDefault="00831387" w:rsidP="00342904">
      <w:pPr>
        <w:pStyle w:val="Bullet1"/>
      </w:pPr>
      <w:r w:rsidRPr="00371C3A">
        <w:t>OR Search</w:t>
      </w:r>
    </w:p>
    <w:p w:rsidR="00831387" w:rsidRPr="00371C3A" w:rsidRDefault="00831387" w:rsidP="00342904">
      <w:pPr>
        <w:pStyle w:val="Bullet1"/>
      </w:pPr>
      <w:r w:rsidRPr="00371C3A">
        <w:t>Numrange Search</w:t>
      </w:r>
    </w:p>
    <w:p w:rsidR="00831387" w:rsidRPr="00371C3A" w:rsidRDefault="00831387" w:rsidP="00342904">
      <w:pPr>
        <w:pStyle w:val="Bullet1"/>
      </w:pPr>
      <w:r w:rsidRPr="00371C3A">
        <w:t>Fill in the Blanks Search</w:t>
      </w:r>
      <w:r w:rsidR="00342904" w:rsidRPr="00371C3A">
        <w:t>.</w:t>
      </w:r>
    </w:p>
    <w:p w:rsidR="00831387" w:rsidRPr="001A5FA2" w:rsidRDefault="00831387" w:rsidP="001A5FA2">
      <w:pPr>
        <w:pStyle w:val="Heading4"/>
      </w:pPr>
      <w:bookmarkStart w:id="83" w:name="+_Search"/>
      <w:bookmarkEnd w:id="83"/>
      <w:r w:rsidRPr="001A5FA2">
        <w:t>+ Search</w:t>
      </w:r>
    </w:p>
    <w:p w:rsidR="00831387" w:rsidRPr="00371C3A" w:rsidRDefault="00831387" w:rsidP="001A5FA2">
      <w:pPr>
        <w:pStyle w:val="BodyCopy"/>
      </w:pPr>
      <w:r w:rsidRPr="00371C3A">
        <w:t xml:space="preserve">Google ignores, but without effecting results, common words (where, the, how, etc.) or characters and letters (I, II etc.) that slow down your search. But the </w:t>
      </w:r>
      <w:r w:rsidRPr="00371C3A">
        <w:rPr>
          <w:u w:val="single"/>
        </w:rPr>
        <w:t>+ Search</w:t>
      </w:r>
      <w:r w:rsidRPr="00371C3A">
        <w:t xml:space="preserve"> function lets you </w:t>
      </w:r>
      <w:r w:rsidRPr="00371C3A">
        <w:rPr>
          <w:b/>
        </w:rPr>
        <w:t>use</w:t>
      </w:r>
      <w:r w:rsidRPr="00371C3A">
        <w:t xml:space="preserve"> a common word, if it is essential in getting the results you want.</w:t>
      </w:r>
    </w:p>
    <w:p w:rsidR="00831387" w:rsidRPr="00371C3A" w:rsidRDefault="00831387" w:rsidP="00C3348F">
      <w:pPr>
        <w:pStyle w:val="BodyCopy"/>
        <w:rPr>
          <w:noProof w:val="0"/>
        </w:rPr>
      </w:pPr>
      <w:r w:rsidRPr="00371C3A">
        <w:rPr>
          <w:noProof w:val="0"/>
        </w:rPr>
        <w:t>You can include it by putting a (+) sign in front of it. (Make sure you include a space before</w:t>
      </w:r>
      <w:r w:rsidRPr="00371C3A">
        <w:rPr>
          <w:noProof w:val="0"/>
          <w:spacing w:val="48"/>
        </w:rPr>
        <w:t xml:space="preserve"> </w:t>
      </w:r>
      <w:r w:rsidRPr="00371C3A">
        <w:rPr>
          <w:noProof w:val="0"/>
        </w:rPr>
        <w:t>the (+) sign.)</w:t>
      </w:r>
    </w:p>
    <w:p w:rsidR="00342904" w:rsidRPr="00371C3A" w:rsidRDefault="00342904" w:rsidP="00831387">
      <w:pPr>
        <w:widowControl w:val="0"/>
        <w:spacing w:after="0" w:line="277" w:lineRule="auto"/>
        <w:rPr>
          <w:rFonts w:ascii="Calibri" w:eastAsia="Calibri" w:hAnsi="Calibri" w:cs="Times New Roman"/>
          <w:lang w:eastAsia="en-US"/>
        </w:rPr>
      </w:pPr>
    </w:p>
    <w:p w:rsidR="00342904" w:rsidRPr="00371C3A" w:rsidRDefault="00342904" w:rsidP="00831387">
      <w:pPr>
        <w:widowControl w:val="0"/>
        <w:spacing w:after="0" w:line="277" w:lineRule="auto"/>
        <w:rPr>
          <w:rFonts w:ascii="Calibri" w:eastAsia="Calibri" w:hAnsi="Calibri" w:cs="Times New Roman"/>
          <w:lang w:eastAsia="en-US"/>
        </w:rPr>
        <w:sectPr w:rsidR="00342904" w:rsidRPr="00371C3A" w:rsidSect="00EE5383">
          <w:headerReference w:type="even" r:id="rId164"/>
          <w:headerReference w:type="default" r:id="rId165"/>
          <w:pgSz w:w="11910" w:h="16840"/>
          <w:pgMar w:top="1440" w:right="1440" w:bottom="1440" w:left="1440" w:header="738" w:footer="317" w:gutter="0"/>
          <w:cols w:space="720"/>
        </w:sectPr>
      </w:pPr>
    </w:p>
    <w:p w:rsidR="00831387" w:rsidRPr="00371C3A" w:rsidRDefault="00831387" w:rsidP="00C3348F">
      <w:pPr>
        <w:pStyle w:val="BodyCopy"/>
        <w:rPr>
          <w:noProof w:val="0"/>
        </w:rPr>
      </w:pPr>
      <w:r w:rsidRPr="00371C3A">
        <w:rPr>
          <w:noProof w:val="0"/>
        </w:rPr>
        <w:t>For example, here’s how to search for entries about the Queen Elizabeth II cruise ship.</w:t>
      </w:r>
    </w:p>
    <w:p w:rsidR="00831387" w:rsidRPr="00371C3A" w:rsidRDefault="00831387" w:rsidP="00342904">
      <w:pPr>
        <w:pStyle w:val="BodyCopy"/>
        <w:rPr>
          <w:noProof w:val="0"/>
        </w:rPr>
      </w:pPr>
    </w:p>
    <w:p w:rsidR="00831387" w:rsidRPr="00371C3A" w:rsidRDefault="00831387" w:rsidP="00342904">
      <w:pPr>
        <w:pStyle w:val="BodyCopy"/>
        <w:rPr>
          <w:noProof w:val="0"/>
        </w:rPr>
      </w:pPr>
      <w:r w:rsidRPr="00371C3A">
        <w:rPr>
          <w:lang w:val="en-US" w:eastAsia="en-US"/>
        </w:rPr>
        <mc:AlternateContent>
          <mc:Choice Requires="wps">
            <w:drawing>
              <wp:inline distT="0" distB="0" distL="0" distR="0" wp14:anchorId="6D3ECAB6" wp14:editId="1CF3991D">
                <wp:extent cx="3154680" cy="287020"/>
                <wp:effectExtent l="12065" t="6350" r="5080" b="11430"/>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8702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831387">
                            <w:pPr>
                              <w:tabs>
                                <w:tab w:val="left" w:pos="3950"/>
                              </w:tabs>
                              <w:spacing w:before="114"/>
                              <w:ind w:left="102"/>
                              <w:rPr>
                                <w:rFonts w:ascii="Verdana" w:eastAsia="Verdana" w:hAnsi="Verdana" w:cs="Verdana"/>
                                <w:sz w:val="20"/>
                                <w:szCs w:val="20"/>
                              </w:rPr>
                            </w:pPr>
                            <w:r>
                              <w:rPr>
                                <w:rFonts w:ascii="Verdana"/>
                                <w:spacing w:val="-1"/>
                                <w:sz w:val="20"/>
                              </w:rPr>
                              <w:t>Queen</w:t>
                            </w:r>
                            <w:r>
                              <w:rPr>
                                <w:rFonts w:ascii="Verdana"/>
                                <w:sz w:val="20"/>
                              </w:rPr>
                              <w:t xml:space="preserve"> </w:t>
                            </w:r>
                            <w:r>
                              <w:rPr>
                                <w:rFonts w:ascii="Verdana"/>
                                <w:spacing w:val="-1"/>
                                <w:sz w:val="20"/>
                              </w:rPr>
                              <w:t>Elizabeth +II</w:t>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inline>
            </w:drawing>
          </mc:Choice>
          <mc:Fallback>
            <w:pict>
              <v:shape w14:anchorId="6D3ECAB6" id="Text Box 168" o:spid="_x0000_s1082" type="#_x0000_t202" style="width:248.4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" filled="f" strokeweight=".58pt">
                <v:textbox inset="0,0,0,0">
                  <w:txbxContent>
                    <w:p w:rsidR="00124DDC" w:rsidRDefault="00124DDC" w:rsidP="00831387">
                      <w:pPr>
                        <w:tabs>
                          <w:tab w:val="left" w:pos="3950"/>
                        </w:tabs>
                        <w:spacing w:before="114"/>
                        <w:ind w:left="102"/>
                        <w:rPr>
                          <w:rFonts w:ascii="Verdana" w:eastAsia="Verdana" w:hAnsi="Verdana" w:cs="Verdana"/>
                          <w:sz w:val="20"/>
                          <w:szCs w:val="20"/>
                        </w:rPr>
                      </w:pPr>
                      <w:r>
                        <w:rPr>
                          <w:rFonts w:ascii="Verdana"/>
                          <w:spacing w:val="-1"/>
                          <w:sz w:val="20"/>
                        </w:rPr>
                        <w:t>Queen</w:t>
                      </w:r>
                      <w:r>
                        <w:rPr>
                          <w:rFonts w:ascii="Verdana"/>
                          <w:sz w:val="20"/>
                        </w:rPr>
                        <w:t xml:space="preserve"> </w:t>
                      </w:r>
                      <w:r>
                        <w:rPr>
                          <w:rFonts w:ascii="Verdana"/>
                          <w:spacing w:val="-1"/>
                          <w:sz w:val="20"/>
                        </w:rPr>
                        <w:t>Elizabeth +II</w:t>
                      </w:r>
                      <w:r>
                        <w:rPr>
                          <w:rFonts w:ascii="Verdana"/>
                          <w:spacing w:val="-1"/>
                          <w:sz w:val="20"/>
                        </w:rPr>
                        <w:tab/>
                      </w:r>
                      <w:r>
                        <w:rPr>
                          <w:rFonts w:ascii="Verdana"/>
                          <w:b/>
                          <w:spacing w:val="-1"/>
                          <w:sz w:val="20"/>
                        </w:rPr>
                        <w:t>SEARCH</w:t>
                      </w:r>
                    </w:p>
                  </w:txbxContent>
                </v:textbox>
                <w10:anchorlock/>
              </v:shape>
            </w:pict>
          </mc:Fallback>
        </mc:AlternateContent>
      </w:r>
    </w:p>
    <w:p w:rsidR="00342904" w:rsidRPr="00371C3A" w:rsidRDefault="00342904" w:rsidP="00342904">
      <w:pPr>
        <w:pStyle w:val="BodyCopy"/>
        <w:rPr>
          <w:noProof w:val="0"/>
        </w:rPr>
      </w:pPr>
    </w:p>
    <w:p w:rsidR="00831387" w:rsidRPr="00371C3A" w:rsidRDefault="00831387" w:rsidP="00831387">
      <w:pPr>
        <w:pStyle w:val="Heading4"/>
        <w:rPr>
          <w:rFonts w:eastAsia="Verdana"/>
          <w:lang w:eastAsia="en-US"/>
        </w:rPr>
      </w:pPr>
      <w:bookmarkStart w:id="84" w:name="OR_Search"/>
      <w:bookmarkEnd w:id="84"/>
      <w:r w:rsidRPr="00371C3A">
        <w:rPr>
          <w:rFonts w:eastAsia="Verdana"/>
          <w:lang w:eastAsia="en-US"/>
        </w:rPr>
        <w:t>OR Search</w:t>
      </w:r>
    </w:p>
    <w:p w:rsidR="00831387" w:rsidRPr="00371C3A" w:rsidRDefault="00831387" w:rsidP="00C3348F">
      <w:pPr>
        <w:pStyle w:val="BodyCopy"/>
        <w:rPr>
          <w:noProof w:val="0"/>
        </w:rPr>
      </w:pPr>
      <w:r w:rsidRPr="00371C3A">
        <w:rPr>
          <w:noProof w:val="0"/>
        </w:rPr>
        <w:t>To find pages that include either of the two search items, add an uppercase ‘OR’ between the queries.</w:t>
      </w:r>
    </w:p>
    <w:p w:rsidR="00831387" w:rsidRPr="00371C3A" w:rsidRDefault="00831387" w:rsidP="00C3348F">
      <w:pPr>
        <w:pStyle w:val="BodyCopy"/>
        <w:rPr>
          <w:noProof w:val="0"/>
        </w:rPr>
      </w:pPr>
      <w:r w:rsidRPr="00371C3A">
        <w:rPr>
          <w:noProof w:val="0"/>
        </w:rPr>
        <w:t xml:space="preserve">This is how you would search for a hotel in </w:t>
      </w:r>
      <w:r w:rsidR="00754EBA" w:rsidRPr="00371C3A">
        <w:rPr>
          <w:noProof w:val="0"/>
        </w:rPr>
        <w:t>Phnom Penh or Siem Reap</w:t>
      </w:r>
    </w:p>
    <w:p w:rsidR="00831387" w:rsidRPr="00371C3A" w:rsidRDefault="00831387" w:rsidP="00342904">
      <w:pPr>
        <w:pStyle w:val="BodyCopy"/>
        <w:rPr>
          <w:noProof w:val="0"/>
        </w:rPr>
      </w:pPr>
    </w:p>
    <w:p w:rsidR="00831387" w:rsidRPr="00371C3A" w:rsidRDefault="00831387" w:rsidP="00342904">
      <w:pPr>
        <w:pStyle w:val="BodyCopy"/>
        <w:rPr>
          <w:noProof w:val="0"/>
        </w:rPr>
      </w:pPr>
      <w:r w:rsidRPr="00371C3A">
        <w:rPr>
          <w:lang w:val="en-US" w:eastAsia="en-US"/>
        </w:rPr>
        <mc:AlternateContent>
          <mc:Choice Requires="wps">
            <w:drawing>
              <wp:inline distT="0" distB="0" distL="0" distR="0" wp14:anchorId="48459DB7" wp14:editId="31C04774">
                <wp:extent cx="3154680" cy="285750"/>
                <wp:effectExtent l="13970" t="12065" r="12700" b="6985"/>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8575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831387">
                            <w:pPr>
                              <w:tabs>
                                <w:tab w:val="left" w:pos="3950"/>
                              </w:tabs>
                              <w:spacing w:before="114"/>
                              <w:ind w:left="102"/>
                              <w:rPr>
                                <w:rFonts w:ascii="Verdana" w:eastAsia="Verdana" w:hAnsi="Verdana" w:cs="Verdana"/>
                                <w:sz w:val="20"/>
                                <w:szCs w:val="20"/>
                              </w:rPr>
                            </w:pPr>
                            <w:r>
                              <w:rPr>
                                <w:rFonts w:ascii="Verdana"/>
                                <w:spacing w:val="-1"/>
                                <w:sz w:val="20"/>
                              </w:rPr>
                              <w:t>Phnom Penh or Siem Reap</w:t>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inline>
            </w:drawing>
          </mc:Choice>
          <mc:Fallback>
            <w:pict>
              <v:shape w14:anchorId="48459DB7" id="Text Box 164" o:spid="_x0000_s1083" type="#_x0000_t202" style="width:248.4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" filled="f" strokeweight=".58pt">
                <v:textbox inset="0,0,0,0">
                  <w:txbxContent>
                    <w:p w:rsidR="00124DDC" w:rsidRDefault="00124DDC" w:rsidP="00831387">
                      <w:pPr>
                        <w:tabs>
                          <w:tab w:val="left" w:pos="3950"/>
                        </w:tabs>
                        <w:spacing w:before="114"/>
                        <w:ind w:left="102"/>
                        <w:rPr>
                          <w:rFonts w:ascii="Verdana" w:eastAsia="Verdana" w:hAnsi="Verdana" w:cs="Verdana"/>
                          <w:sz w:val="20"/>
                          <w:szCs w:val="20"/>
                        </w:rPr>
                      </w:pPr>
                      <w:r>
                        <w:rPr>
                          <w:rFonts w:ascii="Verdana"/>
                          <w:spacing w:val="-1"/>
                          <w:sz w:val="20"/>
                        </w:rPr>
                        <w:t>Phnom Penh or Siem Reap</w:t>
                      </w:r>
                      <w:r>
                        <w:rPr>
                          <w:rFonts w:ascii="Verdana"/>
                          <w:spacing w:val="-1"/>
                          <w:sz w:val="20"/>
                        </w:rPr>
                        <w:tab/>
                      </w:r>
                      <w:r>
                        <w:rPr>
                          <w:rFonts w:ascii="Verdana"/>
                          <w:b/>
                          <w:spacing w:val="-1"/>
                          <w:sz w:val="20"/>
                        </w:rPr>
                        <w:t>SEARCH</w:t>
                      </w:r>
                    </w:p>
                  </w:txbxContent>
                </v:textbox>
                <w10:anchorlock/>
              </v:shape>
            </w:pict>
          </mc:Fallback>
        </mc:AlternateContent>
      </w:r>
    </w:p>
    <w:p w:rsidR="00831387" w:rsidRPr="00371C3A" w:rsidRDefault="00831387" w:rsidP="00342904">
      <w:pPr>
        <w:pStyle w:val="BodyCopy"/>
        <w:rPr>
          <w:noProof w:val="0"/>
        </w:rPr>
      </w:pPr>
    </w:p>
    <w:p w:rsidR="00831387" w:rsidRPr="00371C3A" w:rsidRDefault="00831387" w:rsidP="00831387">
      <w:pPr>
        <w:pStyle w:val="Heading4"/>
        <w:rPr>
          <w:rFonts w:eastAsia="Verdana"/>
          <w:lang w:eastAsia="en-US"/>
        </w:rPr>
      </w:pPr>
      <w:bookmarkStart w:id="85" w:name="Numrange_Search"/>
      <w:bookmarkEnd w:id="85"/>
      <w:r w:rsidRPr="00371C3A">
        <w:rPr>
          <w:rFonts w:eastAsia="Verdana"/>
          <w:lang w:eastAsia="en-US"/>
        </w:rPr>
        <w:t>Numrange</w:t>
      </w:r>
      <w:r w:rsidRPr="00371C3A">
        <w:rPr>
          <w:rFonts w:eastAsia="Verdana"/>
          <w:spacing w:val="-1"/>
          <w:lang w:eastAsia="en-US"/>
        </w:rPr>
        <w:t xml:space="preserve"> </w:t>
      </w:r>
      <w:r w:rsidRPr="00371C3A">
        <w:rPr>
          <w:rFonts w:eastAsia="Verdana"/>
          <w:lang w:eastAsia="en-US"/>
        </w:rPr>
        <w:t>Search</w:t>
      </w:r>
    </w:p>
    <w:p w:rsidR="00831387" w:rsidRPr="00371C3A" w:rsidRDefault="00831387" w:rsidP="00C3348F">
      <w:pPr>
        <w:pStyle w:val="BodyCopy"/>
        <w:rPr>
          <w:noProof w:val="0"/>
        </w:rPr>
      </w:pPr>
      <w:r w:rsidRPr="00371C3A">
        <w:rPr>
          <w:noProof w:val="0"/>
        </w:rPr>
        <w:t>This function lets you search for results containing numbers in a given range. You can use Numrange to set ranges for everything from dates to weights.</w:t>
      </w:r>
    </w:p>
    <w:p w:rsidR="00831387" w:rsidRPr="00371C3A" w:rsidRDefault="00831387" w:rsidP="00342904">
      <w:pPr>
        <w:pStyle w:val="BodyCopy"/>
        <w:rPr>
          <w:noProof w:val="0"/>
        </w:rPr>
      </w:pPr>
      <w:r w:rsidRPr="00371C3A">
        <w:rPr>
          <w:noProof w:val="0"/>
        </w:rPr>
        <w:t>Just add two dates separated by two full stops (periods), with no spaces, into the search box along with your search query words. Also specify a unit of measurement (in the Advanced Search window) of what the number range represents.</w:t>
      </w:r>
    </w:p>
    <w:p w:rsidR="00831387" w:rsidRPr="00371C3A" w:rsidRDefault="00831387" w:rsidP="00342904">
      <w:pPr>
        <w:pStyle w:val="BodyCopy"/>
        <w:rPr>
          <w:noProof w:val="0"/>
        </w:rPr>
      </w:pPr>
      <w:r w:rsidRPr="00371C3A">
        <w:rPr>
          <w:noProof w:val="0"/>
        </w:rPr>
        <w:t xml:space="preserve">Here’s how you would make a query entry for tradeshows in </w:t>
      </w:r>
      <w:r w:rsidR="003A68D8" w:rsidRPr="00371C3A">
        <w:rPr>
          <w:noProof w:val="0"/>
        </w:rPr>
        <w:t>Singapore</w:t>
      </w:r>
      <w:r w:rsidRPr="00371C3A">
        <w:rPr>
          <w:noProof w:val="0"/>
        </w:rPr>
        <w:t xml:space="preserve"> from May to October </w:t>
      </w:r>
      <w:r w:rsidR="003A68D8" w:rsidRPr="00371C3A">
        <w:rPr>
          <w:noProof w:val="0"/>
        </w:rPr>
        <w:t>2016</w:t>
      </w:r>
      <w:r w:rsidRPr="00371C3A">
        <w:rPr>
          <w:noProof w:val="0"/>
        </w:rPr>
        <w:t>.</w:t>
      </w:r>
    </w:p>
    <w:p w:rsidR="00831387" w:rsidRPr="00371C3A" w:rsidRDefault="00831387" w:rsidP="00342904">
      <w:pPr>
        <w:pStyle w:val="BodyCopy"/>
        <w:rPr>
          <w:noProof w:val="0"/>
        </w:rPr>
      </w:pPr>
    </w:p>
    <w:p w:rsidR="00831387" w:rsidRPr="00371C3A" w:rsidRDefault="00831387" w:rsidP="00342904">
      <w:pPr>
        <w:pStyle w:val="BodyCopy"/>
        <w:rPr>
          <w:rFonts w:ascii="Verdana" w:eastAsia="Verdana" w:hAnsi="Verdana" w:cs="Verdana"/>
          <w:noProof w:val="0"/>
          <w:sz w:val="20"/>
          <w:szCs w:val="20"/>
          <w:lang w:eastAsia="en-US"/>
        </w:rPr>
      </w:pPr>
      <w:r w:rsidRPr="00371C3A">
        <w:rPr>
          <w:rFonts w:ascii="Verdana" w:eastAsia="Verdana" w:hAnsi="Verdana" w:cs="Verdana"/>
          <w:sz w:val="20"/>
          <w:szCs w:val="20"/>
          <w:lang w:val="en-US" w:eastAsia="en-US"/>
        </w:rPr>
        <mc:AlternateContent>
          <mc:Choice Requires="wps">
            <w:drawing>
              <wp:inline distT="0" distB="0" distL="0" distR="0" wp14:anchorId="3881FC0A" wp14:editId="6DAEEFBC">
                <wp:extent cx="4411980" cy="285750"/>
                <wp:effectExtent l="12065" t="12065" r="5080" b="6985"/>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980" cy="28575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831387">
                            <w:pPr>
                              <w:tabs>
                                <w:tab w:val="left" w:pos="3225"/>
                                <w:tab w:val="left" w:pos="5930"/>
                              </w:tabs>
                              <w:spacing w:before="114"/>
                              <w:ind w:left="102"/>
                              <w:rPr>
                                <w:rFonts w:ascii="Verdana" w:eastAsia="Verdana" w:hAnsi="Verdana" w:cs="Verdana"/>
                                <w:sz w:val="20"/>
                                <w:szCs w:val="20"/>
                              </w:rPr>
                            </w:pPr>
                            <w:r>
                              <w:rPr>
                                <w:rFonts w:ascii="Verdana"/>
                                <w:spacing w:val="-1"/>
                                <w:sz w:val="20"/>
                              </w:rPr>
                              <w:t>Trade</w:t>
                            </w:r>
                            <w:r>
                              <w:rPr>
                                <w:rFonts w:ascii="Verdana"/>
                                <w:sz w:val="20"/>
                              </w:rPr>
                              <w:t xml:space="preserve"> </w:t>
                            </w:r>
                            <w:r>
                              <w:rPr>
                                <w:rFonts w:ascii="Verdana"/>
                                <w:spacing w:val="-1"/>
                                <w:sz w:val="20"/>
                              </w:rPr>
                              <w:t>shows</w:t>
                            </w:r>
                            <w:r>
                              <w:rPr>
                                <w:rFonts w:ascii="Verdana"/>
                                <w:sz w:val="20"/>
                              </w:rPr>
                              <w:t xml:space="preserve"> </w:t>
                            </w:r>
                            <w:r>
                              <w:rPr>
                                <w:rFonts w:ascii="Verdana"/>
                                <w:spacing w:val="-1"/>
                                <w:sz w:val="20"/>
                              </w:rPr>
                              <w:t>Singapore</w:t>
                            </w:r>
                            <w:r>
                              <w:rPr>
                                <w:rFonts w:ascii="Verdana"/>
                                <w:spacing w:val="-2"/>
                                <w:sz w:val="20"/>
                              </w:rPr>
                              <w:t xml:space="preserve"> </w:t>
                            </w:r>
                            <w:r>
                              <w:rPr>
                                <w:rFonts w:ascii="Verdana"/>
                                <w:b/>
                                <w:spacing w:val="-1"/>
                                <w:sz w:val="20"/>
                              </w:rPr>
                              <w:t>May</w:t>
                            </w:r>
                            <w:r>
                              <w:rPr>
                                <w:rFonts w:ascii="Verdana"/>
                                <w:b/>
                                <w:spacing w:val="-1"/>
                                <w:sz w:val="20"/>
                              </w:rPr>
                              <w:tab/>
                              <w:t>October</w:t>
                            </w:r>
                            <w:r>
                              <w:rPr>
                                <w:rFonts w:ascii="Verdana"/>
                                <w:b/>
                                <w:spacing w:val="2"/>
                                <w:sz w:val="20"/>
                              </w:rPr>
                              <w:t xml:space="preserve"> </w:t>
                            </w:r>
                            <w:r>
                              <w:rPr>
                                <w:rFonts w:ascii="Verdana"/>
                                <w:spacing w:val="-1"/>
                                <w:sz w:val="20"/>
                              </w:rPr>
                              <w:t>2016</w:t>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inline>
            </w:drawing>
          </mc:Choice>
          <mc:Fallback>
            <w:pict>
              <v:shape w14:anchorId="3881FC0A" id="Text Box 159" o:spid="_x0000_s1084" type="#_x0000_t202" style="width:347.4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" filled="f" strokeweight=".58pt">
                <v:textbox inset="0,0,0,0">
                  <w:txbxContent>
                    <w:p w:rsidR="00124DDC" w:rsidRDefault="00124DDC" w:rsidP="00831387">
                      <w:pPr>
                        <w:tabs>
                          <w:tab w:val="left" w:pos="3225"/>
                          <w:tab w:val="left" w:pos="5930"/>
                        </w:tabs>
                        <w:spacing w:before="114"/>
                        <w:ind w:left="102"/>
                        <w:rPr>
                          <w:rFonts w:ascii="Verdana" w:eastAsia="Verdana" w:hAnsi="Verdana" w:cs="Verdana"/>
                          <w:sz w:val="20"/>
                          <w:szCs w:val="20"/>
                        </w:rPr>
                      </w:pPr>
                      <w:r>
                        <w:rPr>
                          <w:rFonts w:ascii="Verdana"/>
                          <w:spacing w:val="-1"/>
                          <w:sz w:val="20"/>
                        </w:rPr>
                        <w:t>Trade</w:t>
                      </w:r>
                      <w:r>
                        <w:rPr>
                          <w:rFonts w:ascii="Verdana"/>
                          <w:sz w:val="20"/>
                        </w:rPr>
                        <w:t xml:space="preserve"> </w:t>
                      </w:r>
                      <w:r>
                        <w:rPr>
                          <w:rFonts w:ascii="Verdana"/>
                          <w:spacing w:val="-1"/>
                          <w:sz w:val="20"/>
                        </w:rPr>
                        <w:t>shows</w:t>
                      </w:r>
                      <w:r>
                        <w:rPr>
                          <w:rFonts w:ascii="Verdana"/>
                          <w:sz w:val="20"/>
                        </w:rPr>
                        <w:t xml:space="preserve"> </w:t>
                      </w:r>
                      <w:r>
                        <w:rPr>
                          <w:rFonts w:ascii="Verdana"/>
                          <w:spacing w:val="-1"/>
                          <w:sz w:val="20"/>
                        </w:rPr>
                        <w:t>Singapore</w:t>
                      </w:r>
                      <w:r>
                        <w:rPr>
                          <w:rFonts w:ascii="Verdana"/>
                          <w:spacing w:val="-2"/>
                          <w:sz w:val="20"/>
                        </w:rPr>
                        <w:t xml:space="preserve"> </w:t>
                      </w:r>
                      <w:r>
                        <w:rPr>
                          <w:rFonts w:ascii="Verdana"/>
                          <w:b/>
                          <w:spacing w:val="-1"/>
                          <w:sz w:val="20"/>
                        </w:rPr>
                        <w:t>May</w:t>
                      </w:r>
                      <w:r>
                        <w:rPr>
                          <w:rFonts w:ascii="Verdana"/>
                          <w:b/>
                          <w:spacing w:val="-1"/>
                          <w:sz w:val="20"/>
                        </w:rPr>
                        <w:tab/>
                        <w:t>October</w:t>
                      </w:r>
                      <w:r>
                        <w:rPr>
                          <w:rFonts w:ascii="Verdana"/>
                          <w:b/>
                          <w:spacing w:val="2"/>
                          <w:sz w:val="20"/>
                        </w:rPr>
                        <w:t xml:space="preserve"> </w:t>
                      </w:r>
                      <w:r>
                        <w:rPr>
                          <w:rFonts w:ascii="Verdana"/>
                          <w:spacing w:val="-1"/>
                          <w:sz w:val="20"/>
                        </w:rPr>
                        <w:t>2016</w:t>
                      </w:r>
                      <w:r>
                        <w:rPr>
                          <w:rFonts w:ascii="Verdana"/>
                          <w:spacing w:val="-1"/>
                          <w:sz w:val="20"/>
                        </w:rPr>
                        <w:tab/>
                      </w:r>
                      <w:r>
                        <w:rPr>
                          <w:rFonts w:ascii="Verdana"/>
                          <w:b/>
                          <w:spacing w:val="-1"/>
                          <w:sz w:val="20"/>
                        </w:rPr>
                        <w:t>SEARCH</w:t>
                      </w:r>
                    </w:p>
                  </w:txbxContent>
                </v:textbox>
                <w10:anchorlock/>
              </v:shape>
            </w:pict>
          </mc:Fallback>
        </mc:AlternateContent>
      </w:r>
    </w:p>
    <w:p w:rsidR="00831387" w:rsidRPr="00371C3A" w:rsidRDefault="00831387" w:rsidP="00342904">
      <w:pPr>
        <w:pStyle w:val="BodyCopy"/>
        <w:rPr>
          <w:noProof w:val="0"/>
        </w:rPr>
      </w:pPr>
    </w:p>
    <w:p w:rsidR="00831387" w:rsidRPr="00371C3A" w:rsidRDefault="00831387" w:rsidP="003A68D8">
      <w:pPr>
        <w:pStyle w:val="Heading4"/>
        <w:rPr>
          <w:rFonts w:eastAsia="Verdana"/>
          <w:lang w:eastAsia="en-US"/>
        </w:rPr>
      </w:pPr>
      <w:bookmarkStart w:id="86" w:name="Fill_in_the_Blanks_Search"/>
      <w:bookmarkEnd w:id="86"/>
      <w:r w:rsidRPr="00371C3A">
        <w:rPr>
          <w:rFonts w:eastAsia="Verdana"/>
          <w:lang w:eastAsia="en-US"/>
        </w:rPr>
        <w:t>Fill in the Blanks Search</w:t>
      </w:r>
    </w:p>
    <w:p w:rsidR="00831387" w:rsidRPr="00371C3A" w:rsidRDefault="00831387" w:rsidP="00C3348F">
      <w:pPr>
        <w:pStyle w:val="BodyCopy"/>
        <w:rPr>
          <w:noProof w:val="0"/>
        </w:rPr>
      </w:pPr>
      <w:r w:rsidRPr="00371C3A">
        <w:rPr>
          <w:noProof w:val="0"/>
        </w:rPr>
        <w:t xml:space="preserve">You </w:t>
      </w:r>
      <w:r w:rsidRPr="00371C3A">
        <w:rPr>
          <w:b/>
          <w:noProof w:val="0"/>
        </w:rPr>
        <w:t>can</w:t>
      </w:r>
      <w:r w:rsidRPr="00371C3A">
        <w:rPr>
          <w:noProof w:val="0"/>
        </w:rPr>
        <w:t xml:space="preserve"> ask a question in the search box </w:t>
      </w:r>
      <w:r w:rsidRPr="00371C3A">
        <w:rPr>
          <w:b/>
          <w:noProof w:val="0"/>
        </w:rPr>
        <w:t>and</w:t>
      </w:r>
      <w:r w:rsidRPr="00371C3A">
        <w:rPr>
          <w:noProof w:val="0"/>
        </w:rPr>
        <w:t xml:space="preserve"> ask the search engine to answer it. You need to add an ‘*’ (asterisk) in the part of the sentence or question that you want filled in.</w:t>
      </w:r>
    </w:p>
    <w:p w:rsidR="00831387" w:rsidRPr="00371C3A" w:rsidRDefault="00831387" w:rsidP="00C3348F">
      <w:pPr>
        <w:pStyle w:val="BodyCopy"/>
        <w:rPr>
          <w:noProof w:val="0"/>
        </w:rPr>
      </w:pPr>
      <w:r w:rsidRPr="00371C3A">
        <w:rPr>
          <w:noProof w:val="0"/>
        </w:rPr>
        <w:t xml:space="preserve">This shows how you would ask a question looking for information whether an International Drivers Licence can be used in </w:t>
      </w:r>
      <w:r w:rsidR="003A68D8" w:rsidRPr="00371C3A">
        <w:rPr>
          <w:noProof w:val="0"/>
        </w:rPr>
        <w:t>Bangkok</w:t>
      </w:r>
      <w:r w:rsidRPr="00371C3A">
        <w:rPr>
          <w:noProof w:val="0"/>
        </w:rPr>
        <w:t>.</w:t>
      </w:r>
    </w:p>
    <w:p w:rsidR="00831387" w:rsidRPr="00371C3A" w:rsidRDefault="00831387" w:rsidP="00342904">
      <w:pPr>
        <w:pStyle w:val="BodyCopy"/>
        <w:rPr>
          <w:noProof w:val="0"/>
        </w:rPr>
      </w:pPr>
    </w:p>
    <w:p w:rsidR="00831387" w:rsidRPr="00371C3A" w:rsidRDefault="00831387" w:rsidP="00342904">
      <w:pPr>
        <w:pStyle w:val="BodyCopy"/>
        <w:rPr>
          <w:rFonts w:ascii="Verdana" w:eastAsia="Verdana" w:hAnsi="Verdana" w:cs="Verdana"/>
          <w:noProof w:val="0"/>
          <w:sz w:val="20"/>
          <w:szCs w:val="20"/>
          <w:lang w:eastAsia="en-US"/>
        </w:rPr>
      </w:pPr>
      <w:r w:rsidRPr="00371C3A">
        <w:rPr>
          <w:rFonts w:ascii="Verdana" w:eastAsia="Verdana" w:hAnsi="Verdana" w:cs="Verdana"/>
          <w:sz w:val="20"/>
          <w:szCs w:val="20"/>
          <w:lang w:val="en-US" w:eastAsia="en-US"/>
        </w:rPr>
        <mc:AlternateContent>
          <mc:Choice Requires="wps">
            <w:drawing>
              <wp:inline distT="0" distB="0" distL="0" distR="0" wp14:anchorId="6B2FF2E9" wp14:editId="2986B8FA">
                <wp:extent cx="4411980" cy="285750"/>
                <wp:effectExtent l="12065" t="5715" r="5080" b="13335"/>
                <wp:docPr id="1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980" cy="28575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831387">
                            <w:pPr>
                              <w:tabs>
                                <w:tab w:val="left" w:pos="5899"/>
                              </w:tabs>
                              <w:spacing w:before="114"/>
                              <w:ind w:left="132"/>
                              <w:rPr>
                                <w:rFonts w:ascii="Verdana" w:eastAsia="Verdana" w:hAnsi="Verdana" w:cs="Verdana"/>
                                <w:sz w:val="20"/>
                                <w:szCs w:val="20"/>
                              </w:rPr>
                            </w:pPr>
                            <w:r>
                              <w:rPr>
                                <w:rFonts w:ascii="Verdana"/>
                                <w:spacing w:val="-1"/>
                                <w:sz w:val="20"/>
                              </w:rPr>
                              <w:t>International Drivers</w:t>
                            </w:r>
                            <w:r>
                              <w:rPr>
                                <w:rFonts w:ascii="Verdana"/>
                                <w:sz w:val="20"/>
                              </w:rPr>
                              <w:t xml:space="preserve"> </w:t>
                            </w:r>
                            <w:r>
                              <w:rPr>
                                <w:rFonts w:ascii="Verdana"/>
                                <w:spacing w:val="-1"/>
                                <w:sz w:val="20"/>
                              </w:rPr>
                              <w:t>Licence</w:t>
                            </w:r>
                            <w:r>
                              <w:rPr>
                                <w:rFonts w:ascii="Verdana"/>
                                <w:sz w:val="20"/>
                              </w:rPr>
                              <w:t xml:space="preserve"> </w:t>
                            </w:r>
                            <w:r>
                              <w:rPr>
                                <w:rFonts w:ascii="Verdana"/>
                                <w:spacing w:val="-1"/>
                                <w:sz w:val="20"/>
                              </w:rPr>
                              <w:t>Bangkok</w:t>
                            </w:r>
                            <w:r>
                              <w:rPr>
                                <w:rFonts w:ascii="Verdana"/>
                                <w:sz w:val="20"/>
                              </w:rPr>
                              <w:t xml:space="preserve"> *</w:t>
                            </w:r>
                            <w:r>
                              <w:rPr>
                                <w:rFonts w:ascii="Verdana"/>
                                <w:sz w:val="20"/>
                              </w:rPr>
                              <w:tab/>
                            </w:r>
                            <w:r>
                              <w:rPr>
                                <w:rFonts w:ascii="Verdana"/>
                                <w:b/>
                                <w:spacing w:val="-1"/>
                                <w:sz w:val="20"/>
                              </w:rPr>
                              <w:t>SEARCH</w:t>
                            </w:r>
                          </w:p>
                        </w:txbxContent>
                      </wps:txbx>
                      <wps:bodyPr rot="0" vert="horz" wrap="square" lIns="0" tIns="0" rIns="0" bIns="0" anchor="t" anchorCtr="0" upright="1">
                        <a:noAutofit/>
                      </wps:bodyPr>
                    </wps:wsp>
                  </a:graphicData>
                </a:graphic>
              </wp:inline>
            </w:drawing>
          </mc:Choice>
          <mc:Fallback>
            <w:pict>
              <v:shape w14:anchorId="6B2FF2E9" id="Text Box 155" o:spid="_x0000_s1085" type="#_x0000_t202" style="width:347.4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" filled="f" strokeweight=".58pt">
                <v:textbox inset="0,0,0,0">
                  <w:txbxContent>
                    <w:p w:rsidR="00124DDC" w:rsidRDefault="00124DDC" w:rsidP="00831387">
                      <w:pPr>
                        <w:tabs>
                          <w:tab w:val="left" w:pos="5899"/>
                        </w:tabs>
                        <w:spacing w:before="114"/>
                        <w:ind w:left="132"/>
                        <w:rPr>
                          <w:rFonts w:ascii="Verdana" w:eastAsia="Verdana" w:hAnsi="Verdana" w:cs="Verdana"/>
                          <w:sz w:val="20"/>
                          <w:szCs w:val="20"/>
                        </w:rPr>
                      </w:pPr>
                      <w:r>
                        <w:rPr>
                          <w:rFonts w:ascii="Verdana"/>
                          <w:spacing w:val="-1"/>
                          <w:sz w:val="20"/>
                        </w:rPr>
                        <w:t>International Drivers</w:t>
                      </w:r>
                      <w:r>
                        <w:rPr>
                          <w:rFonts w:ascii="Verdana"/>
                          <w:sz w:val="20"/>
                        </w:rPr>
                        <w:t xml:space="preserve"> </w:t>
                      </w:r>
                      <w:r>
                        <w:rPr>
                          <w:rFonts w:ascii="Verdana"/>
                          <w:spacing w:val="-1"/>
                          <w:sz w:val="20"/>
                        </w:rPr>
                        <w:t>Licence</w:t>
                      </w:r>
                      <w:r>
                        <w:rPr>
                          <w:rFonts w:ascii="Verdana"/>
                          <w:sz w:val="20"/>
                        </w:rPr>
                        <w:t xml:space="preserve"> </w:t>
                      </w:r>
                      <w:r>
                        <w:rPr>
                          <w:rFonts w:ascii="Verdana"/>
                          <w:spacing w:val="-1"/>
                          <w:sz w:val="20"/>
                        </w:rPr>
                        <w:t>Bangkok</w:t>
                      </w:r>
                      <w:r>
                        <w:rPr>
                          <w:rFonts w:ascii="Verdana"/>
                          <w:sz w:val="20"/>
                        </w:rPr>
                        <w:t xml:space="preserve"> *</w:t>
                      </w:r>
                      <w:r>
                        <w:rPr>
                          <w:rFonts w:ascii="Verdana"/>
                          <w:sz w:val="20"/>
                        </w:rPr>
                        <w:tab/>
                      </w:r>
                      <w:r>
                        <w:rPr>
                          <w:rFonts w:ascii="Verdana"/>
                          <w:b/>
                          <w:spacing w:val="-1"/>
                          <w:sz w:val="20"/>
                        </w:rPr>
                        <w:t>SEARCH</w:t>
                      </w:r>
                    </w:p>
                  </w:txbxContent>
                </v:textbox>
                <w10:anchorlock/>
              </v:shape>
            </w:pict>
          </mc:Fallback>
        </mc:AlternateContent>
      </w:r>
    </w:p>
    <w:p w:rsidR="00342904" w:rsidRPr="00371C3A" w:rsidRDefault="00342904" w:rsidP="00342904">
      <w:pPr>
        <w:pStyle w:val="BodyCopy"/>
        <w:rPr>
          <w:rFonts w:ascii="Verdana" w:eastAsia="Verdana" w:hAnsi="Verdana" w:cs="Verdana"/>
          <w:noProof w:val="0"/>
          <w:sz w:val="20"/>
          <w:szCs w:val="20"/>
          <w:lang w:eastAsia="en-US"/>
        </w:rPr>
      </w:pPr>
    </w:p>
    <w:p w:rsidR="00342904" w:rsidRPr="00371C3A" w:rsidRDefault="00342904" w:rsidP="00342904">
      <w:pPr>
        <w:pStyle w:val="BodyCopy"/>
        <w:rPr>
          <w:rFonts w:ascii="Verdana" w:eastAsia="Verdana" w:hAnsi="Verdana" w:cs="Verdana"/>
          <w:noProof w:val="0"/>
          <w:sz w:val="20"/>
          <w:szCs w:val="20"/>
          <w:lang w:eastAsia="en-US"/>
        </w:rPr>
        <w:sectPr w:rsidR="00342904" w:rsidRPr="00371C3A" w:rsidSect="00EE5383">
          <w:pgSz w:w="11910" w:h="16840"/>
          <w:pgMar w:top="1440" w:right="1440" w:bottom="1440" w:left="1440" w:header="738" w:footer="325" w:gutter="0"/>
          <w:cols w:space="720"/>
        </w:sectPr>
      </w:pPr>
    </w:p>
    <w:p w:rsidR="00342904" w:rsidRPr="00371C3A" w:rsidRDefault="00342904" w:rsidP="00342904">
      <w:pPr>
        <w:pStyle w:val="ActivityHead"/>
        <w:ind w:left="1843" w:hanging="1843"/>
        <w:rPr>
          <w:noProof w:val="0"/>
        </w:rPr>
      </w:pPr>
      <w:r w:rsidRPr="00371C3A">
        <w:rPr>
          <w:noProof w:val="0"/>
        </w:rPr>
        <w:t>Activity12 – Determine most suitable search query results</w:t>
      </w:r>
    </w:p>
    <w:p w:rsidR="003A68D8" w:rsidRPr="00371C3A" w:rsidRDefault="003A68D8" w:rsidP="003A68D8">
      <w:pPr>
        <w:pStyle w:val="BodyCopy"/>
        <w:rPr>
          <w:noProof w:val="0"/>
        </w:rPr>
      </w:pPr>
      <w:r w:rsidRPr="00371C3A">
        <w:rPr>
          <w:noProof w:val="0"/>
        </w:rPr>
        <w:t>NOTE: It is a requirement of this unit that you attempt this Training Activity.</w:t>
      </w:r>
    </w:p>
    <w:p w:rsidR="003A68D8" w:rsidRPr="00371C3A" w:rsidRDefault="003A68D8" w:rsidP="00342904">
      <w:pPr>
        <w:pStyle w:val="ActivityNumbered"/>
      </w:pPr>
      <w:r w:rsidRPr="00371C3A">
        <w:t>Give two examples of queries using the +, or and numrange options.</w:t>
      </w:r>
    </w:p>
    <w:p w:rsidR="00AE30F8" w:rsidRPr="00371C3A" w:rsidRDefault="00AE30F8" w:rsidP="00342904">
      <w:pPr>
        <w:pStyle w:val="ActivityNumbered"/>
      </w:pPr>
      <w:r w:rsidRPr="00371C3A">
        <w:t>Attach your answers to this activity and hand in to your trainer</w:t>
      </w:r>
      <w:r w:rsidR="001A5FA2">
        <w:t>.</w:t>
      </w:r>
    </w:p>
    <w:p w:rsidR="003A68D8" w:rsidRPr="00371C3A" w:rsidRDefault="003A68D8" w:rsidP="00342904">
      <w:pPr>
        <w:pStyle w:val="ActivityNumbered"/>
        <w:rPr>
          <w:rFonts w:ascii="Verdana" w:hAnsi="Calibri" w:cs="Times New Roman"/>
          <w:sz w:val="20"/>
          <w:lang w:eastAsia="en-US"/>
        </w:rPr>
      </w:pPr>
      <w:r w:rsidRPr="00371C3A">
        <w:rPr>
          <w:rFonts w:ascii="Verdana" w:hAnsi="Calibri" w:cs="Times New Roman"/>
          <w:sz w:val="20"/>
          <w:lang w:eastAsia="en-US"/>
        </w:rPr>
        <w:t>+</w:t>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3A68D8" w:rsidRPr="00371C3A" w:rsidRDefault="003A68D8" w:rsidP="00342904">
      <w:pPr>
        <w:pStyle w:val="ActivityNumbered"/>
      </w:pPr>
      <w:r w:rsidRPr="00371C3A">
        <w:t>OR</w:t>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3A68D8" w:rsidRPr="00371C3A" w:rsidRDefault="003A68D8" w:rsidP="00342904">
      <w:pPr>
        <w:pStyle w:val="ActivityNumbered"/>
      </w:pPr>
      <w:r w:rsidRPr="00371C3A">
        <w:t>Numrange</w:t>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3A68D8" w:rsidRPr="00371C3A" w:rsidRDefault="003A68D8" w:rsidP="00342904">
      <w:pPr>
        <w:pStyle w:val="ActivityRulesInsertTab"/>
        <w:ind w:left="0"/>
      </w:pPr>
      <w:r w:rsidRPr="00371C3A">
        <w:tab/>
      </w:r>
    </w:p>
    <w:p w:rsidR="00DE4760" w:rsidRPr="00371C3A" w:rsidRDefault="003A68D8" w:rsidP="00342904">
      <w:pPr>
        <w:pStyle w:val="ActivityRulesInsertTab"/>
        <w:ind w:left="0"/>
      </w:pPr>
      <w:r w:rsidRPr="00371C3A">
        <w:tab/>
      </w:r>
      <w:bookmarkStart w:id="87" w:name="_bookmark22"/>
      <w:bookmarkEnd w:id="87"/>
    </w:p>
    <w:p w:rsidR="00DE4760" w:rsidRPr="00371C3A" w:rsidRDefault="00DE4760" w:rsidP="00342904">
      <w:pPr>
        <w:pStyle w:val="ActivityNumbered"/>
        <w:ind w:left="0" w:firstLine="0"/>
        <w:rPr>
          <w:spacing w:val="-2"/>
        </w:rPr>
      </w:pPr>
      <w:r w:rsidRPr="00371C3A">
        <w:t xml:space="preserve">Find pages on surfing that are not about </w:t>
      </w:r>
      <w:r w:rsidRPr="00371C3A">
        <w:rPr>
          <w:spacing w:val="-2"/>
        </w:rPr>
        <w:t>‘surfing</w:t>
      </w:r>
      <w:r w:rsidRPr="00371C3A">
        <w:t xml:space="preserve"> the World Wide Web’. Write down how</w:t>
      </w:r>
      <w:r w:rsidRPr="00371C3A">
        <w:rPr>
          <w:spacing w:val="41"/>
        </w:rPr>
        <w:t xml:space="preserve"> </w:t>
      </w:r>
      <w:r w:rsidRPr="00371C3A">
        <w:t>you would phrase your</w:t>
      </w:r>
      <w:r w:rsidRPr="00371C3A">
        <w:rPr>
          <w:spacing w:val="-3"/>
        </w:rPr>
        <w:t xml:space="preserve"> </w:t>
      </w:r>
      <w:r w:rsidRPr="00371C3A">
        <w:t xml:space="preserve">search </w:t>
      </w:r>
      <w:r w:rsidRPr="00371C3A">
        <w:rPr>
          <w:spacing w:val="-2"/>
        </w:rPr>
        <w:t>query.</w:t>
      </w:r>
    </w:p>
    <w:p w:rsidR="00EF18DB" w:rsidRPr="00371C3A" w:rsidRDefault="00EF18DB" w:rsidP="00342904">
      <w:pPr>
        <w:pStyle w:val="ActivityRulesInsertTab"/>
        <w:ind w:left="0"/>
      </w:pPr>
      <w:r w:rsidRPr="00371C3A">
        <w:tab/>
      </w:r>
    </w:p>
    <w:p w:rsidR="00EF18DB" w:rsidRPr="00371C3A" w:rsidRDefault="00EF18DB" w:rsidP="00342904">
      <w:pPr>
        <w:pStyle w:val="ActivityRulesInsertTab"/>
        <w:ind w:left="0"/>
      </w:pPr>
      <w:r w:rsidRPr="00371C3A">
        <w:tab/>
      </w:r>
    </w:p>
    <w:p w:rsidR="00EF18DB" w:rsidRPr="00371C3A" w:rsidRDefault="00EF18DB" w:rsidP="00342904">
      <w:pPr>
        <w:pStyle w:val="ActivityRulesInsertTab"/>
        <w:ind w:left="0"/>
      </w:pPr>
      <w:r w:rsidRPr="00371C3A">
        <w:tab/>
      </w:r>
    </w:p>
    <w:p w:rsidR="00EF18DB" w:rsidRPr="00371C3A" w:rsidRDefault="00EF18DB" w:rsidP="00342904">
      <w:pPr>
        <w:pStyle w:val="ActivityRulesInsertTab"/>
        <w:ind w:left="0"/>
      </w:pPr>
      <w:r w:rsidRPr="00371C3A">
        <w:tab/>
      </w:r>
    </w:p>
    <w:p w:rsidR="00342904" w:rsidRPr="00371C3A" w:rsidRDefault="00342904">
      <w:pPr>
        <w:rPr>
          <w:rFonts w:ascii="Helvetica" w:eastAsia="Calibri" w:hAnsi="Helvetica" w:cs="Calibri"/>
          <w:szCs w:val="16"/>
          <w:lang w:eastAsia="ar-SA"/>
        </w:rPr>
      </w:pPr>
      <w:r w:rsidRPr="00371C3A">
        <w:br w:type="page"/>
      </w:r>
    </w:p>
    <w:p w:rsidR="00DE4760" w:rsidRPr="00371C3A" w:rsidRDefault="00DE4760" w:rsidP="00342904">
      <w:pPr>
        <w:pStyle w:val="ActivityNumbered"/>
        <w:rPr>
          <w:spacing w:val="-2"/>
        </w:rPr>
      </w:pPr>
      <w:r w:rsidRPr="00371C3A">
        <w:t xml:space="preserve">Find a </w:t>
      </w:r>
      <w:r w:rsidRPr="00371C3A">
        <w:rPr>
          <w:spacing w:val="-2"/>
        </w:rPr>
        <w:t>studio</w:t>
      </w:r>
      <w:r w:rsidRPr="00371C3A">
        <w:t xml:space="preserve"> apartment to rent in </w:t>
      </w:r>
      <w:r w:rsidR="006842EF" w:rsidRPr="00371C3A">
        <w:t>Singapore</w:t>
      </w:r>
      <w:r w:rsidRPr="00371C3A">
        <w:t xml:space="preserve"> and </w:t>
      </w:r>
      <w:r w:rsidRPr="00371C3A">
        <w:rPr>
          <w:spacing w:val="-2"/>
        </w:rPr>
        <w:t>list</w:t>
      </w:r>
      <w:r w:rsidRPr="00371C3A">
        <w:t xml:space="preserve"> the</w:t>
      </w:r>
      <w:r w:rsidRPr="00371C3A">
        <w:rPr>
          <w:spacing w:val="-3"/>
        </w:rPr>
        <w:t xml:space="preserve"> </w:t>
      </w:r>
      <w:r w:rsidRPr="00371C3A">
        <w:t xml:space="preserve">web </w:t>
      </w:r>
      <w:r w:rsidRPr="00371C3A">
        <w:rPr>
          <w:spacing w:val="-2"/>
        </w:rPr>
        <w:t>address.</w:t>
      </w:r>
    </w:p>
    <w:p w:rsidR="00EF18DB" w:rsidRPr="00371C3A" w:rsidRDefault="00EF18DB" w:rsidP="00342904">
      <w:pPr>
        <w:pStyle w:val="ActivityRulesInsertTab"/>
        <w:ind w:left="0"/>
      </w:pPr>
      <w:r w:rsidRPr="00371C3A">
        <w:tab/>
      </w:r>
    </w:p>
    <w:p w:rsidR="00342904" w:rsidRPr="00371C3A" w:rsidRDefault="00EF18DB" w:rsidP="00342904">
      <w:pPr>
        <w:pStyle w:val="ActivityRulesInsertTab"/>
        <w:ind w:left="0"/>
      </w:pPr>
      <w:r w:rsidRPr="00371C3A">
        <w:tab/>
      </w:r>
    </w:p>
    <w:p w:rsidR="00342904" w:rsidRPr="00371C3A" w:rsidRDefault="00342904" w:rsidP="00342904">
      <w:pPr>
        <w:pStyle w:val="ActivityRulesInsertTab"/>
        <w:ind w:left="0"/>
      </w:pPr>
      <w:r w:rsidRPr="00371C3A">
        <w:tab/>
      </w:r>
    </w:p>
    <w:p w:rsidR="00EF18DB" w:rsidRPr="00371C3A" w:rsidRDefault="00EF18DB" w:rsidP="00342904">
      <w:pPr>
        <w:pStyle w:val="ActivityRulesInsertTab"/>
        <w:ind w:left="0"/>
      </w:pPr>
      <w:r w:rsidRPr="00371C3A">
        <w:tab/>
      </w:r>
    </w:p>
    <w:p w:rsidR="00DE4760" w:rsidRPr="00371C3A" w:rsidRDefault="00DE4760" w:rsidP="00342904">
      <w:pPr>
        <w:pStyle w:val="ActivityNumbered"/>
        <w:ind w:left="0" w:firstLine="0"/>
        <w:rPr>
          <w:spacing w:val="-2"/>
        </w:rPr>
      </w:pPr>
      <w:r w:rsidRPr="00371C3A">
        <w:t xml:space="preserve">Fine tune the above query to a studio </w:t>
      </w:r>
      <w:r w:rsidRPr="00371C3A">
        <w:rPr>
          <w:spacing w:val="-2"/>
        </w:rPr>
        <w:t>apartment</w:t>
      </w:r>
      <w:r w:rsidRPr="00371C3A">
        <w:t xml:space="preserve"> located</w:t>
      </w:r>
      <w:r w:rsidRPr="00371C3A">
        <w:rPr>
          <w:spacing w:val="-2"/>
        </w:rPr>
        <w:t xml:space="preserve"> </w:t>
      </w:r>
      <w:r w:rsidRPr="00371C3A">
        <w:t xml:space="preserve">near </w:t>
      </w:r>
      <w:r w:rsidR="006842EF" w:rsidRPr="00371C3A">
        <w:t xml:space="preserve">the Singapore Botanical Gardens </w:t>
      </w:r>
      <w:r w:rsidRPr="00371C3A">
        <w:t xml:space="preserve">and list the web </w:t>
      </w:r>
      <w:r w:rsidRPr="00371C3A">
        <w:rPr>
          <w:spacing w:val="-2"/>
        </w:rPr>
        <w:t>address.</w:t>
      </w:r>
    </w:p>
    <w:p w:rsidR="00EF18DB" w:rsidRPr="00371C3A" w:rsidRDefault="00EF18DB" w:rsidP="00342904">
      <w:pPr>
        <w:pStyle w:val="ActivityRulesInsertTab"/>
        <w:ind w:left="0"/>
      </w:pPr>
      <w:r w:rsidRPr="00371C3A">
        <w:tab/>
      </w:r>
    </w:p>
    <w:p w:rsidR="00EF18DB" w:rsidRPr="00371C3A" w:rsidRDefault="00EF18DB" w:rsidP="00342904">
      <w:pPr>
        <w:pStyle w:val="ActivityRulesInsertTab"/>
        <w:ind w:left="0"/>
      </w:pPr>
      <w:r w:rsidRPr="00371C3A">
        <w:tab/>
      </w:r>
    </w:p>
    <w:p w:rsidR="00EF18DB" w:rsidRPr="00371C3A" w:rsidRDefault="00EF18DB" w:rsidP="00342904">
      <w:pPr>
        <w:pStyle w:val="ActivityRulesInsertTab"/>
        <w:ind w:left="0"/>
      </w:pPr>
      <w:r w:rsidRPr="00371C3A">
        <w:tab/>
      </w:r>
    </w:p>
    <w:p w:rsidR="00EF18DB" w:rsidRPr="00371C3A" w:rsidRDefault="00EF18DB" w:rsidP="00342904">
      <w:pPr>
        <w:pStyle w:val="ActivityRulesInsertTab"/>
        <w:ind w:left="0"/>
      </w:pPr>
      <w:r w:rsidRPr="00371C3A">
        <w:tab/>
      </w:r>
    </w:p>
    <w:p w:rsidR="00E815B2" w:rsidRPr="00371C3A" w:rsidRDefault="00E815B2" w:rsidP="00342904">
      <w:pPr>
        <w:pStyle w:val="Heading3"/>
        <w:spacing w:before="480"/>
      </w:pPr>
      <w:r w:rsidRPr="00371C3A">
        <w:t>Correctly selecting information</w:t>
      </w:r>
    </w:p>
    <w:p w:rsidR="00E815B2" w:rsidRPr="00371C3A" w:rsidRDefault="00E815B2" w:rsidP="00C3348F">
      <w:pPr>
        <w:pStyle w:val="BodyCopy"/>
        <w:rPr>
          <w:noProof w:val="0"/>
        </w:rPr>
      </w:pPr>
      <w:r w:rsidRPr="00371C3A">
        <w:rPr>
          <w:noProof w:val="0"/>
        </w:rPr>
        <w:t>Having searched, in a number of ways, for a lot of information and gained a lot of results, how can you now go about selecting the information you most need to meet the customer’s original request for information from you?</w:t>
      </w:r>
    </w:p>
    <w:p w:rsidR="00E815B2" w:rsidRPr="00371C3A" w:rsidRDefault="00E815B2" w:rsidP="00C3348F">
      <w:pPr>
        <w:pStyle w:val="BodyCopy"/>
        <w:rPr>
          <w:noProof w:val="0"/>
        </w:rPr>
      </w:pPr>
      <w:r w:rsidRPr="00371C3A">
        <w:rPr>
          <w:noProof w:val="0"/>
        </w:rPr>
        <w:t>Let’s go back to Google again.</w:t>
      </w:r>
    </w:p>
    <w:p w:rsidR="00E815B2" w:rsidRPr="00371C3A" w:rsidRDefault="00E815B2" w:rsidP="00C3348F">
      <w:pPr>
        <w:pStyle w:val="BodyCopy"/>
        <w:rPr>
          <w:noProof w:val="0"/>
        </w:rPr>
      </w:pPr>
      <w:r w:rsidRPr="00371C3A">
        <w:rPr>
          <w:noProof w:val="0"/>
        </w:rPr>
        <w:t>The result that Google considers the most relevant is listed first. Consequently, you are very likely to find what you’re seeking quickly by looking at the results in the order in which they appear.</w:t>
      </w:r>
    </w:p>
    <w:p w:rsidR="00E815B2" w:rsidRPr="00371C3A" w:rsidRDefault="00E815B2" w:rsidP="00C3348F">
      <w:pPr>
        <w:pStyle w:val="BodyCopy"/>
        <w:rPr>
          <w:noProof w:val="0"/>
        </w:rPr>
      </w:pPr>
      <w:r w:rsidRPr="00371C3A">
        <w:rPr>
          <w:noProof w:val="0"/>
        </w:rPr>
        <w:t>A search engine assesses relevance by considering over a hundred factors, including how many other pages link to the page, the positions of the search terms within the page, and how the search terms relate to one another. So, in other words, if you are using a method like a search engine, a lot of the hard work of sorting and selecting from the results is done for you!</w:t>
      </w:r>
    </w:p>
    <w:p w:rsidR="00E815B2" w:rsidRPr="00371C3A" w:rsidRDefault="00E815B2" w:rsidP="00DE4760">
      <w:pPr>
        <w:pStyle w:val="Heading3"/>
        <w:spacing w:before="122"/>
        <w:rPr>
          <w:b w:val="0"/>
          <w:bCs w:val="0"/>
          <w:color w:val="auto"/>
        </w:rPr>
      </w:pPr>
      <w:bookmarkStart w:id="88" w:name="Search_result_components"/>
      <w:bookmarkStart w:id="89" w:name="_bookmark30"/>
      <w:bookmarkEnd w:id="88"/>
      <w:bookmarkEnd w:id="89"/>
      <w:r w:rsidRPr="00371C3A">
        <w:rPr>
          <w:color w:val="auto"/>
        </w:rPr>
        <w:t>Search</w:t>
      </w:r>
      <w:r w:rsidRPr="00371C3A">
        <w:rPr>
          <w:color w:val="auto"/>
          <w:spacing w:val="-20"/>
        </w:rPr>
        <w:t xml:space="preserve"> </w:t>
      </w:r>
      <w:r w:rsidRPr="00371C3A">
        <w:rPr>
          <w:color w:val="auto"/>
        </w:rPr>
        <w:t>result</w:t>
      </w:r>
      <w:r w:rsidRPr="00371C3A">
        <w:rPr>
          <w:color w:val="auto"/>
          <w:spacing w:val="-20"/>
        </w:rPr>
        <w:t xml:space="preserve"> </w:t>
      </w:r>
      <w:r w:rsidRPr="00371C3A">
        <w:rPr>
          <w:color w:val="auto"/>
        </w:rPr>
        <w:t>components</w:t>
      </w:r>
    </w:p>
    <w:p w:rsidR="00E815B2" w:rsidRPr="00371C3A" w:rsidRDefault="00E815B2" w:rsidP="00C3348F">
      <w:pPr>
        <w:pStyle w:val="BodyCopy"/>
        <w:rPr>
          <w:noProof w:val="0"/>
        </w:rPr>
      </w:pPr>
      <w:r w:rsidRPr="00371C3A">
        <w:rPr>
          <w:noProof w:val="0"/>
        </w:rPr>
        <w:t>If you still need assistance in selecting just the right information you require, then again, the search engine can help you do this in a number of ways</w:t>
      </w:r>
      <w:r w:rsidR="001A5FA2">
        <w:rPr>
          <w:noProof w:val="0"/>
        </w:rPr>
        <w:t>.</w:t>
      </w:r>
    </w:p>
    <w:p w:rsidR="00E815B2" w:rsidRPr="00371C3A" w:rsidRDefault="00E815B2" w:rsidP="00C3348F">
      <w:pPr>
        <w:pStyle w:val="BodyCopy"/>
        <w:rPr>
          <w:noProof w:val="0"/>
        </w:rPr>
      </w:pPr>
      <w:r w:rsidRPr="00371C3A">
        <w:rPr>
          <w:noProof w:val="0"/>
        </w:rPr>
        <w:t>Below are descriptions of some search-result components. Some you are now familiar with. Working with these can help the selection process.</w:t>
      </w:r>
    </w:p>
    <w:p w:rsidR="00E815B2" w:rsidRPr="00371C3A" w:rsidRDefault="00E815B2" w:rsidP="00C3348F">
      <w:pPr>
        <w:pStyle w:val="BodyCopy"/>
        <w:rPr>
          <w:noProof w:val="0"/>
        </w:rPr>
      </w:pPr>
      <w:r w:rsidRPr="00371C3A">
        <w:rPr>
          <w:noProof w:val="0"/>
        </w:rPr>
        <w:t xml:space="preserve">As you have seen, these components appear in fonts of different colours on the result page to make it easier to </w:t>
      </w:r>
      <w:r w:rsidR="001A5FA2">
        <w:rPr>
          <w:noProof w:val="0"/>
        </w:rPr>
        <w:t>distinguish each from the other:</w:t>
      </w:r>
    </w:p>
    <w:p w:rsidR="00E815B2" w:rsidRPr="00371C3A" w:rsidRDefault="00E815B2" w:rsidP="00DE4760">
      <w:pPr>
        <w:pStyle w:val="Bullet1"/>
      </w:pPr>
      <w:r w:rsidRPr="00371C3A">
        <w:rPr>
          <w:rFonts w:cs="Verdana"/>
          <w:b/>
          <w:bCs/>
        </w:rPr>
        <w:t>Page title:</w:t>
      </w:r>
      <w:r w:rsidRPr="00371C3A">
        <w:rPr>
          <w:rFonts w:cs="Verdana"/>
          <w:b/>
          <w:bCs/>
          <w:spacing w:val="1"/>
        </w:rPr>
        <w:t xml:space="preserve"> </w:t>
      </w:r>
      <w:r w:rsidRPr="00371C3A">
        <w:t>The web page’s title, if the page has one or its web address. Click on the page</w:t>
      </w:r>
      <w:r w:rsidRPr="00371C3A">
        <w:rPr>
          <w:spacing w:val="34"/>
        </w:rPr>
        <w:t xml:space="preserve"> </w:t>
      </w:r>
      <w:r w:rsidRPr="00371C3A">
        <w:rPr>
          <w:spacing w:val="-2"/>
        </w:rPr>
        <w:t>title</w:t>
      </w:r>
      <w:r w:rsidRPr="00371C3A">
        <w:t xml:space="preserve"> to display the corresponding </w:t>
      </w:r>
      <w:r w:rsidRPr="00371C3A">
        <w:rPr>
          <w:spacing w:val="-2"/>
        </w:rPr>
        <w:t>page</w:t>
      </w:r>
    </w:p>
    <w:p w:rsidR="00E815B2" w:rsidRPr="00371C3A" w:rsidRDefault="00E815B2" w:rsidP="00DE4760">
      <w:pPr>
        <w:pStyle w:val="Bullet1"/>
      </w:pPr>
      <w:r w:rsidRPr="00371C3A">
        <w:rPr>
          <w:b/>
        </w:rPr>
        <w:t>Extracts:</w:t>
      </w:r>
      <w:r w:rsidRPr="00371C3A">
        <w:rPr>
          <w:b/>
          <w:spacing w:val="1"/>
        </w:rPr>
        <w:t xml:space="preserve"> </w:t>
      </w:r>
      <w:r w:rsidRPr="00371C3A">
        <w:t xml:space="preserve">Each search result usually includes </w:t>
      </w:r>
      <w:r w:rsidRPr="00371C3A">
        <w:rPr>
          <w:spacing w:val="-2"/>
        </w:rPr>
        <w:t>one</w:t>
      </w:r>
      <w:r w:rsidRPr="00371C3A">
        <w:t xml:space="preserve"> or more short extracts from the web</w:t>
      </w:r>
      <w:r w:rsidRPr="00371C3A">
        <w:rPr>
          <w:spacing w:val="36"/>
        </w:rPr>
        <w:t xml:space="preserve"> </w:t>
      </w:r>
      <w:r w:rsidRPr="00371C3A">
        <w:t xml:space="preserve">page text that </w:t>
      </w:r>
      <w:r w:rsidRPr="00371C3A">
        <w:rPr>
          <w:spacing w:val="-2"/>
        </w:rPr>
        <w:t>matches</w:t>
      </w:r>
      <w:r w:rsidRPr="00371C3A">
        <w:t xml:space="preserve"> your</w:t>
      </w:r>
      <w:r w:rsidRPr="00371C3A">
        <w:rPr>
          <w:spacing w:val="-2"/>
        </w:rPr>
        <w:t xml:space="preserve"> query</w:t>
      </w:r>
      <w:r w:rsidRPr="00371C3A">
        <w:t xml:space="preserve"> with your search terms in</w:t>
      </w:r>
      <w:r w:rsidRPr="00371C3A">
        <w:rPr>
          <w:spacing w:val="-2"/>
        </w:rPr>
        <w:t xml:space="preserve"> </w:t>
      </w:r>
      <w:r w:rsidRPr="00371C3A">
        <w:rPr>
          <w:b/>
        </w:rPr>
        <w:t>boldface</w:t>
      </w:r>
      <w:r w:rsidRPr="00371C3A">
        <w:rPr>
          <w:b/>
          <w:spacing w:val="2"/>
        </w:rPr>
        <w:t xml:space="preserve"> </w:t>
      </w:r>
      <w:r w:rsidRPr="00371C3A">
        <w:t>type.</w:t>
      </w:r>
    </w:p>
    <w:p w:rsidR="00342904" w:rsidRPr="00371C3A" w:rsidRDefault="00342904">
      <w:pPr>
        <w:rPr>
          <w:rFonts w:ascii="Helvetica" w:eastAsiaTheme="minorHAnsi" w:hAnsi="Helvetica"/>
          <w:lang w:eastAsia="en-US"/>
        </w:rPr>
      </w:pPr>
      <w:r w:rsidRPr="00371C3A">
        <w:br w:type="page"/>
      </w:r>
    </w:p>
    <w:p w:rsidR="00E815B2" w:rsidRPr="00371C3A" w:rsidRDefault="00E815B2" w:rsidP="00DE4760">
      <w:pPr>
        <w:pStyle w:val="Bullet1"/>
      </w:pPr>
      <w:r w:rsidRPr="00371C3A">
        <w:t>Each extract is separated by an ellipsis (…). These extracts may provide you with</w:t>
      </w:r>
      <w:r w:rsidR="00342904" w:rsidRPr="00371C3A">
        <w:t>:</w:t>
      </w:r>
    </w:p>
    <w:p w:rsidR="00E815B2" w:rsidRPr="00371C3A" w:rsidRDefault="00E815B2" w:rsidP="00DE4760">
      <w:pPr>
        <w:pStyle w:val="Bullet2"/>
        <w:rPr>
          <w:lang w:val="en-AU"/>
        </w:rPr>
      </w:pPr>
      <w:r w:rsidRPr="00371C3A">
        <w:rPr>
          <w:lang w:val="en-AU"/>
        </w:rPr>
        <w:t>the information you are seeking</w:t>
      </w:r>
    </w:p>
    <w:p w:rsidR="00E815B2" w:rsidRPr="00371C3A" w:rsidRDefault="00E815B2" w:rsidP="00DE4760">
      <w:pPr>
        <w:pStyle w:val="Bullet2"/>
        <w:rPr>
          <w:lang w:val="en-AU"/>
        </w:rPr>
      </w:pPr>
      <w:r w:rsidRPr="00371C3A">
        <w:rPr>
          <w:lang w:val="en-AU"/>
        </w:rPr>
        <w:t xml:space="preserve">what you </w:t>
      </w:r>
      <w:r w:rsidRPr="00371C3A">
        <w:rPr>
          <w:spacing w:val="-2"/>
          <w:lang w:val="en-AU"/>
        </w:rPr>
        <w:t>might</w:t>
      </w:r>
      <w:r w:rsidRPr="00371C3A">
        <w:rPr>
          <w:lang w:val="en-AU"/>
        </w:rPr>
        <w:t xml:space="preserve"> find on the linked </w:t>
      </w:r>
      <w:r w:rsidRPr="00371C3A">
        <w:rPr>
          <w:spacing w:val="-2"/>
          <w:lang w:val="en-AU"/>
        </w:rPr>
        <w:t>page</w:t>
      </w:r>
    </w:p>
    <w:p w:rsidR="00E815B2" w:rsidRPr="00371C3A" w:rsidRDefault="00E815B2" w:rsidP="00DE4760">
      <w:pPr>
        <w:pStyle w:val="Bullet2"/>
        <w:rPr>
          <w:lang w:val="en-AU"/>
        </w:rPr>
      </w:pPr>
      <w:r w:rsidRPr="00371C3A">
        <w:rPr>
          <w:lang w:val="en-AU"/>
        </w:rPr>
        <w:t xml:space="preserve">ideas of terms to </w:t>
      </w:r>
      <w:r w:rsidR="00FE2FF5" w:rsidRPr="00371C3A">
        <w:rPr>
          <w:lang w:val="en-AU"/>
        </w:rPr>
        <w:t>use in your subsequent searches</w:t>
      </w:r>
    </w:p>
    <w:p w:rsidR="00E815B2" w:rsidRPr="00371C3A" w:rsidRDefault="00E815B2" w:rsidP="00DE4760">
      <w:pPr>
        <w:pStyle w:val="Bullet1"/>
      </w:pPr>
      <w:r w:rsidRPr="00371C3A">
        <w:rPr>
          <w:b/>
          <w:bCs/>
        </w:rPr>
        <w:t>URL</w:t>
      </w:r>
      <w:r w:rsidRPr="00371C3A">
        <w:rPr>
          <w:b/>
          <w:bCs/>
          <w:spacing w:val="-2"/>
        </w:rPr>
        <w:t xml:space="preserve"> </w:t>
      </w:r>
      <w:r w:rsidRPr="00371C3A">
        <w:rPr>
          <w:b/>
          <w:bCs/>
        </w:rPr>
        <w:t>of</w:t>
      </w:r>
      <w:r w:rsidRPr="00371C3A">
        <w:rPr>
          <w:b/>
          <w:bCs/>
          <w:spacing w:val="-2"/>
        </w:rPr>
        <w:t xml:space="preserve"> </w:t>
      </w:r>
      <w:r w:rsidRPr="00371C3A">
        <w:rPr>
          <w:b/>
          <w:bCs/>
        </w:rPr>
        <w:t xml:space="preserve">result: </w:t>
      </w:r>
      <w:r w:rsidRPr="00371C3A">
        <w:rPr>
          <w:b/>
          <w:bCs/>
          <w:spacing w:val="5"/>
        </w:rPr>
        <w:t xml:space="preserve"> </w:t>
      </w:r>
      <w:r w:rsidRPr="00371C3A">
        <w:t>Web address of the search result. (</w:t>
      </w:r>
      <w:r w:rsidR="0085565F" w:rsidRPr="00371C3A">
        <w:t>e.g.</w:t>
      </w:r>
      <w:r w:rsidRPr="00371C3A">
        <w:t xml:space="preserve"> http//www….etc.)</w:t>
      </w:r>
    </w:p>
    <w:p w:rsidR="00E815B2" w:rsidRPr="00371C3A" w:rsidRDefault="00E815B2" w:rsidP="00DE4760">
      <w:pPr>
        <w:pStyle w:val="Bullet1"/>
      </w:pPr>
      <w:r w:rsidRPr="00371C3A">
        <w:t>Note that large web pages are far less likely to be relevant to your query than smaller</w:t>
      </w:r>
      <w:r w:rsidRPr="00371C3A">
        <w:rPr>
          <w:spacing w:val="54"/>
        </w:rPr>
        <w:t xml:space="preserve"> </w:t>
      </w:r>
      <w:r w:rsidRPr="00371C3A">
        <w:t xml:space="preserve">pages. For the sake of </w:t>
      </w:r>
      <w:r w:rsidRPr="00371C3A">
        <w:rPr>
          <w:spacing w:val="-2"/>
        </w:rPr>
        <w:t>efficiency,</w:t>
      </w:r>
      <w:r w:rsidRPr="00371C3A">
        <w:t xml:space="preserve"> a</w:t>
      </w:r>
      <w:r w:rsidRPr="00371C3A">
        <w:rPr>
          <w:spacing w:val="-2"/>
        </w:rPr>
        <w:t xml:space="preserve"> </w:t>
      </w:r>
      <w:r w:rsidRPr="00371C3A">
        <w:t>search engine searches</w:t>
      </w:r>
      <w:r w:rsidRPr="00371C3A">
        <w:rPr>
          <w:spacing w:val="-3"/>
        </w:rPr>
        <w:t xml:space="preserve"> </w:t>
      </w:r>
      <w:r w:rsidRPr="00371C3A">
        <w:t>only the first 101 kilobytes</w:t>
      </w:r>
      <w:r w:rsidRPr="00371C3A">
        <w:rPr>
          <w:spacing w:val="50"/>
        </w:rPr>
        <w:t xml:space="preserve"> </w:t>
      </w:r>
      <w:r w:rsidRPr="00371C3A">
        <w:t>(approximately 17,000 words) of a web page and</w:t>
      </w:r>
      <w:r w:rsidRPr="00371C3A">
        <w:rPr>
          <w:spacing w:val="-3"/>
        </w:rPr>
        <w:t xml:space="preserve"> </w:t>
      </w:r>
      <w:r w:rsidRPr="00371C3A">
        <w:t>the first 120 kilobytes of a PDF file. This</w:t>
      </w:r>
      <w:r w:rsidRPr="00371C3A">
        <w:rPr>
          <w:spacing w:val="26"/>
        </w:rPr>
        <w:t xml:space="preserve"> </w:t>
      </w:r>
      <w:r w:rsidRPr="00371C3A">
        <w:t xml:space="preserve">means that Google’s results </w:t>
      </w:r>
      <w:r w:rsidRPr="00371C3A">
        <w:rPr>
          <w:spacing w:val="-2"/>
        </w:rPr>
        <w:t>won’t</w:t>
      </w:r>
      <w:r w:rsidRPr="00371C3A">
        <w:t xml:space="preserve"> reference any part of a</w:t>
      </w:r>
      <w:r w:rsidRPr="00371C3A">
        <w:rPr>
          <w:spacing w:val="-2"/>
        </w:rPr>
        <w:t xml:space="preserve"> web</w:t>
      </w:r>
      <w:r w:rsidRPr="00371C3A">
        <w:t xml:space="preserve"> page beyond these amounts</w:t>
      </w:r>
    </w:p>
    <w:p w:rsidR="00E815B2" w:rsidRPr="00371C3A" w:rsidRDefault="00E815B2" w:rsidP="00DE4760">
      <w:pPr>
        <w:pStyle w:val="Bullet1"/>
      </w:pPr>
      <w:r w:rsidRPr="00371C3A">
        <w:rPr>
          <w:b/>
          <w:bCs/>
        </w:rPr>
        <w:t xml:space="preserve">Date: </w:t>
      </w:r>
      <w:r w:rsidRPr="00371C3A">
        <w:rPr>
          <w:b/>
          <w:bCs/>
          <w:spacing w:val="3"/>
        </w:rPr>
        <w:t xml:space="preserve"> </w:t>
      </w:r>
      <w:r w:rsidRPr="00371C3A">
        <w:t>Sometimes the date on which the search</w:t>
      </w:r>
      <w:r w:rsidRPr="00371C3A">
        <w:rPr>
          <w:spacing w:val="-2"/>
        </w:rPr>
        <w:t xml:space="preserve"> </w:t>
      </w:r>
      <w:r w:rsidRPr="00371C3A">
        <w:t>engine sourced a web page appears just</w:t>
      </w:r>
      <w:r w:rsidRPr="00371C3A">
        <w:rPr>
          <w:spacing w:val="24"/>
        </w:rPr>
        <w:t xml:space="preserve"> </w:t>
      </w:r>
      <w:r w:rsidRPr="00371C3A">
        <w:t xml:space="preserve">after the size of the page. The date tells </w:t>
      </w:r>
      <w:r w:rsidRPr="00371C3A">
        <w:rPr>
          <w:spacing w:val="-2"/>
        </w:rPr>
        <w:t>you</w:t>
      </w:r>
      <w:r w:rsidRPr="00371C3A">
        <w:t xml:space="preserve"> the freshness of the engine’s copy of the</w:t>
      </w:r>
      <w:r w:rsidRPr="00371C3A">
        <w:rPr>
          <w:spacing w:val="34"/>
        </w:rPr>
        <w:t xml:space="preserve"> </w:t>
      </w:r>
      <w:r w:rsidRPr="00371C3A">
        <w:t>page. Dates are included for pages</w:t>
      </w:r>
      <w:r w:rsidRPr="00371C3A">
        <w:rPr>
          <w:spacing w:val="-2"/>
        </w:rPr>
        <w:t xml:space="preserve"> that</w:t>
      </w:r>
      <w:r w:rsidRPr="00371C3A">
        <w:t xml:space="preserve"> have </w:t>
      </w:r>
      <w:r w:rsidRPr="00371C3A">
        <w:rPr>
          <w:spacing w:val="-2"/>
        </w:rPr>
        <w:t>recently</w:t>
      </w:r>
      <w:r w:rsidRPr="00371C3A">
        <w:t xml:space="preserve"> had an update</w:t>
      </w:r>
    </w:p>
    <w:p w:rsidR="00E815B2" w:rsidRPr="00371C3A" w:rsidRDefault="00E815B2" w:rsidP="00DE4760">
      <w:pPr>
        <w:pStyle w:val="Bullet1"/>
      </w:pPr>
      <w:r w:rsidRPr="00371C3A">
        <w:rPr>
          <w:b/>
        </w:rPr>
        <w:t>Indented result:</w:t>
      </w:r>
      <w:r w:rsidRPr="00371C3A">
        <w:rPr>
          <w:b/>
          <w:spacing w:val="2"/>
        </w:rPr>
        <w:t xml:space="preserve"> </w:t>
      </w:r>
      <w:r w:rsidRPr="00371C3A">
        <w:t>When the search engine</w:t>
      </w:r>
      <w:r w:rsidRPr="00371C3A">
        <w:rPr>
          <w:spacing w:val="-2"/>
        </w:rPr>
        <w:t xml:space="preserve"> </w:t>
      </w:r>
      <w:r w:rsidRPr="00371C3A">
        <w:t>finds multiple results from the</w:t>
      </w:r>
      <w:r w:rsidRPr="00371C3A">
        <w:rPr>
          <w:spacing w:val="-2"/>
        </w:rPr>
        <w:t xml:space="preserve"> </w:t>
      </w:r>
      <w:r w:rsidRPr="00371C3A">
        <w:t>same</w:t>
      </w:r>
      <w:r w:rsidRPr="00371C3A">
        <w:rPr>
          <w:spacing w:val="-2"/>
        </w:rPr>
        <w:t xml:space="preserve"> </w:t>
      </w:r>
      <w:r w:rsidRPr="00371C3A">
        <w:t>website, it</w:t>
      </w:r>
      <w:r w:rsidRPr="00371C3A">
        <w:rPr>
          <w:spacing w:val="64"/>
        </w:rPr>
        <w:t xml:space="preserve"> </w:t>
      </w:r>
      <w:r w:rsidRPr="00371C3A">
        <w:t>lists the most relevant result first with the second most relevant page from that same site indented below it.</w:t>
      </w:r>
    </w:p>
    <w:p w:rsidR="00EF5C57" w:rsidRPr="00371C3A" w:rsidRDefault="00EF5C57" w:rsidP="00C3348F">
      <w:pPr>
        <w:pStyle w:val="BodyCopy"/>
        <w:rPr>
          <w:noProof w:val="0"/>
        </w:rPr>
      </w:pPr>
      <w:r w:rsidRPr="00371C3A">
        <w:rPr>
          <w:noProof w:val="0"/>
        </w:rPr>
        <w:t xml:space="preserve">If you are clear on exactly what information you require, this will help you to conduct your search efficiently. Any time that you access a website, make use of the full range of information to you before looking elsewhere. </w:t>
      </w:r>
    </w:p>
    <w:p w:rsidR="00EF5C57" w:rsidRPr="00371C3A" w:rsidRDefault="00EF5C57" w:rsidP="00313A37">
      <w:pPr>
        <w:pStyle w:val="Heading3"/>
      </w:pPr>
      <w:r w:rsidRPr="00371C3A">
        <w:t xml:space="preserve">Available information </w:t>
      </w:r>
    </w:p>
    <w:p w:rsidR="00EF5C57" w:rsidRPr="00371C3A" w:rsidRDefault="00EF5C57" w:rsidP="00DE4760">
      <w:pPr>
        <w:pStyle w:val="BodyCopy"/>
        <w:rPr>
          <w:noProof w:val="0"/>
        </w:rPr>
      </w:pPr>
      <w:r w:rsidRPr="00371C3A">
        <w:rPr>
          <w:noProof w:val="0"/>
        </w:rPr>
        <w:t xml:space="preserve">Once you become familiar with a website you will have some expectation of what information it contains on different products and services. It is worth taking the time to look at the websites of preferred suppliers so that when the time comes to access information, you know what you can find. Most companies will include a lot of detailed information on their sites as they would prefer you to stay within their site, rather than move out to look elsewhere. For example, sites that allow you to book discounted accommodation will give you the option to find out a lot of detail about the location, facilities, room types, </w:t>
      </w:r>
      <w:r w:rsidR="0085565F" w:rsidRPr="00371C3A">
        <w:rPr>
          <w:noProof w:val="0"/>
        </w:rPr>
        <w:t>etc.</w:t>
      </w:r>
      <w:r w:rsidRPr="00371C3A">
        <w:rPr>
          <w:noProof w:val="0"/>
        </w:rPr>
        <w:t xml:space="preserve"> at each property. </w:t>
      </w:r>
    </w:p>
    <w:p w:rsidR="00EF5C57" w:rsidRPr="00371C3A" w:rsidRDefault="00EF5C57" w:rsidP="00313A37">
      <w:pPr>
        <w:pStyle w:val="Heading3"/>
      </w:pPr>
      <w:r w:rsidRPr="00371C3A">
        <w:t xml:space="preserve">Displaying information </w:t>
      </w:r>
    </w:p>
    <w:p w:rsidR="00EF5C57" w:rsidRPr="00371C3A" w:rsidRDefault="00EF5C57" w:rsidP="00DE4760">
      <w:pPr>
        <w:pStyle w:val="BodyCopy"/>
        <w:rPr>
          <w:noProof w:val="0"/>
        </w:rPr>
      </w:pPr>
      <w:r w:rsidRPr="00371C3A">
        <w:rPr>
          <w:noProof w:val="0"/>
        </w:rPr>
        <w:t>When conducting a search for information and a list appears, there may be an option of displaying the list in a different order. For example, if searching for hotel availability</w:t>
      </w:r>
      <w:r w:rsidR="00125986" w:rsidRPr="00371C3A">
        <w:rPr>
          <w:noProof w:val="0"/>
        </w:rPr>
        <w:t xml:space="preserve"> in Singapore the </w:t>
      </w:r>
      <w:r w:rsidR="0085565F" w:rsidRPr="00371C3A">
        <w:rPr>
          <w:noProof w:val="0"/>
        </w:rPr>
        <w:t>list</w:t>
      </w:r>
      <w:r w:rsidR="00125986" w:rsidRPr="00371C3A">
        <w:rPr>
          <w:noProof w:val="0"/>
        </w:rPr>
        <w:t xml:space="preserve"> for Booking.com </w:t>
      </w:r>
      <w:r w:rsidRPr="00371C3A">
        <w:rPr>
          <w:noProof w:val="0"/>
        </w:rPr>
        <w:t xml:space="preserve">could be displayed: </w:t>
      </w:r>
    </w:p>
    <w:p w:rsidR="00EF5C57" w:rsidRPr="00371C3A" w:rsidRDefault="00EF5C57" w:rsidP="00DE4760">
      <w:pPr>
        <w:pStyle w:val="Bullet1"/>
      </w:pPr>
      <w:r w:rsidRPr="00371C3A">
        <w:t xml:space="preserve">By star rating </w:t>
      </w:r>
    </w:p>
    <w:p w:rsidR="00EF5C57" w:rsidRPr="00371C3A" w:rsidRDefault="00EF5C57" w:rsidP="00DE4760">
      <w:pPr>
        <w:pStyle w:val="Bullet1"/>
      </w:pPr>
      <w:r w:rsidRPr="00371C3A">
        <w:t xml:space="preserve">By price </w:t>
      </w:r>
    </w:p>
    <w:p w:rsidR="00125986" w:rsidRPr="00371C3A" w:rsidRDefault="00EF5C57" w:rsidP="00DE4760">
      <w:pPr>
        <w:pStyle w:val="Bullet1"/>
      </w:pPr>
      <w:r w:rsidRPr="00371C3A">
        <w:t>By location</w:t>
      </w:r>
      <w:r w:rsidR="00125986" w:rsidRPr="00371C3A">
        <w:t xml:space="preserve"> (distance)</w:t>
      </w:r>
    </w:p>
    <w:p w:rsidR="00EF5C57" w:rsidRPr="00371C3A" w:rsidRDefault="00125986" w:rsidP="00DE4760">
      <w:pPr>
        <w:pStyle w:val="Bullet1"/>
      </w:pPr>
      <w:r w:rsidRPr="00371C3A">
        <w:t>By deal</w:t>
      </w:r>
      <w:r w:rsidR="001A5FA2">
        <w:t>.</w:t>
      </w:r>
      <w:r w:rsidR="00EF5C57" w:rsidRPr="00371C3A">
        <w:t xml:space="preserve"> </w:t>
      </w:r>
    </w:p>
    <w:p w:rsidR="00EF5C57" w:rsidRPr="00371C3A" w:rsidRDefault="00EF5C57" w:rsidP="00C3348F">
      <w:pPr>
        <w:pStyle w:val="BodyCopy"/>
        <w:rPr>
          <w:noProof w:val="0"/>
        </w:rPr>
      </w:pPr>
      <w:r w:rsidRPr="00371C3A">
        <w:rPr>
          <w:noProof w:val="0"/>
        </w:rPr>
        <w:t>Your client’s needs and requests will help you to determine the best way to display the information.</w:t>
      </w:r>
    </w:p>
    <w:p w:rsidR="00EF5C57" w:rsidRPr="00371C3A" w:rsidRDefault="00EF5C57" w:rsidP="00C3348F">
      <w:pPr>
        <w:pStyle w:val="BodyCopy"/>
        <w:rPr>
          <w:noProof w:val="0"/>
        </w:rPr>
      </w:pPr>
      <w:r w:rsidRPr="00371C3A">
        <w:rPr>
          <w:noProof w:val="0"/>
        </w:rPr>
        <w:t>Look at the following scree</w:t>
      </w:r>
      <w:r w:rsidR="00402781" w:rsidRPr="00371C3A">
        <w:rPr>
          <w:noProof w:val="0"/>
        </w:rPr>
        <w:t>n shots from Booking.com web</w:t>
      </w:r>
      <w:r w:rsidRPr="00371C3A">
        <w:rPr>
          <w:noProof w:val="0"/>
        </w:rPr>
        <w:t xml:space="preserve">site as an example. Note that the screen allows you to display the information in different ways. </w:t>
      </w:r>
      <w:r w:rsidR="00352FCE" w:rsidRPr="00371C3A">
        <w:rPr>
          <w:noProof w:val="0"/>
        </w:rPr>
        <w:t xml:space="preserve">There is a ‘Sort’ bar at the top and a ‘Filter’ panel to the left hand </w:t>
      </w:r>
      <w:r w:rsidR="0085565F" w:rsidRPr="00371C3A">
        <w:rPr>
          <w:noProof w:val="0"/>
        </w:rPr>
        <w:t>side. The</w:t>
      </w:r>
      <w:r w:rsidRPr="00371C3A">
        <w:rPr>
          <w:noProof w:val="0"/>
        </w:rPr>
        <w:t xml:space="preserve"> first example displays </w:t>
      </w:r>
      <w:r w:rsidR="00402781" w:rsidRPr="00371C3A">
        <w:rPr>
          <w:noProof w:val="0"/>
        </w:rPr>
        <w:t xml:space="preserve">Singapore </w:t>
      </w:r>
      <w:r w:rsidRPr="00371C3A">
        <w:rPr>
          <w:noProof w:val="0"/>
        </w:rPr>
        <w:t>properties listed in order of price an</w:t>
      </w:r>
      <w:r w:rsidR="00352FCE" w:rsidRPr="00371C3A">
        <w:rPr>
          <w:noProof w:val="0"/>
        </w:rPr>
        <w:t>d the second screen is listed by star rating.</w:t>
      </w:r>
    </w:p>
    <w:p w:rsidR="00402781" w:rsidRPr="00371C3A" w:rsidRDefault="00352FCE" w:rsidP="00352FCE">
      <w:pPr>
        <w:rPr>
          <w:szCs w:val="24"/>
        </w:rPr>
      </w:pPr>
      <w:r w:rsidRPr="00371C3A">
        <w:rPr>
          <w:noProof/>
          <w:lang w:val="en-US" w:eastAsia="en-US"/>
        </w:rPr>
        <mc:AlternateContent>
          <mc:Choice Requires="wps">
            <w:drawing>
              <wp:anchor distT="0" distB="0" distL="114300" distR="114300" simplePos="0" relativeHeight="251754496" behindDoc="0" locked="0" layoutInCell="1" allowOverlap="1" wp14:anchorId="30730AB0" wp14:editId="486DE0CC">
                <wp:simplePos x="0" y="0"/>
                <wp:positionH relativeFrom="column">
                  <wp:posOffset>1520456</wp:posOffset>
                </wp:positionH>
                <wp:positionV relativeFrom="paragraph">
                  <wp:posOffset>732052</wp:posOffset>
                </wp:positionV>
                <wp:extent cx="3275463" cy="231273"/>
                <wp:effectExtent l="57150" t="38100" r="20320" b="92710"/>
                <wp:wrapNone/>
                <wp:docPr id="177" name="Oval 177"/>
                <wp:cNvGraphicFramePr/>
                <a:graphic xmlns:a="http://schemas.openxmlformats.org/drawingml/2006/main">
                  <a:graphicData uri="http://schemas.microsoft.com/office/word/2010/wordprocessingShape">
                    <wps:wsp>
                      <wps:cNvSpPr/>
                      <wps:spPr>
                        <a:xfrm>
                          <a:off x="0" y="0"/>
                          <a:ext cx="3275463" cy="231273"/>
                        </a:xfrm>
                        <a:prstGeom prst="ellipse">
                          <a:avLst/>
                        </a:prstGeom>
                        <a:noFill/>
                        <a:ln w="19050">
                          <a:solidFill>
                            <a:srgbClr val="C0000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B1949CC" id="Oval 177" o:spid="_x0000_s1026" style="position:absolute;margin-left:119.7pt;margin-top:57.65pt;width:257.9pt;height:18.2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" filled="f" strokecolor="#c00000" strokeweight="1.5pt">
                <v:shadow on="t" color="black" opacity="24903f" origin=",.5" offset="0,.55556mm"/>
              </v:oval>
            </w:pict>
          </mc:Fallback>
        </mc:AlternateContent>
      </w:r>
      <w:r w:rsidRPr="00371C3A">
        <w:rPr>
          <w:noProof/>
          <w:lang w:val="en-US" w:eastAsia="en-US"/>
        </w:rPr>
        <mc:AlternateContent>
          <mc:Choice Requires="wps">
            <w:drawing>
              <wp:anchor distT="0" distB="0" distL="114300" distR="114300" simplePos="0" relativeHeight="251753472" behindDoc="0" locked="0" layoutInCell="1" allowOverlap="1" wp14:anchorId="3A55CA4D" wp14:editId="083EBDCC">
                <wp:simplePos x="0" y="0"/>
                <wp:positionH relativeFrom="column">
                  <wp:posOffset>0</wp:posOffset>
                </wp:positionH>
                <wp:positionV relativeFrom="paragraph">
                  <wp:posOffset>1911663</wp:posOffset>
                </wp:positionV>
                <wp:extent cx="1323833" cy="928048"/>
                <wp:effectExtent l="38100" t="38100" r="48260" b="100965"/>
                <wp:wrapNone/>
                <wp:docPr id="173" name="Oval 173"/>
                <wp:cNvGraphicFramePr/>
                <a:graphic xmlns:a="http://schemas.openxmlformats.org/drawingml/2006/main">
                  <a:graphicData uri="http://schemas.microsoft.com/office/word/2010/wordprocessingShape">
                    <wps:wsp>
                      <wps:cNvSpPr/>
                      <wps:spPr>
                        <a:xfrm>
                          <a:off x="0" y="0"/>
                          <a:ext cx="1323833" cy="928048"/>
                        </a:xfrm>
                        <a:prstGeom prst="ellipse">
                          <a:avLst/>
                        </a:prstGeom>
                        <a:noFill/>
                        <a:ln w="19050">
                          <a:solidFill>
                            <a:srgbClr val="C0000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B46CCF" id="Oval 173" o:spid="_x0000_s1026" style="position:absolute;margin-left:0;margin-top:150.5pt;width:104.25pt;height:73.0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" filled="f" strokecolor="#c00000" strokeweight="1.5pt">
                <v:shadow on="t" color="black" opacity="24903f" origin=",.5" offset="0,.55556mm"/>
              </v:oval>
            </w:pict>
          </mc:Fallback>
        </mc:AlternateContent>
      </w:r>
      <w:r w:rsidRPr="00371C3A">
        <w:rPr>
          <w:noProof/>
          <w:lang w:val="en-US" w:eastAsia="en-US"/>
        </w:rPr>
        <w:drawing>
          <wp:inline distT="0" distB="0" distL="0" distR="0" wp14:anchorId="6A03FC12" wp14:editId="35EA2AE3">
            <wp:extent cx="5731510" cy="6225057"/>
            <wp:effectExtent l="19050" t="19050" r="21590" b="234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a:stretch>
                      <a:fillRect/>
                    </a:stretch>
                  </pic:blipFill>
                  <pic:spPr>
                    <a:xfrm>
                      <a:off x="0" y="0"/>
                      <a:ext cx="5731510" cy="6225057"/>
                    </a:xfrm>
                    <a:prstGeom prst="rect">
                      <a:avLst/>
                    </a:prstGeom>
                    <a:ln w="6350">
                      <a:solidFill>
                        <a:schemeClr val="tx1"/>
                      </a:solidFill>
                    </a:ln>
                  </pic:spPr>
                </pic:pic>
              </a:graphicData>
            </a:graphic>
          </wp:inline>
        </w:drawing>
      </w:r>
    </w:p>
    <w:p w:rsidR="00402781" w:rsidRPr="00371C3A" w:rsidRDefault="00125986" w:rsidP="002D0810">
      <w:pPr>
        <w:pStyle w:val="BodyCopy"/>
        <w:rPr>
          <w:noProof w:val="0"/>
          <w:szCs w:val="24"/>
        </w:rPr>
      </w:pPr>
      <w:r w:rsidRPr="00371C3A">
        <w:rPr>
          <w:lang w:val="en-US" w:eastAsia="en-US"/>
        </w:rPr>
        <mc:AlternateContent>
          <mc:Choice Requires="wps">
            <w:drawing>
              <wp:anchor distT="0" distB="0" distL="114300" distR="114300" simplePos="0" relativeHeight="251756544" behindDoc="0" locked="0" layoutInCell="1" allowOverlap="1" wp14:anchorId="737C12F7" wp14:editId="79F07906">
                <wp:simplePos x="0" y="0"/>
                <wp:positionH relativeFrom="column">
                  <wp:posOffset>1446028</wp:posOffset>
                </wp:positionH>
                <wp:positionV relativeFrom="paragraph">
                  <wp:posOffset>753318</wp:posOffset>
                </wp:positionV>
                <wp:extent cx="3207223" cy="249200"/>
                <wp:effectExtent l="57150" t="38100" r="12700" b="93980"/>
                <wp:wrapNone/>
                <wp:docPr id="179" name="Oval 179"/>
                <wp:cNvGraphicFramePr/>
                <a:graphic xmlns:a="http://schemas.openxmlformats.org/drawingml/2006/main">
                  <a:graphicData uri="http://schemas.microsoft.com/office/word/2010/wordprocessingShape">
                    <wps:wsp>
                      <wps:cNvSpPr/>
                      <wps:spPr>
                        <a:xfrm>
                          <a:off x="0" y="0"/>
                          <a:ext cx="3207223" cy="249200"/>
                        </a:xfrm>
                        <a:prstGeom prst="ellipse">
                          <a:avLst/>
                        </a:prstGeom>
                        <a:noFill/>
                        <a:ln w="19050">
                          <a:solidFill>
                            <a:srgbClr val="C0000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2D4562A" id="Oval 179" o:spid="_x0000_s1026" style="position:absolute;margin-left:113.85pt;margin-top:59.3pt;width:252.55pt;height:19.6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" filled="f" strokecolor="#c00000" strokeweight="1.5pt">
                <v:shadow on="t" color="black" opacity="24903f" origin=",.5" offset="0,.55556mm"/>
              </v:oval>
            </w:pict>
          </mc:Fallback>
        </mc:AlternateContent>
      </w:r>
      <w:r w:rsidRPr="00371C3A">
        <w:rPr>
          <w:lang w:val="en-US" w:eastAsia="en-US"/>
        </w:rPr>
        <mc:AlternateContent>
          <mc:Choice Requires="wps">
            <w:drawing>
              <wp:anchor distT="0" distB="0" distL="114300" distR="114300" simplePos="0" relativeHeight="251755520" behindDoc="0" locked="0" layoutInCell="1" allowOverlap="1" wp14:anchorId="195FDF95" wp14:editId="0E11091C">
                <wp:simplePos x="0" y="0"/>
                <wp:positionH relativeFrom="column">
                  <wp:posOffset>-40943</wp:posOffset>
                </wp:positionH>
                <wp:positionV relativeFrom="paragraph">
                  <wp:posOffset>2993418</wp:posOffset>
                </wp:positionV>
                <wp:extent cx="1555844" cy="702860"/>
                <wp:effectExtent l="57150" t="38100" r="82550" b="97790"/>
                <wp:wrapNone/>
                <wp:docPr id="178" name="Oval 178"/>
                <wp:cNvGraphicFramePr/>
                <a:graphic xmlns:a="http://schemas.openxmlformats.org/drawingml/2006/main">
                  <a:graphicData uri="http://schemas.microsoft.com/office/word/2010/wordprocessingShape">
                    <wps:wsp>
                      <wps:cNvSpPr/>
                      <wps:spPr>
                        <a:xfrm>
                          <a:off x="0" y="0"/>
                          <a:ext cx="1555844" cy="702860"/>
                        </a:xfrm>
                        <a:prstGeom prst="ellipse">
                          <a:avLst/>
                        </a:prstGeom>
                        <a:noFill/>
                        <a:ln w="19050">
                          <a:solidFill>
                            <a:srgbClr val="C0000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9BA0C3" id="Oval 178" o:spid="_x0000_s1026" style="position:absolute;margin-left:-3.2pt;margin-top:235.7pt;width:122.5pt;height:55.3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" filled="f" strokecolor="#c00000" strokeweight="1.5pt">
                <v:shadow on="t" color="black" opacity="24903f" origin=",.5" offset="0,.55556mm"/>
              </v:oval>
            </w:pict>
          </mc:Fallback>
        </mc:AlternateContent>
      </w:r>
      <w:r w:rsidR="00402781" w:rsidRPr="00371C3A">
        <w:rPr>
          <w:lang w:val="en-US" w:eastAsia="en-US"/>
        </w:rPr>
        <w:drawing>
          <wp:inline distT="0" distB="0" distL="0" distR="0" wp14:anchorId="3E973091" wp14:editId="492F09C2">
            <wp:extent cx="5731510" cy="6337727"/>
            <wp:effectExtent l="0" t="0" r="2540" b="635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7"/>
                    <a:stretch>
                      <a:fillRect/>
                    </a:stretch>
                  </pic:blipFill>
                  <pic:spPr>
                    <a:xfrm>
                      <a:off x="0" y="0"/>
                      <a:ext cx="5731510" cy="6337727"/>
                    </a:xfrm>
                    <a:prstGeom prst="rect">
                      <a:avLst/>
                    </a:prstGeom>
                  </pic:spPr>
                </pic:pic>
              </a:graphicData>
            </a:graphic>
          </wp:inline>
        </w:drawing>
      </w:r>
    </w:p>
    <w:p w:rsidR="004D790F" w:rsidRPr="00371C3A" w:rsidRDefault="004D790F">
      <w:pPr>
        <w:rPr>
          <w:rFonts w:ascii="Helvetica" w:eastAsiaTheme="majorEastAsia" w:hAnsi="Helvetica" w:cstheme="majorBidi"/>
          <w:b/>
          <w:bCs/>
          <w:color w:val="45545F"/>
          <w:sz w:val="28"/>
        </w:rPr>
      </w:pPr>
      <w:r w:rsidRPr="00371C3A">
        <w:br w:type="page"/>
      </w:r>
    </w:p>
    <w:p w:rsidR="00EF5C57" w:rsidRPr="00371C3A" w:rsidRDefault="00EF5C57" w:rsidP="00E06472">
      <w:pPr>
        <w:pStyle w:val="Heading3"/>
      </w:pPr>
      <w:r w:rsidRPr="00371C3A">
        <w:t xml:space="preserve">Navigating the website </w:t>
      </w:r>
    </w:p>
    <w:p w:rsidR="00EF5C57" w:rsidRPr="00371C3A" w:rsidRDefault="00EF5C57" w:rsidP="00C3348F">
      <w:pPr>
        <w:pStyle w:val="BodyCopy"/>
        <w:rPr>
          <w:noProof w:val="0"/>
        </w:rPr>
      </w:pPr>
      <w:r w:rsidRPr="00371C3A">
        <w:rPr>
          <w:noProof w:val="0"/>
        </w:rPr>
        <w:t>Most websites have similar methods for moving around and accessing information. Below is some general information on navigation within the internet</w:t>
      </w:r>
      <w:r w:rsidR="001A5FA2">
        <w:rPr>
          <w:noProof w:val="0"/>
        </w:rPr>
        <w:t>:</w:t>
      </w:r>
      <w:r w:rsidRPr="00371C3A">
        <w:rPr>
          <w:noProof w:val="0"/>
        </w:rPr>
        <w:t xml:space="preserve"> </w:t>
      </w:r>
    </w:p>
    <w:p w:rsidR="00EF5C57" w:rsidRPr="00371C3A" w:rsidRDefault="00EF5C57" w:rsidP="00DE4760">
      <w:pPr>
        <w:pStyle w:val="Bullet1"/>
      </w:pPr>
      <w:r w:rsidRPr="00371C3A">
        <w:t xml:space="preserve">If all of the information does not fit on one screen there will be a scroll bar down the side to help you move up and down </w:t>
      </w:r>
    </w:p>
    <w:p w:rsidR="00EF5C57" w:rsidRPr="00371C3A" w:rsidRDefault="00EF5C57" w:rsidP="00DE4760">
      <w:pPr>
        <w:pStyle w:val="Bullet1"/>
      </w:pPr>
      <w:r w:rsidRPr="00371C3A">
        <w:t xml:space="preserve">If you are having trouble viewing an entire page, clicking the F11 function button on your keyboard will remove the toolbars and maximise your screen. To return to your normal view you just need to click F11 again to have the toolbars reappear </w:t>
      </w:r>
    </w:p>
    <w:p w:rsidR="00EF5C57" w:rsidRPr="00371C3A" w:rsidRDefault="00EF5C57" w:rsidP="00DE4760">
      <w:pPr>
        <w:pStyle w:val="Bullet1"/>
      </w:pPr>
      <w:r w:rsidRPr="00371C3A">
        <w:t xml:space="preserve">A lot of websites have a ‘back’ or ‘return to previous screen’ button. If not then your general toolbar within Internet Explorer has a ‘Back’ button to allow you to return to the previous screen. This may not always work effectively. There is also a ‘Refresh’ button which allows you to refresh your screen </w:t>
      </w:r>
    </w:p>
    <w:p w:rsidR="00EF5C57" w:rsidRPr="00371C3A" w:rsidRDefault="00EF5C57" w:rsidP="00DE4760">
      <w:pPr>
        <w:pStyle w:val="Bullet1"/>
      </w:pPr>
      <w:r w:rsidRPr="00371C3A">
        <w:t xml:space="preserve">You can access more than one website at a time and keep a number of different windows open. To do this you need to just open a new tab </w:t>
      </w:r>
    </w:p>
    <w:p w:rsidR="00EF5C57" w:rsidRPr="00371C3A" w:rsidRDefault="00EF5C57" w:rsidP="00DE4760">
      <w:pPr>
        <w:pStyle w:val="Bullet1"/>
      </w:pPr>
      <w:r w:rsidRPr="00371C3A">
        <w:t xml:space="preserve">As mentioned earlier, most sites contain a search function to help you find information within the site </w:t>
      </w:r>
    </w:p>
    <w:p w:rsidR="00EF5C57" w:rsidRPr="00371C3A" w:rsidRDefault="00EF5C57" w:rsidP="00DE4760">
      <w:pPr>
        <w:pStyle w:val="Bullet1"/>
      </w:pPr>
      <w:r w:rsidRPr="00371C3A">
        <w:t>In addition to a menu of information, websites contain hyperlinks that allow you to open a</w:t>
      </w:r>
      <w:r w:rsidR="004D790F" w:rsidRPr="00371C3A">
        <w:t xml:space="preserve"> new page or box of information.</w:t>
      </w:r>
      <w:r w:rsidR="004D790F" w:rsidRPr="00371C3A">
        <w:br/>
      </w:r>
    </w:p>
    <w:p w:rsidR="00125986" w:rsidRPr="00371C3A" w:rsidRDefault="00D21CB3" w:rsidP="00125986">
      <w:pPr>
        <w:pStyle w:val="Bullet1"/>
        <w:numPr>
          <w:ilvl w:val="0"/>
          <w:numId w:val="0"/>
        </w:numPr>
        <w:ind w:left="357" w:hanging="357"/>
      </w:pPr>
      <w:r w:rsidRPr="00371C3A">
        <w:rPr>
          <w:noProof/>
          <w:lang w:val="en-US"/>
        </w:rPr>
        <mc:AlternateContent>
          <mc:Choice Requires="wpg">
            <w:drawing>
              <wp:anchor distT="0" distB="0" distL="114300" distR="114300" simplePos="0" relativeHeight="251944960" behindDoc="0" locked="0" layoutInCell="1" allowOverlap="1" wp14:anchorId="2C964493" wp14:editId="1BD180DD">
                <wp:simplePos x="0" y="0"/>
                <wp:positionH relativeFrom="column">
                  <wp:posOffset>-257175</wp:posOffset>
                </wp:positionH>
                <wp:positionV relativeFrom="paragraph">
                  <wp:posOffset>184150</wp:posOffset>
                </wp:positionV>
                <wp:extent cx="1524000" cy="1028700"/>
                <wp:effectExtent l="0" t="38100" r="19050" b="19050"/>
                <wp:wrapNone/>
                <wp:docPr id="432" name="Group 432"/>
                <wp:cNvGraphicFramePr/>
                <a:graphic xmlns:a="http://schemas.openxmlformats.org/drawingml/2006/main">
                  <a:graphicData uri="http://schemas.microsoft.com/office/word/2010/wordprocessingGroup">
                    <wpg:wgp>
                      <wpg:cNvGrpSpPr/>
                      <wpg:grpSpPr>
                        <a:xfrm>
                          <a:off x="0" y="0"/>
                          <a:ext cx="1524000" cy="1028700"/>
                          <a:chOff x="0" y="0"/>
                          <a:chExt cx="1524000" cy="1028700"/>
                        </a:xfrm>
                      </wpg:grpSpPr>
                      <wps:wsp>
                        <wps:cNvPr id="259" name="Straight Arrow Connector 259"/>
                        <wps:cNvCnPr/>
                        <wps:spPr>
                          <a:xfrm flipH="1" flipV="1">
                            <a:off x="333375" y="0"/>
                            <a:ext cx="304800" cy="647700"/>
                          </a:xfrm>
                          <a:prstGeom prst="straightConnector1">
                            <a:avLst/>
                          </a:prstGeom>
                          <a:ln w="12700">
                            <a:solidFill>
                              <a:srgbClr val="C0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260" name="Straight Arrow Connector 260"/>
                        <wps:cNvCnPr/>
                        <wps:spPr>
                          <a:xfrm flipH="1" flipV="1">
                            <a:off x="590550" y="0"/>
                            <a:ext cx="304800" cy="647700"/>
                          </a:xfrm>
                          <a:prstGeom prst="straightConnector1">
                            <a:avLst/>
                          </a:prstGeom>
                          <a:ln w="12700">
                            <a:solidFill>
                              <a:srgbClr val="C0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430" name="Rectangle 430"/>
                        <wps:cNvSpPr/>
                        <wps:spPr>
                          <a:xfrm>
                            <a:off x="885825" y="638175"/>
                            <a:ext cx="638175" cy="390525"/>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4DDC" w:rsidRPr="00D21CB3" w:rsidRDefault="00124DDC" w:rsidP="00D21CB3">
                              <w:pPr>
                                <w:jc w:val="center"/>
                                <w:rPr>
                                  <w:rFonts w:ascii="Helvetica" w:hAnsi="Helvetica"/>
                                  <w:color w:val="000000" w:themeColor="text1"/>
                                  <w:sz w:val="18"/>
                                  <w:szCs w:val="18"/>
                                </w:rPr>
                              </w:pPr>
                              <w:r w:rsidRPr="00D21CB3">
                                <w:rPr>
                                  <w:rFonts w:ascii="Helvetica" w:hAnsi="Helvetica"/>
                                  <w:color w:val="000000" w:themeColor="text1"/>
                                  <w:sz w:val="18"/>
                                  <w:szCs w:val="18"/>
                                </w:rPr>
                                <w:t>Refresh</w:t>
                              </w:r>
                              <w:r>
                                <w:rPr>
                                  <w:rFonts w:ascii="Helvetica" w:hAnsi="Helvetica"/>
                                  <w:color w:val="000000" w:themeColor="text1"/>
                                  <w:sz w:val="18"/>
                                  <w:szCs w:val="18"/>
                                </w:rPr>
                                <w:b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Rectangle 431"/>
                        <wps:cNvSpPr/>
                        <wps:spPr>
                          <a:xfrm>
                            <a:off x="0" y="647700"/>
                            <a:ext cx="638175" cy="381000"/>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4DDC" w:rsidRPr="00D21CB3" w:rsidRDefault="00124DDC" w:rsidP="00D21CB3">
                              <w:pPr>
                                <w:jc w:val="center"/>
                                <w:rPr>
                                  <w:rFonts w:ascii="Helvetica" w:hAnsi="Helvetica"/>
                                  <w:color w:val="000000" w:themeColor="text1"/>
                                  <w:sz w:val="18"/>
                                  <w:szCs w:val="18"/>
                                </w:rPr>
                              </w:pPr>
                              <w:r>
                                <w:rPr>
                                  <w:rFonts w:ascii="Helvetica" w:hAnsi="Helvetica"/>
                                  <w:color w:val="000000" w:themeColor="text1"/>
                                  <w:sz w:val="18"/>
                                  <w:szCs w:val="18"/>
                                </w:rPr>
                                <w:t>Back</w:t>
                              </w:r>
                              <w:r>
                                <w:rPr>
                                  <w:rFonts w:ascii="Helvetica" w:hAnsi="Helvetica"/>
                                  <w:color w:val="000000" w:themeColor="text1"/>
                                  <w:sz w:val="18"/>
                                  <w:szCs w:val="18"/>
                                </w:rPr>
                                <w:br/>
                                <w:t>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964493" id="Group 432" o:spid="_x0000_s1086" style="position:absolute;left:0;text-align:left;margin-left:-20.25pt;margin-top:14.5pt;width:120pt;height:81pt;z-index:251944960;mso-position-horizontal-relative:text;mso-position-vertical-relative:text" coordsize="15240,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">
                <v:shapetype id="_x0000_t32" coordsize="21600,21600" o:spt="32" o:oned="t" path="m,l21600,21600e" filled="f">
                  <v:path arrowok="t" fillok="f" o:connecttype="none"/>
                  <o:lock v:ext="edit" shapetype="t"/>
                </v:shapetype>
                <v:shape id="Straight Arrow Connector 259" o:spid="_x0000_s1087" type="#_x0000_t32" style="position:absolute;left:3333;width:3048;height:647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xwxMQAAADcAAAADwAAAGRycy9kb3ducmV2LnhtbESPT4vCMBTE78J+h/AWvIimLehq1yiL&#10;oHgSdUXw9mhe/2DzUpqo9dtvFgSPw8z8hpkvO1OLO7WusqwgHkUgiDOrKy4UnH7XwykI55E11pZJ&#10;wZMcLBcfvTmm2j74QPejL0SAsEtRQel9k0rpspIMupFtiIOX29agD7ItpG7xEeCmlkkUTaTBisNC&#10;iQ2tSsqux5tRsL8N4lXedBu3u37tzvklTjzHSvU/u59vEJ46/w6/2lutIBnP4P9MO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DHDExAAAANwAAAAPAAAAAAAAAAAA&#10;AAAAAKECAABkcnMvZG93bnJldi54bWxQSwUGAAAAAAQABAD5AAAAkgMAAAAA&#10;" strokecolor="#c00000" strokeweight="1pt">
                  <v:stroke endarrow="open"/>
                </v:shape>
                <v:shape id="Straight Arrow Connector 260" o:spid="_x0000_s1088" type="#_x0000_t32" style="position:absolute;left:5905;width:3048;height:647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oT5L8AAADcAAAADwAAAGRycy9kb3ducmV2LnhtbERPy6rCMBDdC/5DGMGNaNouvFKNIoLi&#10;SrwqgruhmT6wmZQmav17sxBcHs57sepMLZ7UusqygngSgSDOrK64UHA5b8czEM4ja6wtk4I3OVgt&#10;+70Fptq++J+eJ1+IEMIuRQWl900qpctKMugmtiEOXG5bgz7AtpC6xVcIN7VMomgqDVYcGkpsaFNS&#10;dj89jILjYxRv8qbbucP973DNb3HiOVZqOOjWcxCeOv8Tf917rSCZhvnhTDgCcvk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VoT5L8AAADcAAAADwAAAAAAAAAAAAAAAACh&#10;AgAAZHJzL2Rvd25yZXYueG1sUEsFBgAAAAAEAAQA+QAAAI0DAAAAAA==&#10;" strokecolor="#c00000" strokeweight="1pt">
                  <v:stroke endarrow="open"/>
                </v:shape>
                <v:rect id="Rectangle 430" o:spid="_x0000_s1089" style="position:absolute;left:8858;top:6381;width:6382;height:3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GgMEA&#10;AADcAAAADwAAAGRycy9kb3ducmV2LnhtbERPS2vCQBC+F/oflin0VjdaUYmuIkLBg5cmXrwN2clD&#10;s7MxO9X477sHwePH915tBteqG/Wh8WxgPEpAERfeNlwZOOY/XwtQQZAttp7JwIMCbNbvbytMrb/z&#10;L90yqVQM4ZCigVqkS7UORU0Ow8h3xJErfe9QIuwrbXu8x3DX6kmSzLTDhmNDjR3taiou2Z8zcN0v&#10;ynM+kSabt4dC8lO2LQ8PYz4/hu0SlNAgL/HTvbcGpt9xfjwTj4Be/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LxoDBAAAA3AAAAA8AAAAAAAAAAAAAAAAAmAIAAGRycy9kb3du&#10;cmV2LnhtbFBLBQYAAAAABAAEAPUAAACGAwAAAAA=&#10;" filled="f" strokecolor="#c00000" strokeweight="1pt">
                  <v:textbox>
                    <w:txbxContent>
                      <w:p w:rsidR="00124DDC" w:rsidRPr="00D21CB3" w:rsidRDefault="00124DDC" w:rsidP="00D21CB3">
                        <w:pPr>
                          <w:jc w:val="center"/>
                          <w:rPr>
                            <w:rFonts w:ascii="Helvetica" w:hAnsi="Helvetica"/>
                            <w:color w:val="000000" w:themeColor="text1"/>
                            <w:sz w:val="18"/>
                            <w:szCs w:val="18"/>
                          </w:rPr>
                        </w:pPr>
                        <w:r w:rsidRPr="00D21CB3">
                          <w:rPr>
                            <w:rFonts w:ascii="Helvetica" w:hAnsi="Helvetica"/>
                            <w:color w:val="000000" w:themeColor="text1"/>
                            <w:sz w:val="18"/>
                            <w:szCs w:val="18"/>
                          </w:rPr>
                          <w:t>Refresh</w:t>
                        </w:r>
                        <w:r>
                          <w:rPr>
                            <w:rFonts w:ascii="Helvetica" w:hAnsi="Helvetica"/>
                            <w:color w:val="000000" w:themeColor="text1"/>
                            <w:sz w:val="18"/>
                            <w:szCs w:val="18"/>
                          </w:rPr>
                          <w:br/>
                          <w:t>button</w:t>
                        </w:r>
                      </w:p>
                    </w:txbxContent>
                  </v:textbox>
                </v:rect>
                <v:rect id="Rectangle 431" o:spid="_x0000_s1090" style="position:absolute;top:6477;width:6381;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djG8UA&#10;AADcAAAADwAAAGRycy9kb3ducmV2LnhtbESPS2sCQRCE74H8h6GF3OKsD4xsHEUCggcv7nrJrdnp&#10;fcSdns1OR9d/nxEEj0VVfUWtNoNr1YX60Hg2MBknoIgLbxuuDJzy3fsSVBBki61nMnCjAJv168sK&#10;U+uvfKRLJpWKEA4pGqhFulTrUNTkMIx9Rxy90vcOJcq+0rbHa4S7Vk+TZKEdNhwXauzoq6binP05&#10;A7/7ZfmTT6XJPtpDIfl3ti0PN2PeRsP2E5TQIM/wo723BuazCdzPxCO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2MbxQAAANwAAAAPAAAAAAAAAAAAAAAAAJgCAABkcnMv&#10;ZG93bnJldi54bWxQSwUGAAAAAAQABAD1AAAAigMAAAAA&#10;" filled="f" strokecolor="#c00000" strokeweight="1pt">
                  <v:textbox>
                    <w:txbxContent>
                      <w:p w:rsidR="00124DDC" w:rsidRPr="00D21CB3" w:rsidRDefault="00124DDC" w:rsidP="00D21CB3">
                        <w:pPr>
                          <w:jc w:val="center"/>
                          <w:rPr>
                            <w:rFonts w:ascii="Helvetica" w:hAnsi="Helvetica"/>
                            <w:color w:val="000000" w:themeColor="text1"/>
                            <w:sz w:val="18"/>
                            <w:szCs w:val="18"/>
                          </w:rPr>
                        </w:pPr>
                        <w:r>
                          <w:rPr>
                            <w:rFonts w:ascii="Helvetica" w:hAnsi="Helvetica"/>
                            <w:color w:val="000000" w:themeColor="text1"/>
                            <w:sz w:val="18"/>
                            <w:szCs w:val="18"/>
                          </w:rPr>
                          <w:t>Back</w:t>
                        </w:r>
                        <w:r>
                          <w:rPr>
                            <w:rFonts w:ascii="Helvetica" w:hAnsi="Helvetica"/>
                            <w:color w:val="000000" w:themeColor="text1"/>
                            <w:sz w:val="18"/>
                            <w:szCs w:val="18"/>
                          </w:rPr>
                          <w:br/>
                          <w:t>button</w:t>
                        </w:r>
                      </w:p>
                    </w:txbxContent>
                  </v:textbox>
                </v:rect>
              </v:group>
            </w:pict>
          </mc:Fallback>
        </mc:AlternateContent>
      </w:r>
      <w:r w:rsidR="00125986" w:rsidRPr="00371C3A">
        <w:rPr>
          <w:noProof/>
          <w:lang w:val="en-US"/>
        </w:rPr>
        <w:drawing>
          <wp:inline distT="0" distB="0" distL="0" distR="0" wp14:anchorId="4F49605F" wp14:editId="4D02FE4B">
            <wp:extent cx="5731510" cy="2653273"/>
            <wp:effectExtent l="0" t="0" r="254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stretch>
                      <a:fillRect/>
                    </a:stretch>
                  </pic:blipFill>
                  <pic:spPr>
                    <a:xfrm>
                      <a:off x="0" y="0"/>
                      <a:ext cx="5731510" cy="2653273"/>
                    </a:xfrm>
                    <a:prstGeom prst="rect">
                      <a:avLst/>
                    </a:prstGeom>
                  </pic:spPr>
                </pic:pic>
              </a:graphicData>
            </a:graphic>
          </wp:inline>
        </w:drawing>
      </w:r>
    </w:p>
    <w:p w:rsidR="00EF5C57" w:rsidRPr="00371C3A" w:rsidRDefault="00EF5C57" w:rsidP="00E06472">
      <w:pPr>
        <w:pStyle w:val="Heading3"/>
      </w:pPr>
      <w:r w:rsidRPr="00371C3A">
        <w:t xml:space="preserve">Hyperlinks </w:t>
      </w:r>
    </w:p>
    <w:p w:rsidR="00EF5C57" w:rsidRPr="00371C3A" w:rsidRDefault="00EF5C57" w:rsidP="00C3348F">
      <w:pPr>
        <w:pStyle w:val="BodyCopy"/>
        <w:rPr>
          <w:noProof w:val="0"/>
        </w:rPr>
      </w:pPr>
      <w:r w:rsidRPr="00371C3A">
        <w:rPr>
          <w:noProof w:val="0"/>
        </w:rPr>
        <w:t xml:space="preserve">Words that are a hyperlink are generally indicated by appearing in a different font or a different colour. If you hover your mouse over the word then the mouse arrow becomes a small white hand with a pointed index finger. This indicates that you can click this word to find out more information. </w:t>
      </w:r>
    </w:p>
    <w:p w:rsidR="00EF5C57" w:rsidRPr="00371C3A" w:rsidRDefault="00EF5C57" w:rsidP="00C3348F">
      <w:pPr>
        <w:pStyle w:val="BodyCopy"/>
        <w:rPr>
          <w:noProof w:val="0"/>
        </w:rPr>
      </w:pPr>
      <w:r w:rsidRPr="00371C3A">
        <w:rPr>
          <w:noProof w:val="0"/>
        </w:rPr>
        <w:t xml:space="preserve">This works the same for pictures and images. Sometimes while hovering you will also get a brief description. For example, hovering a mouse over a hotel picture may give you a prompt that by clicking on the picture you can access more photos. </w:t>
      </w:r>
    </w:p>
    <w:p w:rsidR="00DE4760" w:rsidRPr="00371C3A" w:rsidRDefault="00EF5C57" w:rsidP="004D790F">
      <w:pPr>
        <w:pStyle w:val="BodyCopy"/>
        <w:rPr>
          <w:noProof w:val="0"/>
          <w:szCs w:val="24"/>
        </w:rPr>
      </w:pPr>
      <w:r w:rsidRPr="00371C3A">
        <w:rPr>
          <w:noProof w:val="0"/>
        </w:rPr>
        <w:t xml:space="preserve">Most websites will contain a number of hyperlinks so that they are </w:t>
      </w:r>
      <w:r w:rsidR="00125986" w:rsidRPr="00371C3A">
        <w:rPr>
          <w:noProof w:val="0"/>
        </w:rPr>
        <w:t xml:space="preserve">able </w:t>
      </w:r>
      <w:r w:rsidRPr="00371C3A">
        <w:rPr>
          <w:noProof w:val="0"/>
        </w:rPr>
        <w:t xml:space="preserve">to provide a lot of relevant information but not clutter your screen. </w:t>
      </w:r>
      <w:r w:rsidR="00DE4760" w:rsidRPr="00371C3A">
        <w:rPr>
          <w:noProof w:val="0"/>
          <w:szCs w:val="24"/>
        </w:rPr>
        <w:br w:type="page"/>
      </w:r>
    </w:p>
    <w:p w:rsidR="004D790F" w:rsidRPr="00371C3A" w:rsidRDefault="004D790F" w:rsidP="004D790F">
      <w:pPr>
        <w:pStyle w:val="ActivityHead"/>
        <w:rPr>
          <w:noProof w:val="0"/>
        </w:rPr>
      </w:pPr>
      <w:r w:rsidRPr="00371C3A">
        <w:rPr>
          <w:noProof w:val="0"/>
        </w:rPr>
        <w:t>Activity13 – Search information</w:t>
      </w:r>
    </w:p>
    <w:p w:rsidR="00022CFB" w:rsidRPr="00371C3A" w:rsidRDefault="00022CFB" w:rsidP="00022CFB">
      <w:pPr>
        <w:pStyle w:val="BodyCopy"/>
        <w:rPr>
          <w:noProof w:val="0"/>
        </w:rPr>
      </w:pPr>
      <w:r w:rsidRPr="00371C3A">
        <w:rPr>
          <w:noProof w:val="0"/>
        </w:rPr>
        <w:t>NOTE: It is a requirement of this unit that you attempt this Training Activity.</w:t>
      </w:r>
    </w:p>
    <w:p w:rsidR="00DE4760" w:rsidRPr="00371C3A" w:rsidRDefault="00DE4760" w:rsidP="00F12187">
      <w:pPr>
        <w:pStyle w:val="ActivityNumbered"/>
        <w:numPr>
          <w:ilvl w:val="0"/>
          <w:numId w:val="29"/>
        </w:numPr>
        <w:ind w:left="510" w:hanging="510"/>
        <w:rPr>
          <w:szCs w:val="24"/>
        </w:rPr>
      </w:pPr>
      <w:r w:rsidRPr="00371C3A">
        <w:t xml:space="preserve">Imagine that you are working in a travel agency specialising in booking transport around </w:t>
      </w:r>
      <w:r w:rsidR="006D6BC7" w:rsidRPr="00371C3A">
        <w:t>South-east Asia</w:t>
      </w:r>
      <w:r w:rsidRPr="00371C3A">
        <w:t xml:space="preserve">. Make a list of ten websites you would include as </w:t>
      </w:r>
      <w:r w:rsidR="006D6BC7" w:rsidRPr="00371C3A">
        <w:t>‘</w:t>
      </w:r>
      <w:r w:rsidRPr="00371C3A">
        <w:t>Favourites</w:t>
      </w:r>
      <w:r w:rsidR="006D6BC7" w:rsidRPr="00371C3A">
        <w:t>’</w:t>
      </w:r>
      <w:r w:rsidRPr="00371C3A">
        <w:t xml:space="preserve">. The list must include three airlines and three car hire companies, </w:t>
      </w:r>
      <w:r w:rsidR="006D6BC7" w:rsidRPr="00371C3A">
        <w:t>two coach companies and one train service</w:t>
      </w:r>
      <w:r w:rsidR="001A5FA2">
        <w:t>.</w:t>
      </w:r>
    </w:p>
    <w:p w:rsidR="006D6BC7" w:rsidRPr="00371C3A" w:rsidRDefault="004D790F" w:rsidP="004D790F">
      <w:pPr>
        <w:pStyle w:val="ActivityRulesInsertTab"/>
      </w:pPr>
      <w:r w:rsidRPr="00371C3A">
        <w:tab/>
      </w:r>
    </w:p>
    <w:p w:rsidR="006D6BC7" w:rsidRPr="00371C3A" w:rsidRDefault="004D790F" w:rsidP="004D790F">
      <w:pPr>
        <w:pStyle w:val="ActivityRulesInsertTab"/>
      </w:pPr>
      <w:r w:rsidRPr="00371C3A">
        <w:tab/>
      </w:r>
    </w:p>
    <w:p w:rsidR="006D6BC7" w:rsidRPr="00371C3A" w:rsidRDefault="004D790F" w:rsidP="004D790F">
      <w:pPr>
        <w:pStyle w:val="ActivityRulesInsertTab"/>
      </w:pPr>
      <w:r w:rsidRPr="00371C3A">
        <w:tab/>
      </w:r>
    </w:p>
    <w:p w:rsidR="006D6BC7"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DE4760" w:rsidRPr="00371C3A" w:rsidRDefault="00DE4760" w:rsidP="00F12187">
      <w:pPr>
        <w:pStyle w:val="ActivityNumbered"/>
        <w:numPr>
          <w:ilvl w:val="0"/>
          <w:numId w:val="29"/>
        </w:numPr>
        <w:ind w:left="510" w:hanging="510"/>
      </w:pPr>
      <w:r w:rsidRPr="00371C3A">
        <w:t xml:space="preserve">When searching for accommodation on a wholesaler website, list three different ways that the information could be filtered to narrow your search. </w:t>
      </w:r>
    </w:p>
    <w:p w:rsidR="00DE4760"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pPr>
        <w:rPr>
          <w:rFonts w:ascii="Helvetica" w:eastAsia="Calibri" w:hAnsi="Helvetica" w:cs="Calibri"/>
          <w:szCs w:val="16"/>
          <w:lang w:eastAsia="ar-SA"/>
        </w:rPr>
      </w:pPr>
      <w:r w:rsidRPr="00371C3A">
        <w:br w:type="page"/>
      </w:r>
    </w:p>
    <w:p w:rsidR="00DE4760" w:rsidRPr="00371C3A" w:rsidRDefault="00DE4760" w:rsidP="00F12187">
      <w:pPr>
        <w:pStyle w:val="ActivityNumbered"/>
        <w:numPr>
          <w:ilvl w:val="0"/>
          <w:numId w:val="29"/>
        </w:numPr>
        <w:ind w:left="510" w:hanging="510"/>
      </w:pPr>
      <w:r w:rsidRPr="00371C3A">
        <w:t xml:space="preserve">Use a search engine to complete the following activity. </w:t>
      </w:r>
    </w:p>
    <w:p w:rsidR="00DE4760" w:rsidRPr="00371C3A" w:rsidRDefault="00DE4760" w:rsidP="004D790F">
      <w:pPr>
        <w:pStyle w:val="BodyCopy"/>
        <w:ind w:left="510"/>
        <w:rPr>
          <w:b/>
          <w:noProof w:val="0"/>
        </w:rPr>
      </w:pPr>
      <w:r w:rsidRPr="00371C3A">
        <w:rPr>
          <w:b/>
          <w:noProof w:val="0"/>
        </w:rPr>
        <w:t>Scenario</w:t>
      </w:r>
    </w:p>
    <w:p w:rsidR="00DE4760" w:rsidRPr="00371C3A" w:rsidRDefault="00DE4760" w:rsidP="004D790F">
      <w:pPr>
        <w:pStyle w:val="BodyCopy"/>
        <w:ind w:left="510"/>
        <w:rPr>
          <w:noProof w:val="0"/>
        </w:rPr>
      </w:pPr>
      <w:r w:rsidRPr="00371C3A">
        <w:rPr>
          <w:noProof w:val="0"/>
        </w:rPr>
        <w:t xml:space="preserve">You have a client tell you that they heard about a place in </w:t>
      </w:r>
      <w:r w:rsidR="006D6BC7" w:rsidRPr="00371C3A">
        <w:rPr>
          <w:noProof w:val="0"/>
        </w:rPr>
        <w:t>Indonesia</w:t>
      </w:r>
      <w:r w:rsidRPr="00371C3A">
        <w:rPr>
          <w:noProof w:val="0"/>
        </w:rPr>
        <w:t xml:space="preserve"> where they can go whale watching but they don’t know the name of the place and neith</w:t>
      </w:r>
      <w:r w:rsidR="006D6BC7" w:rsidRPr="00371C3A">
        <w:rPr>
          <w:noProof w:val="0"/>
        </w:rPr>
        <w:t>er do you! You use G</w:t>
      </w:r>
      <w:r w:rsidRPr="00371C3A">
        <w:rPr>
          <w:noProof w:val="0"/>
        </w:rPr>
        <w:t xml:space="preserve">oogle to help you. You type in the words ‘whale watching </w:t>
      </w:r>
      <w:r w:rsidR="000A3159" w:rsidRPr="00371C3A">
        <w:rPr>
          <w:noProof w:val="0"/>
        </w:rPr>
        <w:t>Indonesia</w:t>
      </w:r>
      <w:r w:rsidRPr="00371C3A">
        <w:rPr>
          <w:noProof w:val="0"/>
        </w:rPr>
        <w:t xml:space="preserve">’ which helps you to discover that </w:t>
      </w:r>
      <w:r w:rsidR="000A3159" w:rsidRPr="00371C3A">
        <w:rPr>
          <w:noProof w:val="0"/>
        </w:rPr>
        <w:t>Komodo</w:t>
      </w:r>
      <w:r w:rsidRPr="00371C3A">
        <w:rPr>
          <w:noProof w:val="0"/>
        </w:rPr>
        <w:t xml:space="preserve"> is the name of the place.</w:t>
      </w:r>
    </w:p>
    <w:p w:rsidR="00DE4760" w:rsidRPr="00371C3A" w:rsidRDefault="00DE4760" w:rsidP="004D790F">
      <w:pPr>
        <w:pStyle w:val="BodyCopy"/>
        <w:ind w:left="510"/>
        <w:rPr>
          <w:noProof w:val="0"/>
        </w:rPr>
      </w:pPr>
      <w:r w:rsidRPr="00371C3A">
        <w:rPr>
          <w:noProof w:val="0"/>
        </w:rPr>
        <w:t>Look at the client questions below, list three words you could put into Google to help you find information and then list the correct answer.</w:t>
      </w:r>
    </w:p>
    <w:p w:rsidR="00DE4760" w:rsidRPr="00371C3A" w:rsidRDefault="00DE4760" w:rsidP="004D790F">
      <w:pPr>
        <w:pStyle w:val="BodyCopy"/>
        <w:ind w:left="510"/>
        <w:rPr>
          <w:noProof w:val="0"/>
        </w:rPr>
      </w:pPr>
      <w:r w:rsidRPr="00371C3A">
        <w:rPr>
          <w:noProof w:val="0"/>
        </w:rPr>
        <w:t xml:space="preserve">a) I heard </w:t>
      </w:r>
      <w:r w:rsidR="000A3159" w:rsidRPr="00371C3A">
        <w:rPr>
          <w:noProof w:val="0"/>
        </w:rPr>
        <w:t xml:space="preserve">you can do elephant trekking in SE Asia. </w:t>
      </w:r>
    </w:p>
    <w:p w:rsidR="00DE4760" w:rsidRPr="00371C3A" w:rsidRDefault="00DE4760" w:rsidP="004D790F">
      <w:pPr>
        <w:pStyle w:val="BodyCopy"/>
        <w:ind w:left="510"/>
        <w:rPr>
          <w:noProof w:val="0"/>
        </w:rPr>
      </w:pPr>
      <w:r w:rsidRPr="00371C3A">
        <w:rPr>
          <w:noProof w:val="0"/>
        </w:rPr>
        <w:t>Three search words:</w:t>
      </w:r>
    </w:p>
    <w:p w:rsidR="00DE4760" w:rsidRPr="00371C3A" w:rsidRDefault="00DE4760" w:rsidP="004D790F">
      <w:pPr>
        <w:pStyle w:val="BodyCopy"/>
        <w:ind w:left="510"/>
        <w:rPr>
          <w:noProof w:val="0"/>
        </w:rPr>
      </w:pPr>
      <w:r w:rsidRPr="00371C3A">
        <w:rPr>
          <w:noProof w:val="0"/>
        </w:rPr>
        <w:t>Answer:</w:t>
      </w:r>
    </w:p>
    <w:p w:rsidR="00DE4760"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DE4760" w:rsidRPr="00371C3A" w:rsidRDefault="00DE4760" w:rsidP="004D790F">
      <w:pPr>
        <w:pStyle w:val="BodyCopy"/>
        <w:ind w:left="510"/>
        <w:rPr>
          <w:noProof w:val="0"/>
        </w:rPr>
      </w:pPr>
      <w:r w:rsidRPr="00371C3A">
        <w:rPr>
          <w:noProof w:val="0"/>
        </w:rPr>
        <w:t xml:space="preserve">b) </w:t>
      </w:r>
      <w:r w:rsidR="000A3159" w:rsidRPr="00371C3A">
        <w:rPr>
          <w:noProof w:val="0"/>
        </w:rPr>
        <w:t>I heard there is a great theme park in SE Asia for kids. Where is it?</w:t>
      </w:r>
    </w:p>
    <w:p w:rsidR="00DE4760" w:rsidRPr="00371C3A" w:rsidRDefault="00DE4760" w:rsidP="004D790F">
      <w:pPr>
        <w:pStyle w:val="BodyCopy"/>
        <w:ind w:left="510"/>
        <w:rPr>
          <w:rFonts w:ascii="HelveticaNeueLT Std Lt Cn" w:hAnsi="HelveticaNeueLT Std Lt Cn" w:cs="HelveticaNeueLT Std Lt Cn"/>
          <w:noProof w:val="0"/>
          <w:color w:val="000000"/>
        </w:rPr>
      </w:pPr>
      <w:r w:rsidRPr="00371C3A">
        <w:rPr>
          <w:rFonts w:ascii="HelveticaNeueLT Std Lt Cn" w:hAnsi="HelveticaNeueLT Std Lt Cn" w:cs="HelveticaNeueLT Std Lt Cn"/>
          <w:noProof w:val="0"/>
          <w:color w:val="000000"/>
        </w:rPr>
        <w:t>Three search words:</w:t>
      </w:r>
    </w:p>
    <w:p w:rsidR="00DE4760" w:rsidRPr="00371C3A" w:rsidRDefault="00DE4760" w:rsidP="004D790F">
      <w:pPr>
        <w:pStyle w:val="BodyCopy"/>
        <w:ind w:left="510"/>
        <w:rPr>
          <w:rFonts w:ascii="HelveticaNeueLT Std Lt Cn" w:hAnsi="HelveticaNeueLT Std Lt Cn" w:cs="HelveticaNeueLT Std Lt Cn"/>
          <w:noProof w:val="0"/>
          <w:color w:val="000000"/>
        </w:rPr>
      </w:pPr>
      <w:r w:rsidRPr="00371C3A">
        <w:rPr>
          <w:rFonts w:ascii="HelveticaNeueLT Std Lt Cn" w:hAnsi="HelveticaNeueLT Std Lt Cn" w:cs="HelveticaNeueLT Std Lt Cn"/>
          <w:noProof w:val="0"/>
          <w:color w:val="000000"/>
        </w:rPr>
        <w:t>Answer:</w:t>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rsidP="004D790F">
      <w:pPr>
        <w:pStyle w:val="ActivityRulesInsertTab"/>
      </w:pPr>
      <w:r w:rsidRPr="00371C3A">
        <w:tab/>
      </w:r>
    </w:p>
    <w:p w:rsidR="004D790F" w:rsidRPr="00371C3A" w:rsidRDefault="004D790F">
      <w:pPr>
        <w:rPr>
          <w:rFonts w:ascii="Helvetica" w:eastAsia="Calibri" w:hAnsi="Helvetica" w:cs="Calibri"/>
          <w:szCs w:val="16"/>
          <w:lang w:eastAsia="ar-SA"/>
        </w:rPr>
      </w:pPr>
      <w:r w:rsidRPr="00371C3A">
        <w:br w:type="page"/>
      </w:r>
    </w:p>
    <w:p w:rsidR="00B60B1E" w:rsidRPr="00371C3A" w:rsidRDefault="00B60B1E" w:rsidP="00F12187">
      <w:pPr>
        <w:pStyle w:val="ActivityNumbered"/>
        <w:numPr>
          <w:ilvl w:val="0"/>
          <w:numId w:val="29"/>
        </w:numPr>
        <w:ind w:left="510" w:hanging="510"/>
      </w:pPr>
      <w:r w:rsidRPr="00371C3A">
        <w:t xml:space="preserve">Go to </w:t>
      </w:r>
      <w:hyperlink r:id="rId169" w:history="1">
        <w:r w:rsidR="004D790F" w:rsidRPr="00371C3A">
          <w:rPr>
            <w:rStyle w:val="Hyperlink"/>
          </w:rPr>
          <w:t>www.expedia.com</w:t>
        </w:r>
      </w:hyperlink>
    </w:p>
    <w:p w:rsidR="00B60B1E" w:rsidRPr="00371C3A" w:rsidRDefault="004D790F" w:rsidP="004D790F">
      <w:pPr>
        <w:pStyle w:val="BodyCopy"/>
        <w:ind w:left="510"/>
        <w:rPr>
          <w:noProof w:val="0"/>
        </w:rPr>
      </w:pPr>
      <w:r w:rsidRPr="00371C3A">
        <w:rPr>
          <w:noProof w:val="0"/>
        </w:rPr>
        <w:t xml:space="preserve">a) </w:t>
      </w:r>
      <w:r w:rsidR="00B60B1E" w:rsidRPr="00371C3A">
        <w:rPr>
          <w:noProof w:val="0"/>
        </w:rPr>
        <w:t>What is the minimum amount of information you need to input in order to get a price for a hotel?</w:t>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B60B1E" w:rsidRPr="00371C3A" w:rsidRDefault="004D790F" w:rsidP="004D790F">
      <w:pPr>
        <w:pStyle w:val="BodyCopy"/>
        <w:ind w:left="510"/>
        <w:rPr>
          <w:noProof w:val="0"/>
        </w:rPr>
      </w:pPr>
      <w:r w:rsidRPr="00371C3A">
        <w:rPr>
          <w:noProof w:val="0"/>
        </w:rPr>
        <w:t xml:space="preserve">b) </w:t>
      </w:r>
      <w:r w:rsidR="00B60B1E" w:rsidRPr="00371C3A">
        <w:rPr>
          <w:noProof w:val="0"/>
        </w:rPr>
        <w:t xml:space="preserve">There are a number of ways that you can make your information search </w:t>
      </w:r>
      <w:r w:rsidR="00EE5458" w:rsidRPr="00371C3A">
        <w:rPr>
          <w:noProof w:val="0"/>
        </w:rPr>
        <w:t xml:space="preserve">more </w:t>
      </w:r>
      <w:r w:rsidR="0085565F" w:rsidRPr="00371C3A">
        <w:rPr>
          <w:noProof w:val="0"/>
        </w:rPr>
        <w:t>specific. List</w:t>
      </w:r>
      <w:r w:rsidR="00B60B1E" w:rsidRPr="00371C3A">
        <w:rPr>
          <w:noProof w:val="0"/>
        </w:rPr>
        <w:t xml:space="preserve"> six hotel facilities that you are able to select to refine your search?</w:t>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EF5C57" w:rsidRPr="00371C3A" w:rsidRDefault="00B60B1E" w:rsidP="004D790F">
      <w:pPr>
        <w:pStyle w:val="BodyCopy"/>
        <w:ind w:left="510"/>
        <w:rPr>
          <w:noProof w:val="0"/>
        </w:rPr>
      </w:pPr>
      <w:r w:rsidRPr="00371C3A">
        <w:rPr>
          <w:noProof w:val="0"/>
        </w:rPr>
        <w:t xml:space="preserve">c) List four other products or services that can be booked for clients through </w:t>
      </w:r>
      <w:r w:rsidR="00EE5458" w:rsidRPr="00371C3A">
        <w:rPr>
          <w:noProof w:val="0"/>
        </w:rPr>
        <w:t>Expedia</w:t>
      </w:r>
      <w:r w:rsidR="001A5FA2">
        <w:rPr>
          <w:noProof w:val="0"/>
        </w:rPr>
        <w:t>.</w:t>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D60084" w:rsidRPr="00371C3A" w:rsidRDefault="00D60084" w:rsidP="004D790F">
      <w:pPr>
        <w:pStyle w:val="ActivityRulesInsertTab"/>
      </w:pPr>
      <w:r w:rsidRPr="00371C3A">
        <w:tab/>
      </w:r>
    </w:p>
    <w:p w:rsidR="00EE5458" w:rsidRPr="00371C3A" w:rsidRDefault="00EE5458">
      <w:pPr>
        <w:rPr>
          <w:rFonts w:ascii="Helvetica" w:eastAsia="Calibri" w:hAnsi="Helvetica" w:cs="Calibri"/>
          <w:szCs w:val="24"/>
          <w:lang w:eastAsia="ar-SA"/>
        </w:rPr>
      </w:pPr>
      <w:r w:rsidRPr="00371C3A">
        <w:rPr>
          <w:szCs w:val="24"/>
        </w:rPr>
        <w:br w:type="page"/>
      </w:r>
    </w:p>
    <w:p w:rsidR="002D0810" w:rsidRPr="00371C3A" w:rsidRDefault="002D0810" w:rsidP="00E9163F">
      <w:pPr>
        <w:pStyle w:val="Heading2"/>
      </w:pPr>
      <w:r w:rsidRPr="00371C3A">
        <w:t>2.5</w:t>
      </w:r>
      <w:r w:rsidRPr="00371C3A">
        <w:tab/>
      </w:r>
      <w:r w:rsidR="0012258E" w:rsidRPr="00371C3A">
        <w:fldChar w:fldCharType="begin"/>
      </w:r>
      <w:r w:rsidR="0012258E" w:rsidRPr="00371C3A">
        <w:instrText xml:space="preserve"> REF  Criteria25 </w:instrText>
      </w:r>
      <w:r w:rsidR="00E9163F" w:rsidRPr="00371C3A">
        <w:instrText xml:space="preserve"> \* MERGEFORMAT </w:instrText>
      </w:r>
      <w:r w:rsidR="0012258E" w:rsidRPr="00371C3A">
        <w:fldChar w:fldCharType="separate"/>
      </w:r>
      <w:sdt>
        <w:sdtPr>
          <w:alias w:val="Criteria25"/>
          <w:tag w:val="Criteria25"/>
          <w:id w:val="-378015274"/>
          <w:lock w:val="sdtLocked"/>
          <w:placeholder>
            <w:docPart w:val="D010AE800A614D7285F7241481051B9F"/>
          </w:placeholder>
        </w:sdtPr>
        <w:sdtEndPr/>
        <w:sdtContent>
          <w:r w:rsidR="006D0DE1" w:rsidRPr="00371C3A">
            <w:rPr>
              <w:rStyle w:val="PlaceholderText"/>
              <w:color w:val="45545F"/>
            </w:rPr>
            <w:t xml:space="preserve">Verify captured information meets identified </w:t>
          </w:r>
          <w:r w:rsidR="006D0DE1" w:rsidRPr="00371C3A">
            <w:t>need</w:t>
          </w:r>
        </w:sdtContent>
      </w:sdt>
      <w:r w:rsidR="0012258E" w:rsidRPr="00371C3A">
        <w:fldChar w:fldCharType="end"/>
      </w:r>
    </w:p>
    <w:p w:rsidR="002D0810" w:rsidRPr="00371C3A" w:rsidRDefault="002D0810" w:rsidP="002D0810">
      <w:pPr>
        <w:pStyle w:val="Heading3"/>
      </w:pPr>
      <w:r w:rsidRPr="00371C3A">
        <w:t>Introduction</w:t>
      </w:r>
    </w:p>
    <w:p w:rsidR="00B60B1E" w:rsidRPr="00371C3A" w:rsidRDefault="00B60B1E" w:rsidP="00C3348F">
      <w:pPr>
        <w:pStyle w:val="BodyCopy"/>
        <w:rPr>
          <w:noProof w:val="0"/>
        </w:rPr>
      </w:pPr>
      <w:r w:rsidRPr="00371C3A">
        <w:rPr>
          <w:noProof w:val="0"/>
        </w:rPr>
        <w:t xml:space="preserve">Once you have decided what information you need to provide to your customer, you need to ensure the scope and depth are appropriate. </w:t>
      </w:r>
    </w:p>
    <w:p w:rsidR="00B60B1E" w:rsidRPr="00371C3A" w:rsidRDefault="00B60B1E" w:rsidP="00C3348F">
      <w:pPr>
        <w:pStyle w:val="BodyCopy"/>
        <w:rPr>
          <w:noProof w:val="0"/>
        </w:rPr>
      </w:pPr>
      <w:r w:rsidRPr="00371C3A">
        <w:rPr>
          <w:noProof w:val="0"/>
        </w:rPr>
        <w:t xml:space="preserve">The scope of information refers to the range of things they need to know. The depth means the amount of detail that they require. This means that when establishing your customer’s needs you have to not only work out what they want to know but how much information is required. </w:t>
      </w:r>
    </w:p>
    <w:p w:rsidR="007E438C" w:rsidRPr="00371C3A" w:rsidRDefault="007E438C" w:rsidP="007E438C">
      <w:pPr>
        <w:pStyle w:val="Heading3"/>
        <w:rPr>
          <w:rFonts w:eastAsia="Verdana"/>
          <w:lang w:eastAsia="en-US"/>
        </w:rPr>
      </w:pPr>
      <w:r w:rsidRPr="00371C3A">
        <w:rPr>
          <w:rFonts w:eastAsia="Verdana"/>
          <w:lang w:eastAsia="en-US"/>
        </w:rPr>
        <w:t>Ensuring accessed information meets purpose</w:t>
      </w:r>
    </w:p>
    <w:p w:rsidR="007E438C" w:rsidRPr="00371C3A" w:rsidRDefault="007E438C" w:rsidP="00C3348F">
      <w:pPr>
        <w:pStyle w:val="BodyCopy"/>
        <w:rPr>
          <w:noProof w:val="0"/>
        </w:rPr>
      </w:pPr>
      <w:r w:rsidRPr="00371C3A">
        <w:rPr>
          <w:noProof w:val="0"/>
        </w:rPr>
        <w:t>Once you have entered a query and received a selection of results, you need to go through the results to find the most suitable result. But remember to note down any web sites that initially appear, so you can access them once you have completed all searches. You may also find you need to undertake further searches.</w:t>
      </w:r>
    </w:p>
    <w:p w:rsidR="00CF6E03" w:rsidRPr="00371C3A" w:rsidRDefault="007E438C" w:rsidP="00C3348F">
      <w:pPr>
        <w:pStyle w:val="BodyCopy"/>
        <w:rPr>
          <w:noProof w:val="0"/>
        </w:rPr>
      </w:pPr>
      <w:r w:rsidRPr="00371C3A">
        <w:rPr>
          <w:noProof w:val="0"/>
        </w:rPr>
        <w:t>As well as refining your query and entering a few options if necessary, it is usual to search many results and then combine the most useful information in what you have received to answer the query you have entered.</w:t>
      </w:r>
    </w:p>
    <w:p w:rsidR="007E438C" w:rsidRPr="00371C3A" w:rsidRDefault="007E438C" w:rsidP="00C3348F">
      <w:pPr>
        <w:pStyle w:val="BodyCopy"/>
        <w:rPr>
          <w:noProof w:val="0"/>
        </w:rPr>
      </w:pPr>
      <w:r w:rsidRPr="00371C3A">
        <w:rPr>
          <w:noProof w:val="0"/>
        </w:rPr>
        <w:t>For example, the ‘Golf Tours in Malaysia query may return you:</w:t>
      </w:r>
    </w:p>
    <w:p w:rsidR="007E438C" w:rsidRPr="00371C3A" w:rsidRDefault="00B753ED" w:rsidP="00B753ED">
      <w:pPr>
        <w:pStyle w:val="Bullet1"/>
      </w:pPr>
      <w:r w:rsidRPr="00371C3A">
        <w:t>R</w:t>
      </w:r>
      <w:r w:rsidR="007E438C" w:rsidRPr="00371C3A">
        <w:t>esults of a few tour companies offering golf tours</w:t>
      </w:r>
    </w:p>
    <w:p w:rsidR="007E438C" w:rsidRPr="00371C3A" w:rsidRDefault="00B753ED" w:rsidP="00B753ED">
      <w:pPr>
        <w:pStyle w:val="Bullet1"/>
      </w:pPr>
      <w:r w:rsidRPr="00371C3A">
        <w:t>A</w:t>
      </w:r>
      <w:r w:rsidR="007E438C" w:rsidRPr="00371C3A">
        <w:t xml:space="preserve"> specialised golf resort offering </w:t>
      </w:r>
      <w:r w:rsidR="007E438C" w:rsidRPr="00371C3A">
        <w:rPr>
          <w:spacing w:val="-2"/>
        </w:rPr>
        <w:t>accommodation</w:t>
      </w:r>
      <w:r w:rsidR="007E438C" w:rsidRPr="00371C3A">
        <w:t xml:space="preserve"> and a golf course, and, perhaps</w:t>
      </w:r>
    </w:p>
    <w:p w:rsidR="007E438C" w:rsidRPr="00371C3A" w:rsidRDefault="00B753ED" w:rsidP="00B753ED">
      <w:pPr>
        <w:pStyle w:val="Bullet1"/>
      </w:pPr>
      <w:r w:rsidRPr="00371C3A">
        <w:t>A g</w:t>
      </w:r>
      <w:r w:rsidR="007E438C" w:rsidRPr="00371C3A">
        <w:t>uidebook on golf courses and</w:t>
      </w:r>
      <w:r w:rsidR="007E438C" w:rsidRPr="00371C3A">
        <w:rPr>
          <w:spacing w:val="-4"/>
        </w:rPr>
        <w:t xml:space="preserve"> </w:t>
      </w:r>
      <w:r w:rsidR="007E438C" w:rsidRPr="00371C3A">
        <w:t>touring around Malaysia.</w:t>
      </w:r>
    </w:p>
    <w:p w:rsidR="007E438C" w:rsidRPr="00371C3A" w:rsidRDefault="007E438C" w:rsidP="00C3348F">
      <w:pPr>
        <w:pStyle w:val="BodyCopy"/>
        <w:rPr>
          <w:noProof w:val="0"/>
        </w:rPr>
      </w:pPr>
      <w:r w:rsidRPr="00371C3A">
        <w:rPr>
          <w:noProof w:val="0"/>
        </w:rPr>
        <w:t>You will then have to go through these results and sort them to find the most suitable selection for your query, and it may not necessarily be the first result you get that proves the most appropriate.</w:t>
      </w:r>
    </w:p>
    <w:p w:rsidR="00B60B1E" w:rsidRPr="00371C3A" w:rsidRDefault="00B60B1E" w:rsidP="00C3348F">
      <w:pPr>
        <w:pStyle w:val="BodyCopy"/>
        <w:rPr>
          <w:noProof w:val="0"/>
        </w:rPr>
      </w:pPr>
      <w:r w:rsidRPr="00371C3A">
        <w:rPr>
          <w:noProof w:val="0"/>
        </w:rPr>
        <w:t xml:space="preserve">It is up to your discretion to decide how much information you need to provide. You need to consider your customer needs but also it will depend on what your job role is. For example, if you are working at a visitor information centre or an agency specialising in a particular product or destination, you may be required to provide a much greater depth of general information. If you are working in a travel agency selling worldwide destinations, the destination information you provide may be fairly general. </w:t>
      </w:r>
    </w:p>
    <w:p w:rsidR="00B60B1E" w:rsidRPr="00371C3A" w:rsidRDefault="00B60B1E" w:rsidP="00C3348F">
      <w:pPr>
        <w:pStyle w:val="BodyCopy"/>
        <w:rPr>
          <w:noProof w:val="0"/>
        </w:rPr>
      </w:pPr>
      <w:r w:rsidRPr="00371C3A">
        <w:rPr>
          <w:noProof w:val="0"/>
        </w:rPr>
        <w:t>You need to be clear on your role within your organisation and if you are unsure, seek clarification. Although it might be great customer service to research everything that a client asks for, it may not always be practical or appropriate</w:t>
      </w:r>
      <w:r w:rsidR="00C837D7" w:rsidRPr="00371C3A">
        <w:rPr>
          <w:noProof w:val="0"/>
        </w:rPr>
        <w:t xml:space="preserve"> to do so</w:t>
      </w:r>
      <w:r w:rsidRPr="00371C3A">
        <w:rPr>
          <w:noProof w:val="0"/>
        </w:rPr>
        <w:t xml:space="preserve">. For example, a client may ask you to look up websites containing hotel reviews but your office may have a policy on not using these sites. </w:t>
      </w:r>
    </w:p>
    <w:p w:rsidR="007D45AA" w:rsidRPr="00371C3A" w:rsidRDefault="007D45AA">
      <w:pPr>
        <w:rPr>
          <w:rFonts w:ascii="Verdana" w:eastAsia="Verdana" w:hAnsi="Verdana" w:cs="Times New Roman"/>
          <w:spacing w:val="-1"/>
          <w:sz w:val="20"/>
          <w:szCs w:val="20"/>
          <w:lang w:eastAsia="en-US"/>
        </w:rPr>
      </w:pPr>
      <w:r w:rsidRPr="00371C3A">
        <w:rPr>
          <w:rFonts w:ascii="Verdana" w:eastAsia="Verdana" w:hAnsi="Verdana" w:cs="Times New Roman"/>
          <w:spacing w:val="-1"/>
          <w:sz w:val="20"/>
          <w:szCs w:val="20"/>
          <w:lang w:eastAsia="en-US"/>
        </w:rPr>
        <w:br w:type="page"/>
      </w:r>
    </w:p>
    <w:p w:rsidR="00B753ED" w:rsidRPr="00371C3A" w:rsidRDefault="00B753ED" w:rsidP="00B753ED">
      <w:pPr>
        <w:pStyle w:val="ActivityHead"/>
        <w:ind w:left="1985" w:hanging="1985"/>
        <w:rPr>
          <w:noProof w:val="0"/>
        </w:rPr>
      </w:pPr>
      <w:r w:rsidRPr="00371C3A">
        <w:rPr>
          <w:noProof w:val="0"/>
        </w:rPr>
        <w:t>Activity 14 – V</w:t>
      </w:r>
      <w:r w:rsidRPr="00371C3A">
        <w:rPr>
          <w:rStyle w:val="Heading3Char"/>
          <w:rFonts w:eastAsia="Calibri" w:cs="Calibri"/>
          <w:b/>
          <w:bCs w:val="0"/>
          <w:noProof w:val="0"/>
          <w:color w:val="auto"/>
          <w:sz w:val="32"/>
        </w:rPr>
        <w:t>erify captured information meets identified need</w:t>
      </w:r>
    </w:p>
    <w:p w:rsidR="00CF6E03" w:rsidRPr="00371C3A" w:rsidRDefault="00CF6E03" w:rsidP="00CF6E03">
      <w:pPr>
        <w:pStyle w:val="BodyCopy"/>
        <w:rPr>
          <w:noProof w:val="0"/>
        </w:rPr>
      </w:pPr>
      <w:r w:rsidRPr="00371C3A">
        <w:rPr>
          <w:noProof w:val="0"/>
        </w:rPr>
        <w:t>NOTE: It is a requirement of this unit that you attempt this Training Activity.</w:t>
      </w:r>
    </w:p>
    <w:p w:rsidR="00CF6E03" w:rsidRPr="00371C3A" w:rsidRDefault="00CF6E03" w:rsidP="00B753ED">
      <w:pPr>
        <w:pStyle w:val="ActivityNumbered"/>
      </w:pPr>
      <w:r w:rsidRPr="00371C3A">
        <w:t>Complete the example; Golf Tours in Malaysia</w:t>
      </w:r>
      <w:r w:rsidR="001A5FA2">
        <w:t>:</w:t>
      </w:r>
    </w:p>
    <w:p w:rsidR="00CF6E03" w:rsidRPr="00371C3A" w:rsidRDefault="00CF6E03" w:rsidP="00B753ED">
      <w:pPr>
        <w:pStyle w:val="Bullet1"/>
      </w:pPr>
      <w:r w:rsidRPr="00371C3A">
        <w:t>Mature age couple in their 50’s. On holiday for 6</w:t>
      </w:r>
      <w:r w:rsidR="00576BDD" w:rsidRPr="00371C3A">
        <w:t xml:space="preserve"> </w:t>
      </w:r>
      <w:r w:rsidRPr="00371C3A">
        <w:t>nights. Require hotel accommodation in 4-5 star hotel. Would li</w:t>
      </w:r>
      <w:r w:rsidR="007D45AA" w:rsidRPr="00371C3A">
        <w:t xml:space="preserve">ke to play 2 different golf courses </w:t>
      </w:r>
      <w:r w:rsidRPr="00371C3A">
        <w:t>but open to suggestion. Would like to</w:t>
      </w:r>
      <w:r w:rsidR="001A5FA2">
        <w:t xml:space="preserve"> meet or compete against others</w:t>
      </w:r>
    </w:p>
    <w:p w:rsidR="00B60B1E" w:rsidRPr="00371C3A" w:rsidRDefault="007D45AA" w:rsidP="00B753ED">
      <w:pPr>
        <w:pStyle w:val="Bullet1"/>
      </w:pPr>
      <w:r w:rsidRPr="00371C3A">
        <w:t>What information would you return to the couple to verify you are meeting their requirements?</w:t>
      </w:r>
    </w:p>
    <w:p w:rsidR="00B753ED" w:rsidRPr="00371C3A" w:rsidRDefault="00B753ED">
      <w:pPr>
        <w:rPr>
          <w:rFonts w:ascii="Helvetica" w:eastAsia="Calibri" w:hAnsi="Helvetica" w:cs="Calibri"/>
          <w:b/>
          <w:color w:val="FFFFFF" w:themeColor="background1"/>
          <w:sz w:val="32"/>
          <w:szCs w:val="28"/>
          <w:lang w:eastAsia="ar-SA"/>
        </w:rPr>
      </w:pPr>
      <w:r w:rsidRPr="00371C3A">
        <w:rPr>
          <w:color w:val="FFFFFF" w:themeColor="background1"/>
        </w:rPr>
        <w:br w:type="page"/>
      </w:r>
    </w:p>
    <w:p w:rsidR="002D0810" w:rsidRPr="00371C3A" w:rsidRDefault="002D0810" w:rsidP="002D0810">
      <w:pPr>
        <w:pStyle w:val="ActivityHead"/>
        <w:shd w:val="clear" w:color="auto" w:fill="E36C0A" w:themeFill="accent6" w:themeFillShade="BF"/>
        <w:rPr>
          <w:noProof w:val="0"/>
          <w:color w:val="FFFFFF" w:themeColor="background1"/>
        </w:rPr>
      </w:pPr>
      <w:r w:rsidRPr="00371C3A">
        <w:rPr>
          <w:noProof w:val="0"/>
          <w:color w:val="FFFFFF" w:themeColor="background1"/>
        </w:rPr>
        <w:t>Work Projects</w:t>
      </w:r>
    </w:p>
    <w:p w:rsidR="002D0810" w:rsidRPr="00371C3A" w:rsidRDefault="002D0810" w:rsidP="00C3348F">
      <w:pPr>
        <w:pStyle w:val="BodyCopy"/>
        <w:rPr>
          <w:noProof w:val="0"/>
        </w:rPr>
      </w:pPr>
      <w:r w:rsidRPr="00371C3A">
        <w:rPr>
          <w:noProof w:val="0"/>
        </w:rPr>
        <w:t>It is a requirement of this Unit you complete Work Projects as advised by your Trainer. You must submit documentation, suitable evidence or other relevant proof of completion of the project to your Trainer by the agreed date.</w:t>
      </w:r>
    </w:p>
    <w:p w:rsidR="006D4513" w:rsidRPr="00371C3A" w:rsidRDefault="002D0810" w:rsidP="006D4513">
      <w:pPr>
        <w:pStyle w:val="ActivityNumbered"/>
      </w:pPr>
      <w:r w:rsidRPr="00371C3A">
        <w:t>2.1</w:t>
      </w:r>
      <w:r w:rsidRPr="00371C3A">
        <w:tab/>
      </w:r>
      <w:r w:rsidR="006D4513" w:rsidRPr="00371C3A">
        <w:t>Please complete the following activities relating to this Performance Criteria:</w:t>
      </w:r>
    </w:p>
    <w:p w:rsidR="006D4513" w:rsidRPr="00371C3A" w:rsidRDefault="007454B0" w:rsidP="006D4513">
      <w:pPr>
        <w:pStyle w:val="ActivityBullet1"/>
        <w:numPr>
          <w:ilvl w:val="0"/>
          <w:numId w:val="5"/>
        </w:numPr>
      </w:pPr>
      <w:r w:rsidRPr="00371C3A">
        <w:t>Activities 6</w:t>
      </w:r>
    </w:p>
    <w:p w:rsidR="007D45AA" w:rsidRPr="00371C3A" w:rsidRDefault="002D0810" w:rsidP="007D45AA">
      <w:pPr>
        <w:pStyle w:val="ActivityNumbered"/>
      </w:pPr>
      <w:r w:rsidRPr="00371C3A">
        <w:t>2.2.</w:t>
      </w:r>
      <w:r w:rsidRPr="00371C3A">
        <w:tab/>
      </w:r>
      <w:r w:rsidR="007D45AA" w:rsidRPr="00371C3A">
        <w:t>Please complete the following activities relating to this Performance Criteria:</w:t>
      </w:r>
    </w:p>
    <w:p w:rsidR="002D0810" w:rsidRPr="00371C3A" w:rsidRDefault="007D45AA" w:rsidP="007D45AA">
      <w:pPr>
        <w:pStyle w:val="ActivityBullet1"/>
        <w:numPr>
          <w:ilvl w:val="0"/>
          <w:numId w:val="5"/>
        </w:numPr>
      </w:pPr>
      <w:r w:rsidRPr="00371C3A">
        <w:t xml:space="preserve">Activities </w:t>
      </w:r>
      <w:r w:rsidR="00FB3CF0" w:rsidRPr="00371C3A">
        <w:t>3, 4</w:t>
      </w:r>
    </w:p>
    <w:p w:rsidR="002D0810" w:rsidRPr="00371C3A" w:rsidRDefault="002D0810" w:rsidP="002D0810">
      <w:pPr>
        <w:pStyle w:val="ActivityNumbered"/>
      </w:pPr>
      <w:r w:rsidRPr="00371C3A">
        <w:t>2.3.</w:t>
      </w:r>
      <w:r w:rsidRPr="00371C3A">
        <w:tab/>
      </w:r>
      <w:r w:rsidR="007454B0" w:rsidRPr="00371C3A">
        <w:t>Please complete the following activities relating to this Performance Criteria:</w:t>
      </w:r>
    </w:p>
    <w:p w:rsidR="002D0810" w:rsidRPr="00371C3A" w:rsidRDefault="007454B0" w:rsidP="002D0810">
      <w:pPr>
        <w:pStyle w:val="ActivityBullet1"/>
      </w:pPr>
      <w:r w:rsidRPr="00371C3A">
        <w:t>7, 8, 9</w:t>
      </w:r>
      <w:r w:rsidR="00FB3CF0" w:rsidRPr="00371C3A">
        <w:t>, 10</w:t>
      </w:r>
    </w:p>
    <w:p w:rsidR="006D4513" w:rsidRPr="00371C3A" w:rsidRDefault="002D0810" w:rsidP="006D4513">
      <w:pPr>
        <w:pStyle w:val="ActivityNumbered"/>
      </w:pPr>
      <w:r w:rsidRPr="00371C3A">
        <w:t>2.4.</w:t>
      </w:r>
      <w:r w:rsidRPr="00371C3A">
        <w:tab/>
      </w:r>
      <w:r w:rsidR="006D4513" w:rsidRPr="00371C3A">
        <w:t>Please complete the following activities relating to this Performance Criteria:</w:t>
      </w:r>
    </w:p>
    <w:p w:rsidR="002D0810" w:rsidRPr="00371C3A" w:rsidRDefault="006D4513" w:rsidP="007D45AA">
      <w:pPr>
        <w:pStyle w:val="ActivityBullet1"/>
        <w:numPr>
          <w:ilvl w:val="0"/>
          <w:numId w:val="5"/>
        </w:numPr>
      </w:pPr>
      <w:r w:rsidRPr="00371C3A">
        <w:t xml:space="preserve">Activities </w:t>
      </w:r>
      <w:r w:rsidR="007454B0" w:rsidRPr="00371C3A">
        <w:t>11, 12</w:t>
      </w:r>
      <w:r w:rsidR="00FB3CF0" w:rsidRPr="00371C3A">
        <w:t>, 13</w:t>
      </w:r>
    </w:p>
    <w:p w:rsidR="007D45AA" w:rsidRPr="00371C3A" w:rsidRDefault="002D0810" w:rsidP="007D45AA">
      <w:pPr>
        <w:pStyle w:val="ActivityNumbered"/>
      </w:pPr>
      <w:r w:rsidRPr="00371C3A">
        <w:t>2.5</w:t>
      </w:r>
      <w:r w:rsidRPr="00371C3A">
        <w:tab/>
      </w:r>
      <w:r w:rsidR="007D45AA" w:rsidRPr="00371C3A">
        <w:t>Please complete the following activities relating to this Performance Criteria:</w:t>
      </w:r>
    </w:p>
    <w:p w:rsidR="002D0810" w:rsidRPr="00371C3A" w:rsidRDefault="007D45AA" w:rsidP="007454B0">
      <w:pPr>
        <w:pStyle w:val="ActivityBullet1"/>
        <w:numPr>
          <w:ilvl w:val="0"/>
          <w:numId w:val="5"/>
        </w:numPr>
      </w:pPr>
      <w:r w:rsidRPr="00371C3A">
        <w:t>Activity</w:t>
      </w:r>
      <w:r w:rsidR="00FB3CF0" w:rsidRPr="00371C3A">
        <w:t>14</w:t>
      </w:r>
    </w:p>
    <w:p w:rsidR="002D0810" w:rsidRPr="00371C3A" w:rsidRDefault="002D0810" w:rsidP="007454B0">
      <w:pPr>
        <w:pStyle w:val="ActivityBottom"/>
        <w:ind w:firstLine="0"/>
        <w:rPr>
          <w:noProof w:val="0"/>
        </w:rPr>
      </w:pPr>
    </w:p>
    <w:p w:rsidR="002D0810" w:rsidRPr="00371C3A" w:rsidRDefault="002D0810" w:rsidP="002D0810">
      <w:pPr>
        <w:rPr>
          <w:rFonts w:ascii="Helvetica" w:eastAsia="Calibri" w:hAnsi="Helvetica" w:cs="Calibri"/>
          <w:szCs w:val="16"/>
          <w:lang w:eastAsia="ar-SA"/>
        </w:rPr>
      </w:pPr>
      <w:r w:rsidRPr="00371C3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371C3A" w:rsidTr="002D0810">
        <w:trPr>
          <w:trHeight w:val="6044"/>
        </w:trPr>
        <w:tc>
          <w:tcPr>
            <w:tcW w:w="9242" w:type="dxa"/>
            <w:shd w:val="clear" w:color="auto" w:fill="F2F2F2" w:themeFill="background1" w:themeFillShade="F2"/>
          </w:tcPr>
          <w:p w:rsidR="002D0810" w:rsidRPr="00371C3A" w:rsidRDefault="002D0810" w:rsidP="002D0810">
            <w:pPr>
              <w:pStyle w:val="Heading2"/>
              <w:outlineLvl w:val="1"/>
            </w:pPr>
            <w:r w:rsidRPr="00371C3A">
              <w:t>Summary</w:t>
            </w:r>
          </w:p>
          <w:p w:rsidR="004104C9" w:rsidRPr="00371C3A" w:rsidRDefault="004104C9" w:rsidP="00BC36B1">
            <w:pPr>
              <w:pStyle w:val="SumaryHeading3"/>
              <w:rPr>
                <w:highlight w:val="yellow"/>
              </w:rPr>
            </w:pPr>
            <w:r w:rsidRPr="00371C3A">
              <w:rPr>
                <w:highlight w:val="yellow"/>
              </w:rPr>
              <w:fldChar w:fldCharType="begin"/>
            </w:r>
            <w:r w:rsidRPr="00371C3A">
              <w:rPr>
                <w:highlight w:val="yellow"/>
              </w:rPr>
              <w:instrText xml:space="preserve"> REF  Element2 </w:instrText>
            </w:r>
            <w:r w:rsidR="00B753ED" w:rsidRPr="00371C3A">
              <w:rPr>
                <w:highlight w:val="yellow"/>
              </w:rPr>
              <w:instrText xml:space="preserve"> \* MERGEFORMAT </w:instrText>
            </w:r>
            <w:r w:rsidRPr="00371C3A">
              <w:rPr>
                <w:highlight w:val="yellow"/>
              </w:rPr>
              <w:fldChar w:fldCharType="separate"/>
            </w:r>
            <w:sdt>
              <w:sdtPr>
                <w:rPr>
                  <w:highlight w:val="yellow"/>
                </w:rPr>
                <w:alias w:val="Element2"/>
                <w:tag w:val="Element2"/>
                <w:id w:val="-104734813"/>
                <w:lock w:val="sdtLocked"/>
                <w:placeholder>
                  <w:docPart w:val="3C4D2D24FF1B4C5A9D329927943EAB70"/>
                </w:placeholder>
              </w:sdtPr>
              <w:sdtEndPr/>
              <w:sdtContent>
                <w:r w:rsidR="007D45AA" w:rsidRPr="00371C3A">
                  <w:t>Access information using an automated information system</w:t>
                </w:r>
              </w:sdtContent>
            </w:sdt>
            <w:r w:rsidRPr="00371C3A">
              <w:rPr>
                <w:highlight w:val="yellow"/>
              </w:rPr>
              <w:fldChar w:fldCharType="end"/>
            </w:r>
          </w:p>
          <w:p w:rsidR="00BC36B1" w:rsidRPr="00371C3A" w:rsidRDefault="00BC36B1" w:rsidP="00BC36B1">
            <w:pPr>
              <w:pStyle w:val="TableTextBold"/>
              <w:rPr>
                <w:noProof w:val="0"/>
              </w:rPr>
            </w:pPr>
            <w:r w:rsidRPr="00371C3A">
              <w:rPr>
                <w:noProof w:val="0"/>
              </w:rPr>
              <w:t>Identify information requirements</w:t>
            </w:r>
          </w:p>
          <w:p w:rsidR="004104C9" w:rsidRPr="00371C3A" w:rsidRDefault="004104C9" w:rsidP="00BC36B1">
            <w:pPr>
              <w:pStyle w:val="TableBullet1"/>
              <w:rPr>
                <w:noProof w:val="0"/>
              </w:rPr>
            </w:pPr>
            <w:r w:rsidRPr="00371C3A">
              <w:rPr>
                <w:noProof w:val="0"/>
              </w:rPr>
              <w:t>Qualifying what the customer wants</w:t>
            </w:r>
          </w:p>
          <w:p w:rsidR="004104C9" w:rsidRPr="00371C3A" w:rsidRDefault="004104C9" w:rsidP="00BC36B1">
            <w:pPr>
              <w:pStyle w:val="TableBullet1"/>
              <w:rPr>
                <w:noProof w:val="0"/>
              </w:rPr>
            </w:pPr>
            <w:r w:rsidRPr="00371C3A">
              <w:rPr>
                <w:noProof w:val="0"/>
              </w:rPr>
              <w:t>Using sales skills</w:t>
            </w:r>
            <w:r w:rsidR="00B753ED" w:rsidRPr="00371C3A">
              <w:rPr>
                <w:noProof w:val="0"/>
              </w:rPr>
              <w:t>.</w:t>
            </w:r>
          </w:p>
          <w:p w:rsidR="004104C9" w:rsidRPr="00371C3A" w:rsidRDefault="000B7EB8" w:rsidP="00B753ED">
            <w:pPr>
              <w:pStyle w:val="TableTextBold"/>
              <w:rPr>
                <w:noProof w:val="0"/>
              </w:rPr>
            </w:pPr>
            <w:r w:rsidRPr="00371C3A">
              <w:rPr>
                <w:noProof w:val="0"/>
              </w:rPr>
              <w:fldChar w:fldCharType="begin"/>
            </w:r>
            <w:r w:rsidRPr="00371C3A">
              <w:rPr>
                <w:noProof w:val="0"/>
              </w:rPr>
              <w:instrText xml:space="preserve"> REF  Criteria23  \* MERGEFORMAT </w:instrText>
            </w:r>
            <w:r w:rsidRPr="00371C3A">
              <w:rPr>
                <w:noProof w:val="0"/>
              </w:rPr>
              <w:fldChar w:fldCharType="separate"/>
            </w:r>
            <w:sdt>
              <w:sdtPr>
                <w:rPr>
                  <w:noProof w:val="0"/>
                </w:rPr>
                <w:alias w:val="Criteria23"/>
                <w:tag w:val="Criteria23"/>
                <w:id w:val="-2068100866"/>
                <w:lock w:val="sdtLocked"/>
                <w:placeholder>
                  <w:docPart w:val="CE1D175418BE4AA28A246B44F82DCE91"/>
                </w:placeholder>
              </w:sdtPr>
              <w:sdtEndPr/>
              <w:sdtContent>
                <w:r w:rsidR="007D45AA" w:rsidRPr="00371C3A">
                  <w:rPr>
                    <w:rStyle w:val="PlaceholderText"/>
                    <w:noProof w:val="0"/>
                    <w:color w:val="000000" w:themeColor="text1"/>
                  </w:rPr>
                  <w:t xml:space="preserve">Apply search techniques to locate </w:t>
                </w:r>
                <w:r w:rsidR="007D45AA" w:rsidRPr="00371C3A">
                  <w:rPr>
                    <w:noProof w:val="0"/>
                  </w:rPr>
                  <w:t>identified information</w:t>
                </w:r>
              </w:sdtContent>
            </w:sdt>
            <w:r w:rsidRPr="00371C3A">
              <w:rPr>
                <w:noProof w:val="0"/>
              </w:rPr>
              <w:fldChar w:fldCharType="end"/>
            </w:r>
          </w:p>
          <w:p w:rsidR="004104C9" w:rsidRPr="00371C3A" w:rsidRDefault="004104C9" w:rsidP="00BC36B1">
            <w:pPr>
              <w:pStyle w:val="TableBullet1"/>
              <w:rPr>
                <w:noProof w:val="0"/>
              </w:rPr>
            </w:pPr>
            <w:r w:rsidRPr="00371C3A">
              <w:rPr>
                <w:noProof w:val="0"/>
              </w:rPr>
              <w:t>Selecting search methods</w:t>
            </w:r>
          </w:p>
          <w:p w:rsidR="004104C9" w:rsidRPr="00371C3A" w:rsidRDefault="004104C9" w:rsidP="00BC36B1">
            <w:pPr>
              <w:pStyle w:val="TableBullet1"/>
              <w:rPr>
                <w:noProof w:val="0"/>
              </w:rPr>
            </w:pPr>
            <w:r w:rsidRPr="00371C3A">
              <w:rPr>
                <w:noProof w:val="0"/>
              </w:rPr>
              <w:t>Using key words and phrases</w:t>
            </w:r>
          </w:p>
          <w:p w:rsidR="004104C9" w:rsidRPr="00371C3A" w:rsidRDefault="004104C9" w:rsidP="00BC36B1">
            <w:pPr>
              <w:pStyle w:val="TableBullet1"/>
              <w:rPr>
                <w:noProof w:val="0"/>
              </w:rPr>
            </w:pPr>
            <w:r w:rsidRPr="00371C3A">
              <w:rPr>
                <w:noProof w:val="0"/>
              </w:rPr>
              <w:t>Using system features</w:t>
            </w:r>
          </w:p>
          <w:p w:rsidR="004104C9" w:rsidRPr="00371C3A" w:rsidRDefault="004104C9" w:rsidP="00BC36B1">
            <w:pPr>
              <w:pStyle w:val="TableBullet1"/>
              <w:rPr>
                <w:noProof w:val="0"/>
              </w:rPr>
            </w:pPr>
            <w:r w:rsidRPr="00371C3A">
              <w:rPr>
                <w:noProof w:val="0"/>
              </w:rPr>
              <w:t>Refining a query</w:t>
            </w:r>
          </w:p>
          <w:p w:rsidR="004104C9" w:rsidRPr="00371C3A" w:rsidRDefault="004104C9" w:rsidP="00BC36B1">
            <w:pPr>
              <w:pStyle w:val="TableBullet1"/>
              <w:rPr>
                <w:noProof w:val="0"/>
              </w:rPr>
            </w:pPr>
            <w:r w:rsidRPr="00371C3A">
              <w:rPr>
                <w:noProof w:val="0"/>
              </w:rPr>
              <w:t>Decide social media platforms to be used</w:t>
            </w:r>
            <w:r w:rsidR="00B753ED" w:rsidRPr="00371C3A">
              <w:rPr>
                <w:noProof w:val="0"/>
              </w:rPr>
              <w:t>.</w:t>
            </w:r>
          </w:p>
          <w:p w:rsidR="004104C9" w:rsidRPr="00371C3A" w:rsidRDefault="004104C9" w:rsidP="00B753ED">
            <w:pPr>
              <w:pStyle w:val="TableTextBold"/>
              <w:rPr>
                <w:noProof w:val="0"/>
              </w:rPr>
            </w:pPr>
            <w:r w:rsidRPr="00371C3A">
              <w:rPr>
                <w:noProof w:val="0"/>
              </w:rPr>
              <w:t>Interrogate the system to secure full range of information available on the system</w:t>
            </w:r>
          </w:p>
          <w:p w:rsidR="004104C9" w:rsidRPr="00371C3A" w:rsidRDefault="004104C9" w:rsidP="00BC36B1">
            <w:pPr>
              <w:pStyle w:val="TableBullet1"/>
              <w:rPr>
                <w:noProof w:val="0"/>
              </w:rPr>
            </w:pPr>
            <w:r w:rsidRPr="00371C3A">
              <w:rPr>
                <w:noProof w:val="0"/>
              </w:rPr>
              <w:t>Ensuring accessed information meets required scope and purpose</w:t>
            </w:r>
          </w:p>
          <w:p w:rsidR="004104C9" w:rsidRPr="00371C3A" w:rsidRDefault="004104C9" w:rsidP="00BC36B1">
            <w:pPr>
              <w:pStyle w:val="TableBullet1"/>
              <w:rPr>
                <w:noProof w:val="0"/>
              </w:rPr>
            </w:pPr>
            <w:r w:rsidRPr="00371C3A">
              <w:rPr>
                <w:noProof w:val="0"/>
              </w:rPr>
              <w:t>Conducting a further search</w:t>
            </w:r>
          </w:p>
          <w:p w:rsidR="004104C9" w:rsidRPr="00371C3A" w:rsidRDefault="004104C9" w:rsidP="00BC36B1">
            <w:pPr>
              <w:pStyle w:val="TableBullet1"/>
              <w:rPr>
                <w:noProof w:val="0"/>
              </w:rPr>
            </w:pPr>
            <w:r w:rsidRPr="00371C3A">
              <w:rPr>
                <w:noProof w:val="0"/>
              </w:rPr>
              <w:t>Advanced search function</w:t>
            </w:r>
          </w:p>
          <w:p w:rsidR="004104C9" w:rsidRPr="00371C3A" w:rsidRDefault="004104C9" w:rsidP="00BC36B1">
            <w:pPr>
              <w:pStyle w:val="TableBullet1"/>
              <w:rPr>
                <w:noProof w:val="0"/>
              </w:rPr>
            </w:pPr>
            <w:r w:rsidRPr="00371C3A">
              <w:rPr>
                <w:noProof w:val="0"/>
              </w:rPr>
              <w:t>Adding search engine functions to queries</w:t>
            </w:r>
          </w:p>
          <w:p w:rsidR="004104C9" w:rsidRPr="00371C3A" w:rsidRDefault="004104C9" w:rsidP="00BC36B1">
            <w:pPr>
              <w:pStyle w:val="TableBullet1"/>
              <w:rPr>
                <w:noProof w:val="0"/>
              </w:rPr>
            </w:pPr>
            <w:r w:rsidRPr="00371C3A">
              <w:rPr>
                <w:noProof w:val="0"/>
              </w:rPr>
              <w:t>Correctly selecting information</w:t>
            </w:r>
          </w:p>
          <w:p w:rsidR="004104C9" w:rsidRPr="00371C3A" w:rsidRDefault="004104C9" w:rsidP="00BC36B1">
            <w:pPr>
              <w:pStyle w:val="TableBullet1"/>
              <w:rPr>
                <w:noProof w:val="0"/>
              </w:rPr>
            </w:pPr>
            <w:r w:rsidRPr="00371C3A">
              <w:rPr>
                <w:noProof w:val="0"/>
              </w:rPr>
              <w:t>Search result components</w:t>
            </w:r>
          </w:p>
          <w:p w:rsidR="004104C9" w:rsidRPr="00371C3A" w:rsidRDefault="004104C9" w:rsidP="00BC36B1">
            <w:pPr>
              <w:pStyle w:val="TableBullet1"/>
              <w:rPr>
                <w:noProof w:val="0"/>
              </w:rPr>
            </w:pPr>
            <w:r w:rsidRPr="00371C3A">
              <w:rPr>
                <w:noProof w:val="0"/>
              </w:rPr>
              <w:t xml:space="preserve">Available information </w:t>
            </w:r>
          </w:p>
          <w:p w:rsidR="004104C9" w:rsidRPr="00371C3A" w:rsidRDefault="004104C9" w:rsidP="00BC36B1">
            <w:pPr>
              <w:pStyle w:val="TableBullet1"/>
              <w:rPr>
                <w:noProof w:val="0"/>
              </w:rPr>
            </w:pPr>
            <w:r w:rsidRPr="00371C3A">
              <w:rPr>
                <w:noProof w:val="0"/>
              </w:rPr>
              <w:t xml:space="preserve">Displaying information </w:t>
            </w:r>
          </w:p>
          <w:p w:rsidR="004104C9" w:rsidRPr="00371C3A" w:rsidRDefault="004104C9" w:rsidP="00BC36B1">
            <w:pPr>
              <w:pStyle w:val="TableBullet1"/>
              <w:rPr>
                <w:noProof w:val="0"/>
              </w:rPr>
            </w:pPr>
            <w:r w:rsidRPr="00371C3A">
              <w:rPr>
                <w:noProof w:val="0"/>
              </w:rPr>
              <w:t xml:space="preserve">Navigating the website </w:t>
            </w:r>
          </w:p>
          <w:p w:rsidR="004104C9" w:rsidRPr="00371C3A" w:rsidRDefault="004104C9" w:rsidP="00BC36B1">
            <w:pPr>
              <w:pStyle w:val="TableBullet1"/>
              <w:rPr>
                <w:noProof w:val="0"/>
              </w:rPr>
            </w:pPr>
            <w:r w:rsidRPr="00371C3A">
              <w:rPr>
                <w:noProof w:val="0"/>
              </w:rPr>
              <w:t>Hyperlinks</w:t>
            </w:r>
            <w:r w:rsidR="00B753ED" w:rsidRPr="00371C3A">
              <w:rPr>
                <w:noProof w:val="0"/>
              </w:rPr>
              <w:t>.</w:t>
            </w:r>
          </w:p>
          <w:p w:rsidR="004104C9" w:rsidRPr="00371C3A" w:rsidRDefault="004104C9" w:rsidP="00B753ED">
            <w:pPr>
              <w:pStyle w:val="TableTextBold"/>
              <w:rPr>
                <w:noProof w:val="0"/>
              </w:rPr>
            </w:pPr>
            <w:r w:rsidRPr="00371C3A">
              <w:rPr>
                <w:noProof w:val="0"/>
              </w:rPr>
              <w:t>Verify captured information meets identified need</w:t>
            </w:r>
          </w:p>
          <w:p w:rsidR="004104C9" w:rsidRPr="00371C3A" w:rsidRDefault="004104C9" w:rsidP="00BC36B1">
            <w:pPr>
              <w:pStyle w:val="TableBullet1"/>
              <w:rPr>
                <w:noProof w:val="0"/>
              </w:rPr>
            </w:pPr>
            <w:r w:rsidRPr="00371C3A">
              <w:rPr>
                <w:noProof w:val="0"/>
              </w:rPr>
              <w:t>Ensuring accessed information meets purpose</w:t>
            </w:r>
            <w:r w:rsidR="00B753ED" w:rsidRPr="00371C3A">
              <w:rPr>
                <w:noProof w:val="0"/>
              </w:rPr>
              <w:t>.</w:t>
            </w:r>
            <w:r w:rsidR="00B753ED" w:rsidRPr="00371C3A">
              <w:rPr>
                <w:noProof w:val="0"/>
              </w:rPr>
              <w:br/>
            </w:r>
          </w:p>
        </w:tc>
      </w:tr>
    </w:tbl>
    <w:p w:rsidR="00EE5383" w:rsidRPr="00371C3A" w:rsidRDefault="00EE5383" w:rsidP="00F84543">
      <w:pPr>
        <w:pStyle w:val="BodyCopy"/>
        <w:rPr>
          <w:noProof w:val="0"/>
        </w:rPr>
      </w:pPr>
    </w:p>
    <w:p w:rsidR="00EE5383" w:rsidRPr="00371C3A" w:rsidRDefault="00EE5383">
      <w:pPr>
        <w:rPr>
          <w:rFonts w:ascii="Helvetica" w:eastAsia="Calibri" w:hAnsi="Helvetica" w:cs="Calibri"/>
          <w:szCs w:val="16"/>
          <w:lang w:eastAsia="ar-SA"/>
        </w:rPr>
      </w:pPr>
      <w:r w:rsidRPr="00371C3A">
        <w:br w:type="page"/>
      </w:r>
    </w:p>
    <w:p w:rsidR="00F84543" w:rsidRPr="00371C3A" w:rsidRDefault="00F84543" w:rsidP="00F84543">
      <w:pPr>
        <w:pStyle w:val="BodyCopy"/>
        <w:rPr>
          <w:noProof w:val="0"/>
        </w:rPr>
      </w:pPr>
    </w:p>
    <w:p w:rsidR="00EE5383" w:rsidRPr="00371C3A" w:rsidRDefault="00EE5383" w:rsidP="00F84543">
      <w:pPr>
        <w:pStyle w:val="BodyCopy"/>
        <w:rPr>
          <w:noProof w:val="0"/>
        </w:rPr>
      </w:pPr>
    </w:p>
    <w:p w:rsidR="00EE5383" w:rsidRPr="00371C3A" w:rsidRDefault="00EE5383" w:rsidP="00F84543">
      <w:pPr>
        <w:pStyle w:val="BodyCopy"/>
        <w:rPr>
          <w:noProof w:val="0"/>
        </w:rPr>
      </w:pPr>
    </w:p>
    <w:p w:rsidR="00EE5383" w:rsidRPr="00371C3A" w:rsidRDefault="00EE5383" w:rsidP="00F84543">
      <w:pPr>
        <w:pStyle w:val="BodyCopy"/>
        <w:rPr>
          <w:noProof w:val="0"/>
        </w:rPr>
      </w:pPr>
    </w:p>
    <w:p w:rsidR="006D0DE1" w:rsidRPr="00371C3A" w:rsidRDefault="006D0DE1" w:rsidP="006D0DE1">
      <w:pPr>
        <w:pStyle w:val="BodyCopy"/>
        <w:rPr>
          <w:noProof w:val="0"/>
        </w:rPr>
      </w:pPr>
    </w:p>
    <w:p w:rsidR="006D0DE1" w:rsidRPr="00371C3A" w:rsidRDefault="006D0DE1" w:rsidP="006D0DE1">
      <w:pPr>
        <w:pStyle w:val="BodyCopy"/>
        <w:rPr>
          <w:noProof w:val="0"/>
        </w:rPr>
        <w:sectPr w:rsidR="006D0DE1" w:rsidRPr="00371C3A" w:rsidSect="00183290">
          <w:headerReference w:type="even" r:id="rId170"/>
          <w:headerReference w:type="default" r:id="rId171"/>
          <w:pgSz w:w="11906" w:h="16838"/>
          <w:pgMar w:top="1440" w:right="1440" w:bottom="1440" w:left="1440" w:header="708" w:footer="324" w:gutter="0"/>
          <w:cols w:space="708"/>
          <w:docGrid w:linePitch="360"/>
        </w:sectPr>
      </w:pPr>
    </w:p>
    <w:p w:rsidR="0012258E" w:rsidRPr="00371C3A" w:rsidRDefault="0012258E" w:rsidP="0012258E">
      <w:pPr>
        <w:pStyle w:val="Heading1"/>
      </w:pPr>
      <w:bookmarkStart w:id="90" w:name="_Toc370805492"/>
      <w:bookmarkStart w:id="91" w:name="_Toc425496877"/>
      <w:r w:rsidRPr="00371C3A">
        <w:t>Element 3</w:t>
      </w:r>
      <w:r w:rsidR="00C113D9" w:rsidRPr="00371C3A">
        <w:t xml:space="preserve">: </w:t>
      </w:r>
      <w:r w:rsidRPr="00371C3A">
        <w:br/>
      </w:r>
      <w:r w:rsidR="00F848DA">
        <w:fldChar w:fldCharType="begin"/>
      </w:r>
      <w:r w:rsidR="00F848DA">
        <w:instrText xml:space="preserve"> REF  Element3  \* MERGEFORMAT </w:instrText>
      </w:r>
      <w:r w:rsidR="00F848DA">
        <w:fldChar w:fldCharType="separate"/>
      </w:r>
      <w:sdt>
        <w:sdtPr>
          <w:rPr>
            <w:highlight w:val="yellow"/>
          </w:rPr>
          <w:alias w:val="Element3"/>
          <w:tag w:val="Element3"/>
          <w:id w:val="-964346200"/>
          <w:lock w:val="sdtLocked"/>
          <w:placeholder>
            <w:docPart w:val="37C2A2033A2F4438A447F017F4C8F27A"/>
          </w:placeholder>
        </w:sdtPr>
        <w:sdtEndPr/>
        <w:sdtContent>
          <w:r w:rsidR="006D0DE1" w:rsidRPr="00371C3A">
            <w:t>Obtain information using an automated information system</w:t>
          </w:r>
        </w:sdtContent>
      </w:sdt>
      <w:bookmarkEnd w:id="90"/>
      <w:bookmarkEnd w:id="91"/>
      <w:r w:rsidR="00F848DA">
        <w:rPr>
          <w:highlight w:val="yellow"/>
        </w:rPr>
        <w:fldChar w:fldCharType="end"/>
      </w:r>
    </w:p>
    <w:p w:rsidR="0012258E" w:rsidRPr="00371C3A" w:rsidRDefault="0012258E" w:rsidP="0012258E">
      <w:pPr>
        <w:pStyle w:val="Heading2"/>
      </w:pPr>
      <w:r w:rsidRPr="00371C3A">
        <w:t>3.1</w:t>
      </w:r>
      <w:r w:rsidRPr="00371C3A">
        <w:tab/>
      </w:r>
      <w:r w:rsidR="00F848DA">
        <w:fldChar w:fldCharType="begin"/>
      </w:r>
      <w:r w:rsidR="00F848DA">
        <w:instrText xml:space="preserve"> REF  Criteria31  \* MERGEFORMAT </w:instrText>
      </w:r>
      <w:r w:rsidR="00F848DA">
        <w:fldChar w:fldCharType="separate"/>
      </w:r>
      <w:sdt>
        <w:sdtPr>
          <w:alias w:val="Criteria31"/>
          <w:tag w:val="Criteria31"/>
          <w:id w:val="1533379278"/>
          <w:lock w:val="sdtLocked"/>
          <w:placeholder>
            <w:docPart w:val="202F81CE01314086BDCF55CF7938B030"/>
          </w:placeholder>
        </w:sdtPr>
        <w:sdtEndPr/>
        <w:sdtContent>
          <w:r w:rsidR="006D0DE1" w:rsidRPr="00371C3A">
            <w:rPr>
              <w:rStyle w:val="PlaceholderText"/>
              <w:color w:val="45545F"/>
            </w:rPr>
            <w:t xml:space="preserve">Enable access to required system </w:t>
          </w:r>
          <w:r w:rsidR="006D0DE1" w:rsidRPr="00371C3A">
            <w:t>and/or information</w:t>
          </w:r>
        </w:sdtContent>
      </w:sdt>
      <w:r w:rsidR="00F848DA">
        <w:fldChar w:fldCharType="end"/>
      </w:r>
    </w:p>
    <w:p w:rsidR="00D4005D" w:rsidRPr="00371C3A" w:rsidRDefault="00D4005D" w:rsidP="00D4005D">
      <w:pPr>
        <w:pStyle w:val="Heading3"/>
      </w:pPr>
      <w:r w:rsidRPr="00371C3A">
        <w:t>Introduction</w:t>
      </w:r>
    </w:p>
    <w:p w:rsidR="00C82BBE" w:rsidRPr="00371C3A" w:rsidRDefault="00C82BBE" w:rsidP="00C3348F">
      <w:pPr>
        <w:pStyle w:val="BodyCopy"/>
        <w:rPr>
          <w:noProof w:val="0"/>
        </w:rPr>
      </w:pPr>
      <w:r w:rsidRPr="00371C3A">
        <w:rPr>
          <w:noProof w:val="0"/>
        </w:rPr>
        <w:t>Within the tourism industry, your searches on line for information gathering may result in purchasing information or products being purchased.</w:t>
      </w:r>
    </w:p>
    <w:p w:rsidR="00C82BBE" w:rsidRPr="00371C3A" w:rsidRDefault="00C82BBE" w:rsidP="00C3348F">
      <w:pPr>
        <w:pStyle w:val="BodyCopy"/>
        <w:rPr>
          <w:noProof w:val="0"/>
        </w:rPr>
      </w:pPr>
      <w:r w:rsidRPr="00371C3A">
        <w:rPr>
          <w:noProof w:val="0"/>
        </w:rPr>
        <w:t>For example, you might need to purchase an online travel guide or travel-related information via a tourism authority.</w:t>
      </w:r>
    </w:p>
    <w:p w:rsidR="00C837D7" w:rsidRPr="00371C3A" w:rsidRDefault="00C82BBE" w:rsidP="00C3348F">
      <w:pPr>
        <w:pStyle w:val="BodyCopy"/>
        <w:rPr>
          <w:noProof w:val="0"/>
        </w:rPr>
      </w:pPr>
      <w:r w:rsidRPr="00371C3A">
        <w:rPr>
          <w:noProof w:val="0"/>
        </w:rPr>
        <w:t>Or your purchasing might take the form of airline tickets—using an airline’s online reservation system, or even directly booking a hotel via an accommodation site directly and ensuring payment. This section looks at different types of purchases and security when accessing automated systems.</w:t>
      </w:r>
    </w:p>
    <w:p w:rsidR="00D12AA5" w:rsidRPr="00371C3A" w:rsidRDefault="00D12AA5" w:rsidP="00D12AA5">
      <w:pPr>
        <w:pStyle w:val="Heading3"/>
      </w:pPr>
      <w:r w:rsidRPr="00371C3A">
        <w:t xml:space="preserve">Information purchased for your organisation </w:t>
      </w:r>
    </w:p>
    <w:p w:rsidR="00D12AA5" w:rsidRPr="00371C3A" w:rsidRDefault="00D12AA5" w:rsidP="00C3348F">
      <w:pPr>
        <w:pStyle w:val="BodyCopy"/>
        <w:rPr>
          <w:noProof w:val="0"/>
        </w:rPr>
      </w:pPr>
      <w:r w:rsidRPr="00371C3A">
        <w:rPr>
          <w:noProof w:val="0"/>
        </w:rPr>
        <w:t xml:space="preserve">Online information systems can be used for many purposes. Within your agency you may use these systems to purchase information for the agency to keep as a reference or give to clients. Examples of information you may purchase would include: </w:t>
      </w:r>
    </w:p>
    <w:p w:rsidR="00D12AA5" w:rsidRPr="00371C3A" w:rsidRDefault="00D12AA5" w:rsidP="00D12AA5">
      <w:pPr>
        <w:pStyle w:val="Bullet1"/>
      </w:pPr>
      <w:r w:rsidRPr="00371C3A">
        <w:t xml:space="preserve">Maps and posters </w:t>
      </w:r>
    </w:p>
    <w:p w:rsidR="00D12AA5" w:rsidRPr="00371C3A" w:rsidRDefault="00D12AA5" w:rsidP="00D12AA5">
      <w:pPr>
        <w:pStyle w:val="Bullet1"/>
      </w:pPr>
      <w:r w:rsidRPr="00371C3A">
        <w:t xml:space="preserve">Brochures </w:t>
      </w:r>
    </w:p>
    <w:p w:rsidR="00D12AA5" w:rsidRPr="00371C3A" w:rsidRDefault="00D12AA5" w:rsidP="00D12AA5">
      <w:pPr>
        <w:pStyle w:val="Bullet1"/>
      </w:pPr>
      <w:r w:rsidRPr="00371C3A">
        <w:t xml:space="preserve">Guide books </w:t>
      </w:r>
    </w:p>
    <w:p w:rsidR="00D12AA5" w:rsidRPr="00371C3A" w:rsidRDefault="00D12AA5" w:rsidP="00D12AA5">
      <w:pPr>
        <w:pStyle w:val="Bullet1"/>
      </w:pPr>
      <w:r w:rsidRPr="00371C3A">
        <w:t xml:space="preserve">Timetables </w:t>
      </w:r>
    </w:p>
    <w:p w:rsidR="00D12AA5" w:rsidRPr="00371C3A" w:rsidRDefault="00D12AA5" w:rsidP="00D12AA5">
      <w:pPr>
        <w:pStyle w:val="Bullet1"/>
      </w:pPr>
      <w:r w:rsidRPr="00371C3A">
        <w:t xml:space="preserve">Information pamphlets </w:t>
      </w:r>
    </w:p>
    <w:p w:rsidR="00D12AA5" w:rsidRPr="00371C3A" w:rsidRDefault="003C6919" w:rsidP="00D12AA5">
      <w:pPr>
        <w:pStyle w:val="Bullet1"/>
      </w:pPr>
      <w:r w:rsidRPr="00371C3A">
        <w:t>Baggage tags and ticket wallets.</w:t>
      </w:r>
    </w:p>
    <w:p w:rsidR="00D12AA5" w:rsidRPr="00371C3A" w:rsidRDefault="00D12AA5" w:rsidP="00C3348F">
      <w:pPr>
        <w:pStyle w:val="BodyCopy"/>
        <w:rPr>
          <w:noProof w:val="0"/>
        </w:rPr>
      </w:pPr>
      <w:r w:rsidRPr="00371C3A">
        <w:rPr>
          <w:noProof w:val="0"/>
        </w:rPr>
        <w:t xml:space="preserve">Travel agents can order brochures and other printed materials through companies such as Brochure Flow. These companies allow agents to make one large order from a very wide variety of travel companies. Tour operators and wholesalers use a company called Brochure Flow to have their brochures delivered to agents as requested. Through the Brochure Flow site you can also access Electronic brochures for a variety of wholesalers and operators. This is extremely useful for travel agents as they do not need to contact every company individually. </w:t>
      </w:r>
    </w:p>
    <w:p w:rsidR="003C6919" w:rsidRPr="00371C3A" w:rsidRDefault="00D12AA5" w:rsidP="00C3348F">
      <w:pPr>
        <w:pStyle w:val="BodyCopy"/>
        <w:rPr>
          <w:noProof w:val="0"/>
        </w:rPr>
      </w:pPr>
      <w:r w:rsidRPr="00371C3A">
        <w:rPr>
          <w:noProof w:val="0"/>
        </w:rPr>
        <w:t>Not all travel suppliers participate and sometimes you will need to directly contact a tour operator or supplier to request information. These companies will usually have a link on their website to make the request for information. You would need to enquire which company your organisation orders such material through.</w:t>
      </w:r>
    </w:p>
    <w:p w:rsidR="003C6919" w:rsidRPr="00371C3A" w:rsidRDefault="003C6919">
      <w:pPr>
        <w:rPr>
          <w:rFonts w:ascii="Helvetica" w:eastAsia="Calibri" w:hAnsi="Helvetica" w:cs="Calibri"/>
          <w:szCs w:val="16"/>
          <w:lang w:eastAsia="ar-SA"/>
        </w:rPr>
      </w:pPr>
      <w:r w:rsidRPr="00371C3A">
        <w:br w:type="page"/>
      </w:r>
    </w:p>
    <w:p w:rsidR="005F265B" w:rsidRPr="00371C3A" w:rsidRDefault="005F265B" w:rsidP="00C837D7">
      <w:pPr>
        <w:pStyle w:val="Heading3"/>
      </w:pPr>
      <w:r w:rsidRPr="00371C3A">
        <w:t xml:space="preserve">Making purchases for your clients </w:t>
      </w:r>
    </w:p>
    <w:p w:rsidR="005F265B" w:rsidRPr="00371C3A" w:rsidRDefault="005F265B" w:rsidP="00C3348F">
      <w:pPr>
        <w:pStyle w:val="BodyCopy"/>
        <w:rPr>
          <w:noProof w:val="0"/>
        </w:rPr>
      </w:pPr>
      <w:r w:rsidRPr="00371C3A">
        <w:rPr>
          <w:noProof w:val="0"/>
        </w:rPr>
        <w:t xml:space="preserve">The process of purchasing online varies depending on a number of factors including: </w:t>
      </w:r>
    </w:p>
    <w:p w:rsidR="005F265B" w:rsidRPr="00371C3A" w:rsidRDefault="00C837D7" w:rsidP="00C837D7">
      <w:pPr>
        <w:pStyle w:val="Bullet1"/>
      </w:pPr>
      <w:r w:rsidRPr="00371C3A">
        <w:t>The system you are using</w:t>
      </w:r>
    </w:p>
    <w:p w:rsidR="005F265B" w:rsidRPr="00371C3A" w:rsidRDefault="005F265B" w:rsidP="00C837D7">
      <w:pPr>
        <w:pStyle w:val="Bullet1"/>
      </w:pPr>
      <w:r w:rsidRPr="00371C3A">
        <w:t>The produc</w:t>
      </w:r>
      <w:r w:rsidR="00C837D7" w:rsidRPr="00371C3A">
        <w:t>t or service you are purchasing</w:t>
      </w:r>
    </w:p>
    <w:p w:rsidR="005F265B" w:rsidRPr="00371C3A" w:rsidRDefault="005F265B" w:rsidP="00C837D7">
      <w:pPr>
        <w:pStyle w:val="Bullet1"/>
      </w:pPr>
      <w:r w:rsidRPr="00371C3A">
        <w:t>The availab</w:t>
      </w:r>
      <w:r w:rsidR="00C837D7" w:rsidRPr="00371C3A">
        <w:t>ility of the product or service</w:t>
      </w:r>
      <w:r w:rsidR="003C6919" w:rsidRPr="00371C3A">
        <w:t>.</w:t>
      </w:r>
    </w:p>
    <w:p w:rsidR="005F265B" w:rsidRPr="00371C3A" w:rsidRDefault="005F265B" w:rsidP="00C3348F">
      <w:pPr>
        <w:pStyle w:val="BodyCopy"/>
        <w:rPr>
          <w:noProof w:val="0"/>
        </w:rPr>
      </w:pPr>
      <w:r w:rsidRPr="00371C3A">
        <w:rPr>
          <w:noProof w:val="0"/>
        </w:rPr>
        <w:t xml:space="preserve">If you are making a flight booking through your </w:t>
      </w:r>
      <w:r w:rsidRPr="00371C3A">
        <w:rPr>
          <w:b/>
          <w:noProof w:val="0"/>
        </w:rPr>
        <w:t>Computer Reservation System</w:t>
      </w:r>
      <w:r w:rsidRPr="00371C3A">
        <w:rPr>
          <w:noProof w:val="0"/>
        </w:rPr>
        <w:t xml:space="preserve">, the rules of the airfare will determine when you need to take payment and order the ticket. If you need to use an airline website to make a booking then you will need to make the reservation and payment in the same transaction. </w:t>
      </w:r>
    </w:p>
    <w:p w:rsidR="005F265B" w:rsidRPr="00371C3A" w:rsidRDefault="005F265B" w:rsidP="00C3348F">
      <w:pPr>
        <w:pStyle w:val="BodyCopy"/>
        <w:rPr>
          <w:noProof w:val="0"/>
        </w:rPr>
      </w:pPr>
      <w:r w:rsidRPr="00371C3A">
        <w:rPr>
          <w:noProof w:val="0"/>
        </w:rPr>
        <w:t xml:space="preserve">You need to make the client aware of the conditions of the fares you are quoting and ensure that you have all the necessary information required to make the booking. </w:t>
      </w:r>
    </w:p>
    <w:p w:rsidR="005F265B" w:rsidRPr="00371C3A" w:rsidRDefault="005F265B" w:rsidP="00C3348F">
      <w:pPr>
        <w:pStyle w:val="BodyCopy"/>
        <w:rPr>
          <w:noProof w:val="0"/>
        </w:rPr>
      </w:pPr>
      <w:r w:rsidRPr="00371C3A">
        <w:rPr>
          <w:noProof w:val="0"/>
        </w:rPr>
        <w:t xml:space="preserve">Most suppliers and wholesalers have websites that allow agents to create quotes and bookings. Their terms and conditions will state when a deposit and the balance need to be paid. The payment deadlines can vary from one company to another, and also depend on the product being booked. Often </w:t>
      </w:r>
      <w:r w:rsidRPr="00371C3A">
        <w:rPr>
          <w:b/>
          <w:noProof w:val="0"/>
        </w:rPr>
        <w:t>tours and cruises</w:t>
      </w:r>
      <w:r w:rsidRPr="00371C3A">
        <w:rPr>
          <w:noProof w:val="0"/>
        </w:rPr>
        <w:t xml:space="preserve"> will need to be paid in full 60 days prior to departure whereas many </w:t>
      </w:r>
      <w:r w:rsidRPr="00371C3A">
        <w:rPr>
          <w:b/>
          <w:noProof w:val="0"/>
        </w:rPr>
        <w:t>wholesalers</w:t>
      </w:r>
      <w:r w:rsidRPr="00371C3A">
        <w:rPr>
          <w:noProof w:val="0"/>
        </w:rPr>
        <w:t xml:space="preserve"> will only require payment for accommodation 30 days prior. Stricter payment deadlines will apply when bookings are made for departures within 30 days. </w:t>
      </w:r>
    </w:p>
    <w:p w:rsidR="005F265B" w:rsidRPr="00371C3A" w:rsidRDefault="005F265B" w:rsidP="00C3348F">
      <w:pPr>
        <w:pStyle w:val="BodyCopy"/>
        <w:rPr>
          <w:noProof w:val="0"/>
        </w:rPr>
      </w:pPr>
      <w:r w:rsidRPr="00371C3A">
        <w:rPr>
          <w:noProof w:val="0"/>
        </w:rPr>
        <w:t xml:space="preserve">Alternatively, you may make a booking on a website that requires immediate payment regardless of how far in advance you are making the reservation. Or you may make a </w:t>
      </w:r>
      <w:r w:rsidRPr="00371C3A">
        <w:rPr>
          <w:b/>
          <w:noProof w:val="0"/>
        </w:rPr>
        <w:t>hotel reservation</w:t>
      </w:r>
      <w:r w:rsidRPr="00371C3A">
        <w:rPr>
          <w:noProof w:val="0"/>
        </w:rPr>
        <w:t xml:space="preserve"> directly through the hotel website and although a credit card number is required, the payment is only taken from the client at the time they check in. A similar procedure is used when making reservations directly through a </w:t>
      </w:r>
      <w:r w:rsidRPr="00371C3A">
        <w:rPr>
          <w:b/>
          <w:noProof w:val="0"/>
        </w:rPr>
        <w:t>car hire</w:t>
      </w:r>
      <w:r w:rsidRPr="00371C3A">
        <w:rPr>
          <w:noProof w:val="0"/>
        </w:rPr>
        <w:t xml:space="preserve"> company. </w:t>
      </w:r>
    </w:p>
    <w:p w:rsidR="005F265B" w:rsidRPr="00371C3A" w:rsidRDefault="005F265B" w:rsidP="00C3348F">
      <w:pPr>
        <w:pStyle w:val="BodyCopy"/>
        <w:rPr>
          <w:noProof w:val="0"/>
        </w:rPr>
      </w:pPr>
      <w:r w:rsidRPr="00371C3A">
        <w:rPr>
          <w:noProof w:val="0"/>
        </w:rPr>
        <w:t xml:space="preserve">It is your responsibility to make sure your client is aware of how and when payment needs to be made. You also need to be very clear when quoting a client if the products they wish to purchase are definitely available. For example, wholesaler websites may display hotel options that are ‘Available’ and also ‘On Request’. ‘On Request’ means that availability is not guaranteed. A booking needs to be requested and then the hotel is directly contacted by the wholesaler to check if there is a room available. This process can take 24-48 hours. </w:t>
      </w:r>
    </w:p>
    <w:p w:rsidR="005F265B" w:rsidRPr="00371C3A" w:rsidRDefault="005F265B" w:rsidP="00C3348F">
      <w:pPr>
        <w:pStyle w:val="BodyCopy"/>
        <w:rPr>
          <w:noProof w:val="0"/>
        </w:rPr>
      </w:pPr>
      <w:r w:rsidRPr="00371C3A">
        <w:rPr>
          <w:noProof w:val="0"/>
        </w:rPr>
        <w:t>All of these factors will influence how and when you make purchases on behalf of your clients. A complex booking may involve the use of a number of different suppliers and wholesalers who all have different conditions. It is recommended to always type up a detailed quote or invoice for a client which clearly states all details of what has been booked and requested. This quote or invoice should clearly outline all the particulars of the booking including when and how payment needs to be made.</w:t>
      </w:r>
    </w:p>
    <w:p w:rsidR="003C6919" w:rsidRPr="00371C3A" w:rsidRDefault="003C6919">
      <w:pPr>
        <w:rPr>
          <w:rFonts w:ascii="Helvetica" w:eastAsiaTheme="majorEastAsia" w:hAnsi="Helvetica" w:cstheme="majorBidi"/>
          <w:b/>
          <w:bCs/>
          <w:color w:val="45545F"/>
          <w:sz w:val="28"/>
        </w:rPr>
      </w:pPr>
      <w:r w:rsidRPr="00371C3A">
        <w:br w:type="page"/>
      </w:r>
    </w:p>
    <w:p w:rsidR="00E815B2" w:rsidRPr="00371C3A" w:rsidRDefault="00E815B2" w:rsidP="003C6919">
      <w:pPr>
        <w:pStyle w:val="Heading3"/>
      </w:pPr>
      <w:r w:rsidRPr="00371C3A">
        <w:t>Security and automated purchasing</w:t>
      </w:r>
    </w:p>
    <w:p w:rsidR="00E815B2" w:rsidRPr="00371C3A" w:rsidRDefault="00E815B2" w:rsidP="00C3348F">
      <w:pPr>
        <w:pStyle w:val="BodyCopy"/>
        <w:rPr>
          <w:noProof w:val="0"/>
        </w:rPr>
      </w:pPr>
      <w:r w:rsidRPr="00371C3A">
        <w:rPr>
          <w:noProof w:val="0"/>
        </w:rPr>
        <w:t xml:space="preserve">Automated or online purchasing is a security threat. But industry has developed technology that can scramble sensitive information, such as your </w:t>
      </w:r>
      <w:r w:rsidR="002D1187" w:rsidRPr="00371C3A">
        <w:rPr>
          <w:noProof w:val="0"/>
        </w:rPr>
        <w:t>organisation’s</w:t>
      </w:r>
      <w:r w:rsidRPr="00371C3A">
        <w:rPr>
          <w:noProof w:val="0"/>
        </w:rPr>
        <w:t xml:space="preserve"> credit card number, so that it can be read only by the supplier you are dealing with and the credit card issuer. This ensures that payment information cannot be read by anyone else or changed along the way. There are several ways to determine if you have that protection when you are sending payment information on the web:</w:t>
      </w:r>
    </w:p>
    <w:p w:rsidR="003C6919" w:rsidRPr="00371C3A" w:rsidRDefault="00E815B2" w:rsidP="00113739">
      <w:pPr>
        <w:pStyle w:val="Bullet1"/>
      </w:pPr>
      <w:r w:rsidRPr="00371C3A">
        <w:t>Look for the picture of the unbroken key or closed lock in a corner of your browser window. Either one indicates that the security is ‘on’. A broken key or any open lock indicates it is not</w:t>
      </w:r>
      <w:r w:rsidR="002D1187" w:rsidRPr="00371C3A">
        <w:t xml:space="preserve"> </w:t>
      </w:r>
    </w:p>
    <w:p w:rsidR="00E815B2" w:rsidRPr="00371C3A" w:rsidRDefault="00E815B2" w:rsidP="00113739">
      <w:pPr>
        <w:pStyle w:val="Bullet1"/>
      </w:pPr>
      <w:r w:rsidRPr="00371C3A">
        <w:t>Look to see if the web address on the page that asks for your credit card information begins with ‘https:’ instead of ‘http’</w:t>
      </w:r>
    </w:p>
    <w:p w:rsidR="002D1187" w:rsidRPr="00371C3A" w:rsidRDefault="00113739" w:rsidP="002D1187">
      <w:pPr>
        <w:pStyle w:val="ListParagraph"/>
        <w:rPr>
          <w:rStyle w:val="BodyCopyChar1"/>
          <w:noProof w:val="0"/>
        </w:rPr>
      </w:pPr>
      <w:r w:rsidRPr="00371C3A">
        <w:rPr>
          <w:noProof/>
          <w:color w:val="0070C0"/>
          <w:lang w:val="en-US" w:eastAsia="en-US"/>
        </w:rPr>
        <mc:AlternateContent>
          <mc:Choice Requires="wps">
            <w:drawing>
              <wp:anchor distT="0" distB="0" distL="114300" distR="114300" simplePos="0" relativeHeight="251801600" behindDoc="0" locked="0" layoutInCell="1" allowOverlap="1" wp14:anchorId="06E25EAA" wp14:editId="355643F3">
                <wp:simplePos x="0" y="0"/>
                <wp:positionH relativeFrom="column">
                  <wp:posOffset>516669</wp:posOffset>
                </wp:positionH>
                <wp:positionV relativeFrom="paragraph">
                  <wp:posOffset>50607</wp:posOffset>
                </wp:positionV>
                <wp:extent cx="619760" cy="309880"/>
                <wp:effectExtent l="0" t="0" r="27940" b="13970"/>
                <wp:wrapNone/>
                <wp:docPr id="261" name="Oval 261"/>
                <wp:cNvGraphicFramePr/>
                <a:graphic xmlns:a="http://schemas.openxmlformats.org/drawingml/2006/main">
                  <a:graphicData uri="http://schemas.microsoft.com/office/word/2010/wordprocessingShape">
                    <wps:wsp>
                      <wps:cNvSpPr/>
                      <wps:spPr>
                        <a:xfrm>
                          <a:off x="0" y="0"/>
                          <a:ext cx="619760" cy="309880"/>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076BE2" id="Oval 261" o:spid="_x0000_s1026" style="position:absolute;margin-left:40.7pt;margin-top:4pt;width:48.8pt;height:24.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" filled="f" strokecolor="#c00000" strokeweight="1.5pt"/>
            </w:pict>
          </mc:Fallback>
        </mc:AlternateContent>
      </w:r>
      <w:r w:rsidRPr="00371C3A">
        <w:rPr>
          <w:noProof/>
          <w:color w:val="0070C0"/>
          <w:lang w:val="en-US" w:eastAsia="en-US"/>
        </w:rPr>
        <mc:AlternateContent>
          <mc:Choice Requires="wps">
            <w:drawing>
              <wp:anchor distT="0" distB="0" distL="114300" distR="114300" simplePos="0" relativeHeight="251803648" behindDoc="0" locked="0" layoutInCell="1" allowOverlap="1" wp14:anchorId="497990DA" wp14:editId="57B6D149">
                <wp:simplePos x="0" y="0"/>
                <wp:positionH relativeFrom="column">
                  <wp:posOffset>4444365</wp:posOffset>
                </wp:positionH>
                <wp:positionV relativeFrom="paragraph">
                  <wp:posOffset>82854</wp:posOffset>
                </wp:positionV>
                <wp:extent cx="381635" cy="285971"/>
                <wp:effectExtent l="0" t="0" r="18415" b="19050"/>
                <wp:wrapNone/>
                <wp:docPr id="262" name="Oval 262"/>
                <wp:cNvGraphicFramePr/>
                <a:graphic xmlns:a="http://schemas.openxmlformats.org/drawingml/2006/main">
                  <a:graphicData uri="http://schemas.microsoft.com/office/word/2010/wordprocessingShape">
                    <wps:wsp>
                      <wps:cNvSpPr/>
                      <wps:spPr>
                        <a:xfrm>
                          <a:off x="0" y="0"/>
                          <a:ext cx="381635" cy="285971"/>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9B127B" id="Oval 262" o:spid="_x0000_s1026" style="position:absolute;margin-left:349.95pt;margin-top:6.5pt;width:30.05pt;height:2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" filled="f" strokecolor="#c00000" strokeweight="1.5pt"/>
            </w:pict>
          </mc:Fallback>
        </mc:AlternateContent>
      </w:r>
      <w:r w:rsidR="002D1187" w:rsidRPr="00371C3A">
        <w:rPr>
          <w:noProof/>
          <w:lang w:val="en-US" w:eastAsia="en-US"/>
        </w:rPr>
        <w:drawing>
          <wp:inline distT="0" distB="0" distL="0" distR="0" wp14:anchorId="1B87D269" wp14:editId="449FC768">
            <wp:extent cx="4514850" cy="40005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stretch>
                      <a:fillRect/>
                    </a:stretch>
                  </pic:blipFill>
                  <pic:spPr>
                    <a:xfrm>
                      <a:off x="0" y="0"/>
                      <a:ext cx="4514850" cy="400050"/>
                    </a:xfrm>
                    <a:prstGeom prst="rect">
                      <a:avLst/>
                    </a:prstGeom>
                  </pic:spPr>
                </pic:pic>
              </a:graphicData>
            </a:graphic>
          </wp:inline>
        </w:drawing>
      </w:r>
    </w:p>
    <w:p w:rsidR="00E815B2" w:rsidRPr="00371C3A" w:rsidRDefault="00E815B2" w:rsidP="00113739">
      <w:pPr>
        <w:pStyle w:val="Bullet1"/>
      </w:pPr>
      <w:r w:rsidRPr="00371C3A">
        <w:t>Some web sites use the words ‘Secure Sockets Layer (SSL)’ or a pop up box that says you are entering a secure area.</w:t>
      </w:r>
    </w:p>
    <w:p w:rsidR="00E815B2" w:rsidRPr="00371C3A" w:rsidRDefault="00E815B2" w:rsidP="00D55805">
      <w:pPr>
        <w:pStyle w:val="BodyCopy"/>
        <w:rPr>
          <w:noProof w:val="0"/>
        </w:rPr>
      </w:pPr>
      <w:r w:rsidRPr="00371C3A">
        <w:rPr>
          <w:noProof w:val="0"/>
        </w:rPr>
        <w:t>These security protections do not work in e-mail. So, make sure you send an individual’s personal details and payment information only in a secure web transaction.</w:t>
      </w:r>
    </w:p>
    <w:p w:rsidR="00E815B2" w:rsidRPr="00371C3A" w:rsidRDefault="00572BE1" w:rsidP="00113739">
      <w:pPr>
        <w:pStyle w:val="Heading3"/>
      </w:pPr>
      <w:bookmarkStart w:id="92" w:name="Tips_for_purchasing_online"/>
      <w:bookmarkStart w:id="93" w:name="_bookmark33"/>
      <w:bookmarkEnd w:id="92"/>
      <w:bookmarkEnd w:id="93"/>
      <w:r w:rsidRPr="00371C3A">
        <w:t>Points to remember when</w:t>
      </w:r>
      <w:r w:rsidR="00E815B2" w:rsidRPr="00371C3A">
        <w:t xml:space="preserve"> purchasing online</w:t>
      </w:r>
    </w:p>
    <w:p w:rsidR="00E815B2" w:rsidRPr="00371C3A" w:rsidRDefault="00E815B2" w:rsidP="00113739">
      <w:pPr>
        <w:pStyle w:val="Bullet1"/>
      </w:pPr>
      <w:r w:rsidRPr="00371C3A">
        <w:rPr>
          <w:b/>
        </w:rPr>
        <w:t>Double check pricing</w:t>
      </w:r>
      <w:r w:rsidRPr="00371C3A">
        <w:t>. Be suspicious of prices that are ‘too good to be true’, and always compare pricing</w:t>
      </w:r>
    </w:p>
    <w:p w:rsidR="00E815B2" w:rsidRPr="00371C3A" w:rsidRDefault="00E815B2" w:rsidP="00113739">
      <w:pPr>
        <w:pStyle w:val="Bullet1"/>
      </w:pPr>
      <w:r w:rsidRPr="00371C3A">
        <w:rPr>
          <w:b/>
        </w:rPr>
        <w:t>Find and read the privacy policy</w:t>
      </w:r>
      <w:r w:rsidRPr="00371C3A">
        <w:t xml:space="preserve">. Read the privacy policy carefully to find out what information the seller is gathering from you, how the information will be used, and how you can stop the process. If a site does not have a privacy policy posted, you may not want to do business </w:t>
      </w:r>
      <w:r w:rsidR="002D1187" w:rsidRPr="00371C3A">
        <w:t>there</w:t>
      </w:r>
      <w:r w:rsidRPr="00371C3A">
        <w:t>. If it does have a privacy policy, there will probably be a link to it from the seller’s home page, or it could be included with the Legal Terms</w:t>
      </w:r>
    </w:p>
    <w:p w:rsidR="00E815B2" w:rsidRPr="00371C3A" w:rsidRDefault="00E815B2" w:rsidP="00113739">
      <w:pPr>
        <w:pStyle w:val="Bullet1"/>
      </w:pPr>
      <w:r w:rsidRPr="00371C3A">
        <w:rPr>
          <w:b/>
        </w:rPr>
        <w:t>Review the return, refund, and shipping and handling policies as well as the other legal terms</w:t>
      </w:r>
      <w:r w:rsidRPr="00371C3A">
        <w:t>. If you can’t find them, ask the seller through an e-mail or telephone call to indicate where they are on the site or to provide them to you in writing</w:t>
      </w:r>
    </w:p>
    <w:p w:rsidR="00E815B2" w:rsidRPr="00371C3A" w:rsidRDefault="00E815B2" w:rsidP="00113739">
      <w:pPr>
        <w:pStyle w:val="Bullet1"/>
      </w:pPr>
      <w:r w:rsidRPr="00371C3A">
        <w:rPr>
          <w:b/>
        </w:rPr>
        <w:t>Print the terms</w:t>
      </w:r>
      <w:r w:rsidRPr="00371C3A">
        <w:t>. You should print out and date a copy of terms, conditions, warranties, item description, company information, even confirming e-mails, and save them with any records of your purchase</w:t>
      </w:r>
    </w:p>
    <w:p w:rsidR="00E815B2" w:rsidRPr="00371C3A" w:rsidRDefault="00E815B2" w:rsidP="00113739">
      <w:pPr>
        <w:pStyle w:val="Bullet1"/>
      </w:pPr>
      <w:r w:rsidRPr="00371C3A">
        <w:rPr>
          <w:b/>
        </w:rPr>
        <w:t>Make sure the internet connection is secure</w:t>
      </w:r>
      <w:r w:rsidRPr="00371C3A">
        <w:t>. Before you give payment information, check for indicators that security software is in place</w:t>
      </w:r>
    </w:p>
    <w:p w:rsidR="00E815B2" w:rsidRPr="00371C3A" w:rsidRDefault="00572BE1" w:rsidP="00113739">
      <w:pPr>
        <w:pStyle w:val="Bullet1"/>
      </w:pPr>
      <w:r w:rsidRPr="00371C3A">
        <w:rPr>
          <w:b/>
        </w:rPr>
        <w:t>Use the safest on-line payment method</w:t>
      </w:r>
      <w:r w:rsidRPr="00371C3A">
        <w:t>. Your organisation is likely to have a policy regarding this</w:t>
      </w:r>
      <w:r w:rsidR="00E815B2" w:rsidRPr="00371C3A">
        <w:t xml:space="preserve">. For example, pay for your order using your </w:t>
      </w:r>
      <w:r w:rsidRPr="00371C3A">
        <w:t>organisation’s</w:t>
      </w:r>
      <w:r w:rsidR="00E815B2" w:rsidRPr="00371C3A">
        <w:t xml:space="preserve"> credit card.</w:t>
      </w:r>
    </w:p>
    <w:p w:rsidR="00113739" w:rsidRPr="00371C3A" w:rsidRDefault="00113739">
      <w:pPr>
        <w:rPr>
          <w:rFonts w:ascii="Helvetica" w:eastAsiaTheme="majorEastAsia" w:hAnsi="Helvetica" w:cstheme="majorBidi"/>
          <w:b/>
          <w:bCs/>
          <w:color w:val="45545F"/>
          <w:sz w:val="28"/>
        </w:rPr>
      </w:pPr>
      <w:r w:rsidRPr="00371C3A">
        <w:br w:type="page"/>
      </w:r>
    </w:p>
    <w:p w:rsidR="0003288E" w:rsidRPr="00371C3A" w:rsidRDefault="00EB0D38" w:rsidP="00CF7360">
      <w:pPr>
        <w:pStyle w:val="Heading3"/>
      </w:pPr>
      <w:r w:rsidRPr="00371C3A">
        <w:t>Type of information</w:t>
      </w:r>
      <w:r w:rsidR="00CF7360" w:rsidRPr="00371C3A">
        <w:t xml:space="preserve"> sites</w:t>
      </w:r>
    </w:p>
    <w:p w:rsidR="0003288E" w:rsidRPr="00371C3A" w:rsidRDefault="0003288E" w:rsidP="00CF7360">
      <w:pPr>
        <w:pStyle w:val="Heading4"/>
        <w:rPr>
          <w:rFonts w:eastAsia="Times New Roman"/>
        </w:rPr>
      </w:pPr>
      <w:r w:rsidRPr="00371C3A">
        <w:rPr>
          <w:rFonts w:eastAsia="Times New Roman"/>
        </w:rPr>
        <w:t>Bookmarking sites</w:t>
      </w:r>
    </w:p>
    <w:p w:rsidR="0003288E" w:rsidRPr="00371C3A" w:rsidRDefault="0003288E" w:rsidP="00D55805">
      <w:pPr>
        <w:pStyle w:val="BodyCopy"/>
        <w:rPr>
          <w:noProof w:val="0"/>
        </w:rPr>
      </w:pPr>
      <w:r w:rsidRPr="00371C3A">
        <w:rPr>
          <w:noProof w:val="0"/>
        </w:rPr>
        <w:t>Bookmarking sites allow users to save and organize links to any number of online resources and websites. A great feature of these services is the ability for the user to “tag” links, which makes them easier to search and share with their intended audience and followers. StumbleUpon is a popular example of a bookmarking site.</w:t>
      </w:r>
    </w:p>
    <w:p w:rsidR="0003288E" w:rsidRPr="00371C3A" w:rsidRDefault="0003288E" w:rsidP="0003288E">
      <w:pPr>
        <w:spacing w:before="240" w:after="0" w:line="330" w:lineRule="atLeast"/>
        <w:jc w:val="center"/>
        <w:textAlignment w:val="top"/>
        <w:rPr>
          <w:rFonts w:ascii="Helvetica" w:eastAsia="Times New Roman" w:hAnsi="Helvetica" w:cs="Arial"/>
          <w:sz w:val="21"/>
          <w:szCs w:val="21"/>
        </w:rPr>
      </w:pPr>
      <w:r w:rsidRPr="00371C3A">
        <w:rPr>
          <w:rFonts w:ascii="Helvetica" w:eastAsia="Times New Roman" w:hAnsi="Helvetica" w:cs="Arial"/>
          <w:noProof/>
          <w:color w:val="0000FF"/>
          <w:sz w:val="21"/>
          <w:szCs w:val="21"/>
          <w:lang w:val="en-US" w:eastAsia="en-US"/>
        </w:rPr>
        <w:drawing>
          <wp:inline distT="0" distB="0" distL="0" distR="0" wp14:anchorId="40B1C2A3" wp14:editId="7E84C998">
            <wp:extent cx="4680000" cy="3112198"/>
            <wp:effectExtent l="0" t="0" r="6350" b="0"/>
            <wp:docPr id="13" name="Picture 13" descr="StumbleOpen - Social bookmarking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umbleOpen - Social bookmarking site.">
                      <a:hlinkClick r:id="rId173"/>
                    </pic:cNvPr>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4680000" cy="3112198"/>
                    </a:xfrm>
                    <a:prstGeom prst="rect">
                      <a:avLst/>
                    </a:prstGeom>
                    <a:noFill/>
                    <a:ln>
                      <a:noFill/>
                    </a:ln>
                  </pic:spPr>
                </pic:pic>
              </a:graphicData>
            </a:graphic>
          </wp:inline>
        </w:drawing>
      </w:r>
    </w:p>
    <w:p w:rsidR="0003288E" w:rsidRPr="00371C3A" w:rsidRDefault="0003288E" w:rsidP="00CF7360">
      <w:pPr>
        <w:pStyle w:val="Heading4"/>
        <w:rPr>
          <w:rFonts w:eastAsia="Times New Roman"/>
        </w:rPr>
      </w:pPr>
      <w:r w:rsidRPr="00371C3A">
        <w:rPr>
          <w:rFonts w:eastAsia="Times New Roman"/>
        </w:rPr>
        <w:t>Social news</w:t>
      </w:r>
    </w:p>
    <w:p w:rsidR="0003288E" w:rsidRPr="00371C3A" w:rsidRDefault="0003288E" w:rsidP="0003288E">
      <w:pPr>
        <w:spacing w:before="80" w:after="120" w:line="240" w:lineRule="auto"/>
        <w:textAlignment w:val="top"/>
        <w:rPr>
          <w:rStyle w:val="BodyCopyChar1"/>
          <w:noProof w:val="0"/>
        </w:rPr>
      </w:pPr>
      <w:r w:rsidRPr="00371C3A">
        <w:rPr>
          <w:rStyle w:val="BodyCopyChar1"/>
          <w:noProof w:val="0"/>
        </w:rPr>
        <w:t>Social news sites allow companies and individual users to post news links and other items of</w:t>
      </w:r>
      <w:r w:rsidRPr="00371C3A">
        <w:rPr>
          <w:rFonts w:ascii="Helvetica" w:eastAsia="Times New Roman" w:hAnsi="Helvetica" w:cs="Arial"/>
        </w:rPr>
        <w:t xml:space="preserve"> </w:t>
      </w:r>
      <w:r w:rsidRPr="00371C3A">
        <w:rPr>
          <w:rStyle w:val="BodyCopyChar1"/>
          <w:noProof w:val="0"/>
        </w:rPr>
        <w:t>interest or importance to outside articles. Users then vote on specific items with the items with the highest number of votes are most prominently displayed. A good example of a social news site is Reddit.</w:t>
      </w:r>
    </w:p>
    <w:p w:rsidR="0003288E" w:rsidRPr="00371C3A" w:rsidRDefault="0003288E" w:rsidP="0003288E">
      <w:pPr>
        <w:spacing w:before="240" w:after="0" w:line="330" w:lineRule="atLeast"/>
        <w:jc w:val="center"/>
        <w:textAlignment w:val="top"/>
        <w:rPr>
          <w:rFonts w:ascii="Helvetica" w:eastAsia="Times New Roman" w:hAnsi="Helvetica" w:cs="Arial"/>
          <w:sz w:val="21"/>
          <w:szCs w:val="21"/>
        </w:rPr>
      </w:pPr>
      <w:r w:rsidRPr="00371C3A">
        <w:rPr>
          <w:rFonts w:ascii="Helvetica" w:eastAsia="Times New Roman" w:hAnsi="Helvetica" w:cs="Arial"/>
          <w:noProof/>
          <w:color w:val="0000FF"/>
          <w:sz w:val="21"/>
          <w:szCs w:val="21"/>
          <w:lang w:val="en-US" w:eastAsia="en-US"/>
        </w:rPr>
        <w:drawing>
          <wp:inline distT="0" distB="0" distL="0" distR="0" wp14:anchorId="4736B904" wp14:editId="19649E67">
            <wp:extent cx="4680000" cy="3112200"/>
            <wp:effectExtent l="0" t="0" r="6350" b="0"/>
            <wp:docPr id="243" name="Picture 243" descr="Reddit - Social news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dit - Social news site">
                      <a:hlinkClick r:id="rId175"/>
                    </pic:cNvPr>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4680000" cy="3112200"/>
                    </a:xfrm>
                    <a:prstGeom prst="rect">
                      <a:avLst/>
                    </a:prstGeom>
                    <a:noFill/>
                    <a:ln>
                      <a:noFill/>
                    </a:ln>
                  </pic:spPr>
                </pic:pic>
              </a:graphicData>
            </a:graphic>
          </wp:inline>
        </w:drawing>
      </w:r>
    </w:p>
    <w:p w:rsidR="0003288E" w:rsidRPr="00371C3A" w:rsidRDefault="0003288E" w:rsidP="00CF7360">
      <w:pPr>
        <w:pStyle w:val="Heading4"/>
        <w:rPr>
          <w:rFonts w:eastAsia="Times New Roman"/>
        </w:rPr>
      </w:pPr>
      <w:r w:rsidRPr="00371C3A">
        <w:rPr>
          <w:rFonts w:eastAsia="Times New Roman"/>
        </w:rPr>
        <w:t>Media sharing</w:t>
      </w:r>
    </w:p>
    <w:p w:rsidR="0003288E" w:rsidRPr="00371C3A" w:rsidRDefault="0003288E" w:rsidP="00D55805">
      <w:pPr>
        <w:pStyle w:val="BodyCopy"/>
        <w:rPr>
          <w:noProof w:val="0"/>
        </w:rPr>
      </w:pPr>
      <w:r w:rsidRPr="00371C3A">
        <w:rPr>
          <w:noProof w:val="0"/>
        </w:rPr>
        <w:t>Media sharing websites allow users to share different types of media. This commonly includes video and pictures. Many of these sites offer social features, enabling profiles to be created and allowing people to comment on the uploaded images. YouTube is the most well-known media sharing site in the world.</w:t>
      </w:r>
    </w:p>
    <w:p w:rsidR="0003288E" w:rsidRPr="00371C3A" w:rsidRDefault="0003288E" w:rsidP="00113739">
      <w:pPr>
        <w:spacing w:before="240" w:after="0" w:line="330" w:lineRule="atLeast"/>
        <w:jc w:val="center"/>
        <w:textAlignment w:val="top"/>
        <w:rPr>
          <w:rFonts w:ascii="Helvetica" w:eastAsia="Times New Roman" w:hAnsi="Helvetica" w:cs="Arial"/>
          <w:sz w:val="21"/>
          <w:szCs w:val="21"/>
        </w:rPr>
      </w:pPr>
      <w:r w:rsidRPr="00371C3A">
        <w:rPr>
          <w:rFonts w:ascii="Helvetica" w:eastAsia="Times New Roman" w:hAnsi="Helvetica" w:cs="Arial"/>
          <w:noProof/>
          <w:color w:val="0000FF"/>
          <w:sz w:val="21"/>
          <w:szCs w:val="21"/>
          <w:lang w:val="en-US" w:eastAsia="en-US"/>
        </w:rPr>
        <w:drawing>
          <wp:inline distT="0" distB="0" distL="0" distR="0" wp14:anchorId="441DA7FD" wp14:editId="40C27531">
            <wp:extent cx="4762500" cy="1990725"/>
            <wp:effectExtent l="0" t="0" r="0" b="9525"/>
            <wp:docPr id="252" name="Picture 252" descr="SeoPressor5 Youtube Social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oPressor5 Youtube Social Marketing">
                      <a:hlinkClick r:id="rId177"/>
                    </pic:cNvPr>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4762500" cy="1990725"/>
                    </a:xfrm>
                    <a:prstGeom prst="rect">
                      <a:avLst/>
                    </a:prstGeom>
                    <a:noFill/>
                    <a:ln>
                      <a:noFill/>
                    </a:ln>
                  </pic:spPr>
                </pic:pic>
              </a:graphicData>
            </a:graphic>
          </wp:inline>
        </w:drawing>
      </w:r>
    </w:p>
    <w:p w:rsidR="0003288E" w:rsidRPr="00371C3A" w:rsidRDefault="001A5FA2" w:rsidP="00CF7360">
      <w:pPr>
        <w:pStyle w:val="Heading4"/>
        <w:rPr>
          <w:rFonts w:eastAsia="Times New Roman"/>
        </w:rPr>
      </w:pPr>
      <w:r>
        <w:rPr>
          <w:rFonts w:eastAsia="Times New Roman"/>
        </w:rPr>
        <w:br/>
      </w:r>
      <w:r w:rsidR="0003288E" w:rsidRPr="00371C3A">
        <w:rPr>
          <w:rFonts w:eastAsia="Times New Roman"/>
        </w:rPr>
        <w:t>Microblogging</w:t>
      </w:r>
    </w:p>
    <w:p w:rsidR="0003288E" w:rsidRPr="00371C3A" w:rsidRDefault="0003288E" w:rsidP="00D55805">
      <w:pPr>
        <w:pStyle w:val="BodyCopy"/>
        <w:rPr>
          <w:noProof w:val="0"/>
        </w:rPr>
      </w:pPr>
      <w:r w:rsidRPr="00371C3A">
        <w:rPr>
          <w:noProof w:val="0"/>
        </w:rPr>
        <w:t>These sites allow the users to submit short written comments, which can include links to:</w:t>
      </w:r>
    </w:p>
    <w:p w:rsidR="0003288E" w:rsidRPr="00371C3A" w:rsidRDefault="0003288E" w:rsidP="00113739">
      <w:pPr>
        <w:pStyle w:val="Bullet1"/>
      </w:pPr>
      <w:r w:rsidRPr="00371C3A">
        <w:t xml:space="preserve">Product and service sites </w:t>
      </w:r>
    </w:p>
    <w:p w:rsidR="0003288E" w:rsidRPr="00371C3A" w:rsidRDefault="0003288E" w:rsidP="00113739">
      <w:pPr>
        <w:pStyle w:val="Bullet1"/>
      </w:pPr>
      <w:r w:rsidRPr="00371C3A">
        <w:t xml:space="preserve">Other social media sites. </w:t>
      </w:r>
    </w:p>
    <w:p w:rsidR="0003288E" w:rsidRPr="00371C3A" w:rsidRDefault="0003288E" w:rsidP="00D55805">
      <w:pPr>
        <w:pStyle w:val="BodyCopy"/>
        <w:rPr>
          <w:noProof w:val="0"/>
        </w:rPr>
      </w:pPr>
      <w:r w:rsidRPr="00371C3A">
        <w:rPr>
          <w:noProof w:val="0"/>
        </w:rPr>
        <w:t>These are then posted on the ‘walls’ of everyone who has subscribed to that user’s account. The most commonly used microblogging website is Twitter.</w:t>
      </w:r>
    </w:p>
    <w:p w:rsidR="0003288E" w:rsidRPr="00371C3A" w:rsidRDefault="0003288E" w:rsidP="002F60B9">
      <w:pPr>
        <w:spacing w:before="240" w:after="0" w:line="330" w:lineRule="atLeast"/>
        <w:jc w:val="center"/>
        <w:textAlignment w:val="top"/>
        <w:rPr>
          <w:rFonts w:ascii="Helvetica" w:eastAsia="Times New Roman" w:hAnsi="Helvetica" w:cs="Arial"/>
          <w:sz w:val="21"/>
          <w:szCs w:val="21"/>
        </w:rPr>
      </w:pPr>
      <w:r w:rsidRPr="00371C3A">
        <w:rPr>
          <w:rFonts w:ascii="Helvetica" w:eastAsia="Times New Roman" w:hAnsi="Helvetica" w:cs="Arial"/>
          <w:noProof/>
          <w:color w:val="0000FF"/>
          <w:sz w:val="21"/>
          <w:szCs w:val="21"/>
          <w:lang w:val="en-US" w:eastAsia="en-US"/>
        </w:rPr>
        <w:drawing>
          <wp:inline distT="0" distB="0" distL="0" distR="0" wp14:anchorId="7F16C24C" wp14:editId="2728D439">
            <wp:extent cx="4680000" cy="3566159"/>
            <wp:effectExtent l="0" t="0" r="6350" b="0"/>
            <wp:docPr id="253" name="Picture 253" descr="twitter microblogging social media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witter microblogging social media marketing">
                      <a:hlinkClick r:id="rId179"/>
                    </pic:cNvPr>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680000" cy="3566159"/>
                    </a:xfrm>
                    <a:prstGeom prst="rect">
                      <a:avLst/>
                    </a:prstGeom>
                    <a:noFill/>
                    <a:ln>
                      <a:noFill/>
                    </a:ln>
                  </pic:spPr>
                </pic:pic>
              </a:graphicData>
            </a:graphic>
          </wp:inline>
        </w:drawing>
      </w:r>
    </w:p>
    <w:p w:rsidR="0003288E" w:rsidRPr="00371C3A" w:rsidRDefault="0003288E" w:rsidP="00CF7360">
      <w:pPr>
        <w:pStyle w:val="Heading4"/>
        <w:rPr>
          <w:rFonts w:eastAsia="Times New Roman"/>
        </w:rPr>
      </w:pPr>
      <w:r w:rsidRPr="00371C3A">
        <w:rPr>
          <w:rFonts w:eastAsia="Times New Roman"/>
        </w:rPr>
        <w:t>Blog comments and forums</w:t>
      </w:r>
    </w:p>
    <w:p w:rsidR="0003288E" w:rsidRPr="00371C3A" w:rsidRDefault="0003288E" w:rsidP="00D55805">
      <w:pPr>
        <w:pStyle w:val="BodyCopy"/>
        <w:rPr>
          <w:noProof w:val="0"/>
        </w:rPr>
      </w:pPr>
      <w:r w:rsidRPr="00371C3A">
        <w:rPr>
          <w:noProof w:val="0"/>
        </w:rPr>
        <w:t xml:space="preserve">An online forum is a site that facilitates users to engage in conversations by posting and responding to community messages. A blog comment site is the same thing except a little more focused. The comments are usually centred </w:t>
      </w:r>
      <w:r w:rsidR="00C113D9" w:rsidRPr="00371C3A">
        <w:rPr>
          <w:noProof w:val="0"/>
        </w:rPr>
        <w:t>on</w:t>
      </w:r>
      <w:r w:rsidRPr="00371C3A">
        <w:rPr>
          <w:noProof w:val="0"/>
        </w:rPr>
        <w:t xml:space="preserve"> the specific subject of the attached blog. Whilst Google has a popular blogging site called ‘Blogger’ there are many niche-based blogging sites aimed at specific topics and audiences.</w:t>
      </w:r>
      <w:r w:rsidR="001A5FA2">
        <w:rPr>
          <w:noProof w:val="0"/>
        </w:rPr>
        <w:br/>
      </w:r>
    </w:p>
    <w:p w:rsidR="00113739" w:rsidRPr="00371C3A" w:rsidRDefault="0003288E" w:rsidP="00113739">
      <w:pPr>
        <w:pStyle w:val="BodyCopy"/>
        <w:spacing w:after="360"/>
        <w:jc w:val="center"/>
        <w:rPr>
          <w:noProof w:val="0"/>
        </w:rPr>
      </w:pPr>
      <w:r w:rsidRPr="00371C3A">
        <w:rPr>
          <w:lang w:val="en-US" w:eastAsia="en-US"/>
        </w:rPr>
        <w:drawing>
          <wp:inline distT="0" distB="0" distL="0" distR="0" wp14:anchorId="646256DC" wp14:editId="2BAB330E">
            <wp:extent cx="4680000" cy="3114802"/>
            <wp:effectExtent l="0" t="0" r="6350"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680000" cy="3114802"/>
                    </a:xfrm>
                    <a:prstGeom prst="rect">
                      <a:avLst/>
                    </a:prstGeom>
                    <a:noFill/>
                  </pic:spPr>
                </pic:pic>
              </a:graphicData>
            </a:graphic>
          </wp:inline>
        </w:drawing>
      </w:r>
    </w:p>
    <w:p w:rsidR="00113739" w:rsidRPr="00371C3A" w:rsidRDefault="00113739" w:rsidP="00113739">
      <w:pPr>
        <w:pStyle w:val="ActivityHead"/>
        <w:rPr>
          <w:noProof w:val="0"/>
        </w:rPr>
      </w:pPr>
      <w:r w:rsidRPr="00371C3A">
        <w:rPr>
          <w:noProof w:val="0"/>
        </w:rPr>
        <w:t>Activity 15 – Information sites</w:t>
      </w:r>
    </w:p>
    <w:p w:rsidR="00EB0D38" w:rsidRPr="00371C3A" w:rsidRDefault="00EB0D38" w:rsidP="00D55805">
      <w:pPr>
        <w:pStyle w:val="BodyCopy"/>
        <w:rPr>
          <w:noProof w:val="0"/>
        </w:rPr>
      </w:pPr>
      <w:r w:rsidRPr="00371C3A">
        <w:rPr>
          <w:noProof w:val="0"/>
        </w:rPr>
        <w:t>NOTE: It is a requirement of this unit that you attempt this Training Activity.</w:t>
      </w:r>
    </w:p>
    <w:p w:rsidR="00EB0D38" w:rsidRPr="00371C3A" w:rsidRDefault="00EB0D38" w:rsidP="00113739">
      <w:pPr>
        <w:pStyle w:val="ActivityNumbered"/>
        <w:ind w:left="0" w:firstLine="0"/>
      </w:pPr>
      <w:r w:rsidRPr="00371C3A">
        <w:t>Using a different source each time copy a sample of tourism based information that you may use for clients from each of the following sites</w:t>
      </w:r>
      <w:r w:rsidR="00113739" w:rsidRPr="00371C3A">
        <w:t>:</w:t>
      </w:r>
    </w:p>
    <w:p w:rsidR="00EB0D38" w:rsidRPr="00371C3A" w:rsidRDefault="00EB0D38" w:rsidP="00113739">
      <w:pPr>
        <w:pStyle w:val="Bullet1"/>
      </w:pPr>
      <w:r w:rsidRPr="00371C3A">
        <w:t>Social news</w:t>
      </w:r>
    </w:p>
    <w:p w:rsidR="00EB0D38" w:rsidRPr="00371C3A" w:rsidRDefault="00EB0D38" w:rsidP="00113739">
      <w:pPr>
        <w:pStyle w:val="Bullet1"/>
      </w:pPr>
      <w:r w:rsidRPr="00371C3A">
        <w:t>Bookmarking sites</w:t>
      </w:r>
    </w:p>
    <w:p w:rsidR="00EB0D38" w:rsidRPr="00371C3A" w:rsidRDefault="00EB0D38" w:rsidP="00113739">
      <w:pPr>
        <w:pStyle w:val="Bullet1"/>
      </w:pPr>
      <w:r w:rsidRPr="00371C3A">
        <w:t>Media sharing</w:t>
      </w:r>
    </w:p>
    <w:p w:rsidR="00EB0D38" w:rsidRPr="00371C3A" w:rsidRDefault="00EB0D38" w:rsidP="00113739">
      <w:pPr>
        <w:pStyle w:val="Bullet1"/>
      </w:pPr>
      <w:r w:rsidRPr="00371C3A">
        <w:t>Microblogging</w:t>
      </w:r>
    </w:p>
    <w:p w:rsidR="00EB0D38" w:rsidRPr="00371C3A" w:rsidRDefault="00EB0D38" w:rsidP="00113739">
      <w:pPr>
        <w:pStyle w:val="Bullet1"/>
        <w:rPr>
          <w:rFonts w:eastAsia="Times New Roman" w:cs="Arial"/>
          <w:bCs/>
        </w:rPr>
      </w:pPr>
      <w:r w:rsidRPr="00371C3A">
        <w:t>Blog comments and forums</w:t>
      </w:r>
      <w:r w:rsidR="001A5FA2">
        <w:t>.</w:t>
      </w:r>
    </w:p>
    <w:p w:rsidR="007454B0" w:rsidRPr="00371C3A" w:rsidRDefault="007454B0" w:rsidP="00113739">
      <w:pPr>
        <w:pStyle w:val="ActivityRulesInsertTab"/>
        <w:ind w:left="0"/>
      </w:pPr>
      <w:r w:rsidRPr="00371C3A">
        <w:tab/>
      </w:r>
    </w:p>
    <w:p w:rsidR="007454B0" w:rsidRPr="00371C3A" w:rsidRDefault="007454B0" w:rsidP="00113739">
      <w:pPr>
        <w:pStyle w:val="ActivityRulesInsertTab"/>
        <w:ind w:left="0"/>
      </w:pPr>
      <w:r w:rsidRPr="00371C3A">
        <w:tab/>
      </w:r>
    </w:p>
    <w:p w:rsidR="007454B0" w:rsidRPr="00371C3A" w:rsidRDefault="007454B0" w:rsidP="00113739">
      <w:pPr>
        <w:pStyle w:val="ActivityRulesInsertTab"/>
        <w:ind w:left="0"/>
      </w:pPr>
      <w:r w:rsidRPr="00371C3A">
        <w:tab/>
      </w:r>
    </w:p>
    <w:p w:rsidR="007454B0" w:rsidRPr="00371C3A" w:rsidRDefault="007454B0" w:rsidP="00113739">
      <w:pPr>
        <w:pStyle w:val="ActivityRulesInsertTab"/>
        <w:ind w:left="0"/>
      </w:pPr>
      <w:r w:rsidRPr="00371C3A">
        <w:tab/>
      </w:r>
    </w:p>
    <w:p w:rsidR="007454B0" w:rsidRPr="00371C3A" w:rsidRDefault="007454B0" w:rsidP="00113739">
      <w:pPr>
        <w:pStyle w:val="ActivityRulesInsertTab"/>
        <w:ind w:left="0"/>
      </w:pPr>
      <w:r w:rsidRPr="00371C3A">
        <w:tab/>
      </w:r>
    </w:p>
    <w:p w:rsidR="007454B0" w:rsidRPr="00371C3A" w:rsidRDefault="007454B0" w:rsidP="00113739">
      <w:pPr>
        <w:pStyle w:val="ActivityRulesInsertTab"/>
        <w:ind w:left="0"/>
      </w:pPr>
      <w:r w:rsidRPr="00371C3A">
        <w:tab/>
      </w:r>
    </w:p>
    <w:p w:rsidR="00B41064" w:rsidRPr="00371C3A" w:rsidRDefault="0012258E" w:rsidP="00B41064">
      <w:pPr>
        <w:pStyle w:val="Heading2"/>
        <w:rPr>
          <w:rStyle w:val="PlaceholderText"/>
        </w:rPr>
      </w:pPr>
      <w:r w:rsidRPr="00371C3A">
        <w:t>3.2</w:t>
      </w:r>
      <w:r w:rsidRPr="00371C3A">
        <w:tab/>
      </w:r>
      <w:r w:rsidR="00F848DA">
        <w:fldChar w:fldCharType="begin"/>
      </w:r>
      <w:r w:rsidR="00F848DA">
        <w:instrText xml:space="preserve"> REF  Criteria32  \* MERGEFORMAT </w:instrText>
      </w:r>
      <w:r w:rsidR="00F848DA">
        <w:fldChar w:fldCharType="separate"/>
      </w:r>
      <w:sdt>
        <w:sdtPr>
          <w:alias w:val="Criteria32"/>
          <w:tag w:val="Criteria32"/>
          <w:id w:val="17595755"/>
          <w:lock w:val="sdtLocked"/>
          <w:placeholder>
            <w:docPart w:val="A39F6E96F47540868018629A41F4C65C"/>
          </w:placeholder>
        </w:sdtPr>
        <w:sdtEndPr>
          <w:rPr>
            <w:rStyle w:val="PlaceholderText"/>
            <w:color w:val="808080"/>
          </w:rPr>
        </w:sdtEndPr>
        <w:sdtContent>
          <w:r w:rsidR="006D0DE1" w:rsidRPr="00371C3A">
            <w:rPr>
              <w:rStyle w:val="PlaceholderText"/>
              <w:color w:val="45545F"/>
            </w:rPr>
            <w:t>Select required information</w:t>
          </w:r>
        </w:sdtContent>
      </w:sdt>
      <w:r w:rsidR="00F848DA">
        <w:rPr>
          <w:rStyle w:val="PlaceholderText"/>
        </w:rPr>
        <w:fldChar w:fldCharType="end"/>
      </w:r>
    </w:p>
    <w:p w:rsidR="008C1679" w:rsidRPr="00371C3A" w:rsidRDefault="008C1679" w:rsidP="008C1679">
      <w:pPr>
        <w:pStyle w:val="Heading3"/>
      </w:pPr>
      <w:r w:rsidRPr="00371C3A">
        <w:t>Introduction</w:t>
      </w:r>
    </w:p>
    <w:p w:rsidR="00B60B1E" w:rsidRPr="00371C3A" w:rsidRDefault="004227BB" w:rsidP="00C57973">
      <w:pPr>
        <w:pStyle w:val="BodyCopy"/>
        <w:rPr>
          <w:noProof w:val="0"/>
        </w:rPr>
      </w:pPr>
      <w:r w:rsidRPr="00371C3A">
        <w:rPr>
          <w:noProof w:val="0"/>
        </w:rPr>
        <w:t>Once you</w:t>
      </w:r>
      <w:r w:rsidR="00B60B1E" w:rsidRPr="00371C3A">
        <w:rPr>
          <w:noProof w:val="0"/>
        </w:rPr>
        <w:t xml:space="preserve"> have determined what information you need to access for your client, you will need to make a decision on where to start looking. Sometimes there may be only one logical choice on the best place to look</w:t>
      </w:r>
      <w:r w:rsidR="00C113D9" w:rsidRPr="00371C3A">
        <w:rPr>
          <w:noProof w:val="0"/>
        </w:rPr>
        <w:t xml:space="preserve"> - f</w:t>
      </w:r>
      <w:r w:rsidR="00B60B1E" w:rsidRPr="00371C3A">
        <w:rPr>
          <w:noProof w:val="0"/>
        </w:rPr>
        <w:t>or example</w:t>
      </w:r>
      <w:r w:rsidRPr="00371C3A">
        <w:rPr>
          <w:noProof w:val="0"/>
        </w:rPr>
        <w:t>,</w:t>
      </w:r>
      <w:r w:rsidR="00B60B1E" w:rsidRPr="00371C3A">
        <w:rPr>
          <w:noProof w:val="0"/>
        </w:rPr>
        <w:t xml:space="preserve"> using your Computer Reservation System to look for flights. Other times, there may be a range of options and you may not be sure where to start. </w:t>
      </w:r>
    </w:p>
    <w:p w:rsidR="00B60B1E" w:rsidRPr="00371C3A" w:rsidRDefault="00B60B1E" w:rsidP="00C57973">
      <w:pPr>
        <w:pStyle w:val="BodyCopy"/>
        <w:rPr>
          <w:noProof w:val="0"/>
        </w:rPr>
      </w:pPr>
      <w:r w:rsidRPr="00371C3A">
        <w:rPr>
          <w:noProof w:val="0"/>
        </w:rPr>
        <w:t xml:space="preserve">Whether you are looking for general information or specific details from wholesalers and tour operators, you need to consider the reliability and reputation of the information source. </w:t>
      </w:r>
    </w:p>
    <w:p w:rsidR="008C1679" w:rsidRPr="00371C3A" w:rsidRDefault="008C1679" w:rsidP="008C1679">
      <w:pPr>
        <w:pStyle w:val="Heading3"/>
      </w:pPr>
      <w:r w:rsidRPr="00371C3A">
        <w:t>Preferred suppliers</w:t>
      </w:r>
    </w:p>
    <w:p w:rsidR="00B60B1E" w:rsidRPr="00371C3A" w:rsidRDefault="00B60B1E" w:rsidP="00C57973">
      <w:pPr>
        <w:pStyle w:val="BodyCopy"/>
        <w:rPr>
          <w:noProof w:val="0"/>
        </w:rPr>
      </w:pPr>
      <w:r w:rsidRPr="00371C3A">
        <w:rPr>
          <w:noProof w:val="0"/>
        </w:rPr>
        <w:t xml:space="preserve">Earlier in this topic ‘preferred’ suppliers have been mentioned. These are suppliers with whom your organisation has an established relationship and you can confidently access information and sell products from these companies. You will most likely have their brochures displayed in your store and if your organisation has an intranet site, it may have a link to preferred supplier websites. This is a great place to start looking for information. </w:t>
      </w:r>
    </w:p>
    <w:p w:rsidR="00B60B1E" w:rsidRPr="00371C3A" w:rsidRDefault="00B60B1E" w:rsidP="00C57973">
      <w:pPr>
        <w:pStyle w:val="BodyCopy"/>
        <w:rPr>
          <w:noProof w:val="0"/>
        </w:rPr>
      </w:pPr>
      <w:r w:rsidRPr="00371C3A">
        <w:rPr>
          <w:noProof w:val="0"/>
        </w:rPr>
        <w:t xml:space="preserve">If you are trying to find general travel information it is not a good idea to just do a general search through a search engine such as </w:t>
      </w:r>
      <w:r w:rsidR="0085565F" w:rsidRPr="00371C3A">
        <w:rPr>
          <w:noProof w:val="0"/>
        </w:rPr>
        <w:t>Google</w:t>
      </w:r>
      <w:r w:rsidRPr="00371C3A">
        <w:rPr>
          <w:noProof w:val="0"/>
        </w:rPr>
        <w:t xml:space="preserve"> unless absolutely necessary. Firstly consider any other sites that have been recommended to you that you are confident will have reliable and up to date information. The problem in searching generally and not knowing your information source is that you </w:t>
      </w:r>
      <w:r w:rsidR="0085565F" w:rsidRPr="00371C3A">
        <w:rPr>
          <w:noProof w:val="0"/>
        </w:rPr>
        <w:t>cannot</w:t>
      </w:r>
      <w:r w:rsidRPr="00371C3A">
        <w:rPr>
          <w:noProof w:val="0"/>
        </w:rPr>
        <w:t xml:space="preserve"> be sure that the information is current and accurate. For example, information on local transport, activities </w:t>
      </w:r>
      <w:r w:rsidR="0085565F" w:rsidRPr="00371C3A">
        <w:rPr>
          <w:noProof w:val="0"/>
        </w:rPr>
        <w:t>etc.</w:t>
      </w:r>
      <w:r w:rsidRPr="00371C3A">
        <w:rPr>
          <w:noProof w:val="0"/>
        </w:rPr>
        <w:t xml:space="preserve"> may no longer be current or hotel information and ratings may</w:t>
      </w:r>
      <w:r w:rsidR="008C1679" w:rsidRPr="00371C3A">
        <w:rPr>
          <w:noProof w:val="0"/>
        </w:rPr>
        <w:t xml:space="preserve"> only</w:t>
      </w:r>
      <w:r w:rsidRPr="00371C3A">
        <w:rPr>
          <w:noProof w:val="0"/>
        </w:rPr>
        <w:t xml:space="preserve"> be based on someone’s personal opinion. </w:t>
      </w:r>
    </w:p>
    <w:p w:rsidR="00B60B1E" w:rsidRPr="00371C3A" w:rsidRDefault="00B60B1E" w:rsidP="00C57973">
      <w:pPr>
        <w:pStyle w:val="BodyCopy"/>
        <w:rPr>
          <w:noProof w:val="0"/>
        </w:rPr>
      </w:pPr>
      <w:r w:rsidRPr="00371C3A">
        <w:rPr>
          <w:noProof w:val="0"/>
        </w:rPr>
        <w:t xml:space="preserve">Experience will help you to make decisions on where to start your search. When you are starting out in the travel industry you need to take the time to look at your available resources, particularly brochures and preferred supplier websites. It is also a good idea to get an idea of the clientele you may be dealing with frequently so you can anticipate what their information needs may be and perhaps prepare a list of useful resources to use in the future. </w:t>
      </w:r>
    </w:p>
    <w:p w:rsidR="008C1679" w:rsidRPr="00371C3A" w:rsidRDefault="008C1679" w:rsidP="008C1679">
      <w:pPr>
        <w:pStyle w:val="Heading3"/>
      </w:pPr>
      <w:r w:rsidRPr="00371C3A">
        <w:t>Best option data</w:t>
      </w:r>
    </w:p>
    <w:p w:rsidR="00B60B1E" w:rsidRPr="00371C3A" w:rsidRDefault="00B60B1E" w:rsidP="00C57973">
      <w:pPr>
        <w:pStyle w:val="BodyCopy"/>
        <w:rPr>
          <w:noProof w:val="0"/>
        </w:rPr>
      </w:pPr>
      <w:r w:rsidRPr="00371C3A">
        <w:rPr>
          <w:noProof w:val="0"/>
        </w:rPr>
        <w:t>When looki</w:t>
      </w:r>
      <w:r w:rsidR="007F5C44" w:rsidRPr="00371C3A">
        <w:rPr>
          <w:noProof w:val="0"/>
        </w:rPr>
        <w:t xml:space="preserve">ng for accommodation, tours, and so on </w:t>
      </w:r>
      <w:r w:rsidRPr="00371C3A">
        <w:rPr>
          <w:noProof w:val="0"/>
        </w:rPr>
        <w:t>you may find that there is more than one preferred supplier who will have the information you require. If you are trying to find the best price for your client, it may mean that you need to check more than one source of information so that you can confidently give your client the best price you can. Again, familiarity with how to access and search through frequently used online information systems will make this a much simpler and time efficient task.</w:t>
      </w:r>
    </w:p>
    <w:p w:rsidR="00B60B1E" w:rsidRPr="00371C3A" w:rsidRDefault="009D43F3" w:rsidP="00C57973">
      <w:pPr>
        <w:pStyle w:val="BodyCopy"/>
        <w:rPr>
          <w:noProof w:val="0"/>
        </w:rPr>
      </w:pPr>
      <w:r w:rsidRPr="00371C3A">
        <w:rPr>
          <w:noProof w:val="0"/>
        </w:rPr>
        <w:t>You may like to review1.1 Identify a range of information systems and sources within the industry and  2.4 Interrogate the system to secure full range of information available on the system.to again consider the sources for potential information and methods for interrogating those sources to obtain the best information for your client.</w:t>
      </w:r>
    </w:p>
    <w:p w:rsidR="00C57973" w:rsidRPr="00371C3A" w:rsidRDefault="00C57973">
      <w:pPr>
        <w:rPr>
          <w:rFonts w:ascii="Helvetica" w:eastAsia="Calibri" w:hAnsi="Helvetica" w:cs="Calibri"/>
          <w:szCs w:val="24"/>
          <w:lang w:eastAsia="ar-SA"/>
        </w:rPr>
      </w:pPr>
      <w:r w:rsidRPr="00371C3A">
        <w:rPr>
          <w:szCs w:val="24"/>
        </w:rPr>
        <w:br w:type="page"/>
      </w:r>
    </w:p>
    <w:p w:rsidR="00113739" w:rsidRPr="00371C3A" w:rsidRDefault="00113739" w:rsidP="00113739">
      <w:pPr>
        <w:pStyle w:val="ActivityHead"/>
        <w:rPr>
          <w:noProof w:val="0"/>
        </w:rPr>
      </w:pPr>
      <w:r w:rsidRPr="00371C3A">
        <w:rPr>
          <w:noProof w:val="0"/>
        </w:rPr>
        <w:t xml:space="preserve">Activity16 – </w:t>
      </w:r>
      <w:r w:rsidRPr="00371C3A">
        <w:rPr>
          <w:rStyle w:val="Heading3Char"/>
          <w:rFonts w:eastAsia="Calibri" w:cs="Calibri"/>
          <w:b/>
          <w:bCs w:val="0"/>
          <w:noProof w:val="0"/>
          <w:color w:val="auto"/>
          <w:sz w:val="32"/>
        </w:rPr>
        <w:t>Select information</w:t>
      </w:r>
    </w:p>
    <w:p w:rsidR="00F54979" w:rsidRPr="00371C3A" w:rsidRDefault="00F54979" w:rsidP="00113739">
      <w:pPr>
        <w:pStyle w:val="ActivityNumbered"/>
      </w:pPr>
      <w:r w:rsidRPr="00371C3A">
        <w:t>NOTE: It is a requirement of this unit that you attempt this Training Activity.</w:t>
      </w:r>
    </w:p>
    <w:p w:rsidR="00F54979" w:rsidRPr="00371C3A" w:rsidRDefault="00F54979" w:rsidP="00113739">
      <w:pPr>
        <w:pStyle w:val="ActivityNumbered"/>
        <w:ind w:left="0" w:firstLine="0"/>
      </w:pPr>
      <w:r w:rsidRPr="00371C3A">
        <w:t>A family holidaying in the local region enters your visitor information centre. They have arrived by car earlier in the day and at this stage have not chosen any accommodation in which to stay. They request information from you about the major attractions of the town and immediate surrounding area and indicate that they are particularly interested in outdoor activities which may be suitable for their young children. In a couple of days they will travel north, and would also like information on the area into which they are travelling. Access and print information for this family regarding:</w:t>
      </w:r>
    </w:p>
    <w:p w:rsidR="00F54979" w:rsidRPr="00371C3A" w:rsidRDefault="00113739" w:rsidP="00113739">
      <w:pPr>
        <w:pStyle w:val="Bullet1"/>
      </w:pPr>
      <w:r w:rsidRPr="00371C3A">
        <w:t>Su</w:t>
      </w:r>
      <w:r w:rsidR="00F54979" w:rsidRPr="00371C3A">
        <w:t>itable accommodation options</w:t>
      </w:r>
    </w:p>
    <w:p w:rsidR="00F54979" w:rsidRPr="00371C3A" w:rsidRDefault="00113739" w:rsidP="00113739">
      <w:pPr>
        <w:pStyle w:val="Bullet1"/>
      </w:pPr>
      <w:r w:rsidRPr="00371C3A">
        <w:t>Maj</w:t>
      </w:r>
      <w:r w:rsidR="00F54979" w:rsidRPr="00371C3A">
        <w:t>or attractions</w:t>
      </w:r>
    </w:p>
    <w:p w:rsidR="00F54979" w:rsidRPr="00371C3A" w:rsidRDefault="00113739" w:rsidP="00113739">
      <w:pPr>
        <w:pStyle w:val="Bullet1"/>
      </w:pPr>
      <w:r w:rsidRPr="00371C3A">
        <w:t>Ou</w:t>
      </w:r>
      <w:r w:rsidR="00F54979" w:rsidRPr="00371C3A">
        <w:t>tdoor activities.</w:t>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F54979" w:rsidRPr="00371C3A" w:rsidRDefault="00F54979" w:rsidP="00113739">
      <w:pPr>
        <w:pStyle w:val="ActivityRulesInsertTab"/>
        <w:ind w:left="0"/>
      </w:pPr>
      <w:r w:rsidRPr="00371C3A">
        <w:tab/>
      </w:r>
    </w:p>
    <w:p w:rsidR="00113739" w:rsidRPr="00371C3A" w:rsidRDefault="00113739" w:rsidP="00113739">
      <w:pPr>
        <w:pStyle w:val="ActivityRulesInsertTab"/>
        <w:ind w:left="0"/>
      </w:pPr>
      <w:r w:rsidRPr="00371C3A">
        <w:tab/>
      </w:r>
    </w:p>
    <w:p w:rsidR="00113739" w:rsidRPr="00371C3A" w:rsidRDefault="00113739" w:rsidP="00113739">
      <w:pPr>
        <w:pStyle w:val="ActivityRulesInsertTab"/>
        <w:ind w:left="0"/>
      </w:pPr>
      <w:r w:rsidRPr="00371C3A">
        <w:tab/>
      </w:r>
    </w:p>
    <w:p w:rsidR="00113739" w:rsidRPr="00371C3A" w:rsidRDefault="00113739" w:rsidP="00113739">
      <w:pPr>
        <w:pStyle w:val="ActivityRulesInsertTab"/>
        <w:ind w:left="0"/>
      </w:pPr>
      <w:r w:rsidRPr="00371C3A">
        <w:tab/>
      </w:r>
    </w:p>
    <w:p w:rsidR="00113739" w:rsidRPr="00371C3A" w:rsidRDefault="00113739" w:rsidP="00113739">
      <w:pPr>
        <w:pStyle w:val="ActivityRulesInsertTab"/>
        <w:ind w:left="0"/>
      </w:pPr>
      <w:r w:rsidRPr="00371C3A">
        <w:tab/>
      </w:r>
    </w:p>
    <w:p w:rsidR="00113739" w:rsidRPr="00371C3A" w:rsidRDefault="00113739" w:rsidP="00113739">
      <w:pPr>
        <w:pStyle w:val="ActivityRulesInsertTab"/>
        <w:ind w:left="0"/>
      </w:pPr>
    </w:p>
    <w:p w:rsidR="00D4005D" w:rsidRPr="00371C3A" w:rsidRDefault="00D4005D" w:rsidP="00D4005D">
      <w:pPr>
        <w:pStyle w:val="BodyCopy"/>
        <w:rPr>
          <w:noProof w:val="0"/>
        </w:rPr>
      </w:pPr>
      <w:r w:rsidRPr="00371C3A">
        <w:rPr>
          <w:noProof w:val="0"/>
          <w:lang w:eastAsia="en-AU"/>
        </w:rPr>
        <w:br w:type="page"/>
      </w:r>
    </w:p>
    <w:p w:rsidR="0012258E" w:rsidRPr="00371C3A" w:rsidRDefault="0012258E" w:rsidP="0012258E">
      <w:pPr>
        <w:pStyle w:val="Heading2"/>
        <w:rPr>
          <w:rStyle w:val="PlaceholderText"/>
        </w:rPr>
      </w:pPr>
      <w:r w:rsidRPr="00371C3A">
        <w:t>3.3</w:t>
      </w:r>
      <w:r w:rsidRPr="00371C3A">
        <w:tab/>
      </w:r>
      <w:r w:rsidR="00F848DA">
        <w:fldChar w:fldCharType="begin"/>
      </w:r>
      <w:r w:rsidR="00F848DA">
        <w:instrText xml:space="preserve"> REF  Criteria33  \* MERGEFORMAT </w:instrText>
      </w:r>
      <w:r w:rsidR="00F848DA">
        <w:fldChar w:fldCharType="separate"/>
      </w:r>
      <w:sdt>
        <w:sdtPr>
          <w:alias w:val="Criteria33"/>
          <w:tag w:val="Criteria33"/>
          <w:id w:val="1118576021"/>
          <w:lock w:val="sdtLocked"/>
          <w:placeholder>
            <w:docPart w:val="AF96E9FA09EF44799331BC7EA2BC93FB"/>
          </w:placeholder>
        </w:sdtPr>
        <w:sdtEndPr>
          <w:rPr>
            <w:rStyle w:val="PlaceholderText"/>
            <w:color w:val="808080"/>
          </w:rPr>
        </w:sdtEndPr>
        <w:sdtContent>
          <w:r w:rsidR="006D0DE1" w:rsidRPr="00371C3A">
            <w:rPr>
              <w:rStyle w:val="PlaceholderText"/>
              <w:color w:val="45545F"/>
            </w:rPr>
            <w:t>Download information</w:t>
          </w:r>
        </w:sdtContent>
      </w:sdt>
      <w:r w:rsidR="00F848DA">
        <w:rPr>
          <w:rStyle w:val="PlaceholderText"/>
        </w:rPr>
        <w:fldChar w:fldCharType="end"/>
      </w:r>
    </w:p>
    <w:p w:rsidR="00B41064" w:rsidRPr="00371C3A" w:rsidRDefault="004227BB" w:rsidP="002F60B9">
      <w:pPr>
        <w:pStyle w:val="Heading2"/>
      </w:pPr>
      <w:r w:rsidRPr="00371C3A">
        <w:t>3.4</w:t>
      </w:r>
      <w:r w:rsidRPr="00371C3A">
        <w:tab/>
      </w:r>
      <w:r w:rsidR="00F848DA">
        <w:fldChar w:fldCharType="begin"/>
      </w:r>
      <w:r w:rsidR="00F848DA">
        <w:instrText xml:space="preserve"> REF  Criteria34  \* MERGEFORMAT </w:instrText>
      </w:r>
      <w:r w:rsidR="00F848DA">
        <w:fldChar w:fldCharType="separate"/>
      </w:r>
      <w:sdt>
        <w:sdtPr>
          <w:alias w:val="Criteria34"/>
          <w:tag w:val="Criteria34"/>
          <w:id w:val="-891413263"/>
          <w:lock w:val="sdtLocked"/>
          <w:placeholder>
            <w:docPart w:val="1D0E6DB1BF9548B895B94C5EB1B7AF6E"/>
          </w:placeholder>
        </w:sdtPr>
        <w:sdtEndPr>
          <w:rPr>
            <w:rStyle w:val="PlaceholderText"/>
            <w:color w:val="808080"/>
          </w:rPr>
        </w:sdtEndPr>
        <w:sdtContent>
          <w:r w:rsidR="0075798B" w:rsidRPr="00371C3A">
            <w:rPr>
              <w:rStyle w:val="PlaceholderText"/>
              <w:color w:val="45545F"/>
            </w:rPr>
            <w:t>Print information</w:t>
          </w:r>
        </w:sdtContent>
      </w:sdt>
      <w:r w:rsidR="00F848DA">
        <w:rPr>
          <w:rStyle w:val="PlaceholderText"/>
        </w:rPr>
        <w:fldChar w:fldCharType="end"/>
      </w:r>
    </w:p>
    <w:p w:rsidR="003F6F90" w:rsidRPr="00371C3A" w:rsidRDefault="00D4005D" w:rsidP="00113739">
      <w:pPr>
        <w:pStyle w:val="Heading3"/>
        <w:spacing w:before="160"/>
      </w:pPr>
      <w:r w:rsidRPr="00371C3A">
        <w:t>Introduction</w:t>
      </w:r>
    </w:p>
    <w:p w:rsidR="00B60B1E" w:rsidRPr="00371C3A" w:rsidRDefault="00B60B1E" w:rsidP="00C57973">
      <w:pPr>
        <w:pStyle w:val="BodyCopy"/>
        <w:rPr>
          <w:noProof w:val="0"/>
        </w:rPr>
      </w:pPr>
      <w:r w:rsidRPr="00371C3A">
        <w:rPr>
          <w:noProof w:val="0"/>
        </w:rPr>
        <w:t xml:space="preserve">When sourcing and providing information, remember that quality is more important than quantity. You need to ensure that you have met all of your client’s information requirements but also make sure that you don’t overwhelm them with irrelevant information. </w:t>
      </w:r>
      <w:r w:rsidR="00561534" w:rsidRPr="00371C3A">
        <w:rPr>
          <w:noProof w:val="0"/>
        </w:rPr>
        <w:t>This section looks at the downloading and printing of data and information.</w:t>
      </w:r>
    </w:p>
    <w:p w:rsidR="00361D43" w:rsidRPr="00371C3A" w:rsidRDefault="00361D43" w:rsidP="00113739">
      <w:pPr>
        <w:pStyle w:val="Heading3"/>
        <w:spacing w:before="160"/>
      </w:pPr>
      <w:r w:rsidRPr="00371C3A">
        <w:t>Downloading information</w:t>
      </w:r>
    </w:p>
    <w:p w:rsidR="00561534" w:rsidRPr="00371C3A" w:rsidRDefault="00561534" w:rsidP="00113739">
      <w:pPr>
        <w:pStyle w:val="BodyCopy"/>
        <w:spacing w:after="140"/>
        <w:rPr>
          <w:noProof w:val="0"/>
        </w:rPr>
      </w:pPr>
      <w:r w:rsidRPr="00371C3A">
        <w:rPr>
          <w:noProof w:val="0"/>
        </w:rPr>
        <w:t>To ‘download a file’ means to copy a file from another computer on the internet to your own computer.</w:t>
      </w:r>
    </w:p>
    <w:p w:rsidR="00561534" w:rsidRPr="00371C3A" w:rsidRDefault="00561534" w:rsidP="00113739">
      <w:pPr>
        <w:pStyle w:val="BodyCopy"/>
        <w:spacing w:after="140"/>
        <w:rPr>
          <w:noProof w:val="0"/>
        </w:rPr>
      </w:pPr>
      <w:r w:rsidRPr="00371C3A">
        <w:rPr>
          <w:noProof w:val="0"/>
        </w:rPr>
        <w:t xml:space="preserve">When you go to a web page you are downloading the information required to display the web page on your </w:t>
      </w:r>
      <w:r w:rsidR="00576BDD" w:rsidRPr="00371C3A">
        <w:rPr>
          <w:noProof w:val="0"/>
        </w:rPr>
        <w:t>computer</w:t>
      </w:r>
      <w:r w:rsidRPr="00371C3A">
        <w:rPr>
          <w:noProof w:val="0"/>
        </w:rPr>
        <w:t xml:space="preserve">. </w:t>
      </w:r>
    </w:p>
    <w:p w:rsidR="00513996" w:rsidRPr="00371C3A" w:rsidRDefault="00513996" w:rsidP="00113739">
      <w:pPr>
        <w:pStyle w:val="BodyCopy"/>
        <w:spacing w:after="140"/>
        <w:rPr>
          <w:noProof w:val="0"/>
        </w:rPr>
      </w:pPr>
      <w:r w:rsidRPr="00371C3A">
        <w:rPr>
          <w:noProof w:val="0"/>
        </w:rPr>
        <w:t xml:space="preserve">After selecting relevant information  you need to determine if it is to be purchased (in the case of bookings) or simply downloaded .In many cases a copy of any </w:t>
      </w:r>
      <w:r w:rsidR="0085565F" w:rsidRPr="00371C3A">
        <w:rPr>
          <w:noProof w:val="0"/>
        </w:rPr>
        <w:t>purchase</w:t>
      </w:r>
      <w:r w:rsidRPr="00371C3A">
        <w:rPr>
          <w:noProof w:val="0"/>
        </w:rPr>
        <w:t xml:space="preserve"> is required to </w:t>
      </w:r>
      <w:r w:rsidR="00C113D9" w:rsidRPr="00371C3A">
        <w:rPr>
          <w:noProof w:val="0"/>
        </w:rPr>
        <w:t xml:space="preserve">be </w:t>
      </w:r>
      <w:r w:rsidRPr="00371C3A">
        <w:rPr>
          <w:noProof w:val="0"/>
        </w:rPr>
        <w:t>saved for reference.</w:t>
      </w:r>
      <w:r w:rsidR="00561534" w:rsidRPr="00371C3A">
        <w:rPr>
          <w:noProof w:val="0"/>
        </w:rPr>
        <w:t xml:space="preserve"> Company po</w:t>
      </w:r>
      <w:r w:rsidR="0085565F" w:rsidRPr="00371C3A">
        <w:rPr>
          <w:noProof w:val="0"/>
        </w:rPr>
        <w:t>li</w:t>
      </w:r>
      <w:r w:rsidR="00561534" w:rsidRPr="00371C3A">
        <w:rPr>
          <w:noProof w:val="0"/>
        </w:rPr>
        <w:t>cy will dictate if you are to download that information and print it out, or print directly from the source.</w:t>
      </w:r>
    </w:p>
    <w:p w:rsidR="004D599E" w:rsidRPr="00371C3A" w:rsidRDefault="00561534" w:rsidP="00113739">
      <w:pPr>
        <w:pStyle w:val="BodyCopy"/>
        <w:spacing w:after="140"/>
        <w:rPr>
          <w:noProof w:val="0"/>
        </w:rPr>
      </w:pPr>
      <w:r w:rsidRPr="00371C3A">
        <w:rPr>
          <w:noProof w:val="0"/>
        </w:rPr>
        <w:t xml:space="preserve">Downloaded information is most likely to be in the form of a saved Web page, a PDF file, a Word file, a PowerPoint file or an Excel Spreadsheet file. The formats that may place the computer you are working on at most risk are Word, </w:t>
      </w:r>
      <w:r w:rsidR="00C113D9" w:rsidRPr="00371C3A">
        <w:rPr>
          <w:noProof w:val="0"/>
        </w:rPr>
        <w:t>PowerPoint</w:t>
      </w:r>
      <w:r w:rsidRPr="00371C3A">
        <w:rPr>
          <w:noProof w:val="0"/>
        </w:rPr>
        <w:t xml:space="preserve"> and Excel files, as these can carry viruses more readily than Web pages and PDF files.</w:t>
      </w:r>
    </w:p>
    <w:p w:rsidR="00361D43" w:rsidRPr="00371C3A" w:rsidRDefault="00361D43" w:rsidP="00113739">
      <w:pPr>
        <w:pStyle w:val="Heading3"/>
        <w:spacing w:before="160"/>
      </w:pPr>
      <w:bookmarkStart w:id="94" w:name="Size_of_file_and_length_of_download_"/>
      <w:bookmarkStart w:id="95" w:name="_bookmark35"/>
      <w:bookmarkEnd w:id="94"/>
      <w:bookmarkEnd w:id="95"/>
      <w:r w:rsidRPr="00371C3A">
        <w:t>Size of file and length of download</w:t>
      </w:r>
    </w:p>
    <w:p w:rsidR="00361D43" w:rsidRPr="00371C3A" w:rsidRDefault="00361D43" w:rsidP="00C57973">
      <w:pPr>
        <w:pStyle w:val="BodyCopy"/>
        <w:rPr>
          <w:noProof w:val="0"/>
        </w:rPr>
      </w:pPr>
      <w:r w:rsidRPr="00371C3A">
        <w:rPr>
          <w:noProof w:val="0"/>
        </w:rPr>
        <w:t>When downloading, you should always check the size of the files and estimate the time required to download them. The larger the file, the longer the time it will take to download. Will the Internet connection you have access to mean downloading larger files will be slow, or relatively fast? Does your enterprise have broadband or wireless access (relatively fast downloading) or dial up access (relatively slow downloading)?</w:t>
      </w:r>
    </w:p>
    <w:p w:rsidR="00561534" w:rsidRPr="00371C3A" w:rsidRDefault="00561534" w:rsidP="00C57973">
      <w:pPr>
        <w:pStyle w:val="BodyCopy"/>
        <w:rPr>
          <w:noProof w:val="0"/>
        </w:rPr>
      </w:pPr>
      <w:r w:rsidRPr="00371C3A">
        <w:rPr>
          <w:noProof w:val="0"/>
        </w:rPr>
        <w:t>When downloading information from the internet there are some things you should keep in mind about the time it will take you to download it, how to save it, and the copyright ownership of the material.</w:t>
      </w:r>
    </w:p>
    <w:p w:rsidR="00361D43" w:rsidRPr="00371C3A" w:rsidRDefault="00361D43" w:rsidP="00C57973">
      <w:pPr>
        <w:pStyle w:val="BodyCopy"/>
        <w:rPr>
          <w:noProof w:val="0"/>
        </w:rPr>
      </w:pPr>
      <w:r w:rsidRPr="00371C3A">
        <w:rPr>
          <w:noProof w:val="0"/>
        </w:rPr>
        <w:t>Here is a further brief listing of some Do’s and Don’ts on downloading information, including say, a supplier’s software, from the Internet:</w:t>
      </w:r>
    </w:p>
    <w:p w:rsidR="00361D43" w:rsidRPr="00371C3A" w:rsidRDefault="00361D43" w:rsidP="00113739">
      <w:pPr>
        <w:pStyle w:val="Bullet1"/>
        <w:spacing w:after="100"/>
      </w:pPr>
      <w:r w:rsidRPr="00371C3A">
        <w:t>Do make sure that you read any downloading instructions</w:t>
      </w:r>
    </w:p>
    <w:p w:rsidR="00361D43" w:rsidRPr="00371C3A" w:rsidRDefault="00361D43" w:rsidP="00113739">
      <w:pPr>
        <w:pStyle w:val="Bullet1"/>
        <w:spacing w:after="100"/>
      </w:pPr>
      <w:r w:rsidRPr="00371C3A">
        <w:t>Do backup your system just in case something goes wrong</w:t>
      </w:r>
    </w:p>
    <w:p w:rsidR="00361D43" w:rsidRPr="00371C3A" w:rsidRDefault="00361D43" w:rsidP="00113739">
      <w:pPr>
        <w:pStyle w:val="Bullet1"/>
        <w:spacing w:after="100"/>
      </w:pPr>
      <w:r w:rsidRPr="00371C3A">
        <w:t xml:space="preserve">Do </w:t>
      </w:r>
      <w:r w:rsidRPr="00371C3A">
        <w:rPr>
          <w:b/>
        </w:rPr>
        <w:t>make sure that you scan the file for viruses before opening it</w:t>
      </w:r>
      <w:r w:rsidRPr="00371C3A">
        <w:t xml:space="preserve"> even if it is from a trusted source. Typically, you can do this in a Windows format by right-clicking the file and selecting ‘scan’ from the pop up menu</w:t>
      </w:r>
    </w:p>
    <w:p w:rsidR="00361D43" w:rsidRPr="00371C3A" w:rsidRDefault="00361D43" w:rsidP="00113739">
      <w:pPr>
        <w:pStyle w:val="Bullet1"/>
        <w:spacing w:after="100"/>
      </w:pPr>
      <w:r w:rsidRPr="00371C3A">
        <w:t>Don’t download information or software through a file sharing program. You have no idea what you may or may not be getting</w:t>
      </w:r>
    </w:p>
    <w:p w:rsidR="00361D43" w:rsidRPr="00371C3A" w:rsidRDefault="00361D43" w:rsidP="00113739">
      <w:pPr>
        <w:pStyle w:val="Bullet1"/>
        <w:spacing w:after="100"/>
      </w:pPr>
      <w:r w:rsidRPr="00371C3A">
        <w:t>Don’t download information or software through e-mails, unless it is from a trusted source</w:t>
      </w:r>
    </w:p>
    <w:p w:rsidR="00B60B1E" w:rsidRPr="00371C3A" w:rsidRDefault="00361D43" w:rsidP="00113739">
      <w:pPr>
        <w:pStyle w:val="Bullet1"/>
        <w:spacing w:after="100"/>
      </w:pPr>
      <w:r w:rsidRPr="00371C3A">
        <w:t>Don’t download from unreliable sources.</w:t>
      </w:r>
    </w:p>
    <w:p w:rsidR="008F64C9" w:rsidRPr="00371C3A" w:rsidRDefault="008F64C9" w:rsidP="008F64C9">
      <w:pPr>
        <w:pStyle w:val="Heading3"/>
      </w:pPr>
      <w:r w:rsidRPr="00371C3A">
        <w:t>Downloading information</w:t>
      </w:r>
    </w:p>
    <w:p w:rsidR="00513996" w:rsidRPr="00371C3A" w:rsidRDefault="00513996" w:rsidP="00C57973">
      <w:pPr>
        <w:pStyle w:val="BodyCopy"/>
        <w:rPr>
          <w:noProof w:val="0"/>
        </w:rPr>
      </w:pPr>
      <w:r w:rsidRPr="00371C3A">
        <w:rPr>
          <w:noProof w:val="0"/>
        </w:rPr>
        <w:t>After downloading information you may also need to print the information to give to the client or to keep in their file. You need to make the decision on whether or not the information is worth printing and if you do need to print, how to present t</w:t>
      </w:r>
      <w:r w:rsidR="00561534" w:rsidRPr="00371C3A">
        <w:rPr>
          <w:noProof w:val="0"/>
        </w:rPr>
        <w:t xml:space="preserve">his information to the client. </w:t>
      </w:r>
    </w:p>
    <w:p w:rsidR="004227BB" w:rsidRPr="00371C3A" w:rsidRDefault="004227BB" w:rsidP="00C57973">
      <w:pPr>
        <w:pStyle w:val="BodyCopy"/>
        <w:rPr>
          <w:noProof w:val="0"/>
        </w:rPr>
      </w:pPr>
      <w:r w:rsidRPr="00371C3A">
        <w:rPr>
          <w:noProof w:val="0"/>
        </w:rPr>
        <w:t xml:space="preserve">Make sure you are familiar with the information before sending it to clients. If you have a few pages, ensure you highlight to them the most relevant points of information. Don’t just print numerous pages, or cut and paste pieces of information together. This will confuse the client and doesn’t look professional. You want to be sure that your client sees you are confidently presenting information to them and in a professional manner. </w:t>
      </w:r>
    </w:p>
    <w:p w:rsidR="00513996" w:rsidRPr="00371C3A" w:rsidRDefault="00513996" w:rsidP="00C57973">
      <w:pPr>
        <w:pStyle w:val="BodyCopy"/>
        <w:rPr>
          <w:noProof w:val="0"/>
        </w:rPr>
      </w:pPr>
      <w:r w:rsidRPr="00371C3A">
        <w:rPr>
          <w:noProof w:val="0"/>
        </w:rPr>
        <w:t xml:space="preserve">You may need to seek information from your manager on how to present information to the client. It may not be acceptable in your organisation to just print screens of information and to give these to a client. Similarly, some agencies will have a policy that they will happily forward a web address or link to a client while other companies have strict policies to not do this. </w:t>
      </w:r>
    </w:p>
    <w:p w:rsidR="00513996" w:rsidRPr="00371C3A" w:rsidRDefault="00513996" w:rsidP="00C57973">
      <w:pPr>
        <w:pStyle w:val="BodyCopy"/>
        <w:rPr>
          <w:noProof w:val="0"/>
        </w:rPr>
      </w:pPr>
      <w:r w:rsidRPr="00371C3A">
        <w:rPr>
          <w:noProof w:val="0"/>
        </w:rPr>
        <w:t>Some travel agencies will also have procedures relating to the presentation of itineraries to clients. Some will print itineraries straight from the Computer Reservation System or airline website while others will only give out itineraries generated through their Client Relationship Management System such as</w:t>
      </w:r>
      <w:r w:rsidR="004725D4">
        <w:rPr>
          <w:noProof w:val="0"/>
        </w:rPr>
        <w:t>:</w:t>
      </w:r>
      <w:r w:rsidRPr="00371C3A">
        <w:rPr>
          <w:noProof w:val="0"/>
        </w:rPr>
        <w:t xml:space="preserve"> </w:t>
      </w:r>
    </w:p>
    <w:p w:rsidR="00513996" w:rsidRPr="00371C3A" w:rsidRDefault="00513996" w:rsidP="00C57973">
      <w:pPr>
        <w:pStyle w:val="BodyCopy"/>
        <w:rPr>
          <w:noProof w:val="0"/>
        </w:rPr>
      </w:pPr>
      <w:r w:rsidRPr="00371C3A">
        <w:rPr>
          <w:noProof w:val="0"/>
        </w:rPr>
        <w:t>Crosscheck™ by Travelport ™ which interfaces with Galileo™</w:t>
      </w:r>
    </w:p>
    <w:p w:rsidR="00513996" w:rsidRPr="00371C3A" w:rsidRDefault="00F848DA" w:rsidP="00C57973">
      <w:pPr>
        <w:pStyle w:val="BodyCopy"/>
        <w:rPr>
          <w:noProof w:val="0"/>
        </w:rPr>
      </w:pPr>
      <w:hyperlink r:id="rId182" w:history="1">
        <w:r w:rsidR="00513996" w:rsidRPr="00371C3A">
          <w:rPr>
            <w:rStyle w:val="Hyperlink"/>
            <w:noProof w:val="0"/>
          </w:rPr>
          <w:t>https://support.travelport.com/NR/rdonlyres/8A70D084-2C4E-41F3-AAC0-0956F321214E/0/CCT31_CM.pdf</w:t>
        </w:r>
      </w:hyperlink>
    </w:p>
    <w:p w:rsidR="00513996" w:rsidRPr="00371C3A" w:rsidRDefault="00561534" w:rsidP="00C57973">
      <w:pPr>
        <w:pStyle w:val="BodyCopy"/>
        <w:rPr>
          <w:noProof w:val="0"/>
        </w:rPr>
      </w:pPr>
      <w:r w:rsidRPr="00371C3A">
        <w:rPr>
          <w:noProof w:val="0"/>
        </w:rPr>
        <w:t>or</w:t>
      </w:r>
      <w:r w:rsidR="00513996" w:rsidRPr="00371C3A">
        <w:rPr>
          <w:noProof w:val="0"/>
        </w:rPr>
        <w:t xml:space="preserve"> ISO Travel Solutions™</w:t>
      </w:r>
    </w:p>
    <w:p w:rsidR="00513996" w:rsidRPr="00371C3A" w:rsidRDefault="00F848DA" w:rsidP="00C57973">
      <w:pPr>
        <w:pStyle w:val="BodyCopy"/>
        <w:rPr>
          <w:noProof w:val="0"/>
        </w:rPr>
      </w:pPr>
      <w:hyperlink r:id="rId183" w:history="1">
        <w:r w:rsidR="00513996" w:rsidRPr="00371C3A">
          <w:rPr>
            <w:rStyle w:val="Hyperlink"/>
            <w:noProof w:val="0"/>
          </w:rPr>
          <w:t>http://www.isogmbh.com/services/travelsoftware/tour-operator/crm-for-tourism.html?gclid=COqL3tPIrMYCFVMIvAode5sGvg</w:t>
        </w:r>
      </w:hyperlink>
    </w:p>
    <w:p w:rsidR="00513996" w:rsidRPr="00371C3A" w:rsidRDefault="00513996" w:rsidP="00C57973">
      <w:pPr>
        <w:pStyle w:val="BodyCopy"/>
        <w:rPr>
          <w:noProof w:val="0"/>
        </w:rPr>
      </w:pPr>
      <w:r w:rsidRPr="00371C3A">
        <w:rPr>
          <w:noProof w:val="0"/>
        </w:rPr>
        <w:t>Some information you will need to download from wholesaler and tour operator sites is intended specifically for the travel agent and is not to be shown to the client. This includes quotes, invoices and any information relating to agent commission. This is generally stored in a client file, either printed in a paper file, or stored electronically.</w:t>
      </w:r>
    </w:p>
    <w:p w:rsidR="008F64C9" w:rsidRPr="00371C3A" w:rsidRDefault="00266A9A" w:rsidP="00113739">
      <w:pPr>
        <w:pStyle w:val="Heading3"/>
      </w:pPr>
      <w:r w:rsidRPr="00371C3A">
        <w:t xml:space="preserve">Printing information </w:t>
      </w:r>
    </w:p>
    <w:p w:rsidR="008F64C9" w:rsidRPr="00371C3A" w:rsidRDefault="008F64C9" w:rsidP="00C57973">
      <w:pPr>
        <w:pStyle w:val="BodyCopy"/>
        <w:rPr>
          <w:noProof w:val="0"/>
        </w:rPr>
      </w:pPr>
      <w:r w:rsidRPr="00371C3A">
        <w:rPr>
          <w:noProof w:val="0"/>
        </w:rPr>
        <w:t>When printing from your automated system, it is critical to follow the company procedure of your employer. Many enterprises will have standard written, or at least verbal, directions on what is acceptable to purchase or print for your organisation and customers.</w:t>
      </w:r>
    </w:p>
    <w:p w:rsidR="004227BB" w:rsidRPr="00371C3A" w:rsidRDefault="00793ACD" w:rsidP="00C57973">
      <w:pPr>
        <w:pStyle w:val="BodyCopy"/>
        <w:rPr>
          <w:noProof w:val="0"/>
        </w:rPr>
      </w:pPr>
      <w:r w:rsidRPr="00371C3A">
        <w:rPr>
          <w:noProof w:val="0"/>
        </w:rPr>
        <w:t>Previewing a document is a good way to view the document on screen and see how it will look when printed. Use the print preview function to check the layout and design before printing.</w:t>
      </w:r>
    </w:p>
    <w:p w:rsidR="00793ACD" w:rsidRPr="00371C3A" w:rsidRDefault="00793ACD" w:rsidP="00C57973">
      <w:pPr>
        <w:pStyle w:val="BodyCopy"/>
        <w:rPr>
          <w:noProof w:val="0"/>
        </w:rPr>
      </w:pPr>
      <w:r w:rsidRPr="00371C3A">
        <w:rPr>
          <w:noProof w:val="0"/>
        </w:rPr>
        <w:t>Each office program print preview display will differ slightly but the functions will be the same. Changes can be made to the margins from here, the size of the preview can be adjusted and readability is clear for proofreading. Scroll through the document to view the layout and design.</w:t>
      </w:r>
    </w:p>
    <w:p w:rsidR="00793ACD" w:rsidRPr="00371C3A" w:rsidRDefault="00793ACD" w:rsidP="00C57973">
      <w:pPr>
        <w:pStyle w:val="BodyCopy"/>
        <w:rPr>
          <w:noProof w:val="0"/>
        </w:rPr>
      </w:pPr>
      <w:r w:rsidRPr="00371C3A">
        <w:rPr>
          <w:noProof w:val="0"/>
        </w:rPr>
        <w:t>Click close and return to the main document</w:t>
      </w:r>
      <w:r w:rsidR="004725D4">
        <w:rPr>
          <w:noProof w:val="0"/>
        </w:rPr>
        <w:t>.</w:t>
      </w:r>
    </w:p>
    <w:p w:rsidR="00793ACD" w:rsidRPr="00371C3A" w:rsidRDefault="00F736AA" w:rsidP="00C57973">
      <w:pPr>
        <w:pStyle w:val="BodyCopy"/>
        <w:rPr>
          <w:noProof w:val="0"/>
        </w:rPr>
      </w:pPr>
      <w:r w:rsidRPr="00371C3A">
        <w:rPr>
          <w:noProof w:val="0"/>
        </w:rPr>
        <w:t>Once you have made any corrections to the document you will need to print a hard copy.</w:t>
      </w:r>
    </w:p>
    <w:p w:rsidR="00F736AA" w:rsidRPr="00371C3A" w:rsidRDefault="00F736AA" w:rsidP="00C57973">
      <w:pPr>
        <w:pStyle w:val="BodyCopy"/>
        <w:rPr>
          <w:noProof w:val="0"/>
        </w:rPr>
      </w:pPr>
      <w:r w:rsidRPr="00371C3A">
        <w:rPr>
          <w:noProof w:val="0"/>
        </w:rPr>
        <w:t>Check the printer is on and working. If the printer is off line it cannot print. Ensure the correct paper is loaded and if you are using letterhead ensure it loaded the correct way (this may be face-up or face-down) so the information prints on the correct side.</w:t>
      </w:r>
    </w:p>
    <w:p w:rsidR="00F736AA" w:rsidRPr="00371C3A" w:rsidRDefault="00F736AA" w:rsidP="00C57973">
      <w:pPr>
        <w:pStyle w:val="BodyCopy"/>
        <w:rPr>
          <w:noProof w:val="0"/>
        </w:rPr>
      </w:pPr>
      <w:r w:rsidRPr="00371C3A">
        <w:rPr>
          <w:noProof w:val="0"/>
        </w:rPr>
        <w:t>If you are printing multiple copies it is a good ide</w:t>
      </w:r>
      <w:r w:rsidR="009D1038" w:rsidRPr="00371C3A">
        <w:rPr>
          <w:noProof w:val="0"/>
        </w:rPr>
        <w:t>a</w:t>
      </w:r>
      <w:r w:rsidRPr="00371C3A">
        <w:rPr>
          <w:noProof w:val="0"/>
        </w:rPr>
        <w:t xml:space="preserve"> to print one first to check everything is as it should be.</w:t>
      </w:r>
    </w:p>
    <w:p w:rsidR="00466EB1" w:rsidRPr="00371C3A" w:rsidRDefault="00466EB1" w:rsidP="000D264E">
      <w:pPr>
        <w:pStyle w:val="BodyCopyBold"/>
        <w:rPr>
          <w:noProof w:val="0"/>
        </w:rPr>
      </w:pPr>
      <w:r w:rsidRPr="00371C3A">
        <w:rPr>
          <w:noProof w:val="0"/>
        </w:rPr>
        <w:t xml:space="preserve">Example of a print screen </w:t>
      </w:r>
    </w:p>
    <w:p w:rsidR="000D264E" w:rsidRPr="00371C3A" w:rsidRDefault="009D1038" w:rsidP="000D264E">
      <w:pPr>
        <w:pStyle w:val="BodyCopy"/>
        <w:rPr>
          <w:noProof w:val="0"/>
          <w:lang w:eastAsia="en-AU"/>
        </w:rPr>
      </w:pPr>
      <w:r w:rsidRPr="00371C3A">
        <w:rPr>
          <w:lang w:val="en-US" w:eastAsia="en-US"/>
        </w:rPr>
        <mc:AlternateContent>
          <mc:Choice Requires="wps">
            <w:drawing>
              <wp:anchor distT="0" distB="0" distL="114300" distR="114300" simplePos="0" relativeHeight="251947008" behindDoc="0" locked="0" layoutInCell="1" allowOverlap="1" wp14:anchorId="383ED829" wp14:editId="5DF76247">
                <wp:simplePos x="0" y="0"/>
                <wp:positionH relativeFrom="column">
                  <wp:posOffset>2377135</wp:posOffset>
                </wp:positionH>
                <wp:positionV relativeFrom="paragraph">
                  <wp:posOffset>673100</wp:posOffset>
                </wp:positionV>
                <wp:extent cx="482600" cy="328930"/>
                <wp:effectExtent l="0" t="0" r="12700" b="13970"/>
                <wp:wrapNone/>
                <wp:docPr id="258" name="Oval 258"/>
                <wp:cNvGraphicFramePr/>
                <a:graphic xmlns:a="http://schemas.openxmlformats.org/drawingml/2006/main">
                  <a:graphicData uri="http://schemas.microsoft.com/office/word/2010/wordprocessingShape">
                    <wps:wsp>
                      <wps:cNvSpPr/>
                      <wps:spPr>
                        <a:xfrm>
                          <a:off x="0" y="0"/>
                          <a:ext cx="482600" cy="328930"/>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FDBDD2" id="Oval 258" o:spid="_x0000_s1026" style="position:absolute;margin-left:187.2pt;margin-top:53pt;width:38pt;height:25.9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" filled="f" strokecolor="#c00000" strokeweight="1.5pt"/>
            </w:pict>
          </mc:Fallback>
        </mc:AlternateContent>
      </w:r>
      <w:r w:rsidRPr="00371C3A">
        <w:rPr>
          <w:lang w:val="en-US" w:eastAsia="en-US"/>
        </w:rPr>
        <mc:AlternateContent>
          <mc:Choice Requires="wps">
            <w:drawing>
              <wp:anchor distT="0" distB="0" distL="114300" distR="114300" simplePos="0" relativeHeight="251951104" behindDoc="0" locked="0" layoutInCell="1" allowOverlap="1" wp14:anchorId="6C6E22B2" wp14:editId="5835EF56">
                <wp:simplePos x="0" y="0"/>
                <wp:positionH relativeFrom="column">
                  <wp:posOffset>1448410</wp:posOffset>
                </wp:positionH>
                <wp:positionV relativeFrom="paragraph">
                  <wp:posOffset>1317727</wp:posOffset>
                </wp:positionV>
                <wp:extent cx="497433" cy="301472"/>
                <wp:effectExtent l="0" t="0" r="17145" b="22860"/>
                <wp:wrapNone/>
                <wp:docPr id="132" name="Oval 132"/>
                <wp:cNvGraphicFramePr/>
                <a:graphic xmlns:a="http://schemas.openxmlformats.org/drawingml/2006/main">
                  <a:graphicData uri="http://schemas.microsoft.com/office/word/2010/wordprocessingShape">
                    <wps:wsp>
                      <wps:cNvSpPr/>
                      <wps:spPr>
                        <a:xfrm>
                          <a:off x="0" y="0"/>
                          <a:ext cx="497433" cy="301472"/>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7DAD2D" id="Oval 132" o:spid="_x0000_s1026" style="position:absolute;margin-left:114.05pt;margin-top:103.75pt;width:39.15pt;height:23.7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" filled="f" strokecolor="#c00000" strokeweight="1.5pt"/>
            </w:pict>
          </mc:Fallback>
        </mc:AlternateContent>
      </w:r>
      <w:r w:rsidRPr="00371C3A">
        <w:rPr>
          <w:lang w:val="en-US" w:eastAsia="en-US"/>
        </w:rPr>
        <mc:AlternateContent>
          <mc:Choice Requires="wps">
            <w:drawing>
              <wp:anchor distT="0" distB="0" distL="114300" distR="114300" simplePos="0" relativeHeight="251949056" behindDoc="0" locked="0" layoutInCell="1" allowOverlap="1" wp14:anchorId="282BAD01" wp14:editId="2E98D562">
                <wp:simplePos x="0" y="0"/>
                <wp:positionH relativeFrom="column">
                  <wp:posOffset>1447800</wp:posOffset>
                </wp:positionH>
                <wp:positionV relativeFrom="paragraph">
                  <wp:posOffset>2983154</wp:posOffset>
                </wp:positionV>
                <wp:extent cx="438912" cy="301472"/>
                <wp:effectExtent l="0" t="0" r="18415" b="22860"/>
                <wp:wrapNone/>
                <wp:docPr id="130" name="Oval 130"/>
                <wp:cNvGraphicFramePr/>
                <a:graphic xmlns:a="http://schemas.openxmlformats.org/drawingml/2006/main">
                  <a:graphicData uri="http://schemas.microsoft.com/office/word/2010/wordprocessingShape">
                    <wps:wsp>
                      <wps:cNvSpPr/>
                      <wps:spPr>
                        <a:xfrm>
                          <a:off x="0" y="0"/>
                          <a:ext cx="438912" cy="301472"/>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BDEDC9" id="Oval 130" o:spid="_x0000_s1026" style="position:absolute;margin-left:114pt;margin-top:234.9pt;width:34.55pt;height:23.7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" filled="f" strokecolor="#c00000" strokeweight="1.5pt"/>
            </w:pict>
          </mc:Fallback>
        </mc:AlternateContent>
      </w:r>
      <w:r w:rsidR="000D264E" w:rsidRPr="00371C3A">
        <w:rPr>
          <w:lang w:val="en-US" w:eastAsia="en-US"/>
        </w:rPr>
        <mc:AlternateContent>
          <mc:Choice Requires="wps">
            <w:drawing>
              <wp:anchor distT="0" distB="0" distL="114300" distR="114300" simplePos="0" relativeHeight="251810816" behindDoc="0" locked="0" layoutInCell="1" allowOverlap="1" wp14:anchorId="31987725" wp14:editId="411F884E">
                <wp:simplePos x="0" y="0"/>
                <wp:positionH relativeFrom="column">
                  <wp:posOffset>1805305</wp:posOffset>
                </wp:positionH>
                <wp:positionV relativeFrom="paragraph">
                  <wp:posOffset>2606979</wp:posOffset>
                </wp:positionV>
                <wp:extent cx="1049020" cy="349250"/>
                <wp:effectExtent l="0" t="0" r="17780" b="12700"/>
                <wp:wrapNone/>
                <wp:docPr id="267" name="Oval 267"/>
                <wp:cNvGraphicFramePr/>
                <a:graphic xmlns:a="http://schemas.openxmlformats.org/drawingml/2006/main">
                  <a:graphicData uri="http://schemas.microsoft.com/office/word/2010/wordprocessingShape">
                    <wps:wsp>
                      <wps:cNvSpPr/>
                      <wps:spPr>
                        <a:xfrm>
                          <a:off x="0" y="0"/>
                          <a:ext cx="1049020" cy="349250"/>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C00955" id="Oval 267" o:spid="_x0000_s1026" style="position:absolute;margin-left:142.15pt;margin-top:205.25pt;width:82.6pt;height:2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" filled="f" strokecolor="#c00000" strokeweight="1.5pt"/>
            </w:pict>
          </mc:Fallback>
        </mc:AlternateContent>
      </w:r>
      <w:r w:rsidR="000D264E" w:rsidRPr="00371C3A">
        <w:rPr>
          <w:lang w:val="en-US" w:eastAsia="en-US"/>
        </w:rPr>
        <mc:AlternateContent>
          <mc:Choice Requires="wps">
            <w:drawing>
              <wp:anchor distT="0" distB="0" distL="114300" distR="114300" simplePos="0" relativeHeight="251808768" behindDoc="0" locked="0" layoutInCell="1" allowOverlap="1" wp14:anchorId="71BCE536" wp14:editId="76B23064">
                <wp:simplePos x="0" y="0"/>
                <wp:positionH relativeFrom="column">
                  <wp:posOffset>1804035</wp:posOffset>
                </wp:positionH>
                <wp:positionV relativeFrom="paragraph">
                  <wp:posOffset>4196411</wp:posOffset>
                </wp:positionV>
                <wp:extent cx="1049020" cy="349250"/>
                <wp:effectExtent l="0" t="0" r="17780" b="12700"/>
                <wp:wrapNone/>
                <wp:docPr id="266" name="Oval 266"/>
                <wp:cNvGraphicFramePr/>
                <a:graphic xmlns:a="http://schemas.openxmlformats.org/drawingml/2006/main">
                  <a:graphicData uri="http://schemas.microsoft.com/office/word/2010/wordprocessingShape">
                    <wps:wsp>
                      <wps:cNvSpPr/>
                      <wps:spPr>
                        <a:xfrm>
                          <a:off x="0" y="0"/>
                          <a:ext cx="1049020" cy="349250"/>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EEC70C" id="Oval 266" o:spid="_x0000_s1026" style="position:absolute;margin-left:142.05pt;margin-top:330.45pt;width:82.6pt;height:2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" filled="f" strokecolor="#c00000" strokeweight="1.5pt"/>
            </w:pict>
          </mc:Fallback>
        </mc:AlternateContent>
      </w:r>
      <w:r w:rsidR="000D264E" w:rsidRPr="00371C3A">
        <w:rPr>
          <w:lang w:val="en-US" w:eastAsia="en-US"/>
        </w:rPr>
        <mc:AlternateContent>
          <mc:Choice Requires="wps">
            <w:drawing>
              <wp:anchor distT="0" distB="0" distL="114300" distR="114300" simplePos="0" relativeHeight="251806720" behindDoc="0" locked="0" layoutInCell="1" allowOverlap="1" wp14:anchorId="2CF75C33" wp14:editId="2898CB59">
                <wp:simplePos x="0" y="0"/>
                <wp:positionH relativeFrom="column">
                  <wp:posOffset>1764030</wp:posOffset>
                </wp:positionH>
                <wp:positionV relativeFrom="paragraph">
                  <wp:posOffset>3315031</wp:posOffset>
                </wp:positionV>
                <wp:extent cx="938254" cy="294198"/>
                <wp:effectExtent l="0" t="0" r="14605" b="10795"/>
                <wp:wrapNone/>
                <wp:docPr id="265" name="Oval 265"/>
                <wp:cNvGraphicFramePr/>
                <a:graphic xmlns:a="http://schemas.openxmlformats.org/drawingml/2006/main">
                  <a:graphicData uri="http://schemas.microsoft.com/office/word/2010/wordprocessingShape">
                    <wps:wsp>
                      <wps:cNvSpPr/>
                      <wps:spPr>
                        <a:xfrm>
                          <a:off x="0" y="0"/>
                          <a:ext cx="938254" cy="294198"/>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58B49A" id="Oval 265" o:spid="_x0000_s1026" style="position:absolute;margin-left:138.9pt;margin-top:261.05pt;width:73.9pt;height:23.1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" filled="f" strokecolor="#c00000" strokeweight="1.5pt"/>
            </w:pict>
          </mc:Fallback>
        </mc:AlternateContent>
      </w:r>
      <w:r w:rsidR="000D264E" w:rsidRPr="00371C3A">
        <w:rPr>
          <w:lang w:val="en-US" w:eastAsia="en-US"/>
        </w:rPr>
        <mc:AlternateContent>
          <mc:Choice Requires="wps">
            <w:drawing>
              <wp:anchor distT="0" distB="0" distL="114300" distR="114300" simplePos="0" relativeHeight="251804672" behindDoc="0" locked="0" layoutInCell="1" allowOverlap="1" wp14:anchorId="366C5BFC" wp14:editId="7611ABC9">
                <wp:simplePos x="0" y="0"/>
                <wp:positionH relativeFrom="column">
                  <wp:posOffset>3967480</wp:posOffset>
                </wp:positionH>
                <wp:positionV relativeFrom="paragraph">
                  <wp:posOffset>2009471</wp:posOffset>
                </wp:positionV>
                <wp:extent cx="1001395" cy="389613"/>
                <wp:effectExtent l="0" t="0" r="27305" b="10795"/>
                <wp:wrapNone/>
                <wp:docPr id="264" name="Oval 264"/>
                <wp:cNvGraphicFramePr/>
                <a:graphic xmlns:a="http://schemas.openxmlformats.org/drawingml/2006/main">
                  <a:graphicData uri="http://schemas.microsoft.com/office/word/2010/wordprocessingShape">
                    <wps:wsp>
                      <wps:cNvSpPr/>
                      <wps:spPr>
                        <a:xfrm>
                          <a:off x="0" y="0"/>
                          <a:ext cx="1001395" cy="389613"/>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A3CA1E" id="Oval 264" o:spid="_x0000_s1026" style="position:absolute;margin-left:312.4pt;margin-top:158.25pt;width:78.85pt;height:30.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" filled="f" strokecolor="#c00000" strokeweight="1.5pt"/>
            </w:pict>
          </mc:Fallback>
        </mc:AlternateContent>
      </w:r>
      <w:r w:rsidR="00F736AA" w:rsidRPr="00371C3A">
        <w:rPr>
          <w:lang w:val="en-US" w:eastAsia="en-US"/>
        </w:rPr>
        <w:drawing>
          <wp:inline distT="0" distB="0" distL="0" distR="0" wp14:anchorId="79535315" wp14:editId="0CA753F4">
            <wp:extent cx="5041900" cy="5822315"/>
            <wp:effectExtent l="0" t="0" r="6350" b="698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041900" cy="5822315"/>
                    </a:xfrm>
                    <a:prstGeom prst="rect">
                      <a:avLst/>
                    </a:prstGeom>
                    <a:noFill/>
                  </pic:spPr>
                </pic:pic>
              </a:graphicData>
            </a:graphic>
          </wp:inline>
        </w:drawing>
      </w:r>
    </w:p>
    <w:p w:rsidR="00F736AA" w:rsidRPr="00371C3A" w:rsidRDefault="00266A9A" w:rsidP="000D264E">
      <w:pPr>
        <w:pStyle w:val="Bullet1"/>
        <w:spacing w:before="360"/>
      </w:pPr>
      <w:r w:rsidRPr="00371C3A">
        <w:t>Yo</w:t>
      </w:r>
      <w:r w:rsidR="009D1038" w:rsidRPr="00371C3A">
        <w:t>u will need to ensure you have selected</w:t>
      </w:r>
      <w:r w:rsidRPr="00371C3A">
        <w:t xml:space="preserve"> the correct pr</w:t>
      </w:r>
      <w:r w:rsidR="004725D4">
        <w:t>inter if there is more than one</w:t>
      </w:r>
    </w:p>
    <w:p w:rsidR="00266A9A" w:rsidRPr="00371C3A" w:rsidRDefault="00266A9A" w:rsidP="000D264E">
      <w:pPr>
        <w:pStyle w:val="Bullet1"/>
      </w:pPr>
      <w:r w:rsidRPr="00371C3A">
        <w:t>Do you require a black and white or colour copy. Many companies limit access to colour copiers as they are costly to operate.  It is wise to print a bl</w:t>
      </w:r>
      <w:r w:rsidR="009D1038" w:rsidRPr="00371C3A">
        <w:t>a</w:t>
      </w:r>
      <w:r w:rsidRPr="00371C3A">
        <w:t xml:space="preserve">ck and white version for proofing </w:t>
      </w:r>
      <w:r w:rsidR="004725D4">
        <w:t>before printing colour versions</w:t>
      </w:r>
    </w:p>
    <w:p w:rsidR="00266A9A" w:rsidRPr="00371C3A" w:rsidRDefault="00266A9A" w:rsidP="000D264E">
      <w:pPr>
        <w:pStyle w:val="Bullet1"/>
      </w:pPr>
      <w:r w:rsidRPr="00371C3A">
        <w:t>You may need to select which page numbers y</w:t>
      </w:r>
      <w:r w:rsidR="009D1038" w:rsidRPr="00371C3A">
        <w:t>ou wish to print. This is a vit</w:t>
      </w:r>
      <w:r w:rsidRPr="00371C3A">
        <w:t>al step if you only require a few pages from a large document.</w:t>
      </w:r>
    </w:p>
    <w:p w:rsidR="00266A9A" w:rsidRPr="00371C3A" w:rsidRDefault="00266A9A" w:rsidP="000D264E">
      <w:pPr>
        <w:pStyle w:val="Bullet1"/>
      </w:pPr>
      <w:r w:rsidRPr="00371C3A">
        <w:t>Most printers default to portrait printing so if you wish for a landscape printout you will</w:t>
      </w:r>
      <w:r w:rsidR="000D264E" w:rsidRPr="00371C3A">
        <w:t xml:space="preserve"> need to select that preference within</w:t>
      </w:r>
      <w:r w:rsidRPr="00371C3A">
        <w:t xml:space="preserve"> print orientation</w:t>
      </w:r>
    </w:p>
    <w:p w:rsidR="00266A9A" w:rsidRPr="00371C3A" w:rsidRDefault="00266A9A" w:rsidP="000D264E">
      <w:pPr>
        <w:pStyle w:val="Bullet1"/>
      </w:pPr>
      <w:r w:rsidRPr="00371C3A">
        <w:t>You will also need to s</w:t>
      </w:r>
      <w:r w:rsidR="000D264E" w:rsidRPr="00371C3A">
        <w:t>e</w:t>
      </w:r>
      <w:r w:rsidRPr="00371C3A">
        <w:t>lect if you wish to print single sided</w:t>
      </w:r>
      <w:r w:rsidR="009D1038" w:rsidRPr="00371C3A">
        <w:t xml:space="preserve"> or</w:t>
      </w:r>
      <w:r w:rsidRPr="00371C3A">
        <w:t xml:space="preserve"> double sided copies.</w:t>
      </w:r>
    </w:p>
    <w:p w:rsidR="00266A9A" w:rsidRPr="00371C3A" w:rsidRDefault="00266A9A" w:rsidP="00C57973">
      <w:pPr>
        <w:pStyle w:val="BodyCopy"/>
        <w:rPr>
          <w:noProof w:val="0"/>
        </w:rPr>
      </w:pPr>
      <w:r w:rsidRPr="00371C3A">
        <w:rPr>
          <w:b/>
          <w:noProof w:val="0"/>
        </w:rPr>
        <w:t>Printer properties</w:t>
      </w:r>
      <w:r w:rsidRPr="00371C3A">
        <w:rPr>
          <w:noProof w:val="0"/>
        </w:rPr>
        <w:t xml:space="preserve"> is a linked page and will take you to a page that looks something like the one below depending on which program you are using. There a multiple tabs and print</w:t>
      </w:r>
      <w:r w:rsidR="00C113D9" w:rsidRPr="00371C3A">
        <w:rPr>
          <w:noProof w:val="0"/>
        </w:rPr>
        <w:t xml:space="preserve"> options within this screen which</w:t>
      </w:r>
      <w:r w:rsidRPr="00371C3A">
        <w:rPr>
          <w:noProof w:val="0"/>
        </w:rPr>
        <w:t xml:space="preserve"> allow more complicated print jobs.</w:t>
      </w:r>
    </w:p>
    <w:p w:rsidR="00266A9A" w:rsidRPr="00371C3A" w:rsidRDefault="00266A9A" w:rsidP="00C57973">
      <w:pPr>
        <w:pStyle w:val="BodyCopy"/>
        <w:rPr>
          <w:noProof w:val="0"/>
        </w:rPr>
      </w:pPr>
      <w:r w:rsidRPr="00371C3A">
        <w:rPr>
          <w:noProof w:val="0"/>
        </w:rPr>
        <w:t>Take time to discover how your printer operates and ask for some training or you risk wasting a lot of time and paper!</w:t>
      </w:r>
    </w:p>
    <w:p w:rsidR="00266A9A" w:rsidRPr="00371C3A" w:rsidRDefault="00266A9A" w:rsidP="00F736AA">
      <w:pPr>
        <w:pStyle w:val="BodyCopy"/>
        <w:rPr>
          <w:noProof w:val="0"/>
          <w:lang w:eastAsia="en-AU"/>
        </w:rPr>
      </w:pPr>
      <w:r w:rsidRPr="00371C3A">
        <w:rPr>
          <w:lang w:val="en-US" w:eastAsia="en-US"/>
        </w:rPr>
        <w:drawing>
          <wp:inline distT="0" distB="0" distL="0" distR="0" wp14:anchorId="0A4C6CC5" wp14:editId="30F56CBA">
            <wp:extent cx="5730875" cy="4163695"/>
            <wp:effectExtent l="0" t="0" r="3175" b="8255"/>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0875" cy="4163695"/>
                    </a:xfrm>
                    <a:prstGeom prst="rect">
                      <a:avLst/>
                    </a:prstGeom>
                    <a:noFill/>
                  </pic:spPr>
                </pic:pic>
              </a:graphicData>
            </a:graphic>
          </wp:inline>
        </w:drawing>
      </w:r>
    </w:p>
    <w:p w:rsidR="00D4005D" w:rsidRPr="00371C3A" w:rsidRDefault="00D4005D" w:rsidP="00D4005D">
      <w:pPr>
        <w:pStyle w:val="BodyCopy"/>
        <w:rPr>
          <w:noProof w:val="0"/>
          <w:lang w:eastAsia="en-AU"/>
        </w:rPr>
      </w:pPr>
      <w:r w:rsidRPr="00371C3A">
        <w:rPr>
          <w:noProof w:val="0"/>
          <w:lang w:eastAsia="en-AU"/>
        </w:rPr>
        <w:br w:type="page"/>
      </w:r>
    </w:p>
    <w:p w:rsidR="000D264E" w:rsidRPr="00371C3A" w:rsidRDefault="000D264E" w:rsidP="000D264E">
      <w:pPr>
        <w:pStyle w:val="ActivityHead"/>
        <w:rPr>
          <w:noProof w:val="0"/>
        </w:rPr>
      </w:pPr>
      <w:r w:rsidRPr="00371C3A">
        <w:rPr>
          <w:noProof w:val="0"/>
        </w:rPr>
        <w:t xml:space="preserve">Activity 17 – Download and print information </w:t>
      </w:r>
    </w:p>
    <w:p w:rsidR="00361D43" w:rsidRPr="00371C3A" w:rsidRDefault="003B7C70" w:rsidP="000D264E">
      <w:pPr>
        <w:pStyle w:val="ActivityNumbered"/>
      </w:pPr>
      <w:r w:rsidRPr="00371C3A">
        <w:t>NOTE: It is a requirement of this unit that you attempt this Training Activity.</w:t>
      </w:r>
    </w:p>
    <w:p w:rsidR="003B7C70" w:rsidRPr="00371C3A" w:rsidRDefault="003B7C70" w:rsidP="000D264E">
      <w:pPr>
        <w:pStyle w:val="ActivityNumbered"/>
        <w:rPr>
          <w:b/>
        </w:rPr>
      </w:pPr>
      <w:r w:rsidRPr="00371C3A">
        <w:rPr>
          <w:b/>
        </w:rPr>
        <w:t xml:space="preserve">Scenario </w:t>
      </w:r>
    </w:p>
    <w:p w:rsidR="003B7C70" w:rsidRPr="00371C3A" w:rsidRDefault="003B7C70" w:rsidP="000D264E">
      <w:pPr>
        <w:pStyle w:val="ActivityNumbered"/>
        <w:ind w:left="0" w:firstLine="0"/>
      </w:pPr>
      <w:r w:rsidRPr="00371C3A">
        <w:t xml:space="preserve">You have booked your clients on an Air Asia flight from Bali to Cebu. They have requested some additional information from you. </w:t>
      </w:r>
    </w:p>
    <w:p w:rsidR="003B7C70" w:rsidRPr="00371C3A" w:rsidRDefault="003B7C70" w:rsidP="000D264E">
      <w:pPr>
        <w:pStyle w:val="ActivityNumbered"/>
      </w:pPr>
      <w:r w:rsidRPr="00371C3A">
        <w:t xml:space="preserve">Use the Air Asia website to answer their questions and to find the information they require. </w:t>
      </w:r>
    </w:p>
    <w:p w:rsidR="003B7C70" w:rsidRPr="00371C3A" w:rsidRDefault="003B7C70" w:rsidP="00F12187">
      <w:pPr>
        <w:pStyle w:val="ActivityNumbered"/>
        <w:numPr>
          <w:ilvl w:val="0"/>
          <w:numId w:val="30"/>
        </w:numPr>
        <w:ind w:left="510" w:hanging="510"/>
      </w:pPr>
      <w:r w:rsidRPr="00371C3A">
        <w:t xml:space="preserve">What is the name of the Air Asia frequent flyer program? </w:t>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3B7C70" w:rsidRPr="00371C3A" w:rsidRDefault="003B7C70" w:rsidP="00F12187">
      <w:pPr>
        <w:pStyle w:val="ActivityNumbered"/>
        <w:numPr>
          <w:ilvl w:val="0"/>
          <w:numId w:val="30"/>
        </w:numPr>
        <w:ind w:left="510" w:hanging="510"/>
      </w:pPr>
      <w:r w:rsidRPr="00371C3A">
        <w:t xml:space="preserve">Is there a cost to join this program? </w:t>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3B7C70" w:rsidRPr="00371C3A" w:rsidRDefault="003B7C70" w:rsidP="00F12187">
      <w:pPr>
        <w:pStyle w:val="ActivityNumbered"/>
        <w:numPr>
          <w:ilvl w:val="0"/>
          <w:numId w:val="30"/>
        </w:numPr>
        <w:ind w:left="510" w:hanging="510"/>
      </w:pPr>
      <w:r w:rsidRPr="00371C3A">
        <w:t xml:space="preserve">Access the application form. Either print the application form and attach it to this page or write down the web address to access this page. </w:t>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3B7C70" w:rsidRPr="00371C3A" w:rsidRDefault="003B7C70" w:rsidP="00F12187">
      <w:pPr>
        <w:pStyle w:val="ActivityNumbered"/>
        <w:numPr>
          <w:ilvl w:val="0"/>
          <w:numId w:val="30"/>
        </w:numPr>
        <w:ind w:left="510" w:hanging="510"/>
      </w:pPr>
      <w:r w:rsidRPr="00371C3A">
        <w:t>Search ‘Cebu city guide’. Identify two sites you would source information from and indicate how reliable you think the information is.</w:t>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0D264E" w:rsidRPr="00371C3A" w:rsidRDefault="000D264E" w:rsidP="000D264E">
      <w:pPr>
        <w:pStyle w:val="ActivityRulesInsertTab"/>
      </w:pPr>
      <w:r w:rsidRPr="00371C3A">
        <w:tab/>
      </w:r>
    </w:p>
    <w:p w:rsidR="003B7C70" w:rsidRPr="00371C3A" w:rsidRDefault="003B7C70" w:rsidP="00F12187">
      <w:pPr>
        <w:pStyle w:val="ActivityNumbered"/>
        <w:numPr>
          <w:ilvl w:val="0"/>
          <w:numId w:val="30"/>
        </w:numPr>
        <w:ind w:left="510" w:hanging="510"/>
      </w:pPr>
      <w:r w:rsidRPr="00371C3A">
        <w:t>List two other ways of presenting this information to your client</w:t>
      </w:r>
      <w:r w:rsidR="004725D4">
        <w:t>.</w:t>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D60084" w:rsidRPr="00371C3A" w:rsidRDefault="00D60084" w:rsidP="000D264E">
      <w:pPr>
        <w:pStyle w:val="ActivityRulesInsertTab"/>
      </w:pPr>
      <w:r w:rsidRPr="00371C3A">
        <w:tab/>
      </w:r>
    </w:p>
    <w:p w:rsidR="000D264E" w:rsidRPr="00371C3A" w:rsidRDefault="000D264E" w:rsidP="000D264E">
      <w:pPr>
        <w:pStyle w:val="ActivityRulesInsertTab"/>
        <w:rPr>
          <w:rFonts w:cs="Calibri"/>
          <w:b/>
          <w:color w:val="FFFFFF" w:themeColor="background1"/>
          <w:sz w:val="32"/>
          <w:szCs w:val="28"/>
          <w:lang w:eastAsia="ar-SA"/>
        </w:rPr>
      </w:pPr>
      <w:r w:rsidRPr="00371C3A">
        <w:tab/>
      </w:r>
      <w:r w:rsidRPr="00371C3A">
        <w:rPr>
          <w:color w:val="FFFFFF" w:themeColor="background1"/>
        </w:rPr>
        <w:br w:type="page"/>
      </w:r>
    </w:p>
    <w:p w:rsidR="00CF4A54" w:rsidRPr="00371C3A" w:rsidRDefault="00CF4A54" w:rsidP="00CF4A54">
      <w:pPr>
        <w:pStyle w:val="ActivityHead"/>
        <w:shd w:val="clear" w:color="auto" w:fill="E36C0A" w:themeFill="accent6" w:themeFillShade="BF"/>
        <w:rPr>
          <w:noProof w:val="0"/>
          <w:color w:val="FFFFFF" w:themeColor="background1"/>
        </w:rPr>
      </w:pPr>
      <w:r w:rsidRPr="00371C3A">
        <w:rPr>
          <w:noProof w:val="0"/>
          <w:color w:val="FFFFFF" w:themeColor="background1"/>
        </w:rPr>
        <w:t>Work Projects</w:t>
      </w:r>
    </w:p>
    <w:p w:rsidR="00CF4A54" w:rsidRPr="00371C3A" w:rsidRDefault="00CF4A54" w:rsidP="00C57973">
      <w:pPr>
        <w:pStyle w:val="BodyCopy"/>
        <w:rPr>
          <w:noProof w:val="0"/>
        </w:rPr>
      </w:pPr>
      <w:r w:rsidRPr="00371C3A">
        <w:rPr>
          <w:noProof w:val="0"/>
        </w:rPr>
        <w:t>It is a requirement of this Unit you complete Work Projects as advised by your Trainer. You must submit documentation, suitable evidence or other relevant proof of completion of the project to your Trainer by the agreed date.</w:t>
      </w:r>
    </w:p>
    <w:p w:rsidR="006D4513" w:rsidRPr="00371C3A" w:rsidRDefault="00CF4A54" w:rsidP="006D4513">
      <w:pPr>
        <w:pStyle w:val="ActivityNumbered"/>
      </w:pPr>
      <w:r w:rsidRPr="00371C3A">
        <w:t>3.1</w:t>
      </w:r>
      <w:r w:rsidRPr="00371C3A">
        <w:tab/>
      </w:r>
      <w:r w:rsidR="006D4513" w:rsidRPr="00371C3A">
        <w:t>Please complete the following activities relating to this Performance Criteria:</w:t>
      </w:r>
    </w:p>
    <w:p w:rsidR="006D4513" w:rsidRPr="00371C3A" w:rsidRDefault="00F54979" w:rsidP="006D4513">
      <w:pPr>
        <w:pStyle w:val="ActivityBullet1"/>
        <w:numPr>
          <w:ilvl w:val="0"/>
          <w:numId w:val="5"/>
        </w:numPr>
      </w:pPr>
      <w:r w:rsidRPr="00371C3A">
        <w:t>Activities</w:t>
      </w:r>
      <w:r w:rsidR="004C044E" w:rsidRPr="00371C3A">
        <w:t xml:space="preserve"> 15</w:t>
      </w:r>
    </w:p>
    <w:p w:rsidR="00F54979" w:rsidRPr="00371C3A" w:rsidRDefault="00CF4A54" w:rsidP="00F54979">
      <w:pPr>
        <w:pStyle w:val="ActivityNumbered"/>
      </w:pPr>
      <w:r w:rsidRPr="00371C3A">
        <w:t>3.2.</w:t>
      </w:r>
      <w:r w:rsidRPr="00371C3A">
        <w:tab/>
      </w:r>
      <w:r w:rsidR="00F54979" w:rsidRPr="00371C3A">
        <w:t>Please complete the following activities relating to this Performance Criteria:</w:t>
      </w:r>
    </w:p>
    <w:p w:rsidR="00CF4A54" w:rsidRPr="00371C3A" w:rsidRDefault="004C044E" w:rsidP="00F54979">
      <w:pPr>
        <w:pStyle w:val="ActivityBullet1"/>
        <w:numPr>
          <w:ilvl w:val="0"/>
          <w:numId w:val="5"/>
        </w:numPr>
      </w:pPr>
      <w:r w:rsidRPr="00371C3A">
        <w:t>Activities 16</w:t>
      </w:r>
    </w:p>
    <w:p w:rsidR="006D4513" w:rsidRPr="00371C3A" w:rsidRDefault="00CF4A54" w:rsidP="006D4513">
      <w:pPr>
        <w:pStyle w:val="ActivityNumbered"/>
      </w:pPr>
      <w:r w:rsidRPr="00371C3A">
        <w:t>3.3.</w:t>
      </w:r>
      <w:r w:rsidRPr="00371C3A">
        <w:tab/>
      </w:r>
      <w:r w:rsidR="006D4513" w:rsidRPr="00371C3A">
        <w:t>Please complete the following activities relating to this Performance Criteria:</w:t>
      </w:r>
    </w:p>
    <w:p w:rsidR="00CF4A54" w:rsidRPr="00371C3A" w:rsidRDefault="004C044E" w:rsidP="006D4513">
      <w:pPr>
        <w:pStyle w:val="ActivityBullet1"/>
        <w:numPr>
          <w:ilvl w:val="0"/>
          <w:numId w:val="5"/>
        </w:numPr>
      </w:pPr>
      <w:r w:rsidRPr="00371C3A">
        <w:t>Activities 17</w:t>
      </w:r>
    </w:p>
    <w:p w:rsidR="006D4513" w:rsidRPr="00371C3A" w:rsidRDefault="00CF4A54" w:rsidP="006D4513">
      <w:pPr>
        <w:pStyle w:val="ActivityNumbered"/>
      </w:pPr>
      <w:r w:rsidRPr="00371C3A">
        <w:t>3.4.</w:t>
      </w:r>
      <w:r w:rsidRPr="00371C3A">
        <w:tab/>
      </w:r>
      <w:r w:rsidR="006D4513" w:rsidRPr="00371C3A">
        <w:t>Please complete the following activities relating to this Performance Criteria:</w:t>
      </w:r>
    </w:p>
    <w:p w:rsidR="006D4513" w:rsidRPr="00371C3A" w:rsidRDefault="006D4513" w:rsidP="006D4513">
      <w:pPr>
        <w:pStyle w:val="ActivityBullet1"/>
        <w:numPr>
          <w:ilvl w:val="0"/>
          <w:numId w:val="5"/>
        </w:numPr>
      </w:pPr>
      <w:r w:rsidRPr="00371C3A">
        <w:t>Activ</w:t>
      </w:r>
      <w:r w:rsidR="004C044E" w:rsidRPr="00371C3A">
        <w:t>ities 17</w:t>
      </w:r>
    </w:p>
    <w:p w:rsidR="00CF4A54" w:rsidRPr="00371C3A" w:rsidRDefault="00CF4A54" w:rsidP="00CF4A54">
      <w:pPr>
        <w:pStyle w:val="ActivityBottom"/>
        <w:rPr>
          <w:noProof w:val="0"/>
        </w:rPr>
      </w:pPr>
    </w:p>
    <w:p w:rsidR="006D4513" w:rsidRPr="00371C3A" w:rsidRDefault="006D4513" w:rsidP="00CF4A54"/>
    <w:p w:rsidR="00CF4A54" w:rsidRPr="00371C3A" w:rsidRDefault="00CF4A54" w:rsidP="00CF4A54">
      <w:pPr>
        <w:rPr>
          <w:rFonts w:ascii="Helvetica" w:eastAsia="Calibri" w:hAnsi="Helvetica" w:cs="Calibri"/>
          <w:szCs w:val="16"/>
          <w:lang w:eastAsia="ar-SA"/>
        </w:rPr>
      </w:pPr>
      <w:r w:rsidRPr="00371C3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371C3A" w:rsidTr="000A0C46">
        <w:trPr>
          <w:trHeight w:val="6044"/>
        </w:trPr>
        <w:tc>
          <w:tcPr>
            <w:tcW w:w="9242" w:type="dxa"/>
            <w:shd w:val="clear" w:color="auto" w:fill="F2F2F2" w:themeFill="background1" w:themeFillShade="F2"/>
          </w:tcPr>
          <w:p w:rsidR="00CF4A54" w:rsidRPr="00371C3A" w:rsidRDefault="00CF4A54" w:rsidP="000A0C46">
            <w:pPr>
              <w:pStyle w:val="Heading2"/>
              <w:outlineLvl w:val="1"/>
            </w:pPr>
            <w:r w:rsidRPr="00371C3A">
              <w:t>Summary</w:t>
            </w:r>
          </w:p>
          <w:p w:rsidR="00CF4A54" w:rsidRPr="00371C3A" w:rsidRDefault="00CF4A54" w:rsidP="00CF4A54">
            <w:pPr>
              <w:pStyle w:val="SumaryHeading3"/>
              <w:rPr>
                <w:highlight w:val="yellow"/>
              </w:rPr>
            </w:pPr>
            <w:r w:rsidRPr="00371C3A">
              <w:rPr>
                <w:highlight w:val="yellow"/>
              </w:rPr>
              <w:fldChar w:fldCharType="begin"/>
            </w:r>
            <w:r w:rsidRPr="00371C3A">
              <w:rPr>
                <w:highlight w:val="yellow"/>
              </w:rPr>
              <w:instrText xml:space="preserve"> REF  Element3 </w:instrText>
            </w:r>
            <w:r w:rsidRPr="00371C3A">
              <w:rPr>
                <w:highlight w:val="yellow"/>
              </w:rPr>
              <w:fldChar w:fldCharType="separate"/>
            </w:r>
            <w:sdt>
              <w:sdtPr>
                <w:rPr>
                  <w:highlight w:val="yellow"/>
                </w:rPr>
                <w:alias w:val="Element3"/>
                <w:tag w:val="Element3"/>
                <w:id w:val="1694650210"/>
                <w:lock w:val="sdtLocked"/>
                <w:placeholder>
                  <w:docPart w:val="7D09B85823C0402C9094F173D98924D7"/>
                </w:placeholder>
              </w:sdtPr>
              <w:sdtEndPr/>
              <w:sdtContent>
                <w:r w:rsidR="006D0DE1" w:rsidRPr="00371C3A">
                  <w:t>Obtain information using an automated information system</w:t>
                </w:r>
              </w:sdtContent>
            </w:sdt>
            <w:r w:rsidRPr="00371C3A">
              <w:rPr>
                <w:highlight w:val="yellow"/>
              </w:rPr>
              <w:fldChar w:fldCharType="end"/>
            </w:r>
          </w:p>
          <w:p w:rsidR="00080596" w:rsidRPr="00371C3A" w:rsidRDefault="00080596" w:rsidP="000D264E">
            <w:pPr>
              <w:pStyle w:val="TableTextBold"/>
              <w:rPr>
                <w:noProof w:val="0"/>
              </w:rPr>
            </w:pPr>
            <w:r w:rsidRPr="00371C3A">
              <w:rPr>
                <w:noProof w:val="0"/>
              </w:rPr>
              <w:t>Enable access to required system and/or information</w:t>
            </w:r>
          </w:p>
          <w:p w:rsidR="00080596" w:rsidRPr="00371C3A" w:rsidRDefault="00080596" w:rsidP="00080596">
            <w:pPr>
              <w:pStyle w:val="TableBullet1"/>
              <w:rPr>
                <w:noProof w:val="0"/>
              </w:rPr>
            </w:pPr>
            <w:r w:rsidRPr="00371C3A">
              <w:rPr>
                <w:noProof w:val="0"/>
              </w:rPr>
              <w:t xml:space="preserve">Information purchased for your organisation </w:t>
            </w:r>
          </w:p>
          <w:p w:rsidR="00080596" w:rsidRPr="00371C3A" w:rsidRDefault="00080596" w:rsidP="00080596">
            <w:pPr>
              <w:pStyle w:val="TableBullet1"/>
              <w:rPr>
                <w:noProof w:val="0"/>
              </w:rPr>
            </w:pPr>
            <w:r w:rsidRPr="00371C3A">
              <w:rPr>
                <w:noProof w:val="0"/>
              </w:rPr>
              <w:t xml:space="preserve">Making purchases for your clients </w:t>
            </w:r>
          </w:p>
          <w:p w:rsidR="00080596" w:rsidRPr="00371C3A" w:rsidRDefault="00080596" w:rsidP="00080596">
            <w:pPr>
              <w:pStyle w:val="TableBullet1"/>
              <w:rPr>
                <w:noProof w:val="0"/>
              </w:rPr>
            </w:pPr>
            <w:r w:rsidRPr="00371C3A">
              <w:rPr>
                <w:noProof w:val="0"/>
              </w:rPr>
              <w:t>Security and automated purchasing</w:t>
            </w:r>
          </w:p>
          <w:p w:rsidR="00080596" w:rsidRPr="00371C3A" w:rsidRDefault="00080596" w:rsidP="00080596">
            <w:pPr>
              <w:pStyle w:val="TableBullet1"/>
              <w:rPr>
                <w:noProof w:val="0"/>
              </w:rPr>
            </w:pPr>
            <w:r w:rsidRPr="00371C3A">
              <w:rPr>
                <w:noProof w:val="0"/>
              </w:rPr>
              <w:t>Points to remember when purchasing online</w:t>
            </w:r>
          </w:p>
          <w:p w:rsidR="00080596" w:rsidRPr="00371C3A" w:rsidRDefault="00080596" w:rsidP="00080596">
            <w:pPr>
              <w:pStyle w:val="TableBullet1"/>
              <w:rPr>
                <w:noProof w:val="0"/>
              </w:rPr>
            </w:pPr>
            <w:r w:rsidRPr="00371C3A">
              <w:rPr>
                <w:noProof w:val="0"/>
              </w:rPr>
              <w:t>Bookmarking sites</w:t>
            </w:r>
          </w:p>
          <w:p w:rsidR="00080596" w:rsidRPr="00371C3A" w:rsidRDefault="00080596" w:rsidP="00080596">
            <w:pPr>
              <w:pStyle w:val="TableBullet1"/>
              <w:rPr>
                <w:noProof w:val="0"/>
              </w:rPr>
            </w:pPr>
            <w:r w:rsidRPr="00371C3A">
              <w:rPr>
                <w:noProof w:val="0"/>
              </w:rPr>
              <w:t>Social news</w:t>
            </w:r>
          </w:p>
          <w:p w:rsidR="00080596" w:rsidRPr="00371C3A" w:rsidRDefault="00080596" w:rsidP="00080596">
            <w:pPr>
              <w:pStyle w:val="TableBullet1"/>
              <w:rPr>
                <w:noProof w:val="0"/>
              </w:rPr>
            </w:pPr>
            <w:r w:rsidRPr="00371C3A">
              <w:rPr>
                <w:noProof w:val="0"/>
              </w:rPr>
              <w:t>Media sharing</w:t>
            </w:r>
          </w:p>
          <w:p w:rsidR="00080596" w:rsidRPr="00371C3A" w:rsidRDefault="00080596" w:rsidP="00080596">
            <w:pPr>
              <w:pStyle w:val="TableBullet1"/>
              <w:rPr>
                <w:noProof w:val="0"/>
              </w:rPr>
            </w:pPr>
            <w:r w:rsidRPr="00371C3A">
              <w:rPr>
                <w:noProof w:val="0"/>
              </w:rPr>
              <w:t>Microblogging</w:t>
            </w:r>
          </w:p>
          <w:p w:rsidR="00080596" w:rsidRPr="00371C3A" w:rsidRDefault="00080596" w:rsidP="00080596">
            <w:pPr>
              <w:pStyle w:val="TableBullet1"/>
              <w:rPr>
                <w:noProof w:val="0"/>
              </w:rPr>
            </w:pPr>
            <w:r w:rsidRPr="00371C3A">
              <w:rPr>
                <w:noProof w:val="0"/>
              </w:rPr>
              <w:t>Blog comments and forums</w:t>
            </w:r>
            <w:r w:rsidR="000D264E" w:rsidRPr="00371C3A">
              <w:rPr>
                <w:noProof w:val="0"/>
              </w:rPr>
              <w:t>.</w:t>
            </w:r>
          </w:p>
          <w:p w:rsidR="00080596" w:rsidRPr="00371C3A" w:rsidRDefault="00080596" w:rsidP="000D264E">
            <w:pPr>
              <w:pStyle w:val="TableTextBold"/>
              <w:rPr>
                <w:noProof w:val="0"/>
              </w:rPr>
            </w:pPr>
            <w:r w:rsidRPr="00371C3A">
              <w:rPr>
                <w:noProof w:val="0"/>
              </w:rPr>
              <w:t>Select required information</w:t>
            </w:r>
          </w:p>
          <w:p w:rsidR="00080596" w:rsidRPr="00371C3A" w:rsidRDefault="00080596" w:rsidP="00080596">
            <w:pPr>
              <w:pStyle w:val="TableBullet1"/>
              <w:rPr>
                <w:noProof w:val="0"/>
              </w:rPr>
            </w:pPr>
            <w:r w:rsidRPr="00371C3A">
              <w:rPr>
                <w:noProof w:val="0"/>
              </w:rPr>
              <w:t>Preferred suppliers</w:t>
            </w:r>
          </w:p>
          <w:p w:rsidR="00080596" w:rsidRPr="00371C3A" w:rsidRDefault="00080596" w:rsidP="00080596">
            <w:pPr>
              <w:pStyle w:val="TableBullet1"/>
              <w:rPr>
                <w:noProof w:val="0"/>
              </w:rPr>
            </w:pPr>
            <w:r w:rsidRPr="00371C3A">
              <w:rPr>
                <w:noProof w:val="0"/>
              </w:rPr>
              <w:t>Best option data</w:t>
            </w:r>
            <w:r w:rsidR="000D264E" w:rsidRPr="00371C3A">
              <w:rPr>
                <w:noProof w:val="0"/>
              </w:rPr>
              <w:t>.</w:t>
            </w:r>
          </w:p>
          <w:p w:rsidR="00080596" w:rsidRPr="00371C3A" w:rsidRDefault="00080596" w:rsidP="000D264E">
            <w:pPr>
              <w:pStyle w:val="TableTextBold"/>
              <w:rPr>
                <w:noProof w:val="0"/>
              </w:rPr>
            </w:pPr>
            <w:r w:rsidRPr="00371C3A">
              <w:rPr>
                <w:noProof w:val="0"/>
              </w:rPr>
              <w:t>Download information</w:t>
            </w:r>
            <w:r w:rsidR="000D264E" w:rsidRPr="00371C3A">
              <w:rPr>
                <w:noProof w:val="0"/>
              </w:rPr>
              <w:t xml:space="preserve"> / </w:t>
            </w:r>
            <w:r w:rsidRPr="00371C3A">
              <w:rPr>
                <w:noProof w:val="0"/>
              </w:rPr>
              <w:t>Print information</w:t>
            </w:r>
          </w:p>
          <w:p w:rsidR="00080596" w:rsidRPr="00371C3A" w:rsidRDefault="00080596" w:rsidP="00080596">
            <w:pPr>
              <w:pStyle w:val="TableBullet1"/>
              <w:rPr>
                <w:noProof w:val="0"/>
              </w:rPr>
            </w:pPr>
            <w:r w:rsidRPr="00371C3A">
              <w:rPr>
                <w:noProof w:val="0"/>
              </w:rPr>
              <w:t>Downloading information</w:t>
            </w:r>
          </w:p>
          <w:p w:rsidR="00080596" w:rsidRPr="00371C3A" w:rsidRDefault="00080596" w:rsidP="00080596">
            <w:pPr>
              <w:pStyle w:val="TableBullet1"/>
              <w:rPr>
                <w:noProof w:val="0"/>
              </w:rPr>
            </w:pPr>
            <w:r w:rsidRPr="00371C3A">
              <w:rPr>
                <w:noProof w:val="0"/>
              </w:rPr>
              <w:t>Size of file and length of download</w:t>
            </w:r>
          </w:p>
          <w:p w:rsidR="00CF4A54" w:rsidRPr="00371C3A" w:rsidRDefault="00080596" w:rsidP="000D264E">
            <w:pPr>
              <w:pStyle w:val="TableBullet1"/>
              <w:rPr>
                <w:noProof w:val="0"/>
              </w:rPr>
            </w:pPr>
            <w:r w:rsidRPr="00371C3A">
              <w:rPr>
                <w:noProof w:val="0"/>
              </w:rPr>
              <w:t>Printing information</w:t>
            </w:r>
            <w:r w:rsidR="000D264E" w:rsidRPr="00371C3A">
              <w:rPr>
                <w:noProof w:val="0"/>
              </w:rPr>
              <w:t>.</w:t>
            </w:r>
            <w:r w:rsidR="000D264E" w:rsidRPr="00371C3A">
              <w:rPr>
                <w:noProof w:val="0"/>
              </w:rPr>
              <w:br/>
            </w:r>
          </w:p>
        </w:tc>
      </w:tr>
    </w:tbl>
    <w:p w:rsidR="000D264E" w:rsidRPr="00371C3A" w:rsidRDefault="000D264E" w:rsidP="002D0810">
      <w:pPr>
        <w:pStyle w:val="BodyCopy"/>
        <w:rPr>
          <w:noProof w:val="0"/>
        </w:rPr>
      </w:pPr>
    </w:p>
    <w:p w:rsidR="000D264E" w:rsidRPr="00371C3A" w:rsidRDefault="000D264E">
      <w:pPr>
        <w:rPr>
          <w:rFonts w:ascii="Helvetica" w:eastAsia="Calibri" w:hAnsi="Helvetica" w:cs="Calibri"/>
          <w:szCs w:val="16"/>
          <w:lang w:eastAsia="ar-SA"/>
        </w:rPr>
      </w:pPr>
      <w:r w:rsidRPr="00371C3A">
        <w:br w:type="page"/>
      </w:r>
    </w:p>
    <w:p w:rsidR="000A0C46" w:rsidRPr="00371C3A" w:rsidRDefault="000A0C46" w:rsidP="002D0810">
      <w:pPr>
        <w:pStyle w:val="BodyCopy"/>
        <w:rPr>
          <w:noProof w:val="0"/>
        </w:rPr>
      </w:pPr>
    </w:p>
    <w:p w:rsidR="000D264E" w:rsidRPr="00371C3A" w:rsidRDefault="000D264E" w:rsidP="002D0810">
      <w:pPr>
        <w:pStyle w:val="BodyCopy"/>
        <w:rPr>
          <w:noProof w:val="0"/>
        </w:rPr>
      </w:pPr>
    </w:p>
    <w:p w:rsidR="000D264E" w:rsidRPr="00371C3A" w:rsidRDefault="000D264E" w:rsidP="002D0810">
      <w:pPr>
        <w:pStyle w:val="BodyCopy"/>
        <w:rPr>
          <w:noProof w:val="0"/>
        </w:rPr>
      </w:pPr>
    </w:p>
    <w:p w:rsidR="000D264E" w:rsidRPr="00371C3A" w:rsidRDefault="000D264E" w:rsidP="002D0810">
      <w:pPr>
        <w:pStyle w:val="BodyCopy"/>
        <w:rPr>
          <w:noProof w:val="0"/>
        </w:rPr>
      </w:pPr>
    </w:p>
    <w:p w:rsidR="000D264E" w:rsidRPr="00371C3A" w:rsidRDefault="000D264E" w:rsidP="002D0810">
      <w:pPr>
        <w:pStyle w:val="BodyCopy"/>
        <w:rPr>
          <w:noProof w:val="0"/>
        </w:rPr>
        <w:sectPr w:rsidR="000D264E" w:rsidRPr="00371C3A" w:rsidSect="00183290">
          <w:headerReference w:type="even" r:id="rId186"/>
          <w:headerReference w:type="default" r:id="rId187"/>
          <w:pgSz w:w="11906" w:h="16838"/>
          <w:pgMar w:top="1440" w:right="1440" w:bottom="1440" w:left="1440" w:header="708" w:footer="324" w:gutter="0"/>
          <w:cols w:space="708"/>
          <w:docGrid w:linePitch="360"/>
        </w:sectPr>
      </w:pPr>
    </w:p>
    <w:p w:rsidR="000A0C46" w:rsidRPr="00371C3A" w:rsidRDefault="000A0C46" w:rsidP="000A0C46">
      <w:pPr>
        <w:pStyle w:val="Heading1"/>
      </w:pPr>
      <w:bookmarkStart w:id="96" w:name="_Toc370805493"/>
      <w:bookmarkStart w:id="97" w:name="_Toc425496878"/>
      <w:r w:rsidRPr="00371C3A">
        <w:t>Element 4</w:t>
      </w:r>
      <w:r w:rsidR="00C113D9" w:rsidRPr="00371C3A">
        <w:t xml:space="preserve">: </w:t>
      </w:r>
      <w:r w:rsidRPr="00371C3A">
        <w:br/>
      </w:r>
      <w:r w:rsidR="00F848DA">
        <w:fldChar w:fldCharType="begin"/>
      </w:r>
      <w:r w:rsidR="00F848DA">
        <w:instrText xml:space="preserve"> REF  Element4 </w:instrText>
      </w:r>
      <w:r w:rsidR="00F848DA">
        <w:fldChar w:fldCharType="separate"/>
      </w:r>
      <w:sdt>
        <w:sdtPr>
          <w:rPr>
            <w:highlight w:val="yellow"/>
          </w:rPr>
          <w:alias w:val="Element4"/>
          <w:tag w:val="Element4"/>
          <w:id w:val="880907019"/>
          <w:lock w:val="sdtLocked"/>
          <w:placeholder>
            <w:docPart w:val="035D88006999430BAAFBCAC76F4D14C2"/>
          </w:placeholder>
        </w:sdtPr>
        <w:sdtEndPr/>
        <w:sdtContent>
          <w:r w:rsidR="006D0DE1" w:rsidRPr="00371C3A">
            <w:t>Use information from an automated information system</w:t>
          </w:r>
        </w:sdtContent>
      </w:sdt>
      <w:bookmarkEnd w:id="96"/>
      <w:bookmarkEnd w:id="97"/>
      <w:r w:rsidR="00F848DA">
        <w:rPr>
          <w:highlight w:val="yellow"/>
        </w:rPr>
        <w:fldChar w:fldCharType="end"/>
      </w:r>
    </w:p>
    <w:p w:rsidR="000A0C46" w:rsidRPr="00371C3A" w:rsidRDefault="000A0C46" w:rsidP="000A0C46">
      <w:pPr>
        <w:pStyle w:val="Heading2"/>
      </w:pPr>
      <w:r w:rsidRPr="00371C3A">
        <w:t>4.1</w:t>
      </w:r>
      <w:r w:rsidRPr="00371C3A">
        <w:tab/>
      </w:r>
      <w:r w:rsidR="00F848DA">
        <w:fldChar w:fldCharType="begin"/>
      </w:r>
      <w:r w:rsidR="00F848DA">
        <w:instrText xml:space="preserve"> REF  Criteria41  \* MERGEFORMAT </w:instrText>
      </w:r>
      <w:r w:rsidR="00F848DA">
        <w:fldChar w:fldCharType="separate"/>
      </w:r>
      <w:sdt>
        <w:sdtPr>
          <w:alias w:val="Criteria41"/>
          <w:tag w:val="Criteria41"/>
          <w:id w:val="-1214105178"/>
          <w:lock w:val="sdtLocked"/>
          <w:placeholder>
            <w:docPart w:val="059B57EEB5C343A69AD056E5F0611B65"/>
          </w:placeholder>
        </w:sdtPr>
        <w:sdtEndPr>
          <w:rPr>
            <w:rStyle w:val="PlaceholderText"/>
            <w:color w:val="808080"/>
          </w:rPr>
        </w:sdtEndPr>
        <w:sdtContent>
          <w:r w:rsidR="006D0DE1" w:rsidRPr="00371C3A">
            <w:rPr>
              <w:rStyle w:val="PlaceholderText"/>
              <w:color w:val="45545F"/>
            </w:rPr>
            <w:t>Forward information as required</w:t>
          </w:r>
        </w:sdtContent>
      </w:sdt>
      <w:r w:rsidR="00F848DA">
        <w:rPr>
          <w:rStyle w:val="PlaceholderText"/>
        </w:rPr>
        <w:fldChar w:fldCharType="end"/>
      </w:r>
    </w:p>
    <w:p w:rsidR="000A0C46" w:rsidRPr="00371C3A" w:rsidRDefault="000A0C46" w:rsidP="000A0C46">
      <w:pPr>
        <w:pStyle w:val="Heading3"/>
      </w:pPr>
      <w:r w:rsidRPr="00371C3A">
        <w:t>Introduction</w:t>
      </w:r>
    </w:p>
    <w:p w:rsidR="004227BB" w:rsidRPr="00371C3A" w:rsidRDefault="004227BB" w:rsidP="00C57973">
      <w:pPr>
        <w:pStyle w:val="BodyCopy"/>
        <w:rPr>
          <w:noProof w:val="0"/>
        </w:rPr>
      </w:pPr>
      <w:r w:rsidRPr="00371C3A">
        <w:rPr>
          <w:noProof w:val="0"/>
        </w:rPr>
        <w:t>After you have accessed information, either for a specific client request or for yourself to use as a reference, you need to decide what y</w:t>
      </w:r>
      <w:r w:rsidR="002053EA" w:rsidRPr="00371C3A">
        <w:rPr>
          <w:noProof w:val="0"/>
        </w:rPr>
        <w:t>ou will do with it. There are f</w:t>
      </w:r>
      <w:r w:rsidRPr="00371C3A">
        <w:rPr>
          <w:noProof w:val="0"/>
        </w:rPr>
        <w:t xml:space="preserve">actors that will influence your decision regarding how to organise and present the information to your client. </w:t>
      </w:r>
    </w:p>
    <w:p w:rsidR="004227BB" w:rsidRPr="00371C3A" w:rsidRDefault="004227BB" w:rsidP="004227BB">
      <w:pPr>
        <w:pStyle w:val="Heading3"/>
      </w:pPr>
      <w:r w:rsidRPr="00371C3A">
        <w:t xml:space="preserve">Forwarding information by email </w:t>
      </w:r>
    </w:p>
    <w:p w:rsidR="004227BB" w:rsidRPr="00371C3A" w:rsidRDefault="004227BB" w:rsidP="00C57973">
      <w:pPr>
        <w:pStyle w:val="BodyCopy"/>
        <w:rPr>
          <w:noProof w:val="0"/>
        </w:rPr>
      </w:pPr>
      <w:r w:rsidRPr="00371C3A">
        <w:rPr>
          <w:noProof w:val="0"/>
        </w:rPr>
        <w:t xml:space="preserve">There may be times where you decide to send information to your client via email. You may wish to attach a relevant document or send them a link to a relevant website. Similar to when handing your client printed information, you need to ensure they understand why you are emailing this information to them. Make sure your email includes a clear explanation of why you are forwarding the information and what you would like them to be aware of. </w:t>
      </w:r>
    </w:p>
    <w:p w:rsidR="00061274" w:rsidRPr="00371C3A" w:rsidRDefault="00061274" w:rsidP="00C57973">
      <w:pPr>
        <w:pStyle w:val="BodyCopy"/>
        <w:rPr>
          <w:noProof w:val="0"/>
        </w:rPr>
      </w:pPr>
      <w:r w:rsidRPr="00371C3A">
        <w:rPr>
          <w:noProof w:val="0"/>
        </w:rPr>
        <w:t>If you are forwarding information to several people, think about using the blind carbon copy (Bcc) function so that a long list of recipients does not appear on everyone’s screen and email privacy can be maintained.</w:t>
      </w:r>
    </w:p>
    <w:p w:rsidR="004227BB" w:rsidRPr="00371C3A" w:rsidRDefault="004227BB" w:rsidP="004227BB">
      <w:pPr>
        <w:pStyle w:val="Heading3"/>
      </w:pPr>
      <w:r w:rsidRPr="00371C3A">
        <w:t xml:space="preserve">Verbally sharing information </w:t>
      </w:r>
    </w:p>
    <w:p w:rsidR="004227BB" w:rsidRPr="00371C3A" w:rsidRDefault="004227BB" w:rsidP="00C57973">
      <w:pPr>
        <w:pStyle w:val="BodyCopy"/>
        <w:rPr>
          <w:noProof w:val="0"/>
        </w:rPr>
      </w:pPr>
      <w:r w:rsidRPr="00371C3A">
        <w:rPr>
          <w:noProof w:val="0"/>
        </w:rPr>
        <w:t xml:space="preserve">When giving information to your client it is important to explain to them how the information meets their needs. This is particularly important if you have had to select an appropriate product that you are suggesting or recommending. Generally it is not recommended to just verbally share information with your client and not record it in some way. Keep notes of the information you are giving to clients so that it can be easily retrieved in the future. </w:t>
      </w:r>
    </w:p>
    <w:p w:rsidR="004227BB" w:rsidRPr="00371C3A" w:rsidRDefault="004227BB" w:rsidP="004227BB">
      <w:pPr>
        <w:pStyle w:val="Heading3"/>
      </w:pPr>
      <w:r w:rsidRPr="00371C3A">
        <w:t xml:space="preserve">Information regarding prices </w:t>
      </w:r>
    </w:p>
    <w:p w:rsidR="00061274" w:rsidRPr="00371C3A" w:rsidRDefault="004227BB" w:rsidP="004227BB">
      <w:pPr>
        <w:pStyle w:val="BodyCopy"/>
        <w:rPr>
          <w:noProof w:val="0"/>
        </w:rPr>
      </w:pPr>
      <w:r w:rsidRPr="00371C3A">
        <w:rPr>
          <w:noProof w:val="0"/>
        </w:rPr>
        <w:t xml:space="preserve">Many travel companies will have a policy that any pricing quoted to clients should be given to them in writing, as one typed quote for all of their travel arrangements. Although it might be appropriate to show pricing in a brochure to a client during an initial enquiry, if you are putting together a quote for specific travel dates, and particularly if it includes more than one product, a quote should be prepared on your company letterhead. </w:t>
      </w:r>
    </w:p>
    <w:p w:rsidR="00061274" w:rsidRPr="00371C3A" w:rsidRDefault="00061274">
      <w:pPr>
        <w:rPr>
          <w:rFonts w:ascii="Helvetica" w:eastAsia="Calibri" w:hAnsi="Helvetica" w:cs="Calibri"/>
          <w:szCs w:val="16"/>
          <w:lang w:eastAsia="ar-SA"/>
        </w:rPr>
      </w:pPr>
      <w:r w:rsidRPr="00371C3A">
        <w:br w:type="page"/>
      </w:r>
    </w:p>
    <w:p w:rsidR="000D264E" w:rsidRPr="00371C3A" w:rsidRDefault="000D264E" w:rsidP="000D264E">
      <w:pPr>
        <w:pStyle w:val="ActivityHead"/>
        <w:rPr>
          <w:noProof w:val="0"/>
        </w:rPr>
      </w:pPr>
      <w:r w:rsidRPr="00371C3A">
        <w:rPr>
          <w:noProof w:val="0"/>
        </w:rPr>
        <w:t>Activity18 – Forward information</w:t>
      </w:r>
    </w:p>
    <w:p w:rsidR="00361D43" w:rsidRPr="00371C3A" w:rsidRDefault="00B37C79" w:rsidP="000D264E">
      <w:pPr>
        <w:pStyle w:val="ActivityNumbered"/>
        <w:ind w:left="0" w:firstLine="0"/>
      </w:pPr>
      <w:r w:rsidRPr="00371C3A">
        <w:t>You have been researching information on children’s activities in Singapore for a couple with three children aged 8, 12 and 14 who will be travelling in January.</w:t>
      </w:r>
    </w:p>
    <w:p w:rsidR="00B37C79" w:rsidRPr="00371C3A" w:rsidRDefault="00B37C79" w:rsidP="000D264E">
      <w:pPr>
        <w:pStyle w:val="ActivityNumbered"/>
        <w:ind w:left="0" w:firstLine="0"/>
      </w:pPr>
      <w:r w:rsidRPr="00371C3A">
        <w:t>Provide a copy of your research and detail how you will forward this information to the family and check its suitability.</w:t>
      </w:r>
    </w:p>
    <w:p w:rsidR="000A0C46" w:rsidRPr="00371C3A" w:rsidRDefault="000A0C46" w:rsidP="000A0C46">
      <w:pPr>
        <w:pStyle w:val="BodyCopy"/>
        <w:rPr>
          <w:noProof w:val="0"/>
        </w:rPr>
      </w:pPr>
      <w:r w:rsidRPr="00371C3A">
        <w:rPr>
          <w:noProof w:val="0"/>
          <w:lang w:eastAsia="en-AU"/>
        </w:rPr>
        <w:br w:type="page"/>
      </w:r>
    </w:p>
    <w:p w:rsidR="000A0C46" w:rsidRPr="00371C3A" w:rsidRDefault="000A0C46" w:rsidP="000A0C46">
      <w:pPr>
        <w:pStyle w:val="Heading2"/>
      </w:pPr>
      <w:r w:rsidRPr="00371C3A">
        <w:t>4.2</w:t>
      </w:r>
      <w:r w:rsidRPr="00371C3A">
        <w:tab/>
      </w:r>
      <w:r w:rsidR="00F848DA">
        <w:fldChar w:fldCharType="begin"/>
      </w:r>
      <w:r w:rsidR="00F848DA">
        <w:instrText xml:space="preserve"> REF  Criteria42  \* MERGEFORMAT </w:instrText>
      </w:r>
      <w:r w:rsidR="00F848DA">
        <w:fldChar w:fldCharType="separate"/>
      </w:r>
      <w:sdt>
        <w:sdtPr>
          <w:alias w:val="Criteria42"/>
          <w:tag w:val="Criteria42"/>
          <w:id w:val="297420721"/>
          <w:lock w:val="sdtLocked"/>
          <w:placeholder>
            <w:docPart w:val="C67EBE2466EC4900AFEC5BA85C2B0BE7"/>
          </w:placeholder>
        </w:sdtPr>
        <w:sdtEndPr>
          <w:rPr>
            <w:rStyle w:val="PlaceholderText"/>
            <w:color w:val="808080"/>
          </w:rPr>
        </w:sdtEndPr>
        <w:sdtContent>
          <w:r w:rsidR="006D0DE1" w:rsidRPr="00371C3A">
            <w:rPr>
              <w:rStyle w:val="PlaceholderText"/>
              <w:color w:val="45545F"/>
            </w:rPr>
            <w:t>Save identified information</w:t>
          </w:r>
        </w:sdtContent>
      </w:sdt>
      <w:r w:rsidR="00F848DA">
        <w:rPr>
          <w:rStyle w:val="PlaceholderText"/>
        </w:rPr>
        <w:fldChar w:fldCharType="end"/>
      </w:r>
    </w:p>
    <w:p w:rsidR="000A0C46" w:rsidRPr="00371C3A" w:rsidRDefault="000A0C46" w:rsidP="000A0C46">
      <w:pPr>
        <w:pStyle w:val="Heading3"/>
      </w:pPr>
      <w:r w:rsidRPr="00371C3A">
        <w:t>Introduction</w:t>
      </w:r>
    </w:p>
    <w:p w:rsidR="00361D43" w:rsidRPr="00371C3A" w:rsidRDefault="00466EB1" w:rsidP="00C57973">
      <w:pPr>
        <w:pStyle w:val="BodyCopy"/>
        <w:rPr>
          <w:noProof w:val="0"/>
        </w:rPr>
      </w:pPr>
      <w:r w:rsidRPr="00371C3A">
        <w:rPr>
          <w:noProof w:val="0"/>
        </w:rPr>
        <w:t>You can spend a good deal of time searching for information to meet client requests. Once you have found what you are looking for or have finished creating a document you need to save it so you can easily locate it again in the future.</w:t>
      </w:r>
    </w:p>
    <w:p w:rsidR="00466EB1" w:rsidRPr="00371C3A" w:rsidRDefault="00466EB1" w:rsidP="00C57973">
      <w:pPr>
        <w:pStyle w:val="BodyCopy"/>
        <w:rPr>
          <w:noProof w:val="0"/>
        </w:rPr>
      </w:pPr>
      <w:r w:rsidRPr="00371C3A">
        <w:rPr>
          <w:noProof w:val="0"/>
        </w:rPr>
        <w:t>If you are saving information from the internet be sure it complies with your companies policies. If you intend on reproducing the information remember to take into account Intellectual property and Copyright considerations.</w:t>
      </w:r>
    </w:p>
    <w:p w:rsidR="00361D43" w:rsidRPr="00371C3A" w:rsidRDefault="00C16484" w:rsidP="00C16484">
      <w:pPr>
        <w:pStyle w:val="Heading3"/>
        <w:ind w:left="0" w:firstLine="0"/>
      </w:pPr>
      <w:r w:rsidRPr="00371C3A">
        <w:t>S</w:t>
      </w:r>
      <w:r w:rsidR="00361D43" w:rsidRPr="00371C3A">
        <w:t>aving files</w:t>
      </w:r>
    </w:p>
    <w:p w:rsidR="00361D43" w:rsidRPr="00371C3A" w:rsidRDefault="00361D43" w:rsidP="00C57973">
      <w:pPr>
        <w:pStyle w:val="BodyCopy"/>
        <w:rPr>
          <w:noProof w:val="0"/>
        </w:rPr>
      </w:pPr>
      <w:r w:rsidRPr="00371C3A">
        <w:rPr>
          <w:noProof w:val="0"/>
        </w:rPr>
        <w:t>The information files you download are most likely to be in PDF format, although some may be Word or Excel.</w:t>
      </w:r>
    </w:p>
    <w:p w:rsidR="00C57973" w:rsidRPr="00371C3A" w:rsidRDefault="00361D43" w:rsidP="00C57973">
      <w:pPr>
        <w:pStyle w:val="BodyCopy"/>
        <w:rPr>
          <w:noProof w:val="0"/>
        </w:rPr>
      </w:pPr>
      <w:r w:rsidRPr="00371C3A">
        <w:rPr>
          <w:noProof w:val="0"/>
        </w:rPr>
        <w:t>Saving PDF files to your working computer is as easy as clicking on ‘Save’ or the ‘Disc’ icon in the menu bar and typing into the relevant pop up window the name of folder on your computer you want to save the file in.</w:t>
      </w:r>
    </w:p>
    <w:p w:rsidR="00466EB1" w:rsidRPr="00371C3A" w:rsidRDefault="002417D2" w:rsidP="00466EB1">
      <w:pPr>
        <w:pStyle w:val="BodyCopy"/>
        <w:rPr>
          <w:noProof w:val="0"/>
        </w:rPr>
      </w:pPr>
      <w:r w:rsidRPr="00371C3A">
        <w:rPr>
          <w:lang w:val="en-US" w:eastAsia="en-US"/>
        </w:rPr>
        <mc:AlternateContent>
          <mc:Choice Requires="wps">
            <w:drawing>
              <wp:anchor distT="0" distB="0" distL="114300" distR="114300" simplePos="0" relativeHeight="251815936" behindDoc="0" locked="0" layoutInCell="1" allowOverlap="1" wp14:anchorId="5258E706" wp14:editId="37A3A7A6">
                <wp:simplePos x="0" y="0"/>
                <wp:positionH relativeFrom="column">
                  <wp:posOffset>182880</wp:posOffset>
                </wp:positionH>
                <wp:positionV relativeFrom="paragraph">
                  <wp:posOffset>250494</wp:posOffset>
                </wp:positionV>
                <wp:extent cx="238125" cy="222250"/>
                <wp:effectExtent l="0" t="0" r="28575" b="25400"/>
                <wp:wrapNone/>
                <wp:docPr id="270" name="Oval 270"/>
                <wp:cNvGraphicFramePr/>
                <a:graphic xmlns:a="http://schemas.openxmlformats.org/drawingml/2006/main">
                  <a:graphicData uri="http://schemas.microsoft.com/office/word/2010/wordprocessingShape">
                    <wps:wsp>
                      <wps:cNvSpPr/>
                      <wps:spPr>
                        <a:xfrm>
                          <a:off x="0" y="0"/>
                          <a:ext cx="238125" cy="222250"/>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A2EC79" id="Oval 270" o:spid="_x0000_s1026" style="position:absolute;margin-left:14.4pt;margin-top:19.7pt;width:18.75pt;height:1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" filled="f" strokecolor="#c00000" strokeweight="1.5pt"/>
            </w:pict>
          </mc:Fallback>
        </mc:AlternateContent>
      </w:r>
    </w:p>
    <w:p w:rsidR="00C16484" w:rsidRPr="00371C3A" w:rsidRDefault="002417D2" w:rsidP="00466EB1">
      <w:pPr>
        <w:pStyle w:val="BodyCopy"/>
        <w:rPr>
          <w:noProof w:val="0"/>
        </w:rPr>
      </w:pPr>
      <w:r w:rsidRPr="00371C3A">
        <w:rPr>
          <w:lang w:val="en-US" w:eastAsia="en-US"/>
        </w:rPr>
        <mc:AlternateContent>
          <mc:Choice Requires="wps">
            <w:drawing>
              <wp:anchor distT="0" distB="0" distL="114300" distR="114300" simplePos="0" relativeHeight="251811840" behindDoc="0" locked="0" layoutInCell="1" allowOverlap="1" wp14:anchorId="1C63564F" wp14:editId="29F2E7B9">
                <wp:simplePos x="0" y="0"/>
                <wp:positionH relativeFrom="column">
                  <wp:posOffset>70816</wp:posOffset>
                </wp:positionH>
                <wp:positionV relativeFrom="paragraph">
                  <wp:posOffset>440055</wp:posOffset>
                </wp:positionV>
                <wp:extent cx="588010" cy="222250"/>
                <wp:effectExtent l="0" t="0" r="21590" b="25400"/>
                <wp:wrapNone/>
                <wp:docPr id="268" name="Oval 268"/>
                <wp:cNvGraphicFramePr/>
                <a:graphic xmlns:a="http://schemas.openxmlformats.org/drawingml/2006/main">
                  <a:graphicData uri="http://schemas.microsoft.com/office/word/2010/wordprocessingShape">
                    <wps:wsp>
                      <wps:cNvSpPr/>
                      <wps:spPr>
                        <a:xfrm>
                          <a:off x="0" y="0"/>
                          <a:ext cx="588010" cy="222250"/>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73C5EF" id="Oval 268" o:spid="_x0000_s1026" style="position:absolute;margin-left:5.6pt;margin-top:34.65pt;width:46.3pt;height:17.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" filled="f" strokecolor="#c00000" strokeweight="1.5pt"/>
            </w:pict>
          </mc:Fallback>
        </mc:AlternateContent>
      </w:r>
      <w:r w:rsidRPr="00371C3A">
        <w:rPr>
          <w:lang w:val="en-US" w:eastAsia="en-US"/>
        </w:rPr>
        <mc:AlternateContent>
          <mc:Choice Requires="wps">
            <w:drawing>
              <wp:anchor distT="0" distB="0" distL="114300" distR="114300" simplePos="0" relativeHeight="251813888" behindDoc="0" locked="0" layoutInCell="1" allowOverlap="1" wp14:anchorId="66B06192" wp14:editId="179C152E">
                <wp:simplePos x="0" y="0"/>
                <wp:positionH relativeFrom="column">
                  <wp:posOffset>79706</wp:posOffset>
                </wp:positionH>
                <wp:positionV relativeFrom="paragraph">
                  <wp:posOffset>678815</wp:posOffset>
                </wp:positionV>
                <wp:extent cx="588010" cy="222250"/>
                <wp:effectExtent l="0" t="0" r="21590" b="25400"/>
                <wp:wrapNone/>
                <wp:docPr id="269" name="Oval 269"/>
                <wp:cNvGraphicFramePr/>
                <a:graphic xmlns:a="http://schemas.openxmlformats.org/drawingml/2006/main">
                  <a:graphicData uri="http://schemas.microsoft.com/office/word/2010/wordprocessingShape">
                    <wps:wsp>
                      <wps:cNvSpPr/>
                      <wps:spPr>
                        <a:xfrm>
                          <a:off x="0" y="0"/>
                          <a:ext cx="588010" cy="222250"/>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AA8B90" id="Oval 269" o:spid="_x0000_s1026" style="position:absolute;margin-left:6.3pt;margin-top:53.45pt;width:46.3pt;height:1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" filled="f" strokecolor="#c00000" strokeweight="1.5pt"/>
            </w:pict>
          </mc:Fallback>
        </mc:AlternateContent>
      </w:r>
      <w:r w:rsidR="00C16484" w:rsidRPr="00371C3A">
        <w:rPr>
          <w:lang w:val="en-US" w:eastAsia="en-US"/>
        </w:rPr>
        <w:drawing>
          <wp:inline distT="0" distB="0" distL="0" distR="0" wp14:anchorId="59E531D8" wp14:editId="48B604C8">
            <wp:extent cx="5731510" cy="865850"/>
            <wp:effectExtent l="0" t="0" r="254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8"/>
                    <a:stretch>
                      <a:fillRect/>
                    </a:stretch>
                  </pic:blipFill>
                  <pic:spPr>
                    <a:xfrm>
                      <a:off x="0" y="0"/>
                      <a:ext cx="5731510" cy="865850"/>
                    </a:xfrm>
                    <a:prstGeom prst="rect">
                      <a:avLst/>
                    </a:prstGeom>
                  </pic:spPr>
                </pic:pic>
              </a:graphicData>
            </a:graphic>
          </wp:inline>
        </w:drawing>
      </w:r>
    </w:p>
    <w:p w:rsidR="00361D43" w:rsidRPr="00371C3A" w:rsidRDefault="004725D4" w:rsidP="002417D2">
      <w:pPr>
        <w:pStyle w:val="BodyCopy"/>
        <w:spacing w:before="480"/>
        <w:rPr>
          <w:noProof w:val="0"/>
        </w:rPr>
      </w:pPr>
      <w:r>
        <w:rPr>
          <w:noProof w:val="0"/>
        </w:rPr>
        <w:br/>
      </w:r>
      <w:r w:rsidR="00361D43" w:rsidRPr="00371C3A">
        <w:rPr>
          <w:noProof w:val="0"/>
        </w:rPr>
        <w:t>You can cut and paste material from PDF files into a Word file of your own, unless the PDF file has been deliberately locked to prevent this.</w:t>
      </w:r>
    </w:p>
    <w:p w:rsidR="00361D43" w:rsidRPr="00371C3A" w:rsidRDefault="00361D43" w:rsidP="00C57973">
      <w:pPr>
        <w:pStyle w:val="BodyCopy"/>
        <w:rPr>
          <w:noProof w:val="0"/>
        </w:rPr>
      </w:pPr>
      <w:r w:rsidRPr="00371C3A">
        <w:rPr>
          <w:noProof w:val="0"/>
        </w:rPr>
        <w:t>Saving Word files from the Internet is as easy as saving PDF files, but remember to run them through you virus scan before downloading.</w:t>
      </w:r>
    </w:p>
    <w:p w:rsidR="00361D43" w:rsidRPr="00371C3A" w:rsidRDefault="00361D43" w:rsidP="00C57973">
      <w:pPr>
        <w:pStyle w:val="BodyCopy"/>
        <w:rPr>
          <w:noProof w:val="0"/>
        </w:rPr>
      </w:pPr>
      <w:r w:rsidRPr="00371C3A">
        <w:rPr>
          <w:noProof w:val="0"/>
        </w:rPr>
        <w:t>You can also save a Web page, unless it also has been locked. Again it is possible to cut and paste text from a web page into a Word file to organise relevant information for a customer (an issue we will look at soon).</w:t>
      </w:r>
    </w:p>
    <w:p w:rsidR="00361D43" w:rsidRPr="00371C3A" w:rsidRDefault="00361D43" w:rsidP="0062054F">
      <w:pPr>
        <w:pStyle w:val="Heading3"/>
      </w:pPr>
      <w:bookmarkStart w:id="98" w:name="Copyright_and_intellectual_property"/>
      <w:bookmarkStart w:id="99" w:name="_bookmark37"/>
      <w:bookmarkEnd w:id="98"/>
      <w:bookmarkEnd w:id="99"/>
      <w:r w:rsidRPr="00371C3A">
        <w:t xml:space="preserve">Downloading and saving </w:t>
      </w:r>
      <w:r w:rsidRPr="00371C3A">
        <w:rPr>
          <w:spacing w:val="-2"/>
        </w:rPr>
        <w:t>software</w:t>
      </w:r>
    </w:p>
    <w:p w:rsidR="00361D43" w:rsidRPr="00371C3A" w:rsidRDefault="00361D43" w:rsidP="00C57973">
      <w:pPr>
        <w:pStyle w:val="BodyCopy"/>
        <w:rPr>
          <w:noProof w:val="0"/>
        </w:rPr>
      </w:pPr>
      <w:r w:rsidRPr="00371C3A">
        <w:rPr>
          <w:noProof w:val="0"/>
        </w:rPr>
        <w:t>To read PDF files you will need PDF file reader software such as that provided (free) by Acrobat. If you don’t have this software on your working computer, it will prompt you to find it and download it.</w:t>
      </w:r>
    </w:p>
    <w:p w:rsidR="00361D43" w:rsidRPr="00371C3A" w:rsidRDefault="00361D43" w:rsidP="00C57973">
      <w:pPr>
        <w:pStyle w:val="BodyCopy"/>
        <w:rPr>
          <w:noProof w:val="0"/>
        </w:rPr>
      </w:pPr>
      <w:r w:rsidRPr="00371C3A">
        <w:rPr>
          <w:noProof w:val="0"/>
        </w:rPr>
        <w:t>When you have found the right software and you are ready to download, the site you are visiting will more than likely have a download link which you can click on to start the software download process.</w:t>
      </w:r>
    </w:p>
    <w:p w:rsidR="002417D2" w:rsidRPr="00371C3A" w:rsidRDefault="002417D2">
      <w:pPr>
        <w:rPr>
          <w:rFonts w:ascii="Helvetica" w:eastAsia="Calibri" w:hAnsi="Helvetica" w:cs="Calibri"/>
          <w:szCs w:val="16"/>
          <w:lang w:eastAsia="ar-SA"/>
        </w:rPr>
      </w:pPr>
      <w:r w:rsidRPr="00371C3A">
        <w:br w:type="page"/>
      </w:r>
    </w:p>
    <w:p w:rsidR="00361D43" w:rsidRPr="00371C3A" w:rsidRDefault="00361D43" w:rsidP="00C57973">
      <w:pPr>
        <w:pStyle w:val="BodyCopy"/>
        <w:rPr>
          <w:noProof w:val="0"/>
        </w:rPr>
      </w:pPr>
      <w:r w:rsidRPr="00371C3A">
        <w:rPr>
          <w:noProof w:val="0"/>
        </w:rPr>
        <w:t xml:space="preserve">After you click on the software download link, a box will pop up and you will be given the option to Run, Save or Cancel the download </w:t>
      </w:r>
      <w:r w:rsidR="0062054F" w:rsidRPr="00371C3A">
        <w:rPr>
          <w:noProof w:val="0"/>
        </w:rPr>
        <w:t>(ass</w:t>
      </w:r>
      <w:r w:rsidRPr="00371C3A">
        <w:rPr>
          <w:noProof w:val="0"/>
        </w:rPr>
        <w:t xml:space="preserve">suming you are working with a Windows system). </w:t>
      </w:r>
      <w:r w:rsidRPr="00371C3A">
        <w:rPr>
          <w:b/>
          <w:noProof w:val="0"/>
        </w:rPr>
        <w:t>It is very important that you choose the Save option so that you can save it to your computer in the place that you want</w:t>
      </w:r>
      <w:r w:rsidRPr="00371C3A">
        <w:rPr>
          <w:noProof w:val="0"/>
        </w:rPr>
        <w:t>, and so that you can run it at a later time if you wish to. If you choose run, it will download the file to a temporary folder and automatically start the installation.</w:t>
      </w:r>
    </w:p>
    <w:p w:rsidR="00361D43" w:rsidRPr="00371C3A" w:rsidRDefault="00361D43" w:rsidP="00C57973">
      <w:pPr>
        <w:pStyle w:val="BodyCopy"/>
        <w:rPr>
          <w:noProof w:val="0"/>
        </w:rPr>
      </w:pPr>
      <w:r w:rsidRPr="00371C3A">
        <w:rPr>
          <w:noProof w:val="0"/>
        </w:rPr>
        <w:t xml:space="preserve">When you click on Save, you will be prompted to save it in a specific </w:t>
      </w:r>
      <w:r w:rsidRPr="00371C3A">
        <w:rPr>
          <w:b/>
          <w:noProof w:val="0"/>
        </w:rPr>
        <w:t xml:space="preserve">directory </w:t>
      </w:r>
      <w:r w:rsidRPr="00371C3A">
        <w:rPr>
          <w:noProof w:val="0"/>
        </w:rPr>
        <w:t xml:space="preserve">on your </w:t>
      </w:r>
      <w:r w:rsidR="004242D0" w:rsidRPr="00371C3A">
        <w:rPr>
          <w:noProof w:val="0"/>
        </w:rPr>
        <w:t>computer</w:t>
      </w:r>
      <w:r w:rsidRPr="00371C3A">
        <w:rPr>
          <w:noProof w:val="0"/>
        </w:rPr>
        <w:t xml:space="preserve"> hard drive. You should download it into a directory on your hard drive so that after you download the software it will be easier for you to find. Or, you can simply download the file directly to your desktop. This way, you know exactly where the file is and it can save you time spent in trying to hunt down the software on your computer.</w:t>
      </w:r>
    </w:p>
    <w:p w:rsidR="00361D43" w:rsidRPr="00371C3A" w:rsidRDefault="002417D2" w:rsidP="00C57973">
      <w:pPr>
        <w:pStyle w:val="BodyCopy"/>
        <w:rPr>
          <w:noProof w:val="0"/>
        </w:rPr>
      </w:pPr>
      <w:r w:rsidRPr="00371C3A">
        <w:rPr>
          <w:lang w:val="en-US" w:eastAsia="en-US"/>
        </w:rPr>
        <w:drawing>
          <wp:anchor distT="0" distB="0" distL="114300" distR="114300" simplePos="0" relativeHeight="251746304" behindDoc="1" locked="0" layoutInCell="1" allowOverlap="1" wp14:anchorId="09E25A48" wp14:editId="4BAE25AB">
            <wp:simplePos x="0" y="0"/>
            <wp:positionH relativeFrom="column">
              <wp:posOffset>4156075</wp:posOffset>
            </wp:positionH>
            <wp:positionV relativeFrom="paragraph">
              <wp:posOffset>690245</wp:posOffset>
            </wp:positionV>
            <wp:extent cx="1552575" cy="4638675"/>
            <wp:effectExtent l="0" t="0" r="9525" b="9525"/>
            <wp:wrapTight wrapText="bothSides">
              <wp:wrapPolygon edited="0">
                <wp:start x="0" y="0"/>
                <wp:lineTo x="0" y="21556"/>
                <wp:lineTo x="21467" y="21556"/>
                <wp:lineTo x="21467" y="0"/>
                <wp:lineTo x="0" y="0"/>
              </wp:wrapPolygon>
            </wp:wrapTight>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
                      <a:extLst>
                        <a:ext uri="{28A0092B-C50C-407E-A947-70E740481C1C}">
                          <a14:useLocalDpi xmlns:a14="http://schemas.microsoft.com/office/drawing/2010/main" val="0"/>
                        </a:ext>
                      </a:extLst>
                    </a:blip>
                    <a:stretch>
                      <a:fillRect/>
                    </a:stretch>
                  </pic:blipFill>
                  <pic:spPr>
                    <a:xfrm>
                      <a:off x="0" y="0"/>
                      <a:ext cx="1552575" cy="4638675"/>
                    </a:xfrm>
                    <a:prstGeom prst="rect">
                      <a:avLst/>
                    </a:prstGeom>
                  </pic:spPr>
                </pic:pic>
              </a:graphicData>
            </a:graphic>
            <wp14:sizeRelH relativeFrom="page">
              <wp14:pctWidth>0</wp14:pctWidth>
            </wp14:sizeRelH>
            <wp14:sizeRelV relativeFrom="page">
              <wp14:pctHeight>0</wp14:pctHeight>
            </wp14:sizeRelV>
          </wp:anchor>
        </w:drawing>
      </w:r>
      <w:r w:rsidR="00361D43" w:rsidRPr="00371C3A">
        <w:rPr>
          <w:noProof w:val="0"/>
        </w:rPr>
        <w:t>Once you have finished installing, and depending on the software, you can choose to have a desktop icon created so that you can simply click on that to start the program. The desktop icon will allow you to quickly start the program and save you from having to find it on the Start menu.</w:t>
      </w:r>
    </w:p>
    <w:p w:rsidR="00F85F57" w:rsidRPr="00371C3A" w:rsidRDefault="00361D43" w:rsidP="00C57973">
      <w:pPr>
        <w:pStyle w:val="BodyCopy"/>
        <w:rPr>
          <w:noProof w:val="0"/>
        </w:rPr>
      </w:pPr>
      <w:r w:rsidRPr="00371C3A">
        <w:rPr>
          <w:noProof w:val="0"/>
        </w:rPr>
        <w:t>The best place to start with your newly downloaded software is the Help file. The Help file will take you through the steps of using the software, and many Help files often have a Quick Start Guide included, so that you don’t waste all your time reading and can start using the software immediately.</w:t>
      </w:r>
    </w:p>
    <w:p w:rsidR="00F85F57" w:rsidRPr="00371C3A" w:rsidRDefault="00F85F57" w:rsidP="002417D2">
      <w:pPr>
        <w:pStyle w:val="Heading3"/>
      </w:pPr>
      <w:bookmarkStart w:id="100" w:name="_Toc236733193"/>
      <w:r w:rsidRPr="00371C3A">
        <w:t>Saving files in Word</w:t>
      </w:r>
      <w:bookmarkEnd w:id="100"/>
    </w:p>
    <w:p w:rsidR="00F85F57" w:rsidRPr="00371C3A" w:rsidRDefault="00F85F57" w:rsidP="002417D2">
      <w:pPr>
        <w:pStyle w:val="Heading4"/>
      </w:pPr>
      <w:bookmarkStart w:id="101" w:name="_Toc236454321"/>
      <w:bookmarkStart w:id="102" w:name="_Toc236733194"/>
      <w:r w:rsidRPr="00371C3A">
        <w:t>STEP One: Saving a file the first time</w:t>
      </w:r>
      <w:bookmarkEnd w:id="101"/>
      <w:bookmarkEnd w:id="102"/>
    </w:p>
    <w:p w:rsidR="00F85F57" w:rsidRPr="00371C3A" w:rsidRDefault="00F85F57" w:rsidP="002417D2">
      <w:pPr>
        <w:pStyle w:val="BodyCopy"/>
        <w:rPr>
          <w:noProof w:val="0"/>
        </w:rPr>
      </w:pPr>
      <w:r w:rsidRPr="00371C3A">
        <w:rPr>
          <w:noProof w:val="0"/>
        </w:rPr>
        <w:t>Locate the “File” option on the toolbar (top left of the menus)</w:t>
      </w:r>
      <w:r w:rsidR="00227A0F" w:rsidRPr="00371C3A">
        <w:rPr>
          <w:noProof w:val="0"/>
        </w:rPr>
        <w:t xml:space="preserve"> </w:t>
      </w:r>
    </w:p>
    <w:p w:rsidR="00F85F57" w:rsidRPr="00371C3A" w:rsidRDefault="00F85F57" w:rsidP="002417D2">
      <w:pPr>
        <w:pStyle w:val="Bullet1"/>
      </w:pPr>
      <w:r w:rsidRPr="00371C3A">
        <w:t>Single left click on “File”</w:t>
      </w:r>
    </w:p>
    <w:p w:rsidR="00F85F57" w:rsidRPr="00371C3A" w:rsidRDefault="00F85F57" w:rsidP="002417D2">
      <w:pPr>
        <w:pStyle w:val="BodyCopy"/>
        <w:rPr>
          <w:noProof w:val="0"/>
        </w:rPr>
      </w:pPr>
      <w:r w:rsidRPr="00371C3A">
        <w:rPr>
          <w:noProof w:val="0"/>
        </w:rPr>
        <w:t>A new window appears, with other options:</w:t>
      </w:r>
    </w:p>
    <w:p w:rsidR="00F85F57" w:rsidRPr="00371C3A" w:rsidRDefault="00F85F57" w:rsidP="002417D2">
      <w:pPr>
        <w:pStyle w:val="Bullet1"/>
      </w:pPr>
      <w:r w:rsidRPr="00371C3A">
        <w:t>Hover cursor over “Save”</w:t>
      </w:r>
    </w:p>
    <w:p w:rsidR="00F85F57" w:rsidRPr="00371C3A" w:rsidRDefault="00F85F57" w:rsidP="002417D2">
      <w:pPr>
        <w:pStyle w:val="Bullet1"/>
      </w:pPr>
      <w:r w:rsidRPr="00371C3A">
        <w:t>Single left click on “Save”</w:t>
      </w:r>
    </w:p>
    <w:p w:rsidR="00F85F57" w:rsidRPr="00371C3A" w:rsidRDefault="00F85F57" w:rsidP="002417D2">
      <w:pPr>
        <w:pStyle w:val="BodyCopy"/>
        <w:rPr>
          <w:noProof w:val="0"/>
        </w:rPr>
      </w:pPr>
      <w:r w:rsidRPr="00371C3A">
        <w:rPr>
          <w:noProof w:val="0"/>
        </w:rPr>
        <w:t>A window appears labelled “Save As”</w:t>
      </w:r>
      <w:r w:rsidR="002417D2" w:rsidRPr="00371C3A">
        <w:rPr>
          <w:noProof w:val="0"/>
        </w:rPr>
        <w:t>:</w:t>
      </w:r>
    </w:p>
    <w:p w:rsidR="00F85F57" w:rsidRPr="00371C3A" w:rsidRDefault="00F85F57" w:rsidP="002417D2">
      <w:pPr>
        <w:pStyle w:val="Bullet1"/>
      </w:pPr>
      <w:r w:rsidRPr="00371C3A">
        <w:t>You need to decide</w:t>
      </w:r>
      <w:r w:rsidR="002417D2" w:rsidRPr="00371C3A">
        <w:t xml:space="preserve"> where you will save your file</w:t>
      </w:r>
    </w:p>
    <w:p w:rsidR="00F85F57" w:rsidRPr="00371C3A" w:rsidRDefault="00F85F57" w:rsidP="002417D2">
      <w:pPr>
        <w:pStyle w:val="Bullet1"/>
      </w:pPr>
      <w:r w:rsidRPr="00371C3A">
        <w:t xml:space="preserve">Towards the top left of the box, there is a white rectangular box that </w:t>
      </w:r>
      <w:r w:rsidR="002417D2" w:rsidRPr="00371C3A">
        <w:t>has “save in” to the left of it</w:t>
      </w:r>
    </w:p>
    <w:p w:rsidR="00F85F57" w:rsidRPr="00371C3A" w:rsidRDefault="00F85F57" w:rsidP="002417D2">
      <w:pPr>
        <w:pStyle w:val="Bullet1"/>
      </w:pPr>
      <w:r w:rsidRPr="00371C3A">
        <w:t>On the right hand end of the white rectangle is a small arrow pointing down. This is a drop down arrow and indicates</w:t>
      </w:r>
      <w:r w:rsidR="002417D2" w:rsidRPr="00371C3A">
        <w:t xml:space="preserve"> that there are options hidden</w:t>
      </w:r>
    </w:p>
    <w:p w:rsidR="00F85F57" w:rsidRPr="00371C3A" w:rsidRDefault="00F85F57" w:rsidP="002417D2">
      <w:pPr>
        <w:pStyle w:val="Bullet1"/>
      </w:pPr>
      <w:r w:rsidRPr="00371C3A">
        <w:t>Single left click on the arrow</w:t>
      </w:r>
      <w:r w:rsidR="002417D2" w:rsidRPr="00371C3A">
        <w:t>.</w:t>
      </w:r>
    </w:p>
    <w:p w:rsidR="002417D2" w:rsidRPr="00371C3A" w:rsidRDefault="002417D2">
      <w:pPr>
        <w:rPr>
          <w:rFonts w:ascii="Helvetica" w:eastAsia="Calibri" w:hAnsi="Helvetica" w:cs="Calibri"/>
          <w:szCs w:val="16"/>
          <w:lang w:eastAsia="ar-SA"/>
        </w:rPr>
      </w:pPr>
      <w:r w:rsidRPr="00371C3A">
        <w:br w:type="page"/>
      </w:r>
    </w:p>
    <w:p w:rsidR="00F85F57" w:rsidRPr="00371C3A" w:rsidRDefault="002417D2" w:rsidP="00C57973">
      <w:pPr>
        <w:pStyle w:val="BodyCopy"/>
        <w:rPr>
          <w:noProof w:val="0"/>
        </w:rPr>
      </w:pPr>
      <w:r w:rsidRPr="00371C3A">
        <w:rPr>
          <w:lang w:val="en-US" w:eastAsia="en-US"/>
        </w:rPr>
        <w:drawing>
          <wp:anchor distT="0" distB="0" distL="114300" distR="114300" simplePos="0" relativeHeight="251747328" behindDoc="1" locked="0" layoutInCell="1" allowOverlap="1" wp14:anchorId="72E7DCB9" wp14:editId="440B899C">
            <wp:simplePos x="0" y="0"/>
            <wp:positionH relativeFrom="column">
              <wp:posOffset>3406775</wp:posOffset>
            </wp:positionH>
            <wp:positionV relativeFrom="paragraph">
              <wp:posOffset>197485</wp:posOffset>
            </wp:positionV>
            <wp:extent cx="2314575" cy="2085975"/>
            <wp:effectExtent l="0" t="0" r="9525" b="9525"/>
            <wp:wrapTight wrapText="bothSides">
              <wp:wrapPolygon edited="0">
                <wp:start x="0" y="0"/>
                <wp:lineTo x="0" y="21501"/>
                <wp:lineTo x="21511" y="21501"/>
                <wp:lineTo x="21511" y="0"/>
                <wp:lineTo x="0" y="0"/>
              </wp:wrapPolygon>
            </wp:wrapTight>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0">
                      <a:extLst>
                        <a:ext uri="{28A0092B-C50C-407E-A947-70E740481C1C}">
                          <a14:useLocalDpi xmlns:a14="http://schemas.microsoft.com/office/drawing/2010/main" val="0"/>
                        </a:ext>
                      </a:extLst>
                    </a:blip>
                    <a:stretch>
                      <a:fillRect/>
                    </a:stretch>
                  </pic:blipFill>
                  <pic:spPr>
                    <a:xfrm>
                      <a:off x="0" y="0"/>
                      <a:ext cx="2314575" cy="2085975"/>
                    </a:xfrm>
                    <a:prstGeom prst="rect">
                      <a:avLst/>
                    </a:prstGeom>
                  </pic:spPr>
                </pic:pic>
              </a:graphicData>
            </a:graphic>
            <wp14:sizeRelH relativeFrom="page">
              <wp14:pctWidth>0</wp14:pctWidth>
            </wp14:sizeRelH>
            <wp14:sizeRelV relativeFrom="page">
              <wp14:pctHeight>0</wp14:pctHeight>
            </wp14:sizeRelV>
          </wp:anchor>
        </w:drawing>
      </w:r>
      <w:r w:rsidR="00F85F57" w:rsidRPr="00371C3A">
        <w:rPr>
          <w:noProof w:val="0"/>
        </w:rPr>
        <w:t xml:space="preserve">A number of options will appear, including: </w:t>
      </w:r>
    </w:p>
    <w:p w:rsidR="00F85F57" w:rsidRPr="00371C3A" w:rsidRDefault="00F85F57" w:rsidP="002417D2">
      <w:pPr>
        <w:pStyle w:val="Bullet1"/>
      </w:pPr>
      <w:r w:rsidRPr="00371C3A">
        <w:t>My Computer</w:t>
      </w:r>
    </w:p>
    <w:p w:rsidR="00F85F57" w:rsidRPr="00371C3A" w:rsidRDefault="00F85F57" w:rsidP="002417D2">
      <w:pPr>
        <w:pStyle w:val="Bullet1"/>
      </w:pPr>
      <w:r w:rsidRPr="00371C3A">
        <w:t>C:</w:t>
      </w:r>
    </w:p>
    <w:p w:rsidR="00F85F57" w:rsidRPr="00371C3A" w:rsidRDefault="00F85F57" w:rsidP="002417D2">
      <w:pPr>
        <w:pStyle w:val="Bullet1"/>
      </w:pPr>
      <w:r w:rsidRPr="00371C3A">
        <w:t>My Documents</w:t>
      </w:r>
      <w:r w:rsidR="002417D2" w:rsidRPr="00371C3A">
        <w:t>.</w:t>
      </w:r>
    </w:p>
    <w:p w:rsidR="00F85F57" w:rsidRPr="00371C3A" w:rsidRDefault="00F85F57" w:rsidP="002417D2">
      <w:pPr>
        <w:pStyle w:val="BodyCopy"/>
        <w:rPr>
          <w:noProof w:val="0"/>
        </w:rPr>
      </w:pPr>
      <w:r w:rsidRPr="00371C3A">
        <w:rPr>
          <w:noProof w:val="0"/>
        </w:rPr>
        <w:t>If you have loaded your memory card/USB card into the computer prior to this step, it should appear as something like….E:/removable memory device</w:t>
      </w:r>
      <w:r w:rsidR="004725D4">
        <w:rPr>
          <w:noProof w:val="0"/>
        </w:rPr>
        <w:t>.</w:t>
      </w:r>
    </w:p>
    <w:p w:rsidR="00F85F57" w:rsidRPr="00371C3A" w:rsidRDefault="00F85F57" w:rsidP="002417D2">
      <w:pPr>
        <w:pStyle w:val="BodyCopy"/>
        <w:rPr>
          <w:noProof w:val="0"/>
        </w:rPr>
      </w:pPr>
      <w:r w:rsidRPr="00371C3A">
        <w:rPr>
          <w:noProof w:val="0"/>
        </w:rPr>
        <w:t>To save your file in this area:</w:t>
      </w:r>
    </w:p>
    <w:p w:rsidR="00F85F57" w:rsidRPr="00371C3A" w:rsidRDefault="00F85F57" w:rsidP="002417D2">
      <w:pPr>
        <w:pStyle w:val="Bullet1"/>
      </w:pPr>
      <w:r w:rsidRPr="00371C3A">
        <w:t xml:space="preserve">Hover your </w:t>
      </w:r>
      <w:r w:rsidR="002417D2" w:rsidRPr="00371C3A">
        <w:t>cursor over the option you want</w:t>
      </w:r>
    </w:p>
    <w:p w:rsidR="00F85F57" w:rsidRPr="00371C3A" w:rsidRDefault="002417D2" w:rsidP="002417D2">
      <w:pPr>
        <w:pStyle w:val="Bullet1"/>
      </w:pPr>
      <w:r w:rsidRPr="00371C3A">
        <w:t>Single left click</w:t>
      </w:r>
    </w:p>
    <w:p w:rsidR="00F85F57" w:rsidRPr="00371C3A" w:rsidRDefault="00F85F57" w:rsidP="002417D2">
      <w:pPr>
        <w:pStyle w:val="Bullet1"/>
      </w:pPr>
      <w:r w:rsidRPr="00371C3A">
        <w:t>Select your removable memory device.</w:t>
      </w:r>
    </w:p>
    <w:p w:rsidR="00F85F57" w:rsidRPr="00371C3A" w:rsidRDefault="00F85F57" w:rsidP="00C57973">
      <w:pPr>
        <w:pStyle w:val="BodyCopy"/>
        <w:rPr>
          <w:noProof w:val="0"/>
        </w:rPr>
      </w:pPr>
      <w:r w:rsidRPr="00371C3A">
        <w:rPr>
          <w:noProof w:val="0"/>
        </w:rPr>
        <w:t>At the bottom of the window, there is another white rectangle with</w:t>
      </w:r>
      <w:r w:rsidR="002417D2" w:rsidRPr="00371C3A">
        <w:rPr>
          <w:noProof w:val="0"/>
        </w:rPr>
        <w:t xml:space="preserve"> “File name” written next to it:</w:t>
      </w:r>
    </w:p>
    <w:p w:rsidR="00F85F57" w:rsidRPr="00371C3A" w:rsidRDefault="00F214CE" w:rsidP="00F85F57">
      <w:pPr>
        <w:spacing w:after="0" w:line="360" w:lineRule="auto"/>
        <w:jc w:val="both"/>
        <w:rPr>
          <w:rFonts w:ascii="Verdana" w:eastAsia="Times New Roman" w:hAnsi="Verdana" w:cs="Arial"/>
          <w:b/>
          <w:i/>
          <w:color w:val="444444"/>
          <w:sz w:val="18"/>
          <w:szCs w:val="18"/>
        </w:rPr>
      </w:pPr>
      <w:r w:rsidRPr="00371C3A">
        <w:rPr>
          <w:noProof/>
          <w:lang w:val="en-US" w:eastAsia="en-US"/>
        </w:rPr>
        <w:drawing>
          <wp:inline distT="0" distB="0" distL="0" distR="0" wp14:anchorId="09AB0ECD" wp14:editId="02637BE2">
            <wp:extent cx="5731510" cy="447621"/>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stretch>
                      <a:fillRect/>
                    </a:stretch>
                  </pic:blipFill>
                  <pic:spPr>
                    <a:xfrm>
                      <a:off x="0" y="0"/>
                      <a:ext cx="5731510" cy="447621"/>
                    </a:xfrm>
                    <a:prstGeom prst="rect">
                      <a:avLst/>
                    </a:prstGeom>
                  </pic:spPr>
                </pic:pic>
              </a:graphicData>
            </a:graphic>
          </wp:inline>
        </w:drawing>
      </w:r>
    </w:p>
    <w:p w:rsidR="00F85F57" w:rsidRPr="00371C3A" w:rsidRDefault="00F85F57" w:rsidP="002417D2">
      <w:pPr>
        <w:pStyle w:val="Bullet1"/>
      </w:pPr>
      <w:r w:rsidRPr="00371C3A">
        <w:t>Hover your cursor over the title already showing, select the text (Left click and hold down on button, drag cursor across all te</w:t>
      </w:r>
      <w:r w:rsidR="002417D2" w:rsidRPr="00371C3A">
        <w:t>xt. Should be highlighted blue)</w:t>
      </w:r>
    </w:p>
    <w:p w:rsidR="00F85F57" w:rsidRPr="00371C3A" w:rsidRDefault="002417D2" w:rsidP="002417D2">
      <w:pPr>
        <w:pStyle w:val="Bullet1"/>
      </w:pPr>
      <w:r w:rsidRPr="00371C3A">
        <w:t>Press delete once</w:t>
      </w:r>
    </w:p>
    <w:p w:rsidR="00F85F57" w:rsidRPr="00371C3A" w:rsidRDefault="002417D2" w:rsidP="002417D2">
      <w:pPr>
        <w:pStyle w:val="Bullet1"/>
      </w:pPr>
      <w:r w:rsidRPr="00371C3A">
        <w:t>Enter your filename</w:t>
      </w:r>
    </w:p>
    <w:p w:rsidR="00F85F57" w:rsidRPr="00371C3A" w:rsidRDefault="00F85F57" w:rsidP="002417D2">
      <w:pPr>
        <w:pStyle w:val="Bullet1"/>
      </w:pPr>
      <w:r w:rsidRPr="00371C3A">
        <w:t>ENTER.</w:t>
      </w:r>
    </w:p>
    <w:p w:rsidR="00F85F57" w:rsidRPr="00371C3A" w:rsidRDefault="00F85F57" w:rsidP="002417D2">
      <w:pPr>
        <w:pStyle w:val="Heading4"/>
      </w:pPr>
      <w:bookmarkStart w:id="103" w:name="_Toc236454322"/>
      <w:bookmarkStart w:id="104" w:name="_Toc236733195"/>
      <w:r w:rsidRPr="00371C3A">
        <w:t>Step TWO: Saving after that…..easier!</w:t>
      </w:r>
      <w:bookmarkEnd w:id="103"/>
      <w:bookmarkEnd w:id="104"/>
    </w:p>
    <w:p w:rsidR="00F85F57" w:rsidRPr="00371C3A" w:rsidRDefault="00F85F57" w:rsidP="00C57973">
      <w:pPr>
        <w:pStyle w:val="BodyCopy"/>
        <w:rPr>
          <w:noProof w:val="0"/>
        </w:rPr>
      </w:pPr>
      <w:r w:rsidRPr="00371C3A">
        <w:rPr>
          <w:noProof w:val="0"/>
        </w:rPr>
        <w:t>Now that you have saved your file the first time, you have created a “pathway” and whenever you have the file open in Word, it remembers that pathway. To save the file in progress, while you are working on it, simply locate the icon on the toolbar that looks like a small computer disk (top left, usually located beneath edit &amp;view) and single left click on the icon. This will save the file again over the or</w:t>
      </w:r>
      <w:r w:rsidR="002417D2" w:rsidRPr="00371C3A">
        <w:rPr>
          <w:noProof w:val="0"/>
        </w:rPr>
        <w:t>iginal file in the same pathway:</w:t>
      </w:r>
    </w:p>
    <w:p w:rsidR="00F85F57" w:rsidRPr="00371C3A" w:rsidRDefault="002417D2" w:rsidP="002417D2">
      <w:pPr>
        <w:pStyle w:val="Bullet1"/>
      </w:pPr>
      <w:r w:rsidRPr="00371C3A">
        <w:rPr>
          <w:rFonts w:ascii="Verdana" w:eastAsia="Times New Roman" w:hAnsi="Verdana" w:cs="Arial"/>
          <w:noProof/>
          <w:color w:val="444444"/>
          <w:sz w:val="24"/>
          <w:szCs w:val="24"/>
          <w:lang w:val="en-US"/>
        </w:rPr>
        <w:drawing>
          <wp:anchor distT="0" distB="0" distL="114300" distR="114300" simplePos="0" relativeHeight="251816960" behindDoc="0" locked="0" layoutInCell="1" allowOverlap="1" wp14:anchorId="3D94436D" wp14:editId="7BEB7A86">
            <wp:simplePos x="0" y="0"/>
            <wp:positionH relativeFrom="column">
              <wp:posOffset>3751580</wp:posOffset>
            </wp:positionH>
            <wp:positionV relativeFrom="paragraph">
              <wp:posOffset>8890</wp:posOffset>
            </wp:positionV>
            <wp:extent cx="1959610" cy="807720"/>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959610" cy="807720"/>
                    </a:xfrm>
                    <a:prstGeom prst="rect">
                      <a:avLst/>
                    </a:prstGeom>
                    <a:noFill/>
                    <a:ln>
                      <a:noFill/>
                    </a:ln>
                  </pic:spPr>
                </pic:pic>
              </a:graphicData>
            </a:graphic>
            <wp14:sizeRelH relativeFrom="page">
              <wp14:pctWidth>0</wp14:pctWidth>
            </wp14:sizeRelH>
            <wp14:sizeRelV relativeFrom="page">
              <wp14:pctHeight>0</wp14:pctHeight>
            </wp14:sizeRelV>
          </wp:anchor>
        </w:drawing>
      </w:r>
      <w:r w:rsidR="00F85F57" w:rsidRPr="00371C3A">
        <w:t>Hover your cursor over the icon (a small label will appea</w:t>
      </w:r>
      <w:r w:rsidRPr="00371C3A">
        <w:t>r telling you what the icon is)</w:t>
      </w:r>
    </w:p>
    <w:p w:rsidR="00F85F57" w:rsidRPr="00371C3A" w:rsidRDefault="00F85F57" w:rsidP="002417D2">
      <w:pPr>
        <w:pStyle w:val="Bullet1"/>
      </w:pPr>
      <w:r w:rsidRPr="00371C3A">
        <w:t>Single left click</w:t>
      </w:r>
      <w:r w:rsidR="002417D2" w:rsidRPr="00371C3A">
        <w:t>.</w:t>
      </w:r>
    </w:p>
    <w:p w:rsidR="00F85F57" w:rsidRPr="00371C3A" w:rsidRDefault="00F85F57" w:rsidP="002417D2">
      <w:pPr>
        <w:pStyle w:val="Heading4"/>
      </w:pPr>
      <w:bookmarkStart w:id="105" w:name="_Toc236454323"/>
      <w:bookmarkStart w:id="106" w:name="_Toc236733196"/>
      <w:r w:rsidRPr="00371C3A">
        <w:t>Step Three: AutoSaving</w:t>
      </w:r>
      <w:bookmarkEnd w:id="105"/>
      <w:bookmarkEnd w:id="106"/>
    </w:p>
    <w:p w:rsidR="00F85F57" w:rsidRPr="00371C3A" w:rsidRDefault="00F85F57" w:rsidP="00C57973">
      <w:pPr>
        <w:pStyle w:val="BodyCopy"/>
        <w:rPr>
          <w:noProof w:val="0"/>
        </w:rPr>
      </w:pPr>
      <w:r w:rsidRPr="00371C3A">
        <w:rPr>
          <w:noProof w:val="0"/>
        </w:rPr>
        <w:t>Word has an “Autosave” option, meaning that every so often, usually ten minutes or so, the program automatically saves the current file. However, don’t trust this option, it is far safer to simply click the save icon yourself every now and again and be sure you have saved your valuable work.</w:t>
      </w:r>
    </w:p>
    <w:p w:rsidR="00361D43" w:rsidRPr="00371C3A" w:rsidRDefault="00361D43" w:rsidP="00C57973">
      <w:pPr>
        <w:pStyle w:val="BodyCopy"/>
        <w:rPr>
          <w:noProof w:val="0"/>
        </w:rPr>
      </w:pPr>
      <w:r w:rsidRPr="00371C3A">
        <w:rPr>
          <w:noProof w:val="0"/>
        </w:rPr>
        <w:t>To follow up more detailed information in this section, you could try Google</w:t>
      </w:r>
      <w:r w:rsidR="00D21CB3" w:rsidRPr="00371C3A">
        <w:rPr>
          <w:noProof w:val="0"/>
        </w:rPr>
        <w:t xml:space="preserve"> </w:t>
      </w:r>
      <w:r w:rsidRPr="00371C3A">
        <w:rPr>
          <w:noProof w:val="0"/>
        </w:rPr>
        <w:t>Guide at</w:t>
      </w:r>
      <w:r w:rsidR="002417D2" w:rsidRPr="00371C3A">
        <w:rPr>
          <w:noProof w:val="0"/>
        </w:rPr>
        <w:t>:</w:t>
      </w:r>
    </w:p>
    <w:p w:rsidR="00702DC9" w:rsidRPr="00371C3A" w:rsidRDefault="00361D43" w:rsidP="00C57973">
      <w:pPr>
        <w:pStyle w:val="BodyCopy"/>
        <w:rPr>
          <w:noProof w:val="0"/>
        </w:rPr>
      </w:pPr>
      <w:r w:rsidRPr="00371C3A">
        <w:rPr>
          <w:noProof w:val="0"/>
        </w:rPr>
        <w:t>&lt;</w:t>
      </w:r>
      <w:hyperlink r:id="rId193">
        <w:r w:rsidRPr="00371C3A">
          <w:rPr>
            <w:rStyle w:val="Hyperlink"/>
            <w:noProof w:val="0"/>
          </w:rPr>
          <w:t>www.googleguide.com</w:t>
        </w:r>
      </w:hyperlink>
      <w:r w:rsidRPr="00371C3A">
        <w:rPr>
          <w:noProof w:val="0"/>
        </w:rPr>
        <w:t>&gt;.</w:t>
      </w:r>
    </w:p>
    <w:p w:rsidR="00702DC9" w:rsidRPr="00371C3A" w:rsidRDefault="00702DC9">
      <w:pPr>
        <w:rPr>
          <w:rFonts w:ascii="Helvetica" w:eastAsia="Calibri" w:hAnsi="Helvetica" w:cs="Calibri"/>
          <w:szCs w:val="16"/>
          <w:lang w:eastAsia="ar-SA"/>
        </w:rPr>
      </w:pPr>
      <w:r w:rsidRPr="00371C3A">
        <w:br w:type="page"/>
      </w:r>
    </w:p>
    <w:p w:rsidR="00F6309A" w:rsidRPr="00371C3A" w:rsidRDefault="00F6309A" w:rsidP="00F6309A">
      <w:pPr>
        <w:pStyle w:val="Heading3"/>
      </w:pPr>
      <w:r w:rsidRPr="00371C3A">
        <w:t>Saving to the appropriate location</w:t>
      </w:r>
    </w:p>
    <w:p w:rsidR="00F6309A" w:rsidRPr="00371C3A" w:rsidRDefault="00F6309A" w:rsidP="00C57973">
      <w:pPr>
        <w:pStyle w:val="BodyCopy"/>
        <w:rPr>
          <w:noProof w:val="0"/>
        </w:rPr>
      </w:pPr>
      <w:r w:rsidRPr="00371C3A">
        <w:rPr>
          <w:noProof w:val="0"/>
        </w:rPr>
        <w:t>It is important to maintain an organised electronic filing system. Documents and folders must be named, coded and filed according to a logical classification often determined by company policy. Generally the folder name clearly identifies the contents. For example Ocean Cruises 2015 or Cooking Tours 5-10 days_2015</w:t>
      </w:r>
      <w:r w:rsidR="00702DC9" w:rsidRPr="00371C3A">
        <w:rPr>
          <w:noProof w:val="0"/>
        </w:rPr>
        <w:t>.</w:t>
      </w:r>
    </w:p>
    <w:p w:rsidR="00F6309A" w:rsidRPr="00371C3A" w:rsidRDefault="00F6309A" w:rsidP="00C57973">
      <w:pPr>
        <w:pStyle w:val="BodyCopy"/>
        <w:rPr>
          <w:noProof w:val="0"/>
        </w:rPr>
      </w:pPr>
      <w:r w:rsidRPr="00371C3A">
        <w:rPr>
          <w:noProof w:val="0"/>
        </w:rPr>
        <w:t>To ensure an efficient</w:t>
      </w:r>
      <w:r w:rsidR="00702DC9" w:rsidRPr="00371C3A">
        <w:rPr>
          <w:noProof w:val="0"/>
        </w:rPr>
        <w:t xml:space="preserve"> filing system you will need to:</w:t>
      </w:r>
    </w:p>
    <w:p w:rsidR="00F6309A" w:rsidRPr="00371C3A" w:rsidRDefault="00F6309A" w:rsidP="00F6309A">
      <w:pPr>
        <w:pStyle w:val="Bullet1"/>
      </w:pPr>
      <w:r w:rsidRPr="00371C3A">
        <w:t>Label documents in an easily recognisable and logical manner</w:t>
      </w:r>
    </w:p>
    <w:p w:rsidR="00F6309A" w:rsidRPr="00371C3A" w:rsidRDefault="00F6309A" w:rsidP="00F6309A">
      <w:pPr>
        <w:pStyle w:val="Bullet1"/>
      </w:pPr>
      <w:r w:rsidRPr="00371C3A">
        <w:t>File documents to folders</w:t>
      </w:r>
    </w:p>
    <w:p w:rsidR="00F6309A" w:rsidRPr="00371C3A" w:rsidRDefault="00F6309A" w:rsidP="00F6309A">
      <w:pPr>
        <w:pStyle w:val="Bullet1"/>
      </w:pPr>
      <w:r w:rsidRPr="00371C3A">
        <w:t>Always back up your files. In other words don’t just save them to the desktop as computer breakdown, virus attack or accidental deletion can cause you to lose all of your information stored in this area.  Save to the hard drive regularly or before closing down your computer at the end of your shift.</w:t>
      </w:r>
    </w:p>
    <w:p w:rsidR="006836A1" w:rsidRPr="00371C3A" w:rsidRDefault="006836A1" w:rsidP="006836A1">
      <w:pPr>
        <w:pStyle w:val="Heading3"/>
      </w:pPr>
      <w:r w:rsidRPr="00371C3A">
        <w:t>Copyright and intellectual property</w:t>
      </w:r>
    </w:p>
    <w:p w:rsidR="006836A1" w:rsidRPr="00371C3A" w:rsidRDefault="006836A1" w:rsidP="00C57973">
      <w:pPr>
        <w:pStyle w:val="BodyCopy"/>
        <w:rPr>
          <w:noProof w:val="0"/>
        </w:rPr>
      </w:pPr>
      <w:r w:rsidRPr="00371C3A">
        <w:rPr>
          <w:noProof w:val="0"/>
        </w:rPr>
        <w:t>Note that there are some do’s and don’ts relating to who holds the copyright and intellectual property (IP) in any material you download and/or cut and paste from the internet.</w:t>
      </w:r>
    </w:p>
    <w:p w:rsidR="006836A1" w:rsidRPr="00371C3A" w:rsidRDefault="006836A1" w:rsidP="00C57973">
      <w:pPr>
        <w:pStyle w:val="BodyCopy"/>
        <w:rPr>
          <w:noProof w:val="0"/>
        </w:rPr>
      </w:pPr>
      <w:r w:rsidRPr="00371C3A">
        <w:rPr>
          <w:noProof w:val="0"/>
        </w:rPr>
        <w:t>Unless the website or PDF file clearly states otherwise, you should presume that the website owner is also the owner of the IP and the copyright on that material. Most websites have a statement such as ‘© ABC Travel 2007’ at the bottom of a home web page and a further statement about how their material can or can’t be used.</w:t>
      </w:r>
    </w:p>
    <w:p w:rsidR="006836A1" w:rsidRPr="00371C3A" w:rsidRDefault="006836A1" w:rsidP="00C57973">
      <w:pPr>
        <w:pStyle w:val="BodyCopy"/>
        <w:rPr>
          <w:noProof w:val="0"/>
        </w:rPr>
      </w:pPr>
      <w:r w:rsidRPr="00371C3A">
        <w:rPr>
          <w:noProof w:val="0"/>
        </w:rPr>
        <w:t>Don’t, for example, cut and paste some information from, for example, ABC Travel’s website, word for word into your enterprise’s new brochure on, for example, Pacific Cruises, and then print it and distribute it to potential customers. You must first ask ABC Travel’s permission to use their material. And if they say ‘no’, you cannot use that material at all. You could rewrite the information in that material in your own words, but you should still acknowledge ABC Travel as the original source for the information you rewrite.</w:t>
      </w:r>
    </w:p>
    <w:p w:rsidR="009E1996" w:rsidRPr="00371C3A" w:rsidRDefault="009E1996" w:rsidP="00C57973">
      <w:pPr>
        <w:pStyle w:val="BodyCopy"/>
        <w:rPr>
          <w:noProof w:val="0"/>
        </w:rPr>
      </w:pPr>
    </w:p>
    <w:p w:rsidR="00702DC9" w:rsidRPr="00371C3A" w:rsidRDefault="00702DC9" w:rsidP="00702DC9">
      <w:pPr>
        <w:pStyle w:val="ActivityHead"/>
        <w:rPr>
          <w:noProof w:val="0"/>
        </w:rPr>
      </w:pPr>
      <w:r w:rsidRPr="00371C3A">
        <w:rPr>
          <w:noProof w:val="0"/>
        </w:rPr>
        <w:t>Activity 19 – Downloading information</w:t>
      </w:r>
    </w:p>
    <w:p w:rsidR="009E1996" w:rsidRPr="00371C3A" w:rsidRDefault="009E1996" w:rsidP="00702DC9">
      <w:pPr>
        <w:pStyle w:val="ActivityNumbered"/>
        <w:ind w:left="0" w:firstLine="0"/>
      </w:pPr>
      <w:r w:rsidRPr="00371C3A">
        <w:t>NOTE: It is a requirement of this unit that you attempt this Training Activity.</w:t>
      </w:r>
    </w:p>
    <w:p w:rsidR="00B86B9F" w:rsidRPr="00371C3A" w:rsidRDefault="00B86B9F" w:rsidP="00702DC9">
      <w:pPr>
        <w:pStyle w:val="ActivityNumbered"/>
        <w:ind w:left="0" w:firstLine="0"/>
      </w:pPr>
      <w:r w:rsidRPr="00371C3A">
        <w:t xml:space="preserve">Download from an automated information system, and print out, a list of conferences being held in </w:t>
      </w:r>
      <w:r w:rsidR="00EE5CE7" w:rsidRPr="00371C3A">
        <w:t>Singapore</w:t>
      </w:r>
      <w:r w:rsidRPr="00371C3A">
        <w:t xml:space="preserve"> in September </w:t>
      </w:r>
      <w:r w:rsidR="00EE5CE7" w:rsidRPr="00371C3A">
        <w:t>2016</w:t>
      </w:r>
      <w:r w:rsidRPr="00371C3A">
        <w:t>. Attach your list to this Learner Guide for assessment.</w:t>
      </w:r>
    </w:p>
    <w:p w:rsidR="000A0C46" w:rsidRPr="00371C3A" w:rsidRDefault="000A0C46" w:rsidP="000A0C46">
      <w:pPr>
        <w:pStyle w:val="BodyCopy"/>
        <w:rPr>
          <w:noProof w:val="0"/>
        </w:rPr>
      </w:pPr>
      <w:r w:rsidRPr="00371C3A">
        <w:rPr>
          <w:noProof w:val="0"/>
          <w:lang w:eastAsia="en-AU"/>
        </w:rPr>
        <w:br w:type="page"/>
      </w:r>
    </w:p>
    <w:p w:rsidR="000A0C46" w:rsidRPr="00371C3A" w:rsidRDefault="000A0C46" w:rsidP="000A0C46">
      <w:pPr>
        <w:pStyle w:val="Heading2"/>
      </w:pPr>
      <w:r w:rsidRPr="00371C3A">
        <w:t>4.3</w:t>
      </w:r>
      <w:r w:rsidRPr="00371C3A">
        <w:tab/>
      </w:r>
      <w:r w:rsidR="00F848DA">
        <w:fldChar w:fldCharType="begin"/>
      </w:r>
      <w:r w:rsidR="00F848DA">
        <w:instrText xml:space="preserve"> REF  Criteria43  \* MERGEFORMAT </w:instrText>
      </w:r>
      <w:r w:rsidR="00F848DA">
        <w:fldChar w:fldCharType="separate"/>
      </w:r>
      <w:sdt>
        <w:sdtPr>
          <w:alias w:val="Criteria43"/>
          <w:tag w:val="Criteria43"/>
          <w:id w:val="-80374217"/>
          <w:lock w:val="sdtLocked"/>
          <w:placeholder>
            <w:docPart w:val="72257235D5D44FEA8134ED5186A99BC6"/>
          </w:placeholder>
        </w:sdtPr>
        <w:sdtEndPr>
          <w:rPr>
            <w:rStyle w:val="PlaceholderText"/>
            <w:color w:val="808080"/>
          </w:rPr>
        </w:sdtEndPr>
        <w:sdtContent>
          <w:r w:rsidR="006D0DE1" w:rsidRPr="00371C3A">
            <w:rPr>
              <w:rStyle w:val="PlaceholderText"/>
              <w:color w:val="45545F"/>
            </w:rPr>
            <w:t>Manipulate accessed information</w:t>
          </w:r>
        </w:sdtContent>
      </w:sdt>
      <w:r w:rsidR="00F848DA">
        <w:rPr>
          <w:rStyle w:val="PlaceholderText"/>
        </w:rPr>
        <w:fldChar w:fldCharType="end"/>
      </w:r>
    </w:p>
    <w:p w:rsidR="000A0C46" w:rsidRPr="00371C3A" w:rsidRDefault="000A0C46" w:rsidP="00A14F57">
      <w:pPr>
        <w:pStyle w:val="Heading3"/>
        <w:spacing w:before="160"/>
      </w:pPr>
      <w:r w:rsidRPr="00371C3A">
        <w:t>Introduction</w:t>
      </w:r>
    </w:p>
    <w:p w:rsidR="009E0518" w:rsidRPr="00371C3A" w:rsidRDefault="009E0518" w:rsidP="00C57973">
      <w:pPr>
        <w:pStyle w:val="BodyCopy"/>
        <w:rPr>
          <w:noProof w:val="0"/>
        </w:rPr>
      </w:pPr>
      <w:r w:rsidRPr="00371C3A">
        <w:rPr>
          <w:noProof w:val="0"/>
        </w:rPr>
        <w:t>With the business environment becoming more and more competitive, all customers expect to be recognised as individuals and receive some element of personalised service.</w:t>
      </w:r>
    </w:p>
    <w:p w:rsidR="009E0518" w:rsidRPr="00371C3A" w:rsidRDefault="009E0518" w:rsidP="00C57973">
      <w:pPr>
        <w:pStyle w:val="BodyCopy"/>
        <w:rPr>
          <w:noProof w:val="0"/>
        </w:rPr>
      </w:pPr>
      <w:r w:rsidRPr="00371C3A">
        <w:rPr>
          <w:noProof w:val="0"/>
        </w:rPr>
        <w:t>Whilst this is not always possible, each organisation should try to identify, record and use personal information regarding the likes and preferences of customers where possible.</w:t>
      </w:r>
    </w:p>
    <w:p w:rsidR="009E0518" w:rsidRPr="00371C3A" w:rsidRDefault="009E0518" w:rsidP="00C57973">
      <w:pPr>
        <w:pStyle w:val="BodyCopy"/>
        <w:rPr>
          <w:noProof w:val="0"/>
        </w:rPr>
      </w:pPr>
      <w:r w:rsidRPr="00371C3A">
        <w:rPr>
          <w:noProof w:val="0"/>
        </w:rPr>
        <w:t xml:space="preserve">With greater use of technology, </w:t>
      </w:r>
      <w:r w:rsidR="002D2F5F" w:rsidRPr="00371C3A">
        <w:rPr>
          <w:noProof w:val="0"/>
        </w:rPr>
        <w:t xml:space="preserve">we have </w:t>
      </w:r>
      <w:r w:rsidRPr="00371C3A">
        <w:rPr>
          <w:noProof w:val="0"/>
        </w:rPr>
        <w:t>the ability to record infor</w:t>
      </w:r>
      <w:r w:rsidR="002D2F5F" w:rsidRPr="00371C3A">
        <w:rPr>
          <w:noProof w:val="0"/>
        </w:rPr>
        <w:t>mation, so that it can be used to provide</w:t>
      </w:r>
      <w:r w:rsidRPr="00371C3A">
        <w:rPr>
          <w:noProof w:val="0"/>
        </w:rPr>
        <w:t xml:space="preserve"> greater personalised service is possible.</w:t>
      </w:r>
    </w:p>
    <w:p w:rsidR="009E0518" w:rsidRPr="00371C3A" w:rsidRDefault="009E0518" w:rsidP="00A14F57">
      <w:pPr>
        <w:pStyle w:val="Heading3"/>
        <w:spacing w:before="160"/>
      </w:pPr>
      <w:r w:rsidRPr="00371C3A">
        <w:t>Customer databases</w:t>
      </w:r>
    </w:p>
    <w:p w:rsidR="009E0518" w:rsidRPr="00371C3A" w:rsidRDefault="009E0518" w:rsidP="00C57973">
      <w:pPr>
        <w:pStyle w:val="BodyCopy"/>
        <w:rPr>
          <w:noProof w:val="0"/>
        </w:rPr>
      </w:pPr>
      <w:r w:rsidRPr="00371C3A">
        <w:rPr>
          <w:noProof w:val="0"/>
        </w:rPr>
        <w:t>One way of compiling information on each customer is through the use of databases.</w:t>
      </w:r>
    </w:p>
    <w:p w:rsidR="009E0518" w:rsidRPr="00371C3A" w:rsidRDefault="009E0518" w:rsidP="00C57973">
      <w:pPr>
        <w:pStyle w:val="BodyCopy"/>
        <w:rPr>
          <w:noProof w:val="0"/>
        </w:rPr>
      </w:pPr>
      <w:r w:rsidRPr="00371C3A">
        <w:rPr>
          <w:noProof w:val="0"/>
        </w:rPr>
        <w:t>Customer databases are being incorporated into more and more business-related software packages, or offered as a stand-alone management and customer service tool. They may be referred to as PMS (Property Management Systems).</w:t>
      </w:r>
    </w:p>
    <w:p w:rsidR="009E0518" w:rsidRPr="00371C3A" w:rsidRDefault="009E0518" w:rsidP="00C57973">
      <w:pPr>
        <w:pStyle w:val="BodyCopy"/>
        <w:rPr>
          <w:noProof w:val="0"/>
        </w:rPr>
      </w:pPr>
      <w:r w:rsidRPr="00371C3A">
        <w:rPr>
          <w:noProof w:val="0"/>
        </w:rPr>
        <w:t>They can be used to record a wide range of customer information that can be used to personalise service delivery and hence provide quality customer service.</w:t>
      </w:r>
    </w:p>
    <w:p w:rsidR="009E0518" w:rsidRPr="00371C3A" w:rsidRDefault="009E0518" w:rsidP="00702DC9">
      <w:pPr>
        <w:pStyle w:val="BodyCopyBold"/>
        <w:rPr>
          <w:noProof w:val="0"/>
        </w:rPr>
      </w:pPr>
      <w:r w:rsidRPr="00371C3A">
        <w:rPr>
          <w:noProof w:val="0"/>
        </w:rPr>
        <w:t>When might information be captured and recorded?</w:t>
      </w:r>
    </w:p>
    <w:p w:rsidR="009E0518" w:rsidRPr="00371C3A" w:rsidRDefault="009E0518" w:rsidP="00C57973">
      <w:pPr>
        <w:pStyle w:val="BodyCopy"/>
        <w:rPr>
          <w:noProof w:val="0"/>
        </w:rPr>
      </w:pPr>
      <w:r w:rsidRPr="00371C3A">
        <w:rPr>
          <w:noProof w:val="0"/>
        </w:rPr>
        <w:t>Customer information and details may need to be recorded when customers:</w:t>
      </w:r>
    </w:p>
    <w:p w:rsidR="009E0518" w:rsidRPr="00371C3A" w:rsidRDefault="009E0518" w:rsidP="00A14F57">
      <w:pPr>
        <w:pStyle w:val="Bullet1"/>
        <w:spacing w:after="100"/>
      </w:pPr>
      <w:r w:rsidRPr="00371C3A">
        <w:t>Register as a customer</w:t>
      </w:r>
    </w:p>
    <w:p w:rsidR="009E0518" w:rsidRPr="00371C3A" w:rsidRDefault="009E0518" w:rsidP="00A14F57">
      <w:pPr>
        <w:pStyle w:val="Bullet1"/>
        <w:spacing w:after="100"/>
      </w:pPr>
      <w:r w:rsidRPr="00371C3A">
        <w:t xml:space="preserve">Register for a loyalty scheme </w:t>
      </w:r>
    </w:p>
    <w:p w:rsidR="009E0518" w:rsidRPr="00371C3A" w:rsidRDefault="009E0518" w:rsidP="00A14F57">
      <w:pPr>
        <w:pStyle w:val="Bullet1"/>
        <w:spacing w:after="100"/>
      </w:pPr>
      <w:r w:rsidRPr="00371C3A">
        <w:t xml:space="preserve">Lodge a request for further information about a product/service </w:t>
      </w:r>
    </w:p>
    <w:p w:rsidR="009E0518" w:rsidRPr="00371C3A" w:rsidRDefault="009E0518" w:rsidP="00A14F57">
      <w:pPr>
        <w:pStyle w:val="Bullet1"/>
        <w:spacing w:after="100"/>
      </w:pPr>
      <w:r w:rsidRPr="00371C3A">
        <w:t xml:space="preserve">Seek a quote </w:t>
      </w:r>
    </w:p>
    <w:p w:rsidR="009E0518" w:rsidRPr="00371C3A" w:rsidRDefault="009E0518" w:rsidP="00A14F57">
      <w:pPr>
        <w:pStyle w:val="Bullet1"/>
        <w:spacing w:after="100"/>
      </w:pPr>
      <w:r w:rsidRPr="00371C3A">
        <w:t xml:space="preserve">Request to be added to an internal database </w:t>
      </w:r>
    </w:p>
    <w:p w:rsidR="009E0518" w:rsidRPr="00371C3A" w:rsidRDefault="009E0518" w:rsidP="00A14F57">
      <w:pPr>
        <w:pStyle w:val="Bullet1"/>
        <w:spacing w:after="100"/>
      </w:pPr>
      <w:r w:rsidRPr="00371C3A">
        <w:t xml:space="preserve">Return a product for some reason </w:t>
      </w:r>
    </w:p>
    <w:p w:rsidR="009E0518" w:rsidRPr="00371C3A" w:rsidRDefault="009E0518" w:rsidP="00A14F57">
      <w:pPr>
        <w:pStyle w:val="Bullet1"/>
        <w:spacing w:after="100"/>
      </w:pPr>
      <w:r w:rsidRPr="00371C3A">
        <w:t>Make a complaint.</w:t>
      </w:r>
    </w:p>
    <w:p w:rsidR="009E0518" w:rsidRPr="00371C3A" w:rsidRDefault="009E0518" w:rsidP="00702DC9">
      <w:pPr>
        <w:pStyle w:val="BodyCopyBold"/>
        <w:rPr>
          <w:noProof w:val="0"/>
        </w:rPr>
      </w:pPr>
      <w:r w:rsidRPr="00371C3A">
        <w:rPr>
          <w:noProof w:val="0"/>
        </w:rPr>
        <w:t>Information to capture</w:t>
      </w:r>
    </w:p>
    <w:p w:rsidR="009E0518" w:rsidRPr="00371C3A" w:rsidRDefault="009E0518" w:rsidP="00C57973">
      <w:pPr>
        <w:pStyle w:val="BodyCopy"/>
        <w:rPr>
          <w:noProof w:val="0"/>
        </w:rPr>
      </w:pPr>
      <w:r w:rsidRPr="00371C3A">
        <w:rPr>
          <w:noProof w:val="0"/>
        </w:rPr>
        <w:t>Many systems create a default database of past customers by archiving customers into a Guest History that may contain information such as:</w:t>
      </w:r>
    </w:p>
    <w:p w:rsidR="009E0518" w:rsidRPr="00371C3A" w:rsidRDefault="009E0518" w:rsidP="00A14F57">
      <w:pPr>
        <w:pStyle w:val="Bullet1"/>
        <w:spacing w:after="100"/>
      </w:pPr>
      <w:r w:rsidRPr="00371C3A">
        <w:t>Contact details – or a pathway to these details</w:t>
      </w:r>
    </w:p>
    <w:p w:rsidR="009E0518" w:rsidRPr="00371C3A" w:rsidRDefault="009E0518" w:rsidP="00A14F57">
      <w:pPr>
        <w:pStyle w:val="Bullet1"/>
        <w:spacing w:after="100"/>
      </w:pPr>
      <w:r w:rsidRPr="00371C3A">
        <w:t>Dates of the travel</w:t>
      </w:r>
    </w:p>
    <w:p w:rsidR="009E0518" w:rsidRPr="00371C3A" w:rsidRDefault="009E0518" w:rsidP="00A14F57">
      <w:pPr>
        <w:pStyle w:val="Bullet1"/>
        <w:spacing w:after="100"/>
      </w:pPr>
      <w:r w:rsidRPr="00371C3A">
        <w:t xml:space="preserve">Special requests made </w:t>
      </w:r>
    </w:p>
    <w:p w:rsidR="009E0518" w:rsidRPr="00371C3A" w:rsidRDefault="009E0518" w:rsidP="00A14F57">
      <w:pPr>
        <w:pStyle w:val="Bullet1"/>
        <w:spacing w:after="100"/>
      </w:pPr>
      <w:r w:rsidRPr="00371C3A">
        <w:t>Complaints raised and action taken to resolve those complaints</w:t>
      </w:r>
    </w:p>
    <w:p w:rsidR="009E0518" w:rsidRPr="00371C3A" w:rsidRDefault="009E0518" w:rsidP="00A14F57">
      <w:pPr>
        <w:pStyle w:val="Bullet1"/>
        <w:spacing w:after="100"/>
      </w:pPr>
      <w:r w:rsidRPr="00371C3A">
        <w:t xml:space="preserve">Transactions records </w:t>
      </w:r>
    </w:p>
    <w:p w:rsidR="009E0518" w:rsidRPr="00371C3A" w:rsidRDefault="009E0518" w:rsidP="00A14F57">
      <w:pPr>
        <w:pStyle w:val="Bullet1"/>
        <w:spacing w:after="100"/>
      </w:pPr>
      <w:r w:rsidRPr="00371C3A">
        <w:t>Details of items bought or returned</w:t>
      </w:r>
    </w:p>
    <w:p w:rsidR="009E0518" w:rsidRPr="00371C3A" w:rsidRDefault="009E0518" w:rsidP="00A14F57">
      <w:pPr>
        <w:pStyle w:val="Bullet1"/>
        <w:spacing w:after="100"/>
      </w:pPr>
      <w:r w:rsidRPr="00371C3A">
        <w:t>Value of the customer – in dollar terms</w:t>
      </w:r>
    </w:p>
    <w:p w:rsidR="009E0518" w:rsidRPr="00371C3A" w:rsidRDefault="009E0518" w:rsidP="00A14F57">
      <w:pPr>
        <w:pStyle w:val="Bullet1"/>
        <w:spacing w:after="100"/>
      </w:pPr>
      <w:r w:rsidRPr="00371C3A">
        <w:t>Sales data – including preferences</w:t>
      </w:r>
    </w:p>
    <w:p w:rsidR="009E0518" w:rsidRPr="00371C3A" w:rsidRDefault="009E0518" w:rsidP="00A14F57">
      <w:pPr>
        <w:pStyle w:val="Bullet1"/>
        <w:spacing w:after="100"/>
      </w:pPr>
      <w:r w:rsidRPr="00371C3A">
        <w:t>Indication of the status of the customer – such as whether they belonged to one of a nom</w:t>
      </w:r>
      <w:r w:rsidR="00A14F57" w:rsidRPr="00371C3A">
        <w:t>inated range of classifications</w:t>
      </w:r>
    </w:p>
    <w:p w:rsidR="009E0518" w:rsidRPr="00371C3A" w:rsidRDefault="009E0518" w:rsidP="00A14F57">
      <w:pPr>
        <w:pStyle w:val="Bullet1"/>
        <w:spacing w:after="100"/>
      </w:pPr>
      <w:r w:rsidRPr="00371C3A">
        <w:t>Customer reward schemes</w:t>
      </w:r>
    </w:p>
    <w:p w:rsidR="009E0518" w:rsidRPr="00371C3A" w:rsidRDefault="009E0518" w:rsidP="00A14F57">
      <w:pPr>
        <w:pStyle w:val="Bullet1"/>
        <w:spacing w:after="100"/>
      </w:pPr>
      <w:r w:rsidRPr="00371C3A">
        <w:t>A</w:t>
      </w:r>
      <w:r w:rsidR="00A14F57" w:rsidRPr="00371C3A">
        <w:t>nniversaries or special dates.</w:t>
      </w:r>
    </w:p>
    <w:p w:rsidR="009E0518" w:rsidRPr="00371C3A" w:rsidRDefault="009E0518" w:rsidP="00C57973">
      <w:pPr>
        <w:pStyle w:val="BodyCopy"/>
        <w:rPr>
          <w:noProof w:val="0"/>
        </w:rPr>
      </w:pPr>
      <w:r w:rsidRPr="00371C3A">
        <w:rPr>
          <w:noProof w:val="0"/>
        </w:rPr>
        <w:t>Some systems will flag the screen or automatically populate certain information fields when a booking is made for a customer whose details already exist within the system.</w:t>
      </w:r>
    </w:p>
    <w:p w:rsidR="00911CEC" w:rsidRPr="00371C3A" w:rsidRDefault="00911CEC" w:rsidP="00702DC9">
      <w:pPr>
        <w:pStyle w:val="Heading3"/>
      </w:pPr>
      <w:r w:rsidRPr="00371C3A">
        <w:t>Using</w:t>
      </w:r>
      <w:r w:rsidR="00C113D9" w:rsidRPr="00371C3A">
        <w:t xml:space="preserve"> Microsoft® Excel as a Database</w:t>
      </w:r>
    </w:p>
    <w:p w:rsidR="00911CEC" w:rsidRPr="00371C3A" w:rsidRDefault="00911CEC" w:rsidP="00702DC9">
      <w:pPr>
        <w:pStyle w:val="Heading4"/>
      </w:pPr>
      <w:r w:rsidRPr="00371C3A">
        <w:t>Organising Data</w:t>
      </w:r>
    </w:p>
    <w:p w:rsidR="00911CEC" w:rsidRPr="00371C3A" w:rsidRDefault="00702DC9" w:rsidP="00702DC9">
      <w:pPr>
        <w:pStyle w:val="BodyCopy"/>
        <w:rPr>
          <w:noProof w:val="0"/>
        </w:rPr>
      </w:pPr>
      <w:r w:rsidRPr="00371C3A">
        <w:rPr>
          <w:rFonts w:ascii="Arial" w:eastAsia="Arial" w:hAnsi="Arial" w:cs="Times New Roman"/>
          <w:lang w:val="en-US" w:eastAsia="en-US"/>
        </w:rPr>
        <mc:AlternateContent>
          <mc:Choice Requires="wpg">
            <w:drawing>
              <wp:anchor distT="0" distB="0" distL="114300" distR="114300" simplePos="0" relativeHeight="251819008" behindDoc="1" locked="0" layoutInCell="1" allowOverlap="1" wp14:anchorId="13C853EE" wp14:editId="07487E7F">
                <wp:simplePos x="0" y="0"/>
                <wp:positionH relativeFrom="page">
                  <wp:posOffset>1164326</wp:posOffset>
                </wp:positionH>
                <wp:positionV relativeFrom="paragraph">
                  <wp:posOffset>624840</wp:posOffset>
                </wp:positionV>
                <wp:extent cx="4590415" cy="2507615"/>
                <wp:effectExtent l="0" t="0" r="635" b="6985"/>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0415" cy="2507615"/>
                          <a:chOff x="1960" y="-523"/>
                          <a:chExt cx="7229" cy="3949"/>
                        </a:xfrm>
                      </wpg:grpSpPr>
                      <pic:pic xmlns:pic="http://schemas.openxmlformats.org/drawingml/2006/picture">
                        <pic:nvPicPr>
                          <pic:cNvPr id="406" name="Picture 5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2106" y="-33"/>
                            <a:ext cx="6835" cy="3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07" name="Group 57"/>
                        <wpg:cNvGrpSpPr>
                          <a:grpSpLocks/>
                        </wpg:cNvGrpSpPr>
                        <wpg:grpSpPr bwMode="auto">
                          <a:xfrm>
                            <a:off x="1982" y="164"/>
                            <a:ext cx="178" cy="3240"/>
                            <a:chOff x="1982" y="164"/>
                            <a:chExt cx="178" cy="3240"/>
                          </a:xfrm>
                        </wpg:grpSpPr>
                        <wps:wsp>
                          <wps:cNvPr id="408" name="Freeform 58"/>
                          <wps:cNvSpPr>
                            <a:spLocks/>
                          </wps:cNvSpPr>
                          <wps:spPr bwMode="auto">
                            <a:xfrm>
                              <a:off x="1982" y="164"/>
                              <a:ext cx="178" cy="3240"/>
                            </a:xfrm>
                            <a:custGeom>
                              <a:avLst/>
                              <a:gdLst>
                                <a:gd name="T0" fmla="+- 0 2160 1982"/>
                                <a:gd name="T1" fmla="*/ T0 w 178"/>
                                <a:gd name="T2" fmla="+- 0 164 164"/>
                                <a:gd name="T3" fmla="*/ 164 h 3240"/>
                                <a:gd name="T4" fmla="+- 0 2113 1982"/>
                                <a:gd name="T5" fmla="*/ T4 w 178"/>
                                <a:gd name="T6" fmla="+- 0 204 164"/>
                                <a:gd name="T7" fmla="*/ 204 h 3240"/>
                                <a:gd name="T8" fmla="+- 0 2091 1982"/>
                                <a:gd name="T9" fmla="*/ T8 w 178"/>
                                <a:gd name="T10" fmla="+- 0 261 164"/>
                                <a:gd name="T11" fmla="*/ 261 h 3240"/>
                                <a:gd name="T12" fmla="+- 0 2076 1982"/>
                                <a:gd name="T13" fmla="*/ T12 w 178"/>
                                <a:gd name="T14" fmla="+- 0 337 164"/>
                                <a:gd name="T15" fmla="*/ 337 h 3240"/>
                                <a:gd name="T16" fmla="+- 0 2070 1982"/>
                                <a:gd name="T17" fmla="*/ T16 w 178"/>
                                <a:gd name="T18" fmla="+- 0 426 164"/>
                                <a:gd name="T19" fmla="*/ 426 h 3240"/>
                                <a:gd name="T20" fmla="+- 0 2070 1982"/>
                                <a:gd name="T21" fmla="*/ T20 w 178"/>
                                <a:gd name="T22" fmla="+- 0 1514 164"/>
                                <a:gd name="T23" fmla="*/ 1514 h 3240"/>
                                <a:gd name="T24" fmla="+- 0 2069 1982"/>
                                <a:gd name="T25" fmla="*/ T24 w 178"/>
                                <a:gd name="T26" fmla="+- 0 1544 164"/>
                                <a:gd name="T27" fmla="*/ 1544 h 3240"/>
                                <a:gd name="T28" fmla="+- 0 2061 1982"/>
                                <a:gd name="T29" fmla="*/ T28 w 178"/>
                                <a:gd name="T30" fmla="+- 0 1630 164"/>
                                <a:gd name="T31" fmla="*/ 1630 h 3240"/>
                                <a:gd name="T32" fmla="+- 0 2044 1982"/>
                                <a:gd name="T33" fmla="*/ T32 w 178"/>
                                <a:gd name="T34" fmla="+- 0 1702 164"/>
                                <a:gd name="T35" fmla="*/ 1702 h 3240"/>
                                <a:gd name="T36" fmla="+- 0 2012 1982"/>
                                <a:gd name="T37" fmla="*/ T36 w 178"/>
                                <a:gd name="T38" fmla="+- 0 1766 164"/>
                                <a:gd name="T39" fmla="*/ 1766 h 3240"/>
                                <a:gd name="T40" fmla="+- 0 1982 1982"/>
                                <a:gd name="T41" fmla="*/ T40 w 178"/>
                                <a:gd name="T42" fmla="+- 0 1783 164"/>
                                <a:gd name="T43" fmla="*/ 1783 h 3240"/>
                                <a:gd name="T44" fmla="+- 0 1992 1982"/>
                                <a:gd name="T45" fmla="*/ T44 w 178"/>
                                <a:gd name="T46" fmla="+- 0 1785 164"/>
                                <a:gd name="T47" fmla="*/ 1785 h 3240"/>
                                <a:gd name="T48" fmla="+- 0 2036 1982"/>
                                <a:gd name="T49" fmla="*/ T48 w 178"/>
                                <a:gd name="T50" fmla="+- 0 1841 164"/>
                                <a:gd name="T51" fmla="*/ 1841 h 3240"/>
                                <a:gd name="T52" fmla="+- 0 2055 1982"/>
                                <a:gd name="T53" fmla="*/ T52 w 178"/>
                                <a:gd name="T54" fmla="+- 0 1905 164"/>
                                <a:gd name="T55" fmla="*/ 1905 h 3240"/>
                                <a:gd name="T56" fmla="+- 0 2067 1982"/>
                                <a:gd name="T57" fmla="*/ T56 w 178"/>
                                <a:gd name="T58" fmla="+- 0 1986 164"/>
                                <a:gd name="T59" fmla="*/ 1986 h 3240"/>
                                <a:gd name="T60" fmla="+- 0 2070 1982"/>
                                <a:gd name="T61" fmla="*/ T60 w 178"/>
                                <a:gd name="T62" fmla="+- 0 2047 164"/>
                                <a:gd name="T63" fmla="*/ 2047 h 3240"/>
                                <a:gd name="T64" fmla="+- 0 2070 1982"/>
                                <a:gd name="T65" fmla="*/ T64 w 178"/>
                                <a:gd name="T66" fmla="+- 0 3134 164"/>
                                <a:gd name="T67" fmla="*/ 3134 h 3240"/>
                                <a:gd name="T68" fmla="+- 0 2071 1982"/>
                                <a:gd name="T69" fmla="*/ T68 w 178"/>
                                <a:gd name="T70" fmla="+- 0 3164 164"/>
                                <a:gd name="T71" fmla="*/ 3164 h 3240"/>
                                <a:gd name="T72" fmla="+- 0 2079 1982"/>
                                <a:gd name="T73" fmla="*/ T72 w 178"/>
                                <a:gd name="T74" fmla="+- 0 3250 164"/>
                                <a:gd name="T75" fmla="*/ 3250 h 3240"/>
                                <a:gd name="T76" fmla="+- 0 2096 1982"/>
                                <a:gd name="T77" fmla="*/ T76 w 178"/>
                                <a:gd name="T78" fmla="+- 0 3322 164"/>
                                <a:gd name="T79" fmla="*/ 3322 h 3240"/>
                                <a:gd name="T80" fmla="+- 0 2128 1982"/>
                                <a:gd name="T81" fmla="*/ T80 w 178"/>
                                <a:gd name="T82" fmla="+- 0 3386 164"/>
                                <a:gd name="T83" fmla="*/ 3386 h 3240"/>
                                <a:gd name="T84" fmla="+- 0 2147 1982"/>
                                <a:gd name="T85" fmla="*/ T84 w 178"/>
                                <a:gd name="T86" fmla="+- 0 3401 164"/>
                                <a:gd name="T87" fmla="*/ 3401 h 3240"/>
                                <a:gd name="T88" fmla="+- 0 2158 1982"/>
                                <a:gd name="T89" fmla="*/ T88 w 178"/>
                                <a:gd name="T90" fmla="+- 0 3403 164"/>
                                <a:gd name="T91" fmla="*/ 3403 h 3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78" h="3240">
                                  <a:moveTo>
                                    <a:pt x="178" y="0"/>
                                  </a:moveTo>
                                  <a:lnTo>
                                    <a:pt x="131" y="40"/>
                                  </a:lnTo>
                                  <a:lnTo>
                                    <a:pt x="109" y="97"/>
                                  </a:lnTo>
                                  <a:lnTo>
                                    <a:pt x="94" y="173"/>
                                  </a:lnTo>
                                  <a:lnTo>
                                    <a:pt x="88" y="262"/>
                                  </a:lnTo>
                                  <a:lnTo>
                                    <a:pt x="88" y="1350"/>
                                  </a:lnTo>
                                  <a:lnTo>
                                    <a:pt x="87" y="1380"/>
                                  </a:lnTo>
                                  <a:lnTo>
                                    <a:pt x="79" y="1466"/>
                                  </a:lnTo>
                                  <a:lnTo>
                                    <a:pt x="62" y="1538"/>
                                  </a:lnTo>
                                  <a:lnTo>
                                    <a:pt x="30" y="1602"/>
                                  </a:lnTo>
                                  <a:lnTo>
                                    <a:pt x="0" y="1619"/>
                                  </a:lnTo>
                                  <a:lnTo>
                                    <a:pt x="10" y="1621"/>
                                  </a:lnTo>
                                  <a:lnTo>
                                    <a:pt x="54" y="1677"/>
                                  </a:lnTo>
                                  <a:lnTo>
                                    <a:pt x="73" y="1741"/>
                                  </a:lnTo>
                                  <a:lnTo>
                                    <a:pt x="85" y="1822"/>
                                  </a:lnTo>
                                  <a:lnTo>
                                    <a:pt x="88" y="1883"/>
                                  </a:lnTo>
                                  <a:lnTo>
                                    <a:pt x="88" y="2970"/>
                                  </a:lnTo>
                                  <a:lnTo>
                                    <a:pt x="89" y="3000"/>
                                  </a:lnTo>
                                  <a:lnTo>
                                    <a:pt x="97" y="3086"/>
                                  </a:lnTo>
                                  <a:lnTo>
                                    <a:pt x="114" y="3158"/>
                                  </a:lnTo>
                                  <a:lnTo>
                                    <a:pt x="146" y="3222"/>
                                  </a:lnTo>
                                  <a:lnTo>
                                    <a:pt x="165" y="3237"/>
                                  </a:lnTo>
                                  <a:lnTo>
                                    <a:pt x="176" y="3239"/>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09" name="Group 59"/>
                        <wpg:cNvGrpSpPr>
                          <a:grpSpLocks/>
                        </wpg:cNvGrpSpPr>
                        <wpg:grpSpPr bwMode="auto">
                          <a:xfrm>
                            <a:off x="6120" y="-523"/>
                            <a:ext cx="3060" cy="540"/>
                            <a:chOff x="6120" y="-523"/>
                            <a:chExt cx="3060" cy="540"/>
                          </a:xfrm>
                        </wpg:grpSpPr>
                        <wps:wsp>
                          <wps:cNvPr id="410" name="Freeform 60"/>
                          <wps:cNvSpPr>
                            <a:spLocks/>
                          </wps:cNvSpPr>
                          <wps:spPr bwMode="auto">
                            <a:xfrm>
                              <a:off x="6120" y="-523"/>
                              <a:ext cx="3060" cy="540"/>
                            </a:xfrm>
                            <a:custGeom>
                              <a:avLst/>
                              <a:gdLst>
                                <a:gd name="T0" fmla="+- 0 6120 6120"/>
                                <a:gd name="T1" fmla="*/ T0 w 3060"/>
                                <a:gd name="T2" fmla="+- 0 17 -523"/>
                                <a:gd name="T3" fmla="*/ 17 h 540"/>
                                <a:gd name="T4" fmla="+- 0 9180 6120"/>
                                <a:gd name="T5" fmla="*/ T4 w 3060"/>
                                <a:gd name="T6" fmla="+- 0 17 -523"/>
                                <a:gd name="T7" fmla="*/ 17 h 540"/>
                                <a:gd name="T8" fmla="+- 0 9180 6120"/>
                                <a:gd name="T9" fmla="*/ T8 w 3060"/>
                                <a:gd name="T10" fmla="+- 0 -523 -523"/>
                                <a:gd name="T11" fmla="*/ -523 h 540"/>
                                <a:gd name="T12" fmla="+- 0 6120 6120"/>
                                <a:gd name="T13" fmla="*/ T12 w 3060"/>
                                <a:gd name="T14" fmla="+- 0 -523 -523"/>
                                <a:gd name="T15" fmla="*/ -523 h 540"/>
                                <a:gd name="T16" fmla="+- 0 6120 6120"/>
                                <a:gd name="T17" fmla="*/ T16 w 3060"/>
                                <a:gd name="T18" fmla="+- 0 17 -523"/>
                                <a:gd name="T19" fmla="*/ 17 h 540"/>
                              </a:gdLst>
                              <a:ahLst/>
                              <a:cxnLst>
                                <a:cxn ang="0">
                                  <a:pos x="T1" y="T3"/>
                                </a:cxn>
                                <a:cxn ang="0">
                                  <a:pos x="T5" y="T7"/>
                                </a:cxn>
                                <a:cxn ang="0">
                                  <a:pos x="T9" y="T11"/>
                                </a:cxn>
                                <a:cxn ang="0">
                                  <a:pos x="T13" y="T15"/>
                                </a:cxn>
                                <a:cxn ang="0">
                                  <a:pos x="T17" y="T19"/>
                                </a:cxn>
                              </a:cxnLst>
                              <a:rect l="0" t="0" r="r" b="b"/>
                              <a:pathLst>
                                <a:path w="3060" h="540">
                                  <a:moveTo>
                                    <a:pt x="0" y="540"/>
                                  </a:moveTo>
                                  <a:lnTo>
                                    <a:pt x="3060" y="540"/>
                                  </a:lnTo>
                                  <a:lnTo>
                                    <a:pt x="3060" y="0"/>
                                  </a:lnTo>
                                  <a:lnTo>
                                    <a:pt x="0" y="0"/>
                                  </a:lnTo>
                                  <a:lnTo>
                                    <a:pt x="0" y="5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1" name="Group 61"/>
                        <wpg:cNvGrpSpPr>
                          <a:grpSpLocks/>
                        </wpg:cNvGrpSpPr>
                        <wpg:grpSpPr bwMode="auto">
                          <a:xfrm>
                            <a:off x="6420" y="-178"/>
                            <a:ext cx="120" cy="900"/>
                            <a:chOff x="6420" y="-178"/>
                            <a:chExt cx="120" cy="900"/>
                          </a:xfrm>
                        </wpg:grpSpPr>
                        <wps:wsp>
                          <wps:cNvPr id="412" name="Freeform 62"/>
                          <wps:cNvSpPr>
                            <a:spLocks/>
                          </wps:cNvSpPr>
                          <wps:spPr bwMode="auto">
                            <a:xfrm>
                              <a:off x="6420" y="-178"/>
                              <a:ext cx="120" cy="900"/>
                            </a:xfrm>
                            <a:custGeom>
                              <a:avLst/>
                              <a:gdLst>
                                <a:gd name="T0" fmla="+- 0 6464 6420"/>
                                <a:gd name="T1" fmla="*/ T0 w 120"/>
                                <a:gd name="T2" fmla="+- 0 602 -178"/>
                                <a:gd name="T3" fmla="*/ 602 h 900"/>
                                <a:gd name="T4" fmla="+- 0 6420 6420"/>
                                <a:gd name="T5" fmla="*/ T4 w 120"/>
                                <a:gd name="T6" fmla="+- 0 602 -178"/>
                                <a:gd name="T7" fmla="*/ 602 h 900"/>
                                <a:gd name="T8" fmla="+- 0 6480 6420"/>
                                <a:gd name="T9" fmla="*/ T8 w 120"/>
                                <a:gd name="T10" fmla="+- 0 722 -178"/>
                                <a:gd name="T11" fmla="*/ 722 h 900"/>
                                <a:gd name="T12" fmla="+- 0 6530 6420"/>
                                <a:gd name="T13" fmla="*/ T12 w 120"/>
                                <a:gd name="T14" fmla="+- 0 622 -178"/>
                                <a:gd name="T15" fmla="*/ 622 h 900"/>
                                <a:gd name="T16" fmla="+- 0 6464 6420"/>
                                <a:gd name="T17" fmla="*/ T16 w 120"/>
                                <a:gd name="T18" fmla="+- 0 622 -178"/>
                                <a:gd name="T19" fmla="*/ 622 h 900"/>
                                <a:gd name="T20" fmla="+- 0 6464 6420"/>
                                <a:gd name="T21" fmla="*/ T20 w 120"/>
                                <a:gd name="T22" fmla="+- 0 602 -178"/>
                                <a:gd name="T23" fmla="*/ 602 h 900"/>
                              </a:gdLst>
                              <a:ahLst/>
                              <a:cxnLst>
                                <a:cxn ang="0">
                                  <a:pos x="T1" y="T3"/>
                                </a:cxn>
                                <a:cxn ang="0">
                                  <a:pos x="T5" y="T7"/>
                                </a:cxn>
                                <a:cxn ang="0">
                                  <a:pos x="T9" y="T11"/>
                                </a:cxn>
                                <a:cxn ang="0">
                                  <a:pos x="T13" y="T15"/>
                                </a:cxn>
                                <a:cxn ang="0">
                                  <a:pos x="T17" y="T19"/>
                                </a:cxn>
                                <a:cxn ang="0">
                                  <a:pos x="T21" y="T23"/>
                                </a:cxn>
                              </a:cxnLst>
                              <a:rect l="0" t="0" r="r" b="b"/>
                              <a:pathLst>
                                <a:path w="120" h="900">
                                  <a:moveTo>
                                    <a:pt x="44" y="780"/>
                                  </a:moveTo>
                                  <a:lnTo>
                                    <a:pt x="0" y="780"/>
                                  </a:lnTo>
                                  <a:lnTo>
                                    <a:pt x="60" y="900"/>
                                  </a:lnTo>
                                  <a:lnTo>
                                    <a:pt x="110" y="800"/>
                                  </a:lnTo>
                                  <a:lnTo>
                                    <a:pt x="44" y="800"/>
                                  </a:lnTo>
                                  <a:lnTo>
                                    <a:pt x="44" y="7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Freeform 63"/>
                          <wps:cNvSpPr>
                            <a:spLocks/>
                          </wps:cNvSpPr>
                          <wps:spPr bwMode="auto">
                            <a:xfrm>
                              <a:off x="6420" y="-178"/>
                              <a:ext cx="120" cy="900"/>
                            </a:xfrm>
                            <a:custGeom>
                              <a:avLst/>
                              <a:gdLst>
                                <a:gd name="T0" fmla="+- 0 6494 6420"/>
                                <a:gd name="T1" fmla="*/ T0 w 120"/>
                                <a:gd name="T2" fmla="+- 0 -178 -178"/>
                                <a:gd name="T3" fmla="*/ -178 h 900"/>
                                <a:gd name="T4" fmla="+- 0 6464 6420"/>
                                <a:gd name="T5" fmla="*/ T4 w 120"/>
                                <a:gd name="T6" fmla="+- 0 -178 -178"/>
                                <a:gd name="T7" fmla="*/ -178 h 900"/>
                                <a:gd name="T8" fmla="+- 0 6464 6420"/>
                                <a:gd name="T9" fmla="*/ T8 w 120"/>
                                <a:gd name="T10" fmla="+- 0 622 -178"/>
                                <a:gd name="T11" fmla="*/ 622 h 900"/>
                                <a:gd name="T12" fmla="+- 0 6494 6420"/>
                                <a:gd name="T13" fmla="*/ T12 w 120"/>
                                <a:gd name="T14" fmla="+- 0 622 -178"/>
                                <a:gd name="T15" fmla="*/ 622 h 900"/>
                                <a:gd name="T16" fmla="+- 0 6494 6420"/>
                                <a:gd name="T17" fmla="*/ T16 w 120"/>
                                <a:gd name="T18" fmla="+- 0 -178 -178"/>
                                <a:gd name="T19" fmla="*/ -178 h 900"/>
                              </a:gdLst>
                              <a:ahLst/>
                              <a:cxnLst>
                                <a:cxn ang="0">
                                  <a:pos x="T1" y="T3"/>
                                </a:cxn>
                                <a:cxn ang="0">
                                  <a:pos x="T5" y="T7"/>
                                </a:cxn>
                                <a:cxn ang="0">
                                  <a:pos x="T9" y="T11"/>
                                </a:cxn>
                                <a:cxn ang="0">
                                  <a:pos x="T13" y="T15"/>
                                </a:cxn>
                                <a:cxn ang="0">
                                  <a:pos x="T17" y="T19"/>
                                </a:cxn>
                              </a:cxnLst>
                              <a:rect l="0" t="0" r="r" b="b"/>
                              <a:pathLst>
                                <a:path w="120" h="900">
                                  <a:moveTo>
                                    <a:pt x="74" y="0"/>
                                  </a:moveTo>
                                  <a:lnTo>
                                    <a:pt x="44" y="0"/>
                                  </a:lnTo>
                                  <a:lnTo>
                                    <a:pt x="44" y="800"/>
                                  </a:lnTo>
                                  <a:lnTo>
                                    <a:pt x="74" y="800"/>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Freeform 64"/>
                          <wps:cNvSpPr>
                            <a:spLocks/>
                          </wps:cNvSpPr>
                          <wps:spPr bwMode="auto">
                            <a:xfrm>
                              <a:off x="6420" y="-178"/>
                              <a:ext cx="120" cy="900"/>
                            </a:xfrm>
                            <a:custGeom>
                              <a:avLst/>
                              <a:gdLst>
                                <a:gd name="T0" fmla="+- 0 6540 6420"/>
                                <a:gd name="T1" fmla="*/ T0 w 120"/>
                                <a:gd name="T2" fmla="+- 0 602 -178"/>
                                <a:gd name="T3" fmla="*/ 602 h 900"/>
                                <a:gd name="T4" fmla="+- 0 6494 6420"/>
                                <a:gd name="T5" fmla="*/ T4 w 120"/>
                                <a:gd name="T6" fmla="+- 0 602 -178"/>
                                <a:gd name="T7" fmla="*/ 602 h 900"/>
                                <a:gd name="T8" fmla="+- 0 6494 6420"/>
                                <a:gd name="T9" fmla="*/ T8 w 120"/>
                                <a:gd name="T10" fmla="+- 0 622 -178"/>
                                <a:gd name="T11" fmla="*/ 622 h 900"/>
                                <a:gd name="T12" fmla="+- 0 6530 6420"/>
                                <a:gd name="T13" fmla="*/ T12 w 120"/>
                                <a:gd name="T14" fmla="+- 0 622 -178"/>
                                <a:gd name="T15" fmla="*/ 622 h 900"/>
                                <a:gd name="T16" fmla="+- 0 6540 6420"/>
                                <a:gd name="T17" fmla="*/ T16 w 120"/>
                                <a:gd name="T18" fmla="+- 0 602 -178"/>
                                <a:gd name="T19" fmla="*/ 602 h 900"/>
                              </a:gdLst>
                              <a:ahLst/>
                              <a:cxnLst>
                                <a:cxn ang="0">
                                  <a:pos x="T1" y="T3"/>
                                </a:cxn>
                                <a:cxn ang="0">
                                  <a:pos x="T5" y="T7"/>
                                </a:cxn>
                                <a:cxn ang="0">
                                  <a:pos x="T9" y="T11"/>
                                </a:cxn>
                                <a:cxn ang="0">
                                  <a:pos x="T13" y="T15"/>
                                </a:cxn>
                                <a:cxn ang="0">
                                  <a:pos x="T17" y="T19"/>
                                </a:cxn>
                              </a:cxnLst>
                              <a:rect l="0" t="0" r="r" b="b"/>
                              <a:pathLst>
                                <a:path w="120" h="900">
                                  <a:moveTo>
                                    <a:pt x="120" y="780"/>
                                  </a:moveTo>
                                  <a:lnTo>
                                    <a:pt x="74" y="780"/>
                                  </a:lnTo>
                                  <a:lnTo>
                                    <a:pt x="74" y="800"/>
                                  </a:lnTo>
                                  <a:lnTo>
                                    <a:pt x="110" y="800"/>
                                  </a:lnTo>
                                  <a:lnTo>
                                    <a:pt x="120" y="7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5" name="Group 65"/>
                        <wpg:cNvGrpSpPr>
                          <a:grpSpLocks/>
                        </wpg:cNvGrpSpPr>
                        <wpg:grpSpPr bwMode="auto">
                          <a:xfrm>
                            <a:off x="8100" y="1008"/>
                            <a:ext cx="1080" cy="120"/>
                            <a:chOff x="8100" y="1008"/>
                            <a:chExt cx="1080" cy="120"/>
                          </a:xfrm>
                        </wpg:grpSpPr>
                        <wps:wsp>
                          <wps:cNvPr id="416" name="Freeform 66"/>
                          <wps:cNvSpPr>
                            <a:spLocks/>
                          </wps:cNvSpPr>
                          <wps:spPr bwMode="auto">
                            <a:xfrm>
                              <a:off x="8100" y="1008"/>
                              <a:ext cx="1080" cy="120"/>
                            </a:xfrm>
                            <a:custGeom>
                              <a:avLst/>
                              <a:gdLst>
                                <a:gd name="T0" fmla="+- 0 8220 8100"/>
                                <a:gd name="T1" fmla="*/ T0 w 1080"/>
                                <a:gd name="T2" fmla="+- 0 1008 1008"/>
                                <a:gd name="T3" fmla="*/ 1008 h 120"/>
                                <a:gd name="T4" fmla="+- 0 8100 8100"/>
                                <a:gd name="T5" fmla="*/ T4 w 1080"/>
                                <a:gd name="T6" fmla="+- 0 1068 1008"/>
                                <a:gd name="T7" fmla="*/ 1068 h 120"/>
                                <a:gd name="T8" fmla="+- 0 8220 8100"/>
                                <a:gd name="T9" fmla="*/ T8 w 1080"/>
                                <a:gd name="T10" fmla="+- 0 1128 1008"/>
                                <a:gd name="T11" fmla="*/ 1128 h 120"/>
                                <a:gd name="T12" fmla="+- 0 8220 8100"/>
                                <a:gd name="T13" fmla="*/ T12 w 1080"/>
                                <a:gd name="T14" fmla="+- 0 1083 1008"/>
                                <a:gd name="T15" fmla="*/ 1083 h 120"/>
                                <a:gd name="T16" fmla="+- 0 8200 8100"/>
                                <a:gd name="T17" fmla="*/ T16 w 1080"/>
                                <a:gd name="T18" fmla="+- 0 1083 1008"/>
                                <a:gd name="T19" fmla="*/ 1083 h 120"/>
                                <a:gd name="T20" fmla="+- 0 8200 8100"/>
                                <a:gd name="T21" fmla="*/ T20 w 1080"/>
                                <a:gd name="T22" fmla="+- 0 1053 1008"/>
                                <a:gd name="T23" fmla="*/ 1053 h 120"/>
                                <a:gd name="T24" fmla="+- 0 8220 8100"/>
                                <a:gd name="T25" fmla="*/ T24 w 1080"/>
                                <a:gd name="T26" fmla="+- 0 1053 1008"/>
                                <a:gd name="T27" fmla="*/ 1053 h 120"/>
                                <a:gd name="T28" fmla="+- 0 8220 8100"/>
                                <a:gd name="T29" fmla="*/ T28 w 1080"/>
                                <a:gd name="T30" fmla="+- 0 1008 1008"/>
                                <a:gd name="T31" fmla="*/ 1008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80" h="120">
                                  <a:moveTo>
                                    <a:pt x="120" y="0"/>
                                  </a:moveTo>
                                  <a:lnTo>
                                    <a:pt x="0" y="60"/>
                                  </a:lnTo>
                                  <a:lnTo>
                                    <a:pt x="120" y="120"/>
                                  </a:lnTo>
                                  <a:lnTo>
                                    <a:pt x="120" y="75"/>
                                  </a:lnTo>
                                  <a:lnTo>
                                    <a:pt x="100" y="75"/>
                                  </a:lnTo>
                                  <a:lnTo>
                                    <a:pt x="100" y="45"/>
                                  </a:lnTo>
                                  <a:lnTo>
                                    <a:pt x="120" y="45"/>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 name="Freeform 67"/>
                          <wps:cNvSpPr>
                            <a:spLocks/>
                          </wps:cNvSpPr>
                          <wps:spPr bwMode="auto">
                            <a:xfrm>
                              <a:off x="8100" y="1008"/>
                              <a:ext cx="1080" cy="120"/>
                            </a:xfrm>
                            <a:custGeom>
                              <a:avLst/>
                              <a:gdLst>
                                <a:gd name="T0" fmla="+- 0 8220 8100"/>
                                <a:gd name="T1" fmla="*/ T0 w 1080"/>
                                <a:gd name="T2" fmla="+- 0 1053 1008"/>
                                <a:gd name="T3" fmla="*/ 1053 h 120"/>
                                <a:gd name="T4" fmla="+- 0 8200 8100"/>
                                <a:gd name="T5" fmla="*/ T4 w 1080"/>
                                <a:gd name="T6" fmla="+- 0 1053 1008"/>
                                <a:gd name="T7" fmla="*/ 1053 h 120"/>
                                <a:gd name="T8" fmla="+- 0 8200 8100"/>
                                <a:gd name="T9" fmla="*/ T8 w 1080"/>
                                <a:gd name="T10" fmla="+- 0 1083 1008"/>
                                <a:gd name="T11" fmla="*/ 1083 h 120"/>
                                <a:gd name="T12" fmla="+- 0 8220 8100"/>
                                <a:gd name="T13" fmla="*/ T12 w 1080"/>
                                <a:gd name="T14" fmla="+- 0 1083 1008"/>
                                <a:gd name="T15" fmla="*/ 1083 h 120"/>
                                <a:gd name="T16" fmla="+- 0 8220 8100"/>
                                <a:gd name="T17" fmla="*/ T16 w 1080"/>
                                <a:gd name="T18" fmla="+- 0 1053 1008"/>
                                <a:gd name="T19" fmla="*/ 1053 h 120"/>
                              </a:gdLst>
                              <a:ahLst/>
                              <a:cxnLst>
                                <a:cxn ang="0">
                                  <a:pos x="T1" y="T3"/>
                                </a:cxn>
                                <a:cxn ang="0">
                                  <a:pos x="T5" y="T7"/>
                                </a:cxn>
                                <a:cxn ang="0">
                                  <a:pos x="T9" y="T11"/>
                                </a:cxn>
                                <a:cxn ang="0">
                                  <a:pos x="T13" y="T15"/>
                                </a:cxn>
                                <a:cxn ang="0">
                                  <a:pos x="T17" y="T19"/>
                                </a:cxn>
                              </a:cxnLst>
                              <a:rect l="0" t="0" r="r" b="b"/>
                              <a:pathLst>
                                <a:path w="1080" h="120">
                                  <a:moveTo>
                                    <a:pt x="120" y="45"/>
                                  </a:moveTo>
                                  <a:lnTo>
                                    <a:pt x="100" y="45"/>
                                  </a:lnTo>
                                  <a:lnTo>
                                    <a:pt x="100" y="75"/>
                                  </a:lnTo>
                                  <a:lnTo>
                                    <a:pt x="120" y="75"/>
                                  </a:lnTo>
                                  <a:lnTo>
                                    <a:pt x="12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Freeform 68"/>
                          <wps:cNvSpPr>
                            <a:spLocks/>
                          </wps:cNvSpPr>
                          <wps:spPr bwMode="auto">
                            <a:xfrm>
                              <a:off x="8100" y="1008"/>
                              <a:ext cx="1080" cy="120"/>
                            </a:xfrm>
                            <a:custGeom>
                              <a:avLst/>
                              <a:gdLst>
                                <a:gd name="T0" fmla="+- 0 9180 8100"/>
                                <a:gd name="T1" fmla="*/ T0 w 1080"/>
                                <a:gd name="T2" fmla="+- 0 1053 1008"/>
                                <a:gd name="T3" fmla="*/ 1053 h 120"/>
                                <a:gd name="T4" fmla="+- 0 8220 8100"/>
                                <a:gd name="T5" fmla="*/ T4 w 1080"/>
                                <a:gd name="T6" fmla="+- 0 1053 1008"/>
                                <a:gd name="T7" fmla="*/ 1053 h 120"/>
                                <a:gd name="T8" fmla="+- 0 8220 8100"/>
                                <a:gd name="T9" fmla="*/ T8 w 1080"/>
                                <a:gd name="T10" fmla="+- 0 1083 1008"/>
                                <a:gd name="T11" fmla="*/ 1083 h 120"/>
                                <a:gd name="T12" fmla="+- 0 9180 8100"/>
                                <a:gd name="T13" fmla="*/ T12 w 1080"/>
                                <a:gd name="T14" fmla="+- 0 1083 1008"/>
                                <a:gd name="T15" fmla="*/ 1083 h 120"/>
                                <a:gd name="T16" fmla="+- 0 9180 8100"/>
                                <a:gd name="T17" fmla="*/ T16 w 1080"/>
                                <a:gd name="T18" fmla="+- 0 1053 1008"/>
                                <a:gd name="T19" fmla="*/ 1053 h 120"/>
                              </a:gdLst>
                              <a:ahLst/>
                              <a:cxnLst>
                                <a:cxn ang="0">
                                  <a:pos x="T1" y="T3"/>
                                </a:cxn>
                                <a:cxn ang="0">
                                  <a:pos x="T5" y="T7"/>
                                </a:cxn>
                                <a:cxn ang="0">
                                  <a:pos x="T9" y="T11"/>
                                </a:cxn>
                                <a:cxn ang="0">
                                  <a:pos x="T13" y="T15"/>
                                </a:cxn>
                                <a:cxn ang="0">
                                  <a:pos x="T17" y="T19"/>
                                </a:cxn>
                              </a:cxnLst>
                              <a:rect l="0" t="0" r="r" b="b"/>
                              <a:pathLst>
                                <a:path w="1080" h="120">
                                  <a:moveTo>
                                    <a:pt x="1080" y="45"/>
                                  </a:moveTo>
                                  <a:lnTo>
                                    <a:pt x="120" y="45"/>
                                  </a:lnTo>
                                  <a:lnTo>
                                    <a:pt x="120" y="75"/>
                                  </a:lnTo>
                                  <a:lnTo>
                                    <a:pt x="1080" y="75"/>
                                  </a:lnTo>
                                  <a:lnTo>
                                    <a:pt x="108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9" name="Group 69"/>
                        <wpg:cNvGrpSpPr>
                          <a:grpSpLocks/>
                        </wpg:cNvGrpSpPr>
                        <wpg:grpSpPr bwMode="auto">
                          <a:xfrm>
                            <a:off x="8640" y="2328"/>
                            <a:ext cx="549" cy="372"/>
                            <a:chOff x="8640" y="2328"/>
                            <a:chExt cx="549" cy="372"/>
                          </a:xfrm>
                        </wpg:grpSpPr>
                        <wps:wsp>
                          <wps:cNvPr id="420" name="Freeform 70"/>
                          <wps:cNvSpPr>
                            <a:spLocks/>
                          </wps:cNvSpPr>
                          <wps:spPr bwMode="auto">
                            <a:xfrm>
                              <a:off x="8640" y="2328"/>
                              <a:ext cx="549" cy="372"/>
                            </a:xfrm>
                            <a:custGeom>
                              <a:avLst/>
                              <a:gdLst>
                                <a:gd name="T0" fmla="+- 0 8748 8640"/>
                                <a:gd name="T1" fmla="*/ T0 w 549"/>
                                <a:gd name="T2" fmla="+- 0 2383 2328"/>
                                <a:gd name="T3" fmla="*/ 2383 h 372"/>
                                <a:gd name="T4" fmla="+- 0 8732 8640"/>
                                <a:gd name="T5" fmla="*/ T4 w 549"/>
                                <a:gd name="T6" fmla="+- 0 2407 2328"/>
                                <a:gd name="T7" fmla="*/ 2407 h 372"/>
                                <a:gd name="T8" fmla="+- 0 9172 8640"/>
                                <a:gd name="T9" fmla="*/ T8 w 549"/>
                                <a:gd name="T10" fmla="+- 0 2700 2328"/>
                                <a:gd name="T11" fmla="*/ 2700 h 372"/>
                                <a:gd name="T12" fmla="+- 0 9188 8640"/>
                                <a:gd name="T13" fmla="*/ T12 w 549"/>
                                <a:gd name="T14" fmla="+- 0 2675 2328"/>
                                <a:gd name="T15" fmla="*/ 2675 h 372"/>
                                <a:gd name="T16" fmla="+- 0 8748 8640"/>
                                <a:gd name="T17" fmla="*/ T16 w 549"/>
                                <a:gd name="T18" fmla="+- 0 2383 2328"/>
                                <a:gd name="T19" fmla="*/ 2383 h 372"/>
                              </a:gdLst>
                              <a:ahLst/>
                              <a:cxnLst>
                                <a:cxn ang="0">
                                  <a:pos x="T1" y="T3"/>
                                </a:cxn>
                                <a:cxn ang="0">
                                  <a:pos x="T5" y="T7"/>
                                </a:cxn>
                                <a:cxn ang="0">
                                  <a:pos x="T9" y="T11"/>
                                </a:cxn>
                                <a:cxn ang="0">
                                  <a:pos x="T13" y="T15"/>
                                </a:cxn>
                                <a:cxn ang="0">
                                  <a:pos x="T17" y="T19"/>
                                </a:cxn>
                              </a:cxnLst>
                              <a:rect l="0" t="0" r="r" b="b"/>
                              <a:pathLst>
                                <a:path w="549" h="372">
                                  <a:moveTo>
                                    <a:pt x="108" y="55"/>
                                  </a:moveTo>
                                  <a:lnTo>
                                    <a:pt x="92" y="79"/>
                                  </a:lnTo>
                                  <a:lnTo>
                                    <a:pt x="532" y="372"/>
                                  </a:lnTo>
                                  <a:lnTo>
                                    <a:pt x="548" y="347"/>
                                  </a:lnTo>
                                  <a:lnTo>
                                    <a:pt x="108"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 name="Freeform 71"/>
                          <wps:cNvSpPr>
                            <a:spLocks/>
                          </wps:cNvSpPr>
                          <wps:spPr bwMode="auto">
                            <a:xfrm>
                              <a:off x="8640" y="2328"/>
                              <a:ext cx="549" cy="372"/>
                            </a:xfrm>
                            <a:custGeom>
                              <a:avLst/>
                              <a:gdLst>
                                <a:gd name="T0" fmla="+- 0 8640 8640"/>
                                <a:gd name="T1" fmla="*/ T0 w 549"/>
                                <a:gd name="T2" fmla="+- 0 2328 2328"/>
                                <a:gd name="T3" fmla="*/ 2328 h 372"/>
                                <a:gd name="T4" fmla="+- 0 8706 8640"/>
                                <a:gd name="T5" fmla="*/ T4 w 549"/>
                                <a:gd name="T6" fmla="+- 0 2445 2328"/>
                                <a:gd name="T7" fmla="*/ 2445 h 372"/>
                                <a:gd name="T8" fmla="+- 0 8732 8640"/>
                                <a:gd name="T9" fmla="*/ T8 w 549"/>
                                <a:gd name="T10" fmla="+- 0 2407 2328"/>
                                <a:gd name="T11" fmla="*/ 2407 h 372"/>
                                <a:gd name="T12" fmla="+- 0 8714 8640"/>
                                <a:gd name="T13" fmla="*/ T12 w 549"/>
                                <a:gd name="T14" fmla="+- 0 2396 2328"/>
                                <a:gd name="T15" fmla="*/ 2396 h 372"/>
                                <a:gd name="T16" fmla="+- 0 8731 8640"/>
                                <a:gd name="T17" fmla="*/ T16 w 549"/>
                                <a:gd name="T18" fmla="+- 0 2372 2328"/>
                                <a:gd name="T19" fmla="*/ 2372 h 372"/>
                                <a:gd name="T20" fmla="+- 0 8755 8640"/>
                                <a:gd name="T21" fmla="*/ T20 w 549"/>
                                <a:gd name="T22" fmla="+- 0 2372 2328"/>
                                <a:gd name="T23" fmla="*/ 2372 h 372"/>
                                <a:gd name="T24" fmla="+- 0 8773 8640"/>
                                <a:gd name="T25" fmla="*/ T24 w 549"/>
                                <a:gd name="T26" fmla="+- 0 2345 2328"/>
                                <a:gd name="T27" fmla="*/ 2345 h 372"/>
                                <a:gd name="T28" fmla="+- 0 8640 8640"/>
                                <a:gd name="T29" fmla="*/ T28 w 549"/>
                                <a:gd name="T30" fmla="+- 0 2328 2328"/>
                                <a:gd name="T31" fmla="*/ 2328 h 37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9" h="372">
                                  <a:moveTo>
                                    <a:pt x="0" y="0"/>
                                  </a:moveTo>
                                  <a:lnTo>
                                    <a:pt x="66" y="117"/>
                                  </a:lnTo>
                                  <a:lnTo>
                                    <a:pt x="92" y="79"/>
                                  </a:lnTo>
                                  <a:lnTo>
                                    <a:pt x="74" y="68"/>
                                  </a:lnTo>
                                  <a:lnTo>
                                    <a:pt x="91" y="44"/>
                                  </a:lnTo>
                                  <a:lnTo>
                                    <a:pt x="115" y="44"/>
                                  </a:lnTo>
                                  <a:lnTo>
                                    <a:pt x="133" y="1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 name="Freeform 72"/>
                          <wps:cNvSpPr>
                            <a:spLocks/>
                          </wps:cNvSpPr>
                          <wps:spPr bwMode="auto">
                            <a:xfrm>
                              <a:off x="8640" y="2328"/>
                              <a:ext cx="549" cy="372"/>
                            </a:xfrm>
                            <a:custGeom>
                              <a:avLst/>
                              <a:gdLst>
                                <a:gd name="T0" fmla="+- 0 8731 8640"/>
                                <a:gd name="T1" fmla="*/ T0 w 549"/>
                                <a:gd name="T2" fmla="+- 0 2372 2328"/>
                                <a:gd name="T3" fmla="*/ 2372 h 372"/>
                                <a:gd name="T4" fmla="+- 0 8714 8640"/>
                                <a:gd name="T5" fmla="*/ T4 w 549"/>
                                <a:gd name="T6" fmla="+- 0 2396 2328"/>
                                <a:gd name="T7" fmla="*/ 2396 h 372"/>
                                <a:gd name="T8" fmla="+- 0 8732 8640"/>
                                <a:gd name="T9" fmla="*/ T8 w 549"/>
                                <a:gd name="T10" fmla="+- 0 2407 2328"/>
                                <a:gd name="T11" fmla="*/ 2407 h 372"/>
                                <a:gd name="T12" fmla="+- 0 8748 8640"/>
                                <a:gd name="T13" fmla="*/ T12 w 549"/>
                                <a:gd name="T14" fmla="+- 0 2383 2328"/>
                                <a:gd name="T15" fmla="*/ 2383 h 372"/>
                                <a:gd name="T16" fmla="+- 0 8731 8640"/>
                                <a:gd name="T17" fmla="*/ T16 w 549"/>
                                <a:gd name="T18" fmla="+- 0 2372 2328"/>
                                <a:gd name="T19" fmla="*/ 2372 h 372"/>
                              </a:gdLst>
                              <a:ahLst/>
                              <a:cxnLst>
                                <a:cxn ang="0">
                                  <a:pos x="T1" y="T3"/>
                                </a:cxn>
                                <a:cxn ang="0">
                                  <a:pos x="T5" y="T7"/>
                                </a:cxn>
                                <a:cxn ang="0">
                                  <a:pos x="T9" y="T11"/>
                                </a:cxn>
                                <a:cxn ang="0">
                                  <a:pos x="T13" y="T15"/>
                                </a:cxn>
                                <a:cxn ang="0">
                                  <a:pos x="T17" y="T19"/>
                                </a:cxn>
                              </a:cxnLst>
                              <a:rect l="0" t="0" r="r" b="b"/>
                              <a:pathLst>
                                <a:path w="549" h="372">
                                  <a:moveTo>
                                    <a:pt x="91" y="44"/>
                                  </a:moveTo>
                                  <a:lnTo>
                                    <a:pt x="74" y="68"/>
                                  </a:lnTo>
                                  <a:lnTo>
                                    <a:pt x="92" y="79"/>
                                  </a:lnTo>
                                  <a:lnTo>
                                    <a:pt x="108" y="55"/>
                                  </a:lnTo>
                                  <a:lnTo>
                                    <a:pt x="91"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 name="Freeform 73"/>
                          <wps:cNvSpPr>
                            <a:spLocks/>
                          </wps:cNvSpPr>
                          <wps:spPr bwMode="auto">
                            <a:xfrm>
                              <a:off x="8640" y="2328"/>
                              <a:ext cx="549" cy="372"/>
                            </a:xfrm>
                            <a:custGeom>
                              <a:avLst/>
                              <a:gdLst>
                                <a:gd name="T0" fmla="+- 0 8755 8640"/>
                                <a:gd name="T1" fmla="*/ T0 w 549"/>
                                <a:gd name="T2" fmla="+- 0 2372 2328"/>
                                <a:gd name="T3" fmla="*/ 2372 h 372"/>
                                <a:gd name="T4" fmla="+- 0 8731 8640"/>
                                <a:gd name="T5" fmla="*/ T4 w 549"/>
                                <a:gd name="T6" fmla="+- 0 2372 2328"/>
                                <a:gd name="T7" fmla="*/ 2372 h 372"/>
                                <a:gd name="T8" fmla="+- 0 8748 8640"/>
                                <a:gd name="T9" fmla="*/ T8 w 549"/>
                                <a:gd name="T10" fmla="+- 0 2383 2328"/>
                                <a:gd name="T11" fmla="*/ 2383 h 372"/>
                                <a:gd name="T12" fmla="+- 0 8755 8640"/>
                                <a:gd name="T13" fmla="*/ T12 w 549"/>
                                <a:gd name="T14" fmla="+- 0 2372 2328"/>
                                <a:gd name="T15" fmla="*/ 2372 h 372"/>
                              </a:gdLst>
                              <a:ahLst/>
                              <a:cxnLst>
                                <a:cxn ang="0">
                                  <a:pos x="T1" y="T3"/>
                                </a:cxn>
                                <a:cxn ang="0">
                                  <a:pos x="T5" y="T7"/>
                                </a:cxn>
                                <a:cxn ang="0">
                                  <a:pos x="T9" y="T11"/>
                                </a:cxn>
                                <a:cxn ang="0">
                                  <a:pos x="T13" y="T15"/>
                                </a:cxn>
                              </a:cxnLst>
                              <a:rect l="0" t="0" r="r" b="b"/>
                              <a:pathLst>
                                <a:path w="549" h="372">
                                  <a:moveTo>
                                    <a:pt x="115" y="44"/>
                                  </a:moveTo>
                                  <a:lnTo>
                                    <a:pt x="91" y="44"/>
                                  </a:lnTo>
                                  <a:lnTo>
                                    <a:pt x="108" y="55"/>
                                  </a:lnTo>
                                  <a:lnTo>
                                    <a:pt x="115"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 name="Text Box 74"/>
                          <wps:cNvSpPr txBox="1">
                            <a:spLocks noChangeArrowheads="1"/>
                          </wps:cNvSpPr>
                          <wps:spPr bwMode="auto">
                            <a:xfrm>
                              <a:off x="6264" y="-414"/>
                              <a:ext cx="2754"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DDC" w:rsidRPr="00A14F57" w:rsidRDefault="00124DDC" w:rsidP="00702DC9">
                                <w:pPr>
                                  <w:spacing w:line="220" w:lineRule="exact"/>
                                  <w:rPr>
                                    <w:rFonts w:ascii="Helvetica" w:eastAsia="Verdana" w:hAnsi="Helvetica" w:cs="Helvetica"/>
                                  </w:rPr>
                                </w:pPr>
                                <w:r w:rsidRPr="00A14F57">
                                  <w:rPr>
                                    <w:rFonts w:ascii="Helvetica" w:hAnsi="Helvetica" w:cs="Helvetica"/>
                                  </w:rPr>
                                  <w:t>A</w:t>
                                </w:r>
                                <w:r w:rsidRPr="00A14F57">
                                  <w:rPr>
                                    <w:rFonts w:ascii="Helvetica" w:hAnsi="Helvetica" w:cs="Helvetica"/>
                                    <w:spacing w:val="-7"/>
                                  </w:rPr>
                                  <w:t xml:space="preserve"> </w:t>
                                </w:r>
                                <w:r w:rsidRPr="00A14F57">
                                  <w:rPr>
                                    <w:rFonts w:ascii="Helvetica" w:hAnsi="Helvetica" w:cs="Helvetica"/>
                                    <w:spacing w:val="-1"/>
                                  </w:rPr>
                                  <w:t>field</w:t>
                                </w:r>
                                <w:r w:rsidRPr="00A14F57">
                                  <w:rPr>
                                    <w:rFonts w:ascii="Helvetica" w:hAnsi="Helvetica" w:cs="Helvetica"/>
                                    <w:spacing w:val="-5"/>
                                  </w:rPr>
                                  <w:t xml:space="preserve"> </w:t>
                                </w:r>
                                <w:r w:rsidRPr="00A14F57">
                                  <w:rPr>
                                    <w:rFonts w:ascii="Helvetica" w:hAnsi="Helvetica" w:cs="Helvetica"/>
                                  </w:rPr>
                                  <w:t>is</w:t>
                                </w:r>
                                <w:r w:rsidRPr="00A14F57">
                                  <w:rPr>
                                    <w:rFonts w:ascii="Helvetica" w:hAnsi="Helvetica" w:cs="Helvetica"/>
                                    <w:spacing w:val="-6"/>
                                  </w:rPr>
                                  <w:t xml:space="preserve"> </w:t>
                                </w:r>
                                <w:r w:rsidRPr="00A14F57">
                                  <w:rPr>
                                    <w:rFonts w:ascii="Helvetica" w:hAnsi="Helvetica" w:cs="Helvetica"/>
                                  </w:rPr>
                                  <w:t>a</w:t>
                                </w:r>
                                <w:r w:rsidRPr="00A14F57">
                                  <w:rPr>
                                    <w:rFonts w:ascii="Helvetica" w:hAnsi="Helvetica" w:cs="Helvetica"/>
                                    <w:spacing w:val="-4"/>
                                  </w:rPr>
                                  <w:t xml:space="preserve"> </w:t>
                                </w:r>
                                <w:r w:rsidRPr="00A14F57">
                                  <w:rPr>
                                    <w:rFonts w:ascii="Helvetica" w:hAnsi="Helvetica" w:cs="Helvetica"/>
                                    <w:spacing w:val="-1"/>
                                  </w:rPr>
                                  <w:t>single</w:t>
                                </w:r>
                                <w:r w:rsidRPr="00A14F57">
                                  <w:rPr>
                                    <w:rFonts w:ascii="Helvetica" w:hAnsi="Helvetica" w:cs="Helvetica"/>
                                    <w:spacing w:val="-4"/>
                                  </w:rPr>
                                  <w:t xml:space="preserve"> </w:t>
                                </w:r>
                                <w:r w:rsidRPr="00A14F57">
                                  <w:rPr>
                                    <w:rFonts w:ascii="Helvetica" w:hAnsi="Helvetica" w:cs="Helvetica"/>
                                  </w:rPr>
                                  <w:t>column</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3C853EE" id="Group 405" o:spid="_x0000_s1091" style="position:absolute;margin-left:91.7pt;margin-top:49.2pt;width:361.45pt;height:197.45pt;z-index:-251497472;mso-position-horizontal-relative:page;mso-position-vertical-relative:text" coordorigin="1960,-523" coordsize="7229,3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">
                <v:shape id="Picture 56" o:spid="_x0000_s1092" type="#_x0000_t75" style="position:absolute;left:2106;top:-33;width:6835;height:34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vFnFAAAA3AAAAA8AAABkcnMvZG93bnJldi54bWxEj09rAjEUxO+FfofwCt5qoogtW6OIf6B4&#10;kW4XxNtj87q7mLwsm+iu374RCj0OM/MbZrEanBU36kLjWcNkrEAQl940XGkovvev7yBCRDZoPZOG&#10;OwVYLZ+fFpgZ3/MX3fJYiQThkKGGOsY2kzKUNTkMY98SJ+/Hdw5jkl0lTYd9gjsrp0rNpcOG00KN&#10;LW1qKi/51Wk4rs+2D/nltLPbSTu83YvDoVBaj16G9QeISEP8D/+1P42GmZrD40w6AnL5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T/rxZxQAAANwAAAAPAAAAAAAAAAAAAAAA&#10;AJ8CAABkcnMvZG93bnJldi54bWxQSwUGAAAAAAQABAD3AAAAkQMAAAAA&#10;">
                  <v:imagedata r:id="rId195" o:title=""/>
                </v:shape>
                <v:group id="Group 57" o:spid="_x0000_s1093" style="position:absolute;left:1982;top:164;width:178;height:3240" coordorigin="1982,164" coordsize="178,3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OhrMYAAADcAAAADwAAAGRycy9kb3ducmV2LnhtbESPW2vCQBSE3wv+h+UI&#10;faub2FYlZhURW/ogghcQ3w7Zkwtmz4bsNon/vlso9HGYmW+YdD2YWnTUusqygngSgSDOrK64UHA5&#10;f7wsQDiPrLG2TAoe5GC9Gj2lmGjb85G6ky9EgLBLUEHpfZNI6bKSDLqJbYiDl9vWoA+yLaRusQ9w&#10;U8tpFM2kwYrDQokNbUvK7qdvo+Czx37zGu+6/T3fPm7n98N1H5NSz+NhswThafD/4b/2l1bwFs3h&#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Q6GsxgAAANwA&#10;AAAPAAAAAAAAAAAAAAAAAKoCAABkcnMvZG93bnJldi54bWxQSwUGAAAAAAQABAD6AAAAnQMAAAAA&#10;">
                  <v:shape id="Freeform 58" o:spid="_x0000_s1094" style="position:absolute;left:1982;top:164;width:178;height:3240;visibility:visible;mso-wrap-style:square;v-text-anchor:top" coordsize="178,3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tVWr4A&#10;AADcAAAADwAAAGRycy9kb3ducmV2LnhtbERPy4rCMBTdD/gP4QruxtQnUo2igiDuxipur8m1LTY3&#10;pYla/94shFkeznuxam0lntT40rGCQT8BQaydKTlXcMp2vzMQPiAbrByTgjd5WC07PwtMjXvxHz2P&#10;IRcxhH2KCooQ6lRKrwuy6PuuJo7czTUWQ4RNLk2DrxhuKzlMkqm0WHJsKLCmbUH6fnxYBZsBTc7Z&#10;kEeHq5xYf8h1dplqpXrddj0HEagN/+Kve28UjJO4Np6JR0A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p7VVq+AAAA3AAAAA8AAAAAAAAAAAAAAAAAmAIAAGRycy9kb3ducmV2&#10;LnhtbFBLBQYAAAAABAAEAPUAAACDAwAAAAA=&#10;" path="m178,l131,40,109,97,94,173r-6,89l88,1350r-1,30l79,1466r-17,72l30,1602,,1619r10,2l54,1677r19,64l85,1822r3,61l88,2970r1,30l97,3086r17,72l146,3222r19,15l176,3239e" filled="f" strokeweight="2.25pt">
                    <v:path arrowok="t" o:connecttype="custom" o:connectlocs="178,164;131,204;109,261;94,337;88,426;88,1514;87,1544;79,1630;62,1702;30,1766;0,1783;10,1785;54,1841;73,1905;85,1986;88,2047;88,3134;89,3164;97,3250;114,3322;146,3386;165,3401;176,3403" o:connectangles="0,0,0,0,0,0,0,0,0,0,0,0,0,0,0,0,0,0,0,0,0,0,0"/>
                  </v:shape>
                </v:group>
                <v:group id="Group 59" o:spid="_x0000_s1095" style="position:absolute;left:6120;top:-523;width:3060;height:540" coordorigin="6120,-523" coordsize="3060,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0" o:spid="_x0000_s1096" style="position:absolute;left:6120;top:-523;width:3060;height:540;visibility:visible;mso-wrap-style:square;v-text-anchor:top" coordsize="3060,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pZvsEA&#10;AADcAAAADwAAAGRycy9kb3ducmV2LnhtbERPz2vCMBS+D/Y/hDfwMmaqjDmqUUQQenTdLrs9m2db&#10;bF7aJNr0vzeHwY4f3+/NLppO3Mn51rKCxTwDQVxZ3XKt4Of7+PYJwgdkjZ1lUjCRh932+WmDubYj&#10;f9G9DLVIIexzVNCE0OdS+qohg35ue+LEXawzGBJ0tdQOxxRuOrnMsg9psOXU0GBPh4aqa3kzCsbB&#10;jfXttf0twtkfVjFep+GUKTV7ifs1iEAx/Iv/3IVW8L5I89OZdAT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aWb7BAAAA3AAAAA8AAAAAAAAAAAAAAAAAmAIAAGRycy9kb3du&#10;cmV2LnhtbFBLBQYAAAAABAAEAPUAAACGAwAAAAA=&#10;" path="m,540r3060,l3060,,,,,540xe" stroked="f">
                    <v:path arrowok="t" o:connecttype="custom" o:connectlocs="0,17;3060,17;3060,-523;0,-523;0,17" o:connectangles="0,0,0,0,0"/>
                  </v:shape>
                </v:group>
                <v:group id="Group 61" o:spid="_x0000_s1097" style="position:absolute;left:6420;top:-178;width:120;height:900" coordorigin="6420,-178" coordsize="120,9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shape id="Freeform 62" o:spid="_x0000_s1098" style="position:absolute;left:6420;top:-178;width:120;height:900;visibility:visible;mso-wrap-style:square;v-text-anchor:top" coordsize="12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PKsUA&#10;AADcAAAADwAAAGRycy9kb3ducmV2LnhtbESPQWvCQBSE7wX/w/IEL0U3pqWU6CpSDHjpIdFLbo/s&#10;Mwlm38bsNon/3i0Uehxm5htmu59MKwbqXWNZwXoVgSAurW64UnA5p8tPEM4ja2wtk4IHOdjvZi9b&#10;TLQdOaMh95UIEHYJKqi97xIpXVmTQbeyHXHwrrY36IPsK6l7HAPctDKOog9psOGwUGNHXzWVt/zH&#10;KNDHN+mG1+N3fI8v5+yWFoehKJRazKfDBoSnyf+H/9onreB9HcPvmXAE5O4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48qxQAAANwAAAAPAAAAAAAAAAAAAAAAAJgCAABkcnMv&#10;ZG93bnJldi54bWxQSwUGAAAAAAQABAD1AAAAigMAAAAA&#10;" path="m44,780l,780,60,900,110,800r-66,l44,780xe" fillcolor="black" stroked="f">
                    <v:path arrowok="t" o:connecttype="custom" o:connectlocs="44,602;0,602;60,722;110,622;44,622;44,602" o:connectangles="0,0,0,0,0,0"/>
                  </v:shape>
                  <v:shape id="Freeform 63" o:spid="_x0000_s1099" style="position:absolute;left:6420;top:-178;width:120;height:900;visibility:visible;mso-wrap-style:square;v-text-anchor:top" coordsize="12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cqscUA&#10;AADcAAAADwAAAGRycy9kb3ducmV2LnhtbESPQWvCQBSE74X+h+UVvBTdmBSR1FVEDHjpIeolt0f2&#10;NQlm38bsmsR/3y0Uehxm5htms5tMKwbqXWNZwXIRgSAurW64UnC9ZPM1COeRNbaWScGTHOy2ry8b&#10;TLUdOafh7CsRIOxSVFB736VSurImg25hO+LgfdveoA+yr6TucQxw08o4ilbSYMNhocaODjWVt/PD&#10;KNDHRLrh/fgV3+PrJb9lxX4oCqVmb9P+E4Snyf+H/9onreBjmcDvmXAE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9yqxxQAAANwAAAAPAAAAAAAAAAAAAAAAAJgCAABkcnMv&#10;ZG93bnJldi54bWxQSwUGAAAAAAQABAD1AAAAigMAAAAA&#10;" path="m74,l44,r,800l74,800,74,xe" fillcolor="black" stroked="f">
                    <v:path arrowok="t" o:connecttype="custom" o:connectlocs="74,-178;44,-178;44,622;74,622;74,-178" o:connectangles="0,0,0,0,0"/>
                  </v:shape>
                  <v:shape id="Freeform 64" o:spid="_x0000_s1100" style="position:absolute;left:6420;top:-178;width:120;height:900;visibility:visible;mso-wrap-style:square;v-text-anchor:top" coordsize="12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6yxcUA&#10;AADcAAAADwAAAGRycy9kb3ducmV2LnhtbESPQWvCQBSE74X+h+UVvBTdmIpI6ioiBrz0kOglt0f2&#10;NQlm38bsmsR/3y0Uehxm5htmu59MKwbqXWNZwXIRgSAurW64UnC9pPMNCOeRNbaWScGTHOx3ry9b&#10;TLQdOaMh95UIEHYJKqi97xIpXVmTQbewHXHwvm1v0AfZV1L3OAa4aWUcRWtpsOGwUGNHx5rKW/4w&#10;CvTpQ7rh/fQV3+PrJbulxWEoCqVmb9PhE4Snyf+H/9pnrWC1XMH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HrLFxQAAANwAAAAPAAAAAAAAAAAAAAAAAJgCAABkcnMv&#10;ZG93bnJldi54bWxQSwUGAAAAAAQABAD1AAAAigMAAAAA&#10;" path="m120,780r-46,l74,800r36,l120,780xe" fillcolor="black" stroked="f">
                    <v:path arrowok="t" o:connecttype="custom" o:connectlocs="120,602;74,602;74,622;110,622;120,602" o:connectangles="0,0,0,0,0"/>
                  </v:shape>
                </v:group>
                <v:group id="Group 65" o:spid="_x0000_s1101" style="position:absolute;left:8100;top:1008;width:1080;height:120" coordorigin="8100,1008" coordsize="108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QMncYAAADcAAAADwAAAGRycy9kb3ducmV2LnhtbESPT2vCQBTE74V+h+UV&#10;ejObtFokZhWRtvQQBLUg3h7ZZxLMvg3Zbf58e7dQ6HGYmd8w2WY0jeipc7VlBUkUgyAurK65VPB9&#10;+pgtQTiPrLGxTAomcrBZPz5kmGo78IH6oy9FgLBLUUHlfZtK6YqKDLrItsTBu9rOoA+yK6XucAhw&#10;08iXOH6TBmsOCxW2tKuouB1/jILPAYfta/Le57frbrqcFvtznpBSz0/jdgXC0+j/w3/tL61gni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BAydxgAAANwA&#10;AAAPAAAAAAAAAAAAAAAAAKoCAABkcnMvZG93bnJldi54bWxQSwUGAAAAAAQABAD6AAAAnQMAAAAA&#10;">
                  <v:shape id="Freeform 66" o:spid="_x0000_s1102" style="position:absolute;left:8100;top:1008;width:1080;height:120;visibility:visible;mso-wrap-style:square;v-text-anchor:top" coordsize="108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HmDcMA&#10;AADcAAAADwAAAGRycy9kb3ducmV2LnhtbESPUWvCMBSF34X9h3AF3zR1iITOKEMQfBBh6g+4NLdN&#10;aXMTmsx2+/XLYLDHwznnO5zdYXK9eNIQW88a1qsCBHHlTcuNhsf9tFQgYkI22HsmDV8U4bB/me2w&#10;NH7kD3reUiMyhGOJGmxKoZQyVpYcxpUPxNmr/eAwZTk00gw4Zrjr5WtRbKXDlvOCxUBHS1V3+3Qa&#10;vpUK4SJH2bm6u1q/uYyqVlov5tP7G4hEU/oP/7XPRsNmvYXfM/kIyP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HmDcMAAADcAAAADwAAAAAAAAAAAAAAAACYAgAAZHJzL2Rv&#10;d25yZXYueG1sUEsFBgAAAAAEAAQA9QAAAIgDAAAAAA==&#10;" path="m120,l,60r120,60l120,75r-20,l100,45r20,l120,xe" fillcolor="black" stroked="f">
                    <v:path arrowok="t" o:connecttype="custom" o:connectlocs="120,1008;0,1068;120,1128;120,1083;100,1083;100,1053;120,1053;120,1008" o:connectangles="0,0,0,0,0,0,0,0"/>
                  </v:shape>
                  <v:shape id="Freeform 67" o:spid="_x0000_s1103" style="position:absolute;left:8100;top:1008;width:1080;height:120;visibility:visible;mso-wrap-style:square;v-text-anchor:top" coordsize="108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1DlsMA&#10;AADcAAAADwAAAGRycy9kb3ducmV2LnhtbESPUWvCMBSF3wf7D+EOfJupQ2aoRhmDwR5EmPoDLs1t&#10;U9rchCaz3X69EQQfD+ec73A2u8n14kJDbD1rWMwLEMSVNy03Gs6nr1cFIiZkg71n0vBHEXbb56cN&#10;lsaP/EOXY2pEhnAsUYNNKZRSxsqSwzj3gTh7tR8cpiyHRpoBxwx3vXwrinfpsOW8YDHQp6WqO/46&#10;Df9KhbCXo+xc3R2sX+5HVSutZy/TxxpEoik9wvf2t9GwXKzgdiYfAbm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1DlsMAAADcAAAADwAAAAAAAAAAAAAAAACYAgAAZHJzL2Rv&#10;d25yZXYueG1sUEsFBgAAAAAEAAQA9QAAAIgDAAAAAA==&#10;" path="m120,45r-20,l100,75r20,l120,45xe" fillcolor="black" stroked="f">
                    <v:path arrowok="t" o:connecttype="custom" o:connectlocs="120,1053;100,1053;100,1083;120,1083;120,1053" o:connectangles="0,0,0,0,0"/>
                  </v:shape>
                  <v:shape id="Freeform 68" o:spid="_x0000_s1104" style="position:absolute;left:8100;top:1008;width:1080;height:120;visibility:visible;mso-wrap-style:square;v-text-anchor:top" coordsize="108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LX5MAA&#10;AADcAAAADwAAAGRycy9kb3ducmV2LnhtbERPS2rDMBDdF3IHMYHuGtklFOFGMSVQ6CIUkvYAgzW2&#10;jK2RsJTYzemjRSHLx/vv6sWN4kpT7D1rKDcFCOLGm547Db8/ny8KREzIBkfPpOGPItT71dMOK+Nn&#10;PtH1nDqRQzhWqMGmFCopY2PJYdz4QJy51k8OU4ZTJ82Ecw53o3wtijfpsOfcYDHQwVIznC9Ow02p&#10;EI5yloNrh2/rt8dZtUrr5/Xy8Q4i0ZIe4n/3l9GwLfPafCYfAbm/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LX5MAAAADcAAAADwAAAAAAAAAAAAAAAACYAgAAZHJzL2Rvd25y&#10;ZXYueG1sUEsFBgAAAAAEAAQA9QAAAIUDAAAAAA==&#10;" path="m1080,45r-960,l120,75r960,l1080,45xe" fillcolor="black" stroked="f">
                    <v:path arrowok="t" o:connecttype="custom" o:connectlocs="1080,1053;120,1053;120,1083;1080,1083;1080,1053" o:connectangles="0,0,0,0,0"/>
                  </v:shape>
                </v:group>
                <v:group id="Group 69" o:spid="_x0000_s1105" style="position:absolute;left:8640;top:2328;width:549;height:372" coordorigin="8640,2328" coordsize="549,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kGmMYAAADcAAAADwAAAGRycy9kb3ducmV2LnhtbESPT2vCQBTE74V+h+UV&#10;vOkm1ZY2zSoiVTyI0FgovT2yL38w+zZk1yR+e7cg9DjMzG+YdDWaRvTUudqygngWgSDOra65VPB9&#10;2k7fQDiPrLGxTAqu5GC1fHxIMdF24C/qM1+KAGGXoILK+zaR0uUVGXQz2xIHr7CdQR9kV0rd4RDg&#10;ppHPUfQqDdYcFipsaVNRfs4uRsFuwGE9jz/7w7nYXH9PL8efQ0xKTZ7G9QcIT6P/D9/be61gE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SQaYxgAAANwA&#10;AAAPAAAAAAAAAAAAAAAAAKoCAABkcnMvZG93bnJldi54bWxQSwUGAAAAAAQABAD6AAAAnQMAAAAA&#10;">
                  <v:shape id="Freeform 70" o:spid="_x0000_s1106" style="position:absolute;left:8640;top:2328;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7ancEA&#10;AADcAAAADwAAAGRycy9kb3ducmV2LnhtbERPz2vCMBS+C/sfwht401TZxlpNyxgIA9lhOvD6SJ5t&#10;afPSJVlb/3tzGOz48f3eV7PtxUg+tI4VbNYZCGLtTMu1gu/zYfUKIkRkg71jUnCjAFX5sNhjYdzE&#10;XzSeYi1SCIcCFTQxDoWUQTdkMazdQJy4q/MWY4K+lsbjlMJtL7dZ9iIttpwaGhzovSHdnX6tAj7m&#10;5qfTh3Eadd76S2+6Z/up1PJxftuBiDTHf/Gf+8MoeNqm+elMOgKy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u2p3BAAAA3AAAAA8AAAAAAAAAAAAAAAAAmAIAAGRycy9kb3du&#10;cmV2LnhtbFBLBQYAAAAABAAEAPUAAACGAwAAAAA=&#10;" path="m108,55l92,79,532,372r16,-25l108,55xe" fillcolor="black" stroked="f">
                    <v:path arrowok="t" o:connecttype="custom" o:connectlocs="108,2383;92,2407;532,2700;548,2675;108,2383" o:connectangles="0,0,0,0,0"/>
                  </v:shape>
                  <v:shape id="Freeform 71" o:spid="_x0000_s1107" style="position:absolute;left:8640;top:2328;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J/BsQA&#10;AADcAAAADwAAAGRycy9kb3ducmV2LnhtbESPT2sCMRTE7wW/Q3iCt5pVtOhqlFIQCqUH/4DXR/Lc&#10;XXbzsibp7vbbN4LQ4zAzv2G2+8E2oiMfKscKZtMMBLF2puJCweV8eF2BCBHZYOOYFPxSgP1u9LLF&#10;3Liej9SdYiEShEOOCsoY21zKoEuyGKauJU7ezXmLMUlfSOOxT3DbyHmWvUmLFaeFElv6KEnXpx+r&#10;gL/W5l7rQ9d3el35a2Pqpf1WajIe3jcgIg3xP/xsfxoFi/kMHmfSEZ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ifwbEAAAA3AAAAA8AAAAAAAAAAAAAAAAAmAIAAGRycy9k&#10;b3ducmV2LnhtbFBLBQYAAAAABAAEAPUAAACJAwAAAAA=&#10;" path="m,l66,117,92,79,74,68,91,44r24,l133,17,,xe" fillcolor="black" stroked="f">
                    <v:path arrowok="t" o:connecttype="custom" o:connectlocs="0,2328;66,2445;92,2407;74,2396;91,2372;115,2372;133,2345;0,2328" o:connectangles="0,0,0,0,0,0,0,0"/>
                  </v:shape>
                  <v:shape id="Freeform 72" o:spid="_x0000_s1108" style="position:absolute;left:8640;top:2328;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DhccMA&#10;AADcAAAADwAAAGRycy9kb3ducmV2LnhtbESPQWvCQBSE7wX/w/IEb3Vj0KLRVUpBKJQeqoLXx+4z&#10;Ccm+jbvbJP33XaHQ4zAz3zC7w2hb0ZMPtWMFi3kGglg7U3Op4HI+Pq9BhIhssHVMCn4owGE/edph&#10;YdzAX9SfYikShEOBCqoYu0LKoCuyGOauI07ezXmLMUlfSuNxSHDbyjzLXqTFmtNChR29VaSb07dV&#10;wB8bc2/0sR96van9tTXNyn4qNZuOr1sQkcb4H/5rvxsFyzyHx5l0BOT+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DhccMAAADcAAAADwAAAAAAAAAAAAAAAACYAgAAZHJzL2Rv&#10;d25yZXYueG1sUEsFBgAAAAAEAAQA9QAAAIgDAAAAAA==&#10;" path="m91,44l74,68,92,79,108,55,91,44xe" fillcolor="black" stroked="f">
                    <v:path arrowok="t" o:connecttype="custom" o:connectlocs="91,2372;74,2396;92,2407;108,2383;91,2372" o:connectangles="0,0,0,0,0"/>
                  </v:shape>
                  <v:shape id="Freeform 73" o:spid="_x0000_s1109" style="position:absolute;left:8640;top:2328;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xE6sQA&#10;AADcAAAADwAAAGRycy9kb3ducmV2LnhtbESPQWsCMRSE7wX/Q3hCbzWrtqKrUUQQCqWHquD1kTx3&#10;l928rEnc3f77plDocZiZb5jNbrCN6MiHyrGC6SQDQaydqbhQcDkfX5YgQkQ22DgmBd8UYLcdPW0w&#10;N67nL+pOsRAJwiFHBWWMbS5l0CVZDBPXEifv5rzFmKQvpPHYJ7ht5CzLFtJixWmhxJYOJen69LAK&#10;+GNl7rU+dn2nV5W/NqZ+s59KPY+H/RpEpCH+h//a70bB62wOv2fSEZ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8ROrEAAAA3AAAAA8AAAAAAAAAAAAAAAAAmAIAAGRycy9k&#10;b3ducmV2LnhtbFBLBQYAAAAABAAEAPUAAACJAwAAAAA=&#10;" path="m115,44r-24,l108,55r7,-11xe" fillcolor="black" stroked="f">
                    <v:path arrowok="t" o:connecttype="custom" o:connectlocs="115,2372;91,2372;108,2383;115,2372" o:connectangles="0,0,0,0"/>
                  </v:shape>
                  <v:shape id="_x0000_s1110" type="#_x0000_t202" style="position:absolute;left:6264;top:-414;width:2754;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6oCMUA&#10;AADcAAAADwAAAGRycy9kb3ducmV2LnhtbESPQWvCQBSE70L/w/IKvZlNRcSmbkRKCwVBjOmhx9fs&#10;M1mSfZtmtxr/vSsIPQ4z8w2zWo+2EycavHGs4DlJQRBXThuuFXyVH9MlCB+QNXaOScGFPKzzh8kK&#10;M+3OXNDpEGoRIewzVNCE0GdS+qohiz5xPXH0jm6wGKIcaqkHPEe47eQsTRfSouG40GBPbw1V7eHP&#10;Kth8c/Fufnc/++JYmLJ8SXm7aJV6ehw3ryACjeE/fG9/agXz2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PqgIxQAAANwAAAAPAAAAAAAAAAAAAAAAAJgCAABkcnMv&#10;ZG93bnJldi54bWxQSwUGAAAAAAQABAD1AAAAigMAAAAA&#10;" filled="f" stroked="f">
                    <v:textbox inset="0,0,0,0">
                      <w:txbxContent>
                        <w:p w:rsidR="00124DDC" w:rsidRPr="00A14F57" w:rsidRDefault="00124DDC" w:rsidP="00702DC9">
                          <w:pPr>
                            <w:spacing w:line="220" w:lineRule="exact"/>
                            <w:rPr>
                              <w:rFonts w:ascii="Helvetica" w:eastAsia="Verdana" w:hAnsi="Helvetica" w:cs="Helvetica"/>
                            </w:rPr>
                          </w:pPr>
                          <w:r w:rsidRPr="00A14F57">
                            <w:rPr>
                              <w:rFonts w:ascii="Helvetica" w:hAnsi="Helvetica" w:cs="Helvetica"/>
                            </w:rPr>
                            <w:t>A</w:t>
                          </w:r>
                          <w:r w:rsidRPr="00A14F57">
                            <w:rPr>
                              <w:rFonts w:ascii="Helvetica" w:hAnsi="Helvetica" w:cs="Helvetica"/>
                              <w:spacing w:val="-7"/>
                            </w:rPr>
                            <w:t xml:space="preserve"> </w:t>
                          </w:r>
                          <w:r w:rsidRPr="00A14F57">
                            <w:rPr>
                              <w:rFonts w:ascii="Helvetica" w:hAnsi="Helvetica" w:cs="Helvetica"/>
                              <w:spacing w:val="-1"/>
                            </w:rPr>
                            <w:t>field</w:t>
                          </w:r>
                          <w:r w:rsidRPr="00A14F57">
                            <w:rPr>
                              <w:rFonts w:ascii="Helvetica" w:hAnsi="Helvetica" w:cs="Helvetica"/>
                              <w:spacing w:val="-5"/>
                            </w:rPr>
                            <w:t xml:space="preserve"> </w:t>
                          </w:r>
                          <w:r w:rsidRPr="00A14F57">
                            <w:rPr>
                              <w:rFonts w:ascii="Helvetica" w:hAnsi="Helvetica" w:cs="Helvetica"/>
                            </w:rPr>
                            <w:t>is</w:t>
                          </w:r>
                          <w:r w:rsidRPr="00A14F57">
                            <w:rPr>
                              <w:rFonts w:ascii="Helvetica" w:hAnsi="Helvetica" w:cs="Helvetica"/>
                              <w:spacing w:val="-6"/>
                            </w:rPr>
                            <w:t xml:space="preserve"> </w:t>
                          </w:r>
                          <w:r w:rsidRPr="00A14F57">
                            <w:rPr>
                              <w:rFonts w:ascii="Helvetica" w:hAnsi="Helvetica" w:cs="Helvetica"/>
                            </w:rPr>
                            <w:t>a</w:t>
                          </w:r>
                          <w:r w:rsidRPr="00A14F57">
                            <w:rPr>
                              <w:rFonts w:ascii="Helvetica" w:hAnsi="Helvetica" w:cs="Helvetica"/>
                              <w:spacing w:val="-4"/>
                            </w:rPr>
                            <w:t xml:space="preserve"> </w:t>
                          </w:r>
                          <w:r w:rsidRPr="00A14F57">
                            <w:rPr>
                              <w:rFonts w:ascii="Helvetica" w:hAnsi="Helvetica" w:cs="Helvetica"/>
                              <w:spacing w:val="-1"/>
                            </w:rPr>
                            <w:t>single</w:t>
                          </w:r>
                          <w:r w:rsidRPr="00A14F57">
                            <w:rPr>
                              <w:rFonts w:ascii="Helvetica" w:hAnsi="Helvetica" w:cs="Helvetica"/>
                              <w:spacing w:val="-4"/>
                            </w:rPr>
                            <w:t xml:space="preserve"> </w:t>
                          </w:r>
                          <w:r w:rsidRPr="00A14F57">
                            <w:rPr>
                              <w:rFonts w:ascii="Helvetica" w:hAnsi="Helvetica" w:cs="Helvetica"/>
                            </w:rPr>
                            <w:t>column</w:t>
                          </w:r>
                        </w:p>
                      </w:txbxContent>
                    </v:textbox>
                  </v:shape>
                </v:group>
                <w10:wrap anchorx="page"/>
              </v:group>
            </w:pict>
          </mc:Fallback>
        </mc:AlternateContent>
      </w:r>
      <w:r w:rsidR="00911CEC" w:rsidRPr="00371C3A">
        <w:rPr>
          <w:noProof w:val="0"/>
        </w:rPr>
        <w:t>Microsoft Excel allows data to be stored in a list. A list is a collection of organised data stored in rows with labelled columns. You can think of a list as a database, where rows are records and columns are fields.</w:t>
      </w:r>
      <w:r w:rsidRPr="00371C3A">
        <w:rPr>
          <w:noProof w:val="0"/>
        </w:rPr>
        <w:t>|</w:t>
      </w:r>
      <w:r w:rsidRPr="00371C3A">
        <w:rPr>
          <w:noProof w:val="0"/>
        </w:rPr>
        <w:br/>
      </w:r>
      <w:r w:rsidRPr="00371C3A">
        <w:rPr>
          <w:noProof w:val="0"/>
        </w:rPr>
        <w:br/>
      </w:r>
    </w:p>
    <w:p w:rsidR="00702DC9" w:rsidRPr="00371C3A" w:rsidRDefault="00702DC9" w:rsidP="00702DC9">
      <w:pPr>
        <w:pStyle w:val="BodyCopy"/>
        <w:rPr>
          <w:noProof w:val="0"/>
        </w:rPr>
      </w:pPr>
      <w:r w:rsidRPr="00371C3A">
        <w:rPr>
          <w:lang w:val="en-US" w:eastAsia="en-US"/>
        </w:rPr>
        <mc:AlternateContent>
          <mc:Choice Requires="wps">
            <w:drawing>
              <wp:anchor distT="0" distB="0" distL="114300" distR="114300" simplePos="0" relativeHeight="251821056" behindDoc="0" locked="0" layoutInCell="1" allowOverlap="1" wp14:anchorId="032987FC" wp14:editId="6B528AB6">
                <wp:simplePos x="0" y="0"/>
                <wp:positionH relativeFrom="column">
                  <wp:posOffset>4713341</wp:posOffset>
                </wp:positionH>
                <wp:positionV relativeFrom="paragraph">
                  <wp:posOffset>69215</wp:posOffset>
                </wp:positionV>
                <wp:extent cx="992038" cy="462771"/>
                <wp:effectExtent l="0" t="0" r="17780" b="13970"/>
                <wp:wrapNone/>
                <wp:docPr id="27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038" cy="462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DDC" w:rsidRPr="00A14F57" w:rsidRDefault="00124DDC" w:rsidP="00702DC9">
                            <w:pPr>
                              <w:spacing w:line="220" w:lineRule="exact"/>
                              <w:rPr>
                                <w:rFonts w:ascii="Helvetica" w:eastAsia="Verdana" w:hAnsi="Helvetica" w:cs="Helvetica"/>
                              </w:rPr>
                            </w:pPr>
                            <w:r w:rsidRPr="00A14F57">
                              <w:rPr>
                                <w:rFonts w:ascii="Helvetica" w:hAnsi="Helvetica" w:cs="Helvetica"/>
                              </w:rPr>
                              <w:t>Column labels are field names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2987FC" id="Text Box 74" o:spid="_x0000_s1111" type="#_x0000_t202" style="position:absolute;margin-left:371.15pt;margin-top:5.45pt;width:78.1pt;height:36.4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I8sQIAALM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" filled="f" stroked="f">
                <v:textbox inset="0,0,0,0">
                  <w:txbxContent>
                    <w:p w:rsidR="00124DDC" w:rsidRPr="00A14F57" w:rsidRDefault="00124DDC" w:rsidP="00702DC9">
                      <w:pPr>
                        <w:spacing w:line="220" w:lineRule="exact"/>
                        <w:rPr>
                          <w:rFonts w:ascii="Helvetica" w:eastAsia="Verdana" w:hAnsi="Helvetica" w:cs="Helvetica"/>
                        </w:rPr>
                      </w:pPr>
                      <w:r w:rsidRPr="00A14F57">
                        <w:rPr>
                          <w:rFonts w:ascii="Helvetica" w:hAnsi="Helvetica" w:cs="Helvetica"/>
                        </w:rPr>
                        <w:t>Column labels are field names</w:t>
                      </w:r>
                    </w:p>
                  </w:txbxContent>
                </v:textbox>
              </v:shape>
            </w:pict>
          </mc:Fallback>
        </mc:AlternateContent>
      </w:r>
    </w:p>
    <w:p w:rsidR="00702DC9" w:rsidRPr="00371C3A" w:rsidRDefault="00A14F57" w:rsidP="00702DC9">
      <w:pPr>
        <w:pStyle w:val="BodyCopy"/>
        <w:rPr>
          <w:noProof w:val="0"/>
        </w:rPr>
      </w:pPr>
      <w:r w:rsidRPr="00371C3A">
        <w:rPr>
          <w:lang w:val="en-US" w:eastAsia="en-US"/>
        </w:rPr>
        <mc:AlternateContent>
          <mc:Choice Requires="wps">
            <w:drawing>
              <wp:anchor distT="0" distB="0" distL="114300" distR="114300" simplePos="0" relativeHeight="251825152" behindDoc="0" locked="0" layoutInCell="1" allowOverlap="1" wp14:anchorId="58A062DA" wp14:editId="1BFD23D5">
                <wp:simplePos x="0" y="0"/>
                <wp:positionH relativeFrom="column">
                  <wp:posOffset>43551</wp:posOffset>
                </wp:positionH>
                <wp:positionV relativeFrom="paragraph">
                  <wp:posOffset>243840</wp:posOffset>
                </wp:positionV>
                <wp:extent cx="327660" cy="1485900"/>
                <wp:effectExtent l="0" t="0" r="15240" b="0"/>
                <wp:wrapNone/>
                <wp:docPr id="273"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DDC" w:rsidRPr="00A14F57" w:rsidRDefault="00124DDC" w:rsidP="00A14F57">
                            <w:pPr>
                              <w:spacing w:line="220" w:lineRule="exact"/>
                              <w:rPr>
                                <w:rFonts w:ascii="Helvetica" w:hAnsi="Helvetica" w:cs="Helvetica"/>
                              </w:rPr>
                            </w:pPr>
                            <w:r w:rsidRPr="00A14F57">
                              <w:rPr>
                                <w:rFonts w:ascii="Helvetica" w:hAnsi="Helvetica" w:cs="Helvetica"/>
                              </w:rPr>
                              <w:t>D</w:t>
                            </w:r>
                            <w:r w:rsidRPr="00A14F57">
                              <w:rPr>
                                <w:rFonts w:ascii="Helvetica" w:hAnsi="Helvetica" w:cs="Helvetica"/>
                              </w:rPr>
                              <w:br/>
                              <w:t>a</w:t>
                            </w:r>
                            <w:r w:rsidRPr="00A14F57">
                              <w:rPr>
                                <w:rFonts w:ascii="Helvetica" w:hAnsi="Helvetica" w:cs="Helvetica"/>
                              </w:rPr>
                              <w:br/>
                              <w:t>t</w:t>
                            </w:r>
                            <w:r w:rsidRPr="00A14F57">
                              <w:rPr>
                                <w:rFonts w:ascii="Helvetica" w:hAnsi="Helvetica" w:cs="Helvetica"/>
                              </w:rPr>
                              <w:br/>
                              <w:t>a</w:t>
                            </w:r>
                          </w:p>
                          <w:p w:rsidR="00124DDC" w:rsidRPr="00A14F57" w:rsidRDefault="00124DDC" w:rsidP="00A14F57">
                            <w:pPr>
                              <w:spacing w:line="220" w:lineRule="exact"/>
                              <w:rPr>
                                <w:rFonts w:ascii="Helvetica" w:hAnsi="Helvetica" w:cs="Helvetica"/>
                              </w:rPr>
                            </w:pPr>
                            <w:r w:rsidRPr="00A14F57">
                              <w:rPr>
                                <w:rFonts w:ascii="Helvetica" w:hAnsi="Helvetica" w:cs="Helvetica"/>
                              </w:rPr>
                              <w:t>B</w:t>
                            </w:r>
                            <w:r w:rsidRPr="00A14F57">
                              <w:rPr>
                                <w:rFonts w:ascii="Helvetica" w:hAnsi="Helvetica" w:cs="Helvetica"/>
                              </w:rPr>
                              <w:br/>
                              <w:t>a</w:t>
                            </w:r>
                            <w:r w:rsidRPr="00A14F57">
                              <w:rPr>
                                <w:rFonts w:ascii="Helvetica" w:hAnsi="Helvetica" w:cs="Helvetica"/>
                              </w:rPr>
                              <w:br/>
                              <w:t>s</w:t>
                            </w:r>
                            <w:r w:rsidRPr="00A14F57">
                              <w:rPr>
                                <w:rFonts w:ascii="Helvetica" w:hAnsi="Helvetica" w:cs="Helvetica"/>
                              </w:rPr>
                              <w:br/>
                              <w:t>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A062DA" id="_x0000_s1112" type="#_x0000_t202" style="position:absolute;margin-left:3.45pt;margin-top:19.2pt;width:25.8pt;height:11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YkjtAIAALQ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" filled="f" stroked="f">
                <v:textbox inset="0,0,0,0">
                  <w:txbxContent>
                    <w:p w:rsidR="00124DDC" w:rsidRPr="00A14F57" w:rsidRDefault="00124DDC" w:rsidP="00A14F57">
                      <w:pPr>
                        <w:spacing w:line="220" w:lineRule="exact"/>
                        <w:rPr>
                          <w:rFonts w:ascii="Helvetica" w:hAnsi="Helvetica" w:cs="Helvetica"/>
                        </w:rPr>
                      </w:pPr>
                      <w:r w:rsidRPr="00A14F57">
                        <w:rPr>
                          <w:rFonts w:ascii="Helvetica" w:hAnsi="Helvetica" w:cs="Helvetica"/>
                        </w:rPr>
                        <w:t>D</w:t>
                      </w:r>
                      <w:r w:rsidRPr="00A14F57">
                        <w:rPr>
                          <w:rFonts w:ascii="Helvetica" w:hAnsi="Helvetica" w:cs="Helvetica"/>
                        </w:rPr>
                        <w:br/>
                        <w:t>a</w:t>
                      </w:r>
                      <w:r w:rsidRPr="00A14F57">
                        <w:rPr>
                          <w:rFonts w:ascii="Helvetica" w:hAnsi="Helvetica" w:cs="Helvetica"/>
                        </w:rPr>
                        <w:br/>
                        <w:t>t</w:t>
                      </w:r>
                      <w:r w:rsidRPr="00A14F57">
                        <w:rPr>
                          <w:rFonts w:ascii="Helvetica" w:hAnsi="Helvetica" w:cs="Helvetica"/>
                        </w:rPr>
                        <w:br/>
                        <w:t>a</w:t>
                      </w:r>
                    </w:p>
                    <w:p w:rsidR="00124DDC" w:rsidRPr="00A14F57" w:rsidRDefault="00124DDC" w:rsidP="00A14F57">
                      <w:pPr>
                        <w:spacing w:line="220" w:lineRule="exact"/>
                        <w:rPr>
                          <w:rFonts w:ascii="Helvetica" w:hAnsi="Helvetica" w:cs="Helvetica"/>
                        </w:rPr>
                      </w:pPr>
                      <w:r w:rsidRPr="00A14F57">
                        <w:rPr>
                          <w:rFonts w:ascii="Helvetica" w:hAnsi="Helvetica" w:cs="Helvetica"/>
                        </w:rPr>
                        <w:t>B</w:t>
                      </w:r>
                      <w:r w:rsidRPr="00A14F57">
                        <w:rPr>
                          <w:rFonts w:ascii="Helvetica" w:hAnsi="Helvetica" w:cs="Helvetica"/>
                        </w:rPr>
                        <w:br/>
                        <w:t>a</w:t>
                      </w:r>
                      <w:r w:rsidRPr="00A14F57">
                        <w:rPr>
                          <w:rFonts w:ascii="Helvetica" w:hAnsi="Helvetica" w:cs="Helvetica"/>
                        </w:rPr>
                        <w:br/>
                        <w:t>s</w:t>
                      </w:r>
                      <w:r w:rsidRPr="00A14F57">
                        <w:rPr>
                          <w:rFonts w:ascii="Helvetica" w:hAnsi="Helvetica" w:cs="Helvetica"/>
                        </w:rPr>
                        <w:br/>
                        <w:t>e</w:t>
                      </w:r>
                    </w:p>
                  </w:txbxContent>
                </v:textbox>
              </v:shape>
            </w:pict>
          </mc:Fallback>
        </mc:AlternateContent>
      </w:r>
    </w:p>
    <w:p w:rsidR="00702DC9" w:rsidRPr="00371C3A" w:rsidRDefault="00702DC9" w:rsidP="00702DC9">
      <w:pPr>
        <w:pStyle w:val="BodyCopy"/>
        <w:rPr>
          <w:noProof w:val="0"/>
        </w:rPr>
      </w:pPr>
    </w:p>
    <w:p w:rsidR="00911CEC" w:rsidRPr="00371C3A" w:rsidRDefault="00911CEC" w:rsidP="00702DC9">
      <w:pPr>
        <w:pStyle w:val="BodyCopy"/>
        <w:rPr>
          <w:noProof w:val="0"/>
        </w:rPr>
      </w:pPr>
    </w:p>
    <w:p w:rsidR="00911CEC" w:rsidRPr="00371C3A" w:rsidRDefault="00702DC9" w:rsidP="00702DC9">
      <w:pPr>
        <w:pStyle w:val="BodyCopy"/>
        <w:rPr>
          <w:noProof w:val="0"/>
        </w:rPr>
      </w:pPr>
      <w:r w:rsidRPr="00371C3A">
        <w:rPr>
          <w:lang w:val="en-US" w:eastAsia="en-US"/>
        </w:rPr>
        <mc:AlternateContent>
          <mc:Choice Requires="wps">
            <w:drawing>
              <wp:anchor distT="0" distB="0" distL="114300" distR="114300" simplePos="0" relativeHeight="251823104" behindDoc="0" locked="0" layoutInCell="1" allowOverlap="1" wp14:anchorId="595465AA" wp14:editId="15CD08F2">
                <wp:simplePos x="0" y="0"/>
                <wp:positionH relativeFrom="column">
                  <wp:posOffset>4842881</wp:posOffset>
                </wp:positionH>
                <wp:positionV relativeFrom="paragraph">
                  <wp:posOffset>113030</wp:posOffset>
                </wp:positionV>
                <wp:extent cx="690114" cy="931545"/>
                <wp:effectExtent l="0" t="0" r="15240" b="1905"/>
                <wp:wrapNone/>
                <wp:docPr id="272"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114" cy="931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DDC" w:rsidRPr="00A14F57" w:rsidRDefault="00124DDC" w:rsidP="00702DC9">
                            <w:pPr>
                              <w:spacing w:line="220" w:lineRule="exact"/>
                              <w:rPr>
                                <w:rFonts w:ascii="Helvetica" w:eastAsia="Verdana" w:hAnsi="Helvetica" w:cs="Helvetica"/>
                              </w:rPr>
                            </w:pPr>
                            <w:r w:rsidRPr="00A14F57">
                              <w:rPr>
                                <w:rFonts w:ascii="Helvetica" w:hAnsi="Helvetica" w:cs="Helvetica"/>
                              </w:rPr>
                              <w:t>A record is a single row in the list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5465AA" id="_x0000_s1113" type="#_x0000_t202" style="position:absolute;margin-left:381.35pt;margin-top:8.9pt;width:54.35pt;height:73.3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ijNsgIAALM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" filled="f" stroked="f">
                <v:textbox inset="0,0,0,0">
                  <w:txbxContent>
                    <w:p w:rsidR="00124DDC" w:rsidRPr="00A14F57" w:rsidRDefault="00124DDC" w:rsidP="00702DC9">
                      <w:pPr>
                        <w:spacing w:line="220" w:lineRule="exact"/>
                        <w:rPr>
                          <w:rFonts w:ascii="Helvetica" w:eastAsia="Verdana" w:hAnsi="Helvetica" w:cs="Helvetica"/>
                        </w:rPr>
                      </w:pPr>
                      <w:r w:rsidRPr="00A14F57">
                        <w:rPr>
                          <w:rFonts w:ascii="Helvetica" w:hAnsi="Helvetica" w:cs="Helvetica"/>
                        </w:rPr>
                        <w:t>A record is a single row in the list</w:t>
                      </w:r>
                    </w:p>
                  </w:txbxContent>
                </v:textbox>
              </v:shape>
            </w:pict>
          </mc:Fallback>
        </mc:AlternateContent>
      </w:r>
    </w:p>
    <w:p w:rsidR="00911CEC" w:rsidRPr="00371C3A" w:rsidRDefault="00911CEC" w:rsidP="00702DC9">
      <w:pPr>
        <w:pStyle w:val="BodyCopy"/>
        <w:rPr>
          <w:noProof w:val="0"/>
        </w:rPr>
      </w:pPr>
    </w:p>
    <w:p w:rsidR="00702DC9" w:rsidRPr="00371C3A" w:rsidRDefault="00702DC9" w:rsidP="00702DC9">
      <w:pPr>
        <w:pStyle w:val="BodyCopy"/>
        <w:rPr>
          <w:noProof w:val="0"/>
        </w:rPr>
      </w:pPr>
    </w:p>
    <w:p w:rsidR="00702DC9" w:rsidRPr="00371C3A" w:rsidRDefault="00702DC9" w:rsidP="00702DC9">
      <w:pPr>
        <w:pStyle w:val="BodyCopy"/>
        <w:rPr>
          <w:noProof w:val="0"/>
        </w:rPr>
      </w:pPr>
    </w:p>
    <w:p w:rsidR="00702DC9" w:rsidRPr="00371C3A" w:rsidRDefault="00702DC9" w:rsidP="00702DC9">
      <w:pPr>
        <w:pStyle w:val="BodyCopy"/>
        <w:rPr>
          <w:noProof w:val="0"/>
        </w:rPr>
      </w:pPr>
    </w:p>
    <w:p w:rsidR="00A14F57" w:rsidRPr="00371C3A" w:rsidRDefault="00A14F57" w:rsidP="00702DC9">
      <w:pPr>
        <w:pStyle w:val="BodyCopy"/>
        <w:rPr>
          <w:noProof w:val="0"/>
        </w:rPr>
      </w:pPr>
    </w:p>
    <w:p w:rsidR="00911CEC" w:rsidRPr="00371C3A" w:rsidRDefault="00911CEC" w:rsidP="00A14F57">
      <w:pPr>
        <w:pStyle w:val="BodyCopy"/>
        <w:rPr>
          <w:noProof w:val="0"/>
        </w:rPr>
      </w:pPr>
      <w:r w:rsidRPr="00371C3A">
        <w:rPr>
          <w:noProof w:val="0"/>
        </w:rPr>
        <w:t>Microsoft Excel automatically recognises a list as a database when it is requested to perform database functions such as finding, sorting or subtotalling data.</w:t>
      </w:r>
    </w:p>
    <w:p w:rsidR="00911CEC" w:rsidRPr="00371C3A" w:rsidRDefault="00911CEC" w:rsidP="00A14F57">
      <w:pPr>
        <w:pStyle w:val="BodyCopy"/>
        <w:rPr>
          <w:noProof w:val="0"/>
        </w:rPr>
      </w:pPr>
      <w:r w:rsidRPr="00371C3A">
        <w:rPr>
          <w:noProof w:val="0"/>
        </w:rPr>
        <w:t>Microsoft Excel databases grow downwards; therefore you should always ensure that you have blank rows below the database to permit easy addition of new records.</w:t>
      </w:r>
    </w:p>
    <w:p w:rsidR="00911CEC" w:rsidRPr="00371C3A" w:rsidRDefault="00911CEC" w:rsidP="00A14F57">
      <w:pPr>
        <w:pStyle w:val="BodyCopy"/>
        <w:rPr>
          <w:noProof w:val="0"/>
        </w:rPr>
      </w:pPr>
      <w:r w:rsidRPr="00371C3A">
        <w:rPr>
          <w:noProof w:val="0"/>
        </w:rPr>
        <w:t>To start this exercise open up Excel and create the MBI Computer Corporation database shown above. This database contains a typical database structure consisting of a list of employee names, ages and job positions.</w:t>
      </w:r>
    </w:p>
    <w:p w:rsidR="00911CEC" w:rsidRPr="00371C3A" w:rsidRDefault="00911CEC" w:rsidP="00A14F57">
      <w:pPr>
        <w:pStyle w:val="BodyCopy"/>
        <w:rPr>
          <w:noProof w:val="0"/>
        </w:rPr>
      </w:pPr>
      <w:r w:rsidRPr="00371C3A">
        <w:rPr>
          <w:noProof w:val="0"/>
        </w:rPr>
        <w:t>The database containing employee information for MBI Computer Corporation is stored in the cell range A3:E10. To activate Microsoft Excel's database functions you must make a cell within the database range active. Place your cursor over A3 and click to select the cell making this cell active.</w:t>
      </w:r>
    </w:p>
    <w:p w:rsidR="00911CEC" w:rsidRPr="00371C3A" w:rsidRDefault="00911CEC" w:rsidP="00A14F57">
      <w:pPr>
        <w:pStyle w:val="BodyCopy"/>
        <w:rPr>
          <w:noProof w:val="0"/>
        </w:rPr>
      </w:pPr>
      <w:r w:rsidRPr="00371C3A">
        <w:rPr>
          <w:noProof w:val="0"/>
        </w:rPr>
        <w:t>Using a data form.</w:t>
      </w:r>
    </w:p>
    <w:p w:rsidR="00911CEC" w:rsidRPr="00371C3A" w:rsidRDefault="00911CEC" w:rsidP="00A14F57">
      <w:pPr>
        <w:pStyle w:val="BodyCopy"/>
        <w:rPr>
          <w:noProof w:val="0"/>
        </w:rPr>
      </w:pPr>
      <w:r w:rsidRPr="00371C3A">
        <w:rPr>
          <w:noProof w:val="0"/>
        </w:rPr>
        <w:t>To examine, edit and move through the records of a database, Microsoft Excel provides a special dialog box called a data form. A data form displays one record at a time. When a data form is opened, Microsoft Excel displays the first record in the database.</w:t>
      </w:r>
    </w:p>
    <w:p w:rsidR="00A14F57" w:rsidRPr="00371C3A" w:rsidRDefault="00911CEC" w:rsidP="00A14F57">
      <w:pPr>
        <w:pStyle w:val="BodyCopy"/>
        <w:rPr>
          <w:noProof w:val="0"/>
        </w:rPr>
      </w:pPr>
      <w:r w:rsidRPr="00371C3A">
        <w:rPr>
          <w:noProof w:val="0"/>
        </w:rPr>
        <w:t>Microsoft Excel is able to find the first record in the database automatically as long as you have column labels across the top row of the database and the active cell is inside the database range.</w:t>
      </w:r>
      <w:r w:rsidR="00A14F57" w:rsidRPr="00371C3A">
        <w:rPr>
          <w:noProof w:val="0"/>
        </w:rPr>
        <w:br w:type="page"/>
      </w:r>
    </w:p>
    <w:p w:rsidR="00911CEC" w:rsidRPr="00371C3A" w:rsidRDefault="00911CEC" w:rsidP="00A14F57">
      <w:pPr>
        <w:pStyle w:val="BodyCopy"/>
        <w:rPr>
          <w:noProof w:val="0"/>
        </w:rPr>
      </w:pPr>
      <w:r w:rsidRPr="00371C3A">
        <w:rPr>
          <w:noProof w:val="0"/>
        </w:rPr>
        <w:t>To open a data form:</w:t>
      </w:r>
    </w:p>
    <w:p w:rsidR="00911CEC" w:rsidRPr="00371C3A" w:rsidRDefault="00A14F57" w:rsidP="00A14F57">
      <w:pPr>
        <w:pStyle w:val="BodyCopy"/>
        <w:rPr>
          <w:noProof w:val="0"/>
        </w:rPr>
      </w:pPr>
      <w:r w:rsidRPr="00371C3A">
        <w:rPr>
          <w:noProof w:val="0"/>
        </w:rPr>
        <w:t xml:space="preserve">Click </w:t>
      </w:r>
      <w:r w:rsidR="00911CEC" w:rsidRPr="00371C3A">
        <w:rPr>
          <w:noProof w:val="0"/>
        </w:rPr>
        <w:t>A3 to select it.</w:t>
      </w:r>
    </w:p>
    <w:p w:rsidR="00911CEC" w:rsidRPr="00371C3A" w:rsidRDefault="00911CEC" w:rsidP="00A14F57">
      <w:pPr>
        <w:pStyle w:val="BodyCopy"/>
        <w:rPr>
          <w:noProof w:val="0"/>
        </w:rPr>
      </w:pPr>
      <w:r w:rsidRPr="00371C3A">
        <w:rPr>
          <w:noProof w:val="0"/>
        </w:rPr>
        <w:t>Choose</w:t>
      </w:r>
      <w:r w:rsidR="00A14F57" w:rsidRPr="00371C3A">
        <w:rPr>
          <w:noProof w:val="0"/>
        </w:rPr>
        <w:t xml:space="preserve"> </w:t>
      </w:r>
      <w:r w:rsidRPr="00371C3A">
        <w:rPr>
          <w:noProof w:val="0"/>
        </w:rPr>
        <w:t>the Data menu, then the Form command</w:t>
      </w:r>
      <w:r w:rsidR="00A14F57" w:rsidRPr="00371C3A">
        <w:rPr>
          <w:noProof w:val="0"/>
        </w:rPr>
        <w:t>.</w:t>
      </w:r>
    </w:p>
    <w:p w:rsidR="00911CEC" w:rsidRPr="00371C3A" w:rsidRDefault="00911CEC" w:rsidP="00A14F57">
      <w:pPr>
        <w:pStyle w:val="BodyCopy"/>
        <w:rPr>
          <w:noProof w:val="0"/>
        </w:rPr>
      </w:pPr>
      <w:r w:rsidRPr="00371C3A">
        <w:rPr>
          <w:noProof w:val="0"/>
        </w:rPr>
        <w:t>Remember if the Form command is not visible, you may have to click .., to display all the commands under this menu.</w:t>
      </w:r>
      <w:r w:rsidR="00A14F57" w:rsidRPr="00371C3A">
        <w:rPr>
          <w:noProof w:val="0"/>
        </w:rPr>
        <w:br/>
      </w:r>
    </w:p>
    <w:p w:rsidR="00911CEC" w:rsidRPr="00371C3A" w:rsidRDefault="00911CEC" w:rsidP="00911CEC">
      <w:pPr>
        <w:widowControl w:val="0"/>
        <w:spacing w:after="0" w:line="200" w:lineRule="atLeast"/>
        <w:rPr>
          <w:rFonts w:ascii="Arial" w:eastAsia="Arial" w:hAnsi="Arial" w:cs="Arial"/>
          <w:sz w:val="20"/>
          <w:szCs w:val="20"/>
          <w:lang w:eastAsia="en-US"/>
        </w:rPr>
      </w:pPr>
      <w:r w:rsidRPr="00371C3A">
        <w:rPr>
          <w:rFonts w:ascii="Arial" w:eastAsia="Arial" w:hAnsi="Arial" w:cs="Arial"/>
          <w:noProof/>
          <w:sz w:val="20"/>
          <w:szCs w:val="20"/>
          <w:lang w:val="en-US" w:eastAsia="en-US"/>
        </w:rPr>
        <w:drawing>
          <wp:inline distT="0" distB="0" distL="0" distR="0" wp14:anchorId="75DCEBC0" wp14:editId="374D1BA9">
            <wp:extent cx="4725106" cy="3243533"/>
            <wp:effectExtent l="0" t="0" r="0" b="0"/>
            <wp:docPr id="5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96" cstate="print"/>
                    <a:stretch>
                      <a:fillRect/>
                    </a:stretch>
                  </pic:blipFill>
                  <pic:spPr>
                    <a:xfrm>
                      <a:off x="0" y="0"/>
                      <a:ext cx="4724947" cy="3243424"/>
                    </a:xfrm>
                    <a:prstGeom prst="rect">
                      <a:avLst/>
                    </a:prstGeom>
                  </pic:spPr>
                </pic:pic>
              </a:graphicData>
            </a:graphic>
          </wp:inline>
        </w:drawing>
      </w:r>
    </w:p>
    <w:p w:rsidR="00911CEC" w:rsidRPr="00371C3A" w:rsidRDefault="00911CEC" w:rsidP="00911CEC">
      <w:pPr>
        <w:widowControl w:val="0"/>
        <w:spacing w:before="2" w:after="0" w:line="240" w:lineRule="auto"/>
        <w:rPr>
          <w:rFonts w:ascii="Arial" w:eastAsia="Arial" w:hAnsi="Arial" w:cs="Arial"/>
          <w:sz w:val="21"/>
          <w:szCs w:val="21"/>
          <w:lang w:eastAsia="en-US"/>
        </w:rPr>
      </w:pPr>
    </w:p>
    <w:p w:rsidR="00A14F57" w:rsidRPr="00371C3A" w:rsidRDefault="00A14F57" w:rsidP="00A14F57">
      <w:pPr>
        <w:pStyle w:val="BodyCopy"/>
        <w:rPr>
          <w:rFonts w:cs="Arial"/>
          <w:noProof w:val="0"/>
          <w:sz w:val="17"/>
          <w:szCs w:val="17"/>
        </w:rPr>
      </w:pPr>
      <w:r w:rsidRPr="00371C3A">
        <w:rPr>
          <w:rFonts w:ascii="Calibri" w:hAnsi="Calibri"/>
          <w:lang w:val="en-US" w:eastAsia="en-US"/>
        </w:rPr>
        <mc:AlternateContent>
          <mc:Choice Requires="wpg">
            <w:drawing>
              <wp:anchor distT="0" distB="0" distL="114300" distR="114300" simplePos="0" relativeHeight="251769856" behindDoc="0" locked="0" layoutInCell="1" allowOverlap="1" wp14:anchorId="242B066D" wp14:editId="21A249E2">
                <wp:simplePos x="0" y="0"/>
                <wp:positionH relativeFrom="page">
                  <wp:posOffset>914399</wp:posOffset>
                </wp:positionH>
                <wp:positionV relativeFrom="paragraph">
                  <wp:posOffset>453281</wp:posOffset>
                </wp:positionV>
                <wp:extent cx="5011947" cy="3183147"/>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1947" cy="3183147"/>
                          <a:chOff x="1800" y="-401"/>
                          <a:chExt cx="7020" cy="4176"/>
                        </a:xfrm>
                      </wpg:grpSpPr>
                      <pic:pic xmlns:pic="http://schemas.openxmlformats.org/drawingml/2006/picture">
                        <pic:nvPicPr>
                          <pic:cNvPr id="398" name="Picture 39"/>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1800" y="-401"/>
                            <a:ext cx="6662" cy="4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99" name="Group 40"/>
                        <wpg:cNvGrpSpPr>
                          <a:grpSpLocks/>
                        </wpg:cNvGrpSpPr>
                        <wpg:grpSpPr bwMode="auto">
                          <a:xfrm>
                            <a:off x="8100" y="229"/>
                            <a:ext cx="720" cy="120"/>
                            <a:chOff x="8100" y="229"/>
                            <a:chExt cx="720" cy="120"/>
                          </a:xfrm>
                        </wpg:grpSpPr>
                        <wps:wsp>
                          <wps:cNvPr id="400" name="Freeform 41"/>
                          <wps:cNvSpPr>
                            <a:spLocks/>
                          </wps:cNvSpPr>
                          <wps:spPr bwMode="auto">
                            <a:xfrm>
                              <a:off x="8100" y="229"/>
                              <a:ext cx="720" cy="120"/>
                            </a:xfrm>
                            <a:custGeom>
                              <a:avLst/>
                              <a:gdLst>
                                <a:gd name="T0" fmla="+- 0 8220 8100"/>
                                <a:gd name="T1" fmla="*/ T0 w 720"/>
                                <a:gd name="T2" fmla="+- 0 229 229"/>
                                <a:gd name="T3" fmla="*/ 229 h 120"/>
                                <a:gd name="T4" fmla="+- 0 8100 8100"/>
                                <a:gd name="T5" fmla="*/ T4 w 720"/>
                                <a:gd name="T6" fmla="+- 0 289 229"/>
                                <a:gd name="T7" fmla="*/ 289 h 120"/>
                                <a:gd name="T8" fmla="+- 0 8220 8100"/>
                                <a:gd name="T9" fmla="*/ T8 w 720"/>
                                <a:gd name="T10" fmla="+- 0 349 229"/>
                                <a:gd name="T11" fmla="*/ 349 h 120"/>
                                <a:gd name="T12" fmla="+- 0 8220 8100"/>
                                <a:gd name="T13" fmla="*/ T12 w 720"/>
                                <a:gd name="T14" fmla="+- 0 303 229"/>
                                <a:gd name="T15" fmla="*/ 303 h 120"/>
                                <a:gd name="T16" fmla="+- 0 8200 8100"/>
                                <a:gd name="T17" fmla="*/ T16 w 720"/>
                                <a:gd name="T18" fmla="+- 0 303 229"/>
                                <a:gd name="T19" fmla="*/ 303 h 120"/>
                                <a:gd name="T20" fmla="+- 0 8200 8100"/>
                                <a:gd name="T21" fmla="*/ T20 w 720"/>
                                <a:gd name="T22" fmla="+- 0 273 229"/>
                                <a:gd name="T23" fmla="*/ 273 h 120"/>
                                <a:gd name="T24" fmla="+- 0 8220 8100"/>
                                <a:gd name="T25" fmla="*/ T24 w 720"/>
                                <a:gd name="T26" fmla="+- 0 273 229"/>
                                <a:gd name="T27" fmla="*/ 273 h 120"/>
                                <a:gd name="T28" fmla="+- 0 8220 8100"/>
                                <a:gd name="T29" fmla="*/ T28 w 720"/>
                                <a:gd name="T30" fmla="+- 0 229 229"/>
                                <a:gd name="T31" fmla="*/ 229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20">
                                  <a:moveTo>
                                    <a:pt x="120" y="0"/>
                                  </a:moveTo>
                                  <a:lnTo>
                                    <a:pt x="0" y="60"/>
                                  </a:lnTo>
                                  <a:lnTo>
                                    <a:pt x="120" y="120"/>
                                  </a:lnTo>
                                  <a:lnTo>
                                    <a:pt x="120" y="74"/>
                                  </a:lnTo>
                                  <a:lnTo>
                                    <a:pt x="100" y="74"/>
                                  </a:lnTo>
                                  <a:lnTo>
                                    <a:pt x="100" y="44"/>
                                  </a:lnTo>
                                  <a:lnTo>
                                    <a:pt x="120" y="44"/>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 name="Freeform 42"/>
                          <wps:cNvSpPr>
                            <a:spLocks/>
                          </wps:cNvSpPr>
                          <wps:spPr bwMode="auto">
                            <a:xfrm>
                              <a:off x="8100" y="229"/>
                              <a:ext cx="720" cy="120"/>
                            </a:xfrm>
                            <a:custGeom>
                              <a:avLst/>
                              <a:gdLst>
                                <a:gd name="T0" fmla="+- 0 8220 8100"/>
                                <a:gd name="T1" fmla="*/ T0 w 720"/>
                                <a:gd name="T2" fmla="+- 0 273 229"/>
                                <a:gd name="T3" fmla="*/ 273 h 120"/>
                                <a:gd name="T4" fmla="+- 0 8200 8100"/>
                                <a:gd name="T5" fmla="*/ T4 w 720"/>
                                <a:gd name="T6" fmla="+- 0 273 229"/>
                                <a:gd name="T7" fmla="*/ 273 h 120"/>
                                <a:gd name="T8" fmla="+- 0 8200 8100"/>
                                <a:gd name="T9" fmla="*/ T8 w 720"/>
                                <a:gd name="T10" fmla="+- 0 303 229"/>
                                <a:gd name="T11" fmla="*/ 303 h 120"/>
                                <a:gd name="T12" fmla="+- 0 8220 8100"/>
                                <a:gd name="T13" fmla="*/ T12 w 720"/>
                                <a:gd name="T14" fmla="+- 0 303 229"/>
                                <a:gd name="T15" fmla="*/ 303 h 120"/>
                                <a:gd name="T16" fmla="+- 0 8220 8100"/>
                                <a:gd name="T17" fmla="*/ T16 w 720"/>
                                <a:gd name="T18" fmla="+- 0 273 229"/>
                                <a:gd name="T19" fmla="*/ 273 h 120"/>
                              </a:gdLst>
                              <a:ahLst/>
                              <a:cxnLst>
                                <a:cxn ang="0">
                                  <a:pos x="T1" y="T3"/>
                                </a:cxn>
                                <a:cxn ang="0">
                                  <a:pos x="T5" y="T7"/>
                                </a:cxn>
                                <a:cxn ang="0">
                                  <a:pos x="T9" y="T11"/>
                                </a:cxn>
                                <a:cxn ang="0">
                                  <a:pos x="T13" y="T15"/>
                                </a:cxn>
                                <a:cxn ang="0">
                                  <a:pos x="T17" y="T19"/>
                                </a:cxn>
                              </a:cxnLst>
                              <a:rect l="0" t="0" r="r" b="b"/>
                              <a:pathLst>
                                <a:path w="720" h="120">
                                  <a:moveTo>
                                    <a:pt x="120" y="44"/>
                                  </a:moveTo>
                                  <a:lnTo>
                                    <a:pt x="100" y="44"/>
                                  </a:lnTo>
                                  <a:lnTo>
                                    <a:pt x="100" y="74"/>
                                  </a:lnTo>
                                  <a:lnTo>
                                    <a:pt x="120" y="74"/>
                                  </a:lnTo>
                                  <a:lnTo>
                                    <a:pt x="120"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 name="Freeform 43"/>
                          <wps:cNvSpPr>
                            <a:spLocks/>
                          </wps:cNvSpPr>
                          <wps:spPr bwMode="auto">
                            <a:xfrm>
                              <a:off x="8100" y="229"/>
                              <a:ext cx="720" cy="120"/>
                            </a:xfrm>
                            <a:custGeom>
                              <a:avLst/>
                              <a:gdLst>
                                <a:gd name="T0" fmla="+- 0 8820 8100"/>
                                <a:gd name="T1" fmla="*/ T0 w 720"/>
                                <a:gd name="T2" fmla="+- 0 273 229"/>
                                <a:gd name="T3" fmla="*/ 273 h 120"/>
                                <a:gd name="T4" fmla="+- 0 8220 8100"/>
                                <a:gd name="T5" fmla="*/ T4 w 720"/>
                                <a:gd name="T6" fmla="+- 0 273 229"/>
                                <a:gd name="T7" fmla="*/ 273 h 120"/>
                                <a:gd name="T8" fmla="+- 0 8220 8100"/>
                                <a:gd name="T9" fmla="*/ T8 w 720"/>
                                <a:gd name="T10" fmla="+- 0 303 229"/>
                                <a:gd name="T11" fmla="*/ 303 h 120"/>
                                <a:gd name="T12" fmla="+- 0 8820 8100"/>
                                <a:gd name="T13" fmla="*/ T12 w 720"/>
                                <a:gd name="T14" fmla="+- 0 303 229"/>
                                <a:gd name="T15" fmla="*/ 303 h 120"/>
                                <a:gd name="T16" fmla="+- 0 8820 8100"/>
                                <a:gd name="T17" fmla="*/ T16 w 720"/>
                                <a:gd name="T18" fmla="+- 0 273 229"/>
                                <a:gd name="T19" fmla="*/ 273 h 120"/>
                              </a:gdLst>
                              <a:ahLst/>
                              <a:cxnLst>
                                <a:cxn ang="0">
                                  <a:pos x="T1" y="T3"/>
                                </a:cxn>
                                <a:cxn ang="0">
                                  <a:pos x="T5" y="T7"/>
                                </a:cxn>
                                <a:cxn ang="0">
                                  <a:pos x="T9" y="T11"/>
                                </a:cxn>
                                <a:cxn ang="0">
                                  <a:pos x="T13" y="T15"/>
                                </a:cxn>
                                <a:cxn ang="0">
                                  <a:pos x="T17" y="T19"/>
                                </a:cxn>
                              </a:cxnLst>
                              <a:rect l="0" t="0" r="r" b="b"/>
                              <a:pathLst>
                                <a:path w="720" h="120">
                                  <a:moveTo>
                                    <a:pt x="720" y="44"/>
                                  </a:moveTo>
                                  <a:lnTo>
                                    <a:pt x="120" y="44"/>
                                  </a:lnTo>
                                  <a:lnTo>
                                    <a:pt x="120" y="74"/>
                                  </a:lnTo>
                                  <a:lnTo>
                                    <a:pt x="720" y="74"/>
                                  </a:lnTo>
                                  <a:lnTo>
                                    <a:pt x="720"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3" name="Group 44"/>
                        <wpg:cNvGrpSpPr>
                          <a:grpSpLocks/>
                        </wpg:cNvGrpSpPr>
                        <wpg:grpSpPr bwMode="auto">
                          <a:xfrm>
                            <a:off x="7380" y="109"/>
                            <a:ext cx="720" cy="360"/>
                            <a:chOff x="7380" y="109"/>
                            <a:chExt cx="720" cy="360"/>
                          </a:xfrm>
                        </wpg:grpSpPr>
                        <wps:wsp>
                          <wps:cNvPr id="404" name="Freeform 45"/>
                          <wps:cNvSpPr>
                            <a:spLocks/>
                          </wps:cNvSpPr>
                          <wps:spPr bwMode="auto">
                            <a:xfrm>
                              <a:off x="7380" y="109"/>
                              <a:ext cx="720" cy="360"/>
                            </a:xfrm>
                            <a:custGeom>
                              <a:avLst/>
                              <a:gdLst>
                                <a:gd name="T0" fmla="+- 0 7740 7380"/>
                                <a:gd name="T1" fmla="*/ T0 w 720"/>
                                <a:gd name="T2" fmla="+- 0 109 109"/>
                                <a:gd name="T3" fmla="*/ 109 h 360"/>
                                <a:gd name="T4" fmla="+- 0 7653 7380"/>
                                <a:gd name="T5" fmla="*/ T4 w 720"/>
                                <a:gd name="T6" fmla="+- 0 114 109"/>
                                <a:gd name="T7" fmla="*/ 114 h 360"/>
                                <a:gd name="T8" fmla="+- 0 7574 7380"/>
                                <a:gd name="T9" fmla="*/ T8 w 720"/>
                                <a:gd name="T10" fmla="+- 0 129 109"/>
                                <a:gd name="T11" fmla="*/ 129 h 360"/>
                                <a:gd name="T12" fmla="+- 0 7506 7380"/>
                                <a:gd name="T13" fmla="*/ T12 w 720"/>
                                <a:gd name="T14" fmla="+- 0 152 109"/>
                                <a:gd name="T15" fmla="*/ 152 h 360"/>
                                <a:gd name="T16" fmla="+- 0 7449 7380"/>
                                <a:gd name="T17" fmla="*/ T16 w 720"/>
                                <a:gd name="T18" fmla="+- 0 182 109"/>
                                <a:gd name="T19" fmla="*/ 182 h 360"/>
                                <a:gd name="T20" fmla="+- 0 7398 7380"/>
                                <a:gd name="T21" fmla="*/ T20 w 720"/>
                                <a:gd name="T22" fmla="+- 0 232 109"/>
                                <a:gd name="T23" fmla="*/ 232 h 360"/>
                                <a:gd name="T24" fmla="+- 0 7380 7380"/>
                                <a:gd name="T25" fmla="*/ T24 w 720"/>
                                <a:gd name="T26" fmla="+- 0 289 109"/>
                                <a:gd name="T27" fmla="*/ 289 h 360"/>
                                <a:gd name="T28" fmla="+- 0 7381 7380"/>
                                <a:gd name="T29" fmla="*/ T28 w 720"/>
                                <a:gd name="T30" fmla="+- 0 303 109"/>
                                <a:gd name="T31" fmla="*/ 303 h 360"/>
                                <a:gd name="T32" fmla="+- 0 7408 7380"/>
                                <a:gd name="T33" fmla="*/ T32 w 720"/>
                                <a:gd name="T34" fmla="+- 0 359 109"/>
                                <a:gd name="T35" fmla="*/ 359 h 360"/>
                                <a:gd name="T36" fmla="+- 0 7467 7380"/>
                                <a:gd name="T37" fmla="*/ T36 w 720"/>
                                <a:gd name="T38" fmla="+- 0 406 109"/>
                                <a:gd name="T39" fmla="*/ 406 h 360"/>
                                <a:gd name="T40" fmla="+- 0 7527 7380"/>
                                <a:gd name="T41" fmla="*/ T40 w 720"/>
                                <a:gd name="T42" fmla="+- 0 434 109"/>
                                <a:gd name="T43" fmla="*/ 434 h 360"/>
                                <a:gd name="T44" fmla="+- 0 7600 7380"/>
                                <a:gd name="T45" fmla="*/ T44 w 720"/>
                                <a:gd name="T46" fmla="+- 0 455 109"/>
                                <a:gd name="T47" fmla="*/ 455 h 360"/>
                                <a:gd name="T48" fmla="+- 0 7682 7380"/>
                                <a:gd name="T49" fmla="*/ T48 w 720"/>
                                <a:gd name="T50" fmla="+- 0 466 109"/>
                                <a:gd name="T51" fmla="*/ 466 h 360"/>
                                <a:gd name="T52" fmla="+- 0 7740 7380"/>
                                <a:gd name="T53" fmla="*/ T52 w 720"/>
                                <a:gd name="T54" fmla="+- 0 469 109"/>
                                <a:gd name="T55" fmla="*/ 469 h 360"/>
                                <a:gd name="T56" fmla="+- 0 7770 7380"/>
                                <a:gd name="T57" fmla="*/ T56 w 720"/>
                                <a:gd name="T58" fmla="+- 0 468 109"/>
                                <a:gd name="T59" fmla="*/ 468 h 360"/>
                                <a:gd name="T60" fmla="+- 0 7854 7380"/>
                                <a:gd name="T61" fmla="*/ T60 w 720"/>
                                <a:gd name="T62" fmla="+- 0 460 109"/>
                                <a:gd name="T63" fmla="*/ 460 h 360"/>
                                <a:gd name="T64" fmla="+- 0 7930 7380"/>
                                <a:gd name="T65" fmla="*/ T64 w 720"/>
                                <a:gd name="T66" fmla="+- 0 442 109"/>
                                <a:gd name="T67" fmla="*/ 442 h 360"/>
                                <a:gd name="T68" fmla="+- 0 7995 7380"/>
                                <a:gd name="T69" fmla="*/ T68 w 720"/>
                                <a:gd name="T70" fmla="+- 0 416 109"/>
                                <a:gd name="T71" fmla="*/ 416 h 360"/>
                                <a:gd name="T72" fmla="+- 0 8046 7380"/>
                                <a:gd name="T73" fmla="*/ T72 w 720"/>
                                <a:gd name="T74" fmla="+- 0 384 109"/>
                                <a:gd name="T75" fmla="*/ 384 h 360"/>
                                <a:gd name="T76" fmla="+- 0 8090 7380"/>
                                <a:gd name="T77" fmla="*/ T76 w 720"/>
                                <a:gd name="T78" fmla="+- 0 332 109"/>
                                <a:gd name="T79" fmla="*/ 332 h 360"/>
                                <a:gd name="T80" fmla="+- 0 8100 7380"/>
                                <a:gd name="T81" fmla="*/ T80 w 720"/>
                                <a:gd name="T82" fmla="+- 0 289 109"/>
                                <a:gd name="T83" fmla="*/ 289 h 360"/>
                                <a:gd name="T84" fmla="+- 0 8099 7380"/>
                                <a:gd name="T85" fmla="*/ T84 w 720"/>
                                <a:gd name="T86" fmla="+- 0 274 109"/>
                                <a:gd name="T87" fmla="*/ 274 h 360"/>
                                <a:gd name="T88" fmla="+- 0 8072 7380"/>
                                <a:gd name="T89" fmla="*/ T88 w 720"/>
                                <a:gd name="T90" fmla="+- 0 219 109"/>
                                <a:gd name="T91" fmla="*/ 219 h 360"/>
                                <a:gd name="T92" fmla="+- 0 8013 7380"/>
                                <a:gd name="T93" fmla="*/ T92 w 720"/>
                                <a:gd name="T94" fmla="+- 0 171 109"/>
                                <a:gd name="T95" fmla="*/ 171 h 360"/>
                                <a:gd name="T96" fmla="+- 0 7953 7380"/>
                                <a:gd name="T97" fmla="*/ T96 w 720"/>
                                <a:gd name="T98" fmla="+- 0 143 109"/>
                                <a:gd name="T99" fmla="*/ 143 h 360"/>
                                <a:gd name="T100" fmla="+- 0 7880 7380"/>
                                <a:gd name="T101" fmla="*/ T100 w 720"/>
                                <a:gd name="T102" fmla="+- 0 123 109"/>
                                <a:gd name="T103" fmla="*/ 123 h 360"/>
                                <a:gd name="T104" fmla="+- 0 7798 7380"/>
                                <a:gd name="T105" fmla="*/ T104 w 720"/>
                                <a:gd name="T106" fmla="+- 0 111 109"/>
                                <a:gd name="T107" fmla="*/ 111 h 360"/>
                                <a:gd name="T108" fmla="+- 0 7740 7380"/>
                                <a:gd name="T109" fmla="*/ T108 w 720"/>
                                <a:gd name="T110" fmla="+- 0 109 109"/>
                                <a:gd name="T111" fmla="*/ 109 h 3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720" h="360">
                                  <a:moveTo>
                                    <a:pt x="360" y="0"/>
                                  </a:moveTo>
                                  <a:lnTo>
                                    <a:pt x="273" y="5"/>
                                  </a:lnTo>
                                  <a:lnTo>
                                    <a:pt x="194" y="20"/>
                                  </a:lnTo>
                                  <a:lnTo>
                                    <a:pt x="126" y="43"/>
                                  </a:lnTo>
                                  <a:lnTo>
                                    <a:pt x="69" y="73"/>
                                  </a:lnTo>
                                  <a:lnTo>
                                    <a:pt x="18" y="123"/>
                                  </a:lnTo>
                                  <a:lnTo>
                                    <a:pt x="0" y="180"/>
                                  </a:lnTo>
                                  <a:lnTo>
                                    <a:pt x="1" y="194"/>
                                  </a:lnTo>
                                  <a:lnTo>
                                    <a:pt x="28" y="250"/>
                                  </a:lnTo>
                                  <a:lnTo>
                                    <a:pt x="87" y="297"/>
                                  </a:lnTo>
                                  <a:lnTo>
                                    <a:pt x="147" y="325"/>
                                  </a:lnTo>
                                  <a:lnTo>
                                    <a:pt x="220" y="346"/>
                                  </a:lnTo>
                                  <a:lnTo>
                                    <a:pt x="302" y="357"/>
                                  </a:lnTo>
                                  <a:lnTo>
                                    <a:pt x="360" y="360"/>
                                  </a:lnTo>
                                  <a:lnTo>
                                    <a:pt x="390" y="359"/>
                                  </a:lnTo>
                                  <a:lnTo>
                                    <a:pt x="474" y="351"/>
                                  </a:lnTo>
                                  <a:lnTo>
                                    <a:pt x="550" y="333"/>
                                  </a:lnTo>
                                  <a:lnTo>
                                    <a:pt x="615" y="307"/>
                                  </a:lnTo>
                                  <a:lnTo>
                                    <a:pt x="666" y="275"/>
                                  </a:lnTo>
                                  <a:lnTo>
                                    <a:pt x="710" y="223"/>
                                  </a:lnTo>
                                  <a:lnTo>
                                    <a:pt x="720" y="180"/>
                                  </a:lnTo>
                                  <a:lnTo>
                                    <a:pt x="719" y="165"/>
                                  </a:lnTo>
                                  <a:lnTo>
                                    <a:pt x="692" y="110"/>
                                  </a:lnTo>
                                  <a:lnTo>
                                    <a:pt x="633" y="62"/>
                                  </a:lnTo>
                                  <a:lnTo>
                                    <a:pt x="573" y="34"/>
                                  </a:lnTo>
                                  <a:lnTo>
                                    <a:pt x="500" y="14"/>
                                  </a:lnTo>
                                  <a:lnTo>
                                    <a:pt x="418" y="2"/>
                                  </a:lnTo>
                                  <a:lnTo>
                                    <a:pt x="36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BC500B4" id="Group 397" o:spid="_x0000_s1026" style="position:absolute;margin-left:1in;margin-top:35.7pt;width:394.65pt;height:250.65pt;z-index:251769856;mso-position-horizontal-relative:page" coordorigin="1800,-401" coordsize="7020,4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">
                <v:shape id="Picture 39" o:spid="_x0000_s1027" type="#_x0000_t75" style="position:absolute;left:1800;top:-401;width:6662;height:4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tnCIvBAAAA3AAAAA8AAABkcnMvZG93bnJldi54bWxET02LwjAQvQv7H8IseBFNVRDtGqUKu4gH&#10;werF29CMadlmUpps7f57cxA8Pt73etvbWnTU+sqxgukkAUFcOF2xUXC9fI+XIHxA1lg7JgX/5GG7&#10;+RisMdXuwWfq8mBEDGGfooIyhCaV0hclWfQT1xBH7u5aiyHC1kjd4iOG21rOkmQhLVYcG0psaF9S&#10;8Zv/WQU/7ni67fT+bi59VhXGy1F265QafvbZF4hAfXiLX+6DVjBfxbXxTDwCcvM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tnCIvBAAAA3AAAAA8AAAAAAAAAAAAAAAAAnwIA&#10;AGRycy9kb3ducmV2LnhtbFBLBQYAAAAABAAEAPcAAACNAwAAAAA=&#10;">
                  <v:imagedata r:id="rId198" o:title=""/>
                </v:shape>
                <v:group id="Group 40" o:spid="_x0000_s1028" style="position:absolute;left:8100;top:229;width:720;height:120" coordorigin="8100,229" coordsize="72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shape id="Freeform 41" o:spid="_x0000_s1029" style="position:absolute;left:8100;top:229;width:720;height:120;visibility:visible;mso-wrap-style:square;v-text-anchor:top" coordsize="72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iF478A&#10;AADcAAAADwAAAGRycy9kb3ducmV2LnhtbERPy4rCMBTdD/gP4QpuBk18IFKNIooguPKB60tzTYvN&#10;TWmitn9vFgOzPJz3atO6SrypCaVnDeORAkGce1Oy1XC7HoYLECEiG6w8k4aOAmzWvZ8VZsZ/+Ezv&#10;S7QihXDIUEMRY51JGfKCHIaRr4kT9/CNw5hgY6Vp8JPCXSUnSs2lw5JTQ4E17QrKn5eX03CfWjXt&#10;TlaZK+3H/nB65Y/uV+tBv90uQURq47/4z300GmYqzU9n0hGQ6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eIXjvwAAANwAAAAPAAAAAAAAAAAAAAAAAJgCAABkcnMvZG93bnJl&#10;di54bWxQSwUGAAAAAAQABAD1AAAAhAMAAAAA&#10;" path="m120,l,60r120,60l120,74r-20,l100,44r20,l120,xe" fillcolor="black" stroked="f">
                    <v:path arrowok="t" o:connecttype="custom" o:connectlocs="120,229;0,289;120,349;120,303;100,303;100,273;120,273;120,229" o:connectangles="0,0,0,0,0,0,0,0"/>
                  </v:shape>
                  <v:shape id="Freeform 42" o:spid="_x0000_s1030" style="position:absolute;left:8100;top:229;width:720;height:120;visibility:visible;mso-wrap-style:square;v-text-anchor:top" coordsize="72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geMIA&#10;AADcAAAADwAAAGRycy9kb3ducmV2LnhtbESPT4vCMBTE78J+h/AWvIgmVRHpGmVZERY8+QfPj+aZ&#10;lm1eShO1/fZmQfA4zMxvmNWmc7W4UxsqzxqyiQJBXHhTsdVwPu3GSxAhIhusPZOGngJs1h+DFebG&#10;P/hA92O0IkE45KihjLHJpQxFSQ7DxDfEybv61mFMsrXStPhIcFfLqVIL6bDitFBiQz8lFX/Hm9Nw&#10;mVk16/dWmRNtM7/b34prP9J6+Nl9f4GI1MV3+NX+NRrmKoP/M+k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NCB4wgAAANwAAAAPAAAAAAAAAAAAAAAAAJgCAABkcnMvZG93&#10;bnJldi54bWxQSwUGAAAAAAQABAD1AAAAhwMAAAAA&#10;" path="m120,44r-20,l100,74r20,l120,44xe" fillcolor="black" stroked="f">
                    <v:path arrowok="t" o:connecttype="custom" o:connectlocs="120,273;100,273;100,303;120,303;120,273" o:connectangles="0,0,0,0,0"/>
                  </v:shape>
                  <v:shape id="Freeform 43" o:spid="_x0000_s1031" style="position:absolute;left:8100;top:229;width:720;height:120;visibility:visible;mso-wrap-style:square;v-text-anchor:top" coordsize="72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D8IA&#10;AADcAAAADwAAAGRycy9kb3ducmV2LnhtbESPQYvCMBSE78L+h/CEvYgm6iJLNcqiCIKntbLnR/NM&#10;i81LaaK2/34jCB6HmfmGWW06V4s7taHyrGE6USCIC28qthrO+X78DSJEZIO1Z9LQU4DN+mOwwsz4&#10;B//S/RStSBAOGWooY2wyKUNRksMw8Q1x8i6+dRiTbK00LT4S3NVyptRCOqw4LZTY0Lak4nq6OQ1/&#10;c6vm/dEqk9Nu6vfHW3HpR1p/DrufJYhIXXyHX+2D0fClZvA8k4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5r4PwgAAANwAAAAPAAAAAAAAAAAAAAAAAJgCAABkcnMvZG93&#10;bnJldi54bWxQSwUGAAAAAAQABAD1AAAAhwMAAAAA&#10;" path="m720,44r-600,l120,74r600,l720,44xe" fillcolor="black" stroked="f">
                    <v:path arrowok="t" o:connecttype="custom" o:connectlocs="720,273;120,273;120,303;720,303;720,273" o:connectangles="0,0,0,0,0"/>
                  </v:shape>
                </v:group>
                <v:group id="Group 44" o:spid="_x0000_s1032" style="position:absolute;left:7380;top:109;width:720;height:360" coordorigin="7380,109" coordsize="7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inr8UAAADcAAAADwAAAGRycy9kb3ducmV2LnhtbESPT4vCMBTE7wt+h/AE&#10;b2tadUWqUURc8SCCf0C8PZpnW2xeSpNt67ffLAh7HGbmN8xi1ZlSNFS7wrKCeBiBIE6tLjhTcL18&#10;f85AOI+ssbRMCl7kYLXsfSww0bblEzVnn4kAYZeggtz7KpHSpTkZdENbEQfvYWuDPsg6k7rGNsBN&#10;KUdRNJUGCw4LOVa0ySl9nn+Mgl2L7Xocb5vD87F53S9fx9shJqUG/W49B+Gp8//hd3uvFU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4p6/FAAAA3AAA&#10;AA8AAAAAAAAAAAAAAAAAqgIAAGRycy9kb3ducmV2LnhtbFBLBQYAAAAABAAEAPoAAACcAwAAAAA=&#10;">
                  <v:shape id="Freeform 45" o:spid="_x0000_s1033" style="position:absolute;left:7380;top:109;width:720;height:360;visibility:visible;mso-wrap-style:square;v-text-anchor:top" coordsize="7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2pUcUA&#10;AADcAAAADwAAAGRycy9kb3ducmV2LnhtbESPQWvCQBSE7wX/w/IKvTWbtCI2dRUpVPQU1EKvr9nX&#10;ZG32bchuYvrvXUHwOMzMN8xiNdpGDNR541hBlqQgiEunDVcKvo6fz3MQPiBrbByTgn/ysFpOHhaY&#10;a3fmPQ2HUIkIYZ+jgjqENpfSlzVZ9IlriaP36zqLIcqukrrDc4TbRr6k6UxaNBwXamzpo6by79Bb&#10;BZtttttkY1GczFD8fJtT//Za9Uo9PY7rdxCBxnAP39pbrWCaTuF6Jh4Bub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alRxQAAANwAAAAPAAAAAAAAAAAAAAAAAJgCAABkcnMv&#10;ZG93bnJldi54bWxQSwUGAAAAAAQABAD1AAAAigMAAAAA&#10;" path="m360,l273,5,194,20,126,43,69,73,18,123,,180r1,14l28,250r59,47l147,325r73,21l302,357r58,3l390,359r84,-8l550,333r65,-26l666,275r44,-52l720,180r-1,-15l692,110,633,62,573,34,500,14,418,2,360,xe" filled="f">
                    <v:path arrowok="t" o:connecttype="custom" o:connectlocs="360,109;273,114;194,129;126,152;69,182;18,232;0,289;1,303;28,359;87,406;147,434;220,455;302,466;360,469;390,468;474,460;550,442;615,416;666,384;710,332;720,289;719,274;692,219;633,171;573,143;500,123;418,111;360,109" o:connectangles="0,0,0,0,0,0,0,0,0,0,0,0,0,0,0,0,0,0,0,0,0,0,0,0,0,0,0,0"/>
                  </v:shape>
                </v:group>
                <w10:wrap anchorx="page"/>
              </v:group>
            </w:pict>
          </mc:Fallback>
        </mc:AlternateContent>
      </w:r>
      <w:r w:rsidR="00911CEC" w:rsidRPr="00371C3A">
        <w:rPr>
          <w:noProof w:val="0"/>
        </w:rPr>
        <w:t>A</w:t>
      </w:r>
      <w:r w:rsidR="00911CEC" w:rsidRPr="00371C3A">
        <w:rPr>
          <w:noProof w:val="0"/>
          <w:spacing w:val="-6"/>
        </w:rPr>
        <w:t xml:space="preserve"> </w:t>
      </w:r>
      <w:r w:rsidR="00911CEC" w:rsidRPr="00371C3A">
        <w:rPr>
          <w:noProof w:val="0"/>
        </w:rPr>
        <w:t>data</w:t>
      </w:r>
      <w:r w:rsidR="00911CEC" w:rsidRPr="00371C3A">
        <w:rPr>
          <w:noProof w:val="0"/>
          <w:spacing w:val="-6"/>
        </w:rPr>
        <w:t xml:space="preserve"> </w:t>
      </w:r>
      <w:r w:rsidR="00911CEC" w:rsidRPr="00371C3A">
        <w:rPr>
          <w:noProof w:val="0"/>
        </w:rPr>
        <w:t>form</w:t>
      </w:r>
      <w:r w:rsidR="00911CEC" w:rsidRPr="00371C3A">
        <w:rPr>
          <w:noProof w:val="0"/>
          <w:spacing w:val="-6"/>
        </w:rPr>
        <w:t xml:space="preserve"> </w:t>
      </w:r>
      <w:r w:rsidR="00911CEC" w:rsidRPr="00371C3A">
        <w:rPr>
          <w:noProof w:val="0"/>
        </w:rPr>
        <w:t>appears</w:t>
      </w:r>
      <w:r w:rsidR="00911CEC" w:rsidRPr="00371C3A">
        <w:rPr>
          <w:noProof w:val="0"/>
          <w:spacing w:val="-5"/>
        </w:rPr>
        <w:t xml:space="preserve"> </w:t>
      </w:r>
      <w:r w:rsidR="00911CEC" w:rsidRPr="00371C3A">
        <w:rPr>
          <w:noProof w:val="0"/>
          <w:spacing w:val="-1"/>
        </w:rPr>
        <w:t>displaying</w:t>
      </w:r>
      <w:r w:rsidR="00911CEC" w:rsidRPr="00371C3A">
        <w:rPr>
          <w:noProof w:val="0"/>
          <w:spacing w:val="-6"/>
        </w:rPr>
        <w:t xml:space="preserve"> </w:t>
      </w:r>
      <w:r w:rsidR="00911CEC" w:rsidRPr="00371C3A">
        <w:rPr>
          <w:noProof w:val="0"/>
        </w:rPr>
        <w:t>the</w:t>
      </w:r>
      <w:r w:rsidR="00911CEC" w:rsidRPr="00371C3A">
        <w:rPr>
          <w:noProof w:val="0"/>
          <w:spacing w:val="-6"/>
        </w:rPr>
        <w:t xml:space="preserve"> </w:t>
      </w:r>
      <w:r w:rsidR="00911CEC" w:rsidRPr="00371C3A">
        <w:rPr>
          <w:noProof w:val="0"/>
        </w:rPr>
        <w:t>first</w:t>
      </w:r>
      <w:r w:rsidR="00911CEC" w:rsidRPr="00371C3A">
        <w:rPr>
          <w:noProof w:val="0"/>
          <w:spacing w:val="-5"/>
        </w:rPr>
        <w:t xml:space="preserve"> </w:t>
      </w:r>
      <w:r w:rsidR="00911CEC" w:rsidRPr="00371C3A">
        <w:rPr>
          <w:noProof w:val="0"/>
        </w:rPr>
        <w:t>record</w:t>
      </w:r>
      <w:r w:rsidR="00911CEC" w:rsidRPr="00371C3A">
        <w:rPr>
          <w:noProof w:val="0"/>
          <w:spacing w:val="-6"/>
        </w:rPr>
        <w:t xml:space="preserve"> </w:t>
      </w:r>
      <w:r w:rsidR="00911CEC" w:rsidRPr="00371C3A">
        <w:rPr>
          <w:noProof w:val="0"/>
        </w:rPr>
        <w:t>in</w:t>
      </w:r>
      <w:r w:rsidR="00911CEC" w:rsidRPr="00371C3A">
        <w:rPr>
          <w:noProof w:val="0"/>
          <w:spacing w:val="-7"/>
        </w:rPr>
        <w:t xml:space="preserve"> </w:t>
      </w:r>
      <w:r w:rsidR="00911CEC" w:rsidRPr="00371C3A">
        <w:rPr>
          <w:noProof w:val="0"/>
        </w:rPr>
        <w:t>the</w:t>
      </w:r>
      <w:r w:rsidR="00911CEC" w:rsidRPr="00371C3A">
        <w:rPr>
          <w:noProof w:val="0"/>
          <w:spacing w:val="-5"/>
        </w:rPr>
        <w:t xml:space="preserve"> </w:t>
      </w:r>
      <w:r w:rsidR="00911CEC" w:rsidRPr="00371C3A">
        <w:rPr>
          <w:noProof w:val="0"/>
          <w:spacing w:val="-1"/>
        </w:rPr>
        <w:t>database.</w:t>
      </w:r>
      <w:r w:rsidRPr="00371C3A">
        <w:rPr>
          <w:rFonts w:cs="Arial"/>
          <w:noProof w:val="0"/>
          <w:sz w:val="17"/>
          <w:szCs w:val="17"/>
        </w:rPr>
        <w:br w:type="page"/>
      </w:r>
    </w:p>
    <w:p w:rsidR="00911CEC" w:rsidRPr="00371C3A" w:rsidRDefault="00911CEC" w:rsidP="00A14F57">
      <w:pPr>
        <w:pStyle w:val="BodyCopy"/>
        <w:rPr>
          <w:rFonts w:ascii="Verdana" w:eastAsia="Verdana" w:hAnsi="Verdana" w:cs="Verdana"/>
          <w:noProof w:val="0"/>
          <w:sz w:val="20"/>
          <w:szCs w:val="20"/>
        </w:rPr>
      </w:pPr>
      <w:r w:rsidRPr="00371C3A">
        <w:rPr>
          <w:rFonts w:ascii="Verdana" w:hAnsi="Calibri"/>
          <w:noProof w:val="0"/>
          <w:spacing w:val="-1"/>
          <w:sz w:val="20"/>
        </w:rPr>
        <w:t>Record Number</w:t>
      </w:r>
      <w:r w:rsidRPr="00371C3A">
        <w:rPr>
          <w:rFonts w:ascii="Times New Roman" w:hAnsi="Calibri"/>
          <w:noProof w:val="0"/>
          <w:spacing w:val="25"/>
          <w:sz w:val="20"/>
        </w:rPr>
        <w:t xml:space="preserve"> </w:t>
      </w:r>
      <w:r w:rsidRPr="00371C3A">
        <w:rPr>
          <w:rFonts w:ascii="Verdana" w:hAnsi="Calibri"/>
          <w:noProof w:val="0"/>
          <w:spacing w:val="-1"/>
          <w:sz w:val="20"/>
        </w:rPr>
        <w:t>Indicator</w:t>
      </w:r>
    </w:p>
    <w:p w:rsidR="00911CEC" w:rsidRPr="00371C3A" w:rsidRDefault="00911CEC" w:rsidP="00A14F57">
      <w:pPr>
        <w:pStyle w:val="BodyCopy"/>
        <w:rPr>
          <w:noProof w:val="0"/>
        </w:rPr>
      </w:pPr>
      <w:r w:rsidRPr="00371C3A">
        <w:rPr>
          <w:noProof w:val="0"/>
        </w:rPr>
        <w:t>A data form can display up to 32 fields.</w:t>
      </w:r>
    </w:p>
    <w:p w:rsidR="00911CEC" w:rsidRPr="00371C3A" w:rsidRDefault="00911CEC" w:rsidP="00A14F57">
      <w:pPr>
        <w:pStyle w:val="BodyCopy"/>
        <w:rPr>
          <w:noProof w:val="0"/>
        </w:rPr>
      </w:pPr>
      <w:r w:rsidRPr="00371C3A">
        <w:rPr>
          <w:noProof w:val="0"/>
        </w:rPr>
        <w:t>The record number indicator is displayed in the upper right-hand corner of the data form. This indicates which record is being displayed and how many records are in the database.</w:t>
      </w:r>
    </w:p>
    <w:p w:rsidR="00911CEC" w:rsidRPr="00371C3A" w:rsidRDefault="00911CEC" w:rsidP="00C57973">
      <w:pPr>
        <w:pStyle w:val="BodyCopy"/>
        <w:rPr>
          <w:noProof w:val="0"/>
        </w:rPr>
      </w:pPr>
      <w:r w:rsidRPr="00371C3A">
        <w:rPr>
          <w:noProof w:val="0"/>
        </w:rPr>
        <w:t>The command buttons on the right side of the data form may be used to:</w:t>
      </w:r>
    </w:p>
    <w:p w:rsidR="00911CEC" w:rsidRPr="00371C3A" w:rsidRDefault="00287B3C" w:rsidP="00A14F57">
      <w:pPr>
        <w:pStyle w:val="BodyCopy"/>
        <w:rPr>
          <w:noProof w:val="0"/>
        </w:rPr>
      </w:pPr>
      <w:r w:rsidRPr="00371C3A">
        <w:rPr>
          <w:lang w:val="en-US" w:eastAsia="en-US"/>
        </w:rPr>
        <mc:AlternateContent>
          <mc:Choice Requires="wpg">
            <w:drawing>
              <wp:anchor distT="0" distB="0" distL="114300" distR="114300" simplePos="0" relativeHeight="251838464" behindDoc="0" locked="0" layoutInCell="1" allowOverlap="1" wp14:anchorId="69F9251C" wp14:editId="1611A45A">
                <wp:simplePos x="0" y="0"/>
                <wp:positionH relativeFrom="column">
                  <wp:posOffset>57150</wp:posOffset>
                </wp:positionH>
                <wp:positionV relativeFrom="paragraph">
                  <wp:posOffset>255905</wp:posOffset>
                </wp:positionV>
                <wp:extent cx="4554746" cy="2975610"/>
                <wp:effectExtent l="0" t="0" r="0" b="0"/>
                <wp:wrapNone/>
                <wp:docPr id="281" name="Group 281"/>
                <wp:cNvGraphicFramePr/>
                <a:graphic xmlns:a="http://schemas.openxmlformats.org/drawingml/2006/main">
                  <a:graphicData uri="http://schemas.microsoft.com/office/word/2010/wordprocessingGroup">
                    <wpg:wgp>
                      <wpg:cNvGrpSpPr/>
                      <wpg:grpSpPr>
                        <a:xfrm>
                          <a:off x="0" y="0"/>
                          <a:ext cx="4554746" cy="2975610"/>
                          <a:chOff x="0" y="0"/>
                          <a:chExt cx="4554884" cy="2976113"/>
                        </a:xfrm>
                      </wpg:grpSpPr>
                      <pic:pic xmlns:pic="http://schemas.openxmlformats.org/drawingml/2006/picture">
                        <pic:nvPicPr>
                          <pic:cNvPr id="396" name="Picture 396"/>
                          <pic:cNvPicPr>
                            <a:picLocks noChangeAspect="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276709" cy="2976113"/>
                          </a:xfrm>
                          <a:prstGeom prst="rect">
                            <a:avLst/>
                          </a:prstGeom>
                          <a:noFill/>
                          <a:ln>
                            <a:noFill/>
                          </a:ln>
                        </pic:spPr>
                      </pic:pic>
                      <wps:wsp>
                        <wps:cNvPr id="274" name="Text Box 274"/>
                        <wps:cNvSpPr txBox="1"/>
                        <wps:spPr>
                          <a:xfrm>
                            <a:off x="1268083" y="25879"/>
                            <a:ext cx="2631056" cy="29329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A14F57">
                              <w:pPr>
                                <w:pStyle w:val="BodyCopy"/>
                                <w:spacing w:before="0" w:after="0"/>
                              </w:pPr>
                              <w:r w:rsidRPr="00A14F57">
                                <w:t>add a new record to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 name="Text Box 275"/>
                        <wps:cNvSpPr txBox="1"/>
                        <wps:spPr>
                          <a:xfrm>
                            <a:off x="1276709" y="414068"/>
                            <a:ext cx="3062377"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A14F57">
                              <w:pPr>
                                <w:pStyle w:val="BodyCopy"/>
                                <w:spacing w:before="0" w:after="0"/>
                              </w:pPr>
                              <w:r w:rsidRPr="00A14F57">
                                <w:t>delete a displayed record from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1276709" y="845389"/>
                            <a:ext cx="2630805"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A14F57">
                              <w:pPr>
                                <w:pStyle w:val="BodyCopy"/>
                                <w:spacing w:before="0" w:after="0"/>
                              </w:pPr>
                              <w:r w:rsidRPr="00A14F57">
                                <w:t>undo changes to the displayed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7" name="Text Box 277"/>
                        <wps:cNvSpPr txBox="1"/>
                        <wps:spPr>
                          <a:xfrm>
                            <a:off x="1293962" y="1337094"/>
                            <a:ext cx="2630805"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A14F57">
                              <w:pPr>
                                <w:pStyle w:val="BodyCopy"/>
                                <w:spacing w:before="0" w:after="0"/>
                              </w:pPr>
                              <w:r w:rsidRPr="00A14F57">
                                <w:t>move to the previous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8" name="Text Box 278"/>
                        <wps:cNvSpPr txBox="1"/>
                        <wps:spPr>
                          <a:xfrm>
                            <a:off x="1293962" y="2665562"/>
                            <a:ext cx="3260922"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A14F57">
                              <w:pPr>
                                <w:pStyle w:val="BodyCopy"/>
                                <w:spacing w:before="0" w:after="0"/>
                              </w:pPr>
                              <w:r w:rsidRPr="00C57973">
                                <w:t>close the form and return to the worksheet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9" name="Text Box 279"/>
                        <wps:cNvSpPr txBox="1"/>
                        <wps:spPr>
                          <a:xfrm>
                            <a:off x="1267791" y="2173857"/>
                            <a:ext cx="3286567"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A14F57">
                              <w:pPr>
                                <w:pStyle w:val="BodyCopy"/>
                                <w:spacing w:before="0" w:after="0"/>
                              </w:pPr>
                              <w:r w:rsidRPr="00C57973">
                                <w:t>find records based on criteria you</w:t>
                              </w:r>
                              <w:r w:rsidR="004725D4">
                                <w:t xml:space="preserve"> </w:t>
                              </w:r>
                              <w:r w:rsidRPr="00C57973">
                                <w:t>specify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0" name="Text Box 280"/>
                        <wps:cNvSpPr txBox="1"/>
                        <wps:spPr>
                          <a:xfrm>
                            <a:off x="1259456" y="1751162"/>
                            <a:ext cx="2630805"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A14F57">
                              <w:pPr>
                                <w:pStyle w:val="BodyCopy"/>
                                <w:spacing w:before="0" w:after="0"/>
                              </w:pPr>
                              <w:r w:rsidRPr="00A14F57">
                                <w:t>move to the next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9F9251C" id="Group 281" o:spid="_x0000_s1114" style="position:absolute;margin-left:4.5pt;margin-top:20.15pt;width:358.65pt;height:234.3pt;z-index:251838464;mso-position-horizontal-relative:text;mso-position-vertical-relative:text;mso-width-relative:margin" coordsize="45548,297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">
                <v:shape id="Picture 396" o:spid="_x0000_s1115" type="#_x0000_t75" style="position:absolute;width:12767;height:297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dOh/DAAAA3AAAAA8AAABkcnMvZG93bnJldi54bWxEj0FrwkAUhO8F/8PyBG/NphaCpq5SCsXe&#10;jBqkx0f2NUnNvg27a4z/3i0UPA4z8w2z2oymEwM531pW8JKkIIgrq1uuFZTHz+cFCB+QNXaWScGN&#10;PGzWk6cV5tpeeU/DIdQiQtjnqKAJoc+l9FVDBn1ie+Lo/VhnMETpaqkdXiPcdHKeppk02HJcaLCn&#10;j4aq8+FiFLgRT5dSDtrs/Xb33WLxezwXSs2m4/sbiEBjeIT/219awesyg78z8QjI9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R06H8MAAADcAAAADwAAAAAAAAAAAAAAAACf&#10;AgAAZHJzL2Rvd25yZXYueG1sUEsFBgAAAAAEAAQA9wAAAI8DAAAAAA==&#10;">
                  <v:imagedata r:id="rId200" o:title=""/>
                  <v:path arrowok="t"/>
                </v:shape>
                <v:shape id="Text Box 274" o:spid="_x0000_s1116" type="#_x0000_t202" style="position:absolute;left:12680;top:258;width:26311;height:2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r/MYA&#10;AADcAAAADwAAAGRycy9kb3ducmV2LnhtbESPQWvCQBSE7wX/w/KEXqRu1FpL6ioirZbeNFrx9si+&#10;JsHs25DdJvHfuwWhx2FmvmHmy86UoqHaFZYVjIYRCOLU6oIzBYfk4+kVhPPIGkvLpOBKDpaL3sMc&#10;Y21b3lGz95kIEHYxKsi9r2IpXZqTQTe0FXHwfmxt0AdZZ1LX2Aa4KeU4il6kwYLDQo4VrXNKL/tf&#10;o+A8yE5frtsc28l0Ur1vm2T2rROlHvvd6g2Ep87/h+/tT61gPHuGv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gr/MYAAADcAAAADwAAAAAAAAAAAAAAAACYAgAAZHJz&#10;L2Rvd25yZXYueG1sUEsFBgAAAAAEAAQA9QAAAIsDAAAAAA==&#10;" fillcolor="white [3201]" stroked="f" strokeweight=".5pt">
                  <v:textbox>
                    <w:txbxContent>
                      <w:p w:rsidR="00124DDC" w:rsidRDefault="00124DDC" w:rsidP="00A14F57">
                        <w:pPr>
                          <w:pStyle w:val="BodyCopy"/>
                          <w:spacing w:before="0" w:after="0"/>
                        </w:pPr>
                        <w:r w:rsidRPr="00A14F57">
                          <w:t>add a new record to the database</w:t>
                        </w:r>
                      </w:p>
                    </w:txbxContent>
                  </v:textbox>
                </v:shape>
                <v:shape id="Text Box 275" o:spid="_x0000_s1117" type="#_x0000_t202" style="position:absolute;left:12767;top:4140;width:30623;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SOZ8cA&#10;AADcAAAADwAAAGRycy9kb3ducmV2LnhtbESPT2vCQBTE74V+h+UVvJS6UbFK6ipF/Ic3k9bS2yP7&#10;moRm34bsmsRv7wqFHoeZ+Q2zWPWmEi01rrSsYDSMQBBnVpecK/hIty9zEM4ja6wsk4IrOVgtHx8W&#10;GGvb8YnaxOciQNjFqKDwvo6ldFlBBt3Q1sTB+7GNQR9kk0vdYBfgppLjKHqVBksOCwXWtC4o+00u&#10;RsH3c/51dP3us5tMJ/Vm36azs06VGjz1728gPPX+P/zXPmgF49kU7mfCEZ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kjmfHAAAA3AAAAA8AAAAAAAAAAAAAAAAAmAIAAGRy&#10;cy9kb3ducmV2LnhtbFBLBQYAAAAABAAEAPUAAACMAwAAAAA=&#10;" fillcolor="white [3201]" stroked="f" strokeweight=".5pt">
                  <v:textbox>
                    <w:txbxContent>
                      <w:p w:rsidR="00124DDC" w:rsidRDefault="00124DDC" w:rsidP="00A14F57">
                        <w:pPr>
                          <w:pStyle w:val="BodyCopy"/>
                          <w:spacing w:before="0" w:after="0"/>
                        </w:pPr>
                        <w:r w:rsidRPr="00A14F57">
                          <w:t>delete a displayed record from the database</w:t>
                        </w:r>
                      </w:p>
                    </w:txbxContent>
                  </v:textbox>
                </v:shape>
                <v:shape id="Text Box 276" o:spid="_x0000_s1118" type="#_x0000_t202" style="position:absolute;left:12767;top:8453;width:26308;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QEMYA&#10;AADcAAAADwAAAGRycy9kb3ducmV2LnhtbESPW2vCQBSE3wv+h+UIfSm6qeKF6CpSeqNvGi/4dsge&#10;k2D2bMhuk/jv3YLQx2FmvmGW686UoqHaFZYVvA4jEMSp1QVnCvbJx2AOwnlkjaVlUnAjB+tV72mJ&#10;sbYtb6nZ+UwECLsYFeTeV7GULs3JoBvaijh4F1sb9EHWmdQ1tgFuSjmKoqk0WHBYyLGit5zS6+7X&#10;KDi/ZKcf130e2vFkXL1/NcnsqBOlnvvdZgHCU+f/w4/2t1Ywmk3h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YQEMYAAADcAAAADwAAAAAAAAAAAAAAAACYAgAAZHJz&#10;L2Rvd25yZXYueG1sUEsFBgAAAAAEAAQA9QAAAIsDAAAAAA==&#10;" fillcolor="white [3201]" stroked="f" strokeweight=".5pt">
                  <v:textbox>
                    <w:txbxContent>
                      <w:p w:rsidR="00124DDC" w:rsidRDefault="00124DDC" w:rsidP="00A14F57">
                        <w:pPr>
                          <w:pStyle w:val="BodyCopy"/>
                          <w:spacing w:before="0" w:after="0"/>
                        </w:pPr>
                        <w:r w:rsidRPr="00A14F57">
                          <w:t>undo changes to the displayed record</w:t>
                        </w:r>
                      </w:p>
                    </w:txbxContent>
                  </v:textbox>
                </v:shape>
                <v:shape id="Text Box 277" o:spid="_x0000_s1119" type="#_x0000_t202" style="position:absolute;left:12939;top:13370;width:26308;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1i8cA&#10;AADcAAAADwAAAGRycy9kb3ducmV2LnhtbESPT2vCQBTE7wW/w/IKXopuqtRIdJVSqi3eNP7B2yP7&#10;mgSzb0N2TdJv3y0Uehxm5jfMct2bSrTUuNKygudxBII4s7rkXMEx3YzmIJxH1lhZJgXf5GC9Gjws&#10;MdG24z21B5+LAGGXoILC+zqR0mUFGXRjWxMH78s2Bn2QTS51g12Am0pOomgmDZYcFgqs6a2g7Ha4&#10;GwXXp/yyc/321E1fpvX7R5vGZ50qNXzsXxcgPPX+P/zX/tQKJnEMv2fCEZ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6tYvHAAAA3AAAAA8AAAAAAAAAAAAAAAAAmAIAAGRy&#10;cy9kb3ducmV2LnhtbFBLBQYAAAAABAAEAPUAAACMAwAAAAA=&#10;" fillcolor="white [3201]" stroked="f" strokeweight=".5pt">
                  <v:textbox>
                    <w:txbxContent>
                      <w:p w:rsidR="00124DDC" w:rsidRDefault="00124DDC" w:rsidP="00A14F57">
                        <w:pPr>
                          <w:pStyle w:val="BodyCopy"/>
                          <w:spacing w:before="0" w:after="0"/>
                        </w:pPr>
                        <w:r w:rsidRPr="00A14F57">
                          <w:t>move to the previous records</w:t>
                        </w:r>
                      </w:p>
                    </w:txbxContent>
                  </v:textbox>
                </v:shape>
                <v:shape id="Text Box 278" o:spid="_x0000_s1120" type="#_x0000_t202" style="position:absolute;left:12939;top:26655;width:32609;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Uh+cMA&#10;AADcAAAADwAAAGRycy9kb3ducmV2LnhtbERPy2rCQBTdC/7DcIVuRCcqPkgdpUir0l2NWrq7ZG6T&#10;0MydkJkm8e+dheDycN7rbWdK0VDtCssKJuMIBHFqdcGZgnPyMVqBcB5ZY2mZFNzIwXbT760x1rbl&#10;L2pOPhMhhF2MCnLvq1hKl+Zk0I1tRRy4X1sb9AHWmdQ1tiHclHIaRQtpsODQkGNFu5zSv9O/UfAz&#10;zL4/Xbe/tLP5rHo/NMnyqhOlXgbd2ysIT51/ih/uo1YwXYa14Uw4An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Uh+cMAAADcAAAADwAAAAAAAAAAAAAAAACYAgAAZHJzL2Rv&#10;d25yZXYueG1sUEsFBgAAAAAEAAQA9QAAAIgDAAAAAA==&#10;" fillcolor="white [3201]" stroked="f" strokeweight=".5pt">
                  <v:textbox>
                    <w:txbxContent>
                      <w:p w:rsidR="00124DDC" w:rsidRDefault="00124DDC" w:rsidP="00A14F57">
                        <w:pPr>
                          <w:pStyle w:val="BodyCopy"/>
                          <w:spacing w:before="0" w:after="0"/>
                        </w:pPr>
                        <w:r w:rsidRPr="00C57973">
                          <w:t>close the form and return to the worksheet</w:t>
                        </w:r>
                      </w:p>
                    </w:txbxContent>
                  </v:textbox>
                </v:shape>
                <v:shape id="Text Box 279" o:spid="_x0000_s1121" type="#_x0000_t202" style="position:absolute;left:12677;top:21738;width:32866;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mEYsYA&#10;AADcAAAADwAAAGRycy9kb3ducmV2LnhtbESPQWvCQBSE74X+h+UJXopuVFpt6ioiVktvGrX09sg+&#10;k9Ds25Bdk/jvu0Khx2FmvmHmy86UoqHaFZYVjIYRCOLU6oIzBcfkfTAD4TyyxtIyKbiRg+Xi8WGO&#10;sbYt76k5+EwECLsYFeTeV7GULs3JoBvaijh4F1sb9EHWmdQ1tgFuSjmOohdpsOCwkGNF65zSn8PV&#10;KPh+yr4+Xbc9tZPnSbXZNcn0rBOl+r1u9QbCU+f/w3/tD61gPH2F+5l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SmEYsYAAADcAAAADwAAAAAAAAAAAAAAAACYAgAAZHJz&#10;L2Rvd25yZXYueG1sUEsFBgAAAAAEAAQA9QAAAIsDAAAAAA==&#10;" fillcolor="white [3201]" stroked="f" strokeweight=".5pt">
                  <v:textbox>
                    <w:txbxContent>
                      <w:p w:rsidR="00124DDC" w:rsidRDefault="00124DDC" w:rsidP="00A14F57">
                        <w:pPr>
                          <w:pStyle w:val="BodyCopy"/>
                          <w:spacing w:before="0" w:after="0"/>
                        </w:pPr>
                        <w:r w:rsidRPr="00C57973">
                          <w:t>find records based on criteria you</w:t>
                        </w:r>
                        <w:r w:rsidR="004725D4">
                          <w:t xml:space="preserve"> </w:t>
                        </w:r>
                        <w:r w:rsidRPr="00C57973">
                          <w:t>specify</w:t>
                        </w:r>
                      </w:p>
                    </w:txbxContent>
                  </v:textbox>
                </v:shape>
                <v:shape id="Text Box 280" o:spid="_x0000_s1122" type="#_x0000_t202" style="position:absolute;left:12594;top:17511;width:26308;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Zd2MMA&#10;AADcAAAADwAAAGRycy9kb3ducmV2LnhtbERPy2rCQBTdC/7DcIVuRCcqtpI6SpFWpbsaH7i7ZG6T&#10;0MydkJkm8e+dheDycN7LdWdK0VDtCssKJuMIBHFqdcGZgmPyNVqAcB5ZY2mZFNzIwXrV7y0x1rbl&#10;H2oOPhMhhF2MCnLvq1hKl+Zk0I1tRRy4X1sb9AHWmdQ1tiHclHIaRa/SYMGhIceKNjmlf4d/o+A6&#10;zC7frtue2tl8Vn3umuTtrBOlXgbdxzsIT51/ih/uvVYwXYT54Uw4An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Zd2MMAAADcAAAADwAAAAAAAAAAAAAAAACYAgAAZHJzL2Rv&#10;d25yZXYueG1sUEsFBgAAAAAEAAQA9QAAAIgDAAAAAA==&#10;" fillcolor="white [3201]" stroked="f" strokeweight=".5pt">
                  <v:textbox>
                    <w:txbxContent>
                      <w:p w:rsidR="00124DDC" w:rsidRDefault="00124DDC" w:rsidP="00A14F57">
                        <w:pPr>
                          <w:pStyle w:val="BodyCopy"/>
                          <w:spacing w:before="0" w:after="0"/>
                        </w:pPr>
                        <w:r w:rsidRPr="00A14F57">
                          <w:t>move to the next record</w:t>
                        </w:r>
                      </w:p>
                    </w:txbxContent>
                  </v:textbox>
                </v:shape>
              </v:group>
            </w:pict>
          </mc:Fallback>
        </mc:AlternateContent>
      </w:r>
    </w:p>
    <w:p w:rsidR="00911CEC" w:rsidRPr="00371C3A" w:rsidRDefault="00911CEC" w:rsidP="00A14F57">
      <w:pPr>
        <w:pStyle w:val="BodyCopy"/>
        <w:rPr>
          <w:noProof w:val="0"/>
        </w:rPr>
      </w:pPr>
    </w:p>
    <w:p w:rsidR="00A14F57" w:rsidRPr="00371C3A" w:rsidRDefault="00A14F57" w:rsidP="00A14F57">
      <w:pPr>
        <w:pStyle w:val="BodyCopy"/>
        <w:rPr>
          <w:noProof w:val="0"/>
        </w:rPr>
      </w:pPr>
    </w:p>
    <w:p w:rsidR="00911CEC" w:rsidRPr="00371C3A" w:rsidRDefault="00911CEC" w:rsidP="00A14F57">
      <w:pPr>
        <w:pStyle w:val="BodyCopy"/>
        <w:rPr>
          <w:noProof w:val="0"/>
        </w:rPr>
      </w:pPr>
    </w:p>
    <w:p w:rsidR="00911CEC" w:rsidRPr="00371C3A" w:rsidRDefault="00911CEC" w:rsidP="00A14F57">
      <w:pPr>
        <w:pStyle w:val="BodyCopy"/>
        <w:rPr>
          <w:noProof w:val="0"/>
        </w:rPr>
      </w:pPr>
    </w:p>
    <w:p w:rsidR="00911CEC" w:rsidRPr="00371C3A" w:rsidRDefault="00911CEC" w:rsidP="00A14F57">
      <w:pPr>
        <w:pStyle w:val="BodyCopy"/>
        <w:rPr>
          <w:noProof w:val="0"/>
        </w:rPr>
      </w:pPr>
    </w:p>
    <w:p w:rsidR="00A14F57" w:rsidRPr="00371C3A" w:rsidRDefault="00A14F57" w:rsidP="00A14F57">
      <w:pPr>
        <w:pStyle w:val="BodyCopy"/>
        <w:rPr>
          <w:noProof w:val="0"/>
        </w:rPr>
      </w:pPr>
    </w:p>
    <w:p w:rsidR="00A14F57" w:rsidRPr="00371C3A" w:rsidRDefault="00A14F57" w:rsidP="00A14F57">
      <w:pPr>
        <w:pStyle w:val="BodyCopy"/>
        <w:rPr>
          <w:noProof w:val="0"/>
        </w:rPr>
      </w:pPr>
    </w:p>
    <w:p w:rsidR="00A14F57" w:rsidRPr="00371C3A" w:rsidRDefault="00A14F57" w:rsidP="00A14F57">
      <w:pPr>
        <w:pStyle w:val="BodyCopy"/>
        <w:rPr>
          <w:noProof w:val="0"/>
        </w:rPr>
      </w:pPr>
    </w:p>
    <w:p w:rsidR="00A14F57" w:rsidRPr="00371C3A" w:rsidRDefault="00A14F57" w:rsidP="00A14F57">
      <w:pPr>
        <w:pStyle w:val="BodyCopy"/>
        <w:rPr>
          <w:noProof w:val="0"/>
        </w:rPr>
      </w:pPr>
    </w:p>
    <w:p w:rsidR="00A14F57" w:rsidRPr="00371C3A" w:rsidRDefault="00A14F57" w:rsidP="00A14F57">
      <w:pPr>
        <w:pStyle w:val="BodyCopy"/>
        <w:rPr>
          <w:noProof w:val="0"/>
        </w:rPr>
      </w:pPr>
    </w:p>
    <w:p w:rsidR="00287B3C" w:rsidRPr="00371C3A" w:rsidRDefault="00287B3C">
      <w:pPr>
        <w:rPr>
          <w:rFonts w:ascii="Helvetica" w:eastAsia="Calibri" w:hAnsi="Helvetica" w:cs="Calibri"/>
          <w:szCs w:val="16"/>
          <w:lang w:eastAsia="ar-SA"/>
        </w:rPr>
      </w:pPr>
      <w:r w:rsidRPr="00371C3A">
        <w:br w:type="page"/>
      </w:r>
    </w:p>
    <w:p w:rsidR="00911CEC" w:rsidRPr="00371C3A" w:rsidRDefault="00911CEC" w:rsidP="002D2F5F">
      <w:pPr>
        <w:pStyle w:val="Heading3"/>
        <w:rPr>
          <w:rFonts w:eastAsia="Arial"/>
          <w:lang w:eastAsia="en-US"/>
        </w:rPr>
      </w:pPr>
      <w:r w:rsidRPr="00371C3A">
        <w:rPr>
          <w:rFonts w:eastAsia="Arial"/>
          <w:spacing w:val="-2"/>
          <w:w w:val="110"/>
          <w:lang w:eastAsia="en-US"/>
        </w:rPr>
        <w:t>U</w:t>
      </w:r>
      <w:r w:rsidRPr="00371C3A">
        <w:rPr>
          <w:rFonts w:eastAsia="Arial"/>
          <w:w w:val="110"/>
          <w:lang w:eastAsia="en-US"/>
        </w:rPr>
        <w:t>sing</w:t>
      </w:r>
      <w:r w:rsidRPr="00371C3A">
        <w:rPr>
          <w:rFonts w:eastAsia="Arial"/>
          <w:spacing w:val="-19"/>
          <w:w w:val="110"/>
          <w:lang w:eastAsia="en-US"/>
        </w:rPr>
        <w:t xml:space="preserve"> </w:t>
      </w:r>
      <w:r w:rsidRPr="00371C3A">
        <w:rPr>
          <w:rFonts w:eastAsia="Arial"/>
          <w:w w:val="110"/>
          <w:lang w:eastAsia="en-US"/>
        </w:rPr>
        <w:t>a</w:t>
      </w:r>
      <w:r w:rsidRPr="00371C3A">
        <w:rPr>
          <w:rFonts w:eastAsia="Arial"/>
          <w:spacing w:val="-16"/>
          <w:w w:val="110"/>
          <w:lang w:eastAsia="en-US"/>
        </w:rPr>
        <w:t xml:space="preserve"> </w:t>
      </w:r>
      <w:r w:rsidRPr="00371C3A">
        <w:rPr>
          <w:rFonts w:eastAsia="Arial"/>
          <w:w w:val="110"/>
          <w:lang w:eastAsia="en-US"/>
        </w:rPr>
        <w:t>d</w:t>
      </w:r>
      <w:r w:rsidRPr="00371C3A">
        <w:rPr>
          <w:rFonts w:eastAsia="Arial"/>
          <w:spacing w:val="-2"/>
          <w:w w:val="110"/>
          <w:lang w:eastAsia="en-US"/>
        </w:rPr>
        <w:t>a</w:t>
      </w:r>
      <w:r w:rsidRPr="00371C3A">
        <w:rPr>
          <w:rFonts w:eastAsia="Arial"/>
          <w:w w:val="110"/>
          <w:lang w:eastAsia="en-US"/>
        </w:rPr>
        <w:t>t</w:t>
      </w:r>
      <w:r w:rsidRPr="00371C3A">
        <w:rPr>
          <w:rFonts w:eastAsia="Arial"/>
          <w:spacing w:val="-2"/>
          <w:w w:val="110"/>
          <w:lang w:eastAsia="en-US"/>
        </w:rPr>
        <w:t>a</w:t>
      </w:r>
      <w:r w:rsidRPr="00371C3A">
        <w:rPr>
          <w:rFonts w:eastAsia="Arial"/>
          <w:spacing w:val="-17"/>
          <w:w w:val="110"/>
          <w:lang w:eastAsia="en-US"/>
        </w:rPr>
        <w:t xml:space="preserve"> </w:t>
      </w:r>
      <w:r w:rsidRPr="00371C3A">
        <w:rPr>
          <w:rFonts w:eastAsia="Arial"/>
          <w:w w:val="110"/>
          <w:lang w:eastAsia="en-US"/>
        </w:rPr>
        <w:t>for</w:t>
      </w:r>
      <w:r w:rsidRPr="00371C3A">
        <w:rPr>
          <w:rFonts w:eastAsia="Arial"/>
          <w:spacing w:val="-2"/>
          <w:w w:val="110"/>
          <w:lang w:eastAsia="en-US"/>
        </w:rPr>
        <w:t>m</w:t>
      </w:r>
      <w:r w:rsidRPr="00371C3A">
        <w:rPr>
          <w:rFonts w:eastAsia="Arial"/>
          <w:spacing w:val="-18"/>
          <w:w w:val="110"/>
          <w:lang w:eastAsia="en-US"/>
        </w:rPr>
        <w:t xml:space="preserve"> </w:t>
      </w:r>
      <w:r w:rsidRPr="00371C3A">
        <w:rPr>
          <w:rFonts w:eastAsia="Arial"/>
          <w:w w:val="110"/>
          <w:lang w:eastAsia="en-US"/>
        </w:rPr>
        <w:t>to</w:t>
      </w:r>
      <w:r w:rsidRPr="00371C3A">
        <w:rPr>
          <w:rFonts w:eastAsia="Arial"/>
          <w:spacing w:val="-18"/>
          <w:w w:val="110"/>
          <w:lang w:eastAsia="en-US"/>
        </w:rPr>
        <w:t xml:space="preserve"> </w:t>
      </w:r>
      <w:r w:rsidRPr="00371C3A">
        <w:rPr>
          <w:rFonts w:eastAsia="Arial"/>
          <w:spacing w:val="-2"/>
          <w:w w:val="110"/>
          <w:lang w:eastAsia="en-US"/>
        </w:rPr>
        <w:t>e</w:t>
      </w:r>
      <w:r w:rsidRPr="00371C3A">
        <w:rPr>
          <w:rFonts w:eastAsia="Arial"/>
          <w:w w:val="110"/>
          <w:lang w:eastAsia="en-US"/>
        </w:rPr>
        <w:t>dit</w:t>
      </w:r>
      <w:r w:rsidRPr="00371C3A">
        <w:rPr>
          <w:rFonts w:eastAsia="Arial"/>
          <w:spacing w:val="-17"/>
          <w:w w:val="110"/>
          <w:lang w:eastAsia="en-US"/>
        </w:rPr>
        <w:t xml:space="preserve"> </w:t>
      </w:r>
      <w:r w:rsidRPr="00371C3A">
        <w:rPr>
          <w:rFonts w:eastAsia="Arial"/>
          <w:w w:val="110"/>
          <w:lang w:eastAsia="en-US"/>
        </w:rPr>
        <w:t>r</w:t>
      </w:r>
      <w:r w:rsidRPr="00371C3A">
        <w:rPr>
          <w:rFonts w:eastAsia="Arial"/>
          <w:spacing w:val="-2"/>
          <w:w w:val="110"/>
          <w:lang w:eastAsia="en-US"/>
        </w:rPr>
        <w:t>e</w:t>
      </w:r>
      <w:r w:rsidRPr="00371C3A">
        <w:rPr>
          <w:rFonts w:eastAsia="Arial"/>
          <w:w w:val="110"/>
          <w:lang w:eastAsia="en-US"/>
        </w:rPr>
        <w:t>cords</w:t>
      </w:r>
    </w:p>
    <w:p w:rsidR="00911CEC" w:rsidRPr="00371C3A" w:rsidRDefault="00911CEC" w:rsidP="00C57973">
      <w:pPr>
        <w:pStyle w:val="BodyCopy"/>
        <w:rPr>
          <w:noProof w:val="0"/>
        </w:rPr>
      </w:pPr>
      <w:r w:rsidRPr="00371C3A">
        <w:rPr>
          <w:noProof w:val="0"/>
        </w:rPr>
        <w:t>You may change the details of any displayed record by simply editing the data spreadsheet inside the field boxes in the data form.</w:t>
      </w:r>
    </w:p>
    <w:p w:rsidR="00911CEC" w:rsidRPr="00371C3A" w:rsidRDefault="00911CEC" w:rsidP="00C57973">
      <w:pPr>
        <w:pStyle w:val="BodyCopy"/>
        <w:rPr>
          <w:noProof w:val="0"/>
        </w:rPr>
      </w:pPr>
      <w:r w:rsidRPr="00371C3A">
        <w:rPr>
          <w:noProof w:val="0"/>
        </w:rPr>
        <w:t>To change the Age field of the displayed record from 41 to 42:</w:t>
      </w:r>
      <w:r w:rsidR="00287B3C" w:rsidRPr="00371C3A">
        <w:rPr>
          <w:noProof w:val="0"/>
        </w:rPr>
        <w:t xml:space="preserve"> </w:t>
      </w:r>
    </w:p>
    <w:p w:rsidR="00287B3C" w:rsidRPr="00371C3A" w:rsidRDefault="00287B3C" w:rsidP="00C57973">
      <w:pPr>
        <w:pStyle w:val="BodyCopy"/>
        <w:rPr>
          <w:noProof w:val="0"/>
        </w:rPr>
      </w:pPr>
      <w:r w:rsidRPr="00371C3A">
        <w:rPr>
          <w:lang w:val="en-US" w:eastAsia="en-US"/>
        </w:rPr>
        <mc:AlternateContent>
          <mc:Choice Requires="wpg">
            <w:drawing>
              <wp:anchor distT="0" distB="0" distL="114300" distR="114300" simplePos="0" relativeHeight="251841536" behindDoc="0" locked="0" layoutInCell="1" allowOverlap="1" wp14:anchorId="3DDAC9DE" wp14:editId="0D7F13D5">
                <wp:simplePos x="0" y="0"/>
                <wp:positionH relativeFrom="column">
                  <wp:posOffset>-51758</wp:posOffset>
                </wp:positionH>
                <wp:positionV relativeFrom="paragraph">
                  <wp:posOffset>66963</wp:posOffset>
                </wp:positionV>
                <wp:extent cx="4563373" cy="310550"/>
                <wp:effectExtent l="0" t="0" r="8890" b="0"/>
                <wp:wrapNone/>
                <wp:docPr id="283" name="Group 283"/>
                <wp:cNvGraphicFramePr/>
                <a:graphic xmlns:a="http://schemas.openxmlformats.org/drawingml/2006/main">
                  <a:graphicData uri="http://schemas.microsoft.com/office/word/2010/wordprocessingGroup">
                    <wpg:wgp>
                      <wpg:cNvGrpSpPr/>
                      <wpg:grpSpPr>
                        <a:xfrm>
                          <a:off x="0" y="0"/>
                          <a:ext cx="4563373" cy="310550"/>
                          <a:chOff x="0" y="0"/>
                          <a:chExt cx="4563373" cy="310550"/>
                        </a:xfrm>
                      </wpg:grpSpPr>
                      <wps:wsp>
                        <wps:cNvPr id="282" name="Text Box 282"/>
                        <wps:cNvSpPr txBox="1"/>
                        <wps:spPr>
                          <a:xfrm>
                            <a:off x="0" y="17252"/>
                            <a:ext cx="3545205" cy="292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287B3C">
                              <w:pPr>
                                <w:pStyle w:val="BodyCopy"/>
                                <w:spacing w:before="0" w:after="0"/>
                              </w:pPr>
                              <w:r w:rsidRPr="00C57973">
                                <w:t>Double</w:t>
                              </w:r>
                              <w:r>
                                <w:t xml:space="preserve"> </w:t>
                              </w:r>
                              <w:r>
                                <w:tab/>
                              </w:r>
                              <w:r w:rsidRPr="00C57973">
                                <w:t xml:space="preserve">inside the Age field edit box: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5" name="image5.png"/>
                          <pic:cNvPicPr>
                            <a:picLocks noChangeAspect="1"/>
                          </pic:cNvPicPr>
                        </pic:nvPicPr>
                        <pic:blipFill>
                          <a:blip r:embed="rId201" cstate="print">
                            <a:extLst>
                              <a:ext uri="{28A0092B-C50C-407E-A947-70E740481C1C}">
                                <a14:useLocalDpi xmlns:a14="http://schemas.microsoft.com/office/drawing/2010/main" val="0"/>
                              </a:ext>
                            </a:extLst>
                          </a:blip>
                          <a:stretch>
                            <a:fillRect/>
                          </a:stretch>
                        </pic:blipFill>
                        <pic:spPr>
                          <a:xfrm>
                            <a:off x="2958860" y="0"/>
                            <a:ext cx="1604513" cy="310550"/>
                          </a:xfrm>
                          <a:prstGeom prst="rect">
                            <a:avLst/>
                          </a:prstGeom>
                        </pic:spPr>
                      </pic:pic>
                    </wpg:wgp>
                  </a:graphicData>
                </a:graphic>
                <wp14:sizeRelH relativeFrom="margin">
                  <wp14:pctWidth>0</wp14:pctWidth>
                </wp14:sizeRelH>
              </wp:anchor>
            </w:drawing>
          </mc:Choice>
          <mc:Fallback>
            <w:pict>
              <v:group w14:anchorId="3DDAC9DE" id="Group 283" o:spid="_x0000_s1123" style="position:absolute;margin-left:-4.1pt;margin-top:5.25pt;width:359.3pt;height:24.45pt;z-index:251841536;mso-position-horizontal-relative:text;mso-position-vertical-relative:text;mso-width-relative:margin" coordsize="45633,3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">
                <v:shape id="Text Box 282" o:spid="_x0000_s1124" type="#_x0000_t202" style="position:absolute;top:172;width:35452;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hmNMcA&#10;AADcAAAADwAAAGRycy9kb3ducmV2LnhtbESPS2vDMBCE74X+B7GFXEIjx6FtcKOEUJoHuTXOg94W&#10;a2ubWitjKbbz76NCoMdhZr5hZoveVKKlxpWWFYxHEQjizOqScwWHdPU8BeE8ssbKMim4koPF/PFh&#10;hom2HX9Ru/e5CBB2CSoovK8TKV1WkEE3sjVx8H5sY9AH2eRSN9gFuKlkHEWv0mDJYaHAmj4Kyn73&#10;F6Pge5ifd65fH7vJy6T+3LTp20mnSg2e+uU7CE+9/w/f21utIJ7G8HcmHAE5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YZjTHAAAA3AAAAA8AAAAAAAAAAAAAAAAAmAIAAGRy&#10;cy9kb3ducmV2LnhtbFBLBQYAAAAABAAEAPUAAACMAwAAAAA=&#10;" fillcolor="white [3201]" stroked="f" strokeweight=".5pt">
                  <v:textbox>
                    <w:txbxContent>
                      <w:p w:rsidR="00124DDC" w:rsidRDefault="00124DDC" w:rsidP="00287B3C">
                        <w:pPr>
                          <w:pStyle w:val="BodyCopy"/>
                          <w:spacing w:before="0" w:after="0"/>
                        </w:pPr>
                        <w:r w:rsidRPr="00C57973">
                          <w:t>Double</w:t>
                        </w:r>
                        <w:r>
                          <w:t xml:space="preserve"> </w:t>
                        </w:r>
                        <w:r>
                          <w:tab/>
                        </w:r>
                        <w:r w:rsidRPr="00C57973">
                          <w:t xml:space="preserve">inside the Age field edit box: </w:t>
                        </w:r>
                      </w:p>
                    </w:txbxContent>
                  </v:textbox>
                </v:shape>
                <v:shape id="image5.png" o:spid="_x0000_s1125" type="#_x0000_t75" style="position:absolute;left:29588;width:16045;height:31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FJy3GAAAA3AAAAA8AAABkcnMvZG93bnJldi54bWxEj09rAjEUxO9Cv0N4BW+areKfbo1iC0IF&#10;D2ot9PjYvG6Wbl6WJLpbP31TEDwOM/MbZrHqbC0u5EPlWMHTMANBXDhdcang9LEZzEGEiKyxdkwK&#10;finAavnQW2CuXcsHuhxjKRKEQ44KTIxNLmUoDFkMQ9cQJ+/beYsxSV9K7bFNcFvLUZZNpcWK04LB&#10;ht4MFT/Hs1WAe/+1u57Mq5+0h/V4+vm8nXVaqf5jt34BEamL9/Ct/a4VjOYT+D+TjoBc/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oUnLcYAAADcAAAADwAAAAAAAAAAAAAA&#10;AACfAgAAZHJzL2Rvd25yZXYueG1sUEsFBgAAAAAEAAQA9wAAAJIDAAAAAA==&#10;">
                  <v:imagedata r:id="rId202" o:title=""/>
                  <v:path arrowok="t"/>
                </v:shape>
              </v:group>
            </w:pict>
          </mc:Fallback>
        </mc:AlternateContent>
      </w:r>
    </w:p>
    <w:p w:rsidR="00287B3C" w:rsidRPr="00371C3A" w:rsidRDefault="00287B3C" w:rsidP="00C57973">
      <w:pPr>
        <w:pStyle w:val="BodyCopy"/>
        <w:rPr>
          <w:noProof w:val="0"/>
        </w:rPr>
      </w:pPr>
    </w:p>
    <w:p w:rsidR="00287B3C" w:rsidRPr="00371C3A" w:rsidRDefault="00287B3C" w:rsidP="00287B3C">
      <w:pPr>
        <w:pStyle w:val="BodyCopy"/>
        <w:spacing w:before="0" w:after="0"/>
        <w:rPr>
          <w:noProof w:val="0"/>
        </w:rPr>
      </w:pPr>
      <w:r w:rsidRPr="00371C3A">
        <w:rPr>
          <w:noProof w:val="0"/>
        </w:rPr>
        <w:t xml:space="preserve">Click </w:t>
      </w:r>
      <w:r w:rsidRPr="00371C3A">
        <w:rPr>
          <w:noProof w:val="0"/>
        </w:rPr>
        <w:tab/>
      </w:r>
      <w:r w:rsidRPr="00371C3A">
        <w:rPr>
          <w:noProof w:val="0"/>
        </w:rPr>
        <w:tab/>
        <w:t>worksheet</w:t>
      </w:r>
    </w:p>
    <w:p w:rsidR="00911CEC" w:rsidRPr="00371C3A" w:rsidRDefault="00287B3C" w:rsidP="00C57973">
      <w:pPr>
        <w:pStyle w:val="BodyCopy"/>
        <w:rPr>
          <w:noProof w:val="0"/>
        </w:rPr>
      </w:pPr>
      <w:r w:rsidRPr="00371C3A">
        <w:rPr>
          <w:noProof w:val="0"/>
        </w:rPr>
        <w:t xml:space="preserve">Type </w:t>
      </w:r>
      <w:r w:rsidRPr="00371C3A">
        <w:rPr>
          <w:noProof w:val="0"/>
        </w:rPr>
        <w:tab/>
      </w:r>
      <w:r w:rsidRPr="00371C3A">
        <w:rPr>
          <w:noProof w:val="0"/>
        </w:rPr>
        <w:tab/>
      </w:r>
      <w:r w:rsidR="00911CEC" w:rsidRPr="00371C3A">
        <w:rPr>
          <w:noProof w:val="0"/>
        </w:rPr>
        <w:t>42 to alter the Age</w:t>
      </w:r>
    </w:p>
    <w:p w:rsidR="00911CEC" w:rsidRPr="00371C3A" w:rsidRDefault="00287B3C" w:rsidP="00C57973">
      <w:pPr>
        <w:pStyle w:val="BodyCopy"/>
        <w:rPr>
          <w:noProof w:val="0"/>
        </w:rPr>
      </w:pPr>
      <w:r w:rsidRPr="00371C3A">
        <w:rPr>
          <w:lang w:val="en-US" w:eastAsia="en-US"/>
        </w:rPr>
        <mc:AlternateContent>
          <mc:Choice Requires="wpg">
            <w:drawing>
              <wp:anchor distT="0" distB="0" distL="114300" distR="114300" simplePos="0" relativeHeight="251844608" behindDoc="0" locked="0" layoutInCell="1" allowOverlap="1" wp14:anchorId="5F287F1C" wp14:editId="2FA13FDF">
                <wp:simplePos x="0" y="0"/>
                <wp:positionH relativeFrom="column">
                  <wp:posOffset>-94891</wp:posOffset>
                </wp:positionH>
                <wp:positionV relativeFrom="paragraph">
                  <wp:posOffset>91476</wp:posOffset>
                </wp:positionV>
                <wp:extent cx="5166828" cy="844550"/>
                <wp:effectExtent l="0" t="0" r="0" b="0"/>
                <wp:wrapNone/>
                <wp:docPr id="288" name="Group 288"/>
                <wp:cNvGraphicFramePr/>
                <a:graphic xmlns:a="http://schemas.openxmlformats.org/drawingml/2006/main">
                  <a:graphicData uri="http://schemas.microsoft.com/office/word/2010/wordprocessingGroup">
                    <wpg:wgp>
                      <wpg:cNvGrpSpPr/>
                      <wpg:grpSpPr>
                        <a:xfrm>
                          <a:off x="0" y="0"/>
                          <a:ext cx="5166828" cy="844550"/>
                          <a:chOff x="0" y="8554"/>
                          <a:chExt cx="5167394" cy="845435"/>
                        </a:xfrm>
                      </wpg:grpSpPr>
                      <wps:wsp>
                        <wps:cNvPr id="284" name="Text Box 284"/>
                        <wps:cNvSpPr txBox="1"/>
                        <wps:spPr>
                          <a:xfrm>
                            <a:off x="0" y="8554"/>
                            <a:ext cx="3994205" cy="8454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287B3C">
                              <w:pPr>
                                <w:pStyle w:val="BodyCopy"/>
                                <w:spacing w:before="120" w:after="120"/>
                              </w:pPr>
                              <w:r w:rsidRPr="00C57973">
                                <w:t>Using a data form to add records</w:t>
                              </w:r>
                            </w:p>
                            <w:p w:rsidR="00124DDC" w:rsidRDefault="00124DDC" w:rsidP="00287B3C">
                              <w:pPr>
                                <w:pStyle w:val="BodyCopy"/>
                                <w:spacing w:before="120" w:after="120"/>
                              </w:pPr>
                              <w:r w:rsidRPr="00C57973">
                                <w:t xml:space="preserve">You may add records to the database by clicking the button </w:t>
                              </w:r>
                            </w:p>
                            <w:p w:rsidR="00124DDC" w:rsidRDefault="00124DDC" w:rsidP="00287B3C">
                              <w:pPr>
                                <w:pStyle w:val="BodyCopy"/>
                                <w:spacing w:before="120" w:after="120"/>
                              </w:pPr>
                              <w:r w:rsidRPr="00C57973">
                                <w:t>in the data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95" name="Picture 395"/>
                          <pic:cNvPicPr>
                            <a:picLocks noChangeAspect="1"/>
                          </pic:cNvPicPr>
                        </pic:nvPicPr>
                        <pic:blipFill>
                          <a:blip r:embed="rId203">
                            <a:extLst>
                              <a:ext uri="{28A0092B-C50C-407E-A947-70E740481C1C}">
                                <a14:useLocalDpi xmlns:a14="http://schemas.microsoft.com/office/drawing/2010/main" val="0"/>
                              </a:ext>
                            </a:extLst>
                          </a:blip>
                          <a:srcRect/>
                          <a:stretch>
                            <a:fillRect/>
                          </a:stretch>
                        </pic:blipFill>
                        <pic:spPr bwMode="auto">
                          <a:xfrm>
                            <a:off x="3890685" y="285132"/>
                            <a:ext cx="1276709" cy="3709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F287F1C" id="Group 288" o:spid="_x0000_s1126" style="position:absolute;margin-left:-7.45pt;margin-top:7.2pt;width:406.85pt;height:66.5pt;z-index:251844608;mso-position-horizontal-relative:text;mso-position-vertical-relative:text;mso-width-relative:margin;mso-height-relative:margin" coordorigin=",85" coordsize="51673,8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">
                <v:shape id="Text Box 284" o:spid="_x0000_s1127" type="#_x0000_t202" style="position:absolute;top:85;width:39942;height:8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1b28YA&#10;AADcAAAADwAAAGRycy9kb3ducmV2LnhtbESPQWvCQBSE70L/w/IKXopuqlYlukop2oq3GrX09sg+&#10;k9Ds25Bdk/Tfd4WCx2FmvmGW686UoqHaFZYVPA8jEMSp1QVnCo7JdjAH4TyyxtIyKfglB+vVQ2+J&#10;sbYtf1Jz8JkIEHYxKsi9r2IpXZqTQTe0FXHwLrY26IOsM6lrbAPclHIURVNpsOCwkGNFbzmlP4er&#10;UfD9lH3tXfd+ascv42rz0SSzs06U6j92rwsQnjp/D/+3d1rBaD6B25lw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1b28YAAADcAAAADwAAAAAAAAAAAAAAAACYAgAAZHJz&#10;L2Rvd25yZXYueG1sUEsFBgAAAAAEAAQA9QAAAIsDAAAAAA==&#10;" fillcolor="white [3201]" stroked="f" strokeweight=".5pt">
                  <v:textbox>
                    <w:txbxContent>
                      <w:p w:rsidR="00124DDC" w:rsidRDefault="00124DDC" w:rsidP="00287B3C">
                        <w:pPr>
                          <w:pStyle w:val="BodyCopy"/>
                          <w:spacing w:before="120" w:after="120"/>
                        </w:pPr>
                        <w:r w:rsidRPr="00C57973">
                          <w:t>Using a data form to add records</w:t>
                        </w:r>
                      </w:p>
                      <w:p w:rsidR="00124DDC" w:rsidRDefault="00124DDC" w:rsidP="00287B3C">
                        <w:pPr>
                          <w:pStyle w:val="BodyCopy"/>
                          <w:spacing w:before="120" w:after="120"/>
                        </w:pPr>
                        <w:r w:rsidRPr="00C57973">
                          <w:t xml:space="preserve">You may add records to the database by clicking the button </w:t>
                        </w:r>
                      </w:p>
                      <w:p w:rsidR="00124DDC" w:rsidRDefault="00124DDC" w:rsidP="00287B3C">
                        <w:pPr>
                          <w:pStyle w:val="BodyCopy"/>
                          <w:spacing w:before="120" w:after="120"/>
                        </w:pPr>
                        <w:r w:rsidRPr="00C57973">
                          <w:t>in the data form.</w:t>
                        </w:r>
                      </w:p>
                    </w:txbxContent>
                  </v:textbox>
                </v:shape>
                <v:shape id="Picture 395" o:spid="_x0000_s1128" type="#_x0000_t75" style="position:absolute;left:38906;top:2851;width:12767;height:37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4pfnFAAAA3AAAAA8AAABkcnMvZG93bnJldi54bWxEj9FqwkAURN8F/2G5gm+6iaK1qauIRbHo&#10;S20/4JK9TUKzd9PsmkS/3i0IPg4zc4ZZrjtTioZqV1hWEI8jEMSp1QVnCr6/dqMFCOeRNZaWScGV&#10;HKxX/d4SE21b/qTm7DMRIOwSVJB7XyVSujQng25sK+Lg/djaoA+yzqSusQ1wU8pJFM2lwYLDQo4V&#10;bXNKf88Xo6A7fLxc6fS3Pc7jZrdfvN8obm9KDQfd5g2Ep84/w4/2QSuYvs7g/0w4AnJ1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xuKX5xQAAANwAAAAPAAAAAAAAAAAAAAAA&#10;AJ8CAABkcnMvZG93bnJldi54bWxQSwUGAAAAAAQABAD3AAAAkQMAAAAA&#10;">
                  <v:imagedata r:id="rId204" o:title=""/>
                  <v:path arrowok="t"/>
                </v:shape>
              </v:group>
            </w:pict>
          </mc:Fallback>
        </mc:AlternateContent>
      </w:r>
    </w:p>
    <w:p w:rsidR="00287B3C" w:rsidRPr="00371C3A" w:rsidRDefault="00287B3C" w:rsidP="00C57973">
      <w:pPr>
        <w:pStyle w:val="BodyCopy"/>
        <w:rPr>
          <w:noProof w:val="0"/>
        </w:rPr>
      </w:pPr>
    </w:p>
    <w:p w:rsidR="00287B3C" w:rsidRPr="00371C3A" w:rsidRDefault="00287B3C" w:rsidP="00C57973">
      <w:pPr>
        <w:pStyle w:val="BodyCopy"/>
        <w:rPr>
          <w:noProof w:val="0"/>
        </w:rPr>
      </w:pPr>
    </w:p>
    <w:p w:rsidR="00287B3C" w:rsidRPr="00371C3A" w:rsidRDefault="00287B3C" w:rsidP="00C57973">
      <w:pPr>
        <w:pStyle w:val="BodyCopy"/>
        <w:rPr>
          <w:noProof w:val="0"/>
        </w:rPr>
      </w:pPr>
    </w:p>
    <w:p w:rsidR="00911CEC" w:rsidRPr="00371C3A" w:rsidRDefault="00911CEC" w:rsidP="00C57973">
      <w:pPr>
        <w:pStyle w:val="BodyCopy"/>
        <w:rPr>
          <w:noProof w:val="0"/>
        </w:rPr>
      </w:pPr>
      <w:r w:rsidRPr="00371C3A">
        <w:rPr>
          <w:noProof w:val="0"/>
        </w:rPr>
        <w:t>Type the new record details pressing the &lt;TAB&gt; key to jump to each field box and the NEW button to enter the next record or the CLOSE button when all data has been completed.</w:t>
      </w:r>
    </w:p>
    <w:p w:rsidR="00911CEC" w:rsidRPr="00371C3A" w:rsidRDefault="00911CEC" w:rsidP="00C57973">
      <w:pPr>
        <w:pStyle w:val="BodyCopy"/>
        <w:rPr>
          <w:noProof w:val="0"/>
        </w:rPr>
      </w:pPr>
      <w:r w:rsidRPr="00371C3A">
        <w:rPr>
          <w:noProof w:val="0"/>
        </w:rPr>
        <w:t>You will now use the data form to add the following records to the database:</w:t>
      </w:r>
      <w:r w:rsidR="00287B3C" w:rsidRPr="00371C3A">
        <w:rPr>
          <w:noProof w:val="0"/>
        </w:rPr>
        <w:br/>
      </w:r>
    </w:p>
    <w:p w:rsidR="00287B3C" w:rsidRPr="00371C3A" w:rsidRDefault="00911CEC" w:rsidP="00287B3C">
      <w:pPr>
        <w:widowControl w:val="0"/>
        <w:spacing w:after="0" w:line="200" w:lineRule="atLeast"/>
        <w:rPr>
          <w:rFonts w:ascii="Arial" w:eastAsia="Arial" w:hAnsi="Arial" w:cs="Arial"/>
          <w:sz w:val="21"/>
          <w:szCs w:val="21"/>
          <w:lang w:eastAsia="en-US"/>
        </w:rPr>
      </w:pPr>
      <w:r w:rsidRPr="00371C3A">
        <w:rPr>
          <w:rFonts w:ascii="Arial" w:eastAsia="Arial" w:hAnsi="Arial" w:cs="Arial"/>
          <w:noProof/>
          <w:sz w:val="20"/>
          <w:szCs w:val="20"/>
          <w:lang w:val="en-US" w:eastAsia="en-US"/>
        </w:rPr>
        <w:drawing>
          <wp:inline distT="0" distB="0" distL="0" distR="0" wp14:anchorId="581C1AAA" wp14:editId="4937BEA1">
            <wp:extent cx="4658070" cy="1068990"/>
            <wp:effectExtent l="0" t="0" r="0" b="0"/>
            <wp:docPr id="28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205" cstate="print"/>
                    <a:stretch>
                      <a:fillRect/>
                    </a:stretch>
                  </pic:blipFill>
                  <pic:spPr>
                    <a:xfrm>
                      <a:off x="0" y="0"/>
                      <a:ext cx="4658070" cy="1068990"/>
                    </a:xfrm>
                    <a:prstGeom prst="rect">
                      <a:avLst/>
                    </a:prstGeom>
                  </pic:spPr>
                </pic:pic>
              </a:graphicData>
            </a:graphic>
          </wp:inline>
        </w:drawing>
      </w:r>
    </w:p>
    <w:p w:rsidR="00287B3C" w:rsidRPr="00371C3A" w:rsidRDefault="00287B3C">
      <w:pPr>
        <w:rPr>
          <w:rFonts w:ascii="Arial" w:eastAsia="Arial" w:hAnsi="Arial" w:cs="Arial"/>
          <w:sz w:val="21"/>
          <w:szCs w:val="21"/>
          <w:lang w:eastAsia="en-US"/>
        </w:rPr>
      </w:pPr>
      <w:r w:rsidRPr="00371C3A">
        <w:rPr>
          <w:rFonts w:ascii="Arial" w:eastAsia="Arial" w:hAnsi="Arial" w:cs="Arial"/>
          <w:sz w:val="21"/>
          <w:szCs w:val="21"/>
          <w:lang w:eastAsia="en-US"/>
        </w:rPr>
        <w:br w:type="page"/>
      </w:r>
    </w:p>
    <w:p w:rsidR="00911CEC" w:rsidRPr="00371C3A" w:rsidRDefault="00911CEC" w:rsidP="002D2F5F">
      <w:pPr>
        <w:pStyle w:val="Heading3"/>
        <w:rPr>
          <w:rFonts w:eastAsia="Arial"/>
          <w:lang w:eastAsia="en-US"/>
        </w:rPr>
      </w:pPr>
      <w:r w:rsidRPr="00371C3A">
        <w:rPr>
          <w:rFonts w:eastAsia="Arial"/>
          <w:spacing w:val="-2"/>
          <w:w w:val="110"/>
          <w:lang w:eastAsia="en-US"/>
        </w:rPr>
        <w:t>U</w:t>
      </w:r>
      <w:r w:rsidRPr="00371C3A">
        <w:rPr>
          <w:rFonts w:eastAsia="Arial"/>
          <w:w w:val="110"/>
          <w:lang w:eastAsia="en-US"/>
        </w:rPr>
        <w:t>sing</w:t>
      </w:r>
      <w:r w:rsidRPr="00371C3A">
        <w:rPr>
          <w:rFonts w:eastAsia="Arial"/>
          <w:spacing w:val="-16"/>
          <w:w w:val="110"/>
          <w:lang w:eastAsia="en-US"/>
        </w:rPr>
        <w:t xml:space="preserve"> </w:t>
      </w:r>
      <w:r w:rsidRPr="00371C3A">
        <w:rPr>
          <w:rFonts w:eastAsia="Arial"/>
          <w:w w:val="110"/>
          <w:lang w:eastAsia="en-US"/>
        </w:rPr>
        <w:t>a</w:t>
      </w:r>
      <w:r w:rsidRPr="00371C3A">
        <w:rPr>
          <w:rFonts w:eastAsia="Arial"/>
          <w:spacing w:val="-14"/>
          <w:w w:val="110"/>
          <w:lang w:eastAsia="en-US"/>
        </w:rPr>
        <w:t xml:space="preserve"> </w:t>
      </w:r>
      <w:r w:rsidRPr="00371C3A">
        <w:rPr>
          <w:rFonts w:eastAsia="Arial"/>
          <w:w w:val="110"/>
          <w:lang w:eastAsia="en-US"/>
        </w:rPr>
        <w:t>d</w:t>
      </w:r>
      <w:r w:rsidRPr="00371C3A">
        <w:rPr>
          <w:rFonts w:eastAsia="Arial"/>
          <w:spacing w:val="-2"/>
          <w:w w:val="110"/>
          <w:lang w:eastAsia="en-US"/>
        </w:rPr>
        <w:t>a</w:t>
      </w:r>
      <w:r w:rsidRPr="00371C3A">
        <w:rPr>
          <w:rFonts w:eastAsia="Arial"/>
          <w:w w:val="110"/>
          <w:lang w:eastAsia="en-US"/>
        </w:rPr>
        <w:t>t</w:t>
      </w:r>
      <w:r w:rsidRPr="00371C3A">
        <w:rPr>
          <w:rFonts w:eastAsia="Arial"/>
          <w:spacing w:val="-2"/>
          <w:w w:val="110"/>
          <w:lang w:eastAsia="en-US"/>
        </w:rPr>
        <w:t>a</w:t>
      </w:r>
      <w:r w:rsidRPr="00371C3A">
        <w:rPr>
          <w:rFonts w:eastAsia="Arial"/>
          <w:spacing w:val="-15"/>
          <w:w w:val="110"/>
          <w:lang w:eastAsia="en-US"/>
        </w:rPr>
        <w:t xml:space="preserve"> </w:t>
      </w:r>
      <w:r w:rsidRPr="00371C3A">
        <w:rPr>
          <w:rFonts w:eastAsia="Arial"/>
          <w:w w:val="110"/>
          <w:lang w:eastAsia="en-US"/>
        </w:rPr>
        <w:t>for</w:t>
      </w:r>
      <w:r w:rsidRPr="00371C3A">
        <w:rPr>
          <w:rFonts w:eastAsia="Arial"/>
          <w:spacing w:val="-2"/>
          <w:w w:val="110"/>
          <w:lang w:eastAsia="en-US"/>
        </w:rPr>
        <w:t>m</w:t>
      </w:r>
      <w:r w:rsidRPr="00371C3A">
        <w:rPr>
          <w:rFonts w:eastAsia="Arial"/>
          <w:spacing w:val="-15"/>
          <w:w w:val="110"/>
          <w:lang w:eastAsia="en-US"/>
        </w:rPr>
        <w:t xml:space="preserve"> </w:t>
      </w:r>
      <w:r w:rsidRPr="00371C3A">
        <w:rPr>
          <w:rFonts w:eastAsia="Arial"/>
          <w:w w:val="110"/>
          <w:lang w:eastAsia="en-US"/>
        </w:rPr>
        <w:t>to</w:t>
      </w:r>
      <w:r w:rsidRPr="00371C3A">
        <w:rPr>
          <w:rFonts w:eastAsia="Arial"/>
          <w:spacing w:val="-16"/>
          <w:w w:val="110"/>
          <w:lang w:eastAsia="en-US"/>
        </w:rPr>
        <w:t xml:space="preserve"> </w:t>
      </w:r>
      <w:r w:rsidRPr="00371C3A">
        <w:rPr>
          <w:rFonts w:eastAsia="Arial"/>
          <w:w w:val="110"/>
          <w:lang w:eastAsia="en-US"/>
        </w:rPr>
        <w:t>find</w:t>
      </w:r>
      <w:r w:rsidRPr="00371C3A">
        <w:rPr>
          <w:rFonts w:eastAsia="Arial"/>
          <w:spacing w:val="-15"/>
          <w:w w:val="110"/>
          <w:lang w:eastAsia="en-US"/>
        </w:rPr>
        <w:t xml:space="preserve"> </w:t>
      </w:r>
      <w:r w:rsidRPr="00371C3A">
        <w:rPr>
          <w:rFonts w:eastAsia="Arial"/>
          <w:w w:val="110"/>
          <w:lang w:eastAsia="en-US"/>
        </w:rPr>
        <w:t>r</w:t>
      </w:r>
      <w:r w:rsidRPr="00371C3A">
        <w:rPr>
          <w:rFonts w:eastAsia="Arial"/>
          <w:spacing w:val="-2"/>
          <w:w w:val="110"/>
          <w:lang w:eastAsia="en-US"/>
        </w:rPr>
        <w:t>e</w:t>
      </w:r>
      <w:r w:rsidRPr="00371C3A">
        <w:rPr>
          <w:rFonts w:eastAsia="Arial"/>
          <w:w w:val="110"/>
          <w:lang w:eastAsia="en-US"/>
        </w:rPr>
        <w:t>cords</w:t>
      </w:r>
    </w:p>
    <w:p w:rsidR="00911CEC" w:rsidRPr="00371C3A" w:rsidRDefault="00911CEC" w:rsidP="00C57973">
      <w:pPr>
        <w:pStyle w:val="BodyCopy"/>
        <w:rPr>
          <w:noProof w:val="0"/>
        </w:rPr>
      </w:pPr>
      <w:r w:rsidRPr="00371C3A">
        <w:rPr>
          <w:noProof w:val="0"/>
        </w:rPr>
        <w:t>You may use the data from feature to find and disp</w:t>
      </w:r>
      <w:r w:rsidR="00C113D9" w:rsidRPr="00371C3A">
        <w:rPr>
          <w:noProof w:val="0"/>
        </w:rPr>
        <w:t xml:space="preserve">lay records that meet </w:t>
      </w:r>
      <w:r w:rsidRPr="00371C3A">
        <w:rPr>
          <w:noProof w:val="0"/>
        </w:rPr>
        <w:t>particular criteria. For example, you might want to access records of employees aged 30 years or older. Or you might want to access records of employees who are Programmers.</w:t>
      </w:r>
    </w:p>
    <w:p w:rsidR="00911CEC" w:rsidRPr="00371C3A" w:rsidRDefault="00911CEC" w:rsidP="00C57973">
      <w:pPr>
        <w:pStyle w:val="BodyCopy"/>
        <w:rPr>
          <w:noProof w:val="0"/>
        </w:rPr>
      </w:pPr>
      <w:r w:rsidRPr="00371C3A">
        <w:rPr>
          <w:noProof w:val="0"/>
        </w:rPr>
        <w:t>Follow the instructions below to set up a search criteria that will find records where the Age: field contains 30 or higher, and the Position: field contains the word Programmer. In other words, you wish to access records of employees who are 30 years of age or older and are classified as Technicians. To make the search easier, you need to move to the first records</w:t>
      </w:r>
      <w:r w:rsidR="004725D4">
        <w:rPr>
          <w:noProof w:val="0"/>
        </w:rPr>
        <w:t>.</w:t>
      </w:r>
    </w:p>
    <w:p w:rsidR="00911CEC" w:rsidRPr="00371C3A" w:rsidRDefault="00911CEC" w:rsidP="00C57973">
      <w:pPr>
        <w:pStyle w:val="BodyCopy"/>
        <w:rPr>
          <w:noProof w:val="0"/>
        </w:rPr>
      </w:pPr>
      <w:r w:rsidRPr="00371C3A">
        <w:rPr>
          <w:noProof w:val="0"/>
        </w:rPr>
        <w:t>Click on the Criteria button in the data form.</w:t>
      </w:r>
    </w:p>
    <w:p w:rsidR="00911CEC" w:rsidRPr="00371C3A" w:rsidRDefault="00287B3C" w:rsidP="00C57973">
      <w:pPr>
        <w:pStyle w:val="BodyCopy"/>
        <w:rPr>
          <w:noProof w:val="0"/>
        </w:rPr>
      </w:pPr>
      <w:r w:rsidRPr="00371C3A">
        <w:rPr>
          <w:lang w:val="en-US" w:eastAsia="en-US"/>
        </w:rPr>
        <w:drawing>
          <wp:anchor distT="0" distB="0" distL="114300" distR="114300" simplePos="0" relativeHeight="251845632" behindDoc="0" locked="0" layoutInCell="1" allowOverlap="1" wp14:anchorId="7A98FC47" wp14:editId="5A132F2B">
            <wp:simplePos x="0" y="0"/>
            <wp:positionH relativeFrom="column">
              <wp:posOffset>2200275</wp:posOffset>
            </wp:positionH>
            <wp:positionV relativeFrom="paragraph">
              <wp:posOffset>152400</wp:posOffset>
            </wp:positionV>
            <wp:extent cx="2759075" cy="2400300"/>
            <wp:effectExtent l="0" t="0" r="3175" b="0"/>
            <wp:wrapSquare wrapText="bothSides"/>
            <wp:docPr id="28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759075" cy="2400300"/>
                    </a:xfrm>
                    <a:prstGeom prst="rect">
                      <a:avLst/>
                    </a:prstGeom>
                  </pic:spPr>
                </pic:pic>
              </a:graphicData>
            </a:graphic>
            <wp14:sizeRelH relativeFrom="page">
              <wp14:pctWidth>0</wp14:pctWidth>
            </wp14:sizeRelH>
            <wp14:sizeRelV relativeFrom="page">
              <wp14:pctHeight>0</wp14:pctHeight>
            </wp14:sizeRelV>
          </wp:anchor>
        </w:drawing>
      </w:r>
      <w:r w:rsidR="00911CEC" w:rsidRPr="00371C3A">
        <w:rPr>
          <w:noProof w:val="0"/>
        </w:rPr>
        <w:t>Type &gt;=30 in the Age: box</w:t>
      </w:r>
    </w:p>
    <w:p w:rsidR="00911CEC" w:rsidRPr="00371C3A" w:rsidRDefault="00287B3C" w:rsidP="00C57973">
      <w:pPr>
        <w:pStyle w:val="BodyCopy"/>
        <w:rPr>
          <w:noProof w:val="0"/>
        </w:rPr>
      </w:pPr>
      <w:r w:rsidRPr="00371C3A">
        <w:rPr>
          <w:lang w:val="en-US" w:eastAsia="en-US"/>
        </w:rPr>
        <mc:AlternateContent>
          <mc:Choice Requires="wpg">
            <w:drawing>
              <wp:anchor distT="0" distB="0" distL="114300" distR="114300" simplePos="0" relativeHeight="251772928" behindDoc="0" locked="0" layoutInCell="1" allowOverlap="1" wp14:anchorId="2D057CBC" wp14:editId="468EF24B">
                <wp:simplePos x="0" y="0"/>
                <wp:positionH relativeFrom="page">
                  <wp:posOffset>926249</wp:posOffset>
                </wp:positionH>
                <wp:positionV relativeFrom="paragraph">
                  <wp:posOffset>152400</wp:posOffset>
                </wp:positionV>
                <wp:extent cx="1152525" cy="1851660"/>
                <wp:effectExtent l="0" t="0" r="9525" b="0"/>
                <wp:wrapNone/>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2525" cy="1851660"/>
                          <a:chOff x="1800" y="-48"/>
                          <a:chExt cx="1815" cy="2916"/>
                        </a:xfrm>
                      </wpg:grpSpPr>
                      <pic:pic xmlns:pic="http://schemas.openxmlformats.org/drawingml/2006/picture">
                        <pic:nvPicPr>
                          <pic:cNvPr id="389" name="Picture 49"/>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1800" y="-48"/>
                            <a:ext cx="1248" cy="29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90" name="Group 50"/>
                        <wpg:cNvGrpSpPr>
                          <a:grpSpLocks/>
                        </wpg:cNvGrpSpPr>
                        <wpg:grpSpPr bwMode="auto">
                          <a:xfrm>
                            <a:off x="3034" y="165"/>
                            <a:ext cx="581" cy="1984"/>
                            <a:chOff x="3034" y="165"/>
                            <a:chExt cx="581" cy="1984"/>
                          </a:xfrm>
                        </wpg:grpSpPr>
                        <wps:wsp>
                          <wps:cNvPr id="391" name="Freeform 51"/>
                          <wps:cNvSpPr>
                            <a:spLocks/>
                          </wps:cNvSpPr>
                          <wps:spPr bwMode="auto">
                            <a:xfrm>
                              <a:off x="3034" y="165"/>
                              <a:ext cx="581" cy="1984"/>
                            </a:xfrm>
                            <a:custGeom>
                              <a:avLst/>
                              <a:gdLst>
                                <a:gd name="T0" fmla="+- 0 3034 3034"/>
                                <a:gd name="T1" fmla="*/ T0 w 581"/>
                                <a:gd name="T2" fmla="+- 0 2016 165"/>
                                <a:gd name="T3" fmla="*/ 2016 h 1984"/>
                                <a:gd name="T4" fmla="+- 0 3060 3034"/>
                                <a:gd name="T5" fmla="*/ T4 w 581"/>
                                <a:gd name="T6" fmla="+- 0 2148 165"/>
                                <a:gd name="T7" fmla="*/ 2148 h 1984"/>
                                <a:gd name="T8" fmla="+- 0 3143 3034"/>
                                <a:gd name="T9" fmla="*/ T8 w 581"/>
                                <a:gd name="T10" fmla="+- 0 2056 165"/>
                                <a:gd name="T11" fmla="*/ 2056 h 1984"/>
                                <a:gd name="T12" fmla="+- 0 3101 3034"/>
                                <a:gd name="T13" fmla="*/ T12 w 581"/>
                                <a:gd name="T14" fmla="+- 0 2056 165"/>
                                <a:gd name="T15" fmla="*/ 2056 h 1984"/>
                                <a:gd name="T16" fmla="+- 0 3072 3034"/>
                                <a:gd name="T17" fmla="*/ T16 w 581"/>
                                <a:gd name="T18" fmla="+- 0 2048 165"/>
                                <a:gd name="T19" fmla="*/ 2048 h 1984"/>
                                <a:gd name="T20" fmla="+- 0 3077 3034"/>
                                <a:gd name="T21" fmla="*/ T20 w 581"/>
                                <a:gd name="T22" fmla="+- 0 2029 165"/>
                                <a:gd name="T23" fmla="*/ 2029 h 1984"/>
                                <a:gd name="T24" fmla="+- 0 3034 3034"/>
                                <a:gd name="T25" fmla="*/ T24 w 581"/>
                                <a:gd name="T26" fmla="+- 0 2016 165"/>
                                <a:gd name="T27" fmla="*/ 2016 h 1984"/>
                              </a:gdLst>
                              <a:ahLst/>
                              <a:cxnLst>
                                <a:cxn ang="0">
                                  <a:pos x="T1" y="T3"/>
                                </a:cxn>
                                <a:cxn ang="0">
                                  <a:pos x="T5" y="T7"/>
                                </a:cxn>
                                <a:cxn ang="0">
                                  <a:pos x="T9" y="T11"/>
                                </a:cxn>
                                <a:cxn ang="0">
                                  <a:pos x="T13" y="T15"/>
                                </a:cxn>
                                <a:cxn ang="0">
                                  <a:pos x="T17" y="T19"/>
                                </a:cxn>
                                <a:cxn ang="0">
                                  <a:pos x="T21" y="T23"/>
                                </a:cxn>
                                <a:cxn ang="0">
                                  <a:pos x="T25" y="T27"/>
                                </a:cxn>
                              </a:cxnLst>
                              <a:rect l="0" t="0" r="r" b="b"/>
                              <a:pathLst>
                                <a:path w="581" h="1984">
                                  <a:moveTo>
                                    <a:pt x="0" y="1851"/>
                                  </a:moveTo>
                                  <a:lnTo>
                                    <a:pt x="26" y="1983"/>
                                  </a:lnTo>
                                  <a:lnTo>
                                    <a:pt x="109" y="1891"/>
                                  </a:lnTo>
                                  <a:lnTo>
                                    <a:pt x="67" y="1891"/>
                                  </a:lnTo>
                                  <a:lnTo>
                                    <a:pt x="38" y="1883"/>
                                  </a:lnTo>
                                  <a:lnTo>
                                    <a:pt x="43" y="1864"/>
                                  </a:lnTo>
                                  <a:lnTo>
                                    <a:pt x="0" y="18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 name="Freeform 52"/>
                          <wps:cNvSpPr>
                            <a:spLocks/>
                          </wps:cNvSpPr>
                          <wps:spPr bwMode="auto">
                            <a:xfrm>
                              <a:off x="3034" y="165"/>
                              <a:ext cx="581" cy="1984"/>
                            </a:xfrm>
                            <a:custGeom>
                              <a:avLst/>
                              <a:gdLst>
                                <a:gd name="T0" fmla="+- 0 3077 3034"/>
                                <a:gd name="T1" fmla="*/ T0 w 581"/>
                                <a:gd name="T2" fmla="+- 0 2029 165"/>
                                <a:gd name="T3" fmla="*/ 2029 h 1984"/>
                                <a:gd name="T4" fmla="+- 0 3072 3034"/>
                                <a:gd name="T5" fmla="*/ T4 w 581"/>
                                <a:gd name="T6" fmla="+- 0 2048 165"/>
                                <a:gd name="T7" fmla="*/ 2048 h 1984"/>
                                <a:gd name="T8" fmla="+- 0 3101 3034"/>
                                <a:gd name="T9" fmla="*/ T8 w 581"/>
                                <a:gd name="T10" fmla="+- 0 2056 165"/>
                                <a:gd name="T11" fmla="*/ 2056 h 1984"/>
                                <a:gd name="T12" fmla="+- 0 3106 3034"/>
                                <a:gd name="T13" fmla="*/ T12 w 581"/>
                                <a:gd name="T14" fmla="+- 0 2037 165"/>
                                <a:gd name="T15" fmla="*/ 2037 h 1984"/>
                                <a:gd name="T16" fmla="+- 0 3077 3034"/>
                                <a:gd name="T17" fmla="*/ T16 w 581"/>
                                <a:gd name="T18" fmla="+- 0 2029 165"/>
                                <a:gd name="T19" fmla="*/ 2029 h 1984"/>
                              </a:gdLst>
                              <a:ahLst/>
                              <a:cxnLst>
                                <a:cxn ang="0">
                                  <a:pos x="T1" y="T3"/>
                                </a:cxn>
                                <a:cxn ang="0">
                                  <a:pos x="T5" y="T7"/>
                                </a:cxn>
                                <a:cxn ang="0">
                                  <a:pos x="T9" y="T11"/>
                                </a:cxn>
                                <a:cxn ang="0">
                                  <a:pos x="T13" y="T15"/>
                                </a:cxn>
                                <a:cxn ang="0">
                                  <a:pos x="T17" y="T19"/>
                                </a:cxn>
                              </a:cxnLst>
                              <a:rect l="0" t="0" r="r" b="b"/>
                              <a:pathLst>
                                <a:path w="581" h="1984">
                                  <a:moveTo>
                                    <a:pt x="43" y="1864"/>
                                  </a:moveTo>
                                  <a:lnTo>
                                    <a:pt x="38" y="1883"/>
                                  </a:lnTo>
                                  <a:lnTo>
                                    <a:pt x="67" y="1891"/>
                                  </a:lnTo>
                                  <a:lnTo>
                                    <a:pt x="72" y="1872"/>
                                  </a:lnTo>
                                  <a:lnTo>
                                    <a:pt x="43" y="18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 name="Freeform 53"/>
                          <wps:cNvSpPr>
                            <a:spLocks/>
                          </wps:cNvSpPr>
                          <wps:spPr bwMode="auto">
                            <a:xfrm>
                              <a:off x="3034" y="165"/>
                              <a:ext cx="581" cy="1984"/>
                            </a:xfrm>
                            <a:custGeom>
                              <a:avLst/>
                              <a:gdLst>
                                <a:gd name="T0" fmla="+- 0 3106 3034"/>
                                <a:gd name="T1" fmla="*/ T0 w 581"/>
                                <a:gd name="T2" fmla="+- 0 2037 165"/>
                                <a:gd name="T3" fmla="*/ 2037 h 1984"/>
                                <a:gd name="T4" fmla="+- 0 3101 3034"/>
                                <a:gd name="T5" fmla="*/ T4 w 581"/>
                                <a:gd name="T6" fmla="+- 0 2056 165"/>
                                <a:gd name="T7" fmla="*/ 2056 h 1984"/>
                                <a:gd name="T8" fmla="+- 0 3143 3034"/>
                                <a:gd name="T9" fmla="*/ T8 w 581"/>
                                <a:gd name="T10" fmla="+- 0 2056 165"/>
                                <a:gd name="T11" fmla="*/ 2056 h 1984"/>
                                <a:gd name="T12" fmla="+- 0 3150 3034"/>
                                <a:gd name="T13" fmla="*/ T12 w 581"/>
                                <a:gd name="T14" fmla="+- 0 2049 165"/>
                                <a:gd name="T15" fmla="*/ 2049 h 1984"/>
                                <a:gd name="T16" fmla="+- 0 3106 3034"/>
                                <a:gd name="T17" fmla="*/ T16 w 581"/>
                                <a:gd name="T18" fmla="+- 0 2037 165"/>
                                <a:gd name="T19" fmla="*/ 2037 h 1984"/>
                              </a:gdLst>
                              <a:ahLst/>
                              <a:cxnLst>
                                <a:cxn ang="0">
                                  <a:pos x="T1" y="T3"/>
                                </a:cxn>
                                <a:cxn ang="0">
                                  <a:pos x="T5" y="T7"/>
                                </a:cxn>
                                <a:cxn ang="0">
                                  <a:pos x="T9" y="T11"/>
                                </a:cxn>
                                <a:cxn ang="0">
                                  <a:pos x="T13" y="T15"/>
                                </a:cxn>
                                <a:cxn ang="0">
                                  <a:pos x="T17" y="T19"/>
                                </a:cxn>
                              </a:cxnLst>
                              <a:rect l="0" t="0" r="r" b="b"/>
                              <a:pathLst>
                                <a:path w="581" h="1984">
                                  <a:moveTo>
                                    <a:pt x="72" y="1872"/>
                                  </a:moveTo>
                                  <a:lnTo>
                                    <a:pt x="67" y="1891"/>
                                  </a:lnTo>
                                  <a:lnTo>
                                    <a:pt x="109" y="1891"/>
                                  </a:lnTo>
                                  <a:lnTo>
                                    <a:pt x="116" y="1884"/>
                                  </a:lnTo>
                                  <a:lnTo>
                                    <a:pt x="72" y="18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 name="Freeform 54"/>
                          <wps:cNvSpPr>
                            <a:spLocks/>
                          </wps:cNvSpPr>
                          <wps:spPr bwMode="auto">
                            <a:xfrm>
                              <a:off x="3034" y="165"/>
                              <a:ext cx="581" cy="1984"/>
                            </a:xfrm>
                            <a:custGeom>
                              <a:avLst/>
                              <a:gdLst>
                                <a:gd name="T0" fmla="+- 0 3586 3034"/>
                                <a:gd name="T1" fmla="*/ T0 w 581"/>
                                <a:gd name="T2" fmla="+- 0 165 165"/>
                                <a:gd name="T3" fmla="*/ 165 h 1984"/>
                                <a:gd name="T4" fmla="+- 0 3077 3034"/>
                                <a:gd name="T5" fmla="*/ T4 w 581"/>
                                <a:gd name="T6" fmla="+- 0 2029 165"/>
                                <a:gd name="T7" fmla="*/ 2029 h 1984"/>
                                <a:gd name="T8" fmla="+- 0 3106 3034"/>
                                <a:gd name="T9" fmla="*/ T8 w 581"/>
                                <a:gd name="T10" fmla="+- 0 2037 165"/>
                                <a:gd name="T11" fmla="*/ 2037 h 1984"/>
                                <a:gd name="T12" fmla="+- 0 3614 3034"/>
                                <a:gd name="T13" fmla="*/ T12 w 581"/>
                                <a:gd name="T14" fmla="+- 0 172 165"/>
                                <a:gd name="T15" fmla="*/ 172 h 1984"/>
                                <a:gd name="T16" fmla="+- 0 3586 3034"/>
                                <a:gd name="T17" fmla="*/ T16 w 581"/>
                                <a:gd name="T18" fmla="+- 0 165 165"/>
                                <a:gd name="T19" fmla="*/ 165 h 1984"/>
                              </a:gdLst>
                              <a:ahLst/>
                              <a:cxnLst>
                                <a:cxn ang="0">
                                  <a:pos x="T1" y="T3"/>
                                </a:cxn>
                                <a:cxn ang="0">
                                  <a:pos x="T5" y="T7"/>
                                </a:cxn>
                                <a:cxn ang="0">
                                  <a:pos x="T9" y="T11"/>
                                </a:cxn>
                                <a:cxn ang="0">
                                  <a:pos x="T13" y="T15"/>
                                </a:cxn>
                                <a:cxn ang="0">
                                  <a:pos x="T17" y="T19"/>
                                </a:cxn>
                              </a:cxnLst>
                              <a:rect l="0" t="0" r="r" b="b"/>
                              <a:pathLst>
                                <a:path w="581" h="1984">
                                  <a:moveTo>
                                    <a:pt x="552" y="0"/>
                                  </a:moveTo>
                                  <a:lnTo>
                                    <a:pt x="43" y="1864"/>
                                  </a:lnTo>
                                  <a:lnTo>
                                    <a:pt x="72" y="1872"/>
                                  </a:lnTo>
                                  <a:lnTo>
                                    <a:pt x="580" y="7"/>
                                  </a:lnTo>
                                  <a:lnTo>
                                    <a:pt x="5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771D25F" id="Group 388" o:spid="_x0000_s1026" style="position:absolute;margin-left:72.95pt;margin-top:12pt;width:90.75pt;height:145.8pt;z-index:251772928;mso-position-horizontal-relative:page" coordorigin="1800,-48" coordsize="1815,29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">
                <v:shape id="Picture 49" o:spid="_x0000_s1027" type="#_x0000_t75" style="position:absolute;left:1800;top:-48;width:1248;height:2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Fch/FAAAA3AAAAA8AAABkcnMvZG93bnJldi54bWxEj0FrwkAUhO8F/8PyhN7qJhaKpq6iUosg&#10;HtTSXh/Z1yQ0723Mbk3677uC4HGYmW+Y2aLnWl2o9ZUTA+koAUWSO1tJYeDjtHmagPIBxWLthAz8&#10;kYfFfPAww8y6Tg50OYZCRYj4DA2UITSZ1j4vidGPXEMSvW/XMoYo20LbFrsI51qPk+RFM1YSF0ps&#10;aF1S/nP8ZQPrrX/bVfuuX8nmnb84/ZyeUzbmcdgvX0EF6sM9fGtvrYHnyRSuZ+IR0P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3xXIfxQAAANwAAAAPAAAAAAAAAAAAAAAA&#10;AJ8CAABkcnMvZG93bnJldi54bWxQSwUGAAAAAAQABAD3AAAAkQMAAAAA&#10;">
                  <v:imagedata r:id="rId200" o:title=""/>
                </v:shape>
                <v:group id="Group 50" o:spid="_x0000_s1028" style="position:absolute;left:3034;top:165;width:581;height:1984" coordorigin="3034,165" coordsize="581,19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phOsIAAADcAAAADwAAAGRycy9kb3ducmV2LnhtbERPTYvCMBC9C/sfwizs&#10;TdOuKG7XKCKueBDBuiDehmZsi82kNLGt/94cBI+P9z1f9qYSLTWutKwgHkUgiDOrS84V/J/+hjMQ&#10;ziNrrCyTggc5WC4+BnNMtO34SG3qcxFC2CWooPC+TqR0WUEG3cjWxIG72sagD7DJpW6wC+Gmkt9R&#10;NJUGSw4NBda0Lii7pXejYNthtxrHm3Z/u64fl9PkcN7HpNTXZ7/6BeGp92/xy73TCsY/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4KYTrCAAAA3AAAAA8A&#10;AAAAAAAAAAAAAAAAqgIAAGRycy9kb3ducmV2LnhtbFBLBQYAAAAABAAEAPoAAACZAwAAAAA=&#10;">
                  <v:shape id="Freeform 51" o:spid="_x0000_s1029" style="position:absolute;left:3034;top:165;width:581;height:1984;visibility:visible;mso-wrap-style:square;v-text-anchor:top" coordsize="581,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i+9cEA&#10;AADcAAAADwAAAGRycy9kb3ducmV2LnhtbESPS4vCMBSF94L/IVzBnaY+cTpGEVEQXLXq/tLcacs0&#10;N7WJtv57IwzM8nAeH2e97UwlntS40rKCyTgCQZxZXXKu4Ho5jlYgnEfWWFkmBS9ysN30e2uMtW05&#10;oWfqcxFG2MWooPC+jqV0WUEG3djWxMH7sY1BH2STS91gG8ZNJadRtJQGSw6EAmvaF5T9pg8TuDrZ&#10;3Q/WLerbPC3PbXKdtYuDUsNBt/sG4anz/+G/9kkrmH1N4HMmHAG5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YvvXBAAAA3AAAAA8AAAAAAAAAAAAAAAAAmAIAAGRycy9kb3du&#10;cmV2LnhtbFBLBQYAAAAABAAEAPUAAACGAwAAAAA=&#10;" path="m,1851r26,132l109,1891r-42,l38,1883r5,-19l,1851xe" fillcolor="black" stroked="f">
                    <v:path arrowok="t" o:connecttype="custom" o:connectlocs="0,2016;26,2148;109,2056;67,2056;38,2048;43,2029;0,2016" o:connectangles="0,0,0,0,0,0,0"/>
                  </v:shape>
                  <v:shape id="Freeform 52" o:spid="_x0000_s1030" style="position:absolute;left:3034;top:165;width:581;height:1984;visibility:visible;mso-wrap-style:square;v-text-anchor:top" coordsize="581,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oggsEA&#10;AADcAAAADwAAAGRycy9kb3ducmV2LnhtbESPS4vCMBSF94L/IVzBnaY+cTpGkUFBcNWq+0tzpy3T&#10;3NQmY+u/N4Lg8nAeH2e97Uwl7tS40rKCyTgCQZxZXXKu4HI+jFYgnEfWWFkmBQ9ysN30e2uMtW05&#10;oXvqcxFG2MWooPC+jqV0WUEG3djWxMH7tY1BH2STS91gG8ZNJadRtJQGSw6EAmv6KSj7S/9N4Opk&#10;d9tbt6iv87Q8tcll1i72Sg0H3e4bhKfOf8Lv9lErmH1N4XUmHAG5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KIILBAAAA3AAAAA8AAAAAAAAAAAAAAAAAmAIAAGRycy9kb3du&#10;cmV2LnhtbFBLBQYAAAAABAAEAPUAAACGAwAAAAA=&#10;" path="m43,1864r-5,19l67,1891r5,-19l43,1864xe" fillcolor="black" stroked="f">
                    <v:path arrowok="t" o:connecttype="custom" o:connectlocs="43,2029;38,2048;67,2056;72,2037;43,2029" o:connectangles="0,0,0,0,0"/>
                  </v:shape>
                  <v:shape id="Freeform 53" o:spid="_x0000_s1031" style="position:absolute;left:3034;top:165;width:581;height:1984;visibility:visible;mso-wrap-style:square;v-text-anchor:top" coordsize="581,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aFGcIA&#10;AADcAAAADwAAAGRycy9kb3ducmV2LnhtbESPzYrCMBSF94LvEK4wO01nqoNWo4g4ILhqdfaX5tqW&#10;aW46TbT17Y0guDycn4+z2vSmFjdqXWVZweckAkGcW11xoeB8+hnPQTiPrLG2TAru5GCzHg5WmGjb&#10;cUq3zBcijLBLUEHpfZNI6fKSDLqJbYiDd7GtQR9kW0jdYhfGTS2/ouhbGqw4EEpsaFdS/pddTeDq&#10;dPu/t27W/E6z6til57ib7ZX6GPXbJQhPvX+HX+2DVhAvYnieC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RoUZwgAAANwAAAAPAAAAAAAAAAAAAAAAAJgCAABkcnMvZG93&#10;bnJldi54bWxQSwUGAAAAAAQABAD1AAAAhwMAAAAA&#10;" path="m72,1872r-5,19l109,1891r7,-7l72,1872xe" fillcolor="black" stroked="f">
                    <v:path arrowok="t" o:connecttype="custom" o:connectlocs="72,2037;67,2056;109,2056;116,2049;72,2037" o:connectangles="0,0,0,0,0"/>
                  </v:shape>
                  <v:shape id="Freeform 54" o:spid="_x0000_s1032" style="position:absolute;left:3034;top:165;width:581;height:1984;visibility:visible;mso-wrap-style:square;v-text-anchor:top" coordsize="581,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8dbcIA&#10;AADcAAAADwAAAGRycy9kb3ducmV2LnhtbESPS4vCMBSF9wP+h3AFd2PqE6djFBGFAVetdX9p7rRl&#10;mpvaRFv//UQQXB7O4+Ost72pxZ1aV1lWMBlHIIhzqysuFGTn4+cKhPPIGmvLpOBBDrabwccaY207&#10;Tuie+kKEEXYxKii9b2IpXV6SQTe2DXHwfm1r0AfZFlK32IVxU8tpFC2lwYoDocSG9iXlf+nNBK5O&#10;dteDdYvmMk+rU5dks25xUGo07HffIDz1/h1+tX+0gtnXHJ5nwhG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rx1twgAAANwAAAAPAAAAAAAAAAAAAAAAAJgCAABkcnMvZG93&#10;bnJldi54bWxQSwUGAAAAAAQABAD1AAAAhwMAAAAA&#10;" path="m552,l43,1864r29,8l580,7,552,xe" fillcolor="black" stroked="f">
                    <v:path arrowok="t" o:connecttype="custom" o:connectlocs="552,165;43,2029;72,2037;580,172;552,165" o:connectangles="0,0,0,0,0"/>
                  </v:shape>
                </v:group>
                <w10:wrap anchorx="page"/>
              </v:group>
            </w:pict>
          </mc:Fallback>
        </mc:AlternateContent>
      </w:r>
    </w:p>
    <w:p w:rsidR="00911CEC" w:rsidRPr="00371C3A" w:rsidRDefault="00911CEC" w:rsidP="00C57973">
      <w:pPr>
        <w:pStyle w:val="BodyCopy"/>
        <w:rPr>
          <w:noProof w:val="0"/>
        </w:rPr>
      </w:pPr>
    </w:p>
    <w:p w:rsidR="00287B3C" w:rsidRPr="00371C3A" w:rsidRDefault="00287B3C" w:rsidP="00C57973">
      <w:pPr>
        <w:pStyle w:val="BodyCopy"/>
        <w:rPr>
          <w:noProof w:val="0"/>
        </w:rPr>
      </w:pPr>
    </w:p>
    <w:p w:rsidR="00287B3C" w:rsidRPr="00371C3A" w:rsidRDefault="00287B3C" w:rsidP="00C57973">
      <w:pPr>
        <w:pStyle w:val="BodyCopy"/>
        <w:rPr>
          <w:noProof w:val="0"/>
        </w:rPr>
      </w:pPr>
    </w:p>
    <w:p w:rsidR="00287B3C" w:rsidRPr="00371C3A" w:rsidRDefault="00287B3C" w:rsidP="00C57973">
      <w:pPr>
        <w:pStyle w:val="BodyCopy"/>
        <w:rPr>
          <w:noProof w:val="0"/>
        </w:rPr>
      </w:pPr>
    </w:p>
    <w:p w:rsidR="00287B3C" w:rsidRPr="00371C3A" w:rsidRDefault="00287B3C" w:rsidP="00C57973">
      <w:pPr>
        <w:pStyle w:val="BodyCopy"/>
        <w:rPr>
          <w:noProof w:val="0"/>
        </w:rPr>
      </w:pPr>
    </w:p>
    <w:p w:rsidR="00287B3C" w:rsidRPr="00371C3A" w:rsidRDefault="00287B3C" w:rsidP="00C57973">
      <w:pPr>
        <w:pStyle w:val="BodyCopy"/>
        <w:rPr>
          <w:noProof w:val="0"/>
        </w:rPr>
      </w:pPr>
    </w:p>
    <w:p w:rsidR="00287B3C" w:rsidRPr="00371C3A" w:rsidRDefault="00287B3C" w:rsidP="00C57973">
      <w:pPr>
        <w:pStyle w:val="BodyCopy"/>
        <w:rPr>
          <w:noProof w:val="0"/>
        </w:rPr>
      </w:pPr>
    </w:p>
    <w:p w:rsidR="00287B3C" w:rsidRPr="00371C3A" w:rsidRDefault="00287B3C" w:rsidP="00C57973">
      <w:pPr>
        <w:pStyle w:val="BodyCopy"/>
        <w:rPr>
          <w:noProof w:val="0"/>
        </w:rPr>
      </w:pPr>
    </w:p>
    <w:p w:rsidR="00911CEC" w:rsidRPr="00371C3A" w:rsidRDefault="00911CEC" w:rsidP="007F1FE2">
      <w:pPr>
        <w:pStyle w:val="BodyCopy"/>
        <w:tabs>
          <w:tab w:val="left" w:pos="1134"/>
        </w:tabs>
        <w:spacing w:before="360"/>
        <w:rPr>
          <w:noProof w:val="0"/>
        </w:rPr>
      </w:pPr>
      <w:r w:rsidRPr="00371C3A">
        <w:rPr>
          <w:noProof w:val="0"/>
        </w:rPr>
        <w:t>Type</w:t>
      </w:r>
      <w:r w:rsidRPr="00371C3A">
        <w:rPr>
          <w:noProof w:val="0"/>
        </w:rPr>
        <w:tab/>
        <w:t>Programmer in the Position: box</w:t>
      </w:r>
      <w:r w:rsidR="007D5B2A" w:rsidRPr="00371C3A">
        <w:rPr>
          <w:rFonts w:eastAsia="Arial" w:cs="Helvetica"/>
          <w:noProof w:val="0"/>
          <w:spacing w:val="16"/>
        </w:rPr>
        <w:t xml:space="preserve"> </w:t>
      </w:r>
    </w:p>
    <w:p w:rsidR="00287B3C" w:rsidRPr="00371C3A" w:rsidRDefault="007D5B2A" w:rsidP="00C57973">
      <w:pPr>
        <w:pStyle w:val="BodyCopy"/>
        <w:rPr>
          <w:noProof w:val="0"/>
        </w:rPr>
      </w:pPr>
      <w:r w:rsidRPr="00371C3A">
        <w:rPr>
          <w:lang w:val="en-US" w:eastAsia="en-US"/>
        </w:rPr>
        <mc:AlternateContent>
          <mc:Choice Requires="wpg">
            <w:drawing>
              <wp:anchor distT="0" distB="0" distL="114300" distR="114300" simplePos="0" relativeHeight="251851776" behindDoc="0" locked="0" layoutInCell="1" allowOverlap="1" wp14:anchorId="74F1F159" wp14:editId="00C4D5D4">
                <wp:simplePos x="0" y="0"/>
                <wp:positionH relativeFrom="column">
                  <wp:posOffset>-89757</wp:posOffset>
                </wp:positionH>
                <wp:positionV relativeFrom="paragraph">
                  <wp:posOffset>34830</wp:posOffset>
                </wp:positionV>
                <wp:extent cx="3985107" cy="299986"/>
                <wp:effectExtent l="0" t="0" r="0" b="5080"/>
                <wp:wrapNone/>
                <wp:docPr id="293" name="Group 293"/>
                <wp:cNvGraphicFramePr/>
                <a:graphic xmlns:a="http://schemas.openxmlformats.org/drawingml/2006/main">
                  <a:graphicData uri="http://schemas.microsoft.com/office/word/2010/wordprocessingGroup">
                    <wpg:wgp>
                      <wpg:cNvGrpSpPr/>
                      <wpg:grpSpPr>
                        <a:xfrm>
                          <a:off x="0" y="0"/>
                          <a:ext cx="3985107" cy="299986"/>
                          <a:chOff x="0" y="8627"/>
                          <a:chExt cx="3985410" cy="300091"/>
                        </a:xfrm>
                      </wpg:grpSpPr>
                      <wps:wsp>
                        <wps:cNvPr id="289" name="Text Box 289"/>
                        <wps:cNvSpPr txBox="1"/>
                        <wps:spPr>
                          <a:xfrm>
                            <a:off x="0" y="8627"/>
                            <a:ext cx="1596007" cy="291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C57973" w:rsidRDefault="00124DDC" w:rsidP="007D5B2A">
                              <w:pPr>
                                <w:pStyle w:val="BodyCopy"/>
                                <w:tabs>
                                  <w:tab w:val="left" w:pos="1134"/>
                                </w:tabs>
                              </w:pPr>
                              <w:r>
                                <w:t>Click</w:t>
                              </w:r>
                              <w:r>
                                <w:tab/>
                                <w:t>the</w:t>
                              </w:r>
                            </w:p>
                            <w:p w:rsidR="00124DDC" w:rsidRDefault="00124DDC" w:rsidP="00287B3C">
                              <w:pPr>
                                <w:pStyle w:val="BodyCopy"/>
                                <w:spacing w:before="0"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2" name="Text Box 292"/>
                        <wps:cNvSpPr txBox="1"/>
                        <wps:spPr>
                          <a:xfrm>
                            <a:off x="1846059" y="17253"/>
                            <a:ext cx="2139351" cy="291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C57973" w:rsidRDefault="00124DDC" w:rsidP="007D5B2A">
                              <w:pPr>
                                <w:pStyle w:val="BodyCopy"/>
                              </w:pPr>
                              <w:r w:rsidRPr="00C57973">
                                <w:t>button to activate the search.</w:t>
                              </w:r>
                            </w:p>
                            <w:p w:rsidR="00124DDC" w:rsidRDefault="00124DDC" w:rsidP="007D5B2A">
                              <w:pPr>
                                <w:pStyle w:val="BodyCopy"/>
                                <w:spacing w:before="0"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91" name="image9.png"/>
                          <pic:cNvPicPr>
                            <a:picLocks noChangeAspect="1"/>
                          </pic:cNvPicPr>
                        </pic:nvPicPr>
                        <pic:blipFill rotWithShape="1">
                          <a:blip r:embed="rId207" cstate="print">
                            <a:extLst>
                              <a:ext uri="{28A0092B-C50C-407E-A947-70E740481C1C}">
                                <a14:useLocalDpi xmlns:a14="http://schemas.microsoft.com/office/drawing/2010/main" val="0"/>
                              </a:ext>
                            </a:extLst>
                          </a:blip>
                          <a:srcRect l="-16" t="20986" r="28"/>
                          <a:stretch/>
                        </pic:blipFill>
                        <pic:spPr>
                          <a:xfrm>
                            <a:off x="1078178" y="56119"/>
                            <a:ext cx="802160" cy="2113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F1F159" id="Group 293" o:spid="_x0000_s1129" style="position:absolute;margin-left:-7.05pt;margin-top:2.75pt;width:313.8pt;height:23.6pt;z-index:251851776;mso-position-horizontal-relative:text;mso-position-vertical-relative:text;mso-width-relative:margin;mso-height-relative:margin" coordorigin=",86" coordsize="39854,3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">
                <v:shape id="Text Box 289" o:spid="_x0000_s1130" type="#_x0000_t202" style="position:absolute;top:86;width:15960;height:29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z0RcYA&#10;AADcAAAADwAAAGRycy9kb3ducmV2LnhtbESPQWvCQBSE7wX/w/KEXqRuVGpt6ioirZbeNFrx9si+&#10;JsHs25DdJvHfuwWhx2FmvmHmy86UoqHaFZYVjIYRCOLU6oIzBYfk42kGwnlkjaVlUnAlB8tF72GO&#10;sbYt76jZ+0wECLsYFeTeV7GULs3JoBvaijh4P7Y26IOsM6lrbAPclHIcRVNpsOCwkGNF65zSy/7X&#10;KDgPstOX6zbHdvI8qd63TfLyrROlHvvd6g2Ep87/h+/tT61gPHuFv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z0RcYAAADcAAAADwAAAAAAAAAAAAAAAACYAgAAZHJz&#10;L2Rvd25yZXYueG1sUEsFBgAAAAAEAAQA9QAAAIsDAAAAAA==&#10;" fillcolor="white [3201]" stroked="f" strokeweight=".5pt">
                  <v:textbox>
                    <w:txbxContent>
                      <w:p w:rsidR="00124DDC" w:rsidRPr="00C57973" w:rsidRDefault="00124DDC" w:rsidP="007D5B2A">
                        <w:pPr>
                          <w:pStyle w:val="BodyCopy"/>
                          <w:tabs>
                            <w:tab w:val="left" w:pos="1134"/>
                          </w:tabs>
                        </w:pPr>
                        <w:r>
                          <w:t>Click</w:t>
                        </w:r>
                        <w:r>
                          <w:tab/>
                          <w:t>the</w:t>
                        </w:r>
                      </w:p>
                      <w:p w:rsidR="00124DDC" w:rsidRDefault="00124DDC" w:rsidP="00287B3C">
                        <w:pPr>
                          <w:pStyle w:val="BodyCopy"/>
                          <w:spacing w:before="0" w:after="0"/>
                        </w:pPr>
                      </w:p>
                    </w:txbxContent>
                  </v:textbox>
                </v:shape>
                <v:shape id="Text Box 292" o:spid="_x0000_s1131" type="#_x0000_t202" style="position:absolute;left:18460;top:172;width:21394;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Hw6ccA&#10;AADcAAAADwAAAGRycy9kb3ducmV2LnhtbESPQUvDQBSE74L/YXmCF7EbU9pq7LaUom3prYlaentk&#10;n0kw+zZk1yT9992C4HGYmW+Y+XIwteiodZVlBU+jCARxbnXFhYKP7P3xGYTzyBpry6TgTA6Wi9ub&#10;OSba9nygLvWFCBB2CSoovW8SKV1ekkE3sg1x8L5ta9AH2RZSt9gHuKllHEVTabDisFBiQ+uS8p/0&#10;1yg4PRTHvRs2n/14Mm7etl02+9KZUvd3w+oVhKfB/4f/2jutIH6J4X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uB8OnHAAAA3AAAAA8AAAAAAAAAAAAAAAAAmAIAAGRy&#10;cy9kb3ducmV2LnhtbFBLBQYAAAAABAAEAPUAAACMAwAAAAA=&#10;" fillcolor="white [3201]" stroked="f" strokeweight=".5pt">
                  <v:textbox>
                    <w:txbxContent>
                      <w:p w:rsidR="00124DDC" w:rsidRPr="00C57973" w:rsidRDefault="00124DDC" w:rsidP="007D5B2A">
                        <w:pPr>
                          <w:pStyle w:val="BodyCopy"/>
                        </w:pPr>
                        <w:r w:rsidRPr="00C57973">
                          <w:t>button to activate the search.</w:t>
                        </w:r>
                      </w:p>
                      <w:p w:rsidR="00124DDC" w:rsidRDefault="00124DDC" w:rsidP="007D5B2A">
                        <w:pPr>
                          <w:pStyle w:val="BodyCopy"/>
                          <w:spacing w:before="0" w:after="0"/>
                        </w:pPr>
                      </w:p>
                    </w:txbxContent>
                  </v:textbox>
                </v:shape>
                <v:shape id="image9.png" o:spid="_x0000_s1132" type="#_x0000_t75" style="position:absolute;left:10781;top:561;width:8022;height:2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S8gTFAAAA3AAAAA8AAABkcnMvZG93bnJldi54bWxEj8FuwjAQRO9I/QdrkbiBEw5VSTFRSAtK&#10;JS6lfMAqXuKo8TqNXUj5+rpSJY6jmXmjWeej7cSFBt86VpAuEhDEtdMtNwpOH7v5EwgfkDV2jknB&#10;D3nINw+TNWbaXfmdLsfQiAhhn6ECE0KfSelrQxb9wvXE0Tu7wWKIcmikHvAa4baTyyR5lBZbjgsG&#10;eyoN1Z/Hb6vgdrCG317KcDsVZn+Wr9XXblspNZuOxTOIQGO4h//blVawXKXwdyYeAbn5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7EvIExQAAANwAAAAPAAAAAAAAAAAAAAAA&#10;AJ8CAABkcnMvZG93bnJldi54bWxQSwUGAAAAAAQABAD3AAAAkQMAAAAA&#10;">
                  <v:imagedata r:id="rId208" o:title="" croptop="13753f" cropleft="-10f" cropright="18f"/>
                  <v:path arrowok="t"/>
                </v:shape>
              </v:group>
            </w:pict>
          </mc:Fallback>
        </mc:AlternateContent>
      </w:r>
    </w:p>
    <w:p w:rsidR="00287B3C" w:rsidRPr="00371C3A" w:rsidRDefault="007F1FE2" w:rsidP="00C57973">
      <w:pPr>
        <w:pStyle w:val="BodyCopy"/>
        <w:rPr>
          <w:noProof w:val="0"/>
        </w:rPr>
      </w:pPr>
      <w:r w:rsidRPr="00371C3A">
        <w:rPr>
          <w:lang w:val="en-US" w:eastAsia="en-US"/>
        </w:rPr>
        <mc:AlternateContent>
          <mc:Choice Requires="wpg">
            <w:drawing>
              <wp:anchor distT="0" distB="0" distL="114300" distR="114300" simplePos="0" relativeHeight="251857920" behindDoc="0" locked="0" layoutInCell="1" allowOverlap="1" wp14:anchorId="1A4BC81C" wp14:editId="6848A673">
                <wp:simplePos x="0" y="0"/>
                <wp:positionH relativeFrom="column">
                  <wp:posOffset>2947035</wp:posOffset>
                </wp:positionH>
                <wp:positionV relativeFrom="paragraph">
                  <wp:posOffset>180340</wp:posOffset>
                </wp:positionV>
                <wp:extent cx="2708910" cy="313690"/>
                <wp:effectExtent l="0" t="0" r="0" b="0"/>
                <wp:wrapNone/>
                <wp:docPr id="144" name="Group 144"/>
                <wp:cNvGraphicFramePr/>
                <a:graphic xmlns:a="http://schemas.openxmlformats.org/drawingml/2006/main">
                  <a:graphicData uri="http://schemas.microsoft.com/office/word/2010/wordprocessingGroup">
                    <wpg:wgp>
                      <wpg:cNvGrpSpPr/>
                      <wpg:grpSpPr>
                        <a:xfrm>
                          <a:off x="0" y="0"/>
                          <a:ext cx="2708910" cy="313690"/>
                          <a:chOff x="1" y="8627"/>
                          <a:chExt cx="2710072" cy="313894"/>
                        </a:xfrm>
                      </wpg:grpSpPr>
                      <wps:wsp>
                        <wps:cNvPr id="145" name="Text Box 145"/>
                        <wps:cNvSpPr txBox="1"/>
                        <wps:spPr>
                          <a:xfrm>
                            <a:off x="1" y="8627"/>
                            <a:ext cx="526316" cy="291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C57973" w:rsidRDefault="00124DDC" w:rsidP="007D5B2A">
                              <w:pPr>
                                <w:pStyle w:val="BodyCopy"/>
                                <w:tabs>
                                  <w:tab w:val="left" w:pos="1134"/>
                                </w:tabs>
                              </w:pPr>
                              <w:r>
                                <w:t>Click</w:t>
                              </w:r>
                            </w:p>
                            <w:p w:rsidR="00124DDC" w:rsidRDefault="00124DDC" w:rsidP="007D5B2A">
                              <w:pPr>
                                <w:pStyle w:val="BodyCopy"/>
                                <w:spacing w:before="0"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 name="Text Box 146"/>
                        <wps:cNvSpPr txBox="1"/>
                        <wps:spPr>
                          <a:xfrm>
                            <a:off x="1196225" y="31056"/>
                            <a:ext cx="1513848" cy="291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7F1FE2" w:rsidRDefault="00124DDC" w:rsidP="007D5B2A">
                              <w:pPr>
                                <w:pStyle w:val="BodyCopy"/>
                                <w:spacing w:before="0" w:after="0"/>
                                <w:rPr>
                                  <w:rFonts w:cs="Helvetica"/>
                                </w:rPr>
                              </w:pPr>
                              <w:r w:rsidRPr="007F1FE2">
                                <w:rPr>
                                  <w:rFonts w:eastAsia="Arial" w:cs="Helvetica"/>
                                  <w:lang w:val="en-US" w:eastAsia="en-US"/>
                                </w:rPr>
                                <w:t>to</w:t>
                              </w:r>
                              <w:r w:rsidRPr="007F1FE2">
                                <w:rPr>
                                  <w:rFonts w:eastAsia="Arial" w:cs="Helvetica"/>
                                  <w:spacing w:val="-10"/>
                                  <w:lang w:val="en-US" w:eastAsia="en-US"/>
                                </w:rPr>
                                <w:t xml:space="preserve"> </w:t>
                              </w:r>
                              <w:r w:rsidRPr="007F1FE2">
                                <w:rPr>
                                  <w:rFonts w:eastAsia="Arial" w:cs="Helvetica"/>
                                  <w:lang w:val="en-US" w:eastAsia="en-US"/>
                                </w:rPr>
                                <w:t>continue</w:t>
                              </w:r>
                              <w:r w:rsidRPr="007F1FE2">
                                <w:rPr>
                                  <w:rFonts w:eastAsia="Arial" w:cs="Helvetica"/>
                                  <w:spacing w:val="-11"/>
                                  <w:lang w:val="en-US" w:eastAsia="en-US"/>
                                </w:rPr>
                                <w:t xml:space="preserve"> </w:t>
                              </w:r>
                              <w:r w:rsidRPr="007F1FE2">
                                <w:rPr>
                                  <w:rFonts w:eastAsia="Arial" w:cs="Helvetica"/>
                                  <w:lang w:val="en-US" w:eastAsia="en-US"/>
                                </w:rPr>
                                <w:t>searching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4" name="image9.png"/>
                          <pic:cNvPicPr>
                            <a:picLocks noChangeAspect="1"/>
                          </pic:cNvPicPr>
                        </pic:nvPicPr>
                        <pic:blipFill rotWithShape="1">
                          <a:blip r:embed="rId207" cstate="print">
                            <a:extLst>
                              <a:ext uri="{28A0092B-C50C-407E-A947-70E740481C1C}">
                                <a14:useLocalDpi xmlns:a14="http://schemas.microsoft.com/office/drawing/2010/main" val="0"/>
                              </a:ext>
                            </a:extLst>
                          </a:blip>
                          <a:srcRect t="18885" b="89"/>
                          <a:stretch/>
                        </pic:blipFill>
                        <pic:spPr>
                          <a:xfrm>
                            <a:off x="461397" y="50506"/>
                            <a:ext cx="802257" cy="216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4BC81C" id="Group 144" o:spid="_x0000_s1133" style="position:absolute;margin-left:232.05pt;margin-top:14.2pt;width:213.3pt;height:24.7pt;z-index:251857920;mso-position-horizontal-relative:text;mso-position-vertical-relative:text;mso-width-relative:margin;mso-height-relative:margin" coordorigin=",86" coordsize="27100,3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">
                <v:shape id="Text Box 145" o:spid="_x0000_s1134" type="#_x0000_t202" style="position:absolute;top:86;width:5263;height:29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0lpsQA&#10;AADcAAAADwAAAGRycy9kb3ducmV2LnhtbERPTWvCQBC9C/0PyxR6KbpprVqiq5SiVbxptKW3ITsm&#10;odnZkF2T9N+7guBtHu9zZovOlKKh2hWWFbwMIhDEqdUFZwoOyar/DsJ5ZI2lZVLwTw4W84feDGNt&#10;W95Rs/eZCCHsYlSQe1/FUro0J4NuYCviwJ1sbdAHWGdS19iGcFPK1ygaS4MFh4YcK/rMKf3bn42C&#10;3+fsZ+u6r2M7HA2r5bpJJt86UerpsfuYgvDU+bv45t7oMP9tBNdnwgVy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tJabEAAAA3AAAAA8AAAAAAAAAAAAAAAAAmAIAAGRycy9k&#10;b3ducmV2LnhtbFBLBQYAAAAABAAEAPUAAACJAwAAAAA=&#10;" fillcolor="white [3201]" stroked="f" strokeweight=".5pt">
                  <v:textbox>
                    <w:txbxContent>
                      <w:p w:rsidR="00124DDC" w:rsidRPr="00C57973" w:rsidRDefault="00124DDC" w:rsidP="007D5B2A">
                        <w:pPr>
                          <w:pStyle w:val="BodyCopy"/>
                          <w:tabs>
                            <w:tab w:val="left" w:pos="1134"/>
                          </w:tabs>
                        </w:pPr>
                        <w:r>
                          <w:t>Click</w:t>
                        </w:r>
                      </w:p>
                      <w:p w:rsidR="00124DDC" w:rsidRDefault="00124DDC" w:rsidP="007D5B2A">
                        <w:pPr>
                          <w:pStyle w:val="BodyCopy"/>
                          <w:spacing w:before="0" w:after="0"/>
                        </w:pPr>
                      </w:p>
                    </w:txbxContent>
                  </v:textbox>
                </v:shape>
                <v:shape id="Text Box 146" o:spid="_x0000_s1135" type="#_x0000_t202" style="position:absolute;left:11962;top:310;width:15138;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70cQA&#10;AADcAAAADwAAAGRycy9kb3ducmV2LnhtbERPS2vCQBC+F/oflin0UnTT+irRVUrRKt402tLbkB2T&#10;0OxsyK5J+u9dQfA2H99zZovOlKKh2hWWFbz2IxDEqdUFZwoOyar3DsJ5ZI2lZVLwTw4W88eHGcba&#10;tryjZu8zEULYxagg976KpXRpTgZd31bEgTvZ2qAPsM6krrEN4aaUb1E0lgYLDg05VvSZU/q3PxsF&#10;vy/Zz9Z1X8d2MBpUy3WTTL51otTzU/cxBeGp83fxzb3RYf5wDNdnwgVy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u9HEAAAA3AAAAA8AAAAAAAAAAAAAAAAAmAIAAGRycy9k&#10;b3ducmV2LnhtbFBLBQYAAAAABAAEAPUAAACJAwAAAAA=&#10;" fillcolor="white [3201]" stroked="f" strokeweight=".5pt">
                  <v:textbox>
                    <w:txbxContent>
                      <w:p w:rsidR="00124DDC" w:rsidRPr="007F1FE2" w:rsidRDefault="00124DDC" w:rsidP="007D5B2A">
                        <w:pPr>
                          <w:pStyle w:val="BodyCopy"/>
                          <w:spacing w:before="0" w:after="0"/>
                          <w:rPr>
                            <w:rFonts w:cs="Helvetica"/>
                          </w:rPr>
                        </w:pPr>
                        <w:r w:rsidRPr="007F1FE2">
                          <w:rPr>
                            <w:rFonts w:eastAsia="Arial" w:cs="Helvetica"/>
                            <w:lang w:val="en-US" w:eastAsia="en-US"/>
                          </w:rPr>
                          <w:t>to</w:t>
                        </w:r>
                        <w:r w:rsidRPr="007F1FE2">
                          <w:rPr>
                            <w:rFonts w:eastAsia="Arial" w:cs="Helvetica"/>
                            <w:spacing w:val="-10"/>
                            <w:lang w:val="en-US" w:eastAsia="en-US"/>
                          </w:rPr>
                          <w:t xml:space="preserve"> </w:t>
                        </w:r>
                        <w:r w:rsidRPr="007F1FE2">
                          <w:rPr>
                            <w:rFonts w:eastAsia="Arial" w:cs="Helvetica"/>
                            <w:lang w:val="en-US" w:eastAsia="en-US"/>
                          </w:rPr>
                          <w:t>continue</w:t>
                        </w:r>
                        <w:r w:rsidRPr="007F1FE2">
                          <w:rPr>
                            <w:rFonts w:eastAsia="Arial" w:cs="Helvetica"/>
                            <w:spacing w:val="-11"/>
                            <w:lang w:val="en-US" w:eastAsia="en-US"/>
                          </w:rPr>
                          <w:t xml:space="preserve"> </w:t>
                        </w:r>
                        <w:r w:rsidRPr="007F1FE2">
                          <w:rPr>
                            <w:rFonts w:eastAsia="Arial" w:cs="Helvetica"/>
                            <w:lang w:val="en-US" w:eastAsia="en-US"/>
                          </w:rPr>
                          <w:t>searching</w:t>
                        </w:r>
                      </w:p>
                    </w:txbxContent>
                  </v:textbox>
                </v:shape>
                <v:shape id="image9.png" o:spid="_x0000_s1136" type="#_x0000_t75" style="position:absolute;left:4613;top:505;width:8023;height:2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76SZLBAAAA3AAAAA8AAABkcnMvZG93bnJldi54bWxET0trwkAQvgv+h2UEb3UTsUWjaxChpT2a&#10;VvQ4ZicPzM6G7GrSf+8WCt7m43vOJh1MI+7UudqygngWgSDOra65VPDz/f6yBOE8ssbGMin4JQfp&#10;djzaYKJtzwe6Z74UIYRdggoq79tESpdXZNDNbEscuMJ2Bn2AXSl1h30IN42cR9GbNFhzaKiwpX1F&#10;+TW7GQX5qjy2uo4/rB9WX8XpYm+mOCs1nQy7NQhPg3+K/92fOsx/XcDfM+ECuX0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76SZLBAAAA3AAAAA8AAAAAAAAAAAAAAAAAnwIA&#10;AGRycy9kb3ducmV2LnhtbFBLBQYAAAAABAAEAPcAAACNAwAAAAA=&#10;">
                  <v:imagedata r:id="rId208" o:title="" croptop="12376f" cropbottom="58f"/>
                  <v:path arrowok="t"/>
                </v:shape>
              </v:group>
            </w:pict>
          </mc:Fallback>
        </mc:AlternateContent>
      </w:r>
      <w:r w:rsidRPr="00371C3A">
        <w:rPr>
          <w:lang w:val="en-US" w:eastAsia="en-US"/>
        </w:rPr>
        <mc:AlternateContent>
          <mc:Choice Requires="wps">
            <w:drawing>
              <wp:anchor distT="0" distB="0" distL="114300" distR="114300" simplePos="0" relativeHeight="251853824" behindDoc="0" locked="0" layoutInCell="1" allowOverlap="1" wp14:anchorId="46266BAC" wp14:editId="4AFD7834">
                <wp:simplePos x="0" y="0"/>
                <wp:positionH relativeFrom="column">
                  <wp:posOffset>110490</wp:posOffset>
                </wp:positionH>
                <wp:positionV relativeFrom="paragraph">
                  <wp:posOffset>165100</wp:posOffset>
                </wp:positionV>
                <wp:extent cx="2630805" cy="290830"/>
                <wp:effectExtent l="0" t="0" r="0" b="0"/>
                <wp:wrapNone/>
                <wp:docPr id="299" name="Text Box 299"/>
                <wp:cNvGraphicFramePr/>
                <a:graphic xmlns:a="http://schemas.openxmlformats.org/drawingml/2006/main">
                  <a:graphicData uri="http://schemas.microsoft.com/office/word/2010/wordprocessingShape">
                    <wps:wsp>
                      <wps:cNvSpPr txBox="1"/>
                      <wps:spPr>
                        <a:xfrm>
                          <a:off x="0" y="0"/>
                          <a:ext cx="2630805" cy="290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7D5B2A" w:rsidRDefault="00124DDC" w:rsidP="007D5B2A">
                            <w:pPr>
                              <w:widowControl w:val="0"/>
                              <w:spacing w:before="71" w:after="0" w:line="240" w:lineRule="auto"/>
                              <w:rPr>
                                <w:rFonts w:ascii="Helvetica" w:eastAsia="Arial" w:hAnsi="Helvetica" w:cs="Helvetica"/>
                                <w:lang w:val="en-US" w:eastAsia="en-US"/>
                              </w:rPr>
                            </w:pPr>
                            <w:r w:rsidRPr="007D5B2A">
                              <w:rPr>
                                <w:rFonts w:ascii="Helvetica" w:eastAsia="Arial" w:hAnsi="Helvetica" w:cs="Helvetica"/>
                                <w:lang w:val="en-US" w:eastAsia="en-US"/>
                              </w:rPr>
                              <w:t>The</w:t>
                            </w:r>
                            <w:r w:rsidRPr="007D5B2A">
                              <w:rPr>
                                <w:rFonts w:ascii="Helvetica" w:eastAsia="Arial" w:hAnsi="Helvetica" w:cs="Helvetica"/>
                                <w:spacing w:val="8"/>
                                <w:lang w:val="en-US" w:eastAsia="en-US"/>
                              </w:rPr>
                              <w:t xml:space="preserve"> </w:t>
                            </w:r>
                            <w:r w:rsidRPr="007D5B2A">
                              <w:rPr>
                                <w:rFonts w:ascii="Helvetica" w:eastAsia="Arial" w:hAnsi="Helvetica" w:cs="Helvetica"/>
                                <w:spacing w:val="-1"/>
                                <w:lang w:val="en-US" w:eastAsia="en-US"/>
                              </w:rPr>
                              <w:t>following</w:t>
                            </w:r>
                            <w:r w:rsidRPr="007D5B2A">
                              <w:rPr>
                                <w:rFonts w:ascii="Helvetica" w:eastAsia="Arial" w:hAnsi="Helvetica" w:cs="Helvetica"/>
                                <w:spacing w:val="8"/>
                                <w:lang w:val="en-US" w:eastAsia="en-US"/>
                              </w:rPr>
                              <w:t xml:space="preserve"> </w:t>
                            </w:r>
                            <w:r w:rsidRPr="007D5B2A">
                              <w:rPr>
                                <w:rFonts w:ascii="Helvetica" w:eastAsia="Arial" w:hAnsi="Helvetica" w:cs="Helvetica"/>
                                <w:lang w:val="en-US" w:eastAsia="en-US"/>
                              </w:rPr>
                              <w:t>data</w:t>
                            </w:r>
                            <w:r w:rsidRPr="007D5B2A">
                              <w:rPr>
                                <w:rFonts w:ascii="Helvetica" w:eastAsia="Arial" w:hAnsi="Helvetica" w:cs="Helvetica"/>
                                <w:spacing w:val="8"/>
                                <w:lang w:val="en-US" w:eastAsia="en-US"/>
                              </w:rPr>
                              <w:t xml:space="preserve"> </w:t>
                            </w:r>
                            <w:r w:rsidRPr="007D5B2A">
                              <w:rPr>
                                <w:rFonts w:ascii="Helvetica" w:eastAsia="Arial" w:hAnsi="Helvetica" w:cs="Helvetica"/>
                                <w:spacing w:val="-1"/>
                                <w:lang w:val="en-US" w:eastAsia="en-US"/>
                              </w:rPr>
                              <w:t>form</w:t>
                            </w:r>
                            <w:r w:rsidRPr="007D5B2A">
                              <w:rPr>
                                <w:rFonts w:ascii="Helvetica" w:eastAsia="Arial" w:hAnsi="Helvetica" w:cs="Helvetica"/>
                                <w:spacing w:val="8"/>
                                <w:lang w:val="en-US" w:eastAsia="en-US"/>
                              </w:rPr>
                              <w:t xml:space="preserve"> </w:t>
                            </w:r>
                            <w:r w:rsidRPr="007D5B2A">
                              <w:rPr>
                                <w:rFonts w:ascii="Helvetica" w:eastAsia="Arial" w:hAnsi="Helvetica" w:cs="Helvetica"/>
                                <w:lang w:val="en-US" w:eastAsia="en-US"/>
                              </w:rPr>
                              <w:t>is</w:t>
                            </w:r>
                            <w:r w:rsidRPr="007D5B2A">
                              <w:rPr>
                                <w:rFonts w:ascii="Helvetica" w:eastAsia="Arial" w:hAnsi="Helvetica" w:cs="Helvetica"/>
                                <w:spacing w:val="8"/>
                                <w:lang w:val="en-US" w:eastAsia="en-US"/>
                              </w:rPr>
                              <w:t xml:space="preserve"> </w:t>
                            </w:r>
                            <w:r w:rsidRPr="007D5B2A">
                              <w:rPr>
                                <w:rFonts w:ascii="Helvetica" w:eastAsia="Arial" w:hAnsi="Helvetica" w:cs="Helvetica"/>
                                <w:spacing w:val="-1"/>
                                <w:lang w:val="en-US" w:eastAsia="en-US"/>
                              </w:rPr>
                              <w:t>displayed:</w:t>
                            </w:r>
                          </w:p>
                          <w:p w:rsidR="00124DDC" w:rsidRPr="007D5B2A" w:rsidRDefault="00124DDC" w:rsidP="007D5B2A">
                            <w:pPr>
                              <w:pStyle w:val="BodyCopy"/>
                              <w:spacing w:before="0" w:after="0"/>
                              <w:rPr>
                                <w:rFonts w:cs="Helveti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266BAC" id="Text Box 299" o:spid="_x0000_s1137" type="#_x0000_t202" style="position:absolute;margin-left:8.7pt;margin-top:13pt;width:207.15pt;height:22.9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" fillcolor="white [3201]" stroked="f" strokeweight=".5pt">
                <v:textbox>
                  <w:txbxContent>
                    <w:p w:rsidR="00124DDC" w:rsidRPr="007D5B2A" w:rsidRDefault="00124DDC" w:rsidP="007D5B2A">
                      <w:pPr>
                        <w:widowControl w:val="0"/>
                        <w:spacing w:before="71" w:after="0" w:line="240" w:lineRule="auto"/>
                        <w:rPr>
                          <w:rFonts w:ascii="Helvetica" w:eastAsia="Arial" w:hAnsi="Helvetica" w:cs="Helvetica"/>
                          <w:lang w:val="en-US" w:eastAsia="en-US"/>
                        </w:rPr>
                      </w:pPr>
                      <w:r w:rsidRPr="007D5B2A">
                        <w:rPr>
                          <w:rFonts w:ascii="Helvetica" w:eastAsia="Arial" w:hAnsi="Helvetica" w:cs="Helvetica"/>
                          <w:lang w:val="en-US" w:eastAsia="en-US"/>
                        </w:rPr>
                        <w:t>The</w:t>
                      </w:r>
                      <w:r w:rsidRPr="007D5B2A">
                        <w:rPr>
                          <w:rFonts w:ascii="Helvetica" w:eastAsia="Arial" w:hAnsi="Helvetica" w:cs="Helvetica"/>
                          <w:spacing w:val="8"/>
                          <w:lang w:val="en-US" w:eastAsia="en-US"/>
                        </w:rPr>
                        <w:t xml:space="preserve"> </w:t>
                      </w:r>
                      <w:r w:rsidRPr="007D5B2A">
                        <w:rPr>
                          <w:rFonts w:ascii="Helvetica" w:eastAsia="Arial" w:hAnsi="Helvetica" w:cs="Helvetica"/>
                          <w:spacing w:val="-1"/>
                          <w:lang w:val="en-US" w:eastAsia="en-US"/>
                        </w:rPr>
                        <w:t>following</w:t>
                      </w:r>
                      <w:r w:rsidRPr="007D5B2A">
                        <w:rPr>
                          <w:rFonts w:ascii="Helvetica" w:eastAsia="Arial" w:hAnsi="Helvetica" w:cs="Helvetica"/>
                          <w:spacing w:val="8"/>
                          <w:lang w:val="en-US" w:eastAsia="en-US"/>
                        </w:rPr>
                        <w:t xml:space="preserve"> </w:t>
                      </w:r>
                      <w:r w:rsidRPr="007D5B2A">
                        <w:rPr>
                          <w:rFonts w:ascii="Helvetica" w:eastAsia="Arial" w:hAnsi="Helvetica" w:cs="Helvetica"/>
                          <w:lang w:val="en-US" w:eastAsia="en-US"/>
                        </w:rPr>
                        <w:t>data</w:t>
                      </w:r>
                      <w:r w:rsidRPr="007D5B2A">
                        <w:rPr>
                          <w:rFonts w:ascii="Helvetica" w:eastAsia="Arial" w:hAnsi="Helvetica" w:cs="Helvetica"/>
                          <w:spacing w:val="8"/>
                          <w:lang w:val="en-US" w:eastAsia="en-US"/>
                        </w:rPr>
                        <w:t xml:space="preserve"> </w:t>
                      </w:r>
                      <w:r w:rsidRPr="007D5B2A">
                        <w:rPr>
                          <w:rFonts w:ascii="Helvetica" w:eastAsia="Arial" w:hAnsi="Helvetica" w:cs="Helvetica"/>
                          <w:spacing w:val="-1"/>
                          <w:lang w:val="en-US" w:eastAsia="en-US"/>
                        </w:rPr>
                        <w:t>form</w:t>
                      </w:r>
                      <w:r w:rsidRPr="007D5B2A">
                        <w:rPr>
                          <w:rFonts w:ascii="Helvetica" w:eastAsia="Arial" w:hAnsi="Helvetica" w:cs="Helvetica"/>
                          <w:spacing w:val="8"/>
                          <w:lang w:val="en-US" w:eastAsia="en-US"/>
                        </w:rPr>
                        <w:t xml:space="preserve"> </w:t>
                      </w:r>
                      <w:r w:rsidRPr="007D5B2A">
                        <w:rPr>
                          <w:rFonts w:ascii="Helvetica" w:eastAsia="Arial" w:hAnsi="Helvetica" w:cs="Helvetica"/>
                          <w:lang w:val="en-US" w:eastAsia="en-US"/>
                        </w:rPr>
                        <w:t>is</w:t>
                      </w:r>
                      <w:r w:rsidRPr="007D5B2A">
                        <w:rPr>
                          <w:rFonts w:ascii="Helvetica" w:eastAsia="Arial" w:hAnsi="Helvetica" w:cs="Helvetica"/>
                          <w:spacing w:val="8"/>
                          <w:lang w:val="en-US" w:eastAsia="en-US"/>
                        </w:rPr>
                        <w:t xml:space="preserve"> </w:t>
                      </w:r>
                      <w:r w:rsidRPr="007D5B2A">
                        <w:rPr>
                          <w:rFonts w:ascii="Helvetica" w:eastAsia="Arial" w:hAnsi="Helvetica" w:cs="Helvetica"/>
                          <w:spacing w:val="-1"/>
                          <w:lang w:val="en-US" w:eastAsia="en-US"/>
                        </w:rPr>
                        <w:t>displayed:</w:t>
                      </w:r>
                    </w:p>
                    <w:p w:rsidR="00124DDC" w:rsidRPr="007D5B2A" w:rsidRDefault="00124DDC" w:rsidP="007D5B2A">
                      <w:pPr>
                        <w:pStyle w:val="BodyCopy"/>
                        <w:spacing w:before="0" w:after="0"/>
                        <w:rPr>
                          <w:rFonts w:cs="Helvetica"/>
                        </w:rPr>
                      </w:pPr>
                    </w:p>
                  </w:txbxContent>
                </v:textbox>
              </v:shape>
            </w:pict>
          </mc:Fallback>
        </mc:AlternateContent>
      </w:r>
      <w:r w:rsidRPr="00371C3A">
        <w:rPr>
          <w:rFonts w:ascii="Arial" w:hAnsi="Calibri" w:cs="Times New Roman"/>
          <w:sz w:val="20"/>
          <w:lang w:val="en-US" w:eastAsia="en-US"/>
        </w:rPr>
        <w:drawing>
          <wp:anchor distT="0" distB="0" distL="114300" distR="114300" simplePos="0" relativeHeight="251855872" behindDoc="0" locked="0" layoutInCell="1" allowOverlap="1" wp14:anchorId="78F9511B" wp14:editId="0FA9806F">
            <wp:simplePos x="0" y="0"/>
            <wp:positionH relativeFrom="column">
              <wp:posOffset>2906395</wp:posOffset>
            </wp:positionH>
            <wp:positionV relativeFrom="paragraph">
              <wp:posOffset>507365</wp:posOffset>
            </wp:positionV>
            <wp:extent cx="2794635" cy="2474595"/>
            <wp:effectExtent l="0" t="0" r="5715" b="1905"/>
            <wp:wrapSquare wrapText="bothSides"/>
            <wp:docPr id="136"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jpeg"/>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2794635" cy="2474595"/>
                    </a:xfrm>
                    <a:prstGeom prst="rect">
                      <a:avLst/>
                    </a:prstGeom>
                  </pic:spPr>
                </pic:pic>
              </a:graphicData>
            </a:graphic>
            <wp14:sizeRelH relativeFrom="page">
              <wp14:pctWidth>0</wp14:pctWidth>
            </wp14:sizeRelH>
            <wp14:sizeRelV relativeFrom="page">
              <wp14:pctHeight>0</wp14:pctHeight>
            </wp14:sizeRelV>
          </wp:anchor>
        </w:drawing>
      </w:r>
      <w:r w:rsidRPr="00371C3A">
        <w:rPr>
          <w:rFonts w:ascii="Arial" w:hAnsi="Calibri" w:cs="Times New Roman"/>
          <w:position w:val="1"/>
          <w:sz w:val="20"/>
          <w:lang w:val="en-US" w:eastAsia="en-US"/>
        </w:rPr>
        <w:drawing>
          <wp:anchor distT="0" distB="0" distL="114300" distR="114300" simplePos="0" relativeHeight="251854848" behindDoc="0" locked="0" layoutInCell="1" allowOverlap="1" wp14:anchorId="74B0CCF5" wp14:editId="3DB3BA68">
            <wp:simplePos x="0" y="0"/>
            <wp:positionH relativeFrom="column">
              <wp:posOffset>7620</wp:posOffset>
            </wp:positionH>
            <wp:positionV relativeFrom="paragraph">
              <wp:posOffset>490220</wp:posOffset>
            </wp:positionV>
            <wp:extent cx="2739390" cy="2487930"/>
            <wp:effectExtent l="0" t="0" r="3810" b="7620"/>
            <wp:wrapSquare wrapText="bothSides"/>
            <wp:docPr id="300"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jpeg"/>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2739390" cy="2487930"/>
                    </a:xfrm>
                    <a:prstGeom prst="rect">
                      <a:avLst/>
                    </a:prstGeom>
                  </pic:spPr>
                </pic:pic>
              </a:graphicData>
            </a:graphic>
            <wp14:sizeRelH relativeFrom="page">
              <wp14:pctWidth>0</wp14:pctWidth>
            </wp14:sizeRelH>
            <wp14:sizeRelV relativeFrom="page">
              <wp14:pctHeight>0</wp14:pctHeight>
            </wp14:sizeRelV>
          </wp:anchor>
        </w:drawing>
      </w:r>
    </w:p>
    <w:p w:rsidR="007D5B2A" w:rsidRPr="00371C3A" w:rsidRDefault="007F1FE2">
      <w:pPr>
        <w:rPr>
          <w:rFonts w:ascii="Helvetica" w:eastAsia="Calibri" w:hAnsi="Helvetica" w:cs="Calibri"/>
          <w:szCs w:val="16"/>
          <w:lang w:eastAsia="ar-SA"/>
        </w:rPr>
      </w:pPr>
      <w:r w:rsidRPr="00371C3A">
        <w:rPr>
          <w:noProof/>
          <w:lang w:val="en-US" w:eastAsia="en-US"/>
        </w:rPr>
        <mc:AlternateContent>
          <mc:Choice Requires="wps">
            <w:drawing>
              <wp:anchor distT="0" distB="0" distL="114300" distR="114300" simplePos="0" relativeHeight="251859968" behindDoc="0" locked="0" layoutInCell="1" allowOverlap="1" wp14:anchorId="3302F4BC" wp14:editId="137398AE">
                <wp:simplePos x="0" y="0"/>
                <wp:positionH relativeFrom="column">
                  <wp:posOffset>-2929785</wp:posOffset>
                </wp:positionH>
                <wp:positionV relativeFrom="paragraph">
                  <wp:posOffset>2825750</wp:posOffset>
                </wp:positionV>
                <wp:extent cx="2630805" cy="29083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2630805" cy="290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7F1FE2" w:rsidRDefault="00124DDC" w:rsidP="007F1FE2">
                            <w:pPr>
                              <w:pStyle w:val="BodyCopy"/>
                              <w:spacing w:before="0" w:after="0"/>
                              <w:rPr>
                                <w:rFonts w:cs="Helvetica"/>
                              </w:rPr>
                            </w:pPr>
                            <w:r w:rsidRPr="007F1FE2">
                              <w:rPr>
                                <w:rFonts w:eastAsia="Arial" w:cs="Helvetica"/>
                                <w:spacing w:val="-1"/>
                                <w:lang w:val="en-US" w:eastAsia="en-US"/>
                              </w:rPr>
                              <w:t>Click</w:t>
                            </w:r>
                            <w:r w:rsidRPr="007F1FE2">
                              <w:rPr>
                                <w:rFonts w:eastAsia="Arial" w:cs="Helvetica"/>
                                <w:spacing w:val="8"/>
                                <w:lang w:val="en-US" w:eastAsia="en-US"/>
                              </w:rPr>
                              <w:t xml:space="preserve"> </w:t>
                            </w:r>
                            <w:r w:rsidRPr="007F1FE2">
                              <w:rPr>
                                <w:rFonts w:eastAsia="Arial" w:cs="Helvetica"/>
                                <w:lang w:val="en-US" w:eastAsia="en-US"/>
                              </w:rPr>
                              <w:t>the</w:t>
                            </w:r>
                            <w:r w:rsidRPr="007F1FE2">
                              <w:rPr>
                                <w:rFonts w:eastAsia="Arial" w:cs="Helvetica"/>
                                <w:spacing w:val="9"/>
                                <w:lang w:val="en-US" w:eastAsia="en-US"/>
                              </w:rPr>
                              <w:t xml:space="preserve"> </w:t>
                            </w:r>
                            <w:r w:rsidRPr="007F1FE2">
                              <w:rPr>
                                <w:rFonts w:eastAsia="Arial" w:cs="Helvetica"/>
                                <w:b/>
                                <w:i/>
                                <w:spacing w:val="-1"/>
                                <w:lang w:val="en-US" w:eastAsia="en-US"/>
                              </w:rPr>
                              <w:t>Close</w:t>
                            </w:r>
                            <w:r w:rsidRPr="007F1FE2">
                              <w:rPr>
                                <w:rFonts w:eastAsia="Arial" w:cs="Helvetica"/>
                                <w:spacing w:val="9"/>
                                <w:lang w:val="en-US" w:eastAsia="en-US"/>
                              </w:rPr>
                              <w:t xml:space="preserve"> </w:t>
                            </w:r>
                            <w:r w:rsidRPr="007F1FE2">
                              <w:rPr>
                                <w:rFonts w:eastAsia="Arial" w:cs="Helvetica"/>
                                <w:lang w:val="en-US" w:eastAsia="en-US"/>
                              </w:rPr>
                              <w:t>button</w:t>
                            </w:r>
                            <w:r w:rsidRPr="007F1FE2">
                              <w:rPr>
                                <w:rFonts w:eastAsia="Arial" w:cs="Helvetica"/>
                                <w:spacing w:val="10"/>
                                <w:lang w:val="en-US" w:eastAsia="en-US"/>
                              </w:rPr>
                              <w:t xml:space="preserve"> </w:t>
                            </w:r>
                            <w:r w:rsidRPr="007F1FE2">
                              <w:rPr>
                                <w:rFonts w:eastAsia="Arial" w:cs="Helvetica"/>
                                <w:lang w:val="en-US" w:eastAsia="en-US"/>
                              </w:rPr>
                              <w:t>to</w:t>
                            </w:r>
                            <w:r w:rsidRPr="007F1FE2">
                              <w:rPr>
                                <w:rFonts w:eastAsia="Arial" w:cs="Helvetica"/>
                                <w:spacing w:val="9"/>
                                <w:lang w:val="en-US" w:eastAsia="en-US"/>
                              </w:rPr>
                              <w:t xml:space="preserve"> </w:t>
                            </w:r>
                            <w:r w:rsidRPr="007F1FE2">
                              <w:rPr>
                                <w:rFonts w:eastAsia="Arial" w:cs="Helvetica"/>
                                <w:lang w:val="en-US" w:eastAsia="en-US"/>
                              </w:rPr>
                              <w:t>exit</w:t>
                            </w:r>
                            <w:r w:rsidRPr="007F1FE2">
                              <w:rPr>
                                <w:rFonts w:eastAsia="Arial" w:cs="Helvetica"/>
                                <w:spacing w:val="9"/>
                                <w:lang w:val="en-US" w:eastAsia="en-US"/>
                              </w:rPr>
                              <w:t xml:space="preserve"> </w:t>
                            </w:r>
                            <w:r w:rsidRPr="007F1FE2">
                              <w:rPr>
                                <w:rFonts w:eastAsia="Arial" w:cs="Helvetica"/>
                                <w:lang w:val="en-US" w:eastAsia="en-US"/>
                              </w:rPr>
                              <w:t>the</w:t>
                            </w:r>
                            <w:r w:rsidRPr="007F1FE2">
                              <w:rPr>
                                <w:rFonts w:eastAsia="Arial" w:cs="Helvetica"/>
                                <w:spacing w:val="9"/>
                                <w:lang w:val="en-US" w:eastAsia="en-US"/>
                              </w:rPr>
                              <w:t xml:space="preserve"> </w:t>
                            </w:r>
                            <w:r w:rsidRPr="007F1FE2">
                              <w:rPr>
                                <w:rFonts w:eastAsia="Arial" w:cs="Helvetica"/>
                                <w:spacing w:val="-1"/>
                                <w:lang w:val="en-US" w:eastAsia="en-US"/>
                              </w:rPr>
                              <w:t>data</w:t>
                            </w:r>
                            <w:r w:rsidRPr="007F1FE2">
                              <w:rPr>
                                <w:rFonts w:eastAsia="Arial" w:cs="Helvetica"/>
                                <w:spacing w:val="9"/>
                                <w:lang w:val="en-US" w:eastAsia="en-US"/>
                              </w:rPr>
                              <w:t xml:space="preserve"> </w:t>
                            </w:r>
                            <w:r w:rsidRPr="007F1FE2">
                              <w:rPr>
                                <w:rFonts w:eastAsia="Arial" w:cs="Helvetica"/>
                                <w:spacing w:val="-1"/>
                                <w:lang w:val="en-US" w:eastAsia="en-US"/>
                              </w:rPr>
                              <w: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02F4BC" id="Text Box 169" o:spid="_x0000_s1138" type="#_x0000_t202" style="position:absolute;margin-left:-230.7pt;margin-top:222.5pt;width:207.15pt;height:22.9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" fillcolor="white [3201]" stroked="f" strokeweight=".5pt">
                <v:textbox>
                  <w:txbxContent>
                    <w:p w:rsidR="00124DDC" w:rsidRPr="007F1FE2" w:rsidRDefault="00124DDC" w:rsidP="007F1FE2">
                      <w:pPr>
                        <w:pStyle w:val="BodyCopy"/>
                        <w:spacing w:before="0" w:after="0"/>
                        <w:rPr>
                          <w:rFonts w:cs="Helvetica"/>
                        </w:rPr>
                      </w:pPr>
                      <w:r w:rsidRPr="007F1FE2">
                        <w:rPr>
                          <w:rFonts w:eastAsia="Arial" w:cs="Helvetica"/>
                          <w:spacing w:val="-1"/>
                          <w:lang w:val="en-US" w:eastAsia="en-US"/>
                        </w:rPr>
                        <w:t>Click</w:t>
                      </w:r>
                      <w:r w:rsidRPr="007F1FE2">
                        <w:rPr>
                          <w:rFonts w:eastAsia="Arial" w:cs="Helvetica"/>
                          <w:spacing w:val="8"/>
                          <w:lang w:val="en-US" w:eastAsia="en-US"/>
                        </w:rPr>
                        <w:t xml:space="preserve"> </w:t>
                      </w:r>
                      <w:r w:rsidRPr="007F1FE2">
                        <w:rPr>
                          <w:rFonts w:eastAsia="Arial" w:cs="Helvetica"/>
                          <w:lang w:val="en-US" w:eastAsia="en-US"/>
                        </w:rPr>
                        <w:t>the</w:t>
                      </w:r>
                      <w:r w:rsidRPr="007F1FE2">
                        <w:rPr>
                          <w:rFonts w:eastAsia="Arial" w:cs="Helvetica"/>
                          <w:spacing w:val="9"/>
                          <w:lang w:val="en-US" w:eastAsia="en-US"/>
                        </w:rPr>
                        <w:t xml:space="preserve"> </w:t>
                      </w:r>
                      <w:r w:rsidRPr="007F1FE2">
                        <w:rPr>
                          <w:rFonts w:eastAsia="Arial" w:cs="Helvetica"/>
                          <w:b/>
                          <w:i/>
                          <w:spacing w:val="-1"/>
                          <w:lang w:val="en-US" w:eastAsia="en-US"/>
                        </w:rPr>
                        <w:t>Close</w:t>
                      </w:r>
                      <w:r w:rsidRPr="007F1FE2">
                        <w:rPr>
                          <w:rFonts w:eastAsia="Arial" w:cs="Helvetica"/>
                          <w:spacing w:val="9"/>
                          <w:lang w:val="en-US" w:eastAsia="en-US"/>
                        </w:rPr>
                        <w:t xml:space="preserve"> </w:t>
                      </w:r>
                      <w:r w:rsidRPr="007F1FE2">
                        <w:rPr>
                          <w:rFonts w:eastAsia="Arial" w:cs="Helvetica"/>
                          <w:lang w:val="en-US" w:eastAsia="en-US"/>
                        </w:rPr>
                        <w:t>button</w:t>
                      </w:r>
                      <w:r w:rsidRPr="007F1FE2">
                        <w:rPr>
                          <w:rFonts w:eastAsia="Arial" w:cs="Helvetica"/>
                          <w:spacing w:val="10"/>
                          <w:lang w:val="en-US" w:eastAsia="en-US"/>
                        </w:rPr>
                        <w:t xml:space="preserve"> </w:t>
                      </w:r>
                      <w:r w:rsidRPr="007F1FE2">
                        <w:rPr>
                          <w:rFonts w:eastAsia="Arial" w:cs="Helvetica"/>
                          <w:lang w:val="en-US" w:eastAsia="en-US"/>
                        </w:rPr>
                        <w:t>to</w:t>
                      </w:r>
                      <w:r w:rsidRPr="007F1FE2">
                        <w:rPr>
                          <w:rFonts w:eastAsia="Arial" w:cs="Helvetica"/>
                          <w:spacing w:val="9"/>
                          <w:lang w:val="en-US" w:eastAsia="en-US"/>
                        </w:rPr>
                        <w:t xml:space="preserve"> </w:t>
                      </w:r>
                      <w:r w:rsidRPr="007F1FE2">
                        <w:rPr>
                          <w:rFonts w:eastAsia="Arial" w:cs="Helvetica"/>
                          <w:lang w:val="en-US" w:eastAsia="en-US"/>
                        </w:rPr>
                        <w:t>exit</w:t>
                      </w:r>
                      <w:r w:rsidRPr="007F1FE2">
                        <w:rPr>
                          <w:rFonts w:eastAsia="Arial" w:cs="Helvetica"/>
                          <w:spacing w:val="9"/>
                          <w:lang w:val="en-US" w:eastAsia="en-US"/>
                        </w:rPr>
                        <w:t xml:space="preserve"> </w:t>
                      </w:r>
                      <w:r w:rsidRPr="007F1FE2">
                        <w:rPr>
                          <w:rFonts w:eastAsia="Arial" w:cs="Helvetica"/>
                          <w:lang w:val="en-US" w:eastAsia="en-US"/>
                        </w:rPr>
                        <w:t>the</w:t>
                      </w:r>
                      <w:r w:rsidRPr="007F1FE2">
                        <w:rPr>
                          <w:rFonts w:eastAsia="Arial" w:cs="Helvetica"/>
                          <w:spacing w:val="9"/>
                          <w:lang w:val="en-US" w:eastAsia="en-US"/>
                        </w:rPr>
                        <w:t xml:space="preserve"> </w:t>
                      </w:r>
                      <w:r w:rsidRPr="007F1FE2">
                        <w:rPr>
                          <w:rFonts w:eastAsia="Arial" w:cs="Helvetica"/>
                          <w:spacing w:val="-1"/>
                          <w:lang w:val="en-US" w:eastAsia="en-US"/>
                        </w:rPr>
                        <w:t>data</w:t>
                      </w:r>
                      <w:r w:rsidRPr="007F1FE2">
                        <w:rPr>
                          <w:rFonts w:eastAsia="Arial" w:cs="Helvetica"/>
                          <w:spacing w:val="9"/>
                          <w:lang w:val="en-US" w:eastAsia="en-US"/>
                        </w:rPr>
                        <w:t xml:space="preserve"> </w:t>
                      </w:r>
                      <w:r w:rsidRPr="007F1FE2">
                        <w:rPr>
                          <w:rFonts w:eastAsia="Arial" w:cs="Helvetica"/>
                          <w:spacing w:val="-1"/>
                          <w:lang w:val="en-US" w:eastAsia="en-US"/>
                        </w:rPr>
                        <w:t>form</w:t>
                      </w:r>
                    </w:p>
                  </w:txbxContent>
                </v:textbox>
              </v:shape>
            </w:pict>
          </mc:Fallback>
        </mc:AlternateContent>
      </w:r>
      <w:r w:rsidR="007D5B2A" w:rsidRPr="00371C3A">
        <w:br w:type="page"/>
      </w:r>
    </w:p>
    <w:p w:rsidR="00911CEC" w:rsidRPr="00371C3A" w:rsidRDefault="00911CEC" w:rsidP="007F1FE2">
      <w:pPr>
        <w:pStyle w:val="Heading3"/>
      </w:pPr>
      <w:r w:rsidRPr="00371C3A">
        <w:t>Sorting on one field</w:t>
      </w:r>
    </w:p>
    <w:p w:rsidR="00911CEC" w:rsidRPr="00371C3A" w:rsidRDefault="00911CEC" w:rsidP="007F1FE2">
      <w:pPr>
        <w:pStyle w:val="BodyCopy"/>
        <w:rPr>
          <w:noProof w:val="0"/>
        </w:rPr>
      </w:pPr>
      <w:r w:rsidRPr="00371C3A">
        <w:rPr>
          <w:noProof w:val="0"/>
        </w:rPr>
        <w:t>You will find that it is easier to work with data in a database when it is sorted in some order based on the contents of one or more fields.</w:t>
      </w:r>
    </w:p>
    <w:p w:rsidR="00911CEC" w:rsidRPr="00371C3A" w:rsidRDefault="00F12187" w:rsidP="007F1FE2">
      <w:pPr>
        <w:pStyle w:val="BodyCopy"/>
        <w:rPr>
          <w:noProof w:val="0"/>
        </w:rPr>
      </w:pPr>
      <w:r w:rsidRPr="00371C3A">
        <w:rPr>
          <w:lang w:val="en-US" w:eastAsia="en-US"/>
        </w:rPr>
        <mc:AlternateContent>
          <mc:Choice Requires="wpg">
            <w:drawing>
              <wp:anchor distT="0" distB="0" distL="114300" distR="114300" simplePos="0" relativeHeight="251866112" behindDoc="0" locked="0" layoutInCell="1" allowOverlap="1" wp14:anchorId="54B51085" wp14:editId="414798D4">
                <wp:simplePos x="0" y="0"/>
                <wp:positionH relativeFrom="column">
                  <wp:posOffset>-89757</wp:posOffset>
                </wp:positionH>
                <wp:positionV relativeFrom="paragraph">
                  <wp:posOffset>387272</wp:posOffset>
                </wp:positionV>
                <wp:extent cx="5686012" cy="1138559"/>
                <wp:effectExtent l="0" t="0" r="0" b="4445"/>
                <wp:wrapNone/>
                <wp:docPr id="186" name="Group 186"/>
                <wp:cNvGraphicFramePr/>
                <a:graphic xmlns:a="http://schemas.openxmlformats.org/drawingml/2006/main">
                  <a:graphicData uri="http://schemas.microsoft.com/office/word/2010/wordprocessingGroup">
                    <wpg:wgp>
                      <wpg:cNvGrpSpPr/>
                      <wpg:grpSpPr>
                        <a:xfrm>
                          <a:off x="0" y="0"/>
                          <a:ext cx="5686012" cy="1138559"/>
                          <a:chOff x="0" y="0"/>
                          <a:chExt cx="5686012" cy="1138559"/>
                        </a:xfrm>
                      </wpg:grpSpPr>
                      <wpg:grpSp>
                        <wpg:cNvPr id="185" name="Group 185"/>
                        <wpg:cNvGrpSpPr/>
                        <wpg:grpSpPr>
                          <a:xfrm>
                            <a:off x="0" y="0"/>
                            <a:ext cx="2535637" cy="342199"/>
                            <a:chOff x="0" y="0"/>
                            <a:chExt cx="2535637" cy="342199"/>
                          </a:xfrm>
                        </wpg:grpSpPr>
                        <wpg:grpSp>
                          <wpg:cNvPr id="184" name="Group 184"/>
                          <wpg:cNvGrpSpPr/>
                          <wpg:grpSpPr>
                            <a:xfrm>
                              <a:off x="0" y="33659"/>
                              <a:ext cx="2535637" cy="307659"/>
                              <a:chOff x="0" y="0"/>
                              <a:chExt cx="2535637" cy="307659"/>
                            </a:xfrm>
                          </wpg:grpSpPr>
                          <wpg:grpSp>
                            <wpg:cNvPr id="172" name="Group 172"/>
                            <wpg:cNvGrpSpPr/>
                            <wpg:grpSpPr>
                              <a:xfrm>
                                <a:off x="0" y="16829"/>
                                <a:ext cx="2216428" cy="290830"/>
                                <a:chOff x="0" y="8627"/>
                                <a:chExt cx="2217379" cy="291465"/>
                              </a:xfrm>
                            </wpg:grpSpPr>
                            <wps:wsp>
                              <wps:cNvPr id="174" name="Text Box 174"/>
                              <wps:cNvSpPr txBox="1"/>
                              <wps:spPr>
                                <a:xfrm>
                                  <a:off x="0" y="8627"/>
                                  <a:ext cx="578059" cy="291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7F1FE2">
                                    <w:pPr>
                                      <w:pStyle w:val="BodyCopy"/>
                                      <w:tabs>
                                        <w:tab w:val="left" w:pos="1134"/>
                                      </w:tabs>
                                      <w:spacing w:before="0" w:after="0"/>
                                    </w:pPr>
                                    <w:r w:rsidRPr="007F1FE2">
                                      <w:rPr>
                                        <w:rFonts w:cs="Helvetica"/>
                                        <w:spacing w:val="-1"/>
                                        <w:w w:val="110"/>
                                      </w:rPr>
                                      <w:t>ord</w:t>
                                    </w:r>
                                    <w:r w:rsidRPr="007F1FE2">
                                      <w:rPr>
                                        <w:rFonts w:cs="Helvetica"/>
                                        <w:spacing w:val="-2"/>
                                        <w:w w:val="110"/>
                                      </w:rPr>
                                      <w:t>e</w:t>
                                    </w:r>
                                    <w:r>
                                      <w:rPr>
                                        <w:rFonts w:cs="Helvetica"/>
                                        <w:spacing w:val="-2"/>
                                        <w:w w:val="110"/>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 name="Text Box 175"/>
                              <wps:cNvSpPr txBox="1"/>
                              <wps:spPr>
                                <a:xfrm>
                                  <a:off x="780648" y="25374"/>
                                  <a:ext cx="1436731" cy="2245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Pr="007F1FE2" w:rsidRDefault="00124DDC" w:rsidP="007F1FE2">
                                    <w:pPr>
                                      <w:pStyle w:val="BodyCopy"/>
                                      <w:spacing w:before="0" w:after="0"/>
                                    </w:pPr>
                                    <w:r w:rsidRPr="007F1FE2">
                                      <w:t>or descending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86" name="Picture 386"/>
                              <pic:cNvPicPr>
                                <a:picLocks noChangeAspect="1"/>
                              </pic:cNvPicPr>
                            </pic:nvPicPr>
                            <pic:blipFill>
                              <a:blip r:embed="rId211">
                                <a:extLst>
                                  <a:ext uri="{28A0092B-C50C-407E-A947-70E740481C1C}">
                                    <a14:useLocalDpi xmlns:a14="http://schemas.microsoft.com/office/drawing/2010/main" val="0"/>
                                  </a:ext>
                                </a:extLst>
                              </a:blip>
                              <a:srcRect/>
                              <a:stretch>
                                <a:fillRect/>
                              </a:stretch>
                            </pic:blipFill>
                            <pic:spPr bwMode="auto">
                              <a:xfrm>
                                <a:off x="2193438" y="0"/>
                                <a:ext cx="342199" cy="302930"/>
                              </a:xfrm>
                              <a:prstGeom prst="rect">
                                <a:avLst/>
                              </a:prstGeom>
                              <a:noFill/>
                              <a:ln>
                                <a:noFill/>
                              </a:ln>
                            </pic:spPr>
                          </pic:pic>
                        </wpg:grpSp>
                        <pic:pic xmlns:pic="http://schemas.openxmlformats.org/drawingml/2006/picture">
                          <pic:nvPicPr>
                            <pic:cNvPr id="387" name="Picture 387"/>
                            <pic:cNvPicPr>
                              <a:picLocks noChangeAspect="1"/>
                            </pic:cNvPicPr>
                          </pic:nvPicPr>
                          <pic:blipFill>
                            <a:blip r:embed="rId212">
                              <a:extLst>
                                <a:ext uri="{28A0092B-C50C-407E-A947-70E740481C1C}">
                                  <a14:useLocalDpi xmlns:a14="http://schemas.microsoft.com/office/drawing/2010/main" val="0"/>
                                </a:ext>
                              </a:extLst>
                            </a:blip>
                            <a:srcRect/>
                            <a:stretch>
                              <a:fillRect/>
                            </a:stretch>
                          </pic:blipFill>
                          <pic:spPr bwMode="auto">
                            <a:xfrm>
                              <a:off x="499274" y="0"/>
                              <a:ext cx="342199" cy="342199"/>
                            </a:xfrm>
                            <a:prstGeom prst="rect">
                              <a:avLst/>
                            </a:prstGeom>
                            <a:noFill/>
                            <a:ln>
                              <a:noFill/>
                            </a:ln>
                          </pic:spPr>
                        </pic:pic>
                      </wpg:grpSp>
                      <wpg:grpSp>
                        <wpg:cNvPr id="377" name="Group 377"/>
                        <wpg:cNvGrpSpPr>
                          <a:grpSpLocks/>
                        </wpg:cNvGrpSpPr>
                        <wpg:grpSpPr bwMode="auto">
                          <a:xfrm>
                            <a:off x="89757" y="33659"/>
                            <a:ext cx="5596255" cy="1104900"/>
                            <a:chOff x="0" y="0"/>
                            <a:chExt cx="8813" cy="1740"/>
                          </a:xfrm>
                        </wpg:grpSpPr>
                        <pic:pic xmlns:pic="http://schemas.openxmlformats.org/drawingml/2006/picture">
                          <pic:nvPicPr>
                            <pic:cNvPr id="378" name="Picture 30"/>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732"/>
                              <a:ext cx="8813"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79" name="Group 31"/>
                          <wpg:cNvGrpSpPr>
                            <a:grpSpLocks/>
                          </wpg:cNvGrpSpPr>
                          <wpg:grpSpPr bwMode="auto">
                            <a:xfrm>
                              <a:off x="6282" y="0"/>
                              <a:ext cx="918" cy="1274"/>
                              <a:chOff x="6282" y="0"/>
                              <a:chExt cx="918" cy="1274"/>
                            </a:xfrm>
                          </wpg:grpSpPr>
                          <wps:wsp>
                            <wps:cNvPr id="380" name="Freeform 32"/>
                            <wps:cNvSpPr>
                              <a:spLocks/>
                            </wps:cNvSpPr>
                            <wps:spPr bwMode="auto">
                              <a:xfrm>
                                <a:off x="6282" y="0"/>
                                <a:ext cx="918" cy="1274"/>
                              </a:xfrm>
                              <a:custGeom>
                                <a:avLst/>
                                <a:gdLst>
                                  <a:gd name="T0" fmla="+- 0 7103 6282"/>
                                  <a:gd name="T1" fmla="*/ T0 w 918"/>
                                  <a:gd name="T2" fmla="*/ 1176 h 1274"/>
                                  <a:gd name="T3" fmla="+- 0 7067 6282"/>
                                  <a:gd name="T4" fmla="*/ T3 w 918"/>
                                  <a:gd name="T5" fmla="*/ 1202 h 1274"/>
                                  <a:gd name="T6" fmla="+- 0 7200 6282"/>
                                  <a:gd name="T7" fmla="*/ T6 w 918"/>
                                  <a:gd name="T8" fmla="*/ 1273 h 1274"/>
                                  <a:gd name="T9" fmla="+- 0 7187 6282"/>
                                  <a:gd name="T10" fmla="*/ T9 w 918"/>
                                  <a:gd name="T11" fmla="*/ 1194 h 1274"/>
                                  <a:gd name="T12" fmla="+- 0 7116 6282"/>
                                  <a:gd name="T13" fmla="*/ T12 w 918"/>
                                  <a:gd name="T14" fmla="*/ 1194 h 1274"/>
                                  <a:gd name="T15" fmla="+- 0 7103 6282"/>
                                  <a:gd name="T16" fmla="*/ T15 w 918"/>
                                  <a:gd name="T17" fmla="*/ 1176 h 1274"/>
                                </a:gdLst>
                                <a:ahLst/>
                                <a:cxnLst>
                                  <a:cxn ang="0">
                                    <a:pos x="T1" y="T2"/>
                                  </a:cxn>
                                  <a:cxn ang="0">
                                    <a:pos x="T4" y="T5"/>
                                  </a:cxn>
                                  <a:cxn ang="0">
                                    <a:pos x="T7" y="T8"/>
                                  </a:cxn>
                                  <a:cxn ang="0">
                                    <a:pos x="T10" y="T11"/>
                                  </a:cxn>
                                  <a:cxn ang="0">
                                    <a:pos x="T13" y="T14"/>
                                  </a:cxn>
                                  <a:cxn ang="0">
                                    <a:pos x="T16" y="T17"/>
                                  </a:cxn>
                                </a:cxnLst>
                                <a:rect l="0" t="0" r="r" b="b"/>
                                <a:pathLst>
                                  <a:path w="918" h="1274">
                                    <a:moveTo>
                                      <a:pt x="821" y="1176"/>
                                    </a:moveTo>
                                    <a:lnTo>
                                      <a:pt x="785" y="1202"/>
                                    </a:lnTo>
                                    <a:lnTo>
                                      <a:pt x="918" y="1273"/>
                                    </a:lnTo>
                                    <a:lnTo>
                                      <a:pt x="905" y="1194"/>
                                    </a:lnTo>
                                    <a:lnTo>
                                      <a:pt x="834" y="1194"/>
                                    </a:lnTo>
                                    <a:lnTo>
                                      <a:pt x="821" y="11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 name="Freeform 33"/>
                            <wps:cNvSpPr>
                              <a:spLocks/>
                            </wps:cNvSpPr>
                            <wps:spPr bwMode="auto">
                              <a:xfrm>
                                <a:off x="6282" y="0"/>
                                <a:ext cx="918" cy="1274"/>
                              </a:xfrm>
                              <a:custGeom>
                                <a:avLst/>
                                <a:gdLst>
                                  <a:gd name="T0" fmla="+- 0 7140 6282"/>
                                  <a:gd name="T1" fmla="*/ T0 w 918"/>
                                  <a:gd name="T2" fmla="*/ 1150 h 1274"/>
                                  <a:gd name="T3" fmla="+- 0 7103 6282"/>
                                  <a:gd name="T4" fmla="*/ T3 w 918"/>
                                  <a:gd name="T5" fmla="*/ 1176 h 1274"/>
                                  <a:gd name="T6" fmla="+- 0 7116 6282"/>
                                  <a:gd name="T7" fmla="*/ T6 w 918"/>
                                  <a:gd name="T8" fmla="*/ 1194 h 1274"/>
                                  <a:gd name="T9" fmla="+- 0 7153 6282"/>
                                  <a:gd name="T10" fmla="*/ T9 w 918"/>
                                  <a:gd name="T11" fmla="*/ 1169 h 1274"/>
                                  <a:gd name="T12" fmla="+- 0 7140 6282"/>
                                  <a:gd name="T13" fmla="*/ T12 w 918"/>
                                  <a:gd name="T14" fmla="*/ 1150 h 1274"/>
                                </a:gdLst>
                                <a:ahLst/>
                                <a:cxnLst>
                                  <a:cxn ang="0">
                                    <a:pos x="T1" y="T2"/>
                                  </a:cxn>
                                  <a:cxn ang="0">
                                    <a:pos x="T4" y="T5"/>
                                  </a:cxn>
                                  <a:cxn ang="0">
                                    <a:pos x="T7" y="T8"/>
                                  </a:cxn>
                                  <a:cxn ang="0">
                                    <a:pos x="T10" y="T11"/>
                                  </a:cxn>
                                  <a:cxn ang="0">
                                    <a:pos x="T13" y="T14"/>
                                  </a:cxn>
                                </a:cxnLst>
                                <a:rect l="0" t="0" r="r" b="b"/>
                                <a:pathLst>
                                  <a:path w="918" h="1274">
                                    <a:moveTo>
                                      <a:pt x="858" y="1150"/>
                                    </a:moveTo>
                                    <a:lnTo>
                                      <a:pt x="821" y="1176"/>
                                    </a:lnTo>
                                    <a:lnTo>
                                      <a:pt x="834" y="1194"/>
                                    </a:lnTo>
                                    <a:lnTo>
                                      <a:pt x="871" y="1169"/>
                                    </a:lnTo>
                                    <a:lnTo>
                                      <a:pt x="858" y="11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Freeform 34"/>
                            <wps:cNvSpPr>
                              <a:spLocks/>
                            </wps:cNvSpPr>
                            <wps:spPr bwMode="auto">
                              <a:xfrm>
                                <a:off x="6282" y="0"/>
                                <a:ext cx="918" cy="1274"/>
                              </a:xfrm>
                              <a:custGeom>
                                <a:avLst/>
                                <a:gdLst>
                                  <a:gd name="T0" fmla="+- 0 7176 6282"/>
                                  <a:gd name="T1" fmla="*/ T0 w 918"/>
                                  <a:gd name="T2" fmla="*/ 1124 h 1274"/>
                                  <a:gd name="T3" fmla="+- 0 7140 6282"/>
                                  <a:gd name="T4" fmla="*/ T3 w 918"/>
                                  <a:gd name="T5" fmla="*/ 1150 h 1274"/>
                                  <a:gd name="T6" fmla="+- 0 7153 6282"/>
                                  <a:gd name="T7" fmla="*/ T6 w 918"/>
                                  <a:gd name="T8" fmla="*/ 1169 h 1274"/>
                                  <a:gd name="T9" fmla="+- 0 7116 6282"/>
                                  <a:gd name="T10" fmla="*/ T9 w 918"/>
                                  <a:gd name="T11" fmla="*/ 1194 h 1274"/>
                                  <a:gd name="T12" fmla="+- 0 7187 6282"/>
                                  <a:gd name="T13" fmla="*/ T12 w 918"/>
                                  <a:gd name="T14" fmla="*/ 1194 h 1274"/>
                                  <a:gd name="T15" fmla="+- 0 7176 6282"/>
                                  <a:gd name="T16" fmla="*/ T15 w 918"/>
                                  <a:gd name="T17" fmla="*/ 1124 h 1274"/>
                                </a:gdLst>
                                <a:ahLst/>
                                <a:cxnLst>
                                  <a:cxn ang="0">
                                    <a:pos x="T1" y="T2"/>
                                  </a:cxn>
                                  <a:cxn ang="0">
                                    <a:pos x="T4" y="T5"/>
                                  </a:cxn>
                                  <a:cxn ang="0">
                                    <a:pos x="T7" y="T8"/>
                                  </a:cxn>
                                  <a:cxn ang="0">
                                    <a:pos x="T10" y="T11"/>
                                  </a:cxn>
                                  <a:cxn ang="0">
                                    <a:pos x="T13" y="T14"/>
                                  </a:cxn>
                                  <a:cxn ang="0">
                                    <a:pos x="T16" y="T17"/>
                                  </a:cxn>
                                </a:cxnLst>
                                <a:rect l="0" t="0" r="r" b="b"/>
                                <a:pathLst>
                                  <a:path w="918" h="1274">
                                    <a:moveTo>
                                      <a:pt x="894" y="1124"/>
                                    </a:moveTo>
                                    <a:lnTo>
                                      <a:pt x="858" y="1150"/>
                                    </a:lnTo>
                                    <a:lnTo>
                                      <a:pt x="871" y="1169"/>
                                    </a:lnTo>
                                    <a:lnTo>
                                      <a:pt x="834" y="1194"/>
                                    </a:lnTo>
                                    <a:lnTo>
                                      <a:pt x="905" y="1194"/>
                                    </a:lnTo>
                                    <a:lnTo>
                                      <a:pt x="894" y="11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 name="Freeform 35"/>
                            <wps:cNvSpPr>
                              <a:spLocks/>
                            </wps:cNvSpPr>
                            <wps:spPr bwMode="auto">
                              <a:xfrm>
                                <a:off x="6282" y="0"/>
                                <a:ext cx="918" cy="1274"/>
                              </a:xfrm>
                              <a:custGeom>
                                <a:avLst/>
                                <a:gdLst>
                                  <a:gd name="T0" fmla="+- 0 6318 6282"/>
                                  <a:gd name="T1" fmla="*/ T0 w 918"/>
                                  <a:gd name="T2" fmla="*/ 0 h 1274"/>
                                  <a:gd name="T3" fmla="+- 0 6282 6282"/>
                                  <a:gd name="T4" fmla="*/ T3 w 918"/>
                                  <a:gd name="T5" fmla="*/ 26 h 1274"/>
                                  <a:gd name="T6" fmla="+- 0 7103 6282"/>
                                  <a:gd name="T7" fmla="*/ T6 w 918"/>
                                  <a:gd name="T8" fmla="*/ 1176 h 1274"/>
                                  <a:gd name="T9" fmla="+- 0 7140 6282"/>
                                  <a:gd name="T10" fmla="*/ T9 w 918"/>
                                  <a:gd name="T11" fmla="*/ 1150 h 1274"/>
                                  <a:gd name="T12" fmla="+- 0 6318 6282"/>
                                  <a:gd name="T13" fmla="*/ T12 w 918"/>
                                  <a:gd name="T14" fmla="*/ 0 h 1274"/>
                                </a:gdLst>
                                <a:ahLst/>
                                <a:cxnLst>
                                  <a:cxn ang="0">
                                    <a:pos x="T1" y="T2"/>
                                  </a:cxn>
                                  <a:cxn ang="0">
                                    <a:pos x="T4" y="T5"/>
                                  </a:cxn>
                                  <a:cxn ang="0">
                                    <a:pos x="T7" y="T8"/>
                                  </a:cxn>
                                  <a:cxn ang="0">
                                    <a:pos x="T10" y="T11"/>
                                  </a:cxn>
                                  <a:cxn ang="0">
                                    <a:pos x="T13" y="T14"/>
                                  </a:cxn>
                                </a:cxnLst>
                                <a:rect l="0" t="0" r="r" b="b"/>
                                <a:pathLst>
                                  <a:path w="918" h="1274">
                                    <a:moveTo>
                                      <a:pt x="36" y="0"/>
                                    </a:moveTo>
                                    <a:lnTo>
                                      <a:pt x="0" y="26"/>
                                    </a:lnTo>
                                    <a:lnTo>
                                      <a:pt x="821" y="1176"/>
                                    </a:lnTo>
                                    <a:lnTo>
                                      <a:pt x="858" y="1150"/>
                                    </a:lnTo>
                                    <a:lnTo>
                                      <a:pt x="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anchor>
            </w:drawing>
          </mc:Choice>
          <mc:Fallback>
            <w:pict>
              <v:group w14:anchorId="54B51085" id="Group 186" o:spid="_x0000_s1139" style="position:absolute;margin-left:-7.05pt;margin-top:30.5pt;width:447.7pt;height:89.65pt;z-index:251866112;mso-position-horizontal-relative:text;mso-position-vertical-relative:text" coordsize="56860,1138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">
                <v:group id="Group 185" o:spid="_x0000_s1140" style="position:absolute;width:25356;height:3421" coordsize="25356,34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mA6nsQAAADcAAAA&#10;DwAAAAAAAAAAAAAAAACqAgAAZHJzL2Rvd25yZXYueG1sUEsFBgAAAAAEAAQA+gAAAJsDAAAAAA==&#10;">
                  <v:group id="Group 184" o:spid="_x0000_s1141" style="position:absolute;top:336;width:25356;height:3077" coordsize="25356,30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yfBcQAAADcAAAADwAAAGRycy9kb3ducmV2LnhtbERPS2uDQBC+F/Iflink&#10;1qwmbQg2q0hoQg+hkAeU3gZ3oqI7K+5Wzb/vFgq9zcf3nG02mVYM1LvasoJ4EYEgLqyuuVRwveyf&#10;NiCcR9bYWiYFd3KQpbOHLSbajnyi4exLEULYJaig8r5LpHRFRQbdwnbEgbvZ3qAPsC+l7nEM4aaV&#10;yyhaS4M1h4YKO9pVVDTnb6PgMOKYr+K34djcdvevy8vH5zEmpeaPU/4KwtPk/8V/7ncd5m+e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yfBcQAAADcAAAA&#10;DwAAAAAAAAAAAAAAAACqAgAAZHJzL2Rvd25yZXYueG1sUEsFBgAAAAAEAAQA+gAAAJsDAAAAAA==&#10;">
                    <v:group id="Group 172" o:spid="_x0000_s1142" style="position:absolute;top:168;width:22164;height:2908" coordorigin=",86" coordsize="22173,29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Text Box 174" o:spid="_x0000_s1143" type="#_x0000_t202" style="position:absolute;top:86;width:5780;height:29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1KgMQA&#10;AADcAAAADwAAAGRycy9kb3ducmV2LnhtbERPS2vCQBC+F/oflin0UnTju6SuItKqeNOopbchO01C&#10;s7Mhu03iv3eFQm/z8T1nvuxMKRqqXWFZwaAfgSBOrS44U3BKPnqvIJxH1lhaJgVXcrBcPD7MMda2&#10;5QM1R5+JEMIuRgW591UspUtzMuj6tiIO3LetDfoA60zqGtsQbko5jKKpNFhwaMixonVO6c/x1yj4&#10;esk+967bnNvRZFS9b5tkdtGJUs9P3eoNhKfO/4v/3Dsd5s/GcH8mXC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SoDEAAAA3AAAAA8AAAAAAAAAAAAAAAAAmAIAAGRycy9k&#10;b3ducmV2LnhtbFBLBQYAAAAABAAEAPUAAACJAwAAAAA=&#10;" fillcolor="white [3201]" stroked="f" strokeweight=".5pt">
                        <v:textbox>
                          <w:txbxContent>
                            <w:p w:rsidR="00124DDC" w:rsidRDefault="00124DDC" w:rsidP="007F1FE2">
                              <w:pPr>
                                <w:pStyle w:val="BodyCopy"/>
                                <w:tabs>
                                  <w:tab w:val="left" w:pos="1134"/>
                                </w:tabs>
                                <w:spacing w:before="0" w:after="0"/>
                              </w:pPr>
                              <w:r w:rsidRPr="007F1FE2">
                                <w:rPr>
                                  <w:rFonts w:cs="Helvetica"/>
                                  <w:spacing w:val="-1"/>
                                  <w:w w:val="110"/>
                                </w:rPr>
                                <w:t>ord</w:t>
                              </w:r>
                              <w:r w:rsidRPr="007F1FE2">
                                <w:rPr>
                                  <w:rFonts w:cs="Helvetica"/>
                                  <w:spacing w:val="-2"/>
                                  <w:w w:val="110"/>
                                </w:rPr>
                                <w:t>e</w:t>
                              </w:r>
                              <w:r>
                                <w:rPr>
                                  <w:rFonts w:cs="Helvetica"/>
                                  <w:spacing w:val="-2"/>
                                  <w:w w:val="110"/>
                                </w:rPr>
                                <w:t>r</w:t>
                              </w:r>
                            </w:p>
                          </w:txbxContent>
                        </v:textbox>
                      </v:shape>
                      <v:shape id="Text Box 175" o:spid="_x0000_s1144" type="#_x0000_t202" style="position:absolute;left:7806;top:253;width:14367;height:22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HvG8QA&#10;AADcAAAADwAAAGRycy9kb3ducmV2LnhtbERPS2vCQBC+C/0PyxR6kbqxYpXUVaTUB96a1Jbehuw0&#10;Cc3OhuyaxH/vCoK3+fies1j1phItNa60rGA8ikAQZ1aXnCv4SjfPcxDOI2usLJOCMzlYLR8GC4y1&#10;7fiT2sTnIoSwi1FB4X0dS+myggy6ka2JA/dnG4M+wCaXusEuhJtKvkTRqzRYcmgosKb3grL/5GQU&#10;/A7zn4Prt8duMp3UH7s2nX3rVKmnx379BsJT7+/im3uvw/zZFK7PhAvk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B7xvEAAAA3AAAAA8AAAAAAAAAAAAAAAAAmAIAAGRycy9k&#10;b3ducmV2LnhtbFBLBQYAAAAABAAEAPUAAACJAwAAAAA=&#10;" fillcolor="white [3201]" stroked="f" strokeweight=".5pt">
                        <v:textbox>
                          <w:txbxContent>
                            <w:p w:rsidR="00124DDC" w:rsidRPr="007F1FE2" w:rsidRDefault="00124DDC" w:rsidP="007F1FE2">
                              <w:pPr>
                                <w:pStyle w:val="BodyCopy"/>
                                <w:spacing w:before="0" w:after="0"/>
                              </w:pPr>
                              <w:r w:rsidRPr="007F1FE2">
                                <w:t>or descending order</w:t>
                              </w:r>
                            </w:p>
                          </w:txbxContent>
                        </v:textbox>
                      </v:shape>
                    </v:group>
                    <v:shape id="Picture 386" o:spid="_x0000_s1145" type="#_x0000_t75" style="position:absolute;left:21934;width:3422;height:30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8wSbDAAAA3AAAAA8AAABkcnMvZG93bnJldi54bWxEj92KwjAUhO8F3yEcwRvRVBf8qUYRQfTG&#10;BasPcGiObbU5KU2q9e3NgrCXw8x8w6w2rSnFk2pXWFYwHkUgiFOrC84UXC/74RyE88gaS8uk4E0O&#10;NutuZ4Wxti8+0zPxmQgQdjEqyL2vYildmpNBN7IVcfButjbog6wzqWt8Bbgp5SSKptJgwWEhx4p2&#10;OaWPpDEKmsP7dF8ct3Iw+cX97H5bNEmiler32u0ShKfW/4e/7aNW8DOfwt+ZcATk+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TzBJsMAAADcAAAADwAAAAAAAAAAAAAAAACf&#10;AgAAZHJzL2Rvd25yZXYueG1sUEsFBgAAAAAEAAQA9wAAAI8DAAAAAA==&#10;">
                      <v:imagedata r:id="rId214" o:title=""/>
                      <v:path arrowok="t"/>
                    </v:shape>
                  </v:group>
                  <v:shape id="Picture 387" o:spid="_x0000_s1146" type="#_x0000_t75" style="position:absolute;left:4992;width:3422;height:34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HF3PDAAAA3AAAAA8AAABkcnMvZG93bnJldi54bWxEj19rwjAUxd+FfYdwB3vTZBvMUk1lCANf&#10;FOaEvl6au6Zrc1OaaLt9eiMIezycPz/OejO5TlxoCI1nDc8LBYK48qbhWsPp62OegQgR2WDnmTT8&#10;UoBN8TBbY278yJ90OcZapBEOOWqwMfa5lKGy5DAsfE+cvG8/OIxJDrU0A45p3HXyRak36bDhRLDY&#10;09ZS1R7PTsMyG1XPhx9rzF615Tbh/86l1k+P0/sKRKQp/ofv7Z3R8Jot4XYmHQFZX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ocXc8MAAADcAAAADwAAAAAAAAAAAAAAAACf&#10;AgAAZHJzL2Rvd25yZXYueG1sUEsFBgAAAAAEAAQA9wAAAI8DAAAAAA==&#10;">
                    <v:imagedata r:id="rId215" o:title=""/>
                    <v:path arrowok="t"/>
                  </v:shape>
                </v:group>
                <v:group id="Group 377" o:spid="_x0000_s1147" style="position:absolute;left:897;top:336;width:55963;height:11049" coordsize="8813,1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8ftMYAAADcAAAADwAAAGRycy9kb3ducmV2LnhtbESPQWvCQBSE7wX/w/IK&#10;3ppNlDaSZhWRKh5CoSqU3h7ZZxLMvg3ZbRL/fbdQ6HGYmW+YfDOZVgzUu8aygiSKQRCXVjdcKbic&#10;908rEM4ja2wtk4I7OdisZw85ZtqO/EHDyVciQNhlqKD2vsukdGVNBl1kO+LgXW1v0AfZV1L3OAa4&#10;aeUijl+kwYbDQo0d7Woqb6dvo+Aw4rhdJm9Dcbvu7l/n5/fPIiGl5o/T9hWEp8n/h//aR61gm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7x+0xgAAANwA&#10;AAAPAAAAAAAAAAAAAAAAAKoCAABkcnMvZG93bnJldi54bWxQSwUGAAAAAAQABAD6AAAAnQMAAAAA&#10;">
                  <v:shape id="Picture 30" o:spid="_x0000_s1148" type="#_x0000_t75" style="position:absolute;top:732;width:8813;height:10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skyPBAAAA3AAAAA8AAABkcnMvZG93bnJldi54bWxET91qwjAUvh/4DuEIuxkzdbJVq1FUEIQh&#10;ON0DHJpjG2xOShJrfXtzMdjlx/e/WPW2ER35YBwrGI8yEMSl04YrBb/n3fsURIjIGhvHpOBBAVbL&#10;wcsCC+3u/EPdKVYihXAoUEEdY1tIGcqaLIaRa4kTd3HeYkzQV1J7vKdw28iPLPuSFg2nhhpb2tZU&#10;Xk83q8Afz5vZ4e1hZmbzyR27/DbJv5V6HfbrOYhIffwX/7n3WsEkT2vTmXQE5PI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KskyPBAAAA3AAAAA8AAAAAAAAAAAAAAAAAnwIA&#10;AGRycy9kb3ducmV2LnhtbFBLBQYAAAAABAAEAPcAAACNAwAAAAA=&#10;">
                    <v:imagedata r:id="rId216" o:title=""/>
                  </v:shape>
                  <v:group id="Group 31" o:spid="_x0000_s1149" style="position:absolute;left:6282;width:918;height:1274" coordorigin="6282" coordsize="918,1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zwuXcUAAADcAAAADwAAAGRycy9kb3ducmV2LnhtbESPQWvCQBSE7wX/w/IE&#10;b7qJYrXRVURUPEihWii9PbLPJJh9G7JrEv+9WxB6HGbmG2a57kwpGqpdYVlBPIpAEKdWF5wp+L7s&#10;h3MQziNrLC2Tggc5WK96b0tMtG35i5qzz0SAsEtQQe59lUjp0pwMupGtiIN3tbVBH2SdSV1jG+Cm&#10;lOMoepcGCw4LOVa0zSm9ne9GwaHFdjOJd83pdt0+fi/Tz59TTEoN+t1mAcJT5//Dr/ZRK5jM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88Ll3FAAAA3AAA&#10;AA8AAAAAAAAAAAAAAAAAqgIAAGRycy9kb3ducmV2LnhtbFBLBQYAAAAABAAEAPoAAACcAwAAAAA=&#10;">
                    <v:shape id="Freeform 32" o:spid="_x0000_s1150" style="position:absolute;left:6282;width:918;height:1274;visibility:visible;mso-wrap-style:square;v-text-anchor:top" coordsize="918,1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HYbsEA&#10;AADcAAAADwAAAGRycy9kb3ducmV2LnhtbERPy4rCMBTdD/gP4QruNPWBSMcoo/haiGj1Ay7Nte1M&#10;c1OaqO3fm4Uwy8N5z5eNKcWTaldYVjAcRCCIU6sLzhTcrtv+DITzyBpLy6SgJQfLRedrjrG2L77Q&#10;M/GZCCHsYlSQe1/FUro0J4NuYCviwN1tbdAHWGdS1/gK4aaUoyiaSoMFh4YcK1rnlP4lD6NAH460&#10;2d3b2/U3nazPSav3p5VWqtdtfr5BeGr8v/jjPmgF41mYH86EIyA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B2G7BAAAA3AAAAA8AAAAAAAAAAAAAAAAAmAIAAGRycy9kb3du&#10;cmV2LnhtbFBLBQYAAAAABAAEAPUAAACGAwAAAAA=&#10;" path="m821,1176r-36,26l918,1273r-13,-79l834,1194r-13,-18xe" fillcolor="black" stroked="f">
                      <v:path arrowok="t" o:connecttype="custom" o:connectlocs="821,1176;785,1202;918,1273;905,1194;834,1194;821,1176" o:connectangles="0,0,0,0,0,0"/>
                    </v:shape>
                    <v:shape id="Freeform 33" o:spid="_x0000_s1151" style="position:absolute;left:6282;width:918;height:1274;visibility:visible;mso-wrap-style:square;v-text-anchor:top" coordsize="918,1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199cUA&#10;AADcAAAADwAAAGRycy9kb3ducmV2LnhtbESP3WrCQBSE7wu+w3KE3tWNthSJboJKf7wootEHOGSP&#10;STR7NmS3+Xn7bqHQy2FmvmHW6WBq0VHrKssK5rMIBHFudcWFgsv5/WkJwnlkjbVlUjCSgzSZPKwx&#10;1rbnE3WZL0SAsItRQel9E0vp8pIMupltiIN3ta1BH2RbSN1iH+CmlosoepUGKw4LJTa0Kym/Z99G&#10;gd5/0dvHdbycb/nL7piN+vOw1Uo9TofNCoSnwf+H/9p7reB5OYffM+EIyO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jX31xQAAANwAAAAPAAAAAAAAAAAAAAAAAJgCAABkcnMv&#10;ZG93bnJldi54bWxQSwUGAAAAAAQABAD1AAAAigMAAAAA&#10;" path="m858,1150r-37,26l834,1194r37,-25l858,1150xe" fillcolor="black" stroked="f">
                      <v:path arrowok="t" o:connecttype="custom" o:connectlocs="858,1150;821,1176;834,1194;871,1169;858,1150" o:connectangles="0,0,0,0,0"/>
                    </v:shape>
                    <v:shape id="Freeform 34" o:spid="_x0000_s1152" style="position:absolute;left:6282;width:918;height:1274;visibility:visible;mso-wrap-style:square;v-text-anchor:top" coordsize="918,1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jgsYA&#10;AADcAAAADwAAAGRycy9kb3ducmV2LnhtbESP3WrCQBSE7wu+w3IE7+rGWIqkboKG/nhRpI0+wCF7&#10;TFKzZ0N2q8nbu0Khl8PMfMOss8G04kK9aywrWMwjEMSl1Q1XCo6Ht8cVCOeRNbaWScFIDrJ08rDG&#10;RNsrf9Ol8JUIEHYJKqi97xIpXVmTQTe3HXHwTrY36IPsK6l7vAa4aWUcRc/SYMNhocaO8prKc/Fr&#10;FOjdJ72+n8bj4ad8yr+KUX/st1qp2XTYvIDwNPj/8F97pxUsVzHcz4QjI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jgsYAAADcAAAADwAAAAAAAAAAAAAAAACYAgAAZHJz&#10;L2Rvd25yZXYueG1sUEsFBgAAAAAEAAQA9QAAAIsDAAAAAA==&#10;" path="m894,1124r-36,26l871,1169r-37,25l905,1194r-11,-70xe" fillcolor="black" stroked="f">
                      <v:path arrowok="t" o:connecttype="custom" o:connectlocs="894,1124;858,1150;871,1169;834,1194;905,1194;894,1124" o:connectangles="0,0,0,0,0,0"/>
                    </v:shape>
                    <v:shape id="Freeform 35" o:spid="_x0000_s1153" style="position:absolute;left:6282;width:918;height:1274;visibility:visible;mso-wrap-style:square;v-text-anchor:top" coordsize="918,1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NGGcYA&#10;AADcAAAADwAAAGRycy9kb3ducmV2LnhtbESP3WrCQBSE74W+w3IKvaubqhRJ3QQrVr0o0kYf4JA9&#10;JqnZsyG75uftu4WCl8PMfMOs0sHUoqPWVZYVvEwjEMS51RUXCs6nj+clCOeRNdaWScFIDtLkYbLC&#10;WNuev6nLfCEChF2MCkrvm1hKl5dk0E1tQxy8i20N+iDbQuoW+wA3tZxF0as0WHFYKLGhTUn5NbsZ&#10;BfrwSdvdZTyffvLF5isb9f74rpV6ehzWbyA8Df4e/m8ftIL5cg5/Z8IRkM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NGGcYAAADcAAAADwAAAAAAAAAAAAAAAACYAgAAZHJz&#10;L2Rvd25yZXYueG1sUEsFBgAAAAAEAAQA9QAAAIsDAAAAAA==&#10;" path="m36,l,26,821,1176r37,-26l36,xe" fillcolor="black" stroked="f">
                      <v:path arrowok="t" o:connecttype="custom" o:connectlocs="36,0;0,26;821,1176;858,1150;36,0" o:connectangles="0,0,0,0,0"/>
                    </v:shape>
                  </v:group>
                </v:group>
              </v:group>
            </w:pict>
          </mc:Fallback>
        </mc:AlternateContent>
      </w:r>
      <w:r w:rsidR="00911CEC" w:rsidRPr="00371C3A">
        <w:rPr>
          <w:noProof w:val="0"/>
        </w:rPr>
        <w:t>There are two buttons on the Standard Toolbar that allow you to sort in either ascending</w:t>
      </w:r>
      <w:r w:rsidR="004725D4">
        <w:rPr>
          <w:noProof w:val="0"/>
        </w:rPr>
        <w:t>.</w:t>
      </w:r>
    </w:p>
    <w:p w:rsidR="007F1FE2" w:rsidRPr="00371C3A" w:rsidRDefault="007F1FE2" w:rsidP="007F1FE2">
      <w:pPr>
        <w:pStyle w:val="BodyCopy"/>
        <w:rPr>
          <w:noProof w:val="0"/>
        </w:rPr>
      </w:pPr>
    </w:p>
    <w:p w:rsidR="007F1FE2" w:rsidRPr="00371C3A" w:rsidRDefault="007F1FE2" w:rsidP="007F1FE2">
      <w:pPr>
        <w:pStyle w:val="BodyCopy"/>
        <w:rPr>
          <w:noProof w:val="0"/>
        </w:rPr>
      </w:pPr>
    </w:p>
    <w:p w:rsidR="00911CEC" w:rsidRPr="00371C3A" w:rsidRDefault="00911CEC" w:rsidP="00911CEC">
      <w:pPr>
        <w:widowControl w:val="0"/>
        <w:spacing w:after="0" w:line="200" w:lineRule="atLeast"/>
        <w:rPr>
          <w:rFonts w:ascii="Arial" w:eastAsia="Arial" w:hAnsi="Arial" w:cs="Arial"/>
          <w:sz w:val="20"/>
          <w:szCs w:val="20"/>
          <w:lang w:eastAsia="en-US"/>
        </w:rPr>
      </w:pPr>
    </w:p>
    <w:p w:rsidR="00911CEC" w:rsidRPr="00371C3A" w:rsidRDefault="00911CEC" w:rsidP="00911CEC">
      <w:pPr>
        <w:widowControl w:val="0"/>
        <w:spacing w:before="9" w:after="0" w:line="240" w:lineRule="auto"/>
        <w:rPr>
          <w:rFonts w:ascii="Arial" w:eastAsia="Arial" w:hAnsi="Arial" w:cs="Arial"/>
          <w:sz w:val="21"/>
          <w:szCs w:val="21"/>
          <w:lang w:eastAsia="en-US"/>
        </w:rPr>
      </w:pPr>
    </w:p>
    <w:p w:rsidR="007F1FE2" w:rsidRPr="00371C3A" w:rsidRDefault="007F1FE2" w:rsidP="00911CEC">
      <w:pPr>
        <w:widowControl w:val="0"/>
        <w:spacing w:after="0" w:line="240" w:lineRule="auto"/>
        <w:rPr>
          <w:rFonts w:ascii="Arial" w:eastAsia="Arial" w:hAnsi="Arial" w:cs="Times New Roman"/>
          <w:lang w:eastAsia="en-US"/>
        </w:rPr>
      </w:pPr>
    </w:p>
    <w:p w:rsidR="007F1FE2" w:rsidRPr="00371C3A" w:rsidRDefault="007F1FE2" w:rsidP="00911CEC">
      <w:pPr>
        <w:widowControl w:val="0"/>
        <w:spacing w:after="0" w:line="240" w:lineRule="auto"/>
        <w:rPr>
          <w:rFonts w:ascii="Arial" w:eastAsia="Arial" w:hAnsi="Arial" w:cs="Times New Roman"/>
          <w:lang w:eastAsia="en-US"/>
        </w:rPr>
      </w:pPr>
    </w:p>
    <w:p w:rsidR="007F1FE2" w:rsidRPr="00371C3A" w:rsidRDefault="007F1FE2" w:rsidP="00911CEC">
      <w:pPr>
        <w:widowControl w:val="0"/>
        <w:spacing w:after="0" w:line="240" w:lineRule="auto"/>
        <w:rPr>
          <w:rFonts w:ascii="Arial" w:eastAsia="Arial" w:hAnsi="Arial" w:cs="Times New Roman"/>
          <w:lang w:eastAsia="en-US"/>
        </w:rPr>
      </w:pPr>
    </w:p>
    <w:p w:rsidR="007F1FE2" w:rsidRPr="00371C3A" w:rsidRDefault="007F1FE2" w:rsidP="00F12187">
      <w:pPr>
        <w:pStyle w:val="BodyCopy"/>
        <w:rPr>
          <w:noProof w:val="0"/>
        </w:rPr>
      </w:pPr>
    </w:p>
    <w:p w:rsidR="00911CEC" w:rsidRPr="00371C3A" w:rsidRDefault="00911CEC" w:rsidP="00F12187">
      <w:pPr>
        <w:pStyle w:val="BodyCopy"/>
        <w:rPr>
          <w:noProof w:val="0"/>
        </w:rPr>
      </w:pPr>
      <w:r w:rsidRPr="00371C3A">
        <w:rPr>
          <w:noProof w:val="0"/>
        </w:rPr>
        <w:t>If you wish to base a sort on a single field (column), using the sort button on the Standard Toolbar provides the quickest method.</w:t>
      </w:r>
    </w:p>
    <w:p w:rsidR="00911CEC" w:rsidRPr="00371C3A" w:rsidRDefault="00911CEC" w:rsidP="00F12187">
      <w:pPr>
        <w:pStyle w:val="BodyCopy"/>
        <w:rPr>
          <w:noProof w:val="0"/>
        </w:rPr>
      </w:pPr>
      <w:r w:rsidRPr="00371C3A">
        <w:rPr>
          <w:noProof w:val="0"/>
        </w:rPr>
        <w:t>To sort the database into last name alphabetical order:</w:t>
      </w:r>
    </w:p>
    <w:p w:rsidR="00911CEC" w:rsidRPr="00371C3A" w:rsidRDefault="004725D4" w:rsidP="00F12187">
      <w:pPr>
        <w:pStyle w:val="BodyCopy"/>
        <w:rPr>
          <w:noProof w:val="0"/>
        </w:rPr>
      </w:pPr>
      <w:r>
        <w:rPr>
          <w:noProof w:val="0"/>
        </w:rPr>
        <w:t xml:space="preserve">Click </w:t>
      </w:r>
      <w:r w:rsidR="00911CEC" w:rsidRPr="00371C3A">
        <w:rPr>
          <w:noProof w:val="0"/>
        </w:rPr>
        <w:t>on any cell containing a last name in Column A - for example, cell A12.</w:t>
      </w:r>
    </w:p>
    <w:p w:rsidR="00911CEC" w:rsidRPr="00371C3A" w:rsidRDefault="00F12187" w:rsidP="00F12187">
      <w:pPr>
        <w:pStyle w:val="BodyCopy"/>
        <w:rPr>
          <w:noProof w:val="0"/>
        </w:rPr>
      </w:pPr>
      <w:r w:rsidRPr="00371C3A">
        <w:rPr>
          <w:lang w:val="en-US" w:eastAsia="en-US"/>
        </w:rPr>
        <mc:AlternateContent>
          <mc:Choice Requires="wpg">
            <w:drawing>
              <wp:anchor distT="0" distB="0" distL="114300" distR="114300" simplePos="0" relativeHeight="251869184" behindDoc="0" locked="0" layoutInCell="1" allowOverlap="1" wp14:anchorId="72BEE709" wp14:editId="20B2454C">
                <wp:simplePos x="0" y="0"/>
                <wp:positionH relativeFrom="column">
                  <wp:posOffset>-85725</wp:posOffset>
                </wp:positionH>
                <wp:positionV relativeFrom="paragraph">
                  <wp:posOffset>217170</wp:posOffset>
                </wp:positionV>
                <wp:extent cx="5637530" cy="757280"/>
                <wp:effectExtent l="0" t="0" r="1270" b="5080"/>
                <wp:wrapNone/>
                <wp:docPr id="191" name="Group 191"/>
                <wp:cNvGraphicFramePr/>
                <a:graphic xmlns:a="http://schemas.openxmlformats.org/drawingml/2006/main">
                  <a:graphicData uri="http://schemas.microsoft.com/office/word/2010/wordprocessingGroup">
                    <wpg:wgp>
                      <wpg:cNvGrpSpPr/>
                      <wpg:grpSpPr>
                        <a:xfrm>
                          <a:off x="0" y="0"/>
                          <a:ext cx="5637530" cy="757280"/>
                          <a:chOff x="0" y="0"/>
                          <a:chExt cx="5637865" cy="757926"/>
                        </a:xfrm>
                      </wpg:grpSpPr>
                      <wpg:grpSp>
                        <wpg:cNvPr id="187" name="Group 187"/>
                        <wpg:cNvGrpSpPr/>
                        <wpg:grpSpPr>
                          <a:xfrm>
                            <a:off x="0" y="84102"/>
                            <a:ext cx="5637865" cy="673824"/>
                            <a:chOff x="0" y="8582"/>
                            <a:chExt cx="5639873" cy="674658"/>
                          </a:xfrm>
                        </wpg:grpSpPr>
                        <wps:wsp>
                          <wps:cNvPr id="188" name="Text Box 188"/>
                          <wps:cNvSpPr txBox="1"/>
                          <wps:spPr>
                            <a:xfrm>
                              <a:off x="0" y="8582"/>
                              <a:ext cx="2211651" cy="6746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F12187">
                                <w:pPr>
                                  <w:pStyle w:val="BodyCopy"/>
                                  <w:tabs>
                                    <w:tab w:val="left" w:pos="851"/>
                                  </w:tabs>
                                </w:pPr>
                                <w:r>
                                  <w:t>Click</w:t>
                                </w:r>
                                <w:r w:rsidR="004725D4">
                                  <w:t xml:space="preserve">  </w:t>
                                </w:r>
                                <w:r w:rsidRPr="00F12187">
                                  <w:t>the Sort ascending</w:t>
                                </w:r>
                              </w:p>
                              <w:p w:rsidR="00124DDC" w:rsidRDefault="00124DDC" w:rsidP="00F12187">
                                <w:pPr>
                                  <w:pStyle w:val="BodyCopy"/>
                                </w:pPr>
                                <w:r w:rsidRPr="00F12187">
                                  <w:t>alphabetical last name order.</w:t>
                                </w:r>
                              </w:p>
                              <w:p w:rsidR="00124DDC" w:rsidRDefault="00124DDC" w:rsidP="00F12187">
                                <w:pPr>
                                  <w:pStyle w:val="BodyCopy"/>
                                  <w:tabs>
                                    <w:tab w:val="left" w:pos="851"/>
                                  </w:tab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 name="Text Box 189"/>
                          <wps:cNvSpPr txBox="1"/>
                          <wps:spPr>
                            <a:xfrm>
                              <a:off x="2143586" y="17253"/>
                              <a:ext cx="3496287" cy="291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4DDC" w:rsidRDefault="00124DDC" w:rsidP="00F12187">
                                <w:pPr>
                                  <w:pStyle w:val="BodyCopy"/>
                                </w:pPr>
                                <w:r w:rsidRPr="00F12187">
                                  <w:t>button on the Standard Toolbar to sort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03" name="image12.png"/>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1755983" y="0"/>
                            <a:ext cx="342199" cy="342199"/>
                          </a:xfrm>
                          <a:prstGeom prst="rect">
                            <a:avLst/>
                          </a:prstGeom>
                        </pic:spPr>
                      </pic:pic>
                    </wpg:wgp>
                  </a:graphicData>
                </a:graphic>
                <wp14:sizeRelV relativeFrom="margin">
                  <wp14:pctHeight>0</wp14:pctHeight>
                </wp14:sizeRelV>
              </wp:anchor>
            </w:drawing>
          </mc:Choice>
          <mc:Fallback>
            <w:pict>
              <v:group w14:anchorId="72BEE709" id="Group 191" o:spid="_x0000_s1154" style="position:absolute;margin-left:-6.75pt;margin-top:17.1pt;width:443.9pt;height:59.65pt;z-index:251869184;mso-position-horizontal-relative:text;mso-position-vertical-relative:text;mso-height-relative:margin" coordsize="56378,7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">
                <v:group id="Group 187" o:spid="_x0000_s1155" style="position:absolute;top:841;width:56378;height:6738" coordorigin=",85" coordsize="56398,67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4BcsQAAADcAAAADwAAAGRycy9kb3ducmV2LnhtbERPS2uDQBC+F/Iflink&#10;1qwmtAk2q0hoQg+hkAeU3gZ3oqI7K+5Wzb/vFgq9zcf3nG02mVYM1LvasoJ4EYEgLqyuuVRwveyf&#10;NiCcR9bYWiYFd3KQpbOHLSbajnyi4exLEULYJaig8r5LpHRFRQbdwnbEgbvZ3qAPsC+l7nEM4aaV&#10;yyh6kQZrDg0VdrSrqGjO30bBYcQxX8Vvw7G57e5fl+ePz2NMSs0fp/wVhKfJ/4v/3O86zN+s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4BcsQAAADcAAAA&#10;DwAAAAAAAAAAAAAAAACqAgAAZHJzL2Rvd25yZXYueG1sUEsFBgAAAAAEAAQA+gAAAJsDAAAAAA==&#10;">
                  <v:shape id="Text Box 188" o:spid="_x0000_s1156" type="#_x0000_t202" style="position:absolute;top:85;width:22116;height:6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UwoscA&#10;AADcAAAADwAAAGRycy9kb3ducmV2LnhtbESPS2vDQAyE74H8h0WFXkqzbkPT4GYTSumL3BLnQW/C&#10;q9omXq3xbm3n30eHQm4SM5r5tFgNrlYdtaHybOBhkoAizr2tuDCwyz7u56BCRLZYeyYDZwqwWo5H&#10;C0yt73lD3TYWSkI4pGigjLFJtQ55SQ7DxDfEov361mGUtS20bbGXcFfrxySZaYcVS0OJDb2VlJ+2&#10;f87Az11xXIfhc99Pn6bN+1eXPR9sZsztzfD6AirSEK/m/+tvK/hzoZVnZAK9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VMKLHAAAA3AAAAA8AAAAAAAAAAAAAAAAAmAIAAGRy&#10;cy9kb3ducmV2LnhtbFBLBQYAAAAABAAEAPUAAACMAwAAAAA=&#10;" fillcolor="white [3201]" stroked="f" strokeweight=".5pt">
                    <v:textbox>
                      <w:txbxContent>
                        <w:p w:rsidR="00124DDC" w:rsidRDefault="00124DDC" w:rsidP="00F12187">
                          <w:pPr>
                            <w:pStyle w:val="BodyCopy"/>
                            <w:tabs>
                              <w:tab w:val="left" w:pos="851"/>
                            </w:tabs>
                          </w:pPr>
                          <w:r>
                            <w:t>Click</w:t>
                          </w:r>
                          <w:r w:rsidR="004725D4">
                            <w:t xml:space="preserve">  </w:t>
                          </w:r>
                          <w:r w:rsidRPr="00F12187">
                            <w:t>the Sort ascending</w:t>
                          </w:r>
                        </w:p>
                        <w:p w:rsidR="00124DDC" w:rsidRDefault="00124DDC" w:rsidP="00F12187">
                          <w:pPr>
                            <w:pStyle w:val="BodyCopy"/>
                          </w:pPr>
                          <w:r w:rsidRPr="00F12187">
                            <w:t>alphabetical last name order.</w:t>
                          </w:r>
                        </w:p>
                        <w:p w:rsidR="00124DDC" w:rsidRDefault="00124DDC" w:rsidP="00F12187">
                          <w:pPr>
                            <w:pStyle w:val="BodyCopy"/>
                            <w:tabs>
                              <w:tab w:val="left" w:pos="851"/>
                            </w:tabs>
                          </w:pPr>
                        </w:p>
                      </w:txbxContent>
                    </v:textbox>
                  </v:shape>
                  <v:shape id="Text Box 189" o:spid="_x0000_s1157" type="#_x0000_t202" style="position:absolute;left:21435;top:172;width:34963;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mVOcQA&#10;AADcAAAADwAAAGRycy9kb3ducmV2LnhtbERPS2vCQBC+F/oflin0UnSj4qOpq4i0Kt40aultyE6T&#10;0OxsyG6T+O9dodDbfHzPmS87U4qGaldYVjDoRyCIU6sLzhScko/eDITzyBpLy6TgSg6Wi8eHOcba&#10;tnyg5ugzEULYxagg976KpXRpTgZd31bEgfu2tUEfYJ1JXWMbwk0ph1E0kQYLDg05VrTOKf05/hoF&#10;Xy/Z5951m3M7Go+q922TTC86Uer5qVu9gfDU+X/xn3unw/zZK9yfC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ZlTnEAAAA3AAAAA8AAAAAAAAAAAAAAAAAmAIAAGRycy9k&#10;b3ducmV2LnhtbFBLBQYAAAAABAAEAPUAAACJAwAAAAA=&#10;" fillcolor="white [3201]" stroked="f" strokeweight=".5pt">
                    <v:textbox>
                      <w:txbxContent>
                        <w:p w:rsidR="00124DDC" w:rsidRDefault="00124DDC" w:rsidP="00F12187">
                          <w:pPr>
                            <w:pStyle w:val="BodyCopy"/>
                          </w:pPr>
                          <w:r w:rsidRPr="00F12187">
                            <w:t>button on the Standard Toolbar to sort the database</w:t>
                          </w:r>
                        </w:p>
                      </w:txbxContent>
                    </v:textbox>
                  </v:shape>
                </v:group>
                <v:shape id="image12.png" o:spid="_x0000_s1158" type="#_x0000_t75" style="position:absolute;left:17559;width:3422;height:34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vEirBAAAA3AAAAA8AAABkcnMvZG93bnJldi54bWxEj0uLwjAUhfeC/yFcYXaaOIJKNYoIA7OZ&#10;AR/g9tJcm2pzU5poO/PrjSC4PJzHx1muO1eJOzWh9KxhPFIgiHNvSi40HA9fwzmIEJENVp5Jwx8F&#10;WK/6vSVmxre8o/s+FiKNcMhQg42xzqQMuSWHYeRr4uSdfeMwJtkU0jTYpnFXyU+lptJhyYlgsaat&#10;pfy6vzkNs3mrav69WGN+1PW0Tfj/20nrj0G3WYCI1MV3+NX+NhomagLPM+kIyN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RvEirBAAAA3AAAAA8AAAAAAAAAAAAAAAAAnwIA&#10;AGRycy9kb3ducmV2LnhtbFBLBQYAAAAABAAEAPcAAACNAwAAAAA=&#10;">
                  <v:imagedata r:id="rId215" o:title=""/>
                  <v:path arrowok="t"/>
                </v:shape>
              </v:group>
            </w:pict>
          </mc:Fallback>
        </mc:AlternateContent>
      </w:r>
      <w:r w:rsidR="00911CEC" w:rsidRPr="00371C3A">
        <w:rPr>
          <w:noProof w:val="0"/>
        </w:rPr>
        <w:t>This action nominates the sort key to be the field storing employees' last names.</w:t>
      </w:r>
    </w:p>
    <w:p w:rsidR="00F12187" w:rsidRPr="00371C3A" w:rsidRDefault="00F12187" w:rsidP="00F12187">
      <w:pPr>
        <w:pStyle w:val="BodyCopy"/>
        <w:rPr>
          <w:noProof w:val="0"/>
        </w:rPr>
      </w:pPr>
    </w:p>
    <w:p w:rsidR="00911CEC" w:rsidRPr="00371C3A" w:rsidRDefault="00911CEC" w:rsidP="00F12187">
      <w:pPr>
        <w:pStyle w:val="BodyCopy"/>
        <w:rPr>
          <w:noProof w:val="0"/>
        </w:rPr>
      </w:pPr>
    </w:p>
    <w:p w:rsidR="00F12187" w:rsidRPr="00371C3A" w:rsidRDefault="00F12187" w:rsidP="00F12187">
      <w:pPr>
        <w:pStyle w:val="BodyCopy"/>
        <w:rPr>
          <w:noProof w:val="0"/>
        </w:rPr>
      </w:pPr>
    </w:p>
    <w:p w:rsidR="00F12187" w:rsidRPr="00371C3A" w:rsidRDefault="00F12187" w:rsidP="00F12187">
      <w:pPr>
        <w:pStyle w:val="BodyCopy"/>
        <w:rPr>
          <w:noProof w:val="0"/>
        </w:rPr>
      </w:pPr>
    </w:p>
    <w:p w:rsidR="00BA112D" w:rsidRPr="00371C3A" w:rsidRDefault="00BA112D">
      <w:pPr>
        <w:rPr>
          <w:rFonts w:ascii="Helvetica" w:eastAsiaTheme="majorEastAsia" w:hAnsi="Helvetica" w:cstheme="majorBidi"/>
          <w:b/>
          <w:bCs/>
          <w:color w:val="45545F"/>
          <w:sz w:val="28"/>
        </w:rPr>
      </w:pPr>
      <w:r w:rsidRPr="00371C3A">
        <w:br w:type="page"/>
      </w:r>
    </w:p>
    <w:p w:rsidR="00911CEC" w:rsidRPr="00371C3A" w:rsidRDefault="00C113D9" w:rsidP="00007E92">
      <w:pPr>
        <w:pStyle w:val="Heading3"/>
      </w:pPr>
      <w:r w:rsidRPr="00371C3A">
        <w:t>Sorting on multiple fields</w:t>
      </w:r>
    </w:p>
    <w:p w:rsidR="00911CEC" w:rsidRPr="00371C3A" w:rsidRDefault="00911CEC" w:rsidP="00007E92">
      <w:pPr>
        <w:pStyle w:val="BodyCopy"/>
        <w:rPr>
          <w:noProof w:val="0"/>
        </w:rPr>
      </w:pPr>
      <w:r w:rsidRPr="00371C3A">
        <w:rPr>
          <w:noProof w:val="0"/>
        </w:rPr>
        <w:t>Microsoft Excel allows you to sort on more than one field. For example, suppose you wish to sort the database in Position order first, then Last Name order for records having the same Position. In this example, two sort keys would have to be nominated. Microsoft Excel allows you to nominate up to three sort keys for operation.</w:t>
      </w:r>
    </w:p>
    <w:p w:rsidR="00911CEC" w:rsidRPr="00371C3A" w:rsidRDefault="00911CEC" w:rsidP="00007E92">
      <w:pPr>
        <w:pStyle w:val="BodyCopy"/>
        <w:rPr>
          <w:noProof w:val="0"/>
        </w:rPr>
      </w:pPr>
      <w:r w:rsidRPr="00371C3A">
        <w:rPr>
          <w:noProof w:val="0"/>
        </w:rPr>
        <w:t>To sort the database using two sort keys, use the Sort command from the Data menu.</w:t>
      </w:r>
    </w:p>
    <w:p w:rsidR="00911CEC" w:rsidRPr="00371C3A" w:rsidRDefault="00911CEC" w:rsidP="00007E92">
      <w:pPr>
        <w:pStyle w:val="BodyCopy"/>
        <w:rPr>
          <w:noProof w:val="0"/>
        </w:rPr>
      </w:pPr>
      <w:r w:rsidRPr="00371C3A">
        <w:rPr>
          <w:noProof w:val="0"/>
        </w:rPr>
        <w:t>Before activating a multiple field sort, make sure the active cell is inside the database cell range.</w:t>
      </w:r>
    </w:p>
    <w:p w:rsidR="00911CEC" w:rsidRPr="00371C3A" w:rsidRDefault="00911CEC" w:rsidP="00B60981">
      <w:pPr>
        <w:pStyle w:val="BodyCopy"/>
        <w:tabs>
          <w:tab w:val="left" w:pos="851"/>
        </w:tabs>
        <w:rPr>
          <w:noProof w:val="0"/>
        </w:rPr>
      </w:pPr>
      <w:r w:rsidRPr="00371C3A">
        <w:rPr>
          <w:noProof w:val="0"/>
        </w:rPr>
        <w:t>Choose</w:t>
      </w:r>
      <w:r w:rsidR="00B60981" w:rsidRPr="00371C3A">
        <w:rPr>
          <w:noProof w:val="0"/>
        </w:rPr>
        <w:tab/>
      </w:r>
      <w:r w:rsidRPr="00371C3A">
        <w:rPr>
          <w:noProof w:val="0"/>
        </w:rPr>
        <w:t>the Data menu, then the Sort command to display the Sort dialog box.</w:t>
      </w:r>
    </w:p>
    <w:p w:rsidR="00911CEC" w:rsidRPr="00371C3A" w:rsidRDefault="00911CEC" w:rsidP="00911CEC">
      <w:pPr>
        <w:widowControl w:val="0"/>
        <w:spacing w:before="3" w:after="0" w:line="240" w:lineRule="auto"/>
        <w:rPr>
          <w:rFonts w:ascii="Arial" w:eastAsia="Arial" w:hAnsi="Arial" w:cs="Arial"/>
          <w:lang w:eastAsia="en-US"/>
        </w:rPr>
      </w:pPr>
    </w:p>
    <w:p w:rsidR="00911CEC" w:rsidRPr="00371C3A" w:rsidRDefault="00911CEC" w:rsidP="00911CEC">
      <w:pPr>
        <w:widowControl w:val="0"/>
        <w:spacing w:after="0" w:line="200" w:lineRule="atLeast"/>
        <w:rPr>
          <w:rFonts w:ascii="Arial" w:eastAsia="Arial" w:hAnsi="Arial" w:cs="Arial"/>
          <w:sz w:val="20"/>
          <w:szCs w:val="20"/>
          <w:lang w:eastAsia="en-US"/>
        </w:rPr>
      </w:pPr>
      <w:r w:rsidRPr="00371C3A">
        <w:rPr>
          <w:rFonts w:ascii="Arial" w:eastAsia="Arial" w:hAnsi="Arial" w:cs="Arial"/>
          <w:noProof/>
          <w:sz w:val="20"/>
          <w:szCs w:val="20"/>
          <w:lang w:val="en-US" w:eastAsia="en-US"/>
        </w:rPr>
        <w:drawing>
          <wp:inline distT="0" distB="0" distL="0" distR="0" wp14:anchorId="72194634" wp14:editId="4EA731AD">
            <wp:extent cx="2286754" cy="2242661"/>
            <wp:effectExtent l="0" t="0" r="0" b="0"/>
            <wp:docPr id="304"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jpeg"/>
                    <pic:cNvPicPr/>
                  </pic:nvPicPr>
                  <pic:blipFill>
                    <a:blip r:embed="rId217" cstate="print"/>
                    <a:stretch>
                      <a:fillRect/>
                    </a:stretch>
                  </pic:blipFill>
                  <pic:spPr>
                    <a:xfrm>
                      <a:off x="0" y="0"/>
                      <a:ext cx="2286754" cy="2242661"/>
                    </a:xfrm>
                    <a:prstGeom prst="rect">
                      <a:avLst/>
                    </a:prstGeom>
                  </pic:spPr>
                </pic:pic>
              </a:graphicData>
            </a:graphic>
          </wp:inline>
        </w:drawing>
      </w:r>
    </w:p>
    <w:p w:rsidR="00911CEC" w:rsidRPr="00371C3A" w:rsidRDefault="00911CEC" w:rsidP="00911CEC">
      <w:pPr>
        <w:widowControl w:val="0"/>
        <w:spacing w:before="6" w:after="0" w:line="240" w:lineRule="auto"/>
        <w:rPr>
          <w:rFonts w:ascii="Arial" w:eastAsia="Arial" w:hAnsi="Arial" w:cs="Arial"/>
          <w:lang w:eastAsia="en-US"/>
        </w:rPr>
      </w:pPr>
    </w:p>
    <w:p w:rsidR="00911CEC" w:rsidRPr="00371C3A" w:rsidRDefault="00911CEC" w:rsidP="00007E92">
      <w:pPr>
        <w:pStyle w:val="BodyCopy"/>
        <w:rPr>
          <w:noProof w:val="0"/>
        </w:rPr>
      </w:pPr>
      <w:r w:rsidRPr="00371C3A">
        <w:rPr>
          <w:noProof w:val="0"/>
        </w:rPr>
        <w:t>Notice that Excel highlights your database automatically.</w:t>
      </w:r>
    </w:p>
    <w:p w:rsidR="00911CEC" w:rsidRPr="00371C3A" w:rsidRDefault="00911CEC" w:rsidP="00007E92">
      <w:pPr>
        <w:pStyle w:val="BodyCopy"/>
        <w:rPr>
          <w:noProof w:val="0"/>
        </w:rPr>
      </w:pPr>
      <w:r w:rsidRPr="00371C3A">
        <w:rPr>
          <w:noProof w:val="0"/>
        </w:rPr>
        <w:t>In this exercise you will set two sort keys - Sort by Position, Then by Lname.</w:t>
      </w:r>
    </w:p>
    <w:p w:rsidR="00911CEC" w:rsidRPr="00371C3A" w:rsidRDefault="00911CEC" w:rsidP="00007E92">
      <w:pPr>
        <w:pStyle w:val="BodyCopy"/>
        <w:rPr>
          <w:noProof w:val="0"/>
        </w:rPr>
      </w:pPr>
      <w:r w:rsidRPr="00371C3A">
        <w:rPr>
          <w:noProof w:val="0"/>
        </w:rPr>
        <w:t>Click</w:t>
      </w:r>
      <w:r w:rsidRPr="00371C3A">
        <w:rPr>
          <w:noProof w:val="0"/>
        </w:rPr>
        <w:tab/>
        <w:t xml:space="preserve">the down arrow </w:t>
      </w:r>
      <w:r w:rsidRPr="00371C3A">
        <w:rPr>
          <w:lang w:val="en-US" w:eastAsia="en-US"/>
        </w:rPr>
        <w:drawing>
          <wp:inline distT="0" distB="0" distL="0" distR="0" wp14:anchorId="7F298C31" wp14:editId="77F4258A">
            <wp:extent cx="231648" cy="297179"/>
            <wp:effectExtent l="0" t="0" r="0" b="0"/>
            <wp:docPr id="30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png"/>
                    <pic:cNvPicPr/>
                  </pic:nvPicPr>
                  <pic:blipFill>
                    <a:blip r:embed="rId218" cstate="print"/>
                    <a:stretch>
                      <a:fillRect/>
                    </a:stretch>
                  </pic:blipFill>
                  <pic:spPr>
                    <a:xfrm>
                      <a:off x="0" y="0"/>
                      <a:ext cx="231648" cy="297179"/>
                    </a:xfrm>
                    <a:prstGeom prst="rect">
                      <a:avLst/>
                    </a:prstGeom>
                  </pic:spPr>
                </pic:pic>
              </a:graphicData>
            </a:graphic>
          </wp:inline>
        </w:drawing>
      </w:r>
      <w:r w:rsidRPr="00371C3A">
        <w:rPr>
          <w:noProof w:val="0"/>
        </w:rPr>
        <w:t xml:space="preserve"> of the Sort By drop-down box to display the field names in the database.</w:t>
      </w:r>
    </w:p>
    <w:p w:rsidR="00911CEC" w:rsidRPr="00371C3A" w:rsidRDefault="00911CEC" w:rsidP="00007E92">
      <w:pPr>
        <w:pStyle w:val="BodyCopy"/>
        <w:rPr>
          <w:noProof w:val="0"/>
        </w:rPr>
      </w:pPr>
      <w:r w:rsidRPr="00371C3A">
        <w:rPr>
          <w:lang w:val="en-US" w:eastAsia="en-US"/>
        </w:rPr>
        <w:drawing>
          <wp:inline distT="0" distB="0" distL="0" distR="0" wp14:anchorId="6C5114FE" wp14:editId="7D9F49D5">
            <wp:extent cx="1259096" cy="1191863"/>
            <wp:effectExtent l="0" t="0" r="0" b="0"/>
            <wp:docPr id="306"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png"/>
                    <pic:cNvPicPr/>
                  </pic:nvPicPr>
                  <pic:blipFill>
                    <a:blip r:embed="rId219" cstate="print"/>
                    <a:stretch>
                      <a:fillRect/>
                    </a:stretch>
                  </pic:blipFill>
                  <pic:spPr>
                    <a:xfrm>
                      <a:off x="0" y="0"/>
                      <a:ext cx="1259096" cy="1191863"/>
                    </a:xfrm>
                    <a:prstGeom prst="rect">
                      <a:avLst/>
                    </a:prstGeom>
                  </pic:spPr>
                </pic:pic>
              </a:graphicData>
            </a:graphic>
          </wp:inline>
        </w:drawing>
      </w:r>
    </w:p>
    <w:p w:rsidR="00911CEC" w:rsidRPr="00371C3A" w:rsidRDefault="00911CEC" w:rsidP="00007E92">
      <w:pPr>
        <w:pStyle w:val="BodyCopy"/>
        <w:spacing w:before="240"/>
        <w:rPr>
          <w:noProof w:val="0"/>
        </w:rPr>
      </w:pPr>
      <w:r w:rsidRPr="00371C3A">
        <w:rPr>
          <w:noProof w:val="0"/>
        </w:rPr>
        <w:t>Click</w:t>
      </w:r>
      <w:r w:rsidR="00007E92" w:rsidRPr="00371C3A">
        <w:rPr>
          <w:noProof w:val="0"/>
        </w:rPr>
        <w:tab/>
      </w:r>
      <w:r w:rsidRPr="00371C3A">
        <w:rPr>
          <w:noProof w:val="0"/>
        </w:rPr>
        <w:t>Position to select this field as the main sort key.</w:t>
      </w:r>
    </w:p>
    <w:p w:rsidR="00911CEC" w:rsidRPr="00371C3A" w:rsidRDefault="00911CEC" w:rsidP="00007E92">
      <w:pPr>
        <w:pStyle w:val="BodyCopy"/>
        <w:rPr>
          <w:noProof w:val="0"/>
        </w:rPr>
      </w:pPr>
      <w:r w:rsidRPr="00371C3A">
        <w:rPr>
          <w:noProof w:val="0"/>
        </w:rPr>
        <w:t>Click</w:t>
      </w:r>
      <w:r w:rsidRPr="00371C3A">
        <w:rPr>
          <w:noProof w:val="0"/>
        </w:rPr>
        <w:tab/>
        <w:t>the down arrow of the first Then by drop-down box to display the field names in the database.</w:t>
      </w:r>
    </w:p>
    <w:p w:rsidR="00911CEC" w:rsidRPr="00371C3A" w:rsidRDefault="00911CEC" w:rsidP="00007E92">
      <w:pPr>
        <w:pStyle w:val="BodyCopy"/>
        <w:tabs>
          <w:tab w:val="left" w:pos="709"/>
        </w:tabs>
        <w:rPr>
          <w:noProof w:val="0"/>
        </w:rPr>
      </w:pPr>
      <w:r w:rsidRPr="00371C3A">
        <w:rPr>
          <w:noProof w:val="0"/>
        </w:rPr>
        <w:t>Click</w:t>
      </w:r>
      <w:r w:rsidR="00007E92" w:rsidRPr="00371C3A">
        <w:rPr>
          <w:noProof w:val="0"/>
        </w:rPr>
        <w:tab/>
      </w:r>
      <w:r w:rsidRPr="00371C3A">
        <w:rPr>
          <w:noProof w:val="0"/>
        </w:rPr>
        <w:t>Lname to select this field as the second sort key.</w:t>
      </w:r>
    </w:p>
    <w:p w:rsidR="00007E92" w:rsidRPr="00371C3A" w:rsidRDefault="00007E92">
      <w:pPr>
        <w:rPr>
          <w:rFonts w:ascii="Arial" w:eastAsia="Arial" w:hAnsi="Arial" w:cs="Arial"/>
          <w:lang w:eastAsia="en-US"/>
        </w:rPr>
      </w:pPr>
      <w:r w:rsidRPr="00371C3A">
        <w:rPr>
          <w:rFonts w:ascii="Arial" w:eastAsia="Arial" w:hAnsi="Arial" w:cs="Arial"/>
          <w:lang w:eastAsia="en-US"/>
        </w:rPr>
        <w:br w:type="page"/>
      </w:r>
    </w:p>
    <w:p w:rsidR="00911CEC" w:rsidRPr="00371C3A" w:rsidRDefault="00911CEC" w:rsidP="00B60981">
      <w:pPr>
        <w:pStyle w:val="BodyCopy"/>
        <w:rPr>
          <w:noProof w:val="0"/>
        </w:rPr>
      </w:pPr>
      <w:r w:rsidRPr="00371C3A">
        <w:rPr>
          <w:noProof w:val="0"/>
        </w:rPr>
        <w:t>The Sort dialog box now appears:</w:t>
      </w:r>
      <w:r w:rsidR="00B60981" w:rsidRPr="00371C3A">
        <w:rPr>
          <w:noProof w:val="0"/>
        </w:rPr>
        <w:br/>
      </w:r>
    </w:p>
    <w:p w:rsidR="00911CEC" w:rsidRPr="00371C3A" w:rsidRDefault="00911CEC" w:rsidP="00B60981">
      <w:pPr>
        <w:pStyle w:val="BodyCopy"/>
        <w:rPr>
          <w:noProof w:val="0"/>
        </w:rPr>
      </w:pPr>
      <w:r w:rsidRPr="00371C3A">
        <w:rPr>
          <w:lang w:val="en-US" w:eastAsia="en-US"/>
        </w:rPr>
        <mc:AlternateContent>
          <mc:Choice Requires="wpg">
            <w:drawing>
              <wp:inline distT="0" distB="0" distL="0" distR="0" wp14:anchorId="62E0706E" wp14:editId="57461622">
                <wp:extent cx="2060575" cy="2219325"/>
                <wp:effectExtent l="0" t="0" r="0" b="3810"/>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0575" cy="2219325"/>
                          <a:chOff x="0" y="0"/>
                          <a:chExt cx="3245" cy="3495"/>
                        </a:xfrm>
                      </wpg:grpSpPr>
                      <pic:pic xmlns:pic="http://schemas.openxmlformats.org/drawingml/2006/picture">
                        <pic:nvPicPr>
                          <pic:cNvPr id="371" name="Picture 23"/>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245" cy="3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72" name="Group 24"/>
                        <wpg:cNvGrpSpPr>
                          <a:grpSpLocks/>
                        </wpg:cNvGrpSpPr>
                        <wpg:grpSpPr bwMode="auto">
                          <a:xfrm>
                            <a:off x="948" y="3122"/>
                            <a:ext cx="549" cy="372"/>
                            <a:chOff x="948" y="3122"/>
                            <a:chExt cx="549" cy="372"/>
                          </a:xfrm>
                        </wpg:grpSpPr>
                        <wps:wsp>
                          <wps:cNvPr id="373" name="Freeform 25"/>
                          <wps:cNvSpPr>
                            <a:spLocks/>
                          </wps:cNvSpPr>
                          <wps:spPr bwMode="auto">
                            <a:xfrm>
                              <a:off x="948" y="3122"/>
                              <a:ext cx="549" cy="372"/>
                            </a:xfrm>
                            <a:custGeom>
                              <a:avLst/>
                              <a:gdLst>
                                <a:gd name="T0" fmla="+- 0 1387 948"/>
                                <a:gd name="T1" fmla="*/ T0 w 549"/>
                                <a:gd name="T2" fmla="+- 0 3176 3122"/>
                                <a:gd name="T3" fmla="*/ 3176 h 372"/>
                                <a:gd name="T4" fmla="+- 0 948 948"/>
                                <a:gd name="T5" fmla="*/ T4 w 549"/>
                                <a:gd name="T6" fmla="+- 0 3469 3122"/>
                                <a:gd name="T7" fmla="*/ 3469 h 372"/>
                                <a:gd name="T8" fmla="+- 0 965 948"/>
                                <a:gd name="T9" fmla="*/ T8 w 549"/>
                                <a:gd name="T10" fmla="+- 0 3494 3122"/>
                                <a:gd name="T11" fmla="*/ 3494 h 372"/>
                                <a:gd name="T12" fmla="+- 0 1404 948"/>
                                <a:gd name="T13" fmla="*/ T12 w 549"/>
                                <a:gd name="T14" fmla="+- 0 3201 3122"/>
                                <a:gd name="T15" fmla="*/ 3201 h 372"/>
                                <a:gd name="T16" fmla="+- 0 1387 948"/>
                                <a:gd name="T17" fmla="*/ T16 w 549"/>
                                <a:gd name="T18" fmla="+- 0 3176 3122"/>
                                <a:gd name="T19" fmla="*/ 3176 h 372"/>
                              </a:gdLst>
                              <a:ahLst/>
                              <a:cxnLst>
                                <a:cxn ang="0">
                                  <a:pos x="T1" y="T3"/>
                                </a:cxn>
                                <a:cxn ang="0">
                                  <a:pos x="T5" y="T7"/>
                                </a:cxn>
                                <a:cxn ang="0">
                                  <a:pos x="T9" y="T11"/>
                                </a:cxn>
                                <a:cxn ang="0">
                                  <a:pos x="T13" y="T15"/>
                                </a:cxn>
                                <a:cxn ang="0">
                                  <a:pos x="T17" y="T19"/>
                                </a:cxn>
                              </a:cxnLst>
                              <a:rect l="0" t="0" r="r" b="b"/>
                              <a:pathLst>
                                <a:path w="549" h="372">
                                  <a:moveTo>
                                    <a:pt x="439" y="54"/>
                                  </a:moveTo>
                                  <a:lnTo>
                                    <a:pt x="0" y="347"/>
                                  </a:lnTo>
                                  <a:lnTo>
                                    <a:pt x="17" y="372"/>
                                  </a:lnTo>
                                  <a:lnTo>
                                    <a:pt x="456" y="79"/>
                                  </a:lnTo>
                                  <a:lnTo>
                                    <a:pt x="439"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26"/>
                          <wps:cNvSpPr>
                            <a:spLocks/>
                          </wps:cNvSpPr>
                          <wps:spPr bwMode="auto">
                            <a:xfrm>
                              <a:off x="948" y="3122"/>
                              <a:ext cx="549" cy="372"/>
                            </a:xfrm>
                            <a:custGeom>
                              <a:avLst/>
                              <a:gdLst>
                                <a:gd name="T0" fmla="+- 0 1472 948"/>
                                <a:gd name="T1" fmla="*/ T0 w 549"/>
                                <a:gd name="T2" fmla="+- 0 3164 3122"/>
                                <a:gd name="T3" fmla="*/ 3164 h 372"/>
                                <a:gd name="T4" fmla="+- 0 1404 948"/>
                                <a:gd name="T5" fmla="*/ T4 w 549"/>
                                <a:gd name="T6" fmla="+- 0 3164 3122"/>
                                <a:gd name="T7" fmla="*/ 3164 h 372"/>
                                <a:gd name="T8" fmla="+- 0 1421 948"/>
                                <a:gd name="T9" fmla="*/ T8 w 549"/>
                                <a:gd name="T10" fmla="+- 0 3190 3122"/>
                                <a:gd name="T11" fmla="*/ 3190 h 372"/>
                                <a:gd name="T12" fmla="+- 0 1404 948"/>
                                <a:gd name="T13" fmla="*/ T12 w 549"/>
                                <a:gd name="T14" fmla="+- 0 3201 3122"/>
                                <a:gd name="T15" fmla="*/ 3201 h 372"/>
                                <a:gd name="T16" fmla="+- 0 1429 948"/>
                                <a:gd name="T17" fmla="*/ T16 w 549"/>
                                <a:gd name="T18" fmla="+- 0 3239 3122"/>
                                <a:gd name="T19" fmla="*/ 3239 h 372"/>
                                <a:gd name="T20" fmla="+- 0 1472 948"/>
                                <a:gd name="T21" fmla="*/ T20 w 549"/>
                                <a:gd name="T22" fmla="+- 0 3164 3122"/>
                                <a:gd name="T23" fmla="*/ 3164 h 372"/>
                              </a:gdLst>
                              <a:ahLst/>
                              <a:cxnLst>
                                <a:cxn ang="0">
                                  <a:pos x="T1" y="T3"/>
                                </a:cxn>
                                <a:cxn ang="0">
                                  <a:pos x="T5" y="T7"/>
                                </a:cxn>
                                <a:cxn ang="0">
                                  <a:pos x="T9" y="T11"/>
                                </a:cxn>
                                <a:cxn ang="0">
                                  <a:pos x="T13" y="T15"/>
                                </a:cxn>
                                <a:cxn ang="0">
                                  <a:pos x="T17" y="T19"/>
                                </a:cxn>
                                <a:cxn ang="0">
                                  <a:pos x="T21" y="T23"/>
                                </a:cxn>
                              </a:cxnLst>
                              <a:rect l="0" t="0" r="r" b="b"/>
                              <a:pathLst>
                                <a:path w="549" h="372">
                                  <a:moveTo>
                                    <a:pt x="524" y="42"/>
                                  </a:moveTo>
                                  <a:lnTo>
                                    <a:pt x="456" y="42"/>
                                  </a:lnTo>
                                  <a:lnTo>
                                    <a:pt x="473" y="68"/>
                                  </a:lnTo>
                                  <a:lnTo>
                                    <a:pt x="456" y="79"/>
                                  </a:lnTo>
                                  <a:lnTo>
                                    <a:pt x="481" y="117"/>
                                  </a:lnTo>
                                  <a:lnTo>
                                    <a:pt x="524"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27"/>
                          <wps:cNvSpPr>
                            <a:spLocks/>
                          </wps:cNvSpPr>
                          <wps:spPr bwMode="auto">
                            <a:xfrm>
                              <a:off x="948" y="3122"/>
                              <a:ext cx="549" cy="372"/>
                            </a:xfrm>
                            <a:custGeom>
                              <a:avLst/>
                              <a:gdLst>
                                <a:gd name="T0" fmla="+- 0 1404 948"/>
                                <a:gd name="T1" fmla="*/ T0 w 549"/>
                                <a:gd name="T2" fmla="+- 0 3164 3122"/>
                                <a:gd name="T3" fmla="*/ 3164 h 372"/>
                                <a:gd name="T4" fmla="+- 0 1387 948"/>
                                <a:gd name="T5" fmla="*/ T4 w 549"/>
                                <a:gd name="T6" fmla="+- 0 3176 3122"/>
                                <a:gd name="T7" fmla="*/ 3176 h 372"/>
                                <a:gd name="T8" fmla="+- 0 1404 948"/>
                                <a:gd name="T9" fmla="*/ T8 w 549"/>
                                <a:gd name="T10" fmla="+- 0 3201 3122"/>
                                <a:gd name="T11" fmla="*/ 3201 h 372"/>
                                <a:gd name="T12" fmla="+- 0 1421 948"/>
                                <a:gd name="T13" fmla="*/ T12 w 549"/>
                                <a:gd name="T14" fmla="+- 0 3190 3122"/>
                                <a:gd name="T15" fmla="*/ 3190 h 372"/>
                                <a:gd name="T16" fmla="+- 0 1404 948"/>
                                <a:gd name="T17" fmla="*/ T16 w 549"/>
                                <a:gd name="T18" fmla="+- 0 3164 3122"/>
                                <a:gd name="T19" fmla="*/ 3164 h 372"/>
                              </a:gdLst>
                              <a:ahLst/>
                              <a:cxnLst>
                                <a:cxn ang="0">
                                  <a:pos x="T1" y="T3"/>
                                </a:cxn>
                                <a:cxn ang="0">
                                  <a:pos x="T5" y="T7"/>
                                </a:cxn>
                                <a:cxn ang="0">
                                  <a:pos x="T9" y="T11"/>
                                </a:cxn>
                                <a:cxn ang="0">
                                  <a:pos x="T13" y="T15"/>
                                </a:cxn>
                                <a:cxn ang="0">
                                  <a:pos x="T17" y="T19"/>
                                </a:cxn>
                              </a:cxnLst>
                              <a:rect l="0" t="0" r="r" b="b"/>
                              <a:pathLst>
                                <a:path w="549" h="372">
                                  <a:moveTo>
                                    <a:pt x="456" y="42"/>
                                  </a:moveTo>
                                  <a:lnTo>
                                    <a:pt x="439" y="54"/>
                                  </a:lnTo>
                                  <a:lnTo>
                                    <a:pt x="456" y="79"/>
                                  </a:lnTo>
                                  <a:lnTo>
                                    <a:pt x="473" y="68"/>
                                  </a:lnTo>
                                  <a:lnTo>
                                    <a:pt x="456"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28"/>
                          <wps:cNvSpPr>
                            <a:spLocks/>
                          </wps:cNvSpPr>
                          <wps:spPr bwMode="auto">
                            <a:xfrm>
                              <a:off x="948" y="3122"/>
                              <a:ext cx="549" cy="372"/>
                            </a:xfrm>
                            <a:custGeom>
                              <a:avLst/>
                              <a:gdLst>
                                <a:gd name="T0" fmla="+- 0 1496 948"/>
                                <a:gd name="T1" fmla="*/ T0 w 549"/>
                                <a:gd name="T2" fmla="+- 0 3122 3122"/>
                                <a:gd name="T3" fmla="*/ 3122 h 372"/>
                                <a:gd name="T4" fmla="+- 0 1363 948"/>
                                <a:gd name="T5" fmla="*/ T4 w 549"/>
                                <a:gd name="T6" fmla="+- 0 3139 3122"/>
                                <a:gd name="T7" fmla="*/ 3139 h 372"/>
                                <a:gd name="T8" fmla="+- 0 1387 948"/>
                                <a:gd name="T9" fmla="*/ T8 w 549"/>
                                <a:gd name="T10" fmla="+- 0 3176 3122"/>
                                <a:gd name="T11" fmla="*/ 3176 h 372"/>
                                <a:gd name="T12" fmla="+- 0 1404 948"/>
                                <a:gd name="T13" fmla="*/ T12 w 549"/>
                                <a:gd name="T14" fmla="+- 0 3164 3122"/>
                                <a:gd name="T15" fmla="*/ 3164 h 372"/>
                                <a:gd name="T16" fmla="+- 0 1472 948"/>
                                <a:gd name="T17" fmla="*/ T16 w 549"/>
                                <a:gd name="T18" fmla="+- 0 3164 3122"/>
                                <a:gd name="T19" fmla="*/ 3164 h 372"/>
                                <a:gd name="T20" fmla="+- 0 1496 948"/>
                                <a:gd name="T21" fmla="*/ T20 w 549"/>
                                <a:gd name="T22" fmla="+- 0 3122 3122"/>
                                <a:gd name="T23" fmla="*/ 3122 h 372"/>
                              </a:gdLst>
                              <a:ahLst/>
                              <a:cxnLst>
                                <a:cxn ang="0">
                                  <a:pos x="T1" y="T3"/>
                                </a:cxn>
                                <a:cxn ang="0">
                                  <a:pos x="T5" y="T7"/>
                                </a:cxn>
                                <a:cxn ang="0">
                                  <a:pos x="T9" y="T11"/>
                                </a:cxn>
                                <a:cxn ang="0">
                                  <a:pos x="T13" y="T15"/>
                                </a:cxn>
                                <a:cxn ang="0">
                                  <a:pos x="T17" y="T19"/>
                                </a:cxn>
                                <a:cxn ang="0">
                                  <a:pos x="T21" y="T23"/>
                                </a:cxn>
                              </a:cxnLst>
                              <a:rect l="0" t="0" r="r" b="b"/>
                              <a:pathLst>
                                <a:path w="549" h="372">
                                  <a:moveTo>
                                    <a:pt x="548" y="0"/>
                                  </a:moveTo>
                                  <a:lnTo>
                                    <a:pt x="415" y="17"/>
                                  </a:lnTo>
                                  <a:lnTo>
                                    <a:pt x="439" y="54"/>
                                  </a:lnTo>
                                  <a:lnTo>
                                    <a:pt x="456" y="42"/>
                                  </a:lnTo>
                                  <a:lnTo>
                                    <a:pt x="524" y="42"/>
                                  </a:lnTo>
                                  <a:lnTo>
                                    <a:pt x="5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5ACD6D11" id="Group 370" o:spid="_x0000_s1026" style="width:162.25pt;height:174.75pt;mso-position-horizontal-relative:char;mso-position-vertical-relative:line" coordsize="3245,34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">
                <v:shape id="Picture 23" o:spid="_x0000_s1027" type="#_x0000_t75" style="position:absolute;width:3245;height:3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KhkjPHAAAA3AAAAA8AAABkcnMvZG93bnJldi54bWxEj09rAjEUxO+FfofwCl6KZrWwytYopUUQ&#10;Wgv+O/T23Dw3SzcvSxLd9ds3hUKPw8z8hpkve9uIK/lQO1YwHmUgiEuna64UHPar4QxEiMgaG8ek&#10;4EYBlov7uzkW2nW8pesuViJBOBSowMTYFlKG0pDFMHItcfLOzluMSfpKao9dgttGTrIslxZrTgsG&#10;W3o1VH7vLlZBfnSfk/qUme42fXzbfLzjl9/kSg0e+pdnEJH6+B/+a6+1gqfpGH7PpCMgF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KhkjPHAAAA3AAAAA8AAAAAAAAAAAAA&#10;AAAAnwIAAGRycy9kb3ducmV2LnhtbFBLBQYAAAAABAAEAPcAAACTAwAAAAA=&#10;">
                  <v:imagedata r:id="rId221" o:title=""/>
                </v:shape>
                <v:group id="Group 24" o:spid="_x0000_s1028" style="position:absolute;left:948;top:3122;width:549;height:372" coordorigin="948,3122" coordsize="549,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Zi8LMYAAADcAAAADwAAAGRycy9kb3ducmV2LnhtbESPT2vCQBTE7wW/w/IK&#10;vdXNH2wldQ0itngQoSqU3h7ZZxKSfRuy2yR++25B6HGYmd8wq3wyrRiod7VlBfE8AkFcWF1zqeBy&#10;fn9egnAeWWNrmRTcyEG+nj2sMNN25E8aTr4UAcIuQwWV910mpSsqMujmtiMO3tX2Bn2QfSl1j2OA&#10;m1YmUfQiDdYcFirsaFtR0Zx+jIKPEcdNGu+GQ3Pd3r7Pi+PXISalnh6nzRsIT5P/D9/be60gfU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mLwsxgAAANwA&#10;AAAPAAAAAAAAAAAAAAAAAKoCAABkcnMvZG93bnJldi54bWxQSwUGAAAAAAQABAD6AAAAnQMAAAAA&#10;">
                  <v:shape id="Freeform 25" o:spid="_x0000_s1029" style="position:absolute;left:948;top:3122;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WmksQA&#10;AADcAAAADwAAAGRycy9kb3ducmV2LnhtbESPQWsCMRSE7wX/Q3iCt5q10qqrUYogCKWHquD1kTx3&#10;l928rEnc3f77plDocZiZb5jNbrCN6MiHyrGC2TQDQaydqbhQcDkfnpcgQkQ22DgmBd8UYLcdPW0w&#10;N67nL+pOsRAJwiFHBWWMbS5l0CVZDFPXEifv5rzFmKQvpPHYJ7ht5EuWvUmLFaeFElval6Tr08Mq&#10;4I+Vudf60PWdXlX+2pj61X4qNRkP72sQkYb4H/5rH42C+WIOv2fSEZ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lppLEAAAA3AAAAA8AAAAAAAAAAAAAAAAAmAIAAGRycy9k&#10;b3ducmV2LnhtbFBLBQYAAAAABAAEAPUAAACJAwAAAAA=&#10;" path="m439,54l,347r17,25l456,79,439,54xe" fillcolor="black" stroked="f">
                    <v:path arrowok="t" o:connecttype="custom" o:connectlocs="439,3176;0,3469;17,3494;456,3201;439,3176" o:connectangles="0,0,0,0,0"/>
                  </v:shape>
                  <v:shape id="Freeform 26" o:spid="_x0000_s1030" style="position:absolute;left:948;top:3122;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w+5sQA&#10;AADcAAAADwAAAGRycy9kb3ducmV2LnhtbESPQWsCMRSE74L/ITzBm2attdWtUUpBEEoP2oLXR/K6&#10;u+zmZU3S3fXfN4WCx2FmvmG2+8E2oiMfKscKFvMMBLF2puJCwdfnYbYGESKywcYxKbhRgP1uPNpi&#10;blzPJ+rOsRAJwiFHBWWMbS5l0CVZDHPXEifv23mLMUlfSOOxT3DbyIcse5IWK04LJbb0VpKuzz9W&#10;Ab9vzLXWh67v9Kbyl8bUK/uh1HQyvL6AiDTEe/i/fTQKls+P8HcmHQ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MPubEAAAA3AAAAA8AAAAAAAAAAAAAAAAAmAIAAGRycy9k&#10;b3ducmV2LnhtbFBLBQYAAAAABAAEAPUAAACJAwAAAAA=&#10;" path="m524,42r-68,l473,68,456,79r25,38l524,42xe" fillcolor="black" stroked="f">
                    <v:path arrowok="t" o:connecttype="custom" o:connectlocs="524,3164;456,3164;473,3190;456,3201;481,3239;524,3164" o:connectangles="0,0,0,0,0,0"/>
                  </v:shape>
                  <v:shape id="Freeform 27" o:spid="_x0000_s1031" style="position:absolute;left:948;top:3122;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CbfcQA&#10;AADcAAAADwAAAGRycy9kb3ducmV2LnhtbESPQWsCMRSE7wX/Q3iCt5q1YtXVKEUQCqWHquD1kTx3&#10;l928rEnc3f77plDocZiZb5jtfrCN6MiHyrGC2TQDQaydqbhQcDkfn1cgQkQ22DgmBd8UYL8bPW0x&#10;N67nL+pOsRAJwiFHBWWMbS5l0CVZDFPXEifv5rzFmKQvpPHYJ7ht5EuWvUqLFaeFEls6lKTr08Mq&#10;4I+1udf62PWdXlf+2ph6YT+VmoyHtw2ISEP8D/+1342C+XIBv2fSEZ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Am33EAAAA3AAAAA8AAAAAAAAAAAAAAAAAmAIAAGRycy9k&#10;b3ducmV2LnhtbFBLBQYAAAAABAAEAPUAAACJAwAAAAA=&#10;" path="m456,42l439,54r17,25l473,68,456,42xe" fillcolor="black" stroked="f">
                    <v:path arrowok="t" o:connecttype="custom" o:connectlocs="456,3164;439,3176;456,3201;473,3190;456,3164" o:connectangles="0,0,0,0,0"/>
                  </v:shape>
                  <v:shape id="Freeform 28" o:spid="_x0000_s1032" style="position:absolute;left:948;top:3122;width:549;height:372;visibility:visible;mso-wrap-style:square;v-text-anchor:top" coordsize="549,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IFCsQA&#10;AADcAAAADwAAAGRycy9kb3ducmV2LnhtbESPT2sCMRTE7wW/Q3iCt5q1Uv+sRimCUCg9VAWvj+S5&#10;u+zmZU3i7vbbN4VCj8PM/IbZ7gfbiI58qBwrmE0zEMTamYoLBZfz8XkFIkRkg41jUvBNAfa70dMW&#10;c+N6/qLuFAuRIBxyVFDG2OZSBl2SxTB1LXHybs5bjEn6QhqPfYLbRr5k2UJarDgtlNjSoSRdnx5W&#10;AX+szb3Wx67v9Lry18bUr/ZTqcl4eNuAiDTE//Bf+90omC8X8HsmHQ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SBQrEAAAA3AAAAA8AAAAAAAAAAAAAAAAAmAIAAGRycy9k&#10;b3ducmV2LnhtbFBLBQYAAAAABAAEAPUAAACJAwAAAAA=&#10;" path="m548,l415,17r24,37l456,42r68,l548,xe" fillcolor="black" stroked="f">
                    <v:path arrowok="t" o:connecttype="custom" o:connectlocs="548,3122;415,3139;439,3176;456,3164;524,3164;548,3122" o:connectangles="0,0,0,0,0,0"/>
                  </v:shape>
                </v:group>
                <w10:anchorlock/>
              </v:group>
            </w:pict>
          </mc:Fallback>
        </mc:AlternateContent>
      </w:r>
    </w:p>
    <w:p w:rsidR="00911CEC" w:rsidRPr="00371C3A" w:rsidRDefault="00911CEC" w:rsidP="00B60981">
      <w:pPr>
        <w:pStyle w:val="BodyCopy"/>
        <w:rPr>
          <w:noProof w:val="0"/>
        </w:rPr>
      </w:pPr>
      <w:r w:rsidRPr="00371C3A">
        <w:rPr>
          <w:noProof w:val="0"/>
        </w:rPr>
        <w:t>Click</w:t>
      </w:r>
      <w:r w:rsidR="004725D4">
        <w:rPr>
          <w:noProof w:val="0"/>
        </w:rPr>
        <w:t xml:space="preserve"> </w:t>
      </w:r>
      <w:r w:rsidRPr="00371C3A">
        <w:rPr>
          <w:noProof w:val="0"/>
        </w:rPr>
        <w:t xml:space="preserve">OK to </w:t>
      </w:r>
      <w:r w:rsidR="00C113D9" w:rsidRPr="00371C3A">
        <w:rPr>
          <w:noProof w:val="0"/>
        </w:rPr>
        <w:t>perform the multiple filed sort</w:t>
      </w:r>
      <w:r w:rsidR="004725D4">
        <w:rPr>
          <w:noProof w:val="0"/>
        </w:rPr>
        <w:t>.</w:t>
      </w:r>
    </w:p>
    <w:p w:rsidR="00911CEC" w:rsidRPr="00371C3A" w:rsidRDefault="00911CEC" w:rsidP="00B60981">
      <w:pPr>
        <w:pStyle w:val="BodyCopy"/>
        <w:rPr>
          <w:noProof w:val="0"/>
        </w:rPr>
      </w:pPr>
      <w:r w:rsidRPr="00371C3A">
        <w:rPr>
          <w:noProof w:val="0"/>
        </w:rPr>
        <w:t>After the sort is completed the worksheet should appear as:</w:t>
      </w:r>
      <w:r w:rsidR="004725D4">
        <w:rPr>
          <w:noProof w:val="0"/>
        </w:rPr>
        <w:br/>
      </w:r>
    </w:p>
    <w:p w:rsidR="00911CEC" w:rsidRPr="00371C3A" w:rsidRDefault="00911CEC" w:rsidP="00B60981">
      <w:pPr>
        <w:pStyle w:val="BodyCopy"/>
        <w:rPr>
          <w:noProof w:val="0"/>
        </w:rPr>
      </w:pPr>
      <w:r w:rsidRPr="00371C3A">
        <w:rPr>
          <w:lang w:val="en-US" w:eastAsia="en-US"/>
        </w:rPr>
        <w:drawing>
          <wp:inline distT="0" distB="0" distL="0" distR="0" wp14:anchorId="36CBFEF4" wp14:editId="4B009FFF">
            <wp:extent cx="3877513" cy="2643758"/>
            <wp:effectExtent l="0" t="0" r="0" b="0"/>
            <wp:docPr id="30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png"/>
                    <pic:cNvPicPr/>
                  </pic:nvPicPr>
                  <pic:blipFill>
                    <a:blip r:embed="rId222" cstate="print"/>
                    <a:stretch>
                      <a:fillRect/>
                    </a:stretch>
                  </pic:blipFill>
                  <pic:spPr>
                    <a:xfrm>
                      <a:off x="0" y="0"/>
                      <a:ext cx="3877513" cy="2643758"/>
                    </a:xfrm>
                    <a:prstGeom prst="rect">
                      <a:avLst/>
                    </a:prstGeom>
                  </pic:spPr>
                </pic:pic>
              </a:graphicData>
            </a:graphic>
          </wp:inline>
        </w:drawing>
      </w:r>
    </w:p>
    <w:p w:rsidR="00911CEC" w:rsidRPr="00371C3A" w:rsidRDefault="004725D4" w:rsidP="00B60981">
      <w:pPr>
        <w:pStyle w:val="BodyCopy"/>
        <w:spacing w:before="240"/>
        <w:rPr>
          <w:noProof w:val="0"/>
        </w:rPr>
      </w:pPr>
      <w:r>
        <w:rPr>
          <w:noProof w:val="0"/>
        </w:rPr>
        <w:br/>
      </w:r>
      <w:r w:rsidR="00911CEC" w:rsidRPr="00371C3A">
        <w:rPr>
          <w:noProof w:val="0"/>
        </w:rPr>
        <w:t>Notice that within each group of Positions, the records have been sorted in alphabetical</w:t>
      </w:r>
      <w:r>
        <w:rPr>
          <w:noProof w:val="0"/>
        </w:rPr>
        <w:t>.</w:t>
      </w:r>
    </w:p>
    <w:p w:rsidR="00B60981" w:rsidRPr="00371C3A" w:rsidRDefault="00911CEC" w:rsidP="00B60981">
      <w:pPr>
        <w:pStyle w:val="BodyCopy"/>
        <w:rPr>
          <w:noProof w:val="0"/>
        </w:rPr>
      </w:pPr>
      <w:r w:rsidRPr="00371C3A">
        <w:rPr>
          <w:noProof w:val="0"/>
        </w:rPr>
        <w:t>Last Name order.</w:t>
      </w:r>
    </w:p>
    <w:p w:rsidR="00B60981" w:rsidRPr="00371C3A" w:rsidRDefault="00B60981">
      <w:pPr>
        <w:rPr>
          <w:rFonts w:ascii="Helvetica" w:eastAsia="Calibri" w:hAnsi="Helvetica" w:cs="Calibri"/>
          <w:szCs w:val="16"/>
          <w:lang w:eastAsia="ar-SA"/>
        </w:rPr>
      </w:pPr>
      <w:r w:rsidRPr="00371C3A">
        <w:br w:type="page"/>
      </w:r>
    </w:p>
    <w:p w:rsidR="00911CEC" w:rsidRPr="00371C3A" w:rsidRDefault="00C113D9" w:rsidP="00B60981">
      <w:pPr>
        <w:pStyle w:val="Heading3"/>
      </w:pPr>
      <w:r w:rsidRPr="00371C3A">
        <w:t>Automatic subtotals</w:t>
      </w:r>
    </w:p>
    <w:p w:rsidR="00911CEC" w:rsidRPr="00371C3A" w:rsidRDefault="00911CEC" w:rsidP="00B60981">
      <w:pPr>
        <w:pStyle w:val="BodyCopy"/>
        <w:rPr>
          <w:noProof w:val="0"/>
        </w:rPr>
      </w:pPr>
      <w:r w:rsidRPr="00371C3A">
        <w:rPr>
          <w:noProof w:val="0"/>
        </w:rPr>
        <w:t>Microsoft Excel's automatic subtotal feature provides a useful total for summarising data within a database. Before applying automatic subtotals the database must be sorted on the field you want subtotals calculated.</w:t>
      </w:r>
    </w:p>
    <w:p w:rsidR="00911CEC" w:rsidRPr="00371C3A" w:rsidRDefault="00911CEC" w:rsidP="00B60981">
      <w:pPr>
        <w:pStyle w:val="BodyCopy"/>
        <w:rPr>
          <w:noProof w:val="0"/>
        </w:rPr>
      </w:pPr>
      <w:r w:rsidRPr="00371C3A">
        <w:rPr>
          <w:noProof w:val="0"/>
        </w:rPr>
        <w:t>The database you have been working with is currently sorted on the Position field. To apply automatic subtotals to this database you must name the Position field as the control field. Microsoft Excel will then produce a subtotal for a nominated column every time the contents of the control field changes. For example:</w:t>
      </w:r>
    </w:p>
    <w:p w:rsidR="00911CEC" w:rsidRPr="00371C3A" w:rsidRDefault="006F189E" w:rsidP="00911CEC">
      <w:pPr>
        <w:widowControl w:val="0"/>
        <w:tabs>
          <w:tab w:val="left" w:pos="6600"/>
        </w:tabs>
        <w:spacing w:after="0" w:line="200" w:lineRule="atLeast"/>
        <w:rPr>
          <w:rFonts w:ascii="Arial" w:eastAsia="Arial" w:hAnsi="Arial" w:cs="Arial"/>
          <w:sz w:val="20"/>
          <w:szCs w:val="20"/>
          <w:lang w:eastAsia="en-US"/>
        </w:rPr>
      </w:pPr>
      <w:r w:rsidRPr="00371C3A">
        <w:rPr>
          <w:rFonts w:ascii="Arial" w:eastAsia="Calibri" w:hAnsi="Calibri" w:cs="Times New Roman"/>
          <w:noProof/>
          <w:position w:val="18"/>
          <w:sz w:val="20"/>
          <w:lang w:val="en-US" w:eastAsia="en-US"/>
        </w:rPr>
        <mc:AlternateContent>
          <mc:Choice Requires="wps">
            <w:drawing>
              <wp:anchor distT="0" distB="0" distL="114300" distR="114300" simplePos="0" relativeHeight="251781120" behindDoc="1" locked="0" layoutInCell="1" allowOverlap="1" wp14:anchorId="7206CCCE" wp14:editId="09EBEC81">
                <wp:simplePos x="0" y="0"/>
                <wp:positionH relativeFrom="column">
                  <wp:posOffset>4180840</wp:posOffset>
                </wp:positionH>
                <wp:positionV relativeFrom="paragraph">
                  <wp:posOffset>95885</wp:posOffset>
                </wp:positionV>
                <wp:extent cx="1714500" cy="1187450"/>
                <wp:effectExtent l="0" t="0" r="19050" b="12700"/>
                <wp:wrapTight wrapText="bothSides">
                  <wp:wrapPolygon edited="0">
                    <wp:start x="0" y="0"/>
                    <wp:lineTo x="0" y="21484"/>
                    <wp:lineTo x="21600" y="21484"/>
                    <wp:lineTo x="21600" y="0"/>
                    <wp:lineTo x="0" y="0"/>
                  </wp:wrapPolygon>
                </wp:wrapTight>
                <wp:docPr id="358"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87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24DDC" w:rsidRDefault="00124DDC" w:rsidP="00911CEC">
                            <w:pPr>
                              <w:spacing w:before="71"/>
                              <w:ind w:right="392"/>
                              <w:rPr>
                                <w:rFonts w:ascii="Arial" w:eastAsia="Arial" w:hAnsi="Arial" w:cs="Arial"/>
                                <w:sz w:val="20"/>
                                <w:szCs w:val="20"/>
                              </w:rPr>
                            </w:pPr>
                            <w:r>
                              <w:rPr>
                                <w:rFonts w:ascii="Arial"/>
                                <w:spacing w:val="-1"/>
                                <w:w w:val="110"/>
                                <w:sz w:val="20"/>
                              </w:rPr>
                              <w:t>Auto</w:t>
                            </w:r>
                            <w:r>
                              <w:rPr>
                                <w:rFonts w:ascii="Arial"/>
                                <w:spacing w:val="-2"/>
                                <w:w w:val="110"/>
                                <w:sz w:val="20"/>
                              </w:rPr>
                              <w:t>ma</w:t>
                            </w:r>
                            <w:r>
                              <w:rPr>
                                <w:rFonts w:ascii="Arial"/>
                                <w:spacing w:val="-1"/>
                                <w:w w:val="110"/>
                                <w:sz w:val="20"/>
                              </w:rPr>
                              <w:t>tic</w:t>
                            </w:r>
                            <w:r>
                              <w:rPr>
                                <w:rFonts w:ascii="Arial"/>
                                <w:spacing w:val="-10"/>
                                <w:w w:val="110"/>
                                <w:sz w:val="20"/>
                              </w:rPr>
                              <w:t xml:space="preserve"> </w:t>
                            </w:r>
                            <w:r>
                              <w:rPr>
                                <w:rFonts w:ascii="Arial"/>
                                <w:spacing w:val="-2"/>
                                <w:w w:val="110"/>
                                <w:sz w:val="20"/>
                              </w:rPr>
                              <w:t>T</w:t>
                            </w:r>
                            <w:r>
                              <w:rPr>
                                <w:rFonts w:ascii="Arial"/>
                                <w:spacing w:val="-1"/>
                                <w:w w:val="110"/>
                                <w:sz w:val="20"/>
                              </w:rPr>
                              <w:t>ot</w:t>
                            </w:r>
                            <w:r>
                              <w:rPr>
                                <w:rFonts w:ascii="Arial"/>
                                <w:spacing w:val="-2"/>
                                <w:w w:val="110"/>
                                <w:sz w:val="20"/>
                              </w:rPr>
                              <w:t>a</w:t>
                            </w:r>
                            <w:r>
                              <w:rPr>
                                <w:rFonts w:ascii="Arial"/>
                                <w:spacing w:val="-1"/>
                                <w:w w:val="110"/>
                                <w:sz w:val="20"/>
                              </w:rPr>
                              <w:t>l</w:t>
                            </w:r>
                            <w:r>
                              <w:rPr>
                                <w:rFonts w:ascii="Arial"/>
                                <w:spacing w:val="-13"/>
                                <w:w w:val="110"/>
                                <w:sz w:val="20"/>
                              </w:rPr>
                              <w:t xml:space="preserve"> </w:t>
                            </w:r>
                            <w:r>
                              <w:rPr>
                                <w:rFonts w:ascii="Arial"/>
                                <w:w w:val="110"/>
                                <w:sz w:val="20"/>
                              </w:rPr>
                              <w:t>would</w:t>
                            </w:r>
                            <w:r>
                              <w:rPr>
                                <w:rFonts w:ascii="Times New Roman"/>
                                <w:spacing w:val="21"/>
                                <w:w w:val="110"/>
                                <w:sz w:val="20"/>
                              </w:rPr>
                              <w:t xml:space="preserve"> </w:t>
                            </w:r>
                            <w:r>
                              <w:rPr>
                                <w:rFonts w:ascii="Arial"/>
                                <w:w w:val="110"/>
                                <w:sz w:val="20"/>
                              </w:rPr>
                              <w:t>be</w:t>
                            </w:r>
                            <w:r>
                              <w:rPr>
                                <w:rFonts w:ascii="Arial"/>
                                <w:spacing w:val="-26"/>
                                <w:w w:val="110"/>
                                <w:sz w:val="20"/>
                              </w:rPr>
                              <w:t xml:space="preserve"> </w:t>
                            </w:r>
                            <w:r>
                              <w:rPr>
                                <w:rFonts w:ascii="Arial"/>
                                <w:spacing w:val="-1"/>
                                <w:w w:val="110"/>
                                <w:sz w:val="20"/>
                              </w:rPr>
                              <w:t>pl</w:t>
                            </w:r>
                            <w:r>
                              <w:rPr>
                                <w:rFonts w:ascii="Arial"/>
                                <w:spacing w:val="-2"/>
                                <w:w w:val="110"/>
                                <w:sz w:val="20"/>
                              </w:rPr>
                              <w:t>a</w:t>
                            </w:r>
                            <w:r>
                              <w:rPr>
                                <w:rFonts w:ascii="Arial"/>
                                <w:spacing w:val="-1"/>
                                <w:w w:val="110"/>
                                <w:sz w:val="20"/>
                              </w:rPr>
                              <w:t>c</w:t>
                            </w:r>
                            <w:r>
                              <w:rPr>
                                <w:rFonts w:ascii="Arial"/>
                                <w:spacing w:val="-2"/>
                                <w:w w:val="110"/>
                                <w:sz w:val="20"/>
                              </w:rPr>
                              <w:t>e</w:t>
                            </w:r>
                            <w:r>
                              <w:rPr>
                                <w:rFonts w:ascii="Arial"/>
                                <w:spacing w:val="-1"/>
                                <w:w w:val="110"/>
                                <w:sz w:val="20"/>
                              </w:rPr>
                              <w:t>d</w:t>
                            </w:r>
                            <w:r>
                              <w:rPr>
                                <w:rFonts w:ascii="Arial"/>
                                <w:spacing w:val="-26"/>
                                <w:w w:val="110"/>
                                <w:sz w:val="20"/>
                              </w:rPr>
                              <w:t xml:space="preserve"> </w:t>
                            </w:r>
                            <w:r>
                              <w:rPr>
                                <w:rFonts w:ascii="Arial"/>
                                <w:spacing w:val="-1"/>
                                <w:w w:val="110"/>
                                <w:sz w:val="20"/>
                              </w:rPr>
                              <w:t>h</w:t>
                            </w:r>
                            <w:r>
                              <w:rPr>
                                <w:rFonts w:ascii="Arial"/>
                                <w:spacing w:val="-2"/>
                                <w:w w:val="110"/>
                                <w:sz w:val="20"/>
                              </w:rPr>
                              <w:t>e</w:t>
                            </w:r>
                            <w:r>
                              <w:rPr>
                                <w:rFonts w:ascii="Arial"/>
                                <w:spacing w:val="-1"/>
                                <w:w w:val="110"/>
                                <w:sz w:val="20"/>
                              </w:rPr>
                              <w:t>r</w:t>
                            </w:r>
                            <w:r>
                              <w:rPr>
                                <w:rFonts w:ascii="Arial"/>
                                <w:spacing w:val="-2"/>
                                <w:w w:val="110"/>
                                <w:sz w:val="20"/>
                              </w:rPr>
                              <w:t>e</w:t>
                            </w:r>
                          </w:p>
                          <w:p w:rsidR="00124DDC" w:rsidRDefault="00124DDC" w:rsidP="00911CEC">
                            <w:pPr>
                              <w:spacing w:line="244" w:lineRule="auto"/>
                              <w:ind w:right="392"/>
                              <w:rPr>
                                <w:rFonts w:ascii="Arial" w:eastAsia="Arial" w:hAnsi="Arial" w:cs="Arial"/>
                                <w:sz w:val="20"/>
                                <w:szCs w:val="20"/>
                              </w:rPr>
                            </w:pPr>
                            <w:r>
                              <w:rPr>
                                <w:rFonts w:ascii="Arial"/>
                                <w:spacing w:val="-1"/>
                                <w:w w:val="110"/>
                                <w:sz w:val="20"/>
                              </w:rPr>
                              <w:t>Auto</w:t>
                            </w:r>
                            <w:r>
                              <w:rPr>
                                <w:rFonts w:ascii="Arial"/>
                                <w:spacing w:val="-2"/>
                                <w:w w:val="110"/>
                                <w:sz w:val="20"/>
                              </w:rPr>
                              <w:t>ma</w:t>
                            </w:r>
                            <w:r>
                              <w:rPr>
                                <w:rFonts w:ascii="Arial"/>
                                <w:spacing w:val="-1"/>
                                <w:w w:val="110"/>
                                <w:sz w:val="20"/>
                              </w:rPr>
                              <w:t>tic</w:t>
                            </w:r>
                            <w:r>
                              <w:rPr>
                                <w:rFonts w:ascii="Arial"/>
                                <w:spacing w:val="-10"/>
                                <w:w w:val="110"/>
                                <w:sz w:val="20"/>
                              </w:rPr>
                              <w:t xml:space="preserve"> </w:t>
                            </w:r>
                            <w:r>
                              <w:rPr>
                                <w:rFonts w:ascii="Arial"/>
                                <w:spacing w:val="-2"/>
                                <w:w w:val="110"/>
                                <w:sz w:val="20"/>
                              </w:rPr>
                              <w:t>T</w:t>
                            </w:r>
                            <w:r>
                              <w:rPr>
                                <w:rFonts w:ascii="Arial"/>
                                <w:spacing w:val="-1"/>
                                <w:w w:val="110"/>
                                <w:sz w:val="20"/>
                              </w:rPr>
                              <w:t>ot</w:t>
                            </w:r>
                            <w:r>
                              <w:rPr>
                                <w:rFonts w:ascii="Arial"/>
                                <w:spacing w:val="-2"/>
                                <w:w w:val="110"/>
                                <w:sz w:val="20"/>
                              </w:rPr>
                              <w:t>a</w:t>
                            </w:r>
                            <w:r>
                              <w:rPr>
                                <w:rFonts w:ascii="Arial"/>
                                <w:spacing w:val="-1"/>
                                <w:w w:val="110"/>
                                <w:sz w:val="20"/>
                              </w:rPr>
                              <w:t>l</w:t>
                            </w:r>
                            <w:r>
                              <w:rPr>
                                <w:rFonts w:ascii="Arial"/>
                                <w:spacing w:val="-13"/>
                                <w:w w:val="110"/>
                                <w:sz w:val="20"/>
                              </w:rPr>
                              <w:t xml:space="preserve"> </w:t>
                            </w:r>
                            <w:r>
                              <w:rPr>
                                <w:rFonts w:ascii="Arial"/>
                                <w:w w:val="110"/>
                                <w:sz w:val="20"/>
                              </w:rPr>
                              <w:t>would</w:t>
                            </w:r>
                            <w:r>
                              <w:rPr>
                                <w:rFonts w:ascii="Times New Roman"/>
                                <w:spacing w:val="21"/>
                                <w:w w:val="110"/>
                                <w:sz w:val="20"/>
                              </w:rPr>
                              <w:t xml:space="preserve"> </w:t>
                            </w:r>
                            <w:r>
                              <w:rPr>
                                <w:rFonts w:ascii="Arial"/>
                                <w:w w:val="110"/>
                                <w:sz w:val="20"/>
                              </w:rPr>
                              <w:t>be</w:t>
                            </w:r>
                            <w:r>
                              <w:rPr>
                                <w:rFonts w:ascii="Arial"/>
                                <w:spacing w:val="-26"/>
                                <w:w w:val="110"/>
                                <w:sz w:val="20"/>
                              </w:rPr>
                              <w:t xml:space="preserve"> </w:t>
                            </w:r>
                            <w:r>
                              <w:rPr>
                                <w:rFonts w:ascii="Arial"/>
                                <w:spacing w:val="-1"/>
                                <w:w w:val="110"/>
                                <w:sz w:val="20"/>
                              </w:rPr>
                              <w:t>pl</w:t>
                            </w:r>
                            <w:r>
                              <w:rPr>
                                <w:rFonts w:ascii="Arial"/>
                                <w:spacing w:val="-2"/>
                                <w:w w:val="110"/>
                                <w:sz w:val="20"/>
                              </w:rPr>
                              <w:t>a</w:t>
                            </w:r>
                            <w:r>
                              <w:rPr>
                                <w:rFonts w:ascii="Arial"/>
                                <w:spacing w:val="-1"/>
                                <w:w w:val="110"/>
                                <w:sz w:val="20"/>
                              </w:rPr>
                              <w:t>c</w:t>
                            </w:r>
                            <w:r>
                              <w:rPr>
                                <w:rFonts w:ascii="Arial"/>
                                <w:spacing w:val="-2"/>
                                <w:w w:val="110"/>
                                <w:sz w:val="20"/>
                              </w:rPr>
                              <w:t>e</w:t>
                            </w:r>
                            <w:r>
                              <w:rPr>
                                <w:rFonts w:ascii="Arial"/>
                                <w:spacing w:val="-1"/>
                                <w:w w:val="110"/>
                                <w:sz w:val="20"/>
                              </w:rPr>
                              <w:t>d</w:t>
                            </w:r>
                            <w:r>
                              <w:rPr>
                                <w:rFonts w:ascii="Arial"/>
                                <w:spacing w:val="-26"/>
                                <w:w w:val="110"/>
                                <w:sz w:val="20"/>
                              </w:rPr>
                              <w:t xml:space="preserve"> </w:t>
                            </w:r>
                            <w:r>
                              <w:rPr>
                                <w:rFonts w:ascii="Arial"/>
                                <w:spacing w:val="-1"/>
                                <w:w w:val="110"/>
                                <w:sz w:val="20"/>
                              </w:rPr>
                              <w:t>h</w:t>
                            </w:r>
                            <w:r>
                              <w:rPr>
                                <w:rFonts w:ascii="Arial"/>
                                <w:spacing w:val="-2"/>
                                <w:w w:val="110"/>
                                <w:sz w:val="20"/>
                              </w:rPr>
                              <w:t>e</w:t>
                            </w:r>
                            <w:r>
                              <w:rPr>
                                <w:rFonts w:ascii="Arial"/>
                                <w:spacing w:val="-1"/>
                                <w:w w:val="110"/>
                                <w:sz w:val="20"/>
                              </w:rPr>
                              <w:t>r</w:t>
                            </w:r>
                            <w:r>
                              <w:rPr>
                                <w:rFonts w:ascii="Arial"/>
                                <w:spacing w:val="-2"/>
                                <w:w w:val="110"/>
                                <w:sz w:val="20"/>
                              </w:rPr>
                              <w:t>e</w:t>
                            </w:r>
                          </w:p>
                        </w:txbxContent>
                      </wps:txbx>
                      <wps:bodyPr rot="0" vert="horz" wrap="square" lIns="0" tIns="0" rIns="0" bIns="0" anchor="t" anchorCtr="0" upright="1">
                        <a:noAutofit/>
                      </wps:bodyPr>
                    </wps:wsp>
                  </a:graphicData>
                </a:graphic>
              </wp:anchor>
            </w:drawing>
          </mc:Choice>
          <mc:Fallback>
            <w:pict>
              <v:shape w14:anchorId="7206CCCE" id="Text Box 358" o:spid="_x0000_s1159" type="#_x0000_t202" style="position:absolute;margin-left:329.2pt;margin-top:7.55pt;width:135pt;height:93.5pt;z-index:-25153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" filled="f">
                <v:textbox inset="0,0,0,0">
                  <w:txbxContent>
                    <w:p w:rsidR="00124DDC" w:rsidRDefault="00124DDC" w:rsidP="00911CEC">
                      <w:pPr>
                        <w:spacing w:before="71"/>
                        <w:ind w:right="392"/>
                        <w:rPr>
                          <w:rFonts w:ascii="Arial" w:eastAsia="Arial" w:hAnsi="Arial" w:cs="Arial"/>
                          <w:sz w:val="20"/>
                          <w:szCs w:val="20"/>
                        </w:rPr>
                      </w:pPr>
                      <w:r>
                        <w:rPr>
                          <w:rFonts w:ascii="Arial"/>
                          <w:spacing w:val="-1"/>
                          <w:w w:val="110"/>
                          <w:sz w:val="20"/>
                        </w:rPr>
                        <w:t>Auto</w:t>
                      </w:r>
                      <w:r>
                        <w:rPr>
                          <w:rFonts w:ascii="Arial"/>
                          <w:spacing w:val="-2"/>
                          <w:w w:val="110"/>
                          <w:sz w:val="20"/>
                        </w:rPr>
                        <w:t>ma</w:t>
                      </w:r>
                      <w:r>
                        <w:rPr>
                          <w:rFonts w:ascii="Arial"/>
                          <w:spacing w:val="-1"/>
                          <w:w w:val="110"/>
                          <w:sz w:val="20"/>
                        </w:rPr>
                        <w:t>tic</w:t>
                      </w:r>
                      <w:r>
                        <w:rPr>
                          <w:rFonts w:ascii="Arial"/>
                          <w:spacing w:val="-10"/>
                          <w:w w:val="110"/>
                          <w:sz w:val="20"/>
                        </w:rPr>
                        <w:t xml:space="preserve"> </w:t>
                      </w:r>
                      <w:r>
                        <w:rPr>
                          <w:rFonts w:ascii="Arial"/>
                          <w:spacing w:val="-2"/>
                          <w:w w:val="110"/>
                          <w:sz w:val="20"/>
                        </w:rPr>
                        <w:t>T</w:t>
                      </w:r>
                      <w:r>
                        <w:rPr>
                          <w:rFonts w:ascii="Arial"/>
                          <w:spacing w:val="-1"/>
                          <w:w w:val="110"/>
                          <w:sz w:val="20"/>
                        </w:rPr>
                        <w:t>ot</w:t>
                      </w:r>
                      <w:r>
                        <w:rPr>
                          <w:rFonts w:ascii="Arial"/>
                          <w:spacing w:val="-2"/>
                          <w:w w:val="110"/>
                          <w:sz w:val="20"/>
                        </w:rPr>
                        <w:t>a</w:t>
                      </w:r>
                      <w:r>
                        <w:rPr>
                          <w:rFonts w:ascii="Arial"/>
                          <w:spacing w:val="-1"/>
                          <w:w w:val="110"/>
                          <w:sz w:val="20"/>
                        </w:rPr>
                        <w:t>l</w:t>
                      </w:r>
                      <w:r>
                        <w:rPr>
                          <w:rFonts w:ascii="Arial"/>
                          <w:spacing w:val="-13"/>
                          <w:w w:val="110"/>
                          <w:sz w:val="20"/>
                        </w:rPr>
                        <w:t xml:space="preserve"> </w:t>
                      </w:r>
                      <w:r>
                        <w:rPr>
                          <w:rFonts w:ascii="Arial"/>
                          <w:w w:val="110"/>
                          <w:sz w:val="20"/>
                        </w:rPr>
                        <w:t>would</w:t>
                      </w:r>
                      <w:r>
                        <w:rPr>
                          <w:rFonts w:ascii="Times New Roman"/>
                          <w:spacing w:val="21"/>
                          <w:w w:val="110"/>
                          <w:sz w:val="20"/>
                        </w:rPr>
                        <w:t xml:space="preserve"> </w:t>
                      </w:r>
                      <w:r>
                        <w:rPr>
                          <w:rFonts w:ascii="Arial"/>
                          <w:w w:val="110"/>
                          <w:sz w:val="20"/>
                        </w:rPr>
                        <w:t>be</w:t>
                      </w:r>
                      <w:r>
                        <w:rPr>
                          <w:rFonts w:ascii="Arial"/>
                          <w:spacing w:val="-26"/>
                          <w:w w:val="110"/>
                          <w:sz w:val="20"/>
                        </w:rPr>
                        <w:t xml:space="preserve"> </w:t>
                      </w:r>
                      <w:r>
                        <w:rPr>
                          <w:rFonts w:ascii="Arial"/>
                          <w:spacing w:val="-1"/>
                          <w:w w:val="110"/>
                          <w:sz w:val="20"/>
                        </w:rPr>
                        <w:t>pl</w:t>
                      </w:r>
                      <w:r>
                        <w:rPr>
                          <w:rFonts w:ascii="Arial"/>
                          <w:spacing w:val="-2"/>
                          <w:w w:val="110"/>
                          <w:sz w:val="20"/>
                        </w:rPr>
                        <w:t>a</w:t>
                      </w:r>
                      <w:r>
                        <w:rPr>
                          <w:rFonts w:ascii="Arial"/>
                          <w:spacing w:val="-1"/>
                          <w:w w:val="110"/>
                          <w:sz w:val="20"/>
                        </w:rPr>
                        <w:t>c</w:t>
                      </w:r>
                      <w:r>
                        <w:rPr>
                          <w:rFonts w:ascii="Arial"/>
                          <w:spacing w:val="-2"/>
                          <w:w w:val="110"/>
                          <w:sz w:val="20"/>
                        </w:rPr>
                        <w:t>e</w:t>
                      </w:r>
                      <w:r>
                        <w:rPr>
                          <w:rFonts w:ascii="Arial"/>
                          <w:spacing w:val="-1"/>
                          <w:w w:val="110"/>
                          <w:sz w:val="20"/>
                        </w:rPr>
                        <w:t>d</w:t>
                      </w:r>
                      <w:r>
                        <w:rPr>
                          <w:rFonts w:ascii="Arial"/>
                          <w:spacing w:val="-26"/>
                          <w:w w:val="110"/>
                          <w:sz w:val="20"/>
                        </w:rPr>
                        <w:t xml:space="preserve"> </w:t>
                      </w:r>
                      <w:r>
                        <w:rPr>
                          <w:rFonts w:ascii="Arial"/>
                          <w:spacing w:val="-1"/>
                          <w:w w:val="110"/>
                          <w:sz w:val="20"/>
                        </w:rPr>
                        <w:t>h</w:t>
                      </w:r>
                      <w:r>
                        <w:rPr>
                          <w:rFonts w:ascii="Arial"/>
                          <w:spacing w:val="-2"/>
                          <w:w w:val="110"/>
                          <w:sz w:val="20"/>
                        </w:rPr>
                        <w:t>e</w:t>
                      </w:r>
                      <w:r>
                        <w:rPr>
                          <w:rFonts w:ascii="Arial"/>
                          <w:spacing w:val="-1"/>
                          <w:w w:val="110"/>
                          <w:sz w:val="20"/>
                        </w:rPr>
                        <w:t>r</w:t>
                      </w:r>
                      <w:r>
                        <w:rPr>
                          <w:rFonts w:ascii="Arial"/>
                          <w:spacing w:val="-2"/>
                          <w:w w:val="110"/>
                          <w:sz w:val="20"/>
                        </w:rPr>
                        <w:t>e</w:t>
                      </w:r>
                    </w:p>
                    <w:p w:rsidR="00124DDC" w:rsidRDefault="00124DDC" w:rsidP="00911CEC">
                      <w:pPr>
                        <w:spacing w:line="244" w:lineRule="auto"/>
                        <w:ind w:right="392"/>
                        <w:rPr>
                          <w:rFonts w:ascii="Arial" w:eastAsia="Arial" w:hAnsi="Arial" w:cs="Arial"/>
                          <w:sz w:val="20"/>
                          <w:szCs w:val="20"/>
                        </w:rPr>
                      </w:pPr>
                      <w:r>
                        <w:rPr>
                          <w:rFonts w:ascii="Arial"/>
                          <w:spacing w:val="-1"/>
                          <w:w w:val="110"/>
                          <w:sz w:val="20"/>
                        </w:rPr>
                        <w:t>Auto</w:t>
                      </w:r>
                      <w:r>
                        <w:rPr>
                          <w:rFonts w:ascii="Arial"/>
                          <w:spacing w:val="-2"/>
                          <w:w w:val="110"/>
                          <w:sz w:val="20"/>
                        </w:rPr>
                        <w:t>ma</w:t>
                      </w:r>
                      <w:r>
                        <w:rPr>
                          <w:rFonts w:ascii="Arial"/>
                          <w:spacing w:val="-1"/>
                          <w:w w:val="110"/>
                          <w:sz w:val="20"/>
                        </w:rPr>
                        <w:t>tic</w:t>
                      </w:r>
                      <w:r>
                        <w:rPr>
                          <w:rFonts w:ascii="Arial"/>
                          <w:spacing w:val="-10"/>
                          <w:w w:val="110"/>
                          <w:sz w:val="20"/>
                        </w:rPr>
                        <w:t xml:space="preserve"> </w:t>
                      </w:r>
                      <w:r>
                        <w:rPr>
                          <w:rFonts w:ascii="Arial"/>
                          <w:spacing w:val="-2"/>
                          <w:w w:val="110"/>
                          <w:sz w:val="20"/>
                        </w:rPr>
                        <w:t>T</w:t>
                      </w:r>
                      <w:r>
                        <w:rPr>
                          <w:rFonts w:ascii="Arial"/>
                          <w:spacing w:val="-1"/>
                          <w:w w:val="110"/>
                          <w:sz w:val="20"/>
                        </w:rPr>
                        <w:t>ot</w:t>
                      </w:r>
                      <w:r>
                        <w:rPr>
                          <w:rFonts w:ascii="Arial"/>
                          <w:spacing w:val="-2"/>
                          <w:w w:val="110"/>
                          <w:sz w:val="20"/>
                        </w:rPr>
                        <w:t>a</w:t>
                      </w:r>
                      <w:r>
                        <w:rPr>
                          <w:rFonts w:ascii="Arial"/>
                          <w:spacing w:val="-1"/>
                          <w:w w:val="110"/>
                          <w:sz w:val="20"/>
                        </w:rPr>
                        <w:t>l</w:t>
                      </w:r>
                      <w:r>
                        <w:rPr>
                          <w:rFonts w:ascii="Arial"/>
                          <w:spacing w:val="-13"/>
                          <w:w w:val="110"/>
                          <w:sz w:val="20"/>
                        </w:rPr>
                        <w:t xml:space="preserve"> </w:t>
                      </w:r>
                      <w:r>
                        <w:rPr>
                          <w:rFonts w:ascii="Arial"/>
                          <w:w w:val="110"/>
                          <w:sz w:val="20"/>
                        </w:rPr>
                        <w:t>would</w:t>
                      </w:r>
                      <w:r>
                        <w:rPr>
                          <w:rFonts w:ascii="Times New Roman"/>
                          <w:spacing w:val="21"/>
                          <w:w w:val="110"/>
                          <w:sz w:val="20"/>
                        </w:rPr>
                        <w:t xml:space="preserve"> </w:t>
                      </w:r>
                      <w:r>
                        <w:rPr>
                          <w:rFonts w:ascii="Arial"/>
                          <w:w w:val="110"/>
                          <w:sz w:val="20"/>
                        </w:rPr>
                        <w:t>be</w:t>
                      </w:r>
                      <w:r>
                        <w:rPr>
                          <w:rFonts w:ascii="Arial"/>
                          <w:spacing w:val="-26"/>
                          <w:w w:val="110"/>
                          <w:sz w:val="20"/>
                        </w:rPr>
                        <w:t xml:space="preserve"> </w:t>
                      </w:r>
                      <w:r>
                        <w:rPr>
                          <w:rFonts w:ascii="Arial"/>
                          <w:spacing w:val="-1"/>
                          <w:w w:val="110"/>
                          <w:sz w:val="20"/>
                        </w:rPr>
                        <w:t>pl</w:t>
                      </w:r>
                      <w:r>
                        <w:rPr>
                          <w:rFonts w:ascii="Arial"/>
                          <w:spacing w:val="-2"/>
                          <w:w w:val="110"/>
                          <w:sz w:val="20"/>
                        </w:rPr>
                        <w:t>a</w:t>
                      </w:r>
                      <w:r>
                        <w:rPr>
                          <w:rFonts w:ascii="Arial"/>
                          <w:spacing w:val="-1"/>
                          <w:w w:val="110"/>
                          <w:sz w:val="20"/>
                        </w:rPr>
                        <w:t>c</w:t>
                      </w:r>
                      <w:r>
                        <w:rPr>
                          <w:rFonts w:ascii="Arial"/>
                          <w:spacing w:val="-2"/>
                          <w:w w:val="110"/>
                          <w:sz w:val="20"/>
                        </w:rPr>
                        <w:t>e</w:t>
                      </w:r>
                      <w:r>
                        <w:rPr>
                          <w:rFonts w:ascii="Arial"/>
                          <w:spacing w:val="-1"/>
                          <w:w w:val="110"/>
                          <w:sz w:val="20"/>
                        </w:rPr>
                        <w:t>d</w:t>
                      </w:r>
                      <w:r>
                        <w:rPr>
                          <w:rFonts w:ascii="Arial"/>
                          <w:spacing w:val="-26"/>
                          <w:w w:val="110"/>
                          <w:sz w:val="20"/>
                        </w:rPr>
                        <w:t xml:space="preserve"> </w:t>
                      </w:r>
                      <w:r>
                        <w:rPr>
                          <w:rFonts w:ascii="Arial"/>
                          <w:spacing w:val="-1"/>
                          <w:w w:val="110"/>
                          <w:sz w:val="20"/>
                        </w:rPr>
                        <w:t>h</w:t>
                      </w:r>
                      <w:r>
                        <w:rPr>
                          <w:rFonts w:ascii="Arial"/>
                          <w:spacing w:val="-2"/>
                          <w:w w:val="110"/>
                          <w:sz w:val="20"/>
                        </w:rPr>
                        <w:t>e</w:t>
                      </w:r>
                      <w:r>
                        <w:rPr>
                          <w:rFonts w:ascii="Arial"/>
                          <w:spacing w:val="-1"/>
                          <w:w w:val="110"/>
                          <w:sz w:val="20"/>
                        </w:rPr>
                        <w:t>r</w:t>
                      </w:r>
                      <w:r>
                        <w:rPr>
                          <w:rFonts w:ascii="Arial"/>
                          <w:spacing w:val="-2"/>
                          <w:w w:val="110"/>
                          <w:sz w:val="20"/>
                        </w:rPr>
                        <w:t>e</w:t>
                      </w:r>
                    </w:p>
                  </w:txbxContent>
                </v:textbox>
                <w10:wrap type="tight"/>
              </v:shape>
            </w:pict>
          </mc:Fallback>
        </mc:AlternateContent>
      </w:r>
      <w:r w:rsidR="00911CEC" w:rsidRPr="00371C3A">
        <w:rPr>
          <w:rFonts w:ascii="Arial" w:eastAsia="Calibri" w:hAnsi="Calibri" w:cs="Times New Roman"/>
          <w:noProof/>
          <w:sz w:val="20"/>
          <w:lang w:val="en-US" w:eastAsia="en-US"/>
        </w:rPr>
        <mc:AlternateContent>
          <mc:Choice Requires="wpg">
            <w:drawing>
              <wp:inline distT="0" distB="0" distL="0" distR="0" wp14:anchorId="3ADCD978" wp14:editId="458FAACF">
                <wp:extent cx="4005580" cy="1280160"/>
                <wp:effectExtent l="0" t="0" r="4445" b="635"/>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5580" cy="1280160"/>
                          <a:chOff x="0" y="0"/>
                          <a:chExt cx="6308" cy="2016"/>
                        </a:xfrm>
                      </wpg:grpSpPr>
                      <pic:pic xmlns:pic="http://schemas.openxmlformats.org/drawingml/2006/picture">
                        <pic:nvPicPr>
                          <pic:cNvPr id="360" name="Picture 1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6125" cy="2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61" name="Group 13"/>
                        <wpg:cNvGrpSpPr>
                          <a:grpSpLocks/>
                        </wpg:cNvGrpSpPr>
                        <wpg:grpSpPr bwMode="auto">
                          <a:xfrm>
                            <a:off x="5940" y="611"/>
                            <a:ext cx="368" cy="120"/>
                            <a:chOff x="5940" y="611"/>
                            <a:chExt cx="368" cy="120"/>
                          </a:xfrm>
                        </wpg:grpSpPr>
                        <wps:wsp>
                          <wps:cNvPr id="362" name="Freeform 14"/>
                          <wps:cNvSpPr>
                            <a:spLocks/>
                          </wps:cNvSpPr>
                          <wps:spPr bwMode="auto">
                            <a:xfrm>
                              <a:off x="5940" y="611"/>
                              <a:ext cx="368" cy="120"/>
                            </a:xfrm>
                            <a:custGeom>
                              <a:avLst/>
                              <a:gdLst>
                                <a:gd name="T0" fmla="+- 0 6060 5940"/>
                                <a:gd name="T1" fmla="*/ T0 w 368"/>
                                <a:gd name="T2" fmla="+- 0 611 611"/>
                                <a:gd name="T3" fmla="*/ 611 h 120"/>
                                <a:gd name="T4" fmla="+- 0 5940 5940"/>
                                <a:gd name="T5" fmla="*/ T4 w 368"/>
                                <a:gd name="T6" fmla="+- 0 671 611"/>
                                <a:gd name="T7" fmla="*/ 671 h 120"/>
                                <a:gd name="T8" fmla="+- 0 6060 5940"/>
                                <a:gd name="T9" fmla="*/ T8 w 368"/>
                                <a:gd name="T10" fmla="+- 0 731 611"/>
                                <a:gd name="T11" fmla="*/ 731 h 120"/>
                                <a:gd name="T12" fmla="+- 0 6060 5940"/>
                                <a:gd name="T13" fmla="*/ T12 w 368"/>
                                <a:gd name="T14" fmla="+- 0 679 611"/>
                                <a:gd name="T15" fmla="*/ 679 h 120"/>
                                <a:gd name="T16" fmla="+- 0 6040 5940"/>
                                <a:gd name="T17" fmla="*/ T16 w 368"/>
                                <a:gd name="T18" fmla="+- 0 679 611"/>
                                <a:gd name="T19" fmla="*/ 679 h 120"/>
                                <a:gd name="T20" fmla="+- 0 6035 5940"/>
                                <a:gd name="T21" fmla="*/ T20 w 368"/>
                                <a:gd name="T22" fmla="+- 0 677 611"/>
                                <a:gd name="T23" fmla="*/ 677 h 120"/>
                                <a:gd name="T24" fmla="+- 0 6032 5940"/>
                                <a:gd name="T25" fmla="*/ T24 w 368"/>
                                <a:gd name="T26" fmla="+- 0 671 611"/>
                                <a:gd name="T27" fmla="*/ 671 h 120"/>
                                <a:gd name="T28" fmla="+- 0 6035 5940"/>
                                <a:gd name="T29" fmla="*/ T28 w 368"/>
                                <a:gd name="T30" fmla="+- 0 666 611"/>
                                <a:gd name="T31" fmla="*/ 666 h 120"/>
                                <a:gd name="T32" fmla="+- 0 6040 5940"/>
                                <a:gd name="T33" fmla="*/ T32 w 368"/>
                                <a:gd name="T34" fmla="+- 0 664 611"/>
                                <a:gd name="T35" fmla="*/ 664 h 120"/>
                                <a:gd name="T36" fmla="+- 0 6060 5940"/>
                                <a:gd name="T37" fmla="*/ T36 w 368"/>
                                <a:gd name="T38" fmla="+- 0 664 611"/>
                                <a:gd name="T39" fmla="*/ 664 h 120"/>
                                <a:gd name="T40" fmla="+- 0 6060 5940"/>
                                <a:gd name="T41" fmla="*/ T40 w 368"/>
                                <a:gd name="T42" fmla="+- 0 611 611"/>
                                <a:gd name="T43" fmla="*/ 611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68" h="120">
                                  <a:moveTo>
                                    <a:pt x="120" y="0"/>
                                  </a:moveTo>
                                  <a:lnTo>
                                    <a:pt x="0" y="60"/>
                                  </a:lnTo>
                                  <a:lnTo>
                                    <a:pt x="120" y="120"/>
                                  </a:lnTo>
                                  <a:lnTo>
                                    <a:pt x="120" y="68"/>
                                  </a:lnTo>
                                  <a:lnTo>
                                    <a:pt x="100" y="68"/>
                                  </a:lnTo>
                                  <a:lnTo>
                                    <a:pt x="95" y="66"/>
                                  </a:lnTo>
                                  <a:lnTo>
                                    <a:pt x="92" y="60"/>
                                  </a:lnTo>
                                  <a:lnTo>
                                    <a:pt x="95" y="55"/>
                                  </a:lnTo>
                                  <a:lnTo>
                                    <a:pt x="100" y="53"/>
                                  </a:lnTo>
                                  <a:lnTo>
                                    <a:pt x="120" y="53"/>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15"/>
                          <wps:cNvSpPr>
                            <a:spLocks/>
                          </wps:cNvSpPr>
                          <wps:spPr bwMode="auto">
                            <a:xfrm>
                              <a:off x="5940" y="611"/>
                              <a:ext cx="368" cy="120"/>
                            </a:xfrm>
                            <a:custGeom>
                              <a:avLst/>
                              <a:gdLst>
                                <a:gd name="T0" fmla="+- 0 6060 5940"/>
                                <a:gd name="T1" fmla="*/ T0 w 368"/>
                                <a:gd name="T2" fmla="+- 0 664 611"/>
                                <a:gd name="T3" fmla="*/ 664 h 120"/>
                                <a:gd name="T4" fmla="+- 0 6040 5940"/>
                                <a:gd name="T5" fmla="*/ T4 w 368"/>
                                <a:gd name="T6" fmla="+- 0 664 611"/>
                                <a:gd name="T7" fmla="*/ 664 h 120"/>
                                <a:gd name="T8" fmla="+- 0 6035 5940"/>
                                <a:gd name="T9" fmla="*/ T8 w 368"/>
                                <a:gd name="T10" fmla="+- 0 666 611"/>
                                <a:gd name="T11" fmla="*/ 666 h 120"/>
                                <a:gd name="T12" fmla="+- 0 6032 5940"/>
                                <a:gd name="T13" fmla="*/ T12 w 368"/>
                                <a:gd name="T14" fmla="+- 0 671 611"/>
                                <a:gd name="T15" fmla="*/ 671 h 120"/>
                                <a:gd name="T16" fmla="+- 0 6035 5940"/>
                                <a:gd name="T17" fmla="*/ T16 w 368"/>
                                <a:gd name="T18" fmla="+- 0 677 611"/>
                                <a:gd name="T19" fmla="*/ 677 h 120"/>
                                <a:gd name="T20" fmla="+- 0 6040 5940"/>
                                <a:gd name="T21" fmla="*/ T20 w 368"/>
                                <a:gd name="T22" fmla="+- 0 679 611"/>
                                <a:gd name="T23" fmla="*/ 679 h 120"/>
                                <a:gd name="T24" fmla="+- 0 6060 5940"/>
                                <a:gd name="T25" fmla="*/ T24 w 368"/>
                                <a:gd name="T26" fmla="+- 0 679 611"/>
                                <a:gd name="T27" fmla="*/ 679 h 120"/>
                                <a:gd name="T28" fmla="+- 0 6060 5940"/>
                                <a:gd name="T29" fmla="*/ T28 w 368"/>
                                <a:gd name="T30" fmla="+- 0 664 611"/>
                                <a:gd name="T31" fmla="*/ 664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68" h="120">
                                  <a:moveTo>
                                    <a:pt x="120" y="53"/>
                                  </a:moveTo>
                                  <a:lnTo>
                                    <a:pt x="100" y="53"/>
                                  </a:lnTo>
                                  <a:lnTo>
                                    <a:pt x="95" y="55"/>
                                  </a:lnTo>
                                  <a:lnTo>
                                    <a:pt x="92" y="60"/>
                                  </a:lnTo>
                                  <a:lnTo>
                                    <a:pt x="95" y="66"/>
                                  </a:lnTo>
                                  <a:lnTo>
                                    <a:pt x="100" y="68"/>
                                  </a:lnTo>
                                  <a:lnTo>
                                    <a:pt x="120" y="68"/>
                                  </a:lnTo>
                                  <a:lnTo>
                                    <a:pt x="120"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16"/>
                          <wps:cNvSpPr>
                            <a:spLocks/>
                          </wps:cNvSpPr>
                          <wps:spPr bwMode="auto">
                            <a:xfrm>
                              <a:off x="5940" y="611"/>
                              <a:ext cx="368" cy="120"/>
                            </a:xfrm>
                            <a:custGeom>
                              <a:avLst/>
                              <a:gdLst>
                                <a:gd name="T0" fmla="+- 0 6300 5940"/>
                                <a:gd name="T1" fmla="*/ T0 w 368"/>
                                <a:gd name="T2" fmla="+- 0 664 611"/>
                                <a:gd name="T3" fmla="*/ 664 h 120"/>
                                <a:gd name="T4" fmla="+- 0 6060 5940"/>
                                <a:gd name="T5" fmla="*/ T4 w 368"/>
                                <a:gd name="T6" fmla="+- 0 664 611"/>
                                <a:gd name="T7" fmla="*/ 664 h 120"/>
                                <a:gd name="T8" fmla="+- 0 6060 5940"/>
                                <a:gd name="T9" fmla="*/ T8 w 368"/>
                                <a:gd name="T10" fmla="+- 0 679 611"/>
                                <a:gd name="T11" fmla="*/ 679 h 120"/>
                                <a:gd name="T12" fmla="+- 0 6300 5940"/>
                                <a:gd name="T13" fmla="*/ T12 w 368"/>
                                <a:gd name="T14" fmla="+- 0 679 611"/>
                                <a:gd name="T15" fmla="*/ 679 h 120"/>
                                <a:gd name="T16" fmla="+- 0 6305 5940"/>
                                <a:gd name="T17" fmla="*/ T16 w 368"/>
                                <a:gd name="T18" fmla="+- 0 677 611"/>
                                <a:gd name="T19" fmla="*/ 677 h 120"/>
                                <a:gd name="T20" fmla="+- 0 6307 5940"/>
                                <a:gd name="T21" fmla="*/ T20 w 368"/>
                                <a:gd name="T22" fmla="+- 0 671 611"/>
                                <a:gd name="T23" fmla="*/ 671 h 120"/>
                                <a:gd name="T24" fmla="+- 0 6305 5940"/>
                                <a:gd name="T25" fmla="*/ T24 w 368"/>
                                <a:gd name="T26" fmla="+- 0 666 611"/>
                                <a:gd name="T27" fmla="*/ 666 h 120"/>
                                <a:gd name="T28" fmla="+- 0 6300 5940"/>
                                <a:gd name="T29" fmla="*/ T28 w 368"/>
                                <a:gd name="T30" fmla="+- 0 664 611"/>
                                <a:gd name="T31" fmla="*/ 664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68" h="120">
                                  <a:moveTo>
                                    <a:pt x="360" y="53"/>
                                  </a:moveTo>
                                  <a:lnTo>
                                    <a:pt x="120" y="53"/>
                                  </a:lnTo>
                                  <a:lnTo>
                                    <a:pt x="120" y="68"/>
                                  </a:lnTo>
                                  <a:lnTo>
                                    <a:pt x="360" y="68"/>
                                  </a:lnTo>
                                  <a:lnTo>
                                    <a:pt x="365" y="66"/>
                                  </a:lnTo>
                                  <a:lnTo>
                                    <a:pt x="367" y="60"/>
                                  </a:lnTo>
                                  <a:lnTo>
                                    <a:pt x="365" y="55"/>
                                  </a:lnTo>
                                  <a:lnTo>
                                    <a:pt x="360"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65" name="Group 17"/>
                        <wpg:cNvGrpSpPr>
                          <a:grpSpLocks/>
                        </wpg:cNvGrpSpPr>
                        <wpg:grpSpPr bwMode="auto">
                          <a:xfrm>
                            <a:off x="5760" y="1013"/>
                            <a:ext cx="548" cy="206"/>
                            <a:chOff x="5760" y="1013"/>
                            <a:chExt cx="548" cy="206"/>
                          </a:xfrm>
                        </wpg:grpSpPr>
                        <wps:wsp>
                          <wps:cNvPr id="366" name="Freeform 18"/>
                          <wps:cNvSpPr>
                            <a:spLocks/>
                          </wps:cNvSpPr>
                          <wps:spPr bwMode="auto">
                            <a:xfrm>
                              <a:off x="5760" y="1013"/>
                              <a:ext cx="548" cy="206"/>
                            </a:xfrm>
                            <a:custGeom>
                              <a:avLst/>
                              <a:gdLst>
                                <a:gd name="T0" fmla="+- 0 5876 5760"/>
                                <a:gd name="T1" fmla="*/ T0 w 548"/>
                                <a:gd name="T2" fmla="+- 0 1062 1013"/>
                                <a:gd name="T3" fmla="*/ 1062 h 206"/>
                                <a:gd name="T4" fmla="+- 0 5872 5760"/>
                                <a:gd name="T5" fmla="*/ T4 w 548"/>
                                <a:gd name="T6" fmla="+- 0 1077 1013"/>
                                <a:gd name="T7" fmla="*/ 1077 h 206"/>
                                <a:gd name="T8" fmla="+- 0 6298 5760"/>
                                <a:gd name="T9" fmla="*/ T8 w 548"/>
                                <a:gd name="T10" fmla="+- 0 1218 1013"/>
                                <a:gd name="T11" fmla="*/ 1218 h 206"/>
                                <a:gd name="T12" fmla="+- 0 6304 5760"/>
                                <a:gd name="T13" fmla="*/ T12 w 548"/>
                                <a:gd name="T14" fmla="+- 0 1218 1013"/>
                                <a:gd name="T15" fmla="*/ 1218 h 206"/>
                                <a:gd name="T16" fmla="+- 0 6307 5760"/>
                                <a:gd name="T17" fmla="*/ T16 w 548"/>
                                <a:gd name="T18" fmla="+- 0 1213 1013"/>
                                <a:gd name="T19" fmla="*/ 1213 h 206"/>
                                <a:gd name="T20" fmla="+- 0 6307 5760"/>
                                <a:gd name="T21" fmla="*/ T20 w 548"/>
                                <a:gd name="T22" fmla="+- 0 1208 1013"/>
                                <a:gd name="T23" fmla="*/ 1208 h 206"/>
                                <a:gd name="T24" fmla="+- 0 6302 5760"/>
                                <a:gd name="T25" fmla="*/ T24 w 548"/>
                                <a:gd name="T26" fmla="+- 0 1205 1013"/>
                                <a:gd name="T27" fmla="*/ 1205 h 206"/>
                                <a:gd name="T28" fmla="+- 0 5876 5760"/>
                                <a:gd name="T29" fmla="*/ T28 w 548"/>
                                <a:gd name="T30" fmla="+- 0 1062 1013"/>
                                <a:gd name="T31" fmla="*/ 1062 h 20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8" h="206">
                                  <a:moveTo>
                                    <a:pt x="116" y="49"/>
                                  </a:moveTo>
                                  <a:lnTo>
                                    <a:pt x="112" y="64"/>
                                  </a:lnTo>
                                  <a:lnTo>
                                    <a:pt x="538" y="205"/>
                                  </a:lnTo>
                                  <a:lnTo>
                                    <a:pt x="544" y="205"/>
                                  </a:lnTo>
                                  <a:lnTo>
                                    <a:pt x="547" y="200"/>
                                  </a:lnTo>
                                  <a:lnTo>
                                    <a:pt x="547" y="195"/>
                                  </a:lnTo>
                                  <a:lnTo>
                                    <a:pt x="542" y="192"/>
                                  </a:lnTo>
                                  <a:lnTo>
                                    <a:pt x="116"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19"/>
                          <wps:cNvSpPr>
                            <a:spLocks/>
                          </wps:cNvSpPr>
                          <wps:spPr bwMode="auto">
                            <a:xfrm>
                              <a:off x="5760" y="1013"/>
                              <a:ext cx="548" cy="206"/>
                            </a:xfrm>
                            <a:custGeom>
                              <a:avLst/>
                              <a:gdLst>
                                <a:gd name="T0" fmla="+- 0 5893 5760"/>
                                <a:gd name="T1" fmla="*/ T0 w 548"/>
                                <a:gd name="T2" fmla="+- 0 1013 1013"/>
                                <a:gd name="T3" fmla="*/ 1013 h 206"/>
                                <a:gd name="T4" fmla="+- 0 5760 5760"/>
                                <a:gd name="T5" fmla="*/ T4 w 548"/>
                                <a:gd name="T6" fmla="+- 0 1031 1013"/>
                                <a:gd name="T7" fmla="*/ 1031 h 206"/>
                                <a:gd name="T8" fmla="+- 0 5855 5760"/>
                                <a:gd name="T9" fmla="*/ T8 w 548"/>
                                <a:gd name="T10" fmla="+- 0 1127 1013"/>
                                <a:gd name="T11" fmla="*/ 1127 h 206"/>
                                <a:gd name="T12" fmla="+- 0 5872 5760"/>
                                <a:gd name="T13" fmla="*/ T12 w 548"/>
                                <a:gd name="T14" fmla="+- 0 1077 1013"/>
                                <a:gd name="T15" fmla="*/ 1077 h 206"/>
                                <a:gd name="T16" fmla="+- 0 5852 5760"/>
                                <a:gd name="T17" fmla="*/ T16 w 548"/>
                                <a:gd name="T18" fmla="+- 0 1070 1013"/>
                                <a:gd name="T19" fmla="*/ 1070 h 206"/>
                                <a:gd name="T20" fmla="+- 0 5849 5760"/>
                                <a:gd name="T21" fmla="*/ T20 w 548"/>
                                <a:gd name="T22" fmla="+- 0 1067 1013"/>
                                <a:gd name="T23" fmla="*/ 1067 h 206"/>
                                <a:gd name="T24" fmla="+- 0 5848 5760"/>
                                <a:gd name="T25" fmla="*/ T24 w 548"/>
                                <a:gd name="T26" fmla="+- 0 1061 1013"/>
                                <a:gd name="T27" fmla="*/ 1061 h 206"/>
                                <a:gd name="T28" fmla="+- 0 5851 5760"/>
                                <a:gd name="T29" fmla="*/ T28 w 548"/>
                                <a:gd name="T30" fmla="+- 0 1056 1013"/>
                                <a:gd name="T31" fmla="*/ 1056 h 206"/>
                                <a:gd name="T32" fmla="+- 0 5879 5760"/>
                                <a:gd name="T33" fmla="*/ T32 w 548"/>
                                <a:gd name="T34" fmla="+- 0 1056 1013"/>
                                <a:gd name="T35" fmla="*/ 1056 h 206"/>
                                <a:gd name="T36" fmla="+- 0 5893 5760"/>
                                <a:gd name="T37" fmla="*/ T36 w 548"/>
                                <a:gd name="T38" fmla="+- 0 1013 1013"/>
                                <a:gd name="T39" fmla="*/ 1013 h 2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48" h="206">
                                  <a:moveTo>
                                    <a:pt x="133" y="0"/>
                                  </a:moveTo>
                                  <a:lnTo>
                                    <a:pt x="0" y="18"/>
                                  </a:lnTo>
                                  <a:lnTo>
                                    <a:pt x="95" y="114"/>
                                  </a:lnTo>
                                  <a:lnTo>
                                    <a:pt x="112" y="64"/>
                                  </a:lnTo>
                                  <a:lnTo>
                                    <a:pt x="92" y="57"/>
                                  </a:lnTo>
                                  <a:lnTo>
                                    <a:pt x="89" y="54"/>
                                  </a:lnTo>
                                  <a:lnTo>
                                    <a:pt x="88" y="48"/>
                                  </a:lnTo>
                                  <a:lnTo>
                                    <a:pt x="91" y="43"/>
                                  </a:lnTo>
                                  <a:lnTo>
                                    <a:pt x="119" y="43"/>
                                  </a:lnTo>
                                  <a:lnTo>
                                    <a:pt x="1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20"/>
                          <wps:cNvSpPr>
                            <a:spLocks/>
                          </wps:cNvSpPr>
                          <wps:spPr bwMode="auto">
                            <a:xfrm>
                              <a:off x="5760" y="1013"/>
                              <a:ext cx="548" cy="206"/>
                            </a:xfrm>
                            <a:custGeom>
                              <a:avLst/>
                              <a:gdLst>
                                <a:gd name="T0" fmla="+- 0 5857 5760"/>
                                <a:gd name="T1" fmla="*/ T0 w 548"/>
                                <a:gd name="T2" fmla="+- 0 1056 1013"/>
                                <a:gd name="T3" fmla="*/ 1056 h 206"/>
                                <a:gd name="T4" fmla="+- 0 5851 5760"/>
                                <a:gd name="T5" fmla="*/ T4 w 548"/>
                                <a:gd name="T6" fmla="+- 0 1056 1013"/>
                                <a:gd name="T7" fmla="*/ 1056 h 206"/>
                                <a:gd name="T8" fmla="+- 0 5848 5760"/>
                                <a:gd name="T9" fmla="*/ T8 w 548"/>
                                <a:gd name="T10" fmla="+- 0 1061 1013"/>
                                <a:gd name="T11" fmla="*/ 1061 h 206"/>
                                <a:gd name="T12" fmla="+- 0 5849 5760"/>
                                <a:gd name="T13" fmla="*/ T12 w 548"/>
                                <a:gd name="T14" fmla="+- 0 1067 1013"/>
                                <a:gd name="T15" fmla="*/ 1067 h 206"/>
                                <a:gd name="T16" fmla="+- 0 5852 5760"/>
                                <a:gd name="T17" fmla="*/ T16 w 548"/>
                                <a:gd name="T18" fmla="+- 0 1070 1013"/>
                                <a:gd name="T19" fmla="*/ 1070 h 206"/>
                                <a:gd name="T20" fmla="+- 0 5872 5760"/>
                                <a:gd name="T21" fmla="*/ T20 w 548"/>
                                <a:gd name="T22" fmla="+- 0 1077 1013"/>
                                <a:gd name="T23" fmla="*/ 1077 h 206"/>
                                <a:gd name="T24" fmla="+- 0 5876 5760"/>
                                <a:gd name="T25" fmla="*/ T24 w 548"/>
                                <a:gd name="T26" fmla="+- 0 1062 1013"/>
                                <a:gd name="T27" fmla="*/ 1062 h 206"/>
                                <a:gd name="T28" fmla="+- 0 5857 5760"/>
                                <a:gd name="T29" fmla="*/ T28 w 548"/>
                                <a:gd name="T30" fmla="+- 0 1056 1013"/>
                                <a:gd name="T31" fmla="*/ 1056 h 20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8" h="206">
                                  <a:moveTo>
                                    <a:pt x="97" y="43"/>
                                  </a:moveTo>
                                  <a:lnTo>
                                    <a:pt x="91" y="43"/>
                                  </a:lnTo>
                                  <a:lnTo>
                                    <a:pt x="88" y="48"/>
                                  </a:lnTo>
                                  <a:lnTo>
                                    <a:pt x="89" y="54"/>
                                  </a:lnTo>
                                  <a:lnTo>
                                    <a:pt x="92" y="57"/>
                                  </a:lnTo>
                                  <a:lnTo>
                                    <a:pt x="112" y="64"/>
                                  </a:lnTo>
                                  <a:lnTo>
                                    <a:pt x="116" y="49"/>
                                  </a:lnTo>
                                  <a:lnTo>
                                    <a:pt x="97"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21"/>
                          <wps:cNvSpPr>
                            <a:spLocks/>
                          </wps:cNvSpPr>
                          <wps:spPr bwMode="auto">
                            <a:xfrm>
                              <a:off x="5760" y="1013"/>
                              <a:ext cx="548" cy="206"/>
                            </a:xfrm>
                            <a:custGeom>
                              <a:avLst/>
                              <a:gdLst>
                                <a:gd name="T0" fmla="+- 0 5879 5760"/>
                                <a:gd name="T1" fmla="*/ T0 w 548"/>
                                <a:gd name="T2" fmla="+- 0 1056 1013"/>
                                <a:gd name="T3" fmla="*/ 1056 h 206"/>
                                <a:gd name="T4" fmla="+- 0 5857 5760"/>
                                <a:gd name="T5" fmla="*/ T4 w 548"/>
                                <a:gd name="T6" fmla="+- 0 1056 1013"/>
                                <a:gd name="T7" fmla="*/ 1056 h 206"/>
                                <a:gd name="T8" fmla="+- 0 5876 5760"/>
                                <a:gd name="T9" fmla="*/ T8 w 548"/>
                                <a:gd name="T10" fmla="+- 0 1062 1013"/>
                                <a:gd name="T11" fmla="*/ 1062 h 206"/>
                                <a:gd name="T12" fmla="+- 0 5879 5760"/>
                                <a:gd name="T13" fmla="*/ T12 w 548"/>
                                <a:gd name="T14" fmla="+- 0 1056 1013"/>
                                <a:gd name="T15" fmla="*/ 1056 h 206"/>
                              </a:gdLst>
                              <a:ahLst/>
                              <a:cxnLst>
                                <a:cxn ang="0">
                                  <a:pos x="T1" y="T3"/>
                                </a:cxn>
                                <a:cxn ang="0">
                                  <a:pos x="T5" y="T7"/>
                                </a:cxn>
                                <a:cxn ang="0">
                                  <a:pos x="T9" y="T11"/>
                                </a:cxn>
                                <a:cxn ang="0">
                                  <a:pos x="T13" y="T15"/>
                                </a:cxn>
                              </a:cxnLst>
                              <a:rect l="0" t="0" r="r" b="b"/>
                              <a:pathLst>
                                <a:path w="548" h="206">
                                  <a:moveTo>
                                    <a:pt x="119" y="43"/>
                                  </a:moveTo>
                                  <a:lnTo>
                                    <a:pt x="97" y="43"/>
                                  </a:lnTo>
                                  <a:lnTo>
                                    <a:pt x="116" y="49"/>
                                  </a:lnTo>
                                  <a:lnTo>
                                    <a:pt x="119"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7D31292A" id="Group 359" o:spid="_x0000_s1026" style="width:315.4pt;height:100.8pt;mso-position-horizontal-relative:char;mso-position-vertical-relative:line" coordsize="6308,2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">
                <v:shape id="Picture 12" o:spid="_x0000_s1027" type="#_x0000_t75" style="position:absolute;width:6125;height:2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0xlGG/AAAA3AAAAA8AAABkcnMvZG93bnJldi54bWxET8uKwjAU3QvzD+EOzM6mo+CjGkWmCLPU&#10;qvtLc22KzU1pYlv/frIYcHk47+1+tI3oqfO1YwXfSQqCuHS65krB9XKcrkD4gKyxcUwKXuRhv/uY&#10;bDHTbuAz9UWoRAxhn6ECE0KbSelLQxZ94lriyN1dZzFE2FVSdzjEcNvIWZoupMWaY4PBln4MlY/i&#10;aRWcimeZV/kM17rPlweT6tvw0kp9fY6HDYhAY3iL/92/WsF8EefHM/EIyN0f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tMZRhvwAAANwAAAAPAAAAAAAAAAAAAAAAAJ8CAABk&#10;cnMvZG93bnJldi54bWxQSwUGAAAAAAQABAD3AAAAiwMAAAAA&#10;">
                  <v:imagedata r:id="rId224" o:title=""/>
                </v:shape>
                <v:group id="Group 13" o:spid="_x0000_s1028" style="position:absolute;left:5940;top:611;width:368;height:120" coordorigin="5940,611" coordsize="368,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O0hsYAAADcAAAADwAAAGRycy9kb3ducmV2LnhtbESPzWrDMBCE74G+g9hC&#10;b4nsmoTgRgnBtKUHU4hTKL0t1sY2sVbGUv3z9lWgkOMwM98wu8NkWjFQ7xrLCuJVBIK4tLrhSsHX&#10;+W25BeE8ssbWMimYycFh/7DYYartyCcaCl+JAGGXooLa+y6V0pU1GXQr2xEH72J7gz7IvpK6xzHA&#10;TSufo2gjDTYcFmrsKKupvBa/RsH7iOMxiV+H/HrJ5p/z+vM7j0mpp8fp+ALC0+Tv4f/2h1aQbGK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k7SGxgAAANwA&#10;AAAPAAAAAAAAAAAAAAAAAKoCAABkcnMvZG93bnJldi54bWxQSwUGAAAAAAQABAD6AAAAnQMAAAAA&#10;">
                  <v:shape id="Freeform 14" o:spid="_x0000_s1029" style="position:absolute;left:5940;top:611;width:368;height:120;visibility:visible;mso-wrap-style:square;v-text-anchor:top" coordsize="36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D8Y8UA&#10;AADcAAAADwAAAGRycy9kb3ducmV2LnhtbESPT2vCQBTE70K/w/IKvelGW0Wiq0ghRXrS+Ae8PbLP&#10;JJh9G3a3mvbTdwXB4zAzv2Hmy8404krO15YVDAcJCOLC6ppLBftd1p+C8AFZY2OZFPySh+XipTfH&#10;VNsbb+mah1JECPsUFVQhtKmUvqjIoB/Yljh6Z+sMhihdKbXDW4SbRo6SZCIN1hwXKmzps6Likv8Y&#10;BUd5OXVfm7Fb59+r7KPNsh39HZR6e+1WMxCBuvAMP9prreB9MoL7mX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MPxjxQAAANwAAAAPAAAAAAAAAAAAAAAAAJgCAABkcnMv&#10;ZG93bnJldi54bWxQSwUGAAAAAAQABAD1AAAAigMAAAAA&#10;" path="m120,l,60r120,60l120,68r-20,l95,66,92,60r3,-5l100,53r20,l120,xe" fillcolor="black" stroked="f">
                    <v:path arrowok="t" o:connecttype="custom" o:connectlocs="120,611;0,671;120,731;120,679;100,679;95,677;92,671;95,666;100,664;120,664;120,611" o:connectangles="0,0,0,0,0,0,0,0,0,0,0"/>
                  </v:shape>
                  <v:shape id="Freeform 15" o:spid="_x0000_s1030" style="position:absolute;left:5940;top:611;width:368;height:120;visibility:visible;mso-wrap-style:square;v-text-anchor:top" coordsize="36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xZ+MUA&#10;AADcAAAADwAAAGRycy9kb3ducmV2LnhtbESPT2vCQBTE7wW/w/IEb3VTtSKpq4gQEU9t/AO9PbKv&#10;STD7NuyuGv30bqHQ4zAzv2Hmy8404krO15YVvA0TEMSF1TWXCg777HUGwgdkjY1lUnAnD8tF72WO&#10;qbY3/qJrHkoRIexTVFCF0KZS+qIig35oW+Lo/VhnMETpSqkd3iLcNHKUJFNpsOa4UGFL64qKc34x&#10;Ck7y/N1tPt/dNt+tskmbZXt6HJUa9LvVB4hAXfgP/7W3WsF4OobfM/EIyM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Fn4xQAAANwAAAAPAAAAAAAAAAAAAAAAAJgCAABkcnMv&#10;ZG93bnJldi54bWxQSwUGAAAAAAQABAD1AAAAigMAAAAA&#10;" path="m120,53r-20,l95,55r-3,5l95,66r5,2l120,68r,-15xe" fillcolor="black" stroked="f">
                    <v:path arrowok="t" o:connecttype="custom" o:connectlocs="120,664;100,664;95,666;92,671;95,677;100,679;120,679;120,664" o:connectangles="0,0,0,0,0,0,0,0"/>
                  </v:shape>
                  <v:shape id="Freeform 16" o:spid="_x0000_s1031" style="position:absolute;left:5940;top:611;width:368;height:120;visibility:visible;mso-wrap-style:square;v-text-anchor:top" coordsize="36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XBjMYA&#10;AADcAAAADwAAAGRycy9kb3ducmV2LnhtbESPQWvCQBSE70L/w/IK3nTTaqWkbkQKEenJxrbQ2yP7&#10;moRk34bdVVN/vSsIHoeZ+YZZrgbTiSM531hW8DRNQBCXVjdcKfja55NXED4ga+wsk4J/8rDKHkZL&#10;TLU98Scdi1CJCGGfooI6hD6V0pc1GfRT2xNH7886gyFKV0nt8BThppPPSbKQBhuOCzX29F5T2RYH&#10;o+BHtr/DZvfitsXHOp/3eb6n87dS48dh/QYi0BDu4Vt7qxXMFnO4nolHQG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XBjMYAAADcAAAADwAAAAAAAAAAAAAAAACYAgAAZHJz&#10;L2Rvd25yZXYueG1sUEsFBgAAAAAEAAQA9QAAAIsDAAAAAA==&#10;" path="m360,53r-240,l120,68r240,l365,66r2,-6l365,55r-5,-2xe" fillcolor="black" stroked="f">
                    <v:path arrowok="t" o:connecttype="custom" o:connectlocs="360,664;120,664;120,679;360,679;365,677;367,671;365,666;360,664" o:connectangles="0,0,0,0,0,0,0,0"/>
                  </v:shape>
                </v:group>
                <v:group id="Group 17" o:spid="_x0000_s1032" style="position:absolute;left:5760;top:1013;width:548;height:206" coordorigin="5760,1013" coordsize="548,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6iyhcYAAADcAAAADwAAAGRycy9kb3ducmV2LnhtbESPQWuDQBSE74X+h+UV&#10;emtWG5RisxEJbekhBGIKpbeH+6IS9624WzX/PhsI5DjMzDfMKp9NJ0YaXGtZQbyIQBBXVrdcK/g5&#10;fL68gXAeWWNnmRScyUG+fnxYYabtxHsaS1+LAGGXoYLG+z6T0lUNGXQL2xMH72gHgz7IoZZ6wCnA&#10;TSdfoyiVBlsOCw32tGmoOpX/RsHXhFOxjD/G7em4Of8dkt3vNialnp/m4h2Ep9nfw7f2t1awTB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qLKFxgAAANwA&#10;AAAPAAAAAAAAAAAAAAAAAKoCAABkcnMvZG93bnJldi54bWxQSwUGAAAAAAQABAD6AAAAnQMAAAAA&#10;">
                  <v:shape id="Freeform 18" o:spid="_x0000_s1033" style="position:absolute;left:5760;top:1013;width:548;height:206;visibility:visible;mso-wrap-style:square;v-text-anchor:top" coordsize="548,2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P13cIA&#10;AADcAAAADwAAAGRycy9kb3ducmV2LnhtbESP0YrCMBRE3xf8h3AF39a0yhapRhFFkAUftvoBl+ba&#10;FpubksRa/XqzsLCPw8ycYVabwbSiJ+cbywrSaQKCuLS64UrB5Xz4XIDwAVlja5kUPMnDZj36WGGu&#10;7YN/qC9CJSKEfY4K6hC6XEpf1mTQT21HHL2rdQZDlK6S2uEjwk0rZ0mSSYMNx4UaO9rVVN6Ku1Hg&#10;3YlOO5ot+PtLFtfUvtJ5v1dqMh62SxCBhvAf/msftYJ5lsHvmXgE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M/XdwgAAANwAAAAPAAAAAAAAAAAAAAAAAJgCAABkcnMvZG93&#10;bnJldi54bWxQSwUGAAAAAAQABAD1AAAAhwMAAAAA&#10;" path="m116,49r-4,15l538,205r6,l547,200r,-5l542,192,116,49xe" fillcolor="black" stroked="f">
                    <v:path arrowok="t" o:connecttype="custom" o:connectlocs="116,1062;112,1077;538,1218;544,1218;547,1213;547,1208;542,1205;116,1062" o:connectangles="0,0,0,0,0,0,0,0"/>
                  </v:shape>
                  <v:shape id="Freeform 19" o:spid="_x0000_s1034" style="position:absolute;left:5760;top:1013;width:548;height:206;visibility:visible;mso-wrap-style:square;v-text-anchor:top" coordsize="548,2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9QRsMA&#10;AADcAAAADwAAAGRycy9kb3ducmV2LnhtbESP0YrCMBRE3xf8h3AF39a0iq5Uo4iLsAg+2PUDLs21&#10;LTY3JcnW6tdvBMHHYWbOMKtNbxrRkfO1ZQXpOAFBXFhdc6ng/Lv/XIDwAVljY5kU3MnDZj34WGGm&#10;7Y1P1OWhFBHCPkMFVQhtJqUvKjLox7Yljt7FOoMhSldK7fAW4aaRkySZS4M1x4UKW9pVVFzzP6PA&#10;uyMddzRZ8GEm80tqH+m0+1ZqNOy3SxCB+vAOv9o/WsF0/gXPM/EI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n9QRsMAAADcAAAADwAAAAAAAAAAAAAAAACYAgAAZHJzL2Rv&#10;d25yZXYueG1sUEsFBgAAAAAEAAQA9QAAAIgDAAAAAA==&#10;" path="m133,l,18r95,96l112,64,92,57,89,54,88,48r3,-5l119,43,133,xe" fillcolor="black" stroked="f">
                    <v:path arrowok="t" o:connecttype="custom" o:connectlocs="133,1013;0,1031;95,1127;112,1077;92,1070;89,1067;88,1061;91,1056;119,1056;133,1013" o:connectangles="0,0,0,0,0,0,0,0,0,0"/>
                  </v:shape>
                  <v:shape id="Freeform 20" o:spid="_x0000_s1035" style="position:absolute;left:5760;top:1013;width:548;height:206;visibility:visible;mso-wrap-style:square;v-text-anchor:top" coordsize="548,2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ENMAA&#10;AADcAAAADwAAAGRycy9kb3ducmV2LnhtbERPzYrCMBC+C/sOYRa8aVpFka5pWRRhETxYfYChGduy&#10;zaQk2dr16c1B8Pjx/W+L0XRiIOdbywrSeQKCuLK65VrB9XKYbUD4gKyxs0wK/slDkX9Mtphpe+cz&#10;DWWoRQxhn6GCJoQ+k9JXDRn0c9sTR+5mncEQoauldniP4aaTiyRZS4Mtx4YGe9o1VP2Wf0aBdyc6&#10;7Wix4eNKlrfUPtLlsFdq+jl+f4EINIa3+OX+0QqW67g2nolHQOZ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DENMAAAADcAAAADwAAAAAAAAAAAAAAAACYAgAAZHJzL2Rvd25y&#10;ZXYueG1sUEsFBgAAAAAEAAQA9QAAAIUDAAAAAA==&#10;" path="m97,43r-6,l88,48r1,6l92,57r20,7l116,49,97,43xe" fillcolor="black" stroked="f">
                    <v:path arrowok="t" o:connecttype="custom" o:connectlocs="97,1056;91,1056;88,1061;89,1067;92,1070;112,1077;116,1062;97,1056" o:connectangles="0,0,0,0,0,0,0,0"/>
                  </v:shape>
                  <v:shape id="Freeform 21" o:spid="_x0000_s1036" style="position:absolute;left:5760;top:1013;width:548;height:206;visibility:visible;mso-wrap-style:square;v-text-anchor:top" coordsize="548,2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xhr8MA&#10;AADcAAAADwAAAGRycy9kb3ducmV2LnhtbESP0YrCMBRE3xf8h3AF39a0iqLVKOIiLIIPdvcDLs21&#10;LTY3JcnW6tdvBMHHYWbOMOttbxrRkfO1ZQXpOAFBXFhdc6ng9+fwuQDhA7LGxjIpuJOH7WbwscZM&#10;2xufqctDKSKEfYYKqhDaTEpfVGTQj21LHL2LdQZDlK6U2uEtwk0jJ0kylwZrjgsVtrSvqLjmf0aB&#10;dyc67Wmy4ONM5pfUPtJp96XUaNjvViAC9eEdfrW/tYLpfAnPM/EI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Kxhr8MAAADcAAAADwAAAAAAAAAAAAAAAACYAgAAZHJzL2Rv&#10;d25yZXYueG1sUEsFBgAAAAAEAAQA9QAAAIgDAAAAAA==&#10;" path="m119,43r-22,l116,49r3,-6xe" fillcolor="black" stroked="f">
                    <v:path arrowok="t" o:connecttype="custom" o:connectlocs="119,1056;97,1056;116,1062;119,1056" o:connectangles="0,0,0,0"/>
                  </v:shape>
                </v:group>
                <w10:anchorlock/>
              </v:group>
            </w:pict>
          </mc:Fallback>
        </mc:AlternateContent>
      </w:r>
      <w:r w:rsidR="00911CEC" w:rsidRPr="00371C3A">
        <w:rPr>
          <w:rFonts w:ascii="Arial" w:eastAsia="Calibri" w:hAnsi="Calibri" w:cs="Times New Roman"/>
          <w:sz w:val="20"/>
          <w:lang w:eastAsia="en-US"/>
        </w:rPr>
        <w:tab/>
      </w:r>
    </w:p>
    <w:p w:rsidR="00911CEC" w:rsidRPr="00371C3A" w:rsidRDefault="00911CEC" w:rsidP="00B60981">
      <w:pPr>
        <w:pStyle w:val="BodyCopy"/>
        <w:rPr>
          <w:noProof w:val="0"/>
        </w:rPr>
      </w:pPr>
    </w:p>
    <w:p w:rsidR="00911CEC" w:rsidRPr="00371C3A" w:rsidRDefault="00911CEC" w:rsidP="00B60981">
      <w:pPr>
        <w:pStyle w:val="BodyCopy"/>
        <w:rPr>
          <w:noProof w:val="0"/>
        </w:rPr>
      </w:pPr>
      <w:r w:rsidRPr="00371C3A">
        <w:rPr>
          <w:noProof w:val="0"/>
        </w:rPr>
        <w:t>The subtotal calculation is selected from a range of functions, some of which include:</w:t>
      </w:r>
    </w:p>
    <w:p w:rsidR="00911CEC" w:rsidRPr="00371C3A" w:rsidRDefault="00911CEC" w:rsidP="00B60981">
      <w:pPr>
        <w:pStyle w:val="Bullet1"/>
      </w:pPr>
      <w:r w:rsidRPr="00371C3A">
        <w:t>Sum</w:t>
      </w:r>
      <w:r w:rsidR="00B60981" w:rsidRPr="00371C3A">
        <w:t xml:space="preserve"> – </w:t>
      </w:r>
      <w:r w:rsidRPr="00371C3A">
        <w:t xml:space="preserve">adds a </w:t>
      </w:r>
      <w:r w:rsidR="00B60981" w:rsidRPr="00371C3A">
        <w:t>column</w:t>
      </w:r>
    </w:p>
    <w:p w:rsidR="00911CEC" w:rsidRPr="00371C3A" w:rsidRDefault="00911CEC" w:rsidP="00B60981">
      <w:pPr>
        <w:pStyle w:val="Bullet1"/>
      </w:pPr>
      <w:r w:rsidRPr="00371C3A">
        <w:t>Count</w:t>
      </w:r>
      <w:r w:rsidR="00B60981" w:rsidRPr="00371C3A">
        <w:t xml:space="preserve"> – </w:t>
      </w:r>
      <w:r w:rsidRPr="00371C3A">
        <w:t xml:space="preserve">counts the number of items in a </w:t>
      </w:r>
      <w:r w:rsidR="00B60981" w:rsidRPr="00371C3A">
        <w:t>column</w:t>
      </w:r>
    </w:p>
    <w:p w:rsidR="00911CEC" w:rsidRPr="00371C3A" w:rsidRDefault="00911CEC" w:rsidP="00B60981">
      <w:pPr>
        <w:pStyle w:val="Bullet1"/>
      </w:pPr>
      <w:r w:rsidRPr="00371C3A">
        <w:t>Average</w:t>
      </w:r>
      <w:r w:rsidR="00B60981" w:rsidRPr="00371C3A">
        <w:t xml:space="preserve"> – </w:t>
      </w:r>
      <w:r w:rsidRPr="00371C3A">
        <w:t xml:space="preserve">calculates the average of numbers in a </w:t>
      </w:r>
      <w:r w:rsidR="00B60981" w:rsidRPr="00371C3A">
        <w:t>column</w:t>
      </w:r>
    </w:p>
    <w:p w:rsidR="00911CEC" w:rsidRPr="00371C3A" w:rsidRDefault="00911CEC" w:rsidP="00B60981">
      <w:pPr>
        <w:pStyle w:val="Bullet1"/>
      </w:pPr>
      <w:r w:rsidRPr="00371C3A">
        <w:t>Max</w:t>
      </w:r>
      <w:r w:rsidR="00B60981" w:rsidRPr="00371C3A">
        <w:t xml:space="preserve"> – </w:t>
      </w:r>
      <w:r w:rsidRPr="00371C3A">
        <w:t xml:space="preserve">identifies the maximum value in a </w:t>
      </w:r>
      <w:r w:rsidR="00B60981" w:rsidRPr="00371C3A">
        <w:t>column</w:t>
      </w:r>
    </w:p>
    <w:p w:rsidR="00911CEC" w:rsidRPr="00371C3A" w:rsidRDefault="00911CEC" w:rsidP="00B60981">
      <w:pPr>
        <w:pStyle w:val="Bullet1"/>
      </w:pPr>
      <w:r w:rsidRPr="00371C3A">
        <w:t>Min</w:t>
      </w:r>
      <w:r w:rsidRPr="00371C3A">
        <w:tab/>
        <w:t>identifies the minimum value in a column.</w:t>
      </w:r>
    </w:p>
    <w:p w:rsidR="00911CEC" w:rsidRPr="00371C3A" w:rsidRDefault="00911CEC" w:rsidP="00B60981">
      <w:pPr>
        <w:pStyle w:val="BodyCopy"/>
        <w:rPr>
          <w:noProof w:val="0"/>
        </w:rPr>
      </w:pPr>
      <w:r w:rsidRPr="00371C3A">
        <w:rPr>
          <w:noProof w:val="0"/>
        </w:rPr>
        <w:t>Follow the instructions below to produce subtotals on the Salary column, for each Position field grouping.</w:t>
      </w:r>
    </w:p>
    <w:p w:rsidR="00911CEC" w:rsidRPr="00371C3A" w:rsidRDefault="00911CEC" w:rsidP="00B60981">
      <w:pPr>
        <w:pStyle w:val="BodyCopy"/>
        <w:rPr>
          <w:noProof w:val="0"/>
        </w:rPr>
      </w:pPr>
      <w:r w:rsidRPr="00371C3A">
        <w:rPr>
          <w:noProof w:val="0"/>
        </w:rPr>
        <w:t>Before setting up subtotals, make sure the active cell is inside the database cell range.</w:t>
      </w:r>
    </w:p>
    <w:p w:rsidR="00911CEC" w:rsidRPr="00371C3A" w:rsidRDefault="00911CEC" w:rsidP="00B60981">
      <w:pPr>
        <w:pStyle w:val="BodyCopy"/>
        <w:tabs>
          <w:tab w:val="left" w:pos="851"/>
        </w:tabs>
        <w:rPr>
          <w:noProof w:val="0"/>
        </w:rPr>
      </w:pPr>
      <w:r w:rsidRPr="00371C3A">
        <w:rPr>
          <w:noProof w:val="0"/>
        </w:rPr>
        <w:t>Choose</w:t>
      </w:r>
      <w:r w:rsidRPr="00371C3A">
        <w:rPr>
          <w:noProof w:val="0"/>
        </w:rPr>
        <w:tab/>
        <w:t>the Data menu, then the Subtotals command to display the Subtotal dialog box.</w:t>
      </w:r>
    </w:p>
    <w:p w:rsidR="00B60981" w:rsidRPr="00371C3A" w:rsidRDefault="00911CEC" w:rsidP="00B60981">
      <w:pPr>
        <w:pStyle w:val="BodyCopy"/>
        <w:rPr>
          <w:noProof w:val="0"/>
        </w:rPr>
      </w:pPr>
      <w:r w:rsidRPr="00371C3A">
        <w:rPr>
          <w:lang w:val="en-US" w:eastAsia="en-US"/>
        </w:rPr>
        <w:drawing>
          <wp:inline distT="0" distB="0" distL="0" distR="0" wp14:anchorId="3398955A" wp14:editId="7FA6627A">
            <wp:extent cx="1924024" cy="2072259"/>
            <wp:effectExtent l="0" t="0" r="0" b="0"/>
            <wp:docPr id="308"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jpeg"/>
                    <pic:cNvPicPr/>
                  </pic:nvPicPr>
                  <pic:blipFill>
                    <a:blip r:embed="rId225" cstate="print"/>
                    <a:stretch>
                      <a:fillRect/>
                    </a:stretch>
                  </pic:blipFill>
                  <pic:spPr>
                    <a:xfrm>
                      <a:off x="0" y="0"/>
                      <a:ext cx="1924024" cy="2072259"/>
                    </a:xfrm>
                    <a:prstGeom prst="rect">
                      <a:avLst/>
                    </a:prstGeom>
                  </pic:spPr>
                </pic:pic>
              </a:graphicData>
            </a:graphic>
          </wp:inline>
        </w:drawing>
      </w:r>
    </w:p>
    <w:p w:rsidR="00B60981" w:rsidRPr="00371C3A" w:rsidRDefault="00B60981">
      <w:pPr>
        <w:rPr>
          <w:rFonts w:ascii="Helvetica" w:eastAsia="Calibri" w:hAnsi="Helvetica" w:cs="Calibri"/>
          <w:szCs w:val="16"/>
          <w:lang w:eastAsia="ar-SA"/>
        </w:rPr>
      </w:pPr>
      <w:r w:rsidRPr="00371C3A">
        <w:br w:type="page"/>
      </w:r>
    </w:p>
    <w:p w:rsidR="00911CEC" w:rsidRPr="00371C3A" w:rsidRDefault="00911CEC" w:rsidP="00B60981">
      <w:pPr>
        <w:pStyle w:val="BodyCopy"/>
        <w:rPr>
          <w:noProof w:val="0"/>
        </w:rPr>
      </w:pPr>
      <w:r w:rsidRPr="00371C3A">
        <w:rPr>
          <w:noProof w:val="0"/>
        </w:rPr>
        <w:t>Alter</w:t>
      </w:r>
      <w:r w:rsidR="004725D4">
        <w:rPr>
          <w:noProof w:val="0"/>
        </w:rPr>
        <w:t xml:space="preserve"> </w:t>
      </w:r>
      <w:r w:rsidRPr="00371C3A">
        <w:rPr>
          <w:noProof w:val="0"/>
        </w:rPr>
        <w:t>the Subtotal dialog box to match the settings below</w:t>
      </w:r>
      <w:r w:rsidR="004725D4">
        <w:rPr>
          <w:noProof w:val="0"/>
        </w:rPr>
        <w:t>:</w:t>
      </w:r>
    </w:p>
    <w:p w:rsidR="00911CEC" w:rsidRPr="00371C3A" w:rsidRDefault="00911CEC" w:rsidP="00B60981">
      <w:pPr>
        <w:pStyle w:val="BodyCopy"/>
        <w:rPr>
          <w:noProof w:val="0"/>
        </w:rPr>
      </w:pPr>
      <w:r w:rsidRPr="00371C3A">
        <w:rPr>
          <w:lang w:val="en-US" w:eastAsia="en-US"/>
        </w:rPr>
        <w:drawing>
          <wp:inline distT="0" distB="0" distL="0" distR="0" wp14:anchorId="2D1CD8C9" wp14:editId="46B5513D">
            <wp:extent cx="2340579" cy="2527458"/>
            <wp:effectExtent l="0" t="0" r="0" b="0"/>
            <wp:docPr id="30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jpeg"/>
                    <pic:cNvPicPr/>
                  </pic:nvPicPr>
                  <pic:blipFill>
                    <a:blip r:embed="rId226" cstate="print"/>
                    <a:stretch>
                      <a:fillRect/>
                    </a:stretch>
                  </pic:blipFill>
                  <pic:spPr>
                    <a:xfrm>
                      <a:off x="0" y="0"/>
                      <a:ext cx="2340579" cy="2527458"/>
                    </a:xfrm>
                    <a:prstGeom prst="rect">
                      <a:avLst/>
                    </a:prstGeom>
                  </pic:spPr>
                </pic:pic>
              </a:graphicData>
            </a:graphic>
          </wp:inline>
        </w:drawing>
      </w:r>
    </w:p>
    <w:p w:rsidR="00911CEC" w:rsidRPr="00371C3A" w:rsidRDefault="00911CEC" w:rsidP="00B60981">
      <w:pPr>
        <w:pStyle w:val="BodyCopy"/>
        <w:rPr>
          <w:noProof w:val="0"/>
        </w:rPr>
      </w:pPr>
      <w:r w:rsidRPr="00371C3A">
        <w:rPr>
          <w:noProof w:val="0"/>
        </w:rPr>
        <w:t>The settings above will produce subtotals on the Salary column, for each Position field grouping.</w:t>
      </w:r>
    </w:p>
    <w:p w:rsidR="00911CEC" w:rsidRPr="00371C3A" w:rsidRDefault="00911CEC" w:rsidP="00B60981">
      <w:pPr>
        <w:pStyle w:val="BodyCopy"/>
        <w:tabs>
          <w:tab w:val="left" w:pos="851"/>
        </w:tabs>
        <w:rPr>
          <w:noProof w:val="0"/>
        </w:rPr>
      </w:pPr>
      <w:r w:rsidRPr="00371C3A">
        <w:rPr>
          <w:noProof w:val="0"/>
        </w:rPr>
        <w:t>Click</w:t>
      </w:r>
      <w:r w:rsidR="004725D4">
        <w:rPr>
          <w:noProof w:val="0"/>
        </w:rPr>
        <w:t xml:space="preserve"> </w:t>
      </w:r>
      <w:r w:rsidRPr="00371C3A">
        <w:rPr>
          <w:noProof w:val="0"/>
        </w:rPr>
        <w:t>OK to subtotal the database records.</w:t>
      </w:r>
    </w:p>
    <w:p w:rsidR="00911CEC" w:rsidRPr="00371C3A" w:rsidRDefault="00911CEC" w:rsidP="00B60981">
      <w:pPr>
        <w:pStyle w:val="BodyCopy"/>
        <w:rPr>
          <w:noProof w:val="0"/>
        </w:rPr>
      </w:pPr>
      <w:r w:rsidRPr="00371C3A">
        <w:rPr>
          <w:noProof w:val="0"/>
        </w:rPr>
        <w:t>After the subtotals are calculated the worksheet should appear as:</w:t>
      </w:r>
    </w:p>
    <w:p w:rsidR="00911CEC" w:rsidRPr="00371C3A" w:rsidRDefault="00911CEC" w:rsidP="00B60981">
      <w:pPr>
        <w:pStyle w:val="BodyCopy"/>
        <w:rPr>
          <w:noProof w:val="0"/>
        </w:rPr>
      </w:pPr>
      <w:r w:rsidRPr="00371C3A">
        <w:rPr>
          <w:lang w:val="en-US" w:eastAsia="en-US"/>
        </w:rPr>
        <w:drawing>
          <wp:inline distT="0" distB="0" distL="0" distR="0" wp14:anchorId="34FA702C" wp14:editId="06AE07C1">
            <wp:extent cx="3938091" cy="3069129"/>
            <wp:effectExtent l="0" t="0" r="5715" b="0"/>
            <wp:docPr id="31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png"/>
                    <pic:cNvPicPr/>
                  </pic:nvPicPr>
                  <pic:blipFill>
                    <a:blip r:embed="rId227" cstate="print"/>
                    <a:stretch>
                      <a:fillRect/>
                    </a:stretch>
                  </pic:blipFill>
                  <pic:spPr>
                    <a:xfrm>
                      <a:off x="0" y="0"/>
                      <a:ext cx="3940749" cy="3071201"/>
                    </a:xfrm>
                    <a:prstGeom prst="rect">
                      <a:avLst/>
                    </a:prstGeom>
                  </pic:spPr>
                </pic:pic>
              </a:graphicData>
            </a:graphic>
          </wp:inline>
        </w:drawing>
      </w:r>
    </w:p>
    <w:p w:rsidR="00911CEC" w:rsidRPr="00371C3A" w:rsidRDefault="00911CEC" w:rsidP="00B60981">
      <w:pPr>
        <w:pStyle w:val="BodyCopy"/>
        <w:spacing w:before="240" w:after="140"/>
        <w:rPr>
          <w:noProof w:val="0"/>
        </w:rPr>
      </w:pPr>
      <w:r w:rsidRPr="00371C3A">
        <w:rPr>
          <w:noProof w:val="0"/>
        </w:rPr>
        <w:t>When Microsoft Excel adds the subtotal rows, it displays the worksheet in Outline mode.</w:t>
      </w:r>
    </w:p>
    <w:p w:rsidR="00911CEC" w:rsidRPr="00371C3A" w:rsidRDefault="00911CEC" w:rsidP="00B60981">
      <w:pPr>
        <w:pStyle w:val="BodyCopy"/>
        <w:spacing w:after="140"/>
        <w:rPr>
          <w:noProof w:val="0"/>
        </w:rPr>
      </w:pPr>
      <w:r w:rsidRPr="00371C3A">
        <w:rPr>
          <w:noProof w:val="0"/>
        </w:rPr>
        <w:t>This provides special buttons to hide details rows and only display total rows.</w:t>
      </w:r>
    </w:p>
    <w:p w:rsidR="00911CEC" w:rsidRPr="00371C3A" w:rsidRDefault="00B60981" w:rsidP="00B60981">
      <w:pPr>
        <w:pStyle w:val="BodyCopy"/>
        <w:spacing w:after="140"/>
        <w:rPr>
          <w:noProof w:val="0"/>
        </w:rPr>
      </w:pPr>
      <w:r w:rsidRPr="00371C3A">
        <w:rPr>
          <w:lang w:val="en-US" w:eastAsia="en-US"/>
        </w:rPr>
        <mc:AlternateContent>
          <mc:Choice Requires="wpg">
            <w:drawing>
              <wp:anchor distT="0" distB="0" distL="114300" distR="114300" simplePos="0" relativeHeight="251777024" behindDoc="1" locked="0" layoutInCell="1" allowOverlap="1" wp14:anchorId="5D6C1A54" wp14:editId="173AF098">
                <wp:simplePos x="0" y="0"/>
                <wp:positionH relativeFrom="page">
                  <wp:posOffset>3433445</wp:posOffset>
                </wp:positionH>
                <wp:positionV relativeFrom="paragraph">
                  <wp:posOffset>288395</wp:posOffset>
                </wp:positionV>
                <wp:extent cx="989330" cy="504190"/>
                <wp:effectExtent l="0" t="0" r="1270" b="0"/>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9330" cy="504190"/>
                          <a:chOff x="5407" y="-621"/>
                          <a:chExt cx="1558" cy="794"/>
                        </a:xfrm>
                      </wpg:grpSpPr>
                      <pic:pic xmlns:pic="http://schemas.openxmlformats.org/drawingml/2006/picture">
                        <pic:nvPicPr>
                          <pic:cNvPr id="341" name="Picture 78"/>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5407" y="-621"/>
                            <a:ext cx="883"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42" name="Group 79"/>
                        <wpg:cNvGrpSpPr>
                          <a:grpSpLocks/>
                        </wpg:cNvGrpSpPr>
                        <wpg:grpSpPr bwMode="auto">
                          <a:xfrm>
                            <a:off x="6300" y="-431"/>
                            <a:ext cx="665" cy="389"/>
                            <a:chOff x="6300" y="-431"/>
                            <a:chExt cx="665" cy="389"/>
                          </a:xfrm>
                        </wpg:grpSpPr>
                        <wps:wsp>
                          <wps:cNvPr id="343" name="Freeform 80"/>
                          <wps:cNvSpPr>
                            <a:spLocks/>
                          </wps:cNvSpPr>
                          <wps:spPr bwMode="auto">
                            <a:xfrm>
                              <a:off x="6300" y="-431"/>
                              <a:ext cx="665" cy="389"/>
                            </a:xfrm>
                            <a:custGeom>
                              <a:avLst/>
                              <a:gdLst>
                                <a:gd name="T0" fmla="+- 0 6409 6300"/>
                                <a:gd name="T1" fmla="*/ T0 w 665"/>
                                <a:gd name="T2" fmla="+- 0 -379 -431"/>
                                <a:gd name="T3" fmla="*/ -379 h 389"/>
                                <a:gd name="T4" fmla="+- 0 6400 6300"/>
                                <a:gd name="T5" fmla="*/ T4 w 665"/>
                                <a:gd name="T6" fmla="+- 0 -362 -431"/>
                                <a:gd name="T7" fmla="*/ -362 h 389"/>
                                <a:gd name="T8" fmla="+- 0 6955 6300"/>
                                <a:gd name="T9" fmla="*/ T8 w 665"/>
                                <a:gd name="T10" fmla="+- 0 -42 -431"/>
                                <a:gd name="T11" fmla="*/ -42 h 389"/>
                                <a:gd name="T12" fmla="+- 0 6965 6300"/>
                                <a:gd name="T13" fmla="*/ T12 w 665"/>
                                <a:gd name="T14" fmla="+- 0 -59 -431"/>
                                <a:gd name="T15" fmla="*/ -59 h 389"/>
                                <a:gd name="T16" fmla="+- 0 6409 6300"/>
                                <a:gd name="T17" fmla="*/ T16 w 665"/>
                                <a:gd name="T18" fmla="+- 0 -379 -431"/>
                                <a:gd name="T19" fmla="*/ -379 h 389"/>
                              </a:gdLst>
                              <a:ahLst/>
                              <a:cxnLst>
                                <a:cxn ang="0">
                                  <a:pos x="T1" y="T3"/>
                                </a:cxn>
                                <a:cxn ang="0">
                                  <a:pos x="T5" y="T7"/>
                                </a:cxn>
                                <a:cxn ang="0">
                                  <a:pos x="T9" y="T11"/>
                                </a:cxn>
                                <a:cxn ang="0">
                                  <a:pos x="T13" y="T15"/>
                                </a:cxn>
                                <a:cxn ang="0">
                                  <a:pos x="T17" y="T19"/>
                                </a:cxn>
                              </a:cxnLst>
                              <a:rect l="0" t="0" r="r" b="b"/>
                              <a:pathLst>
                                <a:path w="665" h="389">
                                  <a:moveTo>
                                    <a:pt x="109" y="52"/>
                                  </a:moveTo>
                                  <a:lnTo>
                                    <a:pt x="100" y="69"/>
                                  </a:lnTo>
                                  <a:lnTo>
                                    <a:pt x="655" y="389"/>
                                  </a:lnTo>
                                  <a:lnTo>
                                    <a:pt x="665" y="372"/>
                                  </a:lnTo>
                                  <a:lnTo>
                                    <a:pt x="109" y="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81"/>
                          <wps:cNvSpPr>
                            <a:spLocks/>
                          </wps:cNvSpPr>
                          <wps:spPr bwMode="auto">
                            <a:xfrm>
                              <a:off x="6300" y="-431"/>
                              <a:ext cx="665" cy="389"/>
                            </a:xfrm>
                            <a:custGeom>
                              <a:avLst/>
                              <a:gdLst>
                                <a:gd name="T0" fmla="+- 0 6300 6300"/>
                                <a:gd name="T1" fmla="*/ T0 w 665"/>
                                <a:gd name="T2" fmla="+- 0 -431 -431"/>
                                <a:gd name="T3" fmla="*/ -431 h 389"/>
                                <a:gd name="T4" fmla="+- 0 6374 6300"/>
                                <a:gd name="T5" fmla="*/ T4 w 665"/>
                                <a:gd name="T6" fmla="+- 0 -318 -431"/>
                                <a:gd name="T7" fmla="*/ -318 h 389"/>
                                <a:gd name="T8" fmla="+- 0 6400 6300"/>
                                <a:gd name="T9" fmla="*/ T8 w 665"/>
                                <a:gd name="T10" fmla="+- 0 -362 -431"/>
                                <a:gd name="T11" fmla="*/ -362 h 389"/>
                                <a:gd name="T12" fmla="+- 0 6382 6300"/>
                                <a:gd name="T13" fmla="*/ T12 w 665"/>
                                <a:gd name="T14" fmla="+- 0 -372 -431"/>
                                <a:gd name="T15" fmla="*/ -372 h 389"/>
                                <a:gd name="T16" fmla="+- 0 6391 6300"/>
                                <a:gd name="T17" fmla="*/ T16 w 665"/>
                                <a:gd name="T18" fmla="+- 0 -389 -431"/>
                                <a:gd name="T19" fmla="*/ -389 h 389"/>
                                <a:gd name="T20" fmla="+- 0 6415 6300"/>
                                <a:gd name="T21" fmla="*/ T20 w 665"/>
                                <a:gd name="T22" fmla="+- 0 -389 -431"/>
                                <a:gd name="T23" fmla="*/ -389 h 389"/>
                                <a:gd name="T24" fmla="+- 0 6434 6300"/>
                                <a:gd name="T25" fmla="*/ T24 w 665"/>
                                <a:gd name="T26" fmla="+- 0 -423 -431"/>
                                <a:gd name="T27" fmla="*/ -423 h 389"/>
                                <a:gd name="T28" fmla="+- 0 6300 6300"/>
                                <a:gd name="T29" fmla="*/ T28 w 665"/>
                                <a:gd name="T30" fmla="+- 0 -431 -431"/>
                                <a:gd name="T31" fmla="*/ -431 h 38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65" h="389">
                                  <a:moveTo>
                                    <a:pt x="0" y="0"/>
                                  </a:moveTo>
                                  <a:lnTo>
                                    <a:pt x="74" y="113"/>
                                  </a:lnTo>
                                  <a:lnTo>
                                    <a:pt x="100" y="69"/>
                                  </a:lnTo>
                                  <a:lnTo>
                                    <a:pt x="82" y="59"/>
                                  </a:lnTo>
                                  <a:lnTo>
                                    <a:pt x="91" y="42"/>
                                  </a:lnTo>
                                  <a:lnTo>
                                    <a:pt x="115" y="42"/>
                                  </a:lnTo>
                                  <a:lnTo>
                                    <a:pt x="134" y="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Freeform 82"/>
                          <wps:cNvSpPr>
                            <a:spLocks/>
                          </wps:cNvSpPr>
                          <wps:spPr bwMode="auto">
                            <a:xfrm>
                              <a:off x="6300" y="-431"/>
                              <a:ext cx="665" cy="389"/>
                            </a:xfrm>
                            <a:custGeom>
                              <a:avLst/>
                              <a:gdLst>
                                <a:gd name="T0" fmla="+- 0 6391 6300"/>
                                <a:gd name="T1" fmla="*/ T0 w 665"/>
                                <a:gd name="T2" fmla="+- 0 -389 -431"/>
                                <a:gd name="T3" fmla="*/ -389 h 389"/>
                                <a:gd name="T4" fmla="+- 0 6382 6300"/>
                                <a:gd name="T5" fmla="*/ T4 w 665"/>
                                <a:gd name="T6" fmla="+- 0 -372 -431"/>
                                <a:gd name="T7" fmla="*/ -372 h 389"/>
                                <a:gd name="T8" fmla="+- 0 6400 6300"/>
                                <a:gd name="T9" fmla="*/ T8 w 665"/>
                                <a:gd name="T10" fmla="+- 0 -362 -431"/>
                                <a:gd name="T11" fmla="*/ -362 h 389"/>
                                <a:gd name="T12" fmla="+- 0 6409 6300"/>
                                <a:gd name="T13" fmla="*/ T12 w 665"/>
                                <a:gd name="T14" fmla="+- 0 -379 -431"/>
                                <a:gd name="T15" fmla="*/ -379 h 389"/>
                                <a:gd name="T16" fmla="+- 0 6391 6300"/>
                                <a:gd name="T17" fmla="*/ T16 w 665"/>
                                <a:gd name="T18" fmla="+- 0 -389 -431"/>
                                <a:gd name="T19" fmla="*/ -389 h 389"/>
                              </a:gdLst>
                              <a:ahLst/>
                              <a:cxnLst>
                                <a:cxn ang="0">
                                  <a:pos x="T1" y="T3"/>
                                </a:cxn>
                                <a:cxn ang="0">
                                  <a:pos x="T5" y="T7"/>
                                </a:cxn>
                                <a:cxn ang="0">
                                  <a:pos x="T9" y="T11"/>
                                </a:cxn>
                                <a:cxn ang="0">
                                  <a:pos x="T13" y="T15"/>
                                </a:cxn>
                                <a:cxn ang="0">
                                  <a:pos x="T17" y="T19"/>
                                </a:cxn>
                              </a:cxnLst>
                              <a:rect l="0" t="0" r="r" b="b"/>
                              <a:pathLst>
                                <a:path w="665" h="389">
                                  <a:moveTo>
                                    <a:pt x="91" y="42"/>
                                  </a:moveTo>
                                  <a:lnTo>
                                    <a:pt x="82" y="59"/>
                                  </a:lnTo>
                                  <a:lnTo>
                                    <a:pt x="100" y="69"/>
                                  </a:lnTo>
                                  <a:lnTo>
                                    <a:pt x="109" y="52"/>
                                  </a:lnTo>
                                  <a:lnTo>
                                    <a:pt x="91"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83"/>
                          <wps:cNvSpPr>
                            <a:spLocks/>
                          </wps:cNvSpPr>
                          <wps:spPr bwMode="auto">
                            <a:xfrm>
                              <a:off x="6300" y="-431"/>
                              <a:ext cx="665" cy="389"/>
                            </a:xfrm>
                            <a:custGeom>
                              <a:avLst/>
                              <a:gdLst>
                                <a:gd name="T0" fmla="+- 0 6415 6300"/>
                                <a:gd name="T1" fmla="*/ T0 w 665"/>
                                <a:gd name="T2" fmla="+- 0 -389 -431"/>
                                <a:gd name="T3" fmla="*/ -389 h 389"/>
                                <a:gd name="T4" fmla="+- 0 6391 6300"/>
                                <a:gd name="T5" fmla="*/ T4 w 665"/>
                                <a:gd name="T6" fmla="+- 0 -389 -431"/>
                                <a:gd name="T7" fmla="*/ -389 h 389"/>
                                <a:gd name="T8" fmla="+- 0 6409 6300"/>
                                <a:gd name="T9" fmla="*/ T8 w 665"/>
                                <a:gd name="T10" fmla="+- 0 -379 -431"/>
                                <a:gd name="T11" fmla="*/ -379 h 389"/>
                                <a:gd name="T12" fmla="+- 0 6415 6300"/>
                                <a:gd name="T13" fmla="*/ T12 w 665"/>
                                <a:gd name="T14" fmla="+- 0 -389 -431"/>
                                <a:gd name="T15" fmla="*/ -389 h 389"/>
                              </a:gdLst>
                              <a:ahLst/>
                              <a:cxnLst>
                                <a:cxn ang="0">
                                  <a:pos x="T1" y="T3"/>
                                </a:cxn>
                                <a:cxn ang="0">
                                  <a:pos x="T5" y="T7"/>
                                </a:cxn>
                                <a:cxn ang="0">
                                  <a:pos x="T9" y="T11"/>
                                </a:cxn>
                                <a:cxn ang="0">
                                  <a:pos x="T13" y="T15"/>
                                </a:cxn>
                              </a:cxnLst>
                              <a:rect l="0" t="0" r="r" b="b"/>
                              <a:pathLst>
                                <a:path w="665" h="389">
                                  <a:moveTo>
                                    <a:pt x="115" y="42"/>
                                  </a:moveTo>
                                  <a:lnTo>
                                    <a:pt x="91" y="42"/>
                                  </a:lnTo>
                                  <a:lnTo>
                                    <a:pt x="109" y="52"/>
                                  </a:lnTo>
                                  <a:lnTo>
                                    <a:pt x="115"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47" name="Group 84"/>
                        <wpg:cNvGrpSpPr>
                          <a:grpSpLocks/>
                        </wpg:cNvGrpSpPr>
                        <wpg:grpSpPr bwMode="auto">
                          <a:xfrm>
                            <a:off x="5743" y="-251"/>
                            <a:ext cx="119" cy="424"/>
                            <a:chOff x="5743" y="-251"/>
                            <a:chExt cx="119" cy="424"/>
                          </a:xfrm>
                        </wpg:grpSpPr>
                        <wps:wsp>
                          <wps:cNvPr id="348" name="Freeform 85"/>
                          <wps:cNvSpPr>
                            <a:spLocks/>
                          </wps:cNvSpPr>
                          <wps:spPr bwMode="auto">
                            <a:xfrm>
                              <a:off x="5743" y="-251"/>
                              <a:ext cx="119" cy="424"/>
                            </a:xfrm>
                            <a:custGeom>
                              <a:avLst/>
                              <a:gdLst>
                                <a:gd name="T0" fmla="+- 0 5793 5743"/>
                                <a:gd name="T1" fmla="*/ T0 w 119"/>
                                <a:gd name="T2" fmla="+- 0 -134 -251"/>
                                <a:gd name="T3" fmla="*/ -134 h 424"/>
                                <a:gd name="T4" fmla="+- 0 5750 5743"/>
                                <a:gd name="T5" fmla="*/ T4 w 119"/>
                                <a:gd name="T6" fmla="+- 0 170 -251"/>
                                <a:gd name="T7" fmla="*/ 170 h 424"/>
                                <a:gd name="T8" fmla="+- 0 5770 5743"/>
                                <a:gd name="T9" fmla="*/ T8 w 119"/>
                                <a:gd name="T10" fmla="+- 0 172 -251"/>
                                <a:gd name="T11" fmla="*/ 172 h 424"/>
                                <a:gd name="T12" fmla="+- 0 5812 5743"/>
                                <a:gd name="T13" fmla="*/ T12 w 119"/>
                                <a:gd name="T14" fmla="+- 0 -131 -251"/>
                                <a:gd name="T15" fmla="*/ -131 h 424"/>
                                <a:gd name="T16" fmla="+- 0 5793 5743"/>
                                <a:gd name="T17" fmla="*/ T16 w 119"/>
                                <a:gd name="T18" fmla="+- 0 -134 -251"/>
                                <a:gd name="T19" fmla="*/ -134 h 424"/>
                              </a:gdLst>
                              <a:ahLst/>
                              <a:cxnLst>
                                <a:cxn ang="0">
                                  <a:pos x="T1" y="T3"/>
                                </a:cxn>
                                <a:cxn ang="0">
                                  <a:pos x="T5" y="T7"/>
                                </a:cxn>
                                <a:cxn ang="0">
                                  <a:pos x="T9" y="T11"/>
                                </a:cxn>
                                <a:cxn ang="0">
                                  <a:pos x="T13" y="T15"/>
                                </a:cxn>
                                <a:cxn ang="0">
                                  <a:pos x="T17" y="T19"/>
                                </a:cxn>
                              </a:cxnLst>
                              <a:rect l="0" t="0" r="r" b="b"/>
                              <a:pathLst>
                                <a:path w="119" h="424">
                                  <a:moveTo>
                                    <a:pt x="50" y="117"/>
                                  </a:moveTo>
                                  <a:lnTo>
                                    <a:pt x="7" y="421"/>
                                  </a:lnTo>
                                  <a:lnTo>
                                    <a:pt x="27" y="423"/>
                                  </a:lnTo>
                                  <a:lnTo>
                                    <a:pt x="69" y="120"/>
                                  </a:lnTo>
                                  <a:lnTo>
                                    <a:pt x="50" y="1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Freeform 86"/>
                          <wps:cNvSpPr>
                            <a:spLocks/>
                          </wps:cNvSpPr>
                          <wps:spPr bwMode="auto">
                            <a:xfrm>
                              <a:off x="5743" y="-251"/>
                              <a:ext cx="119" cy="424"/>
                            </a:xfrm>
                            <a:custGeom>
                              <a:avLst/>
                              <a:gdLst>
                                <a:gd name="T0" fmla="+- 0 5852 5743"/>
                                <a:gd name="T1" fmla="*/ T0 w 119"/>
                                <a:gd name="T2" fmla="+- 0 -153 -251"/>
                                <a:gd name="T3" fmla="*/ -153 h 424"/>
                                <a:gd name="T4" fmla="+- 0 5796 5743"/>
                                <a:gd name="T5" fmla="*/ T4 w 119"/>
                                <a:gd name="T6" fmla="+- 0 -153 -251"/>
                                <a:gd name="T7" fmla="*/ -153 h 424"/>
                                <a:gd name="T8" fmla="+- 0 5815 5743"/>
                                <a:gd name="T9" fmla="*/ T8 w 119"/>
                                <a:gd name="T10" fmla="+- 0 -150 -251"/>
                                <a:gd name="T11" fmla="*/ -150 h 424"/>
                                <a:gd name="T12" fmla="+- 0 5812 5743"/>
                                <a:gd name="T13" fmla="*/ T12 w 119"/>
                                <a:gd name="T14" fmla="+- 0 -131 -251"/>
                                <a:gd name="T15" fmla="*/ -131 h 424"/>
                                <a:gd name="T16" fmla="+- 0 5862 5743"/>
                                <a:gd name="T17" fmla="*/ T16 w 119"/>
                                <a:gd name="T18" fmla="+- 0 -124 -251"/>
                                <a:gd name="T19" fmla="*/ -124 h 424"/>
                                <a:gd name="T20" fmla="+- 0 5852 5743"/>
                                <a:gd name="T21" fmla="*/ T20 w 119"/>
                                <a:gd name="T22" fmla="+- 0 -153 -251"/>
                                <a:gd name="T23" fmla="*/ -153 h 424"/>
                              </a:gdLst>
                              <a:ahLst/>
                              <a:cxnLst>
                                <a:cxn ang="0">
                                  <a:pos x="T1" y="T3"/>
                                </a:cxn>
                                <a:cxn ang="0">
                                  <a:pos x="T5" y="T7"/>
                                </a:cxn>
                                <a:cxn ang="0">
                                  <a:pos x="T9" y="T11"/>
                                </a:cxn>
                                <a:cxn ang="0">
                                  <a:pos x="T13" y="T15"/>
                                </a:cxn>
                                <a:cxn ang="0">
                                  <a:pos x="T17" y="T19"/>
                                </a:cxn>
                                <a:cxn ang="0">
                                  <a:pos x="T21" y="T23"/>
                                </a:cxn>
                              </a:cxnLst>
                              <a:rect l="0" t="0" r="r" b="b"/>
                              <a:pathLst>
                                <a:path w="119" h="424">
                                  <a:moveTo>
                                    <a:pt x="109" y="98"/>
                                  </a:moveTo>
                                  <a:lnTo>
                                    <a:pt x="53" y="98"/>
                                  </a:lnTo>
                                  <a:lnTo>
                                    <a:pt x="72" y="101"/>
                                  </a:lnTo>
                                  <a:lnTo>
                                    <a:pt x="69" y="120"/>
                                  </a:lnTo>
                                  <a:lnTo>
                                    <a:pt x="119" y="127"/>
                                  </a:lnTo>
                                  <a:lnTo>
                                    <a:pt x="109" y="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87"/>
                          <wps:cNvSpPr>
                            <a:spLocks/>
                          </wps:cNvSpPr>
                          <wps:spPr bwMode="auto">
                            <a:xfrm>
                              <a:off x="5743" y="-251"/>
                              <a:ext cx="119" cy="424"/>
                            </a:xfrm>
                            <a:custGeom>
                              <a:avLst/>
                              <a:gdLst>
                                <a:gd name="T0" fmla="+- 0 5796 5743"/>
                                <a:gd name="T1" fmla="*/ T0 w 119"/>
                                <a:gd name="T2" fmla="+- 0 -153 -251"/>
                                <a:gd name="T3" fmla="*/ -153 h 424"/>
                                <a:gd name="T4" fmla="+- 0 5793 5743"/>
                                <a:gd name="T5" fmla="*/ T4 w 119"/>
                                <a:gd name="T6" fmla="+- 0 -134 -251"/>
                                <a:gd name="T7" fmla="*/ -134 h 424"/>
                                <a:gd name="T8" fmla="+- 0 5812 5743"/>
                                <a:gd name="T9" fmla="*/ T8 w 119"/>
                                <a:gd name="T10" fmla="+- 0 -131 -251"/>
                                <a:gd name="T11" fmla="*/ -131 h 424"/>
                                <a:gd name="T12" fmla="+- 0 5815 5743"/>
                                <a:gd name="T13" fmla="*/ T12 w 119"/>
                                <a:gd name="T14" fmla="+- 0 -150 -251"/>
                                <a:gd name="T15" fmla="*/ -150 h 424"/>
                                <a:gd name="T16" fmla="+- 0 5796 5743"/>
                                <a:gd name="T17" fmla="*/ T16 w 119"/>
                                <a:gd name="T18" fmla="+- 0 -153 -251"/>
                                <a:gd name="T19" fmla="*/ -153 h 424"/>
                              </a:gdLst>
                              <a:ahLst/>
                              <a:cxnLst>
                                <a:cxn ang="0">
                                  <a:pos x="T1" y="T3"/>
                                </a:cxn>
                                <a:cxn ang="0">
                                  <a:pos x="T5" y="T7"/>
                                </a:cxn>
                                <a:cxn ang="0">
                                  <a:pos x="T9" y="T11"/>
                                </a:cxn>
                                <a:cxn ang="0">
                                  <a:pos x="T13" y="T15"/>
                                </a:cxn>
                                <a:cxn ang="0">
                                  <a:pos x="T17" y="T19"/>
                                </a:cxn>
                              </a:cxnLst>
                              <a:rect l="0" t="0" r="r" b="b"/>
                              <a:pathLst>
                                <a:path w="119" h="424">
                                  <a:moveTo>
                                    <a:pt x="53" y="98"/>
                                  </a:moveTo>
                                  <a:lnTo>
                                    <a:pt x="50" y="117"/>
                                  </a:lnTo>
                                  <a:lnTo>
                                    <a:pt x="69" y="120"/>
                                  </a:lnTo>
                                  <a:lnTo>
                                    <a:pt x="72" y="101"/>
                                  </a:lnTo>
                                  <a:lnTo>
                                    <a:pt x="53" y="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Freeform 88"/>
                          <wps:cNvSpPr>
                            <a:spLocks/>
                          </wps:cNvSpPr>
                          <wps:spPr bwMode="auto">
                            <a:xfrm>
                              <a:off x="5743" y="-251"/>
                              <a:ext cx="119" cy="424"/>
                            </a:xfrm>
                            <a:custGeom>
                              <a:avLst/>
                              <a:gdLst>
                                <a:gd name="T0" fmla="+- 0 5820 5743"/>
                                <a:gd name="T1" fmla="*/ T0 w 119"/>
                                <a:gd name="T2" fmla="+- 0 -251 -251"/>
                                <a:gd name="T3" fmla="*/ -251 h 424"/>
                                <a:gd name="T4" fmla="+- 0 5743 5743"/>
                                <a:gd name="T5" fmla="*/ T4 w 119"/>
                                <a:gd name="T6" fmla="+- 0 -141 -251"/>
                                <a:gd name="T7" fmla="*/ -141 h 424"/>
                                <a:gd name="T8" fmla="+- 0 5793 5743"/>
                                <a:gd name="T9" fmla="*/ T8 w 119"/>
                                <a:gd name="T10" fmla="+- 0 -134 -251"/>
                                <a:gd name="T11" fmla="*/ -134 h 424"/>
                                <a:gd name="T12" fmla="+- 0 5796 5743"/>
                                <a:gd name="T13" fmla="*/ T12 w 119"/>
                                <a:gd name="T14" fmla="+- 0 -153 -251"/>
                                <a:gd name="T15" fmla="*/ -153 h 424"/>
                                <a:gd name="T16" fmla="+- 0 5852 5743"/>
                                <a:gd name="T17" fmla="*/ T16 w 119"/>
                                <a:gd name="T18" fmla="+- 0 -153 -251"/>
                                <a:gd name="T19" fmla="*/ -153 h 424"/>
                                <a:gd name="T20" fmla="+- 0 5820 5743"/>
                                <a:gd name="T21" fmla="*/ T20 w 119"/>
                                <a:gd name="T22" fmla="+- 0 -251 -251"/>
                                <a:gd name="T23" fmla="*/ -251 h 424"/>
                              </a:gdLst>
                              <a:ahLst/>
                              <a:cxnLst>
                                <a:cxn ang="0">
                                  <a:pos x="T1" y="T3"/>
                                </a:cxn>
                                <a:cxn ang="0">
                                  <a:pos x="T5" y="T7"/>
                                </a:cxn>
                                <a:cxn ang="0">
                                  <a:pos x="T9" y="T11"/>
                                </a:cxn>
                                <a:cxn ang="0">
                                  <a:pos x="T13" y="T15"/>
                                </a:cxn>
                                <a:cxn ang="0">
                                  <a:pos x="T17" y="T19"/>
                                </a:cxn>
                                <a:cxn ang="0">
                                  <a:pos x="T21" y="T23"/>
                                </a:cxn>
                              </a:cxnLst>
                              <a:rect l="0" t="0" r="r" b="b"/>
                              <a:pathLst>
                                <a:path w="119" h="424">
                                  <a:moveTo>
                                    <a:pt x="77" y="0"/>
                                  </a:moveTo>
                                  <a:lnTo>
                                    <a:pt x="0" y="110"/>
                                  </a:lnTo>
                                  <a:lnTo>
                                    <a:pt x="50" y="117"/>
                                  </a:lnTo>
                                  <a:lnTo>
                                    <a:pt x="53" y="98"/>
                                  </a:lnTo>
                                  <a:lnTo>
                                    <a:pt x="109" y="98"/>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FB96285" id="Group 340" o:spid="_x0000_s1026" style="position:absolute;margin-left:270.35pt;margin-top:22.7pt;width:77.9pt;height:39.7pt;z-index:-251539456;mso-position-horizontal-relative:page" coordorigin="5407,-621" coordsize="1558,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">
                <v:shape id="Picture 78" o:spid="_x0000_s1027" type="#_x0000_t75" style="position:absolute;left:5407;top:-621;width:883;height:3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ww6XFAAAA3AAAAA8AAABkcnMvZG93bnJldi54bWxEj0Frg0AUhO+F/oflFXJr1jRpEZtNkIJQ&#10;ySHE5tLbw31RiftW3K0af322UOhxmJlvmO1+Mq0YqHeNZQWrZQSCuLS64UrB+St7jkE4j6yxtUwK&#10;buRgv3t82GKi7cgnGgpfiQBhl6CC2vsukdKVNRl0S9sRB+9ie4M+yL6SuscxwE0rX6LoTRpsOCzU&#10;2NFHTeW1+DEKDlk8z3Gen8b2eH49pt/kXUZKLZ6m9B2Ep8n/h//an1rBerOC3zPhCMjd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sMOlxQAAANwAAAAPAAAAAAAAAAAAAAAA&#10;AJ8CAABkcnMvZG93bnJldi54bWxQSwUGAAAAAAQABAD3AAAAkQMAAAAA&#10;">
                  <v:imagedata r:id="rId229" o:title=""/>
                </v:shape>
                <v:group id="Group 79" o:spid="_x0000_s1028" style="position:absolute;left:6300;top:-431;width:665;height:389" coordorigin="6300,-431" coordsize="665,3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2kcYAAADcAAAADwAAAGRycy9kb3ducmV2LnhtbESPT2vCQBTE7wW/w/IK&#10;vdXNH1skdQ0itngQoSqU3h7ZZxKSfRuy2yR++25B6HGYmd8wq3wyrRiod7VlBfE8AkFcWF1zqeBy&#10;fn9egnAeWWNrmRTcyEG+nj2sMNN25E8aTr4UAcIuQwWV910mpSsqMujmtiMO3tX2Bn2QfSl1j2OA&#10;m1YmUfQqDdYcFirsaFtR0Zx+jIKPEcdNGu+GQ3Pd3r7PL8evQ0xKPT1OmzcQnib/H76391pBukj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9HaRxgAAANwA&#10;AAAPAAAAAAAAAAAAAAAAAKoCAABkcnMvZG93bnJldi54bWxQSwUGAAAAAAQABAD6AAAAnQMAAAAA&#10;">
                  <v:shape id="Freeform 80" o:spid="_x0000_s1029" style="position:absolute;left:6300;top:-431;width:665;height:389;visibility:visible;mso-wrap-style:square;v-text-anchor:top" coordsize="665,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AbG8YA&#10;AADcAAAADwAAAGRycy9kb3ducmV2LnhtbESPQWvCQBSE7wX/w/IKXopuqhJq6ipVKgiCbVV6fmRf&#10;s8Hs25BdY/rvXUHwOMzMN8xs0dlKtNT40rGC12ECgjh3uuRCwfGwHryB8AFZY+WYFPyTh8W89zTD&#10;TLsL/1C7D4WIEPYZKjAh1JmUPjdk0Q9dTRy9P9dYDFE2hdQNXiLcVnKUJKm0WHJcMFjTylB+2p+t&#10;gvTr+6WarHfT9HeKy23afp635qhU/7n7eAcRqAuP8L290QrGkzH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AbG8YAAADcAAAADwAAAAAAAAAAAAAAAACYAgAAZHJz&#10;L2Rvd25yZXYueG1sUEsFBgAAAAAEAAQA9QAAAIsDAAAAAA==&#10;" path="m109,52r-9,17l655,389r10,-17l109,52xe" fillcolor="black" stroked="f">
                    <v:path arrowok="t" o:connecttype="custom" o:connectlocs="109,-379;100,-362;655,-42;665,-59;109,-379" o:connectangles="0,0,0,0,0"/>
                  </v:shape>
                  <v:shape id="Freeform 81" o:spid="_x0000_s1030" style="position:absolute;left:6300;top:-431;width:665;height:389;visibility:visible;mso-wrap-style:square;v-text-anchor:top" coordsize="665,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mDb8YA&#10;AADcAAAADwAAAGRycy9kb3ducmV2LnhtbESPzWrDMBCE74G+g9hCL6GR2xrTuFFCWxoIBPJPzou1&#10;tUytlbEUx337KBDIcZiZb5jJrLe16Kj1lWMFL6MEBHHhdMWlgsN+/vwOwgdkjbVjUvBPHmbTh8EE&#10;c+3OvKVuF0oRIexzVGBCaHIpfWHIoh+5hjh6v661GKJsS6lbPEe4reVrkmTSYsVxwWBD34aKv93J&#10;KsjWm2Gdzlfj7DjGr2XW/ZyW5qDU02P/+QEiUB/u4Vt7oRW8pSlcz8QjIK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1mDb8YAAADcAAAADwAAAAAAAAAAAAAAAACYAgAAZHJz&#10;L2Rvd25yZXYueG1sUEsFBgAAAAAEAAQA9QAAAIsDAAAAAA==&#10;" path="m,l74,113,100,69,82,59,91,42r24,l134,8,,xe" fillcolor="black" stroked="f">
                    <v:path arrowok="t" o:connecttype="custom" o:connectlocs="0,-431;74,-318;100,-362;82,-372;91,-389;115,-389;134,-423;0,-431" o:connectangles="0,0,0,0,0,0,0,0"/>
                  </v:shape>
                  <v:shape id="Freeform 82" o:spid="_x0000_s1031" style="position:absolute;left:6300;top:-431;width:665;height:389;visibility:visible;mso-wrap-style:square;v-text-anchor:top" coordsize="665,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Um9MYA&#10;AADcAAAADwAAAGRycy9kb3ducmV2LnhtbESP3WrCQBSE7wu+w3KE3hTdWG3Q1FXaUkEQWv/w+pA9&#10;zQazZ0N2jfHt3UKhl8PMfMPMl52tREuNLx0rGA0TEMS50yUXCo6H1WAKwgdkjZVjUnAjD8tF72GO&#10;mXZX3lG7D4WIEPYZKjAh1JmUPjdk0Q9dTRy9H9dYDFE2hdQNXiPcVvI5SVJpseS4YLCmD0P5eX+x&#10;CtLv7VM1WX3N0tMM3zdp+3nZmKNSj/3u7RVEoC78h//aa61gPHmB3zPxCMjF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BUm9MYAAADcAAAADwAAAAAAAAAAAAAAAACYAgAAZHJz&#10;L2Rvd25yZXYueG1sUEsFBgAAAAAEAAQA9QAAAIsDAAAAAA==&#10;" path="m91,42l82,59r18,10l109,52,91,42xe" fillcolor="black" stroked="f">
                    <v:path arrowok="t" o:connecttype="custom" o:connectlocs="91,-389;82,-372;100,-362;109,-379;91,-389" o:connectangles="0,0,0,0,0"/>
                  </v:shape>
                  <v:shape id="Freeform 83" o:spid="_x0000_s1032" style="position:absolute;left:6300;top:-431;width:665;height:389;visibility:visible;mso-wrap-style:square;v-text-anchor:top" coordsize="665,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e4g8YA&#10;AADcAAAADwAAAGRycy9kb3ducmV2LnhtbESP3WoCMRSE7wt9h3AKvSmabStBt0axpUJB8K/S68Pm&#10;dLO4OVk2cd2+vSkIXg4z8w0znfeuFh21ofKs4XmYgSAuvKm41HD4Xg7GIEJENlh7Jg1/FGA+u7+b&#10;Ym78mXfU7WMpEoRDjhpsjE0uZSgsOQxD3xAn79e3DmOSbSlNi+cEd7V8yTIlHVacFiw29GGpOO5P&#10;ToPabJ/q0XI9UT8TfF+p7vO0sgetHx/6xRuISH28ha/tL6PhdaTg/0w6AnJ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e4g8YAAADcAAAADwAAAAAAAAAAAAAAAACYAgAAZHJz&#10;L2Rvd25yZXYueG1sUEsFBgAAAAAEAAQA9QAAAIsDAAAAAA==&#10;" path="m115,42r-24,l109,52r6,-10xe" fillcolor="black" stroked="f">
                    <v:path arrowok="t" o:connecttype="custom" o:connectlocs="115,-389;91,-389;109,-379;115,-389" o:connectangles="0,0,0,0"/>
                  </v:shape>
                </v:group>
                <v:group id="Group 84" o:spid="_x0000_s1033" style="position:absolute;left:5743;top:-251;width:119;height:424" coordorigin="5743,-251" coordsize="119,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PVCcUAAADcAAAADwAAAGRycy9kb3ducmV2LnhtbESPQWvCQBSE7wX/w/IE&#10;b7qJWi3RVURUPEihWii9PbLPJJh9G7JrEv+9WxB6HGbmG2a57kwpGqpdYVlBPIpAEKdWF5wp+L7s&#10;hx8gnEfWWFomBQ9ysF713paYaNvyFzVnn4kAYZeggtz7KpHSpTkZdCNbEQfvamuDPsg6k7rGNsBN&#10;KcdRNJMGCw4LOVa0zSm9ne9GwaHFdjOJd83pdt0+fi/vnz+nmJQa9LvNAoSnzv+HX+2jVjCZzu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D1QnFAAAA3AAA&#10;AA8AAAAAAAAAAAAAAAAAqgIAAGRycy9kb3ducmV2LnhtbFBLBQYAAAAABAAEAPoAAACcAwAAAAA=&#10;">
                  <v:shape id="Freeform 85" o:spid="_x0000_s1034" style="position:absolute;left:5743;top:-251;width:119;height:424;visibility:visible;mso-wrap-style:square;v-text-anchor:top" coordsize="119,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ZEjcEA&#10;AADcAAAADwAAAGRycy9kb3ducmV2LnhtbERPTW+CQBC9N+l/2EyT3upSIWrQ1ZgmTeoR0IO3kR2B&#10;lJ1FdgX8991DE48v73uzm0wrBupdY1nB5ywCQVxa3XCl4Fh8f6xAOI+ssbVMCh7kYLd9fdlgqu3I&#10;GQ25r0QIYZeigtr7LpXSlTUZdDPbEQfuanuDPsC+krrHMYSbVs6jaCENNhwaauzoq6byN78bBdlw&#10;MVF8Xua35H7i46Go+DwflXp/m/ZrEJ4m/xT/u3+0gjgJa8OZcAT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2RI3BAAAA3AAAAA8AAAAAAAAAAAAAAAAAmAIAAGRycy9kb3du&#10;cmV2LnhtbFBLBQYAAAAABAAEAPUAAACGAwAAAAA=&#10;" path="m50,117l7,421r20,2l69,120,50,117xe" fillcolor="black" stroked="f">
                    <v:path arrowok="t" o:connecttype="custom" o:connectlocs="50,-134;7,170;27,172;69,-131;50,-134" o:connectangles="0,0,0,0,0"/>
                  </v:shape>
                  <v:shape id="Freeform 86" o:spid="_x0000_s1035" style="position:absolute;left:5743;top:-251;width:119;height:424;visibility:visible;mso-wrap-style:square;v-text-anchor:top" coordsize="119,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rhFsUA&#10;AADcAAAADwAAAGRycy9kb3ducmV2LnhtbESPQWvCQBSE70L/w/IK3nRTE9qaukoRBD0msQdvz+xr&#10;Epp9m2bXJP77bqHQ4zAz3zCb3WRaMVDvGssKnpYRCOLS6oYrBefisHgF4TyyxtYyKbiTg932YbbB&#10;VNuRMxpyX4kAYZeigtr7LpXSlTUZdEvbEQfv0/YGfZB9JXWPY4CbVq6i6FkabDgs1NjRvqbyK78Z&#10;BdlwNVF8ecm/k9sHn09FxZfVqNT8cXp/A+Fp8v/hv/ZRK4iTNfyeC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OuEWxQAAANwAAAAPAAAAAAAAAAAAAAAAAJgCAABkcnMv&#10;ZG93bnJldi54bWxQSwUGAAAAAAQABAD1AAAAigMAAAAA&#10;" path="m109,98r-56,l72,101r-3,19l119,127,109,98xe" fillcolor="black" stroked="f">
                    <v:path arrowok="t" o:connecttype="custom" o:connectlocs="109,-153;53,-153;72,-150;69,-131;119,-124;109,-153" o:connectangles="0,0,0,0,0,0"/>
                  </v:shape>
                  <v:shape id="Freeform 87" o:spid="_x0000_s1036" style="position:absolute;left:5743;top:-251;width:119;height:424;visibility:visible;mso-wrap-style:square;v-text-anchor:top" coordsize="119,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neVsEA&#10;AADcAAAADwAAAGRycy9kb3ducmV2LnhtbERPTYvCMBC9L/gfwgje1lRd3aUaRQTBPdrqwdtsM9sW&#10;m0ltYlv/vTkIHh/ve7XpTSVaalxpWcFkHIEgzqwuOVdwSvefPyCcR9ZYWSYFD3KwWQ8+Vhhr2/GR&#10;2sTnIoSwi1FB4X0dS+myggy6sa2JA/dvG4M+wCaXusEuhJtKTqNoIQ2WHBoKrGlXUHZN7kbBsf0z&#10;0ezyndy+7mc+/aY5X6adUqNhv12C8NT7t/jlPmgFs3mYH86EIy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Z3lbBAAAA3AAAAA8AAAAAAAAAAAAAAAAAmAIAAGRycy9kb3du&#10;cmV2LnhtbFBLBQYAAAAABAAEAPUAAACGAwAAAAA=&#10;" path="m53,98r-3,19l69,120r3,-19l53,98xe" fillcolor="black" stroked="f">
                    <v:path arrowok="t" o:connecttype="custom" o:connectlocs="53,-153;50,-134;69,-131;72,-150;53,-153" o:connectangles="0,0,0,0,0"/>
                  </v:shape>
                  <v:shape id="Freeform 88" o:spid="_x0000_s1037" style="position:absolute;left:5743;top:-251;width:119;height:424;visibility:visible;mso-wrap-style:square;v-text-anchor:top" coordsize="119,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V7zcMA&#10;AADcAAAADwAAAGRycy9kb3ducmV2LnhtbESPT4vCMBTE78J+h/AWvGnq35WuUUQQ9Gh1D96ezdu2&#10;bPPSbWJbv70RBI/DzPyGWa47U4qGaldYVjAaRiCIU6sLzhScT7vBAoTzyBpLy6TgTg7Wq4/eEmNt&#10;Wz5Sk/hMBAi7GBXk3lexlC7NyaAb2oo4eL+2NuiDrDOpa2wD3JRyHEVzabDgsJBjRduc0r/kZhQc&#10;m6uJJpev5H96++Hz4ZTxZdwq1f/sNt8gPHX+HX6191rBZDaC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JV7zcMAAADcAAAADwAAAAAAAAAAAAAAAACYAgAAZHJzL2Rv&#10;d25yZXYueG1sUEsFBgAAAAAEAAQA9QAAAIgDAAAAAA==&#10;" path="m77,l,110r50,7l53,98r56,l77,xe" fillcolor="black" stroked="f">
                    <v:path arrowok="t" o:connecttype="custom" o:connectlocs="77,-251;0,-141;50,-134;53,-153;109,-153;77,-251" o:connectangles="0,0,0,0,0,0"/>
                  </v:shape>
                </v:group>
                <w10:wrap anchorx="page"/>
              </v:group>
            </w:pict>
          </mc:Fallback>
        </mc:AlternateContent>
      </w:r>
      <w:r w:rsidR="00911CEC" w:rsidRPr="00371C3A">
        <w:rPr>
          <w:noProof w:val="0"/>
        </w:rPr>
        <w:t>The Outline mode inserts three numbered buttons in the top left-hand corner of the worksheet.</w:t>
      </w:r>
    </w:p>
    <w:p w:rsidR="00911CEC" w:rsidRPr="00371C3A" w:rsidRDefault="00911CEC" w:rsidP="00B60981">
      <w:pPr>
        <w:pStyle w:val="BodyCopy"/>
        <w:rPr>
          <w:noProof w:val="0"/>
        </w:rPr>
      </w:pPr>
      <w:r w:rsidRPr="00371C3A">
        <w:rPr>
          <w:lang w:val="en-US" w:eastAsia="en-US"/>
        </w:rPr>
        <mc:AlternateContent>
          <mc:Choice Requires="wpg">
            <w:drawing>
              <wp:inline distT="0" distB="0" distL="0" distR="0" wp14:anchorId="4B2CB628" wp14:editId="0D550C8D">
                <wp:extent cx="460375" cy="234315"/>
                <wp:effectExtent l="6350" t="5715" r="0" b="7620"/>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375" cy="234315"/>
                          <a:chOff x="0" y="0"/>
                          <a:chExt cx="725" cy="369"/>
                        </a:xfrm>
                      </wpg:grpSpPr>
                      <wpg:grpSp>
                        <wpg:cNvPr id="353" name="Group 5"/>
                        <wpg:cNvGrpSpPr>
                          <a:grpSpLocks/>
                        </wpg:cNvGrpSpPr>
                        <wpg:grpSpPr bwMode="auto">
                          <a:xfrm>
                            <a:off x="0" y="0"/>
                            <a:ext cx="725" cy="369"/>
                            <a:chOff x="0" y="0"/>
                            <a:chExt cx="725" cy="369"/>
                          </a:xfrm>
                        </wpg:grpSpPr>
                        <wps:wsp>
                          <wps:cNvPr id="354" name="Freeform 6"/>
                          <wps:cNvSpPr>
                            <a:spLocks/>
                          </wps:cNvSpPr>
                          <wps:spPr bwMode="auto">
                            <a:xfrm>
                              <a:off x="0" y="0"/>
                              <a:ext cx="725" cy="369"/>
                            </a:xfrm>
                            <a:custGeom>
                              <a:avLst/>
                              <a:gdLst>
                                <a:gd name="T0" fmla="*/ 613 w 725"/>
                                <a:gd name="T1" fmla="*/ 45 h 369"/>
                                <a:gd name="T2" fmla="*/ 0 w 725"/>
                                <a:gd name="T3" fmla="*/ 352 h 369"/>
                                <a:gd name="T4" fmla="*/ 10 w 725"/>
                                <a:gd name="T5" fmla="*/ 368 h 369"/>
                                <a:gd name="T6" fmla="*/ 622 w 725"/>
                                <a:gd name="T7" fmla="*/ 63 h 369"/>
                                <a:gd name="T8" fmla="*/ 613 w 725"/>
                                <a:gd name="T9" fmla="*/ 45 h 369"/>
                              </a:gdLst>
                              <a:ahLst/>
                              <a:cxnLst>
                                <a:cxn ang="0">
                                  <a:pos x="T0" y="T1"/>
                                </a:cxn>
                                <a:cxn ang="0">
                                  <a:pos x="T2" y="T3"/>
                                </a:cxn>
                                <a:cxn ang="0">
                                  <a:pos x="T4" y="T5"/>
                                </a:cxn>
                                <a:cxn ang="0">
                                  <a:pos x="T6" y="T7"/>
                                </a:cxn>
                                <a:cxn ang="0">
                                  <a:pos x="T8" y="T9"/>
                                </a:cxn>
                              </a:cxnLst>
                              <a:rect l="0" t="0" r="r" b="b"/>
                              <a:pathLst>
                                <a:path w="725" h="369">
                                  <a:moveTo>
                                    <a:pt x="613" y="45"/>
                                  </a:moveTo>
                                  <a:lnTo>
                                    <a:pt x="0" y="352"/>
                                  </a:lnTo>
                                  <a:lnTo>
                                    <a:pt x="10" y="368"/>
                                  </a:lnTo>
                                  <a:lnTo>
                                    <a:pt x="622" y="63"/>
                                  </a:lnTo>
                                  <a:lnTo>
                                    <a:pt x="613"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7"/>
                          <wps:cNvSpPr>
                            <a:spLocks/>
                          </wps:cNvSpPr>
                          <wps:spPr bwMode="auto">
                            <a:xfrm>
                              <a:off x="0" y="0"/>
                              <a:ext cx="725" cy="369"/>
                            </a:xfrm>
                            <a:custGeom>
                              <a:avLst/>
                              <a:gdLst>
                                <a:gd name="T0" fmla="*/ 698 w 725"/>
                                <a:gd name="T1" fmla="*/ 36 h 369"/>
                                <a:gd name="T2" fmla="*/ 631 w 725"/>
                                <a:gd name="T3" fmla="*/ 36 h 369"/>
                                <a:gd name="T4" fmla="*/ 640 w 725"/>
                                <a:gd name="T5" fmla="*/ 54 h 369"/>
                                <a:gd name="T6" fmla="*/ 622 w 725"/>
                                <a:gd name="T7" fmla="*/ 63 h 369"/>
                                <a:gd name="T8" fmla="*/ 644 w 725"/>
                                <a:gd name="T9" fmla="*/ 107 h 369"/>
                                <a:gd name="T10" fmla="*/ 698 w 725"/>
                                <a:gd name="T11" fmla="*/ 36 h 369"/>
                              </a:gdLst>
                              <a:ahLst/>
                              <a:cxnLst>
                                <a:cxn ang="0">
                                  <a:pos x="T0" y="T1"/>
                                </a:cxn>
                                <a:cxn ang="0">
                                  <a:pos x="T2" y="T3"/>
                                </a:cxn>
                                <a:cxn ang="0">
                                  <a:pos x="T4" y="T5"/>
                                </a:cxn>
                                <a:cxn ang="0">
                                  <a:pos x="T6" y="T7"/>
                                </a:cxn>
                                <a:cxn ang="0">
                                  <a:pos x="T8" y="T9"/>
                                </a:cxn>
                                <a:cxn ang="0">
                                  <a:pos x="T10" y="T11"/>
                                </a:cxn>
                              </a:cxnLst>
                              <a:rect l="0" t="0" r="r" b="b"/>
                              <a:pathLst>
                                <a:path w="725" h="369">
                                  <a:moveTo>
                                    <a:pt x="698" y="36"/>
                                  </a:moveTo>
                                  <a:lnTo>
                                    <a:pt x="631" y="36"/>
                                  </a:lnTo>
                                  <a:lnTo>
                                    <a:pt x="640" y="54"/>
                                  </a:lnTo>
                                  <a:lnTo>
                                    <a:pt x="622" y="63"/>
                                  </a:lnTo>
                                  <a:lnTo>
                                    <a:pt x="644" y="107"/>
                                  </a:lnTo>
                                  <a:lnTo>
                                    <a:pt x="698"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8"/>
                          <wps:cNvSpPr>
                            <a:spLocks/>
                          </wps:cNvSpPr>
                          <wps:spPr bwMode="auto">
                            <a:xfrm>
                              <a:off x="0" y="0"/>
                              <a:ext cx="725" cy="369"/>
                            </a:xfrm>
                            <a:custGeom>
                              <a:avLst/>
                              <a:gdLst>
                                <a:gd name="T0" fmla="*/ 631 w 725"/>
                                <a:gd name="T1" fmla="*/ 36 h 369"/>
                                <a:gd name="T2" fmla="*/ 613 w 725"/>
                                <a:gd name="T3" fmla="*/ 45 h 369"/>
                                <a:gd name="T4" fmla="*/ 622 w 725"/>
                                <a:gd name="T5" fmla="*/ 63 h 369"/>
                                <a:gd name="T6" fmla="*/ 640 w 725"/>
                                <a:gd name="T7" fmla="*/ 54 h 369"/>
                                <a:gd name="T8" fmla="*/ 631 w 725"/>
                                <a:gd name="T9" fmla="*/ 36 h 369"/>
                              </a:gdLst>
                              <a:ahLst/>
                              <a:cxnLst>
                                <a:cxn ang="0">
                                  <a:pos x="T0" y="T1"/>
                                </a:cxn>
                                <a:cxn ang="0">
                                  <a:pos x="T2" y="T3"/>
                                </a:cxn>
                                <a:cxn ang="0">
                                  <a:pos x="T4" y="T5"/>
                                </a:cxn>
                                <a:cxn ang="0">
                                  <a:pos x="T6" y="T7"/>
                                </a:cxn>
                                <a:cxn ang="0">
                                  <a:pos x="T8" y="T9"/>
                                </a:cxn>
                              </a:cxnLst>
                              <a:rect l="0" t="0" r="r" b="b"/>
                              <a:pathLst>
                                <a:path w="725" h="369">
                                  <a:moveTo>
                                    <a:pt x="631" y="36"/>
                                  </a:moveTo>
                                  <a:lnTo>
                                    <a:pt x="613" y="45"/>
                                  </a:lnTo>
                                  <a:lnTo>
                                    <a:pt x="622" y="63"/>
                                  </a:lnTo>
                                  <a:lnTo>
                                    <a:pt x="640" y="54"/>
                                  </a:lnTo>
                                  <a:lnTo>
                                    <a:pt x="631"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9"/>
                          <wps:cNvSpPr>
                            <a:spLocks/>
                          </wps:cNvSpPr>
                          <wps:spPr bwMode="auto">
                            <a:xfrm>
                              <a:off x="0" y="0"/>
                              <a:ext cx="725" cy="369"/>
                            </a:xfrm>
                            <a:custGeom>
                              <a:avLst/>
                              <a:gdLst>
                                <a:gd name="T0" fmla="*/ 725 w 725"/>
                                <a:gd name="T1" fmla="*/ 0 h 369"/>
                                <a:gd name="T2" fmla="*/ 590 w 725"/>
                                <a:gd name="T3" fmla="*/ 0 h 369"/>
                                <a:gd name="T4" fmla="*/ 613 w 725"/>
                                <a:gd name="T5" fmla="*/ 45 h 369"/>
                                <a:gd name="T6" fmla="*/ 631 w 725"/>
                                <a:gd name="T7" fmla="*/ 36 h 369"/>
                                <a:gd name="T8" fmla="*/ 698 w 725"/>
                                <a:gd name="T9" fmla="*/ 36 h 369"/>
                                <a:gd name="T10" fmla="*/ 725 w 725"/>
                                <a:gd name="T11" fmla="*/ 0 h 369"/>
                              </a:gdLst>
                              <a:ahLst/>
                              <a:cxnLst>
                                <a:cxn ang="0">
                                  <a:pos x="T0" y="T1"/>
                                </a:cxn>
                                <a:cxn ang="0">
                                  <a:pos x="T2" y="T3"/>
                                </a:cxn>
                                <a:cxn ang="0">
                                  <a:pos x="T4" y="T5"/>
                                </a:cxn>
                                <a:cxn ang="0">
                                  <a:pos x="T6" y="T7"/>
                                </a:cxn>
                                <a:cxn ang="0">
                                  <a:pos x="T8" y="T9"/>
                                </a:cxn>
                                <a:cxn ang="0">
                                  <a:pos x="T10" y="T11"/>
                                </a:cxn>
                              </a:cxnLst>
                              <a:rect l="0" t="0" r="r" b="b"/>
                              <a:pathLst>
                                <a:path w="725" h="369">
                                  <a:moveTo>
                                    <a:pt x="725" y="0"/>
                                  </a:moveTo>
                                  <a:lnTo>
                                    <a:pt x="590" y="0"/>
                                  </a:lnTo>
                                  <a:lnTo>
                                    <a:pt x="613" y="45"/>
                                  </a:lnTo>
                                  <a:lnTo>
                                    <a:pt x="631" y="36"/>
                                  </a:lnTo>
                                  <a:lnTo>
                                    <a:pt x="698" y="36"/>
                                  </a:lnTo>
                                  <a:lnTo>
                                    <a:pt x="7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50E0EDD" id="Group 352" o:spid="_x0000_s1026" style="width:36.25pt;height:18.45pt;mso-position-horizontal-relative:char;mso-position-vertical-relative:line" coordsize="72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">
                <v:group id="Group 5" o:spid="_x0000_s1027" style="position:absolute;width:725;height:369" coordsize="725,3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WFF18UAAADcAAAADwAAAGRycy9kb3ducmV2LnhtbESPT4vCMBTE74LfITzB&#10;m6bdokjXKCK7sgcR/AOyt0fzbIvNS2mybf32G0HwOMzMb5jlujeVaKlxpWUF8TQCQZxZXXKu4HL+&#10;nixAOI+ssbJMCh7kYL0aDpaYatvxkdqTz0WAsEtRQeF9nUrpsoIMuqmtiYN3s41BH2STS91gF+Cm&#10;kh9RNJcGSw4LBda0LSi7n/6Mgl2H3SaJv9r9/bZ9/J5nh+s+JqXGo37zCcJT79/hV/tHK0hm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VhRdfFAAAA3AAA&#10;AA8AAAAAAAAAAAAAAAAAqgIAAGRycy9kb3ducmV2LnhtbFBLBQYAAAAABAAEAPoAAACcAwAAAAA=&#10;">
                  <v:shape id="Freeform 6" o:spid="_x0000_s1028" style="position:absolute;width:725;height:369;visibility:visible;mso-wrap-style:square;v-text-anchor:top" coordsize="725,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SddcYA&#10;AADcAAAADwAAAGRycy9kb3ducmV2LnhtbESPT2vCQBTE7wW/w/KE3upGq0Gjq2hDoQex+Ofi7ZF9&#10;ZoPZtyG71bSfvlsQehxm5jfMYtXZWtyo9ZVjBcNBAoK4cLriUsHp+P4yBeEDssbaMSn4Jg+rZe9p&#10;gZl2d97T7RBKESHsM1RgQmgyKX1hyKIfuIY4ehfXWgxRtqXULd4j3NZylCSptFhxXDDY0Juh4nr4&#10;sgomcrw7b1JzpXR2yX8+t8ecfK7Uc79bz0EE6sJ/+NH+0ApeJ2P4OxOP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SddcYAAADcAAAADwAAAAAAAAAAAAAAAACYAgAAZHJz&#10;L2Rvd25yZXYueG1sUEsFBgAAAAAEAAQA9QAAAIsDAAAAAA==&#10;" path="m613,45l,352r10,16l622,63,613,45xe" fillcolor="black" stroked="f">
                    <v:path arrowok="t" o:connecttype="custom" o:connectlocs="613,45;0,352;10,368;622,63;613,45" o:connectangles="0,0,0,0,0"/>
                  </v:shape>
                  <v:shape id="Freeform 7" o:spid="_x0000_s1029" style="position:absolute;width:725;height:369;visibility:visible;mso-wrap-style:square;v-text-anchor:top" coordsize="725,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g47sYA&#10;AADcAAAADwAAAGRycy9kb3ducmV2LnhtbESPQWvCQBSE70L/w/IKvemm1oSauoptKHiQitqLt0f2&#10;mQ1m34bsVqO/vlsQehxm5htmtuhtI87U+dqxgudRAoK4dLrmSsH3/nP4CsIHZI2NY1JwJQ+L+cNg&#10;hrl2F97SeRcqESHsc1RgQmhzKX1pyKIfuZY4ekfXWQxRdpXUHV4i3DZynCSZtFhzXDDY0oeh8rT7&#10;sQpSOfk6vGfmRNn0WNw2631BvlDq6bFfvoEI1If/8L290gpe0hT+zsQj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g47sYAAADcAAAADwAAAAAAAAAAAAAAAACYAgAAZHJz&#10;L2Rvd25yZXYueG1sUEsFBgAAAAAEAAQA9QAAAIsDAAAAAA==&#10;" path="m698,36r-67,l640,54r-18,9l644,107,698,36xe" fillcolor="black" stroked="f">
                    <v:path arrowok="t" o:connecttype="custom" o:connectlocs="698,36;631,36;640,54;622,63;644,107;698,36" o:connectangles="0,0,0,0,0,0"/>
                  </v:shape>
                  <v:shape id="Freeform 8" o:spid="_x0000_s1030" style="position:absolute;width:725;height:369;visibility:visible;mso-wrap-style:square;v-text-anchor:top" coordsize="725,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qmmcYA&#10;AADcAAAADwAAAGRycy9kb3ducmV2LnhtbESPQWvCQBSE74X+h+UVvDWbVg1t6irVUPAglmovvT2y&#10;z2ww+zZktxr99a4geBxm5htmMuttIw7U+dqxgpckBUFcOl1zpeB3+/X8BsIHZI2NY1JwIg+z6ePD&#10;BHPtjvxDh02oRISwz1GBCaHNpfSlIYs+cS1x9Hausxii7CqpOzxGuG3ka5pm0mLNccFgSwtD5X7z&#10;bxWM5Wj9N8/MnrL3XXH+Xm0L8oVSg6f+8wNEoD7cw7f2UisYjjO4nolHQE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qmmcYAAADcAAAADwAAAAAAAAAAAAAAAACYAgAAZHJz&#10;L2Rvd25yZXYueG1sUEsFBgAAAAAEAAQA9QAAAIsDAAAAAA==&#10;" path="m631,36r-18,9l622,63r18,-9l631,36xe" fillcolor="black" stroked="f">
                    <v:path arrowok="t" o:connecttype="custom" o:connectlocs="631,36;613,45;622,63;640,54;631,36" o:connectangles="0,0,0,0,0"/>
                  </v:shape>
                  <v:shape id="Freeform 9" o:spid="_x0000_s1031" style="position:absolute;width:725;height:369;visibility:visible;mso-wrap-style:square;v-text-anchor:top" coordsize="725,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YDAscA&#10;AADcAAAADwAAAGRycy9kb3ducmV2LnhtbESPT2vCQBTE74LfYXmF3nRTW6NNXaVtEHoQxT8Xb4/s&#10;MxvMvg3ZraZ++m6h4HGYmd8ws0Vna3Gh1leOFTwNExDEhdMVlwoO++VgCsIHZI21Y1LwQx4W835v&#10;hpl2V97SZRdKESHsM1RgQmgyKX1hyKIfuoY4eifXWgxRtqXULV4j3NZylCSptFhxXDDY0Keh4rz7&#10;tgrG8mV9/EjNmdLXU37brPY5+Vypx4fu/Q1EoC7cw//tL63geTyBvzPxCM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AwLHAAAA3AAAAA8AAAAAAAAAAAAAAAAAmAIAAGRy&#10;cy9kb3ducmV2LnhtbFBLBQYAAAAABAAEAPUAAACMAwAAAAA=&#10;" path="m725,l590,r23,45l631,36r67,l725,xe" fillcolor="black" stroked="f">
                    <v:path arrowok="t" o:connecttype="custom" o:connectlocs="725,0;590,0;613,45;631,36;698,36;725,0" o:connectangles="0,0,0,0,0,0"/>
                  </v:shape>
                </v:group>
                <w10:anchorlock/>
              </v:group>
            </w:pict>
          </mc:Fallback>
        </mc:AlternateContent>
      </w:r>
    </w:p>
    <w:p w:rsidR="00B60981" w:rsidRPr="00371C3A" w:rsidRDefault="00911CEC" w:rsidP="00B60981">
      <w:pPr>
        <w:pStyle w:val="BodyCopy"/>
        <w:tabs>
          <w:tab w:val="left" w:pos="3969"/>
        </w:tabs>
        <w:rPr>
          <w:noProof w:val="0"/>
        </w:rPr>
      </w:pPr>
      <w:r w:rsidRPr="00371C3A">
        <w:rPr>
          <w:noProof w:val="0"/>
        </w:rPr>
        <w:t>Display Grand Total</w:t>
      </w:r>
      <w:r w:rsidRPr="00371C3A">
        <w:rPr>
          <w:noProof w:val="0"/>
        </w:rPr>
        <w:tab/>
        <w:t xml:space="preserve">Display all Rows </w:t>
      </w:r>
    </w:p>
    <w:p w:rsidR="00B60981" w:rsidRPr="00371C3A" w:rsidRDefault="00911CEC" w:rsidP="00B60981">
      <w:pPr>
        <w:pStyle w:val="BodyCopy"/>
        <w:rPr>
          <w:noProof w:val="0"/>
        </w:rPr>
      </w:pPr>
      <w:r w:rsidRPr="00371C3A">
        <w:rPr>
          <w:noProof w:val="0"/>
        </w:rPr>
        <w:t>Hide Detail Rows to display Totals only</w:t>
      </w:r>
      <w:r w:rsidR="00B60981" w:rsidRPr="00371C3A">
        <w:rPr>
          <w:noProof w:val="0"/>
        </w:rPr>
        <w:br w:type="page"/>
      </w:r>
    </w:p>
    <w:p w:rsidR="00911CEC" w:rsidRPr="00371C3A" w:rsidRDefault="00911CEC" w:rsidP="00EB1A5B">
      <w:pPr>
        <w:pStyle w:val="BodyCopy"/>
        <w:tabs>
          <w:tab w:val="left" w:pos="1134"/>
        </w:tabs>
        <w:spacing w:after="240"/>
        <w:rPr>
          <w:noProof w:val="0"/>
        </w:rPr>
      </w:pPr>
      <w:r w:rsidRPr="00371C3A">
        <w:rPr>
          <w:lang w:val="en-US" w:eastAsia="en-US"/>
        </w:rPr>
        <mc:AlternateContent>
          <mc:Choice Requires="wpg">
            <w:drawing>
              <wp:anchor distT="0" distB="0" distL="114300" distR="114300" simplePos="0" relativeHeight="251778048" behindDoc="1" locked="0" layoutInCell="1" allowOverlap="1" wp14:anchorId="12CF45E8" wp14:editId="34B9901A">
                <wp:simplePos x="0" y="0"/>
                <wp:positionH relativeFrom="page">
                  <wp:posOffset>1730111</wp:posOffset>
                </wp:positionH>
                <wp:positionV relativeFrom="paragraph">
                  <wp:posOffset>-39370</wp:posOffset>
                </wp:positionV>
                <wp:extent cx="189781" cy="224287"/>
                <wp:effectExtent l="0" t="0" r="20320" b="4445"/>
                <wp:wrapNone/>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781" cy="224287"/>
                          <a:chOff x="2575" y="63"/>
                          <a:chExt cx="154" cy="274"/>
                        </a:xfrm>
                      </wpg:grpSpPr>
                      <wpg:grpSp>
                        <wpg:cNvPr id="332" name="Group 90"/>
                        <wpg:cNvGrpSpPr>
                          <a:grpSpLocks/>
                        </wpg:cNvGrpSpPr>
                        <wpg:grpSpPr bwMode="auto">
                          <a:xfrm>
                            <a:off x="2581" y="69"/>
                            <a:ext cx="142" cy="2"/>
                            <a:chOff x="2581" y="69"/>
                            <a:chExt cx="142" cy="2"/>
                          </a:xfrm>
                        </wpg:grpSpPr>
                        <wps:wsp>
                          <wps:cNvPr id="333" name="Freeform 91"/>
                          <wps:cNvSpPr>
                            <a:spLocks/>
                          </wps:cNvSpPr>
                          <wps:spPr bwMode="auto">
                            <a:xfrm>
                              <a:off x="2581" y="69"/>
                              <a:ext cx="142" cy="2"/>
                            </a:xfrm>
                            <a:custGeom>
                              <a:avLst/>
                              <a:gdLst>
                                <a:gd name="T0" fmla="+- 0 2581 2581"/>
                                <a:gd name="T1" fmla="*/ T0 w 142"/>
                                <a:gd name="T2" fmla="+- 0 2723 2581"/>
                                <a:gd name="T3" fmla="*/ T2 w 142"/>
                              </a:gdLst>
                              <a:ahLst/>
                              <a:cxnLst>
                                <a:cxn ang="0">
                                  <a:pos x="T1" y="0"/>
                                </a:cxn>
                                <a:cxn ang="0">
                                  <a:pos x="T3" y="0"/>
                                </a:cxn>
                              </a:cxnLst>
                              <a:rect l="0" t="0" r="r" b="b"/>
                              <a:pathLst>
                                <a:path w="142">
                                  <a:moveTo>
                                    <a:pt x="0" y="0"/>
                                  </a:moveTo>
                                  <a:lnTo>
                                    <a:pt x="14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4" name="Group 92"/>
                        <wpg:cNvGrpSpPr>
                          <a:grpSpLocks/>
                        </wpg:cNvGrpSpPr>
                        <wpg:grpSpPr bwMode="auto">
                          <a:xfrm>
                            <a:off x="2586" y="73"/>
                            <a:ext cx="2" cy="252"/>
                            <a:chOff x="2586" y="73"/>
                            <a:chExt cx="2" cy="252"/>
                          </a:xfrm>
                        </wpg:grpSpPr>
                        <wps:wsp>
                          <wps:cNvPr id="335" name="Freeform 93"/>
                          <wps:cNvSpPr>
                            <a:spLocks/>
                          </wps:cNvSpPr>
                          <wps:spPr bwMode="auto">
                            <a:xfrm>
                              <a:off x="2586" y="73"/>
                              <a:ext cx="2" cy="252"/>
                            </a:xfrm>
                            <a:custGeom>
                              <a:avLst/>
                              <a:gdLst>
                                <a:gd name="T0" fmla="+- 0 73 73"/>
                                <a:gd name="T1" fmla="*/ 73 h 252"/>
                                <a:gd name="T2" fmla="+- 0 325 73"/>
                                <a:gd name="T3" fmla="*/ 325 h 252"/>
                              </a:gdLst>
                              <a:ahLst/>
                              <a:cxnLst>
                                <a:cxn ang="0">
                                  <a:pos x="0" y="T1"/>
                                </a:cxn>
                                <a:cxn ang="0">
                                  <a:pos x="0" y="T3"/>
                                </a:cxn>
                              </a:cxnLst>
                              <a:rect l="0" t="0" r="r" b="b"/>
                              <a:pathLst>
                                <a:path h="252">
                                  <a:moveTo>
                                    <a:pt x="0" y="0"/>
                                  </a:moveTo>
                                  <a:lnTo>
                                    <a:pt x="0" y="252"/>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6" name="Group 94"/>
                        <wpg:cNvGrpSpPr>
                          <a:grpSpLocks/>
                        </wpg:cNvGrpSpPr>
                        <wpg:grpSpPr bwMode="auto">
                          <a:xfrm>
                            <a:off x="2718" y="73"/>
                            <a:ext cx="2" cy="252"/>
                            <a:chOff x="2718" y="73"/>
                            <a:chExt cx="2" cy="252"/>
                          </a:xfrm>
                        </wpg:grpSpPr>
                        <wps:wsp>
                          <wps:cNvPr id="337" name="Freeform 95"/>
                          <wps:cNvSpPr>
                            <a:spLocks/>
                          </wps:cNvSpPr>
                          <wps:spPr bwMode="auto">
                            <a:xfrm>
                              <a:off x="2718" y="73"/>
                              <a:ext cx="2" cy="252"/>
                            </a:xfrm>
                            <a:custGeom>
                              <a:avLst/>
                              <a:gdLst>
                                <a:gd name="T0" fmla="+- 0 73 73"/>
                                <a:gd name="T1" fmla="*/ 73 h 252"/>
                                <a:gd name="T2" fmla="+- 0 325 73"/>
                                <a:gd name="T3" fmla="*/ 325 h 252"/>
                              </a:gdLst>
                              <a:ahLst/>
                              <a:cxnLst>
                                <a:cxn ang="0">
                                  <a:pos x="0" y="T1"/>
                                </a:cxn>
                                <a:cxn ang="0">
                                  <a:pos x="0" y="T3"/>
                                </a:cxn>
                              </a:cxnLst>
                              <a:rect l="0" t="0" r="r" b="b"/>
                              <a:pathLst>
                                <a:path h="252">
                                  <a:moveTo>
                                    <a:pt x="0" y="0"/>
                                  </a:moveTo>
                                  <a:lnTo>
                                    <a:pt x="0" y="252"/>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8" name="Group 96"/>
                        <wpg:cNvGrpSpPr>
                          <a:grpSpLocks/>
                        </wpg:cNvGrpSpPr>
                        <wpg:grpSpPr bwMode="auto">
                          <a:xfrm>
                            <a:off x="2581" y="330"/>
                            <a:ext cx="142" cy="2"/>
                            <a:chOff x="2581" y="330"/>
                            <a:chExt cx="142" cy="2"/>
                          </a:xfrm>
                        </wpg:grpSpPr>
                        <wps:wsp>
                          <wps:cNvPr id="339" name="Freeform 97"/>
                          <wps:cNvSpPr>
                            <a:spLocks/>
                          </wps:cNvSpPr>
                          <wps:spPr bwMode="auto">
                            <a:xfrm>
                              <a:off x="2581" y="330"/>
                              <a:ext cx="142" cy="2"/>
                            </a:xfrm>
                            <a:custGeom>
                              <a:avLst/>
                              <a:gdLst>
                                <a:gd name="T0" fmla="+- 0 2581 2581"/>
                                <a:gd name="T1" fmla="*/ T0 w 142"/>
                                <a:gd name="T2" fmla="+- 0 2723 2581"/>
                                <a:gd name="T3" fmla="*/ T2 w 142"/>
                              </a:gdLst>
                              <a:ahLst/>
                              <a:cxnLst>
                                <a:cxn ang="0">
                                  <a:pos x="T1" y="0"/>
                                </a:cxn>
                                <a:cxn ang="0">
                                  <a:pos x="T3" y="0"/>
                                </a:cxn>
                              </a:cxnLst>
                              <a:rect l="0" t="0" r="r" b="b"/>
                              <a:pathLst>
                                <a:path w="142">
                                  <a:moveTo>
                                    <a:pt x="0" y="0"/>
                                  </a:moveTo>
                                  <a:lnTo>
                                    <a:pt x="14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E81DDC2" id="Group 331" o:spid="_x0000_s1026" style="position:absolute;margin-left:136.25pt;margin-top:-3.1pt;width:14.95pt;height:17.65pt;z-index:-251538432;mso-position-horizontal-relative:page" coordorigin="2575,63" coordsize="15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">
                <v:group id="Group 90" o:spid="_x0000_s1027" style="position:absolute;left:2581;top:69;width:142;height:2" coordorigin="2581,69" coordsize="1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shape id="Freeform 91" o:spid="_x0000_s1028" style="position:absolute;left:2581;top:69;width:142;height:2;visibility:visible;mso-wrap-style:square;v-text-anchor:top" coordsize="1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pEf8UA&#10;AADcAAAADwAAAGRycy9kb3ducmV2LnhtbESPQWvCQBSE7wX/w/IEb82mDZQaXUWkgUBPtR5yfGSf&#10;SWz2bdxdNemv7xYKPQ4z8w2z3o6mFzdyvrOs4ClJQRDXVnfcKDh+Fo+vIHxA1thbJgUTedhuZg9r&#10;zLW98wfdDqEREcI+RwVtCEMupa9bMugTOxBH72SdwRCla6R2eI9w08vnNH2RBjuOCy0OtG+p/jpc&#10;jYLhXHTZcleUThfV92Vq9PtbFZRazMfdCkSgMfyH/9qlVpBlGfyeiUd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mkR/xQAAANwAAAAPAAAAAAAAAAAAAAAAAJgCAABkcnMv&#10;ZG93bnJldi54bWxQSwUGAAAAAAQABAD1AAAAigMAAAAA&#10;" path="m,l142,e" filled="f" strokeweight=".58pt">
                    <v:path arrowok="t" o:connecttype="custom" o:connectlocs="0,0;142,0" o:connectangles="0,0"/>
                  </v:shape>
                </v:group>
                <v:group id="Group 92" o:spid="_x0000_s1029" style="position:absolute;left:2586;top:73;width:2;height:252" coordorigin="2586,73" coordsize="2,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1c4A8UAAADcAAAADwAAAGRycy9kb3ducmV2LnhtbESPT2vCQBTE7wW/w/KE&#10;3uomphWJriKipQcR/APi7ZF9JsHs25Bdk/jtuwWhx2FmfsPMl72pREuNKy0riEcRCOLM6pJzBefT&#10;9mMKwnlkjZVlUvAkB8vF4G2OqbYdH6g9+lwECLsUFRTe16mULivIoBvZmjh4N9sY9EE2udQNdgFu&#10;KjmOook0WHJYKLCmdUHZ/fgwCr477FZJvGl399v6eT197S+7mJR6H/arGQhPvf8Pv9o/WkGSfM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OAPFAAAA3AAA&#10;AA8AAAAAAAAAAAAAAAAAqgIAAGRycy9kb3ducmV2LnhtbFBLBQYAAAAABAAEAPoAAACcAwAAAAA=&#10;">
                  <v:shape id="Freeform 93" o:spid="_x0000_s1030" style="position:absolute;left:2586;top:73;width:2;height:252;visibility:visible;mso-wrap-style:square;v-text-anchor:top" coordsize="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7g5MUA&#10;AADcAAAADwAAAGRycy9kb3ducmV2LnhtbESPQWvCQBSE7wX/w/IEb3XThBaJrlKEgFA8NPbS2zP7&#10;TIK7b2N2a5J/7xYKPQ4z8w2z2Y3WiDv1vnWs4GWZgCCunG65VvB1Kp5XIHxA1mgck4KJPOy2s6cN&#10;5toN/En3MtQiQtjnqKAJocul9FVDFv3SdcTRu7jeYoiyr6XucYhwa2SaJG/SYstxocGO9g1V1/LH&#10;Kvg2oShPZ758+OMtM+lUnY+HlVKL+fi+BhFoDP/hv/ZBK8iyV/g9E4+A3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PuDkxQAAANwAAAAPAAAAAAAAAAAAAAAAAJgCAABkcnMv&#10;ZG93bnJldi54bWxQSwUGAAAAAAQABAD1AAAAigMAAAAA&#10;" path="m,l,252e" filled="f" strokeweight=".58pt">
                    <v:path arrowok="t" o:connecttype="custom" o:connectlocs="0,73;0,325" o:connectangles="0,0"/>
                  </v:shape>
                </v:group>
                <v:group id="Group 94" o:spid="_x0000_s1031" style="position:absolute;left:2718;top:73;width:2;height:252" coordorigin="2718,73" coordsize="2,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MkD78QAAADcAAAADwAAAGRycy9kb3ducmV2LnhtbESPQYvCMBSE7wv+h/AE&#10;b2tay4pUo4ioeJCFVUG8PZpnW2xeShPb+u/NwsIeh5n5hlmselOJlhpXWlYQjyMQxJnVJecKLufd&#10;5wyE88gaK8uk4EUOVsvBxwJTbTv+ofbkcxEg7FJUUHhfp1K6rCCDbmxr4uDdbWPQB9nkUjfYBbip&#10;5CSKptJgyWGhwJo2BWWP09Mo2HfYrZ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MkD78QAAADcAAAA&#10;DwAAAAAAAAAAAAAAAACqAgAAZHJzL2Rvd25yZXYueG1sUEsFBgAAAAAEAAQA+gAAAJsDAAAAAA==&#10;">
                  <v:shape id="Freeform 95" o:spid="_x0000_s1032" style="position:absolute;left:2718;top:73;width:2;height:252;visibility:visible;mso-wrap-style:square;v-text-anchor:top" coordsize="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bCMUA&#10;AADcAAAADwAAAGRycy9kb3ducmV2LnhtbESPQWvCQBSE7wX/w/IEb3XTBFqJrlKEgFA8NPbS2zP7&#10;TIK7b2N2a5J/7xYKPQ4z8w2z2Y3WiDv1vnWs4GWZgCCunG65VvB1Kp5XIHxA1mgck4KJPOy2s6cN&#10;5toN/En3MtQiQtjnqKAJocul9FVDFv3SdcTRu7jeYoiyr6XucYhwa2SaJK/SYstxocGO9g1V1/LH&#10;Kvg2oShPZ758+OMtM+lUnY+HlVKL+fi+BhFoDP/hv/ZBK8iyN/g9E4+A3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oNsIxQAAANwAAAAPAAAAAAAAAAAAAAAAAJgCAABkcnMv&#10;ZG93bnJldi54bWxQSwUGAAAAAAQABAD1AAAAigMAAAAA&#10;" path="m,l,252e" filled="f" strokeweight=".58pt">
                    <v:path arrowok="t" o:connecttype="custom" o:connectlocs="0,73;0,325" o:connectangles="0,0"/>
                  </v:shape>
                </v:group>
                <v:group id="Group 96" o:spid="_x0000_s1033" style="position:absolute;left:2581;top:330;width:142;height:2" coordorigin="2581,330" coordsize="1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1hoyBsEAAADcAAAADwAA&#10;AAAAAAAAAAAAAACqAgAAZHJzL2Rvd25yZXYueG1sUEsFBgAAAAAEAAQA+gAAAJgDAAAAAA==&#10;">
                  <v:shape id="Freeform 97" o:spid="_x0000_s1034" style="position:absolute;left:2581;top:330;width:142;height:2;visibility:visible;mso-wrap-style:square;v-text-anchor:top" coordsize="1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JzlcQA&#10;AADcAAAADwAAAGRycy9kb3ducmV2LnhtbESPT4vCMBTE78J+h/AWvGnqFkSrUWTZguDJPwePj+Zt&#10;27V56SZRq5/eCILHYWZ+w8yXnWnEhZyvLSsYDRMQxIXVNZcKDvt8MAHhA7LGxjIpuJGH5eKjN8dM&#10;2ytv6bILpYgQ9hkqqEJoMyl9UZFBP7QtcfR+rTMYonSl1A6vEW4a+ZUkY2mw5rhQYUvfFRWn3dko&#10;aP/yOp2u8rXT+fH+fyv15ucYlOp/dqsZiEBdeIdf7bVWkKZTeJ6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yc5XEAAAA3AAAAA8AAAAAAAAAAAAAAAAAmAIAAGRycy9k&#10;b3ducmV2LnhtbFBLBQYAAAAABAAEAPUAAACJAwAAAAA=&#10;" path="m,l142,e" filled="f" strokeweight=".58pt">
                    <v:path arrowok="t" o:connecttype="custom" o:connectlocs="0,0;142,0" o:connectangles="0,0"/>
                  </v:shape>
                </v:group>
                <w10:wrap anchorx="page"/>
              </v:group>
            </w:pict>
          </mc:Fallback>
        </mc:AlternateContent>
      </w:r>
      <w:r w:rsidRPr="00371C3A">
        <w:rPr>
          <w:noProof w:val="0"/>
        </w:rPr>
        <w:t>Click</w:t>
      </w:r>
      <w:r w:rsidRPr="00371C3A">
        <w:rPr>
          <w:noProof w:val="0"/>
        </w:rPr>
        <w:tab/>
        <w:t>2</w:t>
      </w:r>
      <w:r w:rsidR="00EB1A5B" w:rsidRPr="00371C3A">
        <w:rPr>
          <w:noProof w:val="0"/>
        </w:rPr>
        <w:t xml:space="preserve"> </w:t>
      </w:r>
      <w:r w:rsidRPr="00371C3A">
        <w:rPr>
          <w:noProof w:val="0"/>
        </w:rPr>
        <w:t xml:space="preserve"> to </w:t>
      </w:r>
      <w:r w:rsidR="00EB1A5B" w:rsidRPr="00371C3A">
        <w:rPr>
          <w:noProof w:val="0"/>
        </w:rPr>
        <w:t xml:space="preserve"> </w:t>
      </w:r>
      <w:r w:rsidRPr="00371C3A">
        <w:rPr>
          <w:noProof w:val="0"/>
        </w:rPr>
        <w:t>hide detail rows and display Totals only.</w:t>
      </w:r>
    </w:p>
    <w:p w:rsidR="00911CEC" w:rsidRPr="00371C3A" w:rsidRDefault="00911CEC" w:rsidP="00911CEC">
      <w:pPr>
        <w:widowControl w:val="0"/>
        <w:spacing w:after="0" w:line="200" w:lineRule="atLeast"/>
        <w:rPr>
          <w:rFonts w:ascii="Arial" w:eastAsia="Arial" w:hAnsi="Arial" w:cs="Arial"/>
          <w:sz w:val="20"/>
          <w:szCs w:val="20"/>
          <w:lang w:eastAsia="en-US"/>
        </w:rPr>
      </w:pPr>
      <w:r w:rsidRPr="00371C3A">
        <w:rPr>
          <w:rFonts w:ascii="Arial" w:eastAsia="Arial" w:hAnsi="Arial" w:cs="Arial"/>
          <w:noProof/>
          <w:sz w:val="20"/>
          <w:szCs w:val="20"/>
          <w:lang w:val="en-US" w:eastAsia="en-US"/>
        </w:rPr>
        <w:drawing>
          <wp:inline distT="0" distB="0" distL="0" distR="0" wp14:anchorId="4DD9FF79" wp14:editId="3F2AB07B">
            <wp:extent cx="4561860" cy="1885569"/>
            <wp:effectExtent l="0" t="0" r="0" b="0"/>
            <wp:docPr id="31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png"/>
                    <pic:cNvPicPr/>
                  </pic:nvPicPr>
                  <pic:blipFill>
                    <a:blip r:embed="rId230" cstate="print"/>
                    <a:stretch>
                      <a:fillRect/>
                    </a:stretch>
                  </pic:blipFill>
                  <pic:spPr>
                    <a:xfrm>
                      <a:off x="0" y="0"/>
                      <a:ext cx="4561860" cy="1885569"/>
                    </a:xfrm>
                    <a:prstGeom prst="rect">
                      <a:avLst/>
                    </a:prstGeom>
                  </pic:spPr>
                </pic:pic>
              </a:graphicData>
            </a:graphic>
          </wp:inline>
        </w:drawing>
      </w:r>
    </w:p>
    <w:p w:rsidR="00911CEC" w:rsidRPr="00371C3A" w:rsidRDefault="00911CEC" w:rsidP="00911CEC">
      <w:pPr>
        <w:widowControl w:val="0"/>
        <w:spacing w:before="4" w:after="0" w:line="240" w:lineRule="auto"/>
        <w:rPr>
          <w:rFonts w:ascii="Arial" w:eastAsia="Arial" w:hAnsi="Arial" w:cs="Arial"/>
          <w:sz w:val="21"/>
          <w:szCs w:val="21"/>
          <w:lang w:eastAsia="en-US"/>
        </w:rPr>
      </w:pPr>
    </w:p>
    <w:p w:rsidR="00911CEC" w:rsidRPr="00371C3A" w:rsidRDefault="00EB1A5B" w:rsidP="00EB1A5B">
      <w:pPr>
        <w:pStyle w:val="BodyCopy"/>
        <w:tabs>
          <w:tab w:val="left" w:pos="1134"/>
        </w:tabs>
        <w:rPr>
          <w:noProof w:val="0"/>
        </w:rPr>
      </w:pPr>
      <w:r w:rsidRPr="00371C3A">
        <w:rPr>
          <w:lang w:val="en-US" w:eastAsia="en-US"/>
        </w:rPr>
        <mc:AlternateContent>
          <mc:Choice Requires="wpg">
            <w:drawing>
              <wp:anchor distT="0" distB="0" distL="114300" distR="114300" simplePos="0" relativeHeight="251780096" behindDoc="1" locked="0" layoutInCell="1" allowOverlap="1" wp14:anchorId="63C12B42" wp14:editId="04A5753F">
                <wp:simplePos x="0" y="0"/>
                <wp:positionH relativeFrom="page">
                  <wp:posOffset>1768416</wp:posOffset>
                </wp:positionH>
                <wp:positionV relativeFrom="paragraph">
                  <wp:posOffset>290424</wp:posOffset>
                </wp:positionV>
                <wp:extent cx="208184" cy="214338"/>
                <wp:effectExtent l="0" t="0" r="20955" b="14605"/>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184" cy="214338"/>
                          <a:chOff x="3004" y="148"/>
                          <a:chExt cx="152" cy="274"/>
                        </a:xfrm>
                      </wpg:grpSpPr>
                      <wpg:grpSp>
                        <wpg:cNvPr id="314" name="Group 108"/>
                        <wpg:cNvGrpSpPr>
                          <a:grpSpLocks/>
                        </wpg:cNvGrpSpPr>
                        <wpg:grpSpPr bwMode="auto">
                          <a:xfrm>
                            <a:off x="3010" y="154"/>
                            <a:ext cx="141" cy="2"/>
                            <a:chOff x="3010" y="154"/>
                            <a:chExt cx="141" cy="2"/>
                          </a:xfrm>
                        </wpg:grpSpPr>
                        <wps:wsp>
                          <wps:cNvPr id="315" name="Freeform 109"/>
                          <wps:cNvSpPr>
                            <a:spLocks/>
                          </wps:cNvSpPr>
                          <wps:spPr bwMode="auto">
                            <a:xfrm>
                              <a:off x="3010" y="154"/>
                              <a:ext cx="141" cy="2"/>
                            </a:xfrm>
                            <a:custGeom>
                              <a:avLst/>
                              <a:gdLst>
                                <a:gd name="T0" fmla="+- 0 3010 3010"/>
                                <a:gd name="T1" fmla="*/ T0 w 141"/>
                                <a:gd name="T2" fmla="+- 0 3150 3010"/>
                                <a:gd name="T3" fmla="*/ T2 w 141"/>
                              </a:gdLst>
                              <a:ahLst/>
                              <a:cxnLst>
                                <a:cxn ang="0">
                                  <a:pos x="T1" y="0"/>
                                </a:cxn>
                                <a:cxn ang="0">
                                  <a:pos x="T3" y="0"/>
                                </a:cxn>
                              </a:cxnLst>
                              <a:rect l="0" t="0" r="r" b="b"/>
                              <a:pathLst>
                                <a:path w="141">
                                  <a:moveTo>
                                    <a:pt x="0" y="0"/>
                                  </a:moveTo>
                                  <a:lnTo>
                                    <a:pt x="1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6" name="Group 110"/>
                        <wpg:cNvGrpSpPr>
                          <a:grpSpLocks/>
                        </wpg:cNvGrpSpPr>
                        <wpg:grpSpPr bwMode="auto">
                          <a:xfrm>
                            <a:off x="3014" y="158"/>
                            <a:ext cx="2" cy="252"/>
                            <a:chOff x="3014" y="158"/>
                            <a:chExt cx="2" cy="252"/>
                          </a:xfrm>
                        </wpg:grpSpPr>
                        <wps:wsp>
                          <wps:cNvPr id="317" name="Freeform 111"/>
                          <wps:cNvSpPr>
                            <a:spLocks/>
                          </wps:cNvSpPr>
                          <wps:spPr bwMode="auto">
                            <a:xfrm>
                              <a:off x="3014" y="158"/>
                              <a:ext cx="2" cy="252"/>
                            </a:xfrm>
                            <a:custGeom>
                              <a:avLst/>
                              <a:gdLst>
                                <a:gd name="T0" fmla="+- 0 158 158"/>
                                <a:gd name="T1" fmla="*/ 158 h 252"/>
                                <a:gd name="T2" fmla="+- 0 410 158"/>
                                <a:gd name="T3" fmla="*/ 410 h 252"/>
                              </a:gdLst>
                              <a:ahLst/>
                              <a:cxnLst>
                                <a:cxn ang="0">
                                  <a:pos x="0" y="T1"/>
                                </a:cxn>
                                <a:cxn ang="0">
                                  <a:pos x="0" y="T3"/>
                                </a:cxn>
                              </a:cxnLst>
                              <a:rect l="0" t="0" r="r" b="b"/>
                              <a:pathLst>
                                <a:path h="252">
                                  <a:moveTo>
                                    <a:pt x="0" y="0"/>
                                  </a:moveTo>
                                  <a:lnTo>
                                    <a:pt x="0" y="252"/>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8" name="Group 112"/>
                        <wpg:cNvGrpSpPr>
                          <a:grpSpLocks/>
                        </wpg:cNvGrpSpPr>
                        <wpg:grpSpPr bwMode="auto">
                          <a:xfrm>
                            <a:off x="3145" y="158"/>
                            <a:ext cx="2" cy="252"/>
                            <a:chOff x="3145" y="158"/>
                            <a:chExt cx="2" cy="252"/>
                          </a:xfrm>
                        </wpg:grpSpPr>
                        <wps:wsp>
                          <wps:cNvPr id="319" name="Freeform 113"/>
                          <wps:cNvSpPr>
                            <a:spLocks/>
                          </wps:cNvSpPr>
                          <wps:spPr bwMode="auto">
                            <a:xfrm>
                              <a:off x="3145" y="158"/>
                              <a:ext cx="2" cy="252"/>
                            </a:xfrm>
                            <a:custGeom>
                              <a:avLst/>
                              <a:gdLst>
                                <a:gd name="T0" fmla="+- 0 158 158"/>
                                <a:gd name="T1" fmla="*/ 158 h 252"/>
                                <a:gd name="T2" fmla="+- 0 410 158"/>
                                <a:gd name="T3" fmla="*/ 410 h 252"/>
                              </a:gdLst>
                              <a:ahLst/>
                              <a:cxnLst>
                                <a:cxn ang="0">
                                  <a:pos x="0" y="T1"/>
                                </a:cxn>
                                <a:cxn ang="0">
                                  <a:pos x="0" y="T3"/>
                                </a:cxn>
                              </a:cxnLst>
                              <a:rect l="0" t="0" r="r" b="b"/>
                              <a:pathLst>
                                <a:path h="252">
                                  <a:moveTo>
                                    <a:pt x="0" y="0"/>
                                  </a:moveTo>
                                  <a:lnTo>
                                    <a:pt x="0" y="252"/>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0" name="Group 114"/>
                        <wpg:cNvGrpSpPr>
                          <a:grpSpLocks/>
                        </wpg:cNvGrpSpPr>
                        <wpg:grpSpPr bwMode="auto">
                          <a:xfrm>
                            <a:off x="3010" y="415"/>
                            <a:ext cx="141" cy="2"/>
                            <a:chOff x="3010" y="415"/>
                            <a:chExt cx="141" cy="2"/>
                          </a:xfrm>
                        </wpg:grpSpPr>
                        <wps:wsp>
                          <wps:cNvPr id="321" name="Freeform 115"/>
                          <wps:cNvSpPr>
                            <a:spLocks/>
                          </wps:cNvSpPr>
                          <wps:spPr bwMode="auto">
                            <a:xfrm>
                              <a:off x="3010" y="415"/>
                              <a:ext cx="141" cy="2"/>
                            </a:xfrm>
                            <a:custGeom>
                              <a:avLst/>
                              <a:gdLst>
                                <a:gd name="T0" fmla="+- 0 3010 3010"/>
                                <a:gd name="T1" fmla="*/ T0 w 141"/>
                                <a:gd name="T2" fmla="+- 0 3150 3010"/>
                                <a:gd name="T3" fmla="*/ T2 w 141"/>
                              </a:gdLst>
                              <a:ahLst/>
                              <a:cxnLst>
                                <a:cxn ang="0">
                                  <a:pos x="T1" y="0"/>
                                </a:cxn>
                                <a:cxn ang="0">
                                  <a:pos x="T3" y="0"/>
                                </a:cxn>
                              </a:cxnLst>
                              <a:rect l="0" t="0" r="r" b="b"/>
                              <a:pathLst>
                                <a:path w="141">
                                  <a:moveTo>
                                    <a:pt x="0" y="0"/>
                                  </a:moveTo>
                                  <a:lnTo>
                                    <a:pt x="1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B5936E3" id="Group 313" o:spid="_x0000_s1026" style="position:absolute;margin-left:139.25pt;margin-top:22.85pt;width:16.4pt;height:16.9pt;z-index:-251536384;mso-position-horizontal-relative:page" coordorigin="3004,148" coordsize="15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">
                <v:group id="Group 108" o:spid="_x0000_s1027" style="position:absolute;left:3010;top:154;width:141;height:2" coordorigin="3010,154" coordsize="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shape id="Freeform 109" o:spid="_x0000_s1028" style="position:absolute;left:3010;top:154;width:141;height:2;visibility:visible;mso-wrap-style:square;v-text-anchor:top" coordsize="1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fLo8UA&#10;AADcAAAADwAAAGRycy9kb3ducmV2LnhtbESPQUvDQBSE70L/w/IKXqTd1KLVNJsiQqEHL62ieHtk&#10;X5No9m3cfbbpv3cLBY/DzHzDFKvBdepAIbaeDcymGSjiytuWawNvr+vJA6goyBY7z2TgRBFW5eiq&#10;wNz6I2/psJNaJQjHHA00In2udawachinvidO3t4Hh5JkqLUNeExw1+nbLLvXDltOCw329NxQ9b37&#10;dQbsmrUWFxby8hXfP93Nx+MPz425Hg9PS1BCg/yHL+2NNTCf3cH5TDoCuv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98ujxQAAANwAAAAPAAAAAAAAAAAAAAAAAJgCAABkcnMv&#10;ZG93bnJldi54bWxQSwUGAAAAAAQABAD1AAAAigMAAAAA&#10;" path="m,l140,e" filled="f" strokeweight=".58pt">
                    <v:path arrowok="t" o:connecttype="custom" o:connectlocs="0,0;140,0" o:connectangles="0,0"/>
                  </v:shape>
                </v:group>
                <v:group id="Group 110" o:spid="_x0000_s1029" style="position:absolute;left:3014;top:158;width:2;height:252" coordorigin="3014,158" coordsize="2,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3xfj8YAAADcAAAADwAAAGRycy9kb3ducmV2LnhtbESPzWrDMBCE74G+g9hC&#10;b4nsmoTgRgnBtKUHU4hTKL0t1sY2sVbGUv3z9lWgkOMwM98wu8NkWjFQ7xrLCuJVBIK4tLrhSsHX&#10;+W25BeE8ssbWMimYycFh/7DYYartyCcaCl+JAGGXooLa+y6V0pU1GXQr2xEH72J7gz7IvpK6xzHA&#10;TSufo2gjDTYcFmrsKKupvBa/RsH7iOMxiV+H/HrJ5p/z+vM7j0mpp8fp+ALC0+Tv4f/2h1aQxBu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fF+PxgAAANwA&#10;AAAPAAAAAAAAAAAAAAAAAKoCAABkcnMvZG93bnJldi54bWxQSwUGAAAAAAQABAD6AAAAnQMAAAAA&#10;">
                  <v:shape id="Freeform 111" o:spid="_x0000_s1030" style="position:absolute;left:3014;top:158;width:2;height:252;visibility:visible;mso-wrap-style:square;v-text-anchor:top" coordsize="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WHaMQA&#10;AADcAAAADwAAAGRycy9kb3ducmV2LnhtbESPQYvCMBSE7wv+h/AEb2uqgivdpiILgiAerF729mye&#10;bTF56TZR6783grDHYWa+YbJlb424Uecbxwom4wQEcel0w5WC42H9uQDhA7JG45gUPMjDMh98ZJhq&#10;d+c93YpQiQhhn6KCOoQ2ldKXNVn0Y9cSR+/sOoshyq6SusN7hFsjp0kylxYbjgs1tvRTU3kprlbB&#10;rwnr4nDi89bv/mZm+ihPu81CqdGwX32DCNSH//C7vdEKZpMveJ2JR0Dm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Vh2jEAAAA3AAAAA8AAAAAAAAAAAAAAAAAmAIAAGRycy9k&#10;b3ducmV2LnhtbFBLBQYAAAAABAAEAPUAAACJAwAAAAA=&#10;" path="m,l,252e" filled="f" strokeweight=".58pt">
                    <v:path arrowok="t" o:connecttype="custom" o:connectlocs="0,158;0,410" o:connectangles="0,0"/>
                  </v:shape>
                </v:group>
                <v:group id="Group 112" o:spid="_x0000_s1031" style="position:absolute;left:3145;top:158;width:2;height:252" coordorigin="3145,158" coordsize="2,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9uZsIAAADcAAAADwAAAGRycy9kb3ducmV2LnhtbERPy4rCMBTdC/5DuMLs&#10;NO2IIh1TERkHFyKoA8PsLs3tA5ub0sS2/r1ZCC4P573eDKYWHbWusqwgnkUgiDOrKy4U/F730xUI&#10;55E11pZJwYMcbNLxaI2Jtj2fqbv4QoQQdgkqKL1vEildVpJBN7MNceBy2xr0AbaF1C32IdzU8jOK&#10;ltJgxaGhxIZ2JWW3y90o+Omx387j7+54y3eP/+vi9HeMSamPybD9AuFp8G/xy33QCu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2vbmbCAAAA3AAAAA8A&#10;AAAAAAAAAAAAAAAAqgIAAGRycy9kb3ducmV2LnhtbFBLBQYAAAAABAAEAPoAAACZAwAAAAA=&#10;">
                  <v:shape id="Freeform 113" o:spid="_x0000_s1032" style="position:absolute;left:3145;top:158;width:2;height:252;visibility:visible;mso-wrap-style:square;v-text-anchor:top" coordsize="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a2gcUA&#10;AADcAAAADwAAAGRycy9kb3ducmV2LnhtbESPT2vCQBTE7wW/w/IK3upGA0VTVykFQRAPRi/entln&#10;Err7Nma3+fPt3UKhx2FmfsOst4M1oqPW144VzGcJCOLC6ZpLBZfz7m0JwgdkjcYxKRjJw3YzeVlj&#10;pl3PJ+ryUIoIYZ+hgiqEJpPSFxVZ9DPXEEfv7lqLIcq2lLrFPsKtkYskeZcWa44LFTb0VVHxnf9Y&#10;BVcTdvn5xveDPz5SsxiL23G/VGr6Onx+gAg0hP/wX3uvFaTzFfyeiUdAb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raBxQAAANwAAAAPAAAAAAAAAAAAAAAAAJgCAABkcnMv&#10;ZG93bnJldi54bWxQSwUGAAAAAAQABAD1AAAAigMAAAAA&#10;" path="m,l,252e" filled="f" strokeweight=".58pt">
                    <v:path arrowok="t" o:connecttype="custom" o:connectlocs="0,158;0,410" o:connectangles="0,0"/>
                  </v:shape>
                </v:group>
                <v:group id="Group 114" o:spid="_x0000_s1033" style="position:absolute;left:3010;top:415;width:141;height:2" coordorigin="3010,415" coordsize="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Wo3cMAAADcAAAADwAAAGRycy9kb3ducmV2LnhtbERPy2rCQBTdF/oPwxW6&#10;q5MoikTHINKWLoLgA0p3l8w1CcncCZlpHn/fWQguD+e9S0fTiJ46V1lWEM8jEMS51RUXCm7Xz/cN&#10;COeRNTaWScFEDtL968sOE20HPlN/8YUIIewSVFB63yZSurwkg25uW+LA3W1n0AfYFVJ3OIRw08hF&#10;FK2lwYpDQ4ktHUvK68ufUfA14HBYxh99Vt+P0+91dfrJYlLqbTYetiA8jf4pfri/tYLlI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tajdwwAAANwAAAAP&#10;AAAAAAAAAAAAAAAAAKoCAABkcnMvZG93bnJldi54bWxQSwUGAAAAAAQABAD6AAAAmgMAAAAA&#10;">
                  <v:shape id="Freeform 115" o:spid="_x0000_s1034" style="position:absolute;left:3010;top:415;width:141;height:2;visibility:visible;mso-wrap-style:square;v-text-anchor:top" coordsize="1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AHHcUA&#10;AADcAAAADwAAAGRycy9kb3ducmV2LnhtbESPzWoCQRCE7wHfYWghF9FZFaJZHUUCQg65+ENCbs1O&#10;u7vJTs8609HN2zsBIceiqr6iluvONepCIdaeDYxHGSjiwtuaSwPHw3Y4BxUF2WLjmQz8UoT1qvew&#10;xNz6K+/ospdSJQjHHA1UIm2udSwqchhHviVO3skHh5JkKLUNeE1w1+hJlj1phzWnhQpbeqmo+N7/&#10;OAN2y1qLCzN5+4rvn27w8XzmqTGP/W6zACXUyX/43n61BqaTMfydSUdAr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oAcdxQAAANwAAAAPAAAAAAAAAAAAAAAAAJgCAABkcnMv&#10;ZG93bnJldi54bWxQSwUGAAAAAAQABAD1AAAAigMAAAAA&#10;" path="m,l140,e" filled="f" strokeweight=".58pt">
                    <v:path arrowok="t" o:connecttype="custom" o:connectlocs="0,0;140,0" o:connectangles="0,0"/>
                  </v:shape>
                </v:group>
                <w10:wrap anchorx="page"/>
              </v:group>
            </w:pict>
          </mc:Fallback>
        </mc:AlternateContent>
      </w:r>
      <w:r w:rsidR="009774CA" w:rsidRPr="00371C3A">
        <w:rPr>
          <w:lang w:val="en-US" w:eastAsia="en-US"/>
        </w:rPr>
        <mc:AlternateContent>
          <mc:Choice Requires="wpg">
            <w:drawing>
              <wp:anchor distT="0" distB="0" distL="114300" distR="114300" simplePos="0" relativeHeight="251779072" behindDoc="1" locked="0" layoutInCell="1" allowOverlap="1" wp14:anchorId="5A8FA570" wp14:editId="53CA9254">
                <wp:simplePos x="0" y="0"/>
                <wp:positionH relativeFrom="page">
                  <wp:posOffset>1738366</wp:posOffset>
                </wp:positionH>
                <wp:positionV relativeFrom="paragraph">
                  <wp:posOffset>19050</wp:posOffset>
                </wp:positionV>
                <wp:extent cx="181858" cy="226699"/>
                <wp:effectExtent l="0" t="0" r="8890" b="20955"/>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858" cy="226699"/>
                          <a:chOff x="3004" y="-8"/>
                          <a:chExt cx="152" cy="274"/>
                        </a:xfrm>
                      </wpg:grpSpPr>
                      <wpg:grpSp>
                        <wpg:cNvPr id="323" name="Group 99"/>
                        <wpg:cNvGrpSpPr>
                          <a:grpSpLocks/>
                        </wpg:cNvGrpSpPr>
                        <wpg:grpSpPr bwMode="auto">
                          <a:xfrm>
                            <a:off x="3010" y="-2"/>
                            <a:ext cx="141" cy="2"/>
                            <a:chOff x="3010" y="-2"/>
                            <a:chExt cx="141" cy="2"/>
                          </a:xfrm>
                        </wpg:grpSpPr>
                        <wps:wsp>
                          <wps:cNvPr id="324" name="Freeform 100"/>
                          <wps:cNvSpPr>
                            <a:spLocks/>
                          </wps:cNvSpPr>
                          <wps:spPr bwMode="auto">
                            <a:xfrm>
                              <a:off x="3010" y="-2"/>
                              <a:ext cx="141" cy="2"/>
                            </a:xfrm>
                            <a:custGeom>
                              <a:avLst/>
                              <a:gdLst>
                                <a:gd name="T0" fmla="+- 0 3010 3010"/>
                                <a:gd name="T1" fmla="*/ T0 w 141"/>
                                <a:gd name="T2" fmla="+- 0 3150 3010"/>
                                <a:gd name="T3" fmla="*/ T2 w 141"/>
                              </a:gdLst>
                              <a:ahLst/>
                              <a:cxnLst>
                                <a:cxn ang="0">
                                  <a:pos x="T1" y="0"/>
                                </a:cxn>
                                <a:cxn ang="0">
                                  <a:pos x="T3" y="0"/>
                                </a:cxn>
                              </a:cxnLst>
                              <a:rect l="0" t="0" r="r" b="b"/>
                              <a:pathLst>
                                <a:path w="141">
                                  <a:moveTo>
                                    <a:pt x="0" y="0"/>
                                  </a:moveTo>
                                  <a:lnTo>
                                    <a:pt x="1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5" name="Group 101"/>
                        <wpg:cNvGrpSpPr>
                          <a:grpSpLocks/>
                        </wpg:cNvGrpSpPr>
                        <wpg:grpSpPr bwMode="auto">
                          <a:xfrm>
                            <a:off x="3014" y="2"/>
                            <a:ext cx="2" cy="252"/>
                            <a:chOff x="3014" y="2"/>
                            <a:chExt cx="2" cy="252"/>
                          </a:xfrm>
                        </wpg:grpSpPr>
                        <wps:wsp>
                          <wps:cNvPr id="326" name="Freeform 102"/>
                          <wps:cNvSpPr>
                            <a:spLocks/>
                          </wps:cNvSpPr>
                          <wps:spPr bwMode="auto">
                            <a:xfrm>
                              <a:off x="3014" y="2"/>
                              <a:ext cx="2" cy="252"/>
                            </a:xfrm>
                            <a:custGeom>
                              <a:avLst/>
                              <a:gdLst>
                                <a:gd name="T0" fmla="+- 0 2 2"/>
                                <a:gd name="T1" fmla="*/ 2 h 252"/>
                                <a:gd name="T2" fmla="+- 0 254 2"/>
                                <a:gd name="T3" fmla="*/ 254 h 252"/>
                              </a:gdLst>
                              <a:ahLst/>
                              <a:cxnLst>
                                <a:cxn ang="0">
                                  <a:pos x="0" y="T1"/>
                                </a:cxn>
                                <a:cxn ang="0">
                                  <a:pos x="0" y="T3"/>
                                </a:cxn>
                              </a:cxnLst>
                              <a:rect l="0" t="0" r="r" b="b"/>
                              <a:pathLst>
                                <a:path h="252">
                                  <a:moveTo>
                                    <a:pt x="0" y="0"/>
                                  </a:moveTo>
                                  <a:lnTo>
                                    <a:pt x="0" y="252"/>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7" name="Group 103"/>
                        <wpg:cNvGrpSpPr>
                          <a:grpSpLocks/>
                        </wpg:cNvGrpSpPr>
                        <wpg:grpSpPr bwMode="auto">
                          <a:xfrm>
                            <a:off x="3145" y="2"/>
                            <a:ext cx="2" cy="252"/>
                            <a:chOff x="3145" y="2"/>
                            <a:chExt cx="2" cy="252"/>
                          </a:xfrm>
                        </wpg:grpSpPr>
                        <wps:wsp>
                          <wps:cNvPr id="328" name="Freeform 104"/>
                          <wps:cNvSpPr>
                            <a:spLocks/>
                          </wps:cNvSpPr>
                          <wps:spPr bwMode="auto">
                            <a:xfrm>
                              <a:off x="3145" y="2"/>
                              <a:ext cx="2" cy="252"/>
                            </a:xfrm>
                            <a:custGeom>
                              <a:avLst/>
                              <a:gdLst>
                                <a:gd name="T0" fmla="+- 0 2 2"/>
                                <a:gd name="T1" fmla="*/ 2 h 252"/>
                                <a:gd name="T2" fmla="+- 0 254 2"/>
                                <a:gd name="T3" fmla="*/ 254 h 252"/>
                              </a:gdLst>
                              <a:ahLst/>
                              <a:cxnLst>
                                <a:cxn ang="0">
                                  <a:pos x="0" y="T1"/>
                                </a:cxn>
                                <a:cxn ang="0">
                                  <a:pos x="0" y="T3"/>
                                </a:cxn>
                              </a:cxnLst>
                              <a:rect l="0" t="0" r="r" b="b"/>
                              <a:pathLst>
                                <a:path h="252">
                                  <a:moveTo>
                                    <a:pt x="0" y="0"/>
                                  </a:moveTo>
                                  <a:lnTo>
                                    <a:pt x="0" y="252"/>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9" name="Group 105"/>
                        <wpg:cNvGrpSpPr>
                          <a:grpSpLocks/>
                        </wpg:cNvGrpSpPr>
                        <wpg:grpSpPr bwMode="auto">
                          <a:xfrm>
                            <a:off x="3010" y="259"/>
                            <a:ext cx="141" cy="2"/>
                            <a:chOff x="3010" y="259"/>
                            <a:chExt cx="141" cy="2"/>
                          </a:xfrm>
                        </wpg:grpSpPr>
                        <wps:wsp>
                          <wps:cNvPr id="330" name="Freeform 106"/>
                          <wps:cNvSpPr>
                            <a:spLocks/>
                          </wps:cNvSpPr>
                          <wps:spPr bwMode="auto">
                            <a:xfrm>
                              <a:off x="3010" y="259"/>
                              <a:ext cx="141" cy="2"/>
                            </a:xfrm>
                            <a:custGeom>
                              <a:avLst/>
                              <a:gdLst>
                                <a:gd name="T0" fmla="+- 0 3010 3010"/>
                                <a:gd name="T1" fmla="*/ T0 w 141"/>
                                <a:gd name="T2" fmla="+- 0 3150 3010"/>
                                <a:gd name="T3" fmla="*/ T2 w 141"/>
                              </a:gdLst>
                              <a:ahLst/>
                              <a:cxnLst>
                                <a:cxn ang="0">
                                  <a:pos x="T1" y="0"/>
                                </a:cxn>
                                <a:cxn ang="0">
                                  <a:pos x="T3" y="0"/>
                                </a:cxn>
                              </a:cxnLst>
                              <a:rect l="0" t="0" r="r" b="b"/>
                              <a:pathLst>
                                <a:path w="141">
                                  <a:moveTo>
                                    <a:pt x="0" y="0"/>
                                  </a:moveTo>
                                  <a:lnTo>
                                    <a:pt x="1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D67B482" id="Group 322" o:spid="_x0000_s1026" style="position:absolute;margin-left:136.9pt;margin-top:1.5pt;width:14.3pt;height:17.85pt;z-index:-251537408;mso-position-horizontal-relative:page" coordorigin="3004,-8" coordsize="15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">
                <v:group id="Group 99" o:spid="_x0000_s1027" style="position:absolute;left:3010;top:-2;width:141;height:2" coordorigin="3010,-2" coordsize="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Wc2qsQAAADcAAAADwAAAGRycy9kb3ducmV2LnhtbESPQYvCMBSE7wv+h/AE&#10;b2tayy5SjSKi4kEWVgXx9miebbF5KU1s67/fLAgeh5n5hpkve1OJlhpXWlYQjyMQxJnVJecKzqft&#10;5xSE88gaK8uk4EkOlovBxxxTbTv+pfbocxEg7FJUUHhfp1K6rCCDbmxr4uDdbGPQB9nkUjfYBbip&#10;5CSKvqXBksNCgTWtC8rux4dRsOuwWyXxpj3cb+vn9fT1cznEpNRo2K9mIDz1/h1+tfdaQTJ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Wc2qsQAAADcAAAA&#10;DwAAAAAAAAAAAAAAAACqAgAAZHJzL2Rvd25yZXYueG1sUEsFBgAAAAAEAAQA+gAAAJsDAAAAAA==&#10;">
                  <v:shape id="Freeform 100" o:spid="_x0000_s1028" style="position:absolute;left:3010;top:-2;width:141;height:2;visibility:visible;mso-wrap-style:square;v-text-anchor:top" coordsize="1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ekhcUA&#10;AADcAAAADwAAAGRycy9kb3ducmV2LnhtbESPQUvDQBSE74X+h+UVvEizsRWraTZFhIIHL1ZRvD2y&#10;r0k0+zbuPtv4712h0OMwM98w5WZ0vTpQiJ1nA1dZDoq49rbjxsDry3Z+CyoKssXeMxn4pQibajop&#10;sbD+yM902EmjEoRjgQZakaHQOtYtOYyZH4iTt/fBoSQZGm0DHhPc9XqR5zfaYcdpocWBHlqqv3Y/&#10;zoDdstbiwkqePuPbh7t8v/vmpTEXs/F+DUpolHP41H60BpaLa/g/k46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16SFxQAAANwAAAAPAAAAAAAAAAAAAAAAAJgCAABkcnMv&#10;ZG93bnJldi54bWxQSwUGAAAAAAQABAD1AAAAigMAAAAA&#10;" path="m,l140,e" filled="f" strokeweight=".58pt">
                    <v:path arrowok="t" o:connecttype="custom" o:connectlocs="0,0;140,0" o:connectangles="0,0"/>
                  </v:shape>
                </v:group>
                <v:group id="Group 101" o:spid="_x0000_s1029" style="position:absolute;left:3014;top:2;width:2;height:252" coordorigin="3014,2" coordsize="2,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Freeform 102" o:spid="_x0000_s1030" style="position:absolute;left:3014;top:2;width:2;height:252;visibility:visible;mso-wrap-style:square;v-text-anchor:top" coordsize="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XoTsMA&#10;AADcAAAADwAAAGRycy9kb3ducmV2LnhtbESPQYvCMBSE78L+h/AW9qapFUSqaRFBEBYPW714ezbP&#10;tpi8dJus1n+/EQSPw8x8w6yKwRpxo963jhVMJwkI4srplmsFx8N2vADhA7JG45gUPMhDkX+MVphp&#10;d+cfupWhFhHCPkMFTQhdJqWvGrLoJ64jjt7F9RZDlH0tdY/3CLdGpkkylxZbjgsNdrRpqLqWf1bB&#10;yYRteTjz5dvvf2cmfVTn/W6h1NfnsF6CCDSEd/jV3mkFs3QOzzPxCMj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XoTsMAAADcAAAADwAAAAAAAAAAAAAAAACYAgAAZHJzL2Rv&#10;d25yZXYueG1sUEsFBgAAAAAEAAQA9QAAAIgDAAAAAA==&#10;" path="m,l,252e" filled="f" strokeweight=".58pt">
                    <v:path arrowok="t" o:connecttype="custom" o:connectlocs="0,2;0,254" o:connectangles="0,0"/>
                  </v:shape>
                </v:group>
                <v:group id="Group 103" o:spid="_x0000_s1031" style="position:absolute;left:3145;top:2;width:2;height:252" coordorigin="3145,2" coordsize="2,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lwwqcYAAADcAAAADwAAAGRycy9kb3ducmV2LnhtbESPT2vCQBTE7wW/w/IK&#10;vdXNH2wldQ0itngQoSqU3h7ZZxKSfRuy2yR++25B6HGYmd8wq3wyrRiod7VlBfE8AkFcWF1zqeBy&#10;fn9egnAeWWNrmRTcyEG+nj2sMNN25E8aTr4UAcIuQwWV910mpSsqMujmtiMO3tX2Bn2QfSl1j2OA&#10;m1YmUfQiDdYcFirsaFtR0Zx+jIKPEcdNGu+GQ3Pd3r7Pi+PXISalnh6nzRsIT5P/D9/be60gTV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XDCpxgAAANwA&#10;AAAPAAAAAAAAAAAAAAAAAKoCAABkcnMvZG93bnJldi54bWxQSwUGAAAAAAQABAD6AAAAnQMAAAAA&#10;">
                  <v:shape id="Freeform 104" o:spid="_x0000_s1032" style="position:absolute;left:3145;top:2;width:2;height:252;visibility:visible;mso-wrap-style:square;v-text-anchor:top" coordsize="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bZp8EA&#10;AADcAAAADwAAAGRycy9kb3ducmV2LnhtbERPy4rCMBTdC/MP4Q6403QqiNRGkQFBEBdT3bi7bW4f&#10;mNx0mozWv58sBJeH8863ozXiToPvHCv4micgiCunO24UXM772QqED8gajWNS8CQP283HJMdMuwf/&#10;0L0IjYgh7DNU0IbQZ1L6qiWLfu564sjVbrAYIhwaqQd8xHBrZJokS2mx49jQYk/fLVW34s8quJqw&#10;L84l10d/+l2Y9FmVp8NKqennuFuDCDSGt/jlPmgFizSujWfiE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Tm2afBAAAA3AAAAA8AAAAAAAAAAAAAAAAAmAIAAGRycy9kb3du&#10;cmV2LnhtbFBLBQYAAAAABAAEAPUAAACGAwAAAAA=&#10;" path="m,l,252e" filled="f" strokeweight=".58pt">
                    <v:path arrowok="t" o:connecttype="custom" o:connectlocs="0,2;0,254" o:connectangles="0,0"/>
                  </v:shape>
                </v:group>
                <v:group id="Group 105" o:spid="_x0000_s1033" style="position:absolute;left:3010;top:259;width:141;height:2" coordorigin="3010,259" coordsize="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I8BQMYAAADcAAAADwAAAGRycy9kb3ducmV2LnhtbESPT2vCQBTE7wW/w/IK&#10;vdXNHyw1dQ0itngQoSqU3h7ZZxKSfRuy2yR++25B6HGYmd8wq3wyrRiod7VlBfE8AkFcWF1zqeBy&#10;fn9+BeE8ssbWMim4kYN8PXtYYabtyJ80nHwpAoRdhgoq77tMSldUZNDNbUccvKvtDfog+1LqHscA&#10;N61MouhFGqw5LFTY0baiojn9GAUfI46bNN4Nh+a6vX2fF8evQ0xKPT1OmzcQnib/H76391pBmi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jwFAxgAAANwA&#10;AAAPAAAAAAAAAAAAAAAAAKoCAABkcnMvZG93bnJldi54bWxQSwUGAAAAAAQABAD6AAAAnQMAAAAA&#10;">
                  <v:shape id="Freeform 106" o:spid="_x0000_s1034" style="position:absolute;left:3010;top:259;width:141;height:2;visibility:visible;mso-wrap-style:square;v-text-anchor:top" coordsize="1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U0W8EA&#10;AADcAAAADwAAAGRycy9kb3ducmV2LnhtbERPTWvCQBC9C/0PyxS8lLrRQFujqxRB8OCltrT0NmTH&#10;JDY7G3dHjf/ePRQ8Pt73fNm7Vp0pxMazgfEoA0VcettwZeDrc/38BioKssXWMxm4UoTl4mEwx8L6&#10;C3/QeSeVSiEcCzRQi3SF1rGsyWEc+Y44cXsfHEqCodI24CWFu1ZPsuxFO2w4NdTY0aqm8m93cgbs&#10;mrUWF15le4jfv+7pZ3rk3JjhY/8+AyXUy138795YA3me5qcz6Qjo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41NFvBAAAA3AAAAA8AAAAAAAAAAAAAAAAAmAIAAGRycy9kb3du&#10;cmV2LnhtbFBLBQYAAAAABAAEAPUAAACGAwAAAAA=&#10;" path="m,l140,e" filled="f" strokeweight=".58pt">
                    <v:path arrowok="t" o:connecttype="custom" o:connectlocs="0,0;140,0" o:connectangles="0,0"/>
                  </v:shape>
                </v:group>
                <w10:wrap anchorx="page"/>
              </v:group>
            </w:pict>
          </mc:Fallback>
        </mc:AlternateContent>
      </w:r>
      <w:r w:rsidR="00911CEC" w:rsidRPr="00371C3A">
        <w:rPr>
          <w:noProof w:val="0"/>
        </w:rPr>
        <w:t>Click</w:t>
      </w:r>
      <w:r w:rsidR="00911CEC" w:rsidRPr="00371C3A">
        <w:rPr>
          <w:noProof w:val="0"/>
        </w:rPr>
        <w:tab/>
        <w:t xml:space="preserve">1  to </w:t>
      </w:r>
      <w:r w:rsidRPr="00371C3A">
        <w:rPr>
          <w:noProof w:val="0"/>
        </w:rPr>
        <w:t xml:space="preserve"> </w:t>
      </w:r>
      <w:r w:rsidR="00911CEC" w:rsidRPr="00371C3A">
        <w:rPr>
          <w:noProof w:val="0"/>
        </w:rPr>
        <w:t>display only the Grand Total</w:t>
      </w:r>
    </w:p>
    <w:p w:rsidR="00911CEC" w:rsidRPr="00371C3A" w:rsidRDefault="00911CEC" w:rsidP="00EB1A5B">
      <w:pPr>
        <w:pStyle w:val="BodyCopy"/>
        <w:tabs>
          <w:tab w:val="left" w:pos="1134"/>
        </w:tabs>
        <w:rPr>
          <w:noProof w:val="0"/>
        </w:rPr>
      </w:pPr>
      <w:r w:rsidRPr="00371C3A">
        <w:rPr>
          <w:noProof w:val="0"/>
        </w:rPr>
        <w:t>Click</w:t>
      </w:r>
      <w:r w:rsidRPr="00371C3A">
        <w:rPr>
          <w:noProof w:val="0"/>
        </w:rPr>
        <w:tab/>
        <w:t>3</w:t>
      </w:r>
      <w:r w:rsidR="00EB1A5B" w:rsidRPr="00371C3A">
        <w:rPr>
          <w:noProof w:val="0"/>
        </w:rPr>
        <w:t xml:space="preserve"> </w:t>
      </w:r>
      <w:r w:rsidRPr="00371C3A">
        <w:rPr>
          <w:noProof w:val="0"/>
        </w:rPr>
        <w:t xml:space="preserve">  to </w:t>
      </w:r>
      <w:r w:rsidR="00EB1A5B" w:rsidRPr="00371C3A">
        <w:rPr>
          <w:noProof w:val="0"/>
        </w:rPr>
        <w:t xml:space="preserve"> </w:t>
      </w:r>
      <w:r w:rsidRPr="00371C3A">
        <w:rPr>
          <w:noProof w:val="0"/>
        </w:rPr>
        <w:t>display all rows</w:t>
      </w:r>
    </w:p>
    <w:p w:rsidR="00EB1A5B" w:rsidRPr="00371C3A" w:rsidRDefault="00911CEC" w:rsidP="00EB1A5B">
      <w:pPr>
        <w:pStyle w:val="BodyCopy"/>
        <w:tabs>
          <w:tab w:val="left" w:pos="1134"/>
        </w:tabs>
        <w:rPr>
          <w:noProof w:val="0"/>
        </w:rPr>
      </w:pPr>
      <w:r w:rsidRPr="00371C3A">
        <w:rPr>
          <w:noProof w:val="0"/>
        </w:rPr>
        <w:t xml:space="preserve">To display all the data (remove the subtotals): </w:t>
      </w:r>
    </w:p>
    <w:p w:rsidR="00911CEC" w:rsidRPr="00371C3A" w:rsidRDefault="00911CEC" w:rsidP="00EB1A5B">
      <w:pPr>
        <w:pStyle w:val="BodyCopy"/>
        <w:tabs>
          <w:tab w:val="left" w:pos="1134"/>
        </w:tabs>
        <w:rPr>
          <w:noProof w:val="0"/>
        </w:rPr>
      </w:pPr>
      <w:r w:rsidRPr="00371C3A">
        <w:rPr>
          <w:noProof w:val="0"/>
        </w:rPr>
        <w:t>Click</w:t>
      </w:r>
      <w:r w:rsidRPr="00371C3A">
        <w:rPr>
          <w:noProof w:val="0"/>
        </w:rPr>
        <w:tab/>
        <w:t>A5 to selec</w:t>
      </w:r>
      <w:r w:rsidR="004725D4">
        <w:rPr>
          <w:noProof w:val="0"/>
        </w:rPr>
        <w:t>t a cell in the data range</w:t>
      </w:r>
    </w:p>
    <w:p w:rsidR="00911CEC" w:rsidRPr="00371C3A" w:rsidRDefault="00911CEC" w:rsidP="00EB1A5B">
      <w:pPr>
        <w:pStyle w:val="BodyCopy"/>
        <w:tabs>
          <w:tab w:val="left" w:pos="1134"/>
        </w:tabs>
        <w:rPr>
          <w:noProof w:val="0"/>
        </w:rPr>
      </w:pPr>
      <w:r w:rsidRPr="00371C3A">
        <w:rPr>
          <w:noProof w:val="0"/>
        </w:rPr>
        <w:t>Choose</w:t>
      </w:r>
      <w:r w:rsidRPr="00371C3A">
        <w:rPr>
          <w:noProof w:val="0"/>
        </w:rPr>
        <w:tab/>
        <w:t xml:space="preserve">the Data menu then the Subtotals command to </w:t>
      </w:r>
      <w:r w:rsidR="004725D4">
        <w:rPr>
          <w:noProof w:val="0"/>
        </w:rPr>
        <w:t>display the Subtotal dialog box</w:t>
      </w:r>
    </w:p>
    <w:p w:rsidR="00911CEC" w:rsidRPr="00371C3A" w:rsidRDefault="00911CEC" w:rsidP="009774CA">
      <w:pPr>
        <w:pStyle w:val="BodyCopy"/>
        <w:rPr>
          <w:noProof w:val="0"/>
        </w:rPr>
      </w:pPr>
      <w:r w:rsidRPr="00371C3A">
        <w:rPr>
          <w:noProof w:val="0"/>
        </w:rPr>
        <w:t>Click</w:t>
      </w:r>
      <w:r w:rsidRPr="00371C3A">
        <w:rPr>
          <w:noProof w:val="0"/>
        </w:rPr>
        <w:tab/>
      </w:r>
      <w:r w:rsidRPr="00371C3A">
        <w:rPr>
          <w:lang w:val="en-US" w:eastAsia="en-US"/>
        </w:rPr>
        <w:drawing>
          <wp:inline distT="0" distB="0" distL="0" distR="0" wp14:anchorId="1D5C75C9" wp14:editId="7F1F6E9E">
            <wp:extent cx="682751" cy="205739"/>
            <wp:effectExtent l="0" t="0" r="0" b="0"/>
            <wp:docPr id="312"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6.png"/>
                    <pic:cNvPicPr/>
                  </pic:nvPicPr>
                  <pic:blipFill>
                    <a:blip r:embed="rId231" cstate="print"/>
                    <a:stretch>
                      <a:fillRect/>
                    </a:stretch>
                  </pic:blipFill>
                  <pic:spPr>
                    <a:xfrm>
                      <a:off x="0" y="0"/>
                      <a:ext cx="682751" cy="205739"/>
                    </a:xfrm>
                    <a:prstGeom prst="rect">
                      <a:avLst/>
                    </a:prstGeom>
                  </pic:spPr>
                </pic:pic>
              </a:graphicData>
            </a:graphic>
          </wp:inline>
        </w:drawing>
      </w:r>
      <w:r w:rsidRPr="00371C3A">
        <w:rPr>
          <w:noProof w:val="0"/>
        </w:rPr>
        <w:t xml:space="preserve"> to display t</w:t>
      </w:r>
      <w:r w:rsidR="004725D4">
        <w:rPr>
          <w:noProof w:val="0"/>
        </w:rPr>
        <w:t>he data (removes the subtotals)</w:t>
      </w:r>
    </w:p>
    <w:p w:rsidR="00911CEC" w:rsidRPr="00371C3A" w:rsidRDefault="00911CEC" w:rsidP="002D2F5F">
      <w:pPr>
        <w:pStyle w:val="Heading3"/>
        <w:rPr>
          <w:rFonts w:eastAsia="Arial"/>
          <w:lang w:eastAsia="en-US"/>
        </w:rPr>
      </w:pPr>
      <w:r w:rsidRPr="00371C3A">
        <w:rPr>
          <w:rFonts w:eastAsia="Arial"/>
          <w:spacing w:val="-2"/>
          <w:w w:val="110"/>
          <w:lang w:eastAsia="en-US"/>
        </w:rPr>
        <w:t>Sa</w:t>
      </w:r>
      <w:r w:rsidRPr="00371C3A">
        <w:rPr>
          <w:rFonts w:eastAsia="Arial"/>
          <w:w w:val="110"/>
          <w:lang w:eastAsia="en-US"/>
        </w:rPr>
        <w:t>ving</w:t>
      </w:r>
      <w:r w:rsidRPr="00371C3A">
        <w:rPr>
          <w:rFonts w:eastAsia="Arial"/>
          <w:spacing w:val="-18"/>
          <w:w w:val="110"/>
          <w:lang w:eastAsia="en-US"/>
        </w:rPr>
        <w:t xml:space="preserve"> </w:t>
      </w:r>
      <w:r w:rsidRPr="00371C3A">
        <w:rPr>
          <w:rFonts w:eastAsia="Arial"/>
          <w:w w:val="110"/>
          <w:lang w:eastAsia="en-US"/>
        </w:rPr>
        <w:t>your</w:t>
      </w:r>
      <w:r w:rsidRPr="00371C3A">
        <w:rPr>
          <w:rFonts w:eastAsia="Arial"/>
          <w:spacing w:val="-20"/>
          <w:w w:val="110"/>
          <w:lang w:eastAsia="en-US"/>
        </w:rPr>
        <w:t xml:space="preserve"> </w:t>
      </w:r>
      <w:r w:rsidRPr="00371C3A">
        <w:rPr>
          <w:rFonts w:eastAsia="Arial"/>
          <w:spacing w:val="-2"/>
          <w:w w:val="110"/>
          <w:lang w:eastAsia="en-US"/>
        </w:rPr>
        <w:t>w</w:t>
      </w:r>
      <w:r w:rsidRPr="00371C3A">
        <w:rPr>
          <w:rFonts w:eastAsia="Arial"/>
          <w:w w:val="110"/>
          <w:lang w:eastAsia="en-US"/>
        </w:rPr>
        <w:t>ork</w:t>
      </w:r>
    </w:p>
    <w:p w:rsidR="00911CEC" w:rsidRPr="00371C3A" w:rsidRDefault="00911CEC" w:rsidP="00911CEC">
      <w:pPr>
        <w:widowControl w:val="0"/>
        <w:spacing w:before="251" w:after="0" w:line="240" w:lineRule="auto"/>
        <w:rPr>
          <w:rFonts w:ascii="Arial" w:eastAsia="Arial" w:hAnsi="Arial" w:cs="Times New Roman"/>
          <w:lang w:eastAsia="en-US"/>
        </w:rPr>
      </w:pPr>
      <w:r w:rsidRPr="00371C3A">
        <w:rPr>
          <w:rFonts w:ascii="Arial" w:eastAsia="Arial" w:hAnsi="Arial" w:cs="Times New Roman"/>
          <w:spacing w:val="-1"/>
          <w:lang w:eastAsia="en-US"/>
        </w:rPr>
        <w:t>Before</w:t>
      </w:r>
      <w:r w:rsidRPr="00371C3A">
        <w:rPr>
          <w:rFonts w:ascii="Arial" w:eastAsia="Arial" w:hAnsi="Arial" w:cs="Times New Roman"/>
          <w:spacing w:val="-7"/>
          <w:lang w:eastAsia="en-US"/>
        </w:rPr>
        <w:t xml:space="preserve"> </w:t>
      </w:r>
      <w:r w:rsidRPr="00371C3A">
        <w:rPr>
          <w:rFonts w:ascii="Arial" w:eastAsia="Arial" w:hAnsi="Arial" w:cs="Times New Roman"/>
          <w:spacing w:val="-1"/>
          <w:lang w:eastAsia="en-US"/>
        </w:rPr>
        <w:t>finishing</w:t>
      </w:r>
      <w:r w:rsidRPr="00371C3A">
        <w:rPr>
          <w:rFonts w:ascii="Arial" w:eastAsia="Arial" w:hAnsi="Arial" w:cs="Times New Roman"/>
          <w:spacing w:val="-7"/>
          <w:lang w:eastAsia="en-US"/>
        </w:rPr>
        <w:t xml:space="preserve"> </w:t>
      </w:r>
      <w:r w:rsidRPr="00371C3A">
        <w:rPr>
          <w:rFonts w:ascii="Arial" w:eastAsia="Arial" w:hAnsi="Arial" w:cs="Times New Roman"/>
          <w:lang w:eastAsia="en-US"/>
        </w:rPr>
        <w:t>these</w:t>
      </w:r>
      <w:r w:rsidRPr="00371C3A">
        <w:rPr>
          <w:rFonts w:ascii="Arial" w:eastAsia="Arial" w:hAnsi="Arial" w:cs="Times New Roman"/>
          <w:spacing w:val="-7"/>
          <w:lang w:eastAsia="en-US"/>
        </w:rPr>
        <w:t xml:space="preserve"> </w:t>
      </w:r>
      <w:r w:rsidRPr="00371C3A">
        <w:rPr>
          <w:rFonts w:ascii="Arial" w:eastAsia="Arial" w:hAnsi="Arial" w:cs="Times New Roman"/>
          <w:spacing w:val="-1"/>
          <w:lang w:eastAsia="en-US"/>
        </w:rPr>
        <w:t>exercises</w:t>
      </w:r>
      <w:r w:rsidRPr="00371C3A">
        <w:rPr>
          <w:rFonts w:ascii="Arial" w:eastAsia="Arial" w:hAnsi="Arial" w:cs="Times New Roman"/>
          <w:spacing w:val="-7"/>
          <w:lang w:eastAsia="en-US"/>
        </w:rPr>
        <w:t xml:space="preserve"> </w:t>
      </w:r>
      <w:r w:rsidRPr="00371C3A">
        <w:rPr>
          <w:rFonts w:ascii="Arial" w:eastAsia="Arial" w:hAnsi="Arial" w:cs="Times New Roman"/>
          <w:spacing w:val="-1"/>
          <w:lang w:eastAsia="en-US"/>
        </w:rPr>
        <w:t>you</w:t>
      </w:r>
      <w:r w:rsidRPr="00371C3A">
        <w:rPr>
          <w:rFonts w:ascii="Arial" w:eastAsia="Arial" w:hAnsi="Arial" w:cs="Times New Roman"/>
          <w:spacing w:val="-8"/>
          <w:lang w:eastAsia="en-US"/>
        </w:rPr>
        <w:t xml:space="preserve"> </w:t>
      </w:r>
      <w:r w:rsidRPr="00371C3A">
        <w:rPr>
          <w:rFonts w:ascii="Arial" w:eastAsia="Arial" w:hAnsi="Arial" w:cs="Times New Roman"/>
          <w:lang w:eastAsia="en-US"/>
        </w:rPr>
        <w:t>should</w:t>
      </w:r>
      <w:r w:rsidRPr="00371C3A">
        <w:rPr>
          <w:rFonts w:ascii="Arial" w:eastAsia="Arial" w:hAnsi="Arial" w:cs="Times New Roman"/>
          <w:spacing w:val="-7"/>
          <w:lang w:eastAsia="en-US"/>
        </w:rPr>
        <w:t xml:space="preserve"> </w:t>
      </w:r>
      <w:r w:rsidRPr="00371C3A">
        <w:rPr>
          <w:rFonts w:ascii="Arial" w:eastAsia="Arial" w:hAnsi="Arial" w:cs="Times New Roman"/>
          <w:spacing w:val="-1"/>
          <w:lang w:eastAsia="en-US"/>
        </w:rPr>
        <w:t>save</w:t>
      </w:r>
      <w:r w:rsidRPr="00371C3A">
        <w:rPr>
          <w:rFonts w:ascii="Arial" w:eastAsia="Arial" w:hAnsi="Arial" w:cs="Times New Roman"/>
          <w:spacing w:val="-7"/>
          <w:lang w:eastAsia="en-US"/>
        </w:rPr>
        <w:t xml:space="preserve"> </w:t>
      </w:r>
      <w:r w:rsidRPr="00371C3A">
        <w:rPr>
          <w:rFonts w:ascii="Arial" w:eastAsia="Arial" w:hAnsi="Arial" w:cs="Times New Roman"/>
          <w:spacing w:val="-1"/>
          <w:lang w:eastAsia="en-US"/>
        </w:rPr>
        <w:t>your</w:t>
      </w:r>
      <w:r w:rsidRPr="00371C3A">
        <w:rPr>
          <w:rFonts w:ascii="Arial" w:eastAsia="Arial" w:hAnsi="Arial" w:cs="Times New Roman"/>
          <w:spacing w:val="-7"/>
          <w:lang w:eastAsia="en-US"/>
        </w:rPr>
        <w:t xml:space="preserve"> </w:t>
      </w:r>
      <w:r w:rsidRPr="00371C3A">
        <w:rPr>
          <w:rFonts w:ascii="Arial" w:eastAsia="Arial" w:hAnsi="Arial" w:cs="Times New Roman"/>
          <w:spacing w:val="-1"/>
          <w:lang w:eastAsia="en-US"/>
        </w:rPr>
        <w:t>work.</w:t>
      </w:r>
    </w:p>
    <w:p w:rsidR="00911CEC" w:rsidRPr="00371C3A" w:rsidRDefault="00911CEC" w:rsidP="00EB1A5B">
      <w:pPr>
        <w:pStyle w:val="BodyCopy"/>
        <w:ind w:left="1134" w:hanging="1134"/>
        <w:rPr>
          <w:noProof w:val="0"/>
        </w:rPr>
      </w:pPr>
      <w:r w:rsidRPr="00371C3A">
        <w:rPr>
          <w:noProof w:val="0"/>
        </w:rPr>
        <w:t>Choose</w:t>
      </w:r>
      <w:r w:rsidRPr="00371C3A">
        <w:rPr>
          <w:noProof w:val="0"/>
        </w:rPr>
        <w:tab/>
        <w:t>the File menu, then the Save or Save as command to save your workbook to a USB.</w:t>
      </w:r>
    </w:p>
    <w:p w:rsidR="00911CEC" w:rsidRPr="00371C3A" w:rsidRDefault="00911CEC" w:rsidP="00EB1A5B">
      <w:pPr>
        <w:pStyle w:val="BodyCopy"/>
        <w:rPr>
          <w:b/>
          <w:i/>
          <w:noProof w:val="0"/>
        </w:rPr>
      </w:pPr>
      <w:r w:rsidRPr="00371C3A">
        <w:rPr>
          <w:b/>
          <w:i/>
          <w:noProof w:val="0"/>
        </w:rPr>
        <w:t>Reference:</w:t>
      </w:r>
    </w:p>
    <w:p w:rsidR="00911CEC" w:rsidRPr="00371C3A" w:rsidRDefault="00911CEC" w:rsidP="00EB1A5B">
      <w:pPr>
        <w:pStyle w:val="BodyCopy"/>
        <w:rPr>
          <w:noProof w:val="0"/>
        </w:rPr>
      </w:pPr>
      <w:r w:rsidRPr="00371C3A">
        <w:rPr>
          <w:noProof w:val="0"/>
        </w:rPr>
        <w:t>Hawkings, P., McCarthy, B., Nikakis, C. (2004), The 2003 Stable: an introduction to Microsoft® Office 2003, Microsoft® Excel 2003, Chapter 7: Organising Data, pages 259 - 273, Pearson Education Australia, Frenchs Forest, NSW.</w:t>
      </w:r>
    </w:p>
    <w:p w:rsidR="002F2C5F" w:rsidRPr="00371C3A" w:rsidRDefault="002F2C5F">
      <w:pPr>
        <w:rPr>
          <w:rFonts w:ascii="Helvetica" w:eastAsia="Calibri" w:hAnsi="Helvetica" w:cs="Calibri"/>
          <w:szCs w:val="24"/>
          <w:lang w:eastAsia="ar-SA"/>
        </w:rPr>
      </w:pPr>
      <w:r w:rsidRPr="00371C3A">
        <w:rPr>
          <w:szCs w:val="24"/>
        </w:rPr>
        <w:br w:type="page"/>
      </w:r>
    </w:p>
    <w:p w:rsidR="00EB1A5B" w:rsidRPr="00371C3A" w:rsidRDefault="00EB1A5B" w:rsidP="00EB1A5B">
      <w:pPr>
        <w:pStyle w:val="ActivityHead"/>
        <w:rPr>
          <w:noProof w:val="0"/>
        </w:rPr>
      </w:pPr>
      <w:r w:rsidRPr="00371C3A">
        <w:rPr>
          <w:noProof w:val="0"/>
        </w:rPr>
        <w:t>Activity 20 – Manipulating information</w:t>
      </w:r>
    </w:p>
    <w:p w:rsidR="009E1996" w:rsidRPr="00371C3A" w:rsidRDefault="009E1996" w:rsidP="00EB1A5B">
      <w:pPr>
        <w:pStyle w:val="ActivityNumbered"/>
      </w:pPr>
      <w:r w:rsidRPr="00371C3A">
        <w:t>NOTE: It is a requirement of this unit that you attempt this Training Activity.</w:t>
      </w:r>
    </w:p>
    <w:p w:rsidR="002F2C5F" w:rsidRPr="00371C3A" w:rsidRDefault="002F2C5F" w:rsidP="00EB1A5B">
      <w:pPr>
        <w:pStyle w:val="ActivityNumbered"/>
        <w:rPr>
          <w:b/>
        </w:rPr>
      </w:pPr>
      <w:r w:rsidRPr="00371C3A">
        <w:rPr>
          <w:b/>
        </w:rPr>
        <w:t>Create a database using Excel, with the following 15 column headings:</w:t>
      </w:r>
    </w:p>
    <w:p w:rsidR="002F2C5F" w:rsidRPr="00371C3A" w:rsidRDefault="002F2C5F" w:rsidP="00EB1A5B">
      <w:pPr>
        <w:pStyle w:val="BodyCopy"/>
        <w:numPr>
          <w:ilvl w:val="0"/>
          <w:numId w:val="32"/>
        </w:numPr>
        <w:ind w:left="357" w:hanging="357"/>
        <w:rPr>
          <w:noProof w:val="0"/>
        </w:rPr>
      </w:pPr>
      <w:r w:rsidRPr="00371C3A">
        <w:rPr>
          <w:noProof w:val="0"/>
        </w:rPr>
        <w:t>Title</w:t>
      </w:r>
    </w:p>
    <w:p w:rsidR="002F2C5F" w:rsidRPr="00371C3A" w:rsidRDefault="002F2C5F" w:rsidP="00EB1A5B">
      <w:pPr>
        <w:pStyle w:val="BodyCopy"/>
        <w:numPr>
          <w:ilvl w:val="0"/>
          <w:numId w:val="32"/>
        </w:numPr>
        <w:ind w:left="357" w:hanging="357"/>
        <w:rPr>
          <w:noProof w:val="0"/>
        </w:rPr>
      </w:pPr>
      <w:r w:rsidRPr="00371C3A">
        <w:rPr>
          <w:noProof w:val="0"/>
        </w:rPr>
        <w:t>Given Name</w:t>
      </w:r>
    </w:p>
    <w:p w:rsidR="002F2C5F" w:rsidRPr="00371C3A" w:rsidRDefault="002F2C5F" w:rsidP="00EB1A5B">
      <w:pPr>
        <w:pStyle w:val="BodyCopy"/>
        <w:numPr>
          <w:ilvl w:val="0"/>
          <w:numId w:val="32"/>
        </w:numPr>
        <w:ind w:left="357" w:hanging="357"/>
        <w:rPr>
          <w:noProof w:val="0"/>
        </w:rPr>
      </w:pPr>
      <w:r w:rsidRPr="00371C3A">
        <w:rPr>
          <w:noProof w:val="0"/>
        </w:rPr>
        <w:t>Last Name</w:t>
      </w:r>
    </w:p>
    <w:p w:rsidR="002F2C5F" w:rsidRPr="00371C3A" w:rsidRDefault="002F2C5F" w:rsidP="00EB1A5B">
      <w:pPr>
        <w:pStyle w:val="BodyCopy"/>
        <w:numPr>
          <w:ilvl w:val="0"/>
          <w:numId w:val="32"/>
        </w:numPr>
        <w:ind w:left="357" w:hanging="357"/>
        <w:rPr>
          <w:noProof w:val="0"/>
        </w:rPr>
      </w:pPr>
      <w:r w:rsidRPr="00371C3A">
        <w:rPr>
          <w:noProof w:val="0"/>
        </w:rPr>
        <w:t>Position</w:t>
      </w:r>
    </w:p>
    <w:p w:rsidR="002F2C5F" w:rsidRPr="00371C3A" w:rsidRDefault="002F2C5F" w:rsidP="00EB1A5B">
      <w:pPr>
        <w:pStyle w:val="BodyCopy"/>
        <w:numPr>
          <w:ilvl w:val="0"/>
          <w:numId w:val="32"/>
        </w:numPr>
        <w:ind w:left="357" w:hanging="357"/>
        <w:rPr>
          <w:noProof w:val="0"/>
        </w:rPr>
      </w:pPr>
      <w:r w:rsidRPr="00371C3A">
        <w:rPr>
          <w:noProof w:val="0"/>
        </w:rPr>
        <w:t>Company</w:t>
      </w:r>
    </w:p>
    <w:p w:rsidR="002F2C5F" w:rsidRPr="00371C3A" w:rsidRDefault="002F2C5F" w:rsidP="00EB1A5B">
      <w:pPr>
        <w:pStyle w:val="BodyCopy"/>
        <w:numPr>
          <w:ilvl w:val="0"/>
          <w:numId w:val="32"/>
        </w:numPr>
        <w:ind w:left="357" w:hanging="357"/>
        <w:rPr>
          <w:noProof w:val="0"/>
        </w:rPr>
      </w:pPr>
      <w:r w:rsidRPr="00371C3A">
        <w:rPr>
          <w:noProof w:val="0"/>
        </w:rPr>
        <w:t>Address1</w:t>
      </w:r>
    </w:p>
    <w:p w:rsidR="002F2C5F" w:rsidRPr="00371C3A" w:rsidRDefault="002F2C5F" w:rsidP="00EB1A5B">
      <w:pPr>
        <w:pStyle w:val="BodyCopy"/>
        <w:numPr>
          <w:ilvl w:val="0"/>
          <w:numId w:val="32"/>
        </w:numPr>
        <w:ind w:left="357" w:hanging="357"/>
        <w:rPr>
          <w:noProof w:val="0"/>
        </w:rPr>
      </w:pPr>
      <w:r w:rsidRPr="00371C3A">
        <w:rPr>
          <w:noProof w:val="0"/>
        </w:rPr>
        <w:t>Address2</w:t>
      </w:r>
    </w:p>
    <w:p w:rsidR="002F2C5F" w:rsidRPr="00371C3A" w:rsidRDefault="002F2C5F" w:rsidP="00EB1A5B">
      <w:pPr>
        <w:pStyle w:val="BodyCopy"/>
        <w:numPr>
          <w:ilvl w:val="0"/>
          <w:numId w:val="32"/>
        </w:numPr>
        <w:ind w:left="357" w:hanging="357"/>
        <w:rPr>
          <w:noProof w:val="0"/>
        </w:rPr>
      </w:pPr>
      <w:r w:rsidRPr="00371C3A">
        <w:rPr>
          <w:noProof w:val="0"/>
        </w:rPr>
        <w:t>Suburb/City</w:t>
      </w:r>
    </w:p>
    <w:p w:rsidR="002F2C5F" w:rsidRPr="00371C3A" w:rsidRDefault="002F2C5F" w:rsidP="00EB1A5B">
      <w:pPr>
        <w:pStyle w:val="BodyCopy"/>
        <w:numPr>
          <w:ilvl w:val="0"/>
          <w:numId w:val="32"/>
        </w:numPr>
        <w:ind w:left="357" w:hanging="357"/>
        <w:rPr>
          <w:noProof w:val="0"/>
        </w:rPr>
      </w:pPr>
      <w:r w:rsidRPr="00371C3A">
        <w:rPr>
          <w:noProof w:val="0"/>
        </w:rPr>
        <w:t>State</w:t>
      </w:r>
    </w:p>
    <w:p w:rsidR="002F2C5F" w:rsidRPr="00371C3A" w:rsidRDefault="002F2C5F" w:rsidP="00EB1A5B">
      <w:pPr>
        <w:pStyle w:val="BodyCopy"/>
        <w:numPr>
          <w:ilvl w:val="0"/>
          <w:numId w:val="32"/>
        </w:numPr>
        <w:ind w:left="357" w:hanging="357"/>
        <w:rPr>
          <w:noProof w:val="0"/>
        </w:rPr>
      </w:pPr>
      <w:r w:rsidRPr="00371C3A">
        <w:rPr>
          <w:noProof w:val="0"/>
        </w:rPr>
        <w:t>Country</w:t>
      </w:r>
    </w:p>
    <w:p w:rsidR="002F2C5F" w:rsidRPr="00371C3A" w:rsidRDefault="002F2C5F" w:rsidP="00EB1A5B">
      <w:pPr>
        <w:pStyle w:val="BodyCopy"/>
        <w:numPr>
          <w:ilvl w:val="0"/>
          <w:numId w:val="32"/>
        </w:numPr>
        <w:ind w:left="357" w:hanging="357"/>
        <w:rPr>
          <w:noProof w:val="0"/>
        </w:rPr>
      </w:pPr>
      <w:r w:rsidRPr="00371C3A">
        <w:rPr>
          <w:noProof w:val="0"/>
        </w:rPr>
        <w:t>Postcode</w:t>
      </w:r>
    </w:p>
    <w:p w:rsidR="002F2C5F" w:rsidRPr="00371C3A" w:rsidRDefault="002F2C5F" w:rsidP="00EB1A5B">
      <w:pPr>
        <w:pStyle w:val="BodyCopy"/>
        <w:numPr>
          <w:ilvl w:val="0"/>
          <w:numId w:val="32"/>
        </w:numPr>
        <w:ind w:left="357" w:hanging="357"/>
        <w:rPr>
          <w:noProof w:val="0"/>
        </w:rPr>
      </w:pPr>
      <w:r w:rsidRPr="00371C3A">
        <w:rPr>
          <w:noProof w:val="0"/>
        </w:rPr>
        <w:t>Phone Bus</w:t>
      </w:r>
    </w:p>
    <w:p w:rsidR="002F2C5F" w:rsidRPr="00371C3A" w:rsidRDefault="002F2C5F" w:rsidP="00EB1A5B">
      <w:pPr>
        <w:pStyle w:val="BodyCopy"/>
        <w:numPr>
          <w:ilvl w:val="0"/>
          <w:numId w:val="32"/>
        </w:numPr>
        <w:ind w:left="357" w:hanging="357"/>
        <w:rPr>
          <w:noProof w:val="0"/>
        </w:rPr>
      </w:pPr>
      <w:r w:rsidRPr="00371C3A">
        <w:rPr>
          <w:noProof w:val="0"/>
        </w:rPr>
        <w:t>Phone Mobile</w:t>
      </w:r>
    </w:p>
    <w:p w:rsidR="002F2C5F" w:rsidRPr="00371C3A" w:rsidRDefault="002F2C5F" w:rsidP="00EB1A5B">
      <w:pPr>
        <w:pStyle w:val="BodyCopy"/>
        <w:numPr>
          <w:ilvl w:val="0"/>
          <w:numId w:val="32"/>
        </w:numPr>
        <w:ind w:left="357" w:hanging="357"/>
        <w:rPr>
          <w:noProof w:val="0"/>
        </w:rPr>
      </w:pPr>
      <w:r w:rsidRPr="00371C3A">
        <w:rPr>
          <w:noProof w:val="0"/>
        </w:rPr>
        <w:t>Email</w:t>
      </w:r>
    </w:p>
    <w:p w:rsidR="002F2C5F" w:rsidRPr="00371C3A" w:rsidRDefault="002F2C5F" w:rsidP="00EB1A5B">
      <w:pPr>
        <w:pStyle w:val="BodyCopy"/>
        <w:numPr>
          <w:ilvl w:val="0"/>
          <w:numId w:val="32"/>
        </w:numPr>
        <w:ind w:left="357" w:hanging="357"/>
        <w:rPr>
          <w:noProof w:val="0"/>
        </w:rPr>
      </w:pPr>
      <w:r w:rsidRPr="00371C3A">
        <w:rPr>
          <w:noProof w:val="0"/>
        </w:rPr>
        <w:t>Work Address</w:t>
      </w:r>
    </w:p>
    <w:p w:rsidR="002F2C5F" w:rsidRPr="00371C3A" w:rsidRDefault="002F2C5F" w:rsidP="00EB1A5B">
      <w:pPr>
        <w:pStyle w:val="ActivityNumbered"/>
        <w:rPr>
          <w:b/>
        </w:rPr>
      </w:pPr>
      <w:r w:rsidRPr="00371C3A">
        <w:rPr>
          <w:b/>
        </w:rPr>
        <w:t>Input Data</w:t>
      </w:r>
    </w:p>
    <w:p w:rsidR="002F2C5F" w:rsidRPr="00371C3A" w:rsidRDefault="002F2C5F" w:rsidP="00EB1A5B">
      <w:pPr>
        <w:pStyle w:val="BodyCopy"/>
        <w:rPr>
          <w:noProof w:val="0"/>
        </w:rPr>
      </w:pPr>
      <w:r w:rsidRPr="00371C3A">
        <w:rPr>
          <w:noProof w:val="0"/>
        </w:rPr>
        <w:t>Save to your USB as Singapore 2016 delegate list</w:t>
      </w:r>
      <w:r w:rsidR="004725D4">
        <w:rPr>
          <w:noProof w:val="0"/>
        </w:rPr>
        <w:t>.</w:t>
      </w:r>
    </w:p>
    <w:p w:rsidR="002F2C5F" w:rsidRPr="00371C3A" w:rsidRDefault="002F2C5F" w:rsidP="00EB1A5B">
      <w:pPr>
        <w:pStyle w:val="BodyCopy"/>
        <w:rPr>
          <w:noProof w:val="0"/>
        </w:rPr>
      </w:pPr>
      <w:r w:rsidRPr="00371C3A">
        <w:rPr>
          <w:noProof w:val="0"/>
        </w:rPr>
        <w:t>Adjust the column width so that all data is displayed in the cells, change the page set-up to Landscape and Print a copy to submit</w:t>
      </w:r>
      <w:r w:rsidR="004725D4">
        <w:rPr>
          <w:noProof w:val="0"/>
        </w:rPr>
        <w:t>.</w:t>
      </w:r>
      <w:r w:rsidRPr="00371C3A">
        <w:rPr>
          <w:noProof w:val="0"/>
        </w:rPr>
        <w:t xml:space="preserve"> </w:t>
      </w:r>
    </w:p>
    <w:p w:rsidR="002F2C5F" w:rsidRPr="00371C3A" w:rsidRDefault="002F2C5F" w:rsidP="00EB1A5B">
      <w:pPr>
        <w:pStyle w:val="Heading4"/>
      </w:pPr>
      <w:r w:rsidRPr="00371C3A">
        <w:t>Create a simple database query</w:t>
      </w:r>
    </w:p>
    <w:p w:rsidR="002F2C5F" w:rsidRPr="00371C3A" w:rsidRDefault="002F2C5F" w:rsidP="00EB1A5B">
      <w:pPr>
        <w:pStyle w:val="BodyCopy"/>
        <w:rPr>
          <w:noProof w:val="0"/>
        </w:rPr>
      </w:pPr>
      <w:r w:rsidRPr="00371C3A">
        <w:rPr>
          <w:noProof w:val="0"/>
        </w:rPr>
        <w:t>Create a copy of the above file and save it using a different name e.g. delegate list 2</w:t>
      </w:r>
      <w:r w:rsidR="004725D4">
        <w:rPr>
          <w:noProof w:val="0"/>
        </w:rPr>
        <w:t>.</w:t>
      </w:r>
    </w:p>
    <w:p w:rsidR="002F2C5F" w:rsidRPr="00371C3A" w:rsidRDefault="002F2C5F" w:rsidP="00EB1A5B">
      <w:pPr>
        <w:pStyle w:val="BodyCopy"/>
        <w:rPr>
          <w:noProof w:val="0"/>
        </w:rPr>
      </w:pPr>
      <w:r w:rsidRPr="00371C3A">
        <w:rPr>
          <w:noProof w:val="0"/>
        </w:rPr>
        <w:t>Condense the database by keeping only the following 6 column headings and data:</w:t>
      </w:r>
    </w:p>
    <w:p w:rsidR="002F2C5F" w:rsidRPr="00371C3A" w:rsidRDefault="002F2C5F" w:rsidP="00EB1A5B">
      <w:pPr>
        <w:pStyle w:val="Bullet1"/>
      </w:pPr>
      <w:r w:rsidRPr="00371C3A">
        <w:t>Title, Given Name, Last Name, Position, Company, Email</w:t>
      </w:r>
      <w:r w:rsidR="00EB1A5B" w:rsidRPr="00371C3A">
        <w:t>.</w:t>
      </w:r>
    </w:p>
    <w:p w:rsidR="002F2C5F" w:rsidRPr="00371C3A" w:rsidRDefault="002F2C5F" w:rsidP="00EB1A5B">
      <w:pPr>
        <w:pStyle w:val="BodyCopy"/>
        <w:rPr>
          <w:noProof w:val="0"/>
        </w:rPr>
      </w:pPr>
      <w:r w:rsidRPr="00371C3A">
        <w:rPr>
          <w:noProof w:val="0"/>
        </w:rPr>
        <w:t xml:space="preserve">Add in 2 more column headings titled Registration type, Value: and input the data from the attached sheet. </w:t>
      </w:r>
    </w:p>
    <w:p w:rsidR="00EB1A5B" w:rsidRPr="00371C3A" w:rsidRDefault="00EB1A5B">
      <w:pPr>
        <w:rPr>
          <w:rFonts w:ascii="Helvetica" w:eastAsia="Calibri" w:hAnsi="Helvetica" w:cs="Calibri"/>
          <w:szCs w:val="16"/>
          <w:lang w:eastAsia="ar-SA"/>
        </w:rPr>
      </w:pPr>
      <w:r w:rsidRPr="00371C3A">
        <w:br w:type="page"/>
      </w:r>
    </w:p>
    <w:p w:rsidR="002F2C5F" w:rsidRPr="00371C3A" w:rsidRDefault="002F2C5F" w:rsidP="00EB1A5B">
      <w:pPr>
        <w:pStyle w:val="BodyCopy"/>
        <w:rPr>
          <w:noProof w:val="0"/>
        </w:rPr>
      </w:pPr>
      <w:r w:rsidRPr="00371C3A">
        <w:rPr>
          <w:noProof w:val="0"/>
        </w:rPr>
        <w:t xml:space="preserve">Run a query that sorts the data by Registration type, then Organisation, then Last name. Print this document.  </w:t>
      </w:r>
    </w:p>
    <w:tbl>
      <w:tblPr>
        <w:tblW w:w="9325" w:type="dxa"/>
        <w:tblCellMar>
          <w:left w:w="0" w:type="dxa"/>
          <w:right w:w="0" w:type="dxa"/>
        </w:tblCellMar>
        <w:tblLook w:val="0600" w:firstRow="0" w:lastRow="0" w:firstColumn="0" w:lastColumn="0" w:noHBand="1" w:noVBand="1"/>
      </w:tblPr>
      <w:tblGrid>
        <w:gridCol w:w="995"/>
        <w:gridCol w:w="1984"/>
        <w:gridCol w:w="1843"/>
        <w:gridCol w:w="2977"/>
        <w:gridCol w:w="1526"/>
      </w:tblGrid>
      <w:tr w:rsidR="002F2C5F" w:rsidRPr="00371C3A" w:rsidTr="00EB1A5B">
        <w:trPr>
          <w:trHeight w:val="227"/>
        </w:trPr>
        <w:tc>
          <w:tcPr>
            <w:tcW w:w="995"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3C04A9" w:rsidRPr="00371C3A" w:rsidRDefault="002F2C5F" w:rsidP="00EB1A5B">
            <w:pPr>
              <w:pStyle w:val="TableHeading"/>
              <w:rPr>
                <w:noProof w:val="0"/>
              </w:rPr>
            </w:pPr>
            <w:r w:rsidRPr="00371C3A">
              <w:rPr>
                <w:noProof w:val="0"/>
              </w:rPr>
              <w:t>Title</w:t>
            </w:r>
          </w:p>
        </w:tc>
        <w:tc>
          <w:tcPr>
            <w:tcW w:w="1984"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3C04A9" w:rsidRPr="00371C3A" w:rsidRDefault="002F2C5F" w:rsidP="00EB1A5B">
            <w:pPr>
              <w:pStyle w:val="TableHeading"/>
              <w:rPr>
                <w:noProof w:val="0"/>
              </w:rPr>
            </w:pPr>
            <w:r w:rsidRPr="00371C3A">
              <w:rPr>
                <w:noProof w:val="0"/>
              </w:rPr>
              <w:t>Given Name</w:t>
            </w:r>
          </w:p>
        </w:tc>
        <w:tc>
          <w:tcPr>
            <w:tcW w:w="1843"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3C04A9" w:rsidRPr="00371C3A" w:rsidRDefault="002F2C5F" w:rsidP="00EB1A5B">
            <w:pPr>
              <w:pStyle w:val="TableHeading"/>
              <w:rPr>
                <w:noProof w:val="0"/>
              </w:rPr>
            </w:pPr>
            <w:r w:rsidRPr="00371C3A">
              <w:rPr>
                <w:noProof w:val="0"/>
              </w:rPr>
              <w:t>Last Name</w:t>
            </w:r>
          </w:p>
        </w:tc>
        <w:tc>
          <w:tcPr>
            <w:tcW w:w="2977"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3C04A9" w:rsidRPr="00371C3A" w:rsidRDefault="002F2C5F" w:rsidP="00EB1A5B">
            <w:pPr>
              <w:pStyle w:val="TableHeading"/>
              <w:rPr>
                <w:noProof w:val="0"/>
              </w:rPr>
            </w:pPr>
            <w:r w:rsidRPr="00371C3A">
              <w:rPr>
                <w:noProof w:val="0"/>
              </w:rPr>
              <w:t>Registration Type</w:t>
            </w:r>
          </w:p>
        </w:tc>
        <w:tc>
          <w:tcPr>
            <w:tcW w:w="1526"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3C04A9" w:rsidRPr="00371C3A" w:rsidRDefault="002F2C5F" w:rsidP="00EB1A5B">
            <w:pPr>
              <w:pStyle w:val="TableHeading"/>
              <w:rPr>
                <w:noProof w:val="0"/>
              </w:rPr>
            </w:pPr>
            <w:r w:rsidRPr="00371C3A">
              <w:rPr>
                <w:noProof w:val="0"/>
              </w:rPr>
              <w:t>Value</w:t>
            </w:r>
          </w:p>
        </w:tc>
      </w:tr>
      <w:tr w:rsidR="002F2C5F" w:rsidRPr="00371C3A" w:rsidTr="003C04A9">
        <w:trPr>
          <w:trHeight w:val="363"/>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Mr</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George</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Tran</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Early Bird</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$275.00</w:t>
            </w:r>
          </w:p>
        </w:tc>
      </w:tr>
      <w:tr w:rsidR="002F2C5F" w:rsidRPr="00371C3A" w:rsidTr="003C04A9">
        <w:trPr>
          <w:trHeight w:val="372"/>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Dr</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Christopher</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Short</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Full Registration</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$300.00</w:t>
            </w:r>
          </w:p>
        </w:tc>
      </w:tr>
      <w:tr w:rsidR="002F2C5F" w:rsidRPr="00371C3A" w:rsidTr="003C04A9">
        <w:trPr>
          <w:trHeight w:val="486"/>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Ms</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Julia</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Marriott</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Early Bird</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$275.00</w:t>
            </w:r>
          </w:p>
        </w:tc>
      </w:tr>
      <w:tr w:rsidR="002F2C5F" w:rsidRPr="00371C3A" w:rsidTr="003C04A9">
        <w:trPr>
          <w:trHeight w:val="339"/>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Dr</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Michelle</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Jenkins</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 xml:space="preserve">Tuesday Day </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$143.00</w:t>
            </w:r>
          </w:p>
        </w:tc>
      </w:tr>
      <w:tr w:rsidR="002F2C5F" w:rsidRPr="00371C3A" w:rsidTr="003C04A9">
        <w:trPr>
          <w:trHeight w:val="221"/>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 xml:space="preserve">Mrs </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Julie</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Mitchell</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Full Registration</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$300.00</w:t>
            </w:r>
          </w:p>
        </w:tc>
      </w:tr>
      <w:tr w:rsidR="002F2C5F" w:rsidRPr="00371C3A" w:rsidTr="003C04A9">
        <w:trPr>
          <w:trHeight w:val="359"/>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Ms</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Emma</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Brown</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Early Bird</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$275.00</w:t>
            </w:r>
          </w:p>
        </w:tc>
      </w:tr>
      <w:tr w:rsidR="002F2C5F" w:rsidRPr="00371C3A" w:rsidTr="003C04A9">
        <w:trPr>
          <w:trHeight w:val="355"/>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Dr</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Patrick</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Chan</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Full Registration</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$300.00</w:t>
            </w:r>
          </w:p>
        </w:tc>
      </w:tr>
      <w:tr w:rsidR="002F2C5F" w:rsidRPr="00371C3A" w:rsidTr="003C04A9">
        <w:trPr>
          <w:trHeight w:val="209"/>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 xml:space="preserve">Dr </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Tony</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Wong</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Full Registration</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$300.00</w:t>
            </w:r>
          </w:p>
        </w:tc>
      </w:tr>
      <w:tr w:rsidR="002F2C5F" w:rsidRPr="00371C3A" w:rsidTr="003C04A9">
        <w:trPr>
          <w:trHeight w:val="232"/>
        </w:trPr>
        <w:tc>
          <w:tcPr>
            <w:tcW w:w="99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Ms</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Rosalie</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Nguyen</w:t>
            </w:r>
          </w:p>
        </w:tc>
        <w:tc>
          <w:tcPr>
            <w:tcW w:w="297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 xml:space="preserve">Tuesday Day </w:t>
            </w:r>
          </w:p>
        </w:tc>
        <w:tc>
          <w:tcPr>
            <w:tcW w:w="15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3C04A9" w:rsidRPr="00371C3A" w:rsidRDefault="002F2C5F" w:rsidP="00EB1A5B">
            <w:pPr>
              <w:pStyle w:val="TableText"/>
              <w:rPr>
                <w:noProof w:val="0"/>
              </w:rPr>
            </w:pPr>
            <w:r w:rsidRPr="00371C3A">
              <w:rPr>
                <w:noProof w:val="0"/>
              </w:rPr>
              <w:t>$143.00</w:t>
            </w:r>
          </w:p>
        </w:tc>
      </w:tr>
    </w:tbl>
    <w:p w:rsidR="000A0C46" w:rsidRPr="00371C3A" w:rsidRDefault="000A0C46" w:rsidP="000A0C46">
      <w:pPr>
        <w:pStyle w:val="BodyCopy"/>
        <w:rPr>
          <w:noProof w:val="0"/>
        </w:rPr>
      </w:pPr>
      <w:r w:rsidRPr="00371C3A">
        <w:rPr>
          <w:noProof w:val="0"/>
          <w:lang w:eastAsia="en-AU"/>
        </w:rPr>
        <w:br w:type="page"/>
      </w:r>
    </w:p>
    <w:p w:rsidR="000A0C46" w:rsidRPr="00371C3A" w:rsidRDefault="000A0C46" w:rsidP="000A0C46">
      <w:pPr>
        <w:pStyle w:val="Heading2"/>
      </w:pPr>
      <w:r w:rsidRPr="00371C3A">
        <w:t>4.4</w:t>
      </w:r>
      <w:r w:rsidRPr="00371C3A">
        <w:tab/>
      </w:r>
      <w:r w:rsidR="00F848DA">
        <w:fldChar w:fldCharType="begin"/>
      </w:r>
      <w:r w:rsidR="00F848DA">
        <w:instrText xml:space="preserve"> REF  Criteria44  \* MERGEFORMAT </w:instrText>
      </w:r>
      <w:r w:rsidR="00F848DA">
        <w:fldChar w:fldCharType="separate"/>
      </w:r>
      <w:sdt>
        <w:sdtPr>
          <w:alias w:val="Criteria44"/>
          <w:tag w:val="Criteria44"/>
          <w:id w:val="54286554"/>
          <w:lock w:val="sdtLocked"/>
          <w:placeholder>
            <w:docPart w:val="EF8BC2A32BCF4984B7B9DDC06E312818"/>
          </w:placeholder>
        </w:sdtPr>
        <w:sdtEndPr>
          <w:rPr>
            <w:rStyle w:val="PlaceholderText"/>
            <w:color w:val="808080"/>
          </w:rPr>
        </w:sdtEndPr>
        <w:sdtContent>
          <w:r w:rsidR="006D0DE1" w:rsidRPr="00371C3A">
            <w:rPr>
              <w:rStyle w:val="PlaceholderText"/>
              <w:color w:val="45545F"/>
            </w:rPr>
            <w:t>Report on findings</w:t>
          </w:r>
        </w:sdtContent>
      </w:sdt>
      <w:r w:rsidR="00F848DA">
        <w:rPr>
          <w:rStyle w:val="PlaceholderText"/>
        </w:rPr>
        <w:fldChar w:fldCharType="end"/>
      </w:r>
    </w:p>
    <w:p w:rsidR="000A0C46" w:rsidRPr="00371C3A" w:rsidRDefault="000A0C46" w:rsidP="000A0C46">
      <w:pPr>
        <w:pStyle w:val="Heading3"/>
      </w:pPr>
      <w:r w:rsidRPr="00371C3A">
        <w:t>Introduction</w:t>
      </w:r>
    </w:p>
    <w:p w:rsidR="0020409B" w:rsidRPr="00371C3A" w:rsidRDefault="00FC7DF5" w:rsidP="00FC7DF5">
      <w:pPr>
        <w:pStyle w:val="BodyCopy"/>
        <w:rPr>
          <w:noProof w:val="0"/>
        </w:rPr>
      </w:pPr>
      <w:r w:rsidRPr="00371C3A">
        <w:rPr>
          <w:noProof w:val="0"/>
        </w:rPr>
        <w:t>When conducting research you will always need to report back to your client to confirm that the material you have sourced is appropriate and on track for what they have requested. In addition to reporting to clients there will also be times when you need to report improvements, ideas and suggestions to colleagues or management.</w:t>
      </w:r>
    </w:p>
    <w:p w:rsidR="0020409B" w:rsidRPr="00371C3A" w:rsidRDefault="0020409B" w:rsidP="0020409B">
      <w:pPr>
        <w:pStyle w:val="Heading3"/>
      </w:pPr>
      <w:r w:rsidRPr="00371C3A">
        <w:t>Making recommendations</w:t>
      </w:r>
    </w:p>
    <w:p w:rsidR="0020409B" w:rsidRPr="00371C3A" w:rsidRDefault="00E36B9D" w:rsidP="000A0C46">
      <w:pPr>
        <w:pStyle w:val="BodyCopy"/>
        <w:rPr>
          <w:noProof w:val="0"/>
          <w:szCs w:val="24"/>
        </w:rPr>
      </w:pPr>
      <w:r w:rsidRPr="00371C3A">
        <w:rPr>
          <w:noProof w:val="0"/>
          <w:szCs w:val="24"/>
        </w:rPr>
        <w:t xml:space="preserve">You might have been asked to develop a possible solution to an </w:t>
      </w:r>
      <w:r w:rsidR="00793ACD" w:rsidRPr="00371C3A">
        <w:rPr>
          <w:noProof w:val="0"/>
          <w:szCs w:val="24"/>
        </w:rPr>
        <w:t>existing</w:t>
      </w:r>
      <w:r w:rsidRPr="00371C3A">
        <w:rPr>
          <w:noProof w:val="0"/>
          <w:szCs w:val="24"/>
        </w:rPr>
        <w:t xml:space="preserve"> problem. For example, you might be required to recommend a more efficient system for work procedures and reduce costs, or to find ways of increasing client interest in the company’</w:t>
      </w:r>
      <w:r w:rsidR="00793ACD" w:rsidRPr="00371C3A">
        <w:rPr>
          <w:noProof w:val="0"/>
          <w:szCs w:val="24"/>
        </w:rPr>
        <w:t>s</w:t>
      </w:r>
      <w:r w:rsidRPr="00371C3A">
        <w:rPr>
          <w:noProof w:val="0"/>
          <w:szCs w:val="24"/>
        </w:rPr>
        <w:t xml:space="preserve"> </w:t>
      </w:r>
      <w:r w:rsidR="00793ACD" w:rsidRPr="00371C3A">
        <w:rPr>
          <w:noProof w:val="0"/>
          <w:szCs w:val="24"/>
        </w:rPr>
        <w:t>products</w:t>
      </w:r>
      <w:r w:rsidRPr="00371C3A">
        <w:rPr>
          <w:noProof w:val="0"/>
          <w:szCs w:val="24"/>
        </w:rPr>
        <w:t xml:space="preserve"> and services. Your research report would therefore probably contain a description of the present system and the problems involved with that, followed by ideas for ways to change the situation.</w:t>
      </w:r>
    </w:p>
    <w:p w:rsidR="00E36B9D" w:rsidRPr="00371C3A" w:rsidRDefault="00E36B9D" w:rsidP="000A0C46">
      <w:pPr>
        <w:pStyle w:val="BodyCopy"/>
        <w:rPr>
          <w:noProof w:val="0"/>
          <w:szCs w:val="24"/>
        </w:rPr>
      </w:pPr>
      <w:r w:rsidRPr="00371C3A">
        <w:rPr>
          <w:noProof w:val="0"/>
          <w:szCs w:val="24"/>
        </w:rPr>
        <w:t>The report would generate recommendations and specific suggestions on how the organisation can go about changing the situation. The audience might be senior executives of your organisation or the staff in your department. It is likely they will have input into such a report by providing detail on current practises.</w:t>
      </w:r>
    </w:p>
    <w:p w:rsidR="00E36B9D" w:rsidRPr="00371C3A" w:rsidRDefault="00E36B9D" w:rsidP="000A0C46">
      <w:pPr>
        <w:pStyle w:val="BodyCopy"/>
        <w:rPr>
          <w:noProof w:val="0"/>
          <w:szCs w:val="24"/>
        </w:rPr>
      </w:pPr>
      <w:r w:rsidRPr="00371C3A">
        <w:rPr>
          <w:noProof w:val="0"/>
          <w:szCs w:val="24"/>
        </w:rPr>
        <w:t>Your document might ultimately be used b</w:t>
      </w:r>
      <w:r w:rsidR="00793ACD" w:rsidRPr="00371C3A">
        <w:rPr>
          <w:noProof w:val="0"/>
          <w:szCs w:val="24"/>
        </w:rPr>
        <w:t>y</w:t>
      </w:r>
      <w:r w:rsidRPr="00371C3A">
        <w:rPr>
          <w:noProof w:val="0"/>
          <w:szCs w:val="24"/>
        </w:rPr>
        <w:t xml:space="preserve"> </w:t>
      </w:r>
      <w:r w:rsidR="00793ACD" w:rsidRPr="00371C3A">
        <w:rPr>
          <w:noProof w:val="0"/>
          <w:szCs w:val="24"/>
        </w:rPr>
        <w:t>others</w:t>
      </w:r>
      <w:r w:rsidRPr="00371C3A">
        <w:rPr>
          <w:noProof w:val="0"/>
          <w:szCs w:val="24"/>
        </w:rPr>
        <w:t xml:space="preserve"> to make decisions therefore the information and </w:t>
      </w:r>
      <w:r w:rsidR="00793ACD" w:rsidRPr="00371C3A">
        <w:rPr>
          <w:noProof w:val="0"/>
          <w:szCs w:val="24"/>
        </w:rPr>
        <w:t>recommendations</w:t>
      </w:r>
      <w:r w:rsidRPr="00371C3A">
        <w:rPr>
          <w:noProof w:val="0"/>
          <w:szCs w:val="24"/>
        </w:rPr>
        <w:t xml:space="preserve"> (if any) that you present should be sound and clear.</w:t>
      </w:r>
    </w:p>
    <w:p w:rsidR="00E36B9D" w:rsidRPr="00371C3A" w:rsidRDefault="00E36B9D" w:rsidP="000A0C46">
      <w:pPr>
        <w:pStyle w:val="BodyCopy"/>
        <w:rPr>
          <w:noProof w:val="0"/>
          <w:szCs w:val="24"/>
        </w:rPr>
      </w:pPr>
      <w:r w:rsidRPr="00371C3A">
        <w:rPr>
          <w:noProof w:val="0"/>
          <w:szCs w:val="24"/>
        </w:rPr>
        <w:t xml:space="preserve">If there is more than one recommendation, consider the order in which you present them. They might, for example, be in order of cost and feasibility (the easiest and cheapest option first), or in order of need (the most urgent option first). </w:t>
      </w:r>
    </w:p>
    <w:p w:rsidR="00EB1A5B" w:rsidRPr="00371C3A" w:rsidRDefault="00EB1A5B" w:rsidP="00EB1A5B">
      <w:pPr>
        <w:pStyle w:val="ActivityHead"/>
        <w:rPr>
          <w:noProof w:val="0"/>
        </w:rPr>
      </w:pPr>
      <w:r w:rsidRPr="00371C3A">
        <w:rPr>
          <w:noProof w:val="0"/>
        </w:rPr>
        <w:t>Activity 21 – Report to clients</w:t>
      </w:r>
    </w:p>
    <w:p w:rsidR="0020409B" w:rsidRPr="00371C3A" w:rsidRDefault="009E1996" w:rsidP="00EB1A5B">
      <w:pPr>
        <w:pStyle w:val="ActivityNumbered"/>
      </w:pPr>
      <w:r w:rsidRPr="00371C3A">
        <w:t>NOTE: It is a requirement of this unit that you attempt this Training Activity.</w:t>
      </w:r>
    </w:p>
    <w:p w:rsidR="0020409B" w:rsidRPr="00371C3A" w:rsidRDefault="00FC7DF5" w:rsidP="00EB1A5B">
      <w:pPr>
        <w:pStyle w:val="ActivityNumbered"/>
        <w:ind w:left="0" w:firstLine="0"/>
      </w:pPr>
      <w:r w:rsidRPr="00371C3A">
        <w:t>You have a group of ten people who are attending</w:t>
      </w:r>
      <w:r w:rsidR="004E4B9F" w:rsidRPr="00371C3A">
        <w:t xml:space="preserve"> the Green Energy Asia exhibition in Kuala Lumpor in June 2016. They will be travelling to the city and staying 5 nights. You are requested to put together a calendar of events to entertain the group whilst they are there. They enjoy dining out, playing golf, some wish to see a few sights. They are all in their forties and fifties. They don’t wish to be extravagant but reasonable pricing will not be an issue. Four star accommodation is preferred. They are travelling from Jakarta.</w:t>
      </w:r>
    </w:p>
    <w:p w:rsidR="004E4B9F" w:rsidRPr="00371C3A" w:rsidRDefault="004E4B9F" w:rsidP="00EB1A5B">
      <w:pPr>
        <w:pStyle w:val="ActivityNumbered"/>
        <w:ind w:left="0" w:firstLine="0"/>
      </w:pPr>
      <w:r w:rsidRPr="00371C3A">
        <w:t>Report back to the group via email on your findings.</w:t>
      </w:r>
    </w:p>
    <w:p w:rsidR="00EB1A5B" w:rsidRPr="00371C3A" w:rsidRDefault="00EB1A5B">
      <w:pPr>
        <w:rPr>
          <w:rFonts w:ascii="Helvetica" w:eastAsia="Calibri" w:hAnsi="Helvetica" w:cs="Calibri"/>
          <w:b/>
          <w:color w:val="FFFFFF" w:themeColor="background1"/>
          <w:sz w:val="32"/>
          <w:szCs w:val="28"/>
          <w:lang w:eastAsia="ar-SA"/>
        </w:rPr>
      </w:pPr>
      <w:r w:rsidRPr="00371C3A">
        <w:rPr>
          <w:color w:val="FFFFFF" w:themeColor="background1"/>
        </w:rPr>
        <w:br w:type="page"/>
      </w:r>
    </w:p>
    <w:p w:rsidR="000A249F" w:rsidRPr="00371C3A" w:rsidRDefault="000A249F" w:rsidP="000A249F">
      <w:pPr>
        <w:pStyle w:val="ActivityHead"/>
        <w:shd w:val="clear" w:color="auto" w:fill="E36C0A" w:themeFill="accent6" w:themeFillShade="BF"/>
        <w:rPr>
          <w:noProof w:val="0"/>
          <w:color w:val="FFFFFF" w:themeColor="background1"/>
        </w:rPr>
      </w:pPr>
      <w:r w:rsidRPr="00371C3A">
        <w:rPr>
          <w:noProof w:val="0"/>
          <w:color w:val="FFFFFF" w:themeColor="background1"/>
        </w:rPr>
        <w:t>Work Projects</w:t>
      </w:r>
    </w:p>
    <w:p w:rsidR="000A249F" w:rsidRPr="00371C3A" w:rsidRDefault="000A249F" w:rsidP="000A249F">
      <w:pPr>
        <w:pStyle w:val="BodyCopy"/>
        <w:rPr>
          <w:noProof w:val="0"/>
        </w:rPr>
      </w:pPr>
      <w:r w:rsidRPr="00371C3A">
        <w:rPr>
          <w:noProof w:val="0"/>
        </w:rPr>
        <w:t>It is a requirement of this Unit you complete Work Projects as advised by your Trainer. You must submit documentation, suitable evidence or other relevant proof of completion of the project to your Trainer by the agreed date.</w:t>
      </w:r>
    </w:p>
    <w:p w:rsidR="000A249F" w:rsidRPr="00371C3A" w:rsidRDefault="000A249F" w:rsidP="000A249F">
      <w:pPr>
        <w:pStyle w:val="ActivityNumbered"/>
      </w:pPr>
      <w:r w:rsidRPr="00371C3A">
        <w:t>4.1</w:t>
      </w:r>
      <w:r w:rsidRPr="00371C3A">
        <w:tab/>
      </w:r>
      <w:r w:rsidR="00661C7A" w:rsidRPr="00371C3A">
        <w:t>Please complete the following activities relating to this Performance Criteria:</w:t>
      </w:r>
    </w:p>
    <w:p w:rsidR="000A249F" w:rsidRPr="00371C3A" w:rsidRDefault="004C044E" w:rsidP="000A249F">
      <w:pPr>
        <w:pStyle w:val="ActivityBullet1"/>
      </w:pPr>
      <w:r w:rsidRPr="00371C3A">
        <w:t>Activity 18</w:t>
      </w:r>
    </w:p>
    <w:p w:rsidR="000A249F" w:rsidRPr="00371C3A" w:rsidRDefault="000A249F" w:rsidP="000A249F">
      <w:pPr>
        <w:pStyle w:val="ActivityNumbered"/>
      </w:pPr>
      <w:r w:rsidRPr="00371C3A">
        <w:t>4.2.</w:t>
      </w:r>
      <w:r w:rsidRPr="00371C3A">
        <w:tab/>
      </w:r>
      <w:r w:rsidR="00661C7A" w:rsidRPr="00371C3A">
        <w:t>Please complete the following activities relating to this Performance Criteria:</w:t>
      </w:r>
    </w:p>
    <w:p w:rsidR="000A249F" w:rsidRPr="00371C3A" w:rsidRDefault="004C044E" w:rsidP="000A249F">
      <w:pPr>
        <w:pStyle w:val="ActivityBullet1"/>
      </w:pPr>
      <w:r w:rsidRPr="00371C3A">
        <w:t>Activity 19</w:t>
      </w:r>
    </w:p>
    <w:p w:rsidR="000A249F" w:rsidRPr="00371C3A" w:rsidRDefault="000A249F" w:rsidP="000A249F">
      <w:pPr>
        <w:pStyle w:val="ActivityNumbered"/>
      </w:pPr>
      <w:r w:rsidRPr="00371C3A">
        <w:t>4.3.</w:t>
      </w:r>
      <w:r w:rsidRPr="00371C3A">
        <w:tab/>
      </w:r>
      <w:r w:rsidR="00661C7A" w:rsidRPr="00371C3A">
        <w:t>Please complete the following activities relating to this Performance Criteria:</w:t>
      </w:r>
    </w:p>
    <w:p w:rsidR="000A249F" w:rsidRPr="00371C3A" w:rsidRDefault="004C044E" w:rsidP="000A249F">
      <w:pPr>
        <w:pStyle w:val="ActivityBullet1"/>
      </w:pPr>
      <w:r w:rsidRPr="00371C3A">
        <w:t>Activity 20</w:t>
      </w:r>
    </w:p>
    <w:p w:rsidR="000A249F" w:rsidRPr="00371C3A" w:rsidRDefault="000A249F" w:rsidP="000A249F">
      <w:pPr>
        <w:pStyle w:val="ActivityNumbered"/>
      </w:pPr>
      <w:r w:rsidRPr="00371C3A">
        <w:t>4.4.</w:t>
      </w:r>
      <w:r w:rsidRPr="00371C3A">
        <w:tab/>
      </w:r>
      <w:r w:rsidR="00661C7A" w:rsidRPr="00371C3A">
        <w:t>Please complete the following activities relating to this Performance Criteria:</w:t>
      </w:r>
    </w:p>
    <w:p w:rsidR="000A249F" w:rsidRPr="00371C3A" w:rsidRDefault="004C044E" w:rsidP="00661C7A">
      <w:pPr>
        <w:pStyle w:val="ActivityBullet1"/>
      </w:pPr>
      <w:r w:rsidRPr="00371C3A">
        <w:t>Activity 21</w:t>
      </w:r>
    </w:p>
    <w:p w:rsidR="000A249F" w:rsidRPr="00371C3A" w:rsidRDefault="000A249F" w:rsidP="000A249F">
      <w:pPr>
        <w:pStyle w:val="ActivityBottom"/>
        <w:rPr>
          <w:noProof w:val="0"/>
        </w:rPr>
      </w:pPr>
    </w:p>
    <w:p w:rsidR="000A249F" w:rsidRPr="00371C3A" w:rsidRDefault="000A249F" w:rsidP="000A249F">
      <w:pPr>
        <w:rPr>
          <w:rFonts w:ascii="Helvetica" w:eastAsia="Calibri" w:hAnsi="Helvetica" w:cs="Calibri"/>
          <w:szCs w:val="16"/>
          <w:lang w:eastAsia="ar-SA"/>
        </w:rPr>
      </w:pPr>
      <w:r w:rsidRPr="00371C3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371C3A" w:rsidTr="000A249F">
        <w:trPr>
          <w:trHeight w:val="6044"/>
        </w:trPr>
        <w:tc>
          <w:tcPr>
            <w:tcW w:w="9242" w:type="dxa"/>
            <w:shd w:val="clear" w:color="auto" w:fill="F2F2F2" w:themeFill="background1" w:themeFillShade="F2"/>
          </w:tcPr>
          <w:p w:rsidR="000A249F" w:rsidRPr="00371C3A" w:rsidRDefault="000A249F" w:rsidP="000A249F">
            <w:pPr>
              <w:pStyle w:val="Heading2"/>
              <w:outlineLvl w:val="1"/>
            </w:pPr>
            <w:r w:rsidRPr="00371C3A">
              <w:t>Summary</w:t>
            </w:r>
          </w:p>
          <w:p w:rsidR="000A249F" w:rsidRPr="00371C3A" w:rsidRDefault="000A249F" w:rsidP="00BC36B1">
            <w:pPr>
              <w:pStyle w:val="SumaryHeading3"/>
              <w:rPr>
                <w:highlight w:val="yellow"/>
              </w:rPr>
            </w:pPr>
            <w:r w:rsidRPr="00371C3A">
              <w:rPr>
                <w:highlight w:val="yellow"/>
              </w:rPr>
              <w:fldChar w:fldCharType="begin"/>
            </w:r>
            <w:r w:rsidRPr="00371C3A">
              <w:rPr>
                <w:highlight w:val="yellow"/>
              </w:rPr>
              <w:instrText xml:space="preserve"> REF  Element4 </w:instrText>
            </w:r>
            <w:r w:rsidR="00EB1A5B" w:rsidRPr="00371C3A">
              <w:rPr>
                <w:highlight w:val="yellow"/>
              </w:rPr>
              <w:instrText xml:space="preserve"> \* MERGEFORMAT </w:instrText>
            </w:r>
            <w:r w:rsidRPr="00371C3A">
              <w:rPr>
                <w:highlight w:val="yellow"/>
              </w:rPr>
              <w:fldChar w:fldCharType="separate"/>
            </w:r>
            <w:sdt>
              <w:sdtPr>
                <w:rPr>
                  <w:highlight w:val="yellow"/>
                </w:rPr>
                <w:alias w:val="Element4"/>
                <w:tag w:val="Element4"/>
                <w:id w:val="-490024868"/>
                <w:lock w:val="sdtLocked"/>
                <w:placeholder>
                  <w:docPart w:val="4F3E5F515A9A4A43B1848FF3BBAC0142"/>
                </w:placeholder>
              </w:sdtPr>
              <w:sdtEndPr/>
              <w:sdtContent>
                <w:r w:rsidR="006D0DE1" w:rsidRPr="00371C3A">
                  <w:t>Use information from information an automated information system</w:t>
                </w:r>
              </w:sdtContent>
            </w:sdt>
            <w:r w:rsidRPr="00371C3A">
              <w:rPr>
                <w:highlight w:val="yellow"/>
              </w:rPr>
              <w:fldChar w:fldCharType="end"/>
            </w:r>
          </w:p>
          <w:p w:rsidR="00BC36B1" w:rsidRPr="00371C3A" w:rsidRDefault="00BC36B1" w:rsidP="00BC36B1">
            <w:pPr>
              <w:pStyle w:val="TableTextBold"/>
              <w:rPr>
                <w:noProof w:val="0"/>
              </w:rPr>
            </w:pPr>
            <w:r w:rsidRPr="00371C3A">
              <w:rPr>
                <w:noProof w:val="0"/>
              </w:rPr>
              <w:t>Forward information as required</w:t>
            </w:r>
          </w:p>
          <w:p w:rsidR="00661C7A" w:rsidRPr="00371C3A" w:rsidRDefault="00661C7A" w:rsidP="00661C7A">
            <w:pPr>
              <w:pStyle w:val="Bullet1"/>
            </w:pPr>
            <w:r w:rsidRPr="00371C3A">
              <w:t xml:space="preserve">Forwarding information by email </w:t>
            </w:r>
          </w:p>
          <w:p w:rsidR="00661C7A" w:rsidRPr="00371C3A" w:rsidRDefault="00661C7A" w:rsidP="00661C7A">
            <w:pPr>
              <w:pStyle w:val="Bullet1"/>
            </w:pPr>
            <w:r w:rsidRPr="00371C3A">
              <w:t xml:space="preserve">Verbally sharing information </w:t>
            </w:r>
          </w:p>
          <w:p w:rsidR="00661C7A" w:rsidRPr="00371C3A" w:rsidRDefault="00EB1A5B" w:rsidP="00661C7A">
            <w:pPr>
              <w:pStyle w:val="Bullet1"/>
            </w:pPr>
            <w:r w:rsidRPr="00371C3A">
              <w:t>Information regarding prices.</w:t>
            </w:r>
          </w:p>
          <w:p w:rsidR="00661C7A" w:rsidRPr="00371C3A" w:rsidRDefault="000B7EB8" w:rsidP="00EB1A5B">
            <w:pPr>
              <w:pStyle w:val="TableTextBold"/>
              <w:rPr>
                <w:noProof w:val="0"/>
              </w:rPr>
            </w:pPr>
            <w:r w:rsidRPr="00371C3A">
              <w:fldChar w:fldCharType="begin"/>
            </w:r>
            <w:r w:rsidRPr="00371C3A">
              <w:rPr>
                <w:noProof w:val="0"/>
              </w:rPr>
              <w:instrText xml:space="preserve"> REF  Criteria42  \* MERGEFORMAT </w:instrText>
            </w:r>
            <w:r w:rsidRPr="00371C3A">
              <w:fldChar w:fldCharType="separate"/>
            </w:r>
            <w:sdt>
              <w:sdtPr>
                <w:rPr>
                  <w:noProof w:val="0"/>
                </w:rPr>
                <w:alias w:val="Criteria42"/>
                <w:tag w:val="Criteria42"/>
                <w:id w:val="-1711033052"/>
                <w:lock w:val="sdtLocked"/>
                <w:placeholder>
                  <w:docPart w:val="7913E91437294D2ABAEBF9EBDAADB3C0"/>
                </w:placeholder>
              </w:sdtPr>
              <w:sdtEndPr>
                <w:rPr>
                  <w:rStyle w:val="PlaceholderText"/>
                  <w:color w:val="808080"/>
                </w:rPr>
              </w:sdtEndPr>
              <w:sdtContent>
                <w:r w:rsidR="00FB3CF0" w:rsidRPr="00371C3A">
                  <w:rPr>
                    <w:rStyle w:val="PlaceholderText"/>
                    <w:noProof w:val="0"/>
                    <w:color w:val="000000" w:themeColor="text1"/>
                  </w:rPr>
                  <w:t>Save identified information</w:t>
                </w:r>
              </w:sdtContent>
            </w:sdt>
            <w:r w:rsidRPr="00371C3A">
              <w:rPr>
                <w:rStyle w:val="PlaceholderText"/>
                <w:noProof w:val="0"/>
                <w:color w:val="000000" w:themeColor="text1"/>
              </w:rPr>
              <w:fldChar w:fldCharType="end"/>
            </w:r>
          </w:p>
          <w:p w:rsidR="00661C7A" w:rsidRPr="00371C3A" w:rsidRDefault="00661C7A" w:rsidP="00661C7A">
            <w:pPr>
              <w:pStyle w:val="Bullet1"/>
            </w:pPr>
            <w:r w:rsidRPr="00371C3A">
              <w:t>Saving files</w:t>
            </w:r>
          </w:p>
          <w:p w:rsidR="00661C7A" w:rsidRPr="00371C3A" w:rsidRDefault="00661C7A" w:rsidP="00661C7A">
            <w:pPr>
              <w:pStyle w:val="Bullet1"/>
            </w:pPr>
            <w:r w:rsidRPr="00371C3A">
              <w:t xml:space="preserve">Downloading and saving </w:t>
            </w:r>
            <w:r w:rsidRPr="00371C3A">
              <w:rPr>
                <w:spacing w:val="-2"/>
              </w:rPr>
              <w:t>software</w:t>
            </w:r>
          </w:p>
          <w:p w:rsidR="00661C7A" w:rsidRPr="00371C3A" w:rsidRDefault="00661C7A" w:rsidP="00661C7A">
            <w:pPr>
              <w:pStyle w:val="Bullet1"/>
            </w:pPr>
            <w:r w:rsidRPr="00371C3A">
              <w:t>Saving to the appropriate location</w:t>
            </w:r>
          </w:p>
          <w:p w:rsidR="00661C7A" w:rsidRPr="00371C3A" w:rsidRDefault="00661C7A" w:rsidP="00661C7A">
            <w:pPr>
              <w:pStyle w:val="Bullet1"/>
            </w:pPr>
            <w:r w:rsidRPr="00371C3A">
              <w:t>Copyright and intellectual property</w:t>
            </w:r>
            <w:r w:rsidR="00EB1A5B" w:rsidRPr="00371C3A">
              <w:t>.</w:t>
            </w:r>
          </w:p>
          <w:p w:rsidR="00661C7A" w:rsidRPr="00371C3A" w:rsidRDefault="000B7EB8" w:rsidP="00EB1A5B">
            <w:pPr>
              <w:pStyle w:val="TableTextBold"/>
              <w:rPr>
                <w:noProof w:val="0"/>
              </w:rPr>
            </w:pPr>
            <w:r w:rsidRPr="00371C3A">
              <w:fldChar w:fldCharType="begin"/>
            </w:r>
            <w:r w:rsidRPr="00371C3A">
              <w:rPr>
                <w:noProof w:val="0"/>
              </w:rPr>
              <w:instrText xml:space="preserve"> REF  Criteria43  \* MERGEFORMAT </w:instrText>
            </w:r>
            <w:r w:rsidRPr="00371C3A">
              <w:fldChar w:fldCharType="separate"/>
            </w:r>
            <w:sdt>
              <w:sdtPr>
                <w:rPr>
                  <w:noProof w:val="0"/>
                </w:rPr>
                <w:alias w:val="Criteria43"/>
                <w:tag w:val="Criteria43"/>
                <w:id w:val="-1106267209"/>
                <w:lock w:val="sdtLocked"/>
                <w:placeholder>
                  <w:docPart w:val="68438ABC5AEB47BCB19D66159B718EA1"/>
                </w:placeholder>
              </w:sdtPr>
              <w:sdtEndPr>
                <w:rPr>
                  <w:rStyle w:val="PlaceholderText"/>
                  <w:color w:val="808080"/>
                </w:rPr>
              </w:sdtEndPr>
              <w:sdtContent>
                <w:r w:rsidR="00FB3CF0" w:rsidRPr="00371C3A">
                  <w:rPr>
                    <w:rStyle w:val="PlaceholderText"/>
                    <w:noProof w:val="0"/>
                    <w:color w:val="000000" w:themeColor="text1"/>
                  </w:rPr>
                  <w:t>Manipulate accessed information</w:t>
                </w:r>
              </w:sdtContent>
            </w:sdt>
            <w:r w:rsidRPr="00371C3A">
              <w:rPr>
                <w:rStyle w:val="PlaceholderText"/>
                <w:noProof w:val="0"/>
                <w:color w:val="000000" w:themeColor="text1"/>
              </w:rPr>
              <w:fldChar w:fldCharType="end"/>
            </w:r>
          </w:p>
          <w:p w:rsidR="00661C7A" w:rsidRPr="00371C3A" w:rsidRDefault="00661C7A" w:rsidP="00661C7A">
            <w:pPr>
              <w:pStyle w:val="Bullet1"/>
            </w:pPr>
            <w:r w:rsidRPr="00371C3A">
              <w:t>Customer databases</w:t>
            </w:r>
          </w:p>
          <w:p w:rsidR="00661C7A" w:rsidRPr="00371C3A" w:rsidRDefault="00661C7A" w:rsidP="00661C7A">
            <w:pPr>
              <w:pStyle w:val="Bullet1"/>
              <w:rPr>
                <w:rFonts w:eastAsia="Arial" w:hAnsi="Arial" w:cs="Arial"/>
              </w:rPr>
            </w:pPr>
            <w:r w:rsidRPr="00371C3A">
              <w:rPr>
                <w:spacing w:val="-2"/>
                <w:w w:val="105"/>
              </w:rPr>
              <w:t>O</w:t>
            </w:r>
            <w:r w:rsidRPr="00371C3A">
              <w:rPr>
                <w:w w:val="105"/>
              </w:rPr>
              <w:t>rg</w:t>
            </w:r>
            <w:r w:rsidRPr="00371C3A">
              <w:rPr>
                <w:spacing w:val="-2"/>
                <w:w w:val="105"/>
              </w:rPr>
              <w:t>a</w:t>
            </w:r>
            <w:r w:rsidRPr="00371C3A">
              <w:rPr>
                <w:w w:val="105"/>
              </w:rPr>
              <w:t>nising</w:t>
            </w:r>
            <w:r w:rsidRPr="00371C3A">
              <w:rPr>
                <w:spacing w:val="25"/>
                <w:w w:val="105"/>
              </w:rPr>
              <w:t xml:space="preserve"> </w:t>
            </w:r>
            <w:r w:rsidRPr="00371C3A">
              <w:rPr>
                <w:spacing w:val="-2"/>
                <w:w w:val="105"/>
              </w:rPr>
              <w:t>Da</w:t>
            </w:r>
            <w:r w:rsidRPr="00371C3A">
              <w:rPr>
                <w:w w:val="105"/>
              </w:rPr>
              <w:t>t</w:t>
            </w:r>
            <w:r w:rsidRPr="00371C3A">
              <w:rPr>
                <w:spacing w:val="-2"/>
                <w:w w:val="105"/>
              </w:rPr>
              <w:t>a</w:t>
            </w:r>
            <w:r w:rsidR="00EB1A5B" w:rsidRPr="00371C3A">
              <w:rPr>
                <w:spacing w:val="-2"/>
                <w:w w:val="105"/>
              </w:rPr>
              <w:t>.</w:t>
            </w:r>
          </w:p>
          <w:p w:rsidR="00661C7A" w:rsidRPr="00371C3A" w:rsidRDefault="000B7EB8" w:rsidP="00EB1A5B">
            <w:pPr>
              <w:pStyle w:val="TableTextBold"/>
              <w:rPr>
                <w:rStyle w:val="PlaceholderText"/>
                <w:noProof w:val="0"/>
                <w:color w:val="000000" w:themeColor="text1"/>
              </w:rPr>
            </w:pPr>
            <w:r w:rsidRPr="00371C3A">
              <w:fldChar w:fldCharType="begin"/>
            </w:r>
            <w:r w:rsidRPr="00371C3A">
              <w:rPr>
                <w:noProof w:val="0"/>
              </w:rPr>
              <w:instrText xml:space="preserve"> REF  Criteria44  \* MERGEFORMAT </w:instrText>
            </w:r>
            <w:r w:rsidRPr="00371C3A">
              <w:fldChar w:fldCharType="separate"/>
            </w:r>
            <w:sdt>
              <w:sdtPr>
                <w:rPr>
                  <w:noProof w:val="0"/>
                </w:rPr>
                <w:alias w:val="Criteria44"/>
                <w:tag w:val="Criteria44"/>
                <w:id w:val="801423564"/>
                <w:lock w:val="sdtLocked"/>
                <w:placeholder>
                  <w:docPart w:val="952AE5D90596469EB9D879224EC33312"/>
                </w:placeholder>
              </w:sdtPr>
              <w:sdtEndPr>
                <w:rPr>
                  <w:rStyle w:val="PlaceholderText"/>
                  <w:color w:val="808080"/>
                </w:rPr>
              </w:sdtEndPr>
              <w:sdtContent>
                <w:r w:rsidR="00FB3CF0" w:rsidRPr="00371C3A">
                  <w:rPr>
                    <w:rStyle w:val="PlaceholderText"/>
                    <w:noProof w:val="0"/>
                    <w:color w:val="000000" w:themeColor="text1"/>
                  </w:rPr>
                  <w:t>Report on findings</w:t>
                </w:r>
              </w:sdtContent>
            </w:sdt>
            <w:r w:rsidRPr="00371C3A">
              <w:rPr>
                <w:rStyle w:val="PlaceholderText"/>
                <w:noProof w:val="0"/>
                <w:color w:val="000000" w:themeColor="text1"/>
              </w:rPr>
              <w:fldChar w:fldCharType="end"/>
            </w:r>
          </w:p>
          <w:p w:rsidR="00661C7A" w:rsidRPr="00371C3A" w:rsidRDefault="00661C7A" w:rsidP="00EB1A5B">
            <w:pPr>
              <w:pStyle w:val="Bullet1"/>
            </w:pPr>
            <w:r w:rsidRPr="00371C3A">
              <w:t>Making recommendations</w:t>
            </w:r>
            <w:r w:rsidR="00EB1A5B" w:rsidRPr="00371C3A">
              <w:t>.</w:t>
            </w:r>
            <w:r w:rsidR="00EB1A5B" w:rsidRPr="00371C3A">
              <w:br/>
            </w:r>
          </w:p>
        </w:tc>
      </w:tr>
    </w:tbl>
    <w:p w:rsidR="000A249F" w:rsidRPr="00371C3A" w:rsidRDefault="000A249F" w:rsidP="002D0810">
      <w:pPr>
        <w:pStyle w:val="BodyCopy"/>
        <w:rPr>
          <w:noProof w:val="0"/>
        </w:rPr>
      </w:pPr>
    </w:p>
    <w:p w:rsidR="00EB1A5B" w:rsidRPr="00371C3A" w:rsidRDefault="00EB1A5B">
      <w:r w:rsidRPr="00371C3A">
        <w:br w:type="page"/>
      </w:r>
    </w:p>
    <w:p w:rsidR="000A249F" w:rsidRPr="00371C3A" w:rsidRDefault="000A249F"/>
    <w:p w:rsidR="00EB1A5B" w:rsidRPr="00371C3A" w:rsidRDefault="00EB1A5B"/>
    <w:p w:rsidR="00EB1A5B" w:rsidRPr="00371C3A" w:rsidRDefault="00EB1A5B"/>
    <w:p w:rsidR="00EB1A5B" w:rsidRPr="00371C3A" w:rsidRDefault="00EB1A5B"/>
    <w:p w:rsidR="00EB1A5B" w:rsidRPr="00371C3A" w:rsidRDefault="00EB1A5B">
      <w:pPr>
        <w:sectPr w:rsidR="00EB1A5B" w:rsidRPr="00371C3A" w:rsidSect="00B60981">
          <w:headerReference w:type="even" r:id="rId232"/>
          <w:headerReference w:type="default" r:id="rId233"/>
          <w:pgSz w:w="11906" w:h="16838"/>
          <w:pgMar w:top="1440" w:right="1440" w:bottom="1440" w:left="1440" w:header="709" w:footer="323" w:gutter="0"/>
          <w:cols w:space="708"/>
          <w:docGrid w:linePitch="360"/>
        </w:sectPr>
      </w:pPr>
    </w:p>
    <w:p w:rsidR="000A249F" w:rsidRPr="00371C3A" w:rsidRDefault="000A249F" w:rsidP="000A249F">
      <w:pPr>
        <w:pStyle w:val="Heading1"/>
      </w:pPr>
      <w:bookmarkStart w:id="107" w:name="_Toc370805494"/>
      <w:bookmarkStart w:id="108" w:name="_Toc425496879"/>
      <w:r w:rsidRPr="00371C3A">
        <w:t>Element 5</w:t>
      </w:r>
      <w:r w:rsidR="00C113D9" w:rsidRPr="00371C3A">
        <w:t xml:space="preserve">: </w:t>
      </w:r>
      <w:r w:rsidRPr="00371C3A">
        <w:br/>
      </w:r>
      <w:r w:rsidR="00F848DA">
        <w:fldChar w:fldCharType="begin"/>
      </w:r>
      <w:r w:rsidR="00F848DA">
        <w:instrText xml:space="preserve"> REF  Element5  \* MERGEFORMAT </w:instrText>
      </w:r>
      <w:r w:rsidR="00F848DA">
        <w:fldChar w:fldCharType="separate"/>
      </w:r>
      <w:sdt>
        <w:sdtPr>
          <w:rPr>
            <w:highlight w:val="yellow"/>
          </w:rPr>
          <w:alias w:val="Element5"/>
          <w:tag w:val="Element5"/>
          <w:id w:val="963616667"/>
          <w:lock w:val="sdtLocked"/>
          <w:placeholder>
            <w:docPart w:val="D0268E0200C242449DC42F35FBB41FA1"/>
          </w:placeholder>
        </w:sdtPr>
        <w:sdtEndPr/>
        <w:sdtContent>
          <w:r w:rsidR="006D0DE1" w:rsidRPr="00371C3A">
            <w:rPr>
              <w:rStyle w:val="PlaceholderText"/>
              <w:color w:val="45545F"/>
            </w:rPr>
            <w:t>Up-date and maintain</w:t>
          </w:r>
          <w:r w:rsidR="006D0DE1" w:rsidRPr="00371C3A">
            <w:rPr>
              <w:rStyle w:val="PlaceholderText"/>
            </w:rPr>
            <w:t xml:space="preserve"> </w:t>
          </w:r>
          <w:r w:rsidR="006D0DE1" w:rsidRPr="00371C3A">
            <w:t>information on an automated information system</w:t>
          </w:r>
        </w:sdtContent>
      </w:sdt>
      <w:bookmarkEnd w:id="107"/>
      <w:bookmarkEnd w:id="108"/>
      <w:r w:rsidR="00F848DA">
        <w:rPr>
          <w:highlight w:val="yellow"/>
        </w:rPr>
        <w:fldChar w:fldCharType="end"/>
      </w:r>
    </w:p>
    <w:p w:rsidR="000A249F" w:rsidRPr="00371C3A" w:rsidRDefault="000A249F" w:rsidP="003115C3">
      <w:pPr>
        <w:pStyle w:val="Heading2"/>
      </w:pPr>
      <w:r w:rsidRPr="00371C3A">
        <w:t>5.1</w:t>
      </w:r>
      <w:r w:rsidRPr="00371C3A">
        <w:tab/>
      </w:r>
      <w:r w:rsidRPr="00371C3A">
        <w:fldChar w:fldCharType="begin"/>
      </w:r>
      <w:r w:rsidRPr="00371C3A">
        <w:instrText xml:space="preserve"> REF  Criteria51 </w:instrText>
      </w:r>
      <w:r w:rsidR="003115C3" w:rsidRPr="00371C3A">
        <w:instrText xml:space="preserve"> \* MERGEFORMAT </w:instrText>
      </w:r>
      <w:r w:rsidRPr="00371C3A">
        <w:fldChar w:fldCharType="separate"/>
      </w:r>
      <w:sdt>
        <w:sdtPr>
          <w:alias w:val="Criteria51"/>
          <w:tag w:val="Criteria51"/>
          <w:id w:val="-702098419"/>
          <w:lock w:val="sdtLocked"/>
          <w:placeholder>
            <w:docPart w:val="5141606583AB4320A1F2BFAF89093CB3"/>
          </w:placeholder>
        </w:sdtPr>
        <w:sdtEndPr/>
        <w:sdtContent>
          <w:r w:rsidR="006D0DE1" w:rsidRPr="00371C3A">
            <w:rPr>
              <w:rStyle w:val="PlaceholderText"/>
              <w:color w:val="45545F"/>
            </w:rPr>
            <w:t xml:space="preserve">Enter data onto automated information </w:t>
          </w:r>
          <w:r w:rsidR="006D0DE1" w:rsidRPr="00371C3A">
            <w:t>system</w:t>
          </w:r>
        </w:sdtContent>
      </w:sdt>
      <w:r w:rsidRPr="00371C3A">
        <w:fldChar w:fldCharType="end"/>
      </w:r>
    </w:p>
    <w:p w:rsidR="003115C3" w:rsidRPr="00371C3A" w:rsidRDefault="003115C3" w:rsidP="00EB1A5B">
      <w:pPr>
        <w:pStyle w:val="Heading3"/>
      </w:pPr>
      <w:r w:rsidRPr="00371C3A">
        <w:t>Introduction</w:t>
      </w:r>
    </w:p>
    <w:p w:rsidR="0084312E" w:rsidRPr="00371C3A" w:rsidRDefault="0084312E" w:rsidP="003115C3">
      <w:pPr>
        <w:pStyle w:val="BodyCopy"/>
        <w:rPr>
          <w:noProof w:val="0"/>
          <w:szCs w:val="24"/>
        </w:rPr>
      </w:pPr>
      <w:r w:rsidRPr="00371C3A">
        <w:rPr>
          <w:noProof w:val="0"/>
          <w:szCs w:val="24"/>
        </w:rPr>
        <w:t>You will be required to open, generate and amend data,</w:t>
      </w:r>
      <w:r w:rsidR="00910E25" w:rsidRPr="00371C3A">
        <w:rPr>
          <w:noProof w:val="0"/>
          <w:szCs w:val="24"/>
        </w:rPr>
        <w:t xml:space="preserve"> </w:t>
      </w:r>
      <w:r w:rsidRPr="00371C3A">
        <w:rPr>
          <w:noProof w:val="0"/>
          <w:szCs w:val="24"/>
        </w:rPr>
        <w:t>according to task and organisational requirements.</w:t>
      </w:r>
      <w:r w:rsidR="00910E25" w:rsidRPr="00371C3A">
        <w:rPr>
          <w:noProof w:val="0"/>
          <w:szCs w:val="24"/>
        </w:rPr>
        <w:t xml:space="preserve"> </w:t>
      </w:r>
      <w:r w:rsidRPr="00371C3A">
        <w:rPr>
          <w:noProof w:val="0"/>
          <w:szCs w:val="24"/>
        </w:rPr>
        <w:t>It is beneficial to reinforce certain basic computer principles and list essentials expected by employers.</w:t>
      </w:r>
    </w:p>
    <w:p w:rsidR="0084312E" w:rsidRPr="00371C3A" w:rsidRDefault="0084312E" w:rsidP="003115C3">
      <w:pPr>
        <w:pStyle w:val="BodyCopy"/>
        <w:rPr>
          <w:noProof w:val="0"/>
          <w:szCs w:val="24"/>
        </w:rPr>
      </w:pPr>
      <w:r w:rsidRPr="00371C3A">
        <w:rPr>
          <w:noProof w:val="0"/>
          <w:szCs w:val="24"/>
        </w:rPr>
        <w:t>It is accepted that individuals may be perfectly competent with one software package, yet totally unfamiliar and incompetent with another; you should accept that a current inability to fully utilise an exi</w:t>
      </w:r>
      <w:r w:rsidR="00910E25" w:rsidRPr="00371C3A">
        <w:rPr>
          <w:noProof w:val="0"/>
          <w:szCs w:val="24"/>
        </w:rPr>
        <w:t>s</w:t>
      </w:r>
      <w:r w:rsidRPr="00371C3A">
        <w:rPr>
          <w:noProof w:val="0"/>
          <w:szCs w:val="24"/>
        </w:rPr>
        <w:t>ting workplace system is not indicative of overall computer adequacy.</w:t>
      </w:r>
    </w:p>
    <w:p w:rsidR="001B6B4B" w:rsidRPr="00371C3A" w:rsidRDefault="001B6B4B" w:rsidP="00EB1A5B">
      <w:pPr>
        <w:pStyle w:val="Heading3"/>
      </w:pPr>
      <w:r w:rsidRPr="00371C3A">
        <w:t>Update and maintain information</w:t>
      </w:r>
    </w:p>
    <w:p w:rsidR="0084312E" w:rsidRPr="00371C3A" w:rsidRDefault="0084312E" w:rsidP="003115C3">
      <w:pPr>
        <w:pStyle w:val="BodyCopy"/>
        <w:rPr>
          <w:noProof w:val="0"/>
          <w:szCs w:val="24"/>
        </w:rPr>
      </w:pPr>
      <w:r w:rsidRPr="00371C3A">
        <w:rPr>
          <w:noProof w:val="0"/>
          <w:szCs w:val="24"/>
        </w:rPr>
        <w:t xml:space="preserve">Operators must be able to perform the </w:t>
      </w:r>
      <w:r w:rsidR="004725D4">
        <w:rPr>
          <w:noProof w:val="0"/>
          <w:szCs w:val="24"/>
        </w:rPr>
        <w:t>following word processing tasks:</w:t>
      </w:r>
    </w:p>
    <w:p w:rsidR="0084312E" w:rsidRPr="00371C3A" w:rsidRDefault="0084312E" w:rsidP="00C84F30">
      <w:pPr>
        <w:pStyle w:val="Heading4"/>
      </w:pPr>
      <w:r w:rsidRPr="00371C3A">
        <w:t>Retrieve, view and close a word document;</w:t>
      </w:r>
    </w:p>
    <w:p w:rsidR="0084312E" w:rsidRPr="00371C3A" w:rsidRDefault="0084312E" w:rsidP="003115C3">
      <w:pPr>
        <w:pStyle w:val="BodyCopy"/>
        <w:rPr>
          <w:noProof w:val="0"/>
          <w:szCs w:val="24"/>
        </w:rPr>
      </w:pPr>
      <w:r w:rsidRPr="00371C3A">
        <w:rPr>
          <w:noProof w:val="0"/>
          <w:szCs w:val="24"/>
        </w:rPr>
        <w:t>Select and access</w:t>
      </w:r>
      <w:r w:rsidR="00DC1787" w:rsidRPr="00371C3A">
        <w:rPr>
          <w:noProof w:val="0"/>
          <w:szCs w:val="24"/>
        </w:rPr>
        <w:t xml:space="preserve"> the necessary word processing application on your computer</w:t>
      </w:r>
      <w:r w:rsidR="00EB1A5B" w:rsidRPr="00371C3A">
        <w:rPr>
          <w:noProof w:val="0"/>
          <w:szCs w:val="24"/>
        </w:rPr>
        <w:t>:</w:t>
      </w:r>
    </w:p>
    <w:p w:rsidR="00DC1787" w:rsidRPr="00371C3A" w:rsidRDefault="00DC1787" w:rsidP="00EB1A5B">
      <w:pPr>
        <w:pStyle w:val="Bullet1"/>
      </w:pPr>
      <w:r w:rsidRPr="00371C3A">
        <w:t>Locate and open a nominated word processing document</w:t>
      </w:r>
    </w:p>
    <w:p w:rsidR="00DC1787" w:rsidRPr="00371C3A" w:rsidRDefault="00DC1787" w:rsidP="00EB1A5B">
      <w:pPr>
        <w:pStyle w:val="Bullet1"/>
      </w:pPr>
      <w:r w:rsidRPr="00371C3A">
        <w:t>Scroll through the document to view required information</w:t>
      </w:r>
    </w:p>
    <w:p w:rsidR="00DC1787" w:rsidRPr="00371C3A" w:rsidRDefault="00DC1787" w:rsidP="00EB1A5B">
      <w:pPr>
        <w:pStyle w:val="Bullet1"/>
      </w:pPr>
      <w:r w:rsidRPr="00371C3A">
        <w:t>Close the document</w:t>
      </w:r>
    </w:p>
    <w:p w:rsidR="00DC1787" w:rsidRPr="00371C3A" w:rsidRDefault="00EB1A5B" w:rsidP="00EB1A5B">
      <w:pPr>
        <w:pStyle w:val="Bullet1"/>
      </w:pPr>
      <w:r w:rsidRPr="00371C3A">
        <w:t>Close.</w:t>
      </w:r>
    </w:p>
    <w:p w:rsidR="00DC1787" w:rsidRPr="00371C3A" w:rsidRDefault="00DC1787" w:rsidP="00C84F30">
      <w:pPr>
        <w:pStyle w:val="Heading4"/>
      </w:pPr>
      <w:r w:rsidRPr="00371C3A">
        <w:t>Create, save and print a word processing document</w:t>
      </w:r>
    </w:p>
    <w:p w:rsidR="00DC1787" w:rsidRPr="00371C3A" w:rsidRDefault="00DC1787" w:rsidP="003115C3">
      <w:pPr>
        <w:pStyle w:val="BodyCopy"/>
        <w:rPr>
          <w:noProof w:val="0"/>
          <w:szCs w:val="24"/>
        </w:rPr>
      </w:pPr>
      <w:r w:rsidRPr="00371C3A">
        <w:rPr>
          <w:noProof w:val="0"/>
          <w:szCs w:val="24"/>
        </w:rPr>
        <w:t>Open a new document</w:t>
      </w:r>
      <w:r w:rsidR="00EB1A5B" w:rsidRPr="00371C3A">
        <w:rPr>
          <w:noProof w:val="0"/>
          <w:szCs w:val="24"/>
        </w:rPr>
        <w:t>:</w:t>
      </w:r>
    </w:p>
    <w:p w:rsidR="00DC1787" w:rsidRPr="00371C3A" w:rsidRDefault="00DC1787" w:rsidP="00EB1A5B">
      <w:pPr>
        <w:pStyle w:val="Bullet1"/>
      </w:pPr>
      <w:r w:rsidRPr="00371C3A">
        <w:t>Input text to the new document</w:t>
      </w:r>
    </w:p>
    <w:p w:rsidR="00DC1787" w:rsidRPr="00371C3A" w:rsidRDefault="00DC1787" w:rsidP="00EB1A5B">
      <w:pPr>
        <w:pStyle w:val="Bullet1"/>
      </w:pPr>
      <w:r w:rsidRPr="00371C3A">
        <w:t>Name document</w:t>
      </w:r>
    </w:p>
    <w:p w:rsidR="00DC1787" w:rsidRPr="00371C3A" w:rsidRDefault="00DC1787" w:rsidP="00EB1A5B">
      <w:pPr>
        <w:pStyle w:val="Bullet1"/>
      </w:pPr>
      <w:r w:rsidRPr="00371C3A">
        <w:t>Save document</w:t>
      </w:r>
    </w:p>
    <w:p w:rsidR="00DC1787" w:rsidRPr="00371C3A" w:rsidRDefault="00DC1787" w:rsidP="00EB1A5B">
      <w:pPr>
        <w:pStyle w:val="Bullet1"/>
      </w:pPr>
      <w:r w:rsidRPr="00371C3A">
        <w:t>Print document</w:t>
      </w:r>
      <w:r w:rsidR="00EB1A5B" w:rsidRPr="00371C3A">
        <w:t>.</w:t>
      </w:r>
    </w:p>
    <w:p w:rsidR="00DC1787" w:rsidRPr="00371C3A" w:rsidRDefault="00C84F30" w:rsidP="00910E25">
      <w:pPr>
        <w:pStyle w:val="Heading4"/>
      </w:pPr>
      <w:r w:rsidRPr="00371C3A">
        <w:t>Retrieve, amend, save and print a word document</w:t>
      </w:r>
    </w:p>
    <w:p w:rsidR="00C84F30" w:rsidRPr="00371C3A" w:rsidRDefault="00C84F30" w:rsidP="003115C3">
      <w:pPr>
        <w:pStyle w:val="BodyCopy"/>
        <w:rPr>
          <w:noProof w:val="0"/>
          <w:szCs w:val="24"/>
        </w:rPr>
      </w:pPr>
      <w:r w:rsidRPr="00371C3A">
        <w:rPr>
          <w:noProof w:val="0"/>
          <w:szCs w:val="24"/>
        </w:rPr>
        <w:t>Select and access the appropriate document</w:t>
      </w:r>
      <w:r w:rsidR="00EB1A5B" w:rsidRPr="00371C3A">
        <w:rPr>
          <w:noProof w:val="0"/>
          <w:szCs w:val="24"/>
        </w:rPr>
        <w:t>:</w:t>
      </w:r>
    </w:p>
    <w:p w:rsidR="00C84F30" w:rsidRPr="00371C3A" w:rsidRDefault="00C84F30" w:rsidP="00EB1A5B">
      <w:pPr>
        <w:pStyle w:val="Bullet1"/>
      </w:pPr>
      <w:r w:rsidRPr="00371C3A">
        <w:t>Input text- original text as well as copied text</w:t>
      </w:r>
    </w:p>
    <w:p w:rsidR="00C84F30" w:rsidRPr="00371C3A" w:rsidRDefault="00C84F30" w:rsidP="00EB1A5B">
      <w:pPr>
        <w:pStyle w:val="Bullet1"/>
      </w:pPr>
      <w:r w:rsidRPr="00371C3A">
        <w:t>Save document</w:t>
      </w:r>
    </w:p>
    <w:p w:rsidR="00C84F30" w:rsidRPr="00371C3A" w:rsidRDefault="00C84F30" w:rsidP="00EB1A5B">
      <w:pPr>
        <w:pStyle w:val="Bullet1"/>
      </w:pPr>
      <w:r w:rsidRPr="00371C3A">
        <w:t>Use print preview facility</w:t>
      </w:r>
    </w:p>
    <w:p w:rsidR="00C84F30" w:rsidRPr="00371C3A" w:rsidRDefault="00C84F30" w:rsidP="00EB1A5B">
      <w:pPr>
        <w:pStyle w:val="Bullet1"/>
      </w:pPr>
      <w:r w:rsidRPr="00371C3A">
        <w:t>Print document</w:t>
      </w:r>
      <w:r w:rsidR="00EB1A5B" w:rsidRPr="00371C3A">
        <w:t>.</w:t>
      </w:r>
    </w:p>
    <w:p w:rsidR="00C84F30" w:rsidRPr="00371C3A" w:rsidRDefault="00C84F30" w:rsidP="003115C3">
      <w:pPr>
        <w:pStyle w:val="BodyCopy"/>
        <w:rPr>
          <w:noProof w:val="0"/>
          <w:szCs w:val="24"/>
        </w:rPr>
      </w:pPr>
      <w:r w:rsidRPr="00371C3A">
        <w:rPr>
          <w:noProof w:val="0"/>
          <w:szCs w:val="24"/>
        </w:rPr>
        <w:t>It is expected that within the above tasks, trainees are competent in the following applications and aspects and can demonstrate or define as the following as appropriate.</w:t>
      </w:r>
      <w:r w:rsidR="004725D4">
        <w:rPr>
          <w:noProof w:val="0"/>
          <w:szCs w:val="24"/>
        </w:rPr>
        <w:br/>
      </w:r>
    </w:p>
    <w:tbl>
      <w:tblPr>
        <w:tblStyle w:val="TableGrid"/>
        <w:tblW w:w="0" w:type="auto"/>
        <w:tblLook w:val="04A0" w:firstRow="1" w:lastRow="0" w:firstColumn="1" w:lastColumn="0" w:noHBand="0" w:noVBand="1"/>
      </w:tblPr>
      <w:tblGrid>
        <w:gridCol w:w="4621"/>
        <w:gridCol w:w="4621"/>
      </w:tblGrid>
      <w:tr w:rsidR="00C84F30" w:rsidRPr="00371C3A" w:rsidTr="00C84F30">
        <w:tc>
          <w:tcPr>
            <w:tcW w:w="4621" w:type="dxa"/>
          </w:tcPr>
          <w:p w:rsidR="00C84F30" w:rsidRPr="00371C3A" w:rsidRDefault="00C84F30" w:rsidP="00EB1A5B">
            <w:pPr>
              <w:pStyle w:val="TableBullet1"/>
              <w:rPr>
                <w:noProof w:val="0"/>
              </w:rPr>
            </w:pPr>
            <w:r w:rsidRPr="00371C3A">
              <w:rPr>
                <w:noProof w:val="0"/>
              </w:rPr>
              <w:t>Directories, sub directories and folders</w:t>
            </w:r>
          </w:p>
          <w:p w:rsidR="00C84F30" w:rsidRPr="00371C3A" w:rsidRDefault="00C84F30" w:rsidP="00EB1A5B">
            <w:pPr>
              <w:pStyle w:val="TableBullet1"/>
              <w:rPr>
                <w:noProof w:val="0"/>
              </w:rPr>
            </w:pPr>
            <w:r w:rsidRPr="00371C3A">
              <w:rPr>
                <w:noProof w:val="0"/>
              </w:rPr>
              <w:t>Records and fields</w:t>
            </w:r>
          </w:p>
          <w:p w:rsidR="00C84F30" w:rsidRPr="00371C3A" w:rsidRDefault="00C84F30" w:rsidP="00EB1A5B">
            <w:pPr>
              <w:pStyle w:val="TableBullet1"/>
              <w:rPr>
                <w:noProof w:val="0"/>
              </w:rPr>
            </w:pPr>
            <w:r w:rsidRPr="00371C3A">
              <w:rPr>
                <w:noProof w:val="0"/>
              </w:rPr>
              <w:t>Log-in/log-out protocols</w:t>
            </w:r>
          </w:p>
          <w:p w:rsidR="00C84F30" w:rsidRPr="00371C3A" w:rsidRDefault="00C84F30" w:rsidP="00EB1A5B">
            <w:pPr>
              <w:pStyle w:val="TableBullet1"/>
              <w:rPr>
                <w:noProof w:val="0"/>
              </w:rPr>
            </w:pPr>
            <w:r w:rsidRPr="00371C3A">
              <w:rPr>
                <w:noProof w:val="0"/>
              </w:rPr>
              <w:t>Proofreading</w:t>
            </w:r>
          </w:p>
          <w:p w:rsidR="00C84F30" w:rsidRPr="00371C3A" w:rsidRDefault="00C84F30" w:rsidP="00EB1A5B">
            <w:pPr>
              <w:pStyle w:val="TableBullet1"/>
              <w:rPr>
                <w:noProof w:val="0"/>
              </w:rPr>
            </w:pPr>
            <w:r w:rsidRPr="00371C3A">
              <w:rPr>
                <w:noProof w:val="0"/>
              </w:rPr>
              <w:t>Spellcheck and thesaurus</w:t>
            </w:r>
          </w:p>
          <w:p w:rsidR="00C84F30" w:rsidRPr="00371C3A" w:rsidRDefault="00C84F30" w:rsidP="00EB1A5B">
            <w:pPr>
              <w:pStyle w:val="TableBullet1"/>
              <w:rPr>
                <w:noProof w:val="0"/>
              </w:rPr>
            </w:pPr>
            <w:r w:rsidRPr="00371C3A">
              <w:rPr>
                <w:noProof w:val="0"/>
              </w:rPr>
              <w:t>Accessing recent records</w:t>
            </w:r>
          </w:p>
          <w:p w:rsidR="00C84F30" w:rsidRPr="00371C3A" w:rsidRDefault="00C84F30" w:rsidP="00EB1A5B">
            <w:pPr>
              <w:pStyle w:val="TableBullet1"/>
              <w:rPr>
                <w:noProof w:val="0"/>
              </w:rPr>
            </w:pPr>
            <w:r w:rsidRPr="00371C3A">
              <w:rPr>
                <w:noProof w:val="0"/>
              </w:rPr>
              <w:t>Deleting files</w:t>
            </w:r>
          </w:p>
        </w:tc>
        <w:tc>
          <w:tcPr>
            <w:tcW w:w="4621" w:type="dxa"/>
          </w:tcPr>
          <w:p w:rsidR="00C84F30" w:rsidRPr="00371C3A" w:rsidRDefault="00C84F30" w:rsidP="00EB1A5B">
            <w:pPr>
              <w:pStyle w:val="TableBullet1"/>
              <w:rPr>
                <w:noProof w:val="0"/>
              </w:rPr>
            </w:pPr>
            <w:r w:rsidRPr="00371C3A">
              <w:rPr>
                <w:noProof w:val="0"/>
              </w:rPr>
              <w:t>Menus and prompts</w:t>
            </w:r>
          </w:p>
          <w:p w:rsidR="00C84F30" w:rsidRPr="00371C3A" w:rsidRDefault="00C84F30" w:rsidP="00EB1A5B">
            <w:pPr>
              <w:pStyle w:val="TableBullet1"/>
              <w:rPr>
                <w:noProof w:val="0"/>
              </w:rPr>
            </w:pPr>
            <w:r w:rsidRPr="00371C3A">
              <w:rPr>
                <w:noProof w:val="0"/>
              </w:rPr>
              <w:t>Default settings</w:t>
            </w:r>
          </w:p>
          <w:p w:rsidR="00C84F30" w:rsidRPr="00371C3A" w:rsidRDefault="00C84F30" w:rsidP="00EB1A5B">
            <w:pPr>
              <w:pStyle w:val="TableBullet1"/>
              <w:rPr>
                <w:noProof w:val="0"/>
              </w:rPr>
            </w:pPr>
            <w:r w:rsidRPr="00371C3A">
              <w:rPr>
                <w:noProof w:val="0"/>
              </w:rPr>
              <w:t>Error correction</w:t>
            </w:r>
          </w:p>
          <w:p w:rsidR="00C84F30" w:rsidRPr="00371C3A" w:rsidRDefault="00C84F30" w:rsidP="00EB1A5B">
            <w:pPr>
              <w:pStyle w:val="TableBullet1"/>
              <w:rPr>
                <w:noProof w:val="0"/>
              </w:rPr>
            </w:pPr>
            <w:r w:rsidRPr="00371C3A">
              <w:rPr>
                <w:noProof w:val="0"/>
              </w:rPr>
              <w:t>Keying techniques</w:t>
            </w:r>
          </w:p>
          <w:p w:rsidR="00C84F30" w:rsidRPr="00371C3A" w:rsidRDefault="00C84F30" w:rsidP="00EB1A5B">
            <w:pPr>
              <w:pStyle w:val="TableBullet1"/>
              <w:rPr>
                <w:noProof w:val="0"/>
              </w:rPr>
            </w:pPr>
            <w:r w:rsidRPr="00371C3A">
              <w:rPr>
                <w:noProof w:val="0"/>
              </w:rPr>
              <w:t>Screen sizing</w:t>
            </w:r>
          </w:p>
          <w:p w:rsidR="00C84F30" w:rsidRPr="00371C3A" w:rsidRDefault="00C84F30" w:rsidP="00EB1A5B">
            <w:pPr>
              <w:pStyle w:val="TableBullet1"/>
              <w:rPr>
                <w:noProof w:val="0"/>
              </w:rPr>
            </w:pPr>
            <w:r w:rsidRPr="00371C3A">
              <w:rPr>
                <w:noProof w:val="0"/>
              </w:rPr>
              <w:t>Copying to thumbdrive / pendrive / USB</w:t>
            </w:r>
          </w:p>
          <w:p w:rsidR="00C84F30" w:rsidRPr="00371C3A" w:rsidRDefault="00C84F30" w:rsidP="00EB1A5B">
            <w:pPr>
              <w:pStyle w:val="TableBullet1"/>
              <w:rPr>
                <w:noProof w:val="0"/>
              </w:rPr>
            </w:pPr>
            <w:r w:rsidRPr="00371C3A">
              <w:rPr>
                <w:noProof w:val="0"/>
              </w:rPr>
              <w:t>Fonts and font size</w:t>
            </w:r>
          </w:p>
        </w:tc>
      </w:tr>
    </w:tbl>
    <w:p w:rsidR="00C84F30" w:rsidRPr="00371C3A" w:rsidRDefault="00C84F30" w:rsidP="004725D4">
      <w:pPr>
        <w:pStyle w:val="Heading3"/>
        <w:spacing w:before="360"/>
      </w:pPr>
      <w:r w:rsidRPr="00371C3A">
        <w:t>Locating data</w:t>
      </w:r>
    </w:p>
    <w:p w:rsidR="00C84F30" w:rsidRPr="00371C3A" w:rsidRDefault="00C84F30" w:rsidP="003115C3">
      <w:pPr>
        <w:pStyle w:val="BodyCopy"/>
        <w:rPr>
          <w:noProof w:val="0"/>
          <w:szCs w:val="24"/>
        </w:rPr>
      </w:pPr>
      <w:r w:rsidRPr="00371C3A">
        <w:rPr>
          <w:noProof w:val="0"/>
          <w:szCs w:val="24"/>
        </w:rPr>
        <w:t xml:space="preserve">Being able to locate data is central to much PC use; you need to be able to do this accurately and </w:t>
      </w:r>
      <w:r w:rsidR="00C23542" w:rsidRPr="00371C3A">
        <w:rPr>
          <w:noProof w:val="0"/>
          <w:szCs w:val="24"/>
        </w:rPr>
        <w:t>in a timely manner. If you cannot find the data many tasks will not be completed</w:t>
      </w:r>
      <w:r w:rsidR="00910E25" w:rsidRPr="00371C3A">
        <w:rPr>
          <w:noProof w:val="0"/>
          <w:szCs w:val="24"/>
        </w:rPr>
        <w:t xml:space="preserve"> properly.</w:t>
      </w:r>
    </w:p>
    <w:p w:rsidR="00910E25" w:rsidRPr="00371C3A" w:rsidRDefault="00910E25" w:rsidP="003115C3">
      <w:pPr>
        <w:pStyle w:val="BodyCopy"/>
        <w:rPr>
          <w:noProof w:val="0"/>
          <w:szCs w:val="24"/>
        </w:rPr>
      </w:pPr>
      <w:r w:rsidRPr="00371C3A">
        <w:rPr>
          <w:noProof w:val="0"/>
          <w:szCs w:val="24"/>
        </w:rPr>
        <w:t>Locating data is often a process of starting big and zeroing in on the required information.</w:t>
      </w:r>
    </w:p>
    <w:p w:rsidR="00910E25" w:rsidRPr="00371C3A" w:rsidRDefault="00910E25" w:rsidP="003115C3">
      <w:pPr>
        <w:pStyle w:val="BodyCopy"/>
        <w:rPr>
          <w:noProof w:val="0"/>
          <w:szCs w:val="24"/>
        </w:rPr>
      </w:pPr>
      <w:r w:rsidRPr="00371C3A">
        <w:rPr>
          <w:noProof w:val="0"/>
          <w:szCs w:val="24"/>
        </w:rPr>
        <w:t>For instance, unless you already know with 100% certainty that the data is contained within a specific file and you simply open that file, you will have to do a search.</w:t>
      </w:r>
    </w:p>
    <w:p w:rsidR="00910E25" w:rsidRPr="00371C3A" w:rsidRDefault="00910E25" w:rsidP="003115C3">
      <w:pPr>
        <w:pStyle w:val="BodyCopy"/>
        <w:rPr>
          <w:noProof w:val="0"/>
          <w:szCs w:val="24"/>
        </w:rPr>
      </w:pPr>
      <w:r w:rsidRPr="00371C3A">
        <w:rPr>
          <w:noProof w:val="0"/>
          <w:szCs w:val="24"/>
        </w:rPr>
        <w:t>If you are searching for information w</w:t>
      </w:r>
      <w:r w:rsidR="00461FAC" w:rsidRPr="00371C3A">
        <w:rPr>
          <w:noProof w:val="0"/>
          <w:szCs w:val="24"/>
        </w:rPr>
        <w:t>ithin an open file, then using E</w:t>
      </w:r>
      <w:r w:rsidRPr="00371C3A">
        <w:rPr>
          <w:noProof w:val="0"/>
          <w:szCs w:val="24"/>
        </w:rPr>
        <w:t>dit</w:t>
      </w:r>
      <w:r w:rsidR="00461FAC" w:rsidRPr="00371C3A">
        <w:rPr>
          <w:noProof w:val="0"/>
          <w:szCs w:val="24"/>
        </w:rPr>
        <w:t>ing and F</w:t>
      </w:r>
      <w:r w:rsidRPr="00371C3A">
        <w:rPr>
          <w:noProof w:val="0"/>
          <w:szCs w:val="24"/>
        </w:rPr>
        <w:t>ind is the simplest search</w:t>
      </w:r>
      <w:r w:rsidR="00461FAC" w:rsidRPr="00371C3A">
        <w:rPr>
          <w:noProof w:val="0"/>
          <w:szCs w:val="24"/>
        </w:rPr>
        <w:t>. Click on Find and the following panel will appear to the left of your screen. You can then enter the word or phrase needed to locate its position within the document.</w:t>
      </w:r>
      <w:r w:rsidR="004725D4">
        <w:rPr>
          <w:noProof w:val="0"/>
          <w:szCs w:val="24"/>
        </w:rPr>
        <w:br/>
      </w:r>
    </w:p>
    <w:p w:rsidR="00C84F30" w:rsidRPr="00371C3A" w:rsidRDefault="004725D4" w:rsidP="00910E25">
      <w:pPr>
        <w:pStyle w:val="BodyCopy"/>
        <w:jc w:val="center"/>
        <w:rPr>
          <w:noProof w:val="0"/>
          <w:szCs w:val="24"/>
        </w:rPr>
      </w:pPr>
      <w:r w:rsidRPr="00371C3A">
        <w:rPr>
          <w:szCs w:val="24"/>
          <w:lang w:val="en-US" w:eastAsia="en-US"/>
        </w:rPr>
        <mc:AlternateContent>
          <mc:Choice Requires="wpg">
            <w:drawing>
              <wp:anchor distT="0" distB="0" distL="114300" distR="114300" simplePos="0" relativeHeight="251749376" behindDoc="0" locked="0" layoutInCell="1" allowOverlap="1" wp14:anchorId="54B3D918" wp14:editId="129C5B0B">
                <wp:simplePos x="0" y="0"/>
                <wp:positionH relativeFrom="column">
                  <wp:posOffset>77470</wp:posOffset>
                </wp:positionH>
                <wp:positionV relativeFrom="paragraph">
                  <wp:posOffset>12700</wp:posOffset>
                </wp:positionV>
                <wp:extent cx="4088765" cy="2397760"/>
                <wp:effectExtent l="0" t="0" r="6985" b="2540"/>
                <wp:wrapTight wrapText="bothSides">
                  <wp:wrapPolygon edited="0">
                    <wp:start x="0" y="0"/>
                    <wp:lineTo x="0" y="11498"/>
                    <wp:lineTo x="11070" y="13729"/>
                    <wp:lineTo x="11070" y="21451"/>
                    <wp:lineTo x="21536" y="21451"/>
                    <wp:lineTo x="21536" y="0"/>
                    <wp:lineTo x="0" y="0"/>
                  </wp:wrapPolygon>
                </wp:wrapTight>
                <wp:docPr id="193" name="Group 193"/>
                <wp:cNvGraphicFramePr/>
                <a:graphic xmlns:a="http://schemas.openxmlformats.org/drawingml/2006/main">
                  <a:graphicData uri="http://schemas.microsoft.com/office/word/2010/wordprocessingGroup">
                    <wpg:wgp>
                      <wpg:cNvGrpSpPr/>
                      <wpg:grpSpPr>
                        <a:xfrm>
                          <a:off x="0" y="0"/>
                          <a:ext cx="4088765" cy="2397760"/>
                          <a:chOff x="0" y="0"/>
                          <a:chExt cx="4088920" cy="2398144"/>
                        </a:xfrm>
                      </wpg:grpSpPr>
                      <pic:pic xmlns:pic="http://schemas.openxmlformats.org/drawingml/2006/picture">
                        <pic:nvPicPr>
                          <pic:cNvPr id="135" name="Picture 135"/>
                          <pic:cNvPicPr>
                            <a:picLocks noChangeAspect="1"/>
                          </pic:cNvPicPr>
                        </pic:nvPicPr>
                        <pic:blipFill>
                          <a:blip r:embed="rId234">
                            <a:extLst>
                              <a:ext uri="{28A0092B-C50C-407E-A947-70E740481C1C}">
                                <a14:useLocalDpi xmlns:a14="http://schemas.microsoft.com/office/drawing/2010/main" val="0"/>
                              </a:ext>
                            </a:extLst>
                          </a:blip>
                          <a:stretch>
                            <a:fillRect/>
                          </a:stretch>
                        </pic:blipFill>
                        <pic:spPr>
                          <a:xfrm>
                            <a:off x="0" y="0"/>
                            <a:ext cx="1802920" cy="1285336"/>
                          </a:xfrm>
                          <a:prstGeom prst="rect">
                            <a:avLst/>
                          </a:prstGeom>
                        </pic:spPr>
                      </pic:pic>
                      <pic:pic xmlns:pic="http://schemas.openxmlformats.org/drawingml/2006/picture">
                        <pic:nvPicPr>
                          <pic:cNvPr id="55" name="Picture 55"/>
                          <pic:cNvPicPr>
                            <a:picLocks noChangeAspect="1"/>
                          </pic:cNvPicPr>
                        </pic:nvPicPr>
                        <pic:blipFill>
                          <a:blip r:embed="rId235">
                            <a:extLst>
                              <a:ext uri="{28A0092B-C50C-407E-A947-70E740481C1C}">
                                <a14:useLocalDpi xmlns:a14="http://schemas.microsoft.com/office/drawing/2010/main" val="0"/>
                              </a:ext>
                            </a:extLst>
                          </a:blip>
                          <a:stretch>
                            <a:fillRect/>
                          </a:stretch>
                        </pic:blipFill>
                        <pic:spPr>
                          <a:xfrm>
                            <a:off x="2139351" y="0"/>
                            <a:ext cx="1949569" cy="2398144"/>
                          </a:xfrm>
                          <a:prstGeom prst="rect">
                            <a:avLst/>
                          </a:prstGeom>
                        </pic:spPr>
                      </pic:pic>
                    </wpg:wgp>
                  </a:graphicData>
                </a:graphic>
              </wp:anchor>
            </w:drawing>
          </mc:Choice>
          <mc:Fallback>
            <w:pict>
              <v:group w14:anchorId="108FA0E9" id="Group 193" o:spid="_x0000_s1026" style="position:absolute;margin-left:6.1pt;margin-top:1pt;width:321.95pt;height:188.8pt;z-index:251749376" coordsize="40889,23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">
                <v:shape id="Picture 135" o:spid="_x0000_s1027" type="#_x0000_t75" style="position:absolute;width:18029;height:128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bYbfAAAAA3AAAAA8AAABkcnMvZG93bnJldi54bWxET81qAjEQvhd8hzAFbzVbbYuuRhGlVPSk&#10;9QHGzTQJ3UyWTdTt2xtB6G0+vt+ZLTpfiwu10QVW8DooQBBXQTs2Co7fny9jEDEha6wDk4I/irCY&#10;955mWOpw5T1dDsmIHMKxRAU2paaUMlaWPMZBaIgz9xNajynD1kjd4jWH+1oOi+JDenScGyw2tLJU&#10;/R7OXoF582frjrso43Y02bj118kwK9V/7pZTEIm69C9+uDc6zx+9w/2ZfIGc3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ltht8AAAADcAAAADwAAAAAAAAAAAAAAAACfAgAA&#10;ZHJzL2Rvd25yZXYueG1sUEsFBgAAAAAEAAQA9wAAAIwDAAAAAA==&#10;">
                  <v:imagedata r:id="rId236" o:title=""/>
                  <v:path arrowok="t"/>
                </v:shape>
                <v:shape id="Picture 55" o:spid="_x0000_s1028" type="#_x0000_t75" style="position:absolute;left:21393;width:19496;height:239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kz0PHAAAA2wAAAA8AAABkcnMvZG93bnJldi54bWxEj0FLw0AUhO+C/2F5gjezqZKiabdFxZaC&#10;RLBV7PGRfU2i2bfp7raN/fXdguBxmJlvmPG0N63Yk/ONZQWDJAVBXFrdcKXgYzW7uQfhA7LG1jIp&#10;+CUP08nlxRhzbQ/8TvtlqESEsM9RQR1Cl0vpy5oM+sR2xNHbWGcwROkqqR0eIty08jZNh9Jgw3Gh&#10;xo6eayp/ljujoFi/PRV3r1/f2XYxH7qX4nN1fGiVur7qH0cgAvXhP/zXXmgFWQbnL/EHyMkJ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Vkz0PHAAAA2wAAAA8AAAAAAAAAAAAA&#10;AAAAnwIAAGRycy9kb3ducmV2LnhtbFBLBQYAAAAABAAEAPcAAACTAwAAAAA=&#10;">
                  <v:imagedata r:id="rId237" o:title=""/>
                  <v:path arrowok="t"/>
                </v:shape>
                <w10:wrap type="tight"/>
              </v:group>
            </w:pict>
          </mc:Fallback>
        </mc:AlternateContent>
      </w:r>
    </w:p>
    <w:p w:rsidR="00461FAC" w:rsidRPr="00371C3A" w:rsidRDefault="00461FAC" w:rsidP="00910E25">
      <w:pPr>
        <w:pStyle w:val="BodyCopy"/>
        <w:jc w:val="center"/>
        <w:rPr>
          <w:noProof w:val="0"/>
          <w:szCs w:val="24"/>
        </w:rPr>
      </w:pPr>
    </w:p>
    <w:p w:rsidR="00461FAC" w:rsidRPr="00371C3A" w:rsidRDefault="00461FAC" w:rsidP="00910E25">
      <w:pPr>
        <w:pStyle w:val="BodyCopy"/>
        <w:jc w:val="center"/>
        <w:rPr>
          <w:noProof w:val="0"/>
          <w:szCs w:val="24"/>
        </w:rPr>
      </w:pPr>
    </w:p>
    <w:p w:rsidR="00461FAC" w:rsidRPr="00371C3A" w:rsidRDefault="00461FAC" w:rsidP="00910E25">
      <w:pPr>
        <w:pStyle w:val="BodyCopy"/>
        <w:jc w:val="center"/>
        <w:rPr>
          <w:noProof w:val="0"/>
          <w:szCs w:val="24"/>
        </w:rPr>
      </w:pPr>
    </w:p>
    <w:p w:rsidR="00461FAC" w:rsidRPr="00371C3A" w:rsidRDefault="00461FAC" w:rsidP="00910E25">
      <w:pPr>
        <w:pStyle w:val="BodyCopy"/>
        <w:jc w:val="center"/>
        <w:rPr>
          <w:noProof w:val="0"/>
          <w:szCs w:val="24"/>
        </w:rPr>
      </w:pPr>
    </w:p>
    <w:p w:rsidR="00461FAC" w:rsidRPr="00371C3A" w:rsidRDefault="00461FAC" w:rsidP="00910E25">
      <w:pPr>
        <w:pStyle w:val="BodyCopy"/>
        <w:jc w:val="center"/>
        <w:rPr>
          <w:noProof w:val="0"/>
          <w:szCs w:val="24"/>
        </w:rPr>
      </w:pPr>
    </w:p>
    <w:p w:rsidR="00461FAC" w:rsidRPr="00371C3A" w:rsidRDefault="00461FAC" w:rsidP="00910E25">
      <w:pPr>
        <w:pStyle w:val="BodyCopy"/>
        <w:jc w:val="center"/>
        <w:rPr>
          <w:noProof w:val="0"/>
          <w:szCs w:val="24"/>
        </w:rPr>
      </w:pPr>
    </w:p>
    <w:p w:rsidR="00461FAC" w:rsidRPr="00371C3A" w:rsidRDefault="00461FAC" w:rsidP="00910E25">
      <w:pPr>
        <w:pStyle w:val="BodyCopy"/>
        <w:jc w:val="center"/>
        <w:rPr>
          <w:noProof w:val="0"/>
          <w:szCs w:val="24"/>
        </w:rPr>
      </w:pPr>
    </w:p>
    <w:p w:rsidR="0014095F" w:rsidRPr="00371C3A" w:rsidRDefault="0014095F" w:rsidP="00910E25">
      <w:pPr>
        <w:pStyle w:val="BodyCopy"/>
        <w:jc w:val="center"/>
        <w:rPr>
          <w:noProof w:val="0"/>
          <w:szCs w:val="24"/>
        </w:rPr>
      </w:pPr>
    </w:p>
    <w:p w:rsidR="0014095F" w:rsidRPr="00371C3A" w:rsidRDefault="0014095F" w:rsidP="00910E25">
      <w:pPr>
        <w:pStyle w:val="BodyCopy"/>
        <w:jc w:val="center"/>
        <w:rPr>
          <w:noProof w:val="0"/>
          <w:szCs w:val="24"/>
        </w:rPr>
      </w:pPr>
    </w:p>
    <w:p w:rsidR="0014095F" w:rsidRPr="00371C3A" w:rsidRDefault="0014095F" w:rsidP="00910E25">
      <w:pPr>
        <w:pStyle w:val="BodyCopy"/>
        <w:jc w:val="center"/>
        <w:rPr>
          <w:noProof w:val="0"/>
          <w:szCs w:val="24"/>
        </w:rPr>
      </w:pPr>
    </w:p>
    <w:p w:rsidR="00EB1A5B" w:rsidRPr="00371C3A" w:rsidRDefault="00EB1A5B">
      <w:pPr>
        <w:rPr>
          <w:rFonts w:ascii="Helvetica" w:eastAsia="Calibri" w:hAnsi="Helvetica" w:cs="Calibri"/>
          <w:szCs w:val="24"/>
          <w:lang w:eastAsia="ar-SA"/>
        </w:rPr>
      </w:pPr>
      <w:r w:rsidRPr="00371C3A">
        <w:rPr>
          <w:szCs w:val="24"/>
        </w:rPr>
        <w:br w:type="page"/>
      </w:r>
    </w:p>
    <w:p w:rsidR="00910E25" w:rsidRPr="00371C3A" w:rsidRDefault="00910E25" w:rsidP="00910E25">
      <w:pPr>
        <w:pStyle w:val="BodyCopy"/>
        <w:rPr>
          <w:noProof w:val="0"/>
          <w:szCs w:val="24"/>
        </w:rPr>
      </w:pPr>
      <w:r w:rsidRPr="00371C3A">
        <w:rPr>
          <w:noProof w:val="0"/>
          <w:szCs w:val="24"/>
        </w:rPr>
        <w:t>Where the, directory or document/file is not known, then an advanced search will have to be done using specific words or text to guide the process. This style of search enables you to identify the documents or files that contain the key words or phrases without having to open and search all documents or files individually</w:t>
      </w:r>
      <w:r w:rsidR="00A94632" w:rsidRPr="00371C3A">
        <w:rPr>
          <w:noProof w:val="0"/>
          <w:szCs w:val="24"/>
        </w:rPr>
        <w:t>.</w:t>
      </w:r>
    </w:p>
    <w:p w:rsidR="00A94632" w:rsidRPr="00371C3A" w:rsidRDefault="00196895" w:rsidP="00910E25">
      <w:pPr>
        <w:pStyle w:val="BodyCopy"/>
        <w:rPr>
          <w:noProof w:val="0"/>
          <w:szCs w:val="24"/>
        </w:rPr>
      </w:pPr>
      <w:r w:rsidRPr="00371C3A">
        <w:rPr>
          <w:szCs w:val="24"/>
          <w:lang w:val="en-US" w:eastAsia="en-US"/>
        </w:rPr>
        <mc:AlternateContent>
          <mc:Choice Requires="wpg">
            <w:drawing>
              <wp:anchor distT="0" distB="0" distL="114300" distR="114300" simplePos="0" relativeHeight="251752448" behindDoc="0" locked="0" layoutInCell="1" allowOverlap="1" wp14:anchorId="3A9B7E8F" wp14:editId="7A52FDE6">
                <wp:simplePos x="0" y="0"/>
                <wp:positionH relativeFrom="column">
                  <wp:posOffset>-25879</wp:posOffset>
                </wp:positionH>
                <wp:positionV relativeFrom="paragraph">
                  <wp:posOffset>563820</wp:posOffset>
                </wp:positionV>
                <wp:extent cx="5926347" cy="1035170"/>
                <wp:effectExtent l="0" t="0" r="0" b="0"/>
                <wp:wrapTight wrapText="bothSides">
                  <wp:wrapPolygon edited="0">
                    <wp:start x="0" y="0"/>
                    <wp:lineTo x="0" y="15107"/>
                    <wp:lineTo x="7222" y="19082"/>
                    <wp:lineTo x="7222" y="21070"/>
                    <wp:lineTo x="14443" y="21070"/>
                    <wp:lineTo x="21526" y="19877"/>
                    <wp:lineTo x="21526" y="0"/>
                    <wp:lineTo x="0" y="0"/>
                  </wp:wrapPolygon>
                </wp:wrapTight>
                <wp:docPr id="194" name="Group 194"/>
                <wp:cNvGraphicFramePr/>
                <a:graphic xmlns:a="http://schemas.openxmlformats.org/drawingml/2006/main">
                  <a:graphicData uri="http://schemas.microsoft.com/office/word/2010/wordprocessingGroup">
                    <wpg:wgp>
                      <wpg:cNvGrpSpPr/>
                      <wpg:grpSpPr>
                        <a:xfrm>
                          <a:off x="0" y="0"/>
                          <a:ext cx="5926347" cy="1035170"/>
                          <a:chOff x="0" y="0"/>
                          <a:chExt cx="5926347" cy="1035170"/>
                        </a:xfrm>
                      </wpg:grpSpPr>
                      <pic:pic xmlns:pic="http://schemas.openxmlformats.org/drawingml/2006/picture">
                        <pic:nvPicPr>
                          <pic:cNvPr id="52" name="Picture 52"/>
                          <pic:cNvPicPr>
                            <a:picLocks noChangeAspect="1"/>
                          </pic:cNvPicPr>
                        </pic:nvPicPr>
                        <pic:blipFill>
                          <a:blip r:embed="rId238">
                            <a:extLst>
                              <a:ext uri="{28A0092B-C50C-407E-A947-70E740481C1C}">
                                <a14:useLocalDpi xmlns:a14="http://schemas.microsoft.com/office/drawing/2010/main" val="0"/>
                              </a:ext>
                            </a:extLst>
                          </a:blip>
                          <a:stretch>
                            <a:fillRect/>
                          </a:stretch>
                        </pic:blipFill>
                        <pic:spPr>
                          <a:xfrm>
                            <a:off x="2018581" y="0"/>
                            <a:ext cx="1932317" cy="1035170"/>
                          </a:xfrm>
                          <a:prstGeom prst="rect">
                            <a:avLst/>
                          </a:prstGeom>
                        </pic:spPr>
                      </pic:pic>
                      <pic:pic xmlns:pic="http://schemas.openxmlformats.org/drawingml/2006/picture">
                        <pic:nvPicPr>
                          <pic:cNvPr id="56" name="Picture 56"/>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4011283" y="0"/>
                            <a:ext cx="1915064" cy="957532"/>
                          </a:xfrm>
                          <a:prstGeom prst="rect">
                            <a:avLst/>
                          </a:prstGeom>
                        </pic:spPr>
                      </pic:pic>
                      <pic:pic xmlns:pic="http://schemas.openxmlformats.org/drawingml/2006/picture">
                        <pic:nvPicPr>
                          <pic:cNvPr id="57" name="Picture 57"/>
                          <pic:cNvPicPr>
                            <a:picLocks noChangeAspect="1"/>
                          </pic:cNvPicPr>
                        </pic:nvPicPr>
                        <pic:blipFill>
                          <a:blip r:embed="rId240">
                            <a:extLst>
                              <a:ext uri="{28A0092B-C50C-407E-A947-70E740481C1C}">
                                <a14:useLocalDpi xmlns:a14="http://schemas.microsoft.com/office/drawing/2010/main" val="0"/>
                              </a:ext>
                            </a:extLst>
                          </a:blip>
                          <a:stretch>
                            <a:fillRect/>
                          </a:stretch>
                        </pic:blipFill>
                        <pic:spPr>
                          <a:xfrm>
                            <a:off x="0" y="0"/>
                            <a:ext cx="1949570" cy="724619"/>
                          </a:xfrm>
                          <a:prstGeom prst="rect">
                            <a:avLst/>
                          </a:prstGeom>
                        </pic:spPr>
                      </pic:pic>
                    </wpg:wgp>
                  </a:graphicData>
                </a:graphic>
              </wp:anchor>
            </w:drawing>
          </mc:Choice>
          <mc:Fallback>
            <w:pict>
              <v:group w14:anchorId="4F8DB9E2" id="Group 194" o:spid="_x0000_s1026" style="position:absolute;margin-left:-2.05pt;margin-top:44.4pt;width:466.65pt;height:81.5pt;z-index:251752448" coordsize="59263,10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">
                <v:shape id="Picture 52" o:spid="_x0000_s1027" type="#_x0000_t75" style="position:absolute;left:20185;width:19323;height:103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U/CjDAAAA2wAAAA8AAABkcnMvZG93bnJldi54bWxEj0FrwkAUhO+F/oflFbwU3RiwlOgqpVTQ&#10;Y6xVvD2yzyQ0+zbsPjX++26h0OMwM98wi9XgOnWlEFvPBqaTDBRx5W3LtYH953r8CioKssXOMxm4&#10;U4TV8vFhgYX1Ny7pupNaJQjHAg00In2hdawachgnvidO3tkHh5JkqLUNeEtw1+k8y160w5bTQoM9&#10;vTdUfe8uzgA/r7+2bnqKZTX7OIRjKdu8FWNGT8PbHJTQIP/hv/bGGpjl8Psl/QC9/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dT8KMMAAADbAAAADwAAAAAAAAAAAAAAAACf&#10;AgAAZHJzL2Rvd25yZXYueG1sUEsFBgAAAAAEAAQA9wAAAI8DAAAAAA==&#10;">
                  <v:imagedata r:id="rId241" o:title=""/>
                  <v:path arrowok="t"/>
                </v:shape>
                <v:shape id="Picture 56" o:spid="_x0000_s1028" type="#_x0000_t75" style="position:absolute;left:40112;width:19151;height:95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B9lzBAAAA2wAAAA8AAABkcnMvZG93bnJldi54bWxET8tqwkAU3Rf8h+EK3dWJkgZJHUUKBaEL&#10;qbH7S+aaRDN3hsw0j7/vCIKLszicF2ezG00reup8Y1nBcpGAIC6tbrhScC6+3tYgfEDW2FomBRN5&#10;2G1nLxvMtR34h/pTqEQsYZ+jgjoEl0vpy5oM+oV1xFG72M5giLSrpO5wiOWmlaskyaTBhuNCjY4+&#10;aypvpz+joDi473Lp0nUEXftj+jutilap1/m4/wARaAxP8yN90AreM7h/iT9Abv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DB9lzBAAAA2wAAAA8AAAAAAAAAAAAAAAAAnwIA&#10;AGRycy9kb3ducmV2LnhtbFBLBQYAAAAABAAEAPcAAACNAwAAAAA=&#10;">
                  <v:imagedata r:id="rId242" o:title=""/>
                  <v:path arrowok="t"/>
                </v:shape>
                <v:shape id="Picture 57" o:spid="_x0000_s1029" type="#_x0000_t75" style="position:absolute;width:19495;height:72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tM5zCAAAA2wAAAA8AAABkcnMvZG93bnJldi54bWxEj0FrAjEUhO+F/ofwCl5EswqtshqlFAue&#10;BLdFPD42z2Rx87Ikqa7/vhEEj8PMfMMs171rxYVCbDwrmIwLEMS11w0bBb8/36M5iJiQNbaeScGN&#10;IqxXry9LLLW/8p4uVTIiQziWqMCm1JVSxtqSwzj2HXH2Tj44TFkGI3XAa4a7Vk6L4kM6bDgvWOzo&#10;y1J9rv6cgs0u4vSIh1uYmMqazW5oqR8qNXjrPxcgEvXpGX60t1rB+wzuX/IPkK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kLTOcwgAAANsAAAAPAAAAAAAAAAAAAAAAAJ8C&#10;AABkcnMvZG93bnJldi54bWxQSwUGAAAAAAQABAD3AAAAjgMAAAAA&#10;">
                  <v:imagedata r:id="rId243" o:title=""/>
                  <v:path arrowok="t"/>
                </v:shape>
                <w10:wrap type="tight"/>
              </v:group>
            </w:pict>
          </mc:Fallback>
        </mc:AlternateContent>
      </w:r>
      <w:r w:rsidR="00A94632" w:rsidRPr="00371C3A">
        <w:rPr>
          <w:noProof w:val="0"/>
          <w:szCs w:val="24"/>
        </w:rPr>
        <w:t>Searches can be made of a particular directory through the directories page or through the Start icon which will search directories and files</w:t>
      </w:r>
      <w:r w:rsidR="00E67429" w:rsidRPr="00371C3A">
        <w:rPr>
          <w:noProof w:val="0"/>
          <w:szCs w:val="24"/>
        </w:rPr>
        <w:t>. You can search all libraries or a specific directory.</w:t>
      </w:r>
    </w:p>
    <w:p w:rsidR="00910E25" w:rsidRPr="00371C3A" w:rsidRDefault="00910E25" w:rsidP="00910E25">
      <w:pPr>
        <w:pStyle w:val="BodyCopy"/>
        <w:jc w:val="center"/>
        <w:rPr>
          <w:noProof w:val="0"/>
          <w:szCs w:val="24"/>
        </w:rPr>
      </w:pPr>
    </w:p>
    <w:p w:rsidR="009E1996" w:rsidRPr="00371C3A" w:rsidRDefault="009E1996" w:rsidP="009E1996">
      <w:pPr>
        <w:pStyle w:val="BodyCopy"/>
        <w:rPr>
          <w:noProof w:val="0"/>
        </w:rPr>
      </w:pPr>
    </w:p>
    <w:p w:rsidR="00196895" w:rsidRPr="00371C3A" w:rsidRDefault="00196895" w:rsidP="00196895">
      <w:pPr>
        <w:pStyle w:val="ActivityHead"/>
        <w:rPr>
          <w:noProof w:val="0"/>
        </w:rPr>
      </w:pPr>
      <w:r w:rsidRPr="00371C3A">
        <w:rPr>
          <w:noProof w:val="0"/>
        </w:rPr>
        <w:t>Activity 22 – Enter Data</w:t>
      </w:r>
    </w:p>
    <w:p w:rsidR="009E1996" w:rsidRPr="00371C3A" w:rsidRDefault="009E1996" w:rsidP="00196895">
      <w:pPr>
        <w:pStyle w:val="ActivityNumbered"/>
      </w:pPr>
      <w:r w:rsidRPr="00371C3A">
        <w:t>NOTE: It is a requirement of this unit that you attempt this Training Activity.</w:t>
      </w:r>
    </w:p>
    <w:p w:rsidR="00D808C5" w:rsidRPr="00371C3A" w:rsidRDefault="00D808C5" w:rsidP="00196895">
      <w:pPr>
        <w:pStyle w:val="BodyCopy"/>
        <w:rPr>
          <w:noProof w:val="0"/>
        </w:rPr>
      </w:pPr>
      <w:r w:rsidRPr="00371C3A">
        <w:rPr>
          <w:noProof w:val="0"/>
        </w:rPr>
        <w:t xml:space="preserve">You are required to enter data onto an automated information system. </w:t>
      </w:r>
    </w:p>
    <w:p w:rsidR="00661C7A" w:rsidRPr="00371C3A" w:rsidRDefault="00D808C5" w:rsidP="00196895">
      <w:pPr>
        <w:pStyle w:val="BodyCopy"/>
        <w:rPr>
          <w:noProof w:val="0"/>
        </w:rPr>
      </w:pPr>
      <w:r w:rsidRPr="00371C3A">
        <w:rPr>
          <w:noProof w:val="0"/>
        </w:rPr>
        <w:t xml:space="preserve">The requirements for this activity are met in </w:t>
      </w:r>
      <w:r w:rsidR="004C044E" w:rsidRPr="00371C3A">
        <w:rPr>
          <w:noProof w:val="0"/>
        </w:rPr>
        <w:t>Activity 20</w:t>
      </w:r>
      <w:r w:rsidRPr="00371C3A">
        <w:rPr>
          <w:noProof w:val="0"/>
        </w:rPr>
        <w:t xml:space="preserve"> – Manipulate </w:t>
      </w:r>
      <w:r w:rsidR="00661C7A" w:rsidRPr="00371C3A">
        <w:rPr>
          <w:noProof w:val="0"/>
        </w:rPr>
        <w:t>information.</w:t>
      </w:r>
    </w:p>
    <w:p w:rsidR="00576BDD" w:rsidRPr="00371C3A" w:rsidRDefault="00D808C5" w:rsidP="00576BDD">
      <w:pPr>
        <w:pStyle w:val="BodyCopy"/>
        <w:rPr>
          <w:noProof w:val="0"/>
        </w:rPr>
      </w:pPr>
      <w:r w:rsidRPr="00371C3A">
        <w:rPr>
          <w:noProof w:val="0"/>
        </w:rPr>
        <w:t>Complete this activity by enteri</w:t>
      </w:r>
      <w:r w:rsidR="00661C7A" w:rsidRPr="00371C3A">
        <w:rPr>
          <w:noProof w:val="0"/>
        </w:rPr>
        <w:t>ng th</w:t>
      </w:r>
      <w:r w:rsidR="004C044E" w:rsidRPr="00371C3A">
        <w:rPr>
          <w:noProof w:val="0"/>
        </w:rPr>
        <w:t>e required data into Activity 20</w:t>
      </w:r>
      <w:r w:rsidR="00576BDD" w:rsidRPr="00371C3A">
        <w:rPr>
          <w:noProof w:val="0"/>
        </w:rPr>
        <w:t xml:space="preserve"> and providing the printout to your trainer.</w:t>
      </w:r>
    </w:p>
    <w:p w:rsidR="00D808C5" w:rsidRPr="00371C3A" w:rsidRDefault="00D808C5" w:rsidP="00196895">
      <w:pPr>
        <w:pStyle w:val="BodyCopy"/>
        <w:rPr>
          <w:noProof w:val="0"/>
        </w:rPr>
      </w:pPr>
    </w:p>
    <w:p w:rsidR="003115C3" w:rsidRPr="00371C3A" w:rsidRDefault="003115C3" w:rsidP="003115C3">
      <w:pPr>
        <w:pStyle w:val="BodyCopy"/>
        <w:rPr>
          <w:noProof w:val="0"/>
          <w:lang w:eastAsia="en-AU"/>
        </w:rPr>
      </w:pPr>
      <w:r w:rsidRPr="00371C3A">
        <w:rPr>
          <w:noProof w:val="0"/>
          <w:lang w:eastAsia="en-AU"/>
        </w:rPr>
        <w:br w:type="page"/>
      </w:r>
    </w:p>
    <w:p w:rsidR="000A249F" w:rsidRPr="00371C3A" w:rsidRDefault="000A249F" w:rsidP="003115C3">
      <w:pPr>
        <w:pStyle w:val="Heading2"/>
      </w:pPr>
      <w:r w:rsidRPr="00371C3A">
        <w:t>5.2</w:t>
      </w:r>
      <w:r w:rsidRPr="00371C3A">
        <w:tab/>
      </w:r>
      <w:r w:rsidRPr="00371C3A">
        <w:fldChar w:fldCharType="begin"/>
      </w:r>
      <w:r w:rsidRPr="00371C3A">
        <w:instrText xml:space="preserve"> REF  Criteria52 </w:instrText>
      </w:r>
      <w:r w:rsidR="003115C3" w:rsidRPr="00371C3A">
        <w:instrText xml:space="preserve"> \* MERGEFORMAT </w:instrText>
      </w:r>
      <w:r w:rsidRPr="00371C3A">
        <w:fldChar w:fldCharType="separate"/>
      </w:r>
      <w:sdt>
        <w:sdtPr>
          <w:alias w:val="Criteria52"/>
          <w:tag w:val="Criteria52"/>
          <w:id w:val="-87540144"/>
          <w:lock w:val="sdtLocked"/>
          <w:placeholder>
            <w:docPart w:val="DD2FAD36C77340A881E74F592223410E"/>
          </w:placeholder>
        </w:sdtPr>
        <w:sdtEndPr>
          <w:rPr>
            <w:rStyle w:val="PlaceholderText"/>
            <w:color w:val="808080"/>
          </w:rPr>
        </w:sdtEndPr>
        <w:sdtContent>
          <w:r w:rsidR="006D0DE1" w:rsidRPr="00371C3A">
            <w:rPr>
              <w:rStyle w:val="PlaceholderText"/>
              <w:color w:val="45545F"/>
            </w:rPr>
            <w:t>Save and back-up data</w:t>
          </w:r>
        </w:sdtContent>
      </w:sdt>
      <w:r w:rsidRPr="00371C3A">
        <w:fldChar w:fldCharType="end"/>
      </w:r>
    </w:p>
    <w:p w:rsidR="003115C3" w:rsidRPr="00371C3A" w:rsidRDefault="003115C3" w:rsidP="00196895">
      <w:pPr>
        <w:pStyle w:val="Heading3"/>
      </w:pPr>
      <w:r w:rsidRPr="00371C3A">
        <w:t>Introduction</w:t>
      </w:r>
    </w:p>
    <w:p w:rsidR="006836A1" w:rsidRPr="00371C3A" w:rsidRDefault="00A113AD" w:rsidP="00FE3E2E">
      <w:pPr>
        <w:pStyle w:val="BodyCopy"/>
        <w:rPr>
          <w:noProof w:val="0"/>
        </w:rPr>
      </w:pPr>
      <w:r w:rsidRPr="00371C3A">
        <w:rPr>
          <w:noProof w:val="0"/>
        </w:rPr>
        <w:t>Files generated fall under two categories</w:t>
      </w:r>
      <w:r w:rsidR="00FE3E2E" w:rsidRPr="00371C3A">
        <w:rPr>
          <w:noProof w:val="0"/>
        </w:rPr>
        <w:t xml:space="preserve">; active or inactive. Active files need to be readily accessible for staff to review or update as needed.  Inactive files may still need to be accessed but on a </w:t>
      </w:r>
      <w:r w:rsidR="00C113D9" w:rsidRPr="00371C3A">
        <w:rPr>
          <w:noProof w:val="0"/>
        </w:rPr>
        <w:t>less regular</w:t>
      </w:r>
      <w:r w:rsidR="00FE3E2E" w:rsidRPr="00371C3A">
        <w:rPr>
          <w:noProof w:val="0"/>
        </w:rPr>
        <w:t xml:space="preserve"> basis, in which case they are removed to a storage location or archive folder. Whatever the reason documents need to be </w:t>
      </w:r>
      <w:r w:rsidR="00C113D9" w:rsidRPr="00371C3A">
        <w:rPr>
          <w:noProof w:val="0"/>
        </w:rPr>
        <w:t>stored it</w:t>
      </w:r>
      <w:r w:rsidR="00FE3E2E" w:rsidRPr="00371C3A">
        <w:rPr>
          <w:noProof w:val="0"/>
        </w:rPr>
        <w:t xml:space="preserve"> is important they are stored logically for ease of reference and security. </w:t>
      </w:r>
    </w:p>
    <w:p w:rsidR="00BC196B" w:rsidRPr="00371C3A" w:rsidRDefault="00BC196B" w:rsidP="00196895">
      <w:pPr>
        <w:pStyle w:val="Heading3"/>
      </w:pPr>
      <w:r w:rsidRPr="00371C3A">
        <w:t>Save, close and backup data</w:t>
      </w:r>
    </w:p>
    <w:p w:rsidR="00BC196B" w:rsidRPr="00371C3A" w:rsidRDefault="00BC196B" w:rsidP="00EC4BDF">
      <w:pPr>
        <w:pStyle w:val="BodyCopy"/>
        <w:rPr>
          <w:noProof w:val="0"/>
        </w:rPr>
      </w:pPr>
      <w:r w:rsidRPr="00371C3A">
        <w:rPr>
          <w:noProof w:val="0"/>
        </w:rPr>
        <w:t>In most cases you will be required to save any work done in a file and then close that file.</w:t>
      </w:r>
    </w:p>
    <w:p w:rsidR="00BC196B" w:rsidRPr="00371C3A" w:rsidRDefault="00BC196B" w:rsidP="00EC4BDF">
      <w:pPr>
        <w:pStyle w:val="BodyCopy"/>
        <w:rPr>
          <w:noProof w:val="0"/>
        </w:rPr>
      </w:pPr>
      <w:r w:rsidRPr="00371C3A">
        <w:rPr>
          <w:noProof w:val="0"/>
        </w:rPr>
        <w:t>Saving and closing must become second nature, as should backing up work that has been done.</w:t>
      </w:r>
    </w:p>
    <w:p w:rsidR="00BC196B" w:rsidRPr="00371C3A" w:rsidRDefault="00BC196B" w:rsidP="00EC4BDF">
      <w:pPr>
        <w:pStyle w:val="BodyCopy"/>
        <w:rPr>
          <w:noProof w:val="0"/>
        </w:rPr>
      </w:pPr>
      <w:r w:rsidRPr="00371C3A">
        <w:rPr>
          <w:noProof w:val="0"/>
        </w:rPr>
        <w:t>This may simply mean copying the work to one of the storage files in the hard drive.</w:t>
      </w:r>
    </w:p>
    <w:p w:rsidR="00BC196B" w:rsidRPr="00371C3A" w:rsidRDefault="00BC196B" w:rsidP="00EC4BDF">
      <w:pPr>
        <w:pStyle w:val="BodyCopy"/>
        <w:rPr>
          <w:noProof w:val="0"/>
        </w:rPr>
      </w:pPr>
      <w:r w:rsidRPr="00371C3A">
        <w:rPr>
          <w:noProof w:val="0"/>
        </w:rPr>
        <w:t>Some workplaces require staff to save and close all documents if they have to leave their workstation.</w:t>
      </w:r>
    </w:p>
    <w:p w:rsidR="00291540" w:rsidRPr="00371C3A" w:rsidRDefault="00291540" w:rsidP="00EC4BDF">
      <w:pPr>
        <w:pStyle w:val="BodyCopy"/>
        <w:rPr>
          <w:noProof w:val="0"/>
        </w:rPr>
      </w:pPr>
      <w:r w:rsidRPr="00371C3A">
        <w:rPr>
          <w:noProof w:val="0"/>
        </w:rPr>
        <w:t>After creating or amending files, documents and records it is important that you are able to store data appropriately and then exit the application without damage and without loss of data.</w:t>
      </w:r>
    </w:p>
    <w:p w:rsidR="00291540" w:rsidRPr="00371C3A" w:rsidRDefault="00196895" w:rsidP="00EC4BDF">
      <w:pPr>
        <w:pStyle w:val="BodyCopy"/>
        <w:rPr>
          <w:noProof w:val="0"/>
        </w:rPr>
      </w:pPr>
      <w:r w:rsidRPr="00371C3A">
        <w:rPr>
          <w:noProof w:val="0"/>
        </w:rPr>
        <w:t>The storage of data may include:</w:t>
      </w:r>
    </w:p>
    <w:p w:rsidR="00F6309A" w:rsidRPr="00371C3A" w:rsidRDefault="00291540" w:rsidP="00EC4BDF">
      <w:pPr>
        <w:pStyle w:val="BodyCopy"/>
        <w:rPr>
          <w:noProof w:val="0"/>
        </w:rPr>
      </w:pPr>
      <w:r w:rsidRPr="00371C3A">
        <w:rPr>
          <w:noProof w:val="0"/>
        </w:rPr>
        <w:t>Storage in directories and sub-directories – these may be allocated random names or titles but in most large establishments have specified policies and procedures regarding this.</w:t>
      </w:r>
    </w:p>
    <w:p w:rsidR="006836A1" w:rsidRPr="00371C3A" w:rsidRDefault="006836A1" w:rsidP="00196895">
      <w:pPr>
        <w:pStyle w:val="Heading3"/>
      </w:pPr>
      <w:r w:rsidRPr="00371C3A">
        <w:t xml:space="preserve">Storing reference information </w:t>
      </w:r>
    </w:p>
    <w:p w:rsidR="00FE3E2E" w:rsidRPr="00371C3A" w:rsidRDefault="006836A1" w:rsidP="006836A1">
      <w:pPr>
        <w:pStyle w:val="BodyCopy"/>
        <w:rPr>
          <w:noProof w:val="0"/>
        </w:rPr>
      </w:pPr>
      <w:r w:rsidRPr="00371C3A">
        <w:rPr>
          <w:noProof w:val="0"/>
        </w:rPr>
        <w:t>Although it is still common for travel agents to keep a lot of printed information as reference material, there are a number of reasons for trying to reduce paper files and to store and access information electronically. Paper files take up a lot of space, can be a challenge to file appropriately and also can become outdated quite quickly. It is much more logical to know how to access information from saved computer files, or ideally from reliable online sou</w:t>
      </w:r>
      <w:r w:rsidR="00196895" w:rsidRPr="00371C3A">
        <w:rPr>
          <w:noProof w:val="0"/>
        </w:rPr>
        <w:t>rces, and to print as required:</w:t>
      </w:r>
    </w:p>
    <w:p w:rsidR="00291540" w:rsidRPr="00371C3A" w:rsidRDefault="00291540" w:rsidP="00196895">
      <w:pPr>
        <w:pStyle w:val="Bullet1"/>
      </w:pPr>
      <w:r w:rsidRPr="00371C3A">
        <w:t>Storage on hard drives – this is the most common form of saving and storing data on the computer</w:t>
      </w:r>
      <w:r w:rsidR="00C113D9" w:rsidRPr="00371C3A">
        <w:t>’</w:t>
      </w:r>
      <w:r w:rsidRPr="00371C3A">
        <w:t>s hard drive/c</w:t>
      </w:r>
      <w:r w:rsidR="00A11665" w:rsidRPr="00371C3A">
        <w:t xml:space="preserve">: </w:t>
      </w:r>
      <w:r w:rsidRPr="00371C3A">
        <w:t>drive</w:t>
      </w:r>
      <w:r w:rsidR="00A11665" w:rsidRPr="00371C3A">
        <w:t>. Most premises do this and many small operations don’t bother backing up this option. If there is a fire or theft, industrial espionage or a simple hard drive crash or corruptio</w:t>
      </w:r>
      <w:r w:rsidR="004725D4">
        <w:t>n – the results can be dramatic</w:t>
      </w:r>
    </w:p>
    <w:p w:rsidR="00A11665" w:rsidRPr="00371C3A" w:rsidRDefault="00A11665" w:rsidP="00196895">
      <w:pPr>
        <w:pStyle w:val="Bullet1"/>
      </w:pPr>
      <w:r w:rsidRPr="00371C3A">
        <w:t>It is true that no-one can understand how damaging or how shattering a total hard drive loss is u</w:t>
      </w:r>
      <w:r w:rsidR="004725D4">
        <w:t>nless they have experienced one</w:t>
      </w:r>
    </w:p>
    <w:p w:rsidR="00A11665" w:rsidRPr="00371C3A" w:rsidRDefault="00A11665" w:rsidP="00196895">
      <w:pPr>
        <w:pStyle w:val="Bullet1"/>
      </w:pPr>
      <w:r w:rsidRPr="00371C3A">
        <w:t>Storage on USB/thumb drives - This method involves saving the files from the hard drive to the USB. In some cases the files are also left on the hard drive and continue to be modified and in other cases once the file has been transferred to the USB the hard drive c</w:t>
      </w:r>
      <w:r w:rsidR="004725D4">
        <w:t>opy is deleted to free up space</w:t>
      </w:r>
    </w:p>
    <w:p w:rsidR="00A11665" w:rsidRPr="00371C3A" w:rsidRDefault="00A11665" w:rsidP="00196895">
      <w:pPr>
        <w:pStyle w:val="Bullet1"/>
      </w:pPr>
      <w:r w:rsidRPr="00371C3A">
        <w:t>Storage on networked computers – some properties back-up data other than hard drives within the network. This is common in large organisation</w:t>
      </w:r>
      <w:r w:rsidR="004725D4">
        <w:t>s</w:t>
      </w:r>
    </w:p>
    <w:p w:rsidR="00196895" w:rsidRPr="00371C3A" w:rsidRDefault="00196895">
      <w:pPr>
        <w:rPr>
          <w:rFonts w:ascii="Helvetica" w:eastAsiaTheme="minorHAnsi" w:hAnsi="Helvetica"/>
          <w:lang w:eastAsia="en-US"/>
        </w:rPr>
      </w:pPr>
      <w:r w:rsidRPr="00371C3A">
        <w:br w:type="page"/>
      </w:r>
    </w:p>
    <w:p w:rsidR="00A11665" w:rsidRPr="00371C3A" w:rsidRDefault="00F6309A" w:rsidP="00196895">
      <w:pPr>
        <w:pStyle w:val="Bullet1"/>
      </w:pPr>
      <w:r w:rsidRPr="00371C3A">
        <w:t>Appropriate</w:t>
      </w:r>
      <w:r w:rsidR="00A11665" w:rsidRPr="00371C3A">
        <w:t xml:space="preserve"> storage or filing of hard copies of computer generated documents – in some cases a hard copy of data may be taken and filed or archived for future use. </w:t>
      </w:r>
      <w:r w:rsidRPr="00371C3A">
        <w:t>While hard copies cannot be readily amended unless they are retyped into the computer or scanned in, they at least provide a sourc</w:t>
      </w:r>
      <w:r w:rsidR="004725D4">
        <w:t>e document for future reference</w:t>
      </w:r>
    </w:p>
    <w:p w:rsidR="00F6309A" w:rsidRPr="00371C3A" w:rsidRDefault="00F6309A" w:rsidP="00196895">
      <w:pPr>
        <w:pStyle w:val="Bullet1"/>
      </w:pPr>
      <w:r w:rsidRPr="00371C3A">
        <w:t>Hard copies may not be very ‘high-tech’ but it is amazing how valuable they become when the hard drive crashes, or there is a power or some other failure and the data from the hard drive is unavailable.</w:t>
      </w:r>
    </w:p>
    <w:p w:rsidR="0075096B" w:rsidRPr="00371C3A" w:rsidRDefault="0075096B" w:rsidP="00A746F6">
      <w:pPr>
        <w:pStyle w:val="Heading3"/>
      </w:pPr>
      <w:r w:rsidRPr="00371C3A">
        <w:t>Archiving</w:t>
      </w:r>
    </w:p>
    <w:p w:rsidR="006836A1" w:rsidRPr="00371C3A" w:rsidRDefault="00B01903" w:rsidP="005F265B">
      <w:pPr>
        <w:pStyle w:val="BodyCopy"/>
        <w:rPr>
          <w:noProof w:val="0"/>
          <w:szCs w:val="24"/>
        </w:rPr>
      </w:pPr>
      <w:r w:rsidRPr="00371C3A">
        <w:rPr>
          <w:noProof w:val="0"/>
          <w:szCs w:val="24"/>
        </w:rPr>
        <w:t>Archiving is the practise of removing a file from regular use and storing it in another location. The file is not disposed of simply transferred into a storage location where it may need to be accessed only occasionally as a reference source or historical dat</w:t>
      </w:r>
      <w:r w:rsidR="0075096B" w:rsidRPr="00371C3A">
        <w:rPr>
          <w:noProof w:val="0"/>
          <w:szCs w:val="24"/>
        </w:rPr>
        <w:t>a</w:t>
      </w:r>
      <w:r w:rsidRPr="00371C3A">
        <w:rPr>
          <w:noProof w:val="0"/>
          <w:szCs w:val="24"/>
        </w:rPr>
        <w:t xml:space="preserve"> or </w:t>
      </w:r>
      <w:r w:rsidR="0075096B" w:rsidRPr="00371C3A">
        <w:rPr>
          <w:noProof w:val="0"/>
          <w:szCs w:val="24"/>
        </w:rPr>
        <w:t xml:space="preserve">some other </w:t>
      </w:r>
      <w:r w:rsidR="00FE3E2E" w:rsidRPr="00371C3A">
        <w:rPr>
          <w:noProof w:val="0"/>
          <w:szCs w:val="24"/>
        </w:rPr>
        <w:t>reason</w:t>
      </w:r>
      <w:r w:rsidRPr="00371C3A">
        <w:rPr>
          <w:noProof w:val="0"/>
          <w:szCs w:val="24"/>
        </w:rPr>
        <w:t>.</w:t>
      </w:r>
    </w:p>
    <w:p w:rsidR="00A113AD" w:rsidRPr="00371C3A" w:rsidRDefault="0075096B" w:rsidP="005F265B">
      <w:pPr>
        <w:pStyle w:val="BodyCopy"/>
        <w:rPr>
          <w:noProof w:val="0"/>
          <w:szCs w:val="24"/>
        </w:rPr>
      </w:pPr>
      <w:r w:rsidRPr="00371C3A">
        <w:rPr>
          <w:noProof w:val="0"/>
          <w:szCs w:val="24"/>
        </w:rPr>
        <w:t xml:space="preserve">Computer files may be removed from common share drives and stored in a central drive that the business uses as its main storage location. Files are generally stored according to company policy </w:t>
      </w:r>
      <w:r w:rsidR="00A113AD" w:rsidRPr="00371C3A">
        <w:rPr>
          <w:noProof w:val="0"/>
          <w:szCs w:val="24"/>
        </w:rPr>
        <w:t>which may include</w:t>
      </w:r>
      <w:r w:rsidR="004725D4">
        <w:rPr>
          <w:noProof w:val="0"/>
          <w:szCs w:val="24"/>
        </w:rPr>
        <w:t>:</w:t>
      </w:r>
    </w:p>
    <w:p w:rsidR="00A113AD" w:rsidRPr="00371C3A" w:rsidRDefault="004725D4" w:rsidP="00196895">
      <w:pPr>
        <w:pStyle w:val="Bullet1"/>
      </w:pPr>
      <w:r w:rsidRPr="00371C3A">
        <w:t>By year</w:t>
      </w:r>
    </w:p>
    <w:p w:rsidR="00A113AD" w:rsidRPr="00371C3A" w:rsidRDefault="004725D4" w:rsidP="00196895">
      <w:pPr>
        <w:pStyle w:val="Bullet1"/>
      </w:pPr>
      <w:r w:rsidRPr="00371C3A">
        <w:t>Department</w:t>
      </w:r>
    </w:p>
    <w:p w:rsidR="00A113AD" w:rsidRPr="00371C3A" w:rsidRDefault="004725D4" w:rsidP="00196895">
      <w:pPr>
        <w:pStyle w:val="Bullet1"/>
      </w:pPr>
      <w:r w:rsidRPr="00371C3A">
        <w:t>Subject</w:t>
      </w:r>
    </w:p>
    <w:p w:rsidR="00A113AD" w:rsidRPr="00371C3A" w:rsidRDefault="004725D4" w:rsidP="00196895">
      <w:pPr>
        <w:pStyle w:val="Bullet1"/>
      </w:pPr>
      <w:r w:rsidRPr="00371C3A">
        <w:t>Numerically</w:t>
      </w:r>
    </w:p>
    <w:p w:rsidR="00A113AD" w:rsidRPr="00371C3A" w:rsidRDefault="004725D4" w:rsidP="00196895">
      <w:pPr>
        <w:pStyle w:val="Bullet1"/>
      </w:pPr>
      <w:r w:rsidRPr="00371C3A">
        <w:t>Alphabetically</w:t>
      </w:r>
    </w:p>
    <w:p w:rsidR="0075096B" w:rsidRPr="00371C3A" w:rsidRDefault="004725D4" w:rsidP="00196895">
      <w:pPr>
        <w:pStyle w:val="Bullet1"/>
      </w:pPr>
      <w:r w:rsidRPr="00371C3A">
        <w:t>Chronologically</w:t>
      </w:r>
    </w:p>
    <w:p w:rsidR="00A113AD" w:rsidRPr="00371C3A" w:rsidRDefault="004725D4" w:rsidP="00196895">
      <w:pPr>
        <w:pStyle w:val="Bullet1"/>
      </w:pPr>
      <w:r w:rsidRPr="00371C3A">
        <w:t>Geographically</w:t>
      </w:r>
      <w:r>
        <w:t>.</w:t>
      </w:r>
    </w:p>
    <w:p w:rsidR="0075096B" w:rsidRPr="00371C3A" w:rsidRDefault="0075096B" w:rsidP="005F265B">
      <w:pPr>
        <w:pStyle w:val="BodyCopy"/>
        <w:rPr>
          <w:noProof w:val="0"/>
          <w:szCs w:val="24"/>
        </w:rPr>
      </w:pPr>
      <w:r w:rsidRPr="00371C3A">
        <w:rPr>
          <w:noProof w:val="0"/>
          <w:szCs w:val="24"/>
        </w:rPr>
        <w:t>It is vital this area is managed efficiently to prevent files becoming disorganised.</w:t>
      </w:r>
    </w:p>
    <w:p w:rsidR="00B01903" w:rsidRPr="00371C3A" w:rsidRDefault="00B01903" w:rsidP="005F265B">
      <w:pPr>
        <w:pStyle w:val="BodyCopy"/>
        <w:rPr>
          <w:noProof w:val="0"/>
          <w:szCs w:val="24"/>
        </w:rPr>
      </w:pPr>
      <w:r w:rsidRPr="00371C3A">
        <w:rPr>
          <w:noProof w:val="0"/>
          <w:szCs w:val="24"/>
        </w:rPr>
        <w:t>Files may be moved to ar</w:t>
      </w:r>
      <w:r w:rsidR="004725D4">
        <w:rPr>
          <w:noProof w:val="0"/>
          <w:szCs w:val="24"/>
        </w:rPr>
        <w:t>chive for the following reasons:</w:t>
      </w:r>
    </w:p>
    <w:p w:rsidR="00B01903" w:rsidRPr="00371C3A" w:rsidRDefault="00B01903" w:rsidP="00196895">
      <w:pPr>
        <w:pStyle w:val="Bullet1"/>
      </w:pPr>
      <w:r w:rsidRPr="00371C3A">
        <w:t xml:space="preserve">To make room for other files </w:t>
      </w:r>
    </w:p>
    <w:p w:rsidR="0075096B" w:rsidRPr="00371C3A" w:rsidRDefault="0075096B" w:rsidP="00196895">
      <w:pPr>
        <w:pStyle w:val="Bullet1"/>
      </w:pPr>
      <w:r w:rsidRPr="00371C3A">
        <w:t>They are not used as often</w:t>
      </w:r>
    </w:p>
    <w:p w:rsidR="0075096B" w:rsidRPr="00371C3A" w:rsidRDefault="0075096B" w:rsidP="00196895">
      <w:pPr>
        <w:pStyle w:val="Bullet1"/>
      </w:pPr>
      <w:r w:rsidRPr="00371C3A">
        <w:t>Many records are required by law (business, tax)to be kept for a minimum period</w:t>
      </w:r>
      <w:r w:rsidR="00FE3E2E" w:rsidRPr="00371C3A">
        <w:t>, often 5-7 years</w:t>
      </w:r>
      <w:r w:rsidR="004725D4">
        <w:t>.</w:t>
      </w:r>
    </w:p>
    <w:p w:rsidR="0075096B" w:rsidRPr="00371C3A" w:rsidRDefault="00862902" w:rsidP="00196895">
      <w:pPr>
        <w:pStyle w:val="BodyCopy"/>
        <w:rPr>
          <w:noProof w:val="0"/>
        </w:rPr>
      </w:pPr>
      <w:r w:rsidRPr="00371C3A">
        <w:rPr>
          <w:noProof w:val="0"/>
        </w:rPr>
        <w:t>A backup</w:t>
      </w:r>
      <w:r w:rsidR="00607B7D" w:rsidRPr="00371C3A">
        <w:rPr>
          <w:noProof w:val="0"/>
        </w:rPr>
        <w:t xml:space="preserve"> is a secondary copy made to protect information against accidental loss or damage; many establishments buck-up their records and files on a daily basis. Doing back-up means you can restore information quickly and with confidence so that you return to the point where you were before the loss occurred.</w:t>
      </w:r>
    </w:p>
    <w:p w:rsidR="00607B7D" w:rsidRPr="00371C3A" w:rsidRDefault="00607B7D" w:rsidP="00196895">
      <w:pPr>
        <w:pStyle w:val="BodyCopy"/>
        <w:rPr>
          <w:noProof w:val="0"/>
        </w:rPr>
      </w:pPr>
      <w:r w:rsidRPr="00371C3A">
        <w:rPr>
          <w:noProof w:val="0"/>
        </w:rPr>
        <w:t>The loss of information may be caused by human error</w:t>
      </w:r>
      <w:r w:rsidR="00291540" w:rsidRPr="00371C3A">
        <w:rPr>
          <w:noProof w:val="0"/>
        </w:rPr>
        <w:t xml:space="preserve">, </w:t>
      </w:r>
      <w:r w:rsidRPr="00371C3A">
        <w:rPr>
          <w:noProof w:val="0"/>
        </w:rPr>
        <w:t>sabotage, technical failure theft or even a major incident such as fire or flood.</w:t>
      </w:r>
    </w:p>
    <w:p w:rsidR="00607B7D" w:rsidRPr="00371C3A" w:rsidRDefault="00607B7D" w:rsidP="00196895">
      <w:pPr>
        <w:pStyle w:val="BodyCopy"/>
        <w:rPr>
          <w:noProof w:val="0"/>
        </w:rPr>
      </w:pPr>
      <w:r w:rsidRPr="00371C3A">
        <w:rPr>
          <w:noProof w:val="0"/>
        </w:rPr>
        <w:t>Back-up copies of all important programs and data</w:t>
      </w:r>
      <w:r w:rsidR="00291540" w:rsidRPr="00371C3A">
        <w:rPr>
          <w:noProof w:val="0"/>
        </w:rPr>
        <w:t xml:space="preserve"> should always be maintained; it must become standard operating procedure to back-up files including the hard drive.</w:t>
      </w:r>
    </w:p>
    <w:p w:rsidR="00291540" w:rsidRPr="00371C3A" w:rsidRDefault="00291540" w:rsidP="00196895">
      <w:pPr>
        <w:pStyle w:val="BodyCopy"/>
        <w:rPr>
          <w:noProof w:val="0"/>
        </w:rPr>
      </w:pPr>
      <w:r w:rsidRPr="00371C3A">
        <w:rPr>
          <w:noProof w:val="0"/>
        </w:rPr>
        <w:t>The higher the value of the data, the more important it is to the organisation – therefore the more comprehensive the back-up system should be.</w:t>
      </w:r>
    </w:p>
    <w:p w:rsidR="00196895" w:rsidRPr="00371C3A" w:rsidRDefault="00291540" w:rsidP="00196895">
      <w:pPr>
        <w:pStyle w:val="BodyCopy"/>
        <w:rPr>
          <w:noProof w:val="0"/>
        </w:rPr>
      </w:pPr>
      <w:r w:rsidRPr="00371C3A">
        <w:rPr>
          <w:noProof w:val="0"/>
        </w:rPr>
        <w:t>The back-up procedure should include daily back-ups with a weekly off site backup copy.</w:t>
      </w:r>
    </w:p>
    <w:p w:rsidR="00196895" w:rsidRPr="00371C3A" w:rsidRDefault="00196895">
      <w:pPr>
        <w:rPr>
          <w:rFonts w:ascii="Helvetica" w:eastAsia="Calibri" w:hAnsi="Helvetica" w:cs="Calibri"/>
          <w:szCs w:val="16"/>
          <w:lang w:eastAsia="ar-SA"/>
        </w:rPr>
      </w:pPr>
      <w:r w:rsidRPr="00371C3A">
        <w:br w:type="page"/>
      </w:r>
    </w:p>
    <w:p w:rsidR="00196895" w:rsidRPr="00371C3A" w:rsidRDefault="00196895" w:rsidP="00196895">
      <w:pPr>
        <w:pStyle w:val="ActivityHead"/>
        <w:rPr>
          <w:noProof w:val="0"/>
        </w:rPr>
      </w:pPr>
      <w:r w:rsidRPr="00371C3A">
        <w:rPr>
          <w:noProof w:val="0"/>
        </w:rPr>
        <w:t>Activity 23 – Save and backup data</w:t>
      </w:r>
    </w:p>
    <w:p w:rsidR="005418BE" w:rsidRPr="00371C3A" w:rsidRDefault="005418BE" w:rsidP="00196895">
      <w:pPr>
        <w:pStyle w:val="ActivityNumbered"/>
      </w:pPr>
      <w:r w:rsidRPr="00371C3A">
        <w:t>NOTE: It is a requirement of this unit that you attempt this Training Activity.</w:t>
      </w:r>
    </w:p>
    <w:p w:rsidR="00F6309A" w:rsidRPr="00371C3A" w:rsidRDefault="00F6309A" w:rsidP="00196895">
      <w:pPr>
        <w:pStyle w:val="ActivityNumbered"/>
      </w:pPr>
      <w:r w:rsidRPr="00371C3A">
        <w:t>This unit</w:t>
      </w:r>
      <w:r w:rsidR="005418BE" w:rsidRPr="00371C3A">
        <w:t xml:space="preserve"> (or course)</w:t>
      </w:r>
      <w:r w:rsidRPr="00371C3A">
        <w:t xml:space="preserve"> has required you to create a number of documents</w:t>
      </w:r>
      <w:r w:rsidR="004725D4">
        <w:t>.</w:t>
      </w:r>
    </w:p>
    <w:p w:rsidR="00F6309A" w:rsidRPr="00371C3A" w:rsidRDefault="00F6309A" w:rsidP="00196895">
      <w:pPr>
        <w:pStyle w:val="ActivityNumbered"/>
        <w:ind w:left="0" w:firstLine="0"/>
      </w:pPr>
      <w:r w:rsidRPr="00371C3A">
        <w:t>You are required to take several screen shots of your filing and storage system</w:t>
      </w:r>
      <w:r w:rsidR="005418BE" w:rsidRPr="00371C3A">
        <w:t xml:space="preserve"> to demonstrate how you a</w:t>
      </w:r>
      <w:r w:rsidR="00196895" w:rsidRPr="00371C3A">
        <w:t>re saving and storing your data:</w:t>
      </w:r>
    </w:p>
    <w:p w:rsidR="005418BE" w:rsidRPr="00371C3A" w:rsidRDefault="005418BE" w:rsidP="00196895">
      <w:pPr>
        <w:pStyle w:val="Bullet1"/>
      </w:pPr>
      <w:r w:rsidRPr="00371C3A">
        <w:t>Screenshot 1 named file or files</w:t>
      </w:r>
    </w:p>
    <w:p w:rsidR="005418BE" w:rsidRPr="00371C3A" w:rsidRDefault="005418BE" w:rsidP="00196895">
      <w:pPr>
        <w:pStyle w:val="Bullet1"/>
      </w:pPr>
      <w:r w:rsidRPr="00371C3A">
        <w:t>Screenshot 2 named documents within each of the above files</w:t>
      </w:r>
    </w:p>
    <w:p w:rsidR="005418BE" w:rsidRPr="00371C3A" w:rsidRDefault="005418BE" w:rsidP="00196895">
      <w:pPr>
        <w:pStyle w:val="Bullet1"/>
      </w:pPr>
      <w:r w:rsidRPr="00371C3A">
        <w:t>Screenshot 3 showing your backup copy on another storage area/drive or removable device.</w:t>
      </w:r>
    </w:p>
    <w:p w:rsidR="005418BE" w:rsidRPr="00371C3A" w:rsidRDefault="005418BE" w:rsidP="00196895">
      <w:pPr>
        <w:pStyle w:val="ActivityRulesInsertTab"/>
        <w:ind w:left="0"/>
      </w:pPr>
      <w:r w:rsidRPr="00371C3A">
        <w:tab/>
      </w:r>
    </w:p>
    <w:p w:rsidR="005418BE" w:rsidRPr="00371C3A" w:rsidRDefault="005418BE" w:rsidP="00196895">
      <w:pPr>
        <w:pStyle w:val="ActivityRulesInsertTab"/>
        <w:ind w:left="0"/>
      </w:pPr>
      <w:r w:rsidRPr="00371C3A">
        <w:tab/>
      </w:r>
    </w:p>
    <w:p w:rsidR="005418BE" w:rsidRPr="00371C3A" w:rsidRDefault="005418BE" w:rsidP="00196895">
      <w:pPr>
        <w:pStyle w:val="ActivityRulesInsertTab"/>
        <w:ind w:left="0"/>
      </w:pPr>
      <w:r w:rsidRPr="00371C3A">
        <w:tab/>
      </w:r>
    </w:p>
    <w:p w:rsidR="005418BE" w:rsidRPr="00371C3A" w:rsidRDefault="005418BE" w:rsidP="00196895">
      <w:pPr>
        <w:pStyle w:val="ActivityRulesInsertTab"/>
        <w:ind w:left="0"/>
      </w:pPr>
      <w:r w:rsidRPr="00371C3A">
        <w:tab/>
      </w:r>
    </w:p>
    <w:p w:rsidR="005418BE" w:rsidRPr="00371C3A" w:rsidRDefault="005418BE" w:rsidP="00196895">
      <w:pPr>
        <w:pStyle w:val="ActivityRulesInsertTab"/>
        <w:ind w:left="0"/>
      </w:pPr>
      <w:r w:rsidRPr="00371C3A">
        <w:tab/>
      </w:r>
    </w:p>
    <w:p w:rsidR="005418BE" w:rsidRPr="00371C3A" w:rsidRDefault="005418BE" w:rsidP="00196895">
      <w:pPr>
        <w:pStyle w:val="ActivityRulesInsertTab"/>
        <w:ind w:left="0"/>
      </w:pPr>
      <w:r w:rsidRPr="00371C3A">
        <w:tab/>
      </w:r>
    </w:p>
    <w:p w:rsidR="005418BE" w:rsidRPr="00371C3A" w:rsidRDefault="005418BE" w:rsidP="00196895">
      <w:pPr>
        <w:pStyle w:val="ActivityRulesInsertTab"/>
        <w:ind w:left="0"/>
      </w:pPr>
      <w:r w:rsidRPr="00371C3A">
        <w:tab/>
      </w:r>
    </w:p>
    <w:p w:rsidR="00196895" w:rsidRPr="00371C3A" w:rsidRDefault="00196895" w:rsidP="00196895">
      <w:pPr>
        <w:pStyle w:val="ActivityRulesInsertTab"/>
        <w:ind w:left="0"/>
      </w:pPr>
      <w:r w:rsidRPr="00371C3A">
        <w:tab/>
      </w:r>
    </w:p>
    <w:p w:rsidR="00196895" w:rsidRPr="00371C3A" w:rsidRDefault="00196895" w:rsidP="00196895">
      <w:pPr>
        <w:pStyle w:val="ActivityRulesInsertTab"/>
        <w:ind w:left="0"/>
      </w:pPr>
      <w:r w:rsidRPr="00371C3A">
        <w:tab/>
      </w:r>
    </w:p>
    <w:p w:rsidR="00196895" w:rsidRPr="00371C3A" w:rsidRDefault="00196895" w:rsidP="00196895">
      <w:pPr>
        <w:pStyle w:val="ActivityRulesInsertTab"/>
        <w:ind w:left="0"/>
      </w:pPr>
      <w:r w:rsidRPr="00371C3A">
        <w:tab/>
      </w:r>
    </w:p>
    <w:p w:rsidR="00196895" w:rsidRPr="00371C3A" w:rsidRDefault="00196895" w:rsidP="00196895">
      <w:pPr>
        <w:pStyle w:val="ActivityRulesInsertTab"/>
        <w:ind w:left="0"/>
      </w:pPr>
      <w:r w:rsidRPr="00371C3A">
        <w:tab/>
      </w:r>
    </w:p>
    <w:p w:rsidR="00196895" w:rsidRPr="00371C3A" w:rsidRDefault="00196895" w:rsidP="00196895">
      <w:pPr>
        <w:pStyle w:val="ActivityRulesInsertTab"/>
        <w:ind w:left="0"/>
      </w:pPr>
      <w:r w:rsidRPr="00371C3A">
        <w:tab/>
      </w:r>
    </w:p>
    <w:p w:rsidR="005F265B" w:rsidRPr="00371C3A" w:rsidRDefault="00A746F6" w:rsidP="00196895">
      <w:pPr>
        <w:pStyle w:val="BodyCopy"/>
        <w:rPr>
          <w:noProof w:val="0"/>
        </w:rPr>
      </w:pPr>
      <w:r w:rsidRPr="00371C3A">
        <w:rPr>
          <w:noProof w:val="0"/>
        </w:rPr>
        <w:br w:type="page"/>
      </w:r>
      <w:bookmarkStart w:id="109" w:name="Test"/>
      <w:bookmarkStart w:id="110" w:name="_bookmark44"/>
      <w:bookmarkEnd w:id="109"/>
      <w:bookmarkEnd w:id="110"/>
    </w:p>
    <w:p w:rsidR="003115C3" w:rsidRPr="00371C3A" w:rsidRDefault="003115C3" w:rsidP="003115C3">
      <w:pPr>
        <w:pStyle w:val="ActivityHead"/>
        <w:shd w:val="clear" w:color="auto" w:fill="E36C0A" w:themeFill="accent6" w:themeFillShade="BF"/>
        <w:rPr>
          <w:noProof w:val="0"/>
          <w:color w:val="FFFFFF" w:themeColor="background1"/>
        </w:rPr>
      </w:pPr>
      <w:r w:rsidRPr="00371C3A">
        <w:rPr>
          <w:noProof w:val="0"/>
          <w:color w:val="FFFFFF" w:themeColor="background1"/>
        </w:rPr>
        <w:t>Work Projects</w:t>
      </w:r>
    </w:p>
    <w:p w:rsidR="003115C3" w:rsidRPr="00371C3A" w:rsidRDefault="003115C3" w:rsidP="003115C3">
      <w:pPr>
        <w:pStyle w:val="BodyCopy"/>
        <w:rPr>
          <w:noProof w:val="0"/>
        </w:rPr>
      </w:pPr>
      <w:r w:rsidRPr="00371C3A">
        <w:rPr>
          <w:noProof w:val="0"/>
        </w:rPr>
        <w:t>It is a requirement of this Unit you complete Work Projects as advised by your Trainer. You must submit documentation, suitable evidence or other relevant proof of completion of the project to your Trainer by the agreed date.</w:t>
      </w:r>
    </w:p>
    <w:p w:rsidR="003115C3" w:rsidRPr="00371C3A" w:rsidRDefault="003115C3" w:rsidP="003115C3">
      <w:pPr>
        <w:pStyle w:val="ActivityNumbered"/>
      </w:pPr>
      <w:r w:rsidRPr="00371C3A">
        <w:t>5.1</w:t>
      </w:r>
      <w:r w:rsidRPr="00371C3A">
        <w:tab/>
      </w:r>
      <w:r w:rsidR="00661C7A" w:rsidRPr="00371C3A">
        <w:t>Please complete the following activities relating to this Performance Criteria:</w:t>
      </w:r>
    </w:p>
    <w:p w:rsidR="003115C3" w:rsidRPr="00371C3A" w:rsidRDefault="00661C7A" w:rsidP="003115C3">
      <w:pPr>
        <w:pStyle w:val="ActivityBullet1"/>
      </w:pPr>
      <w:r w:rsidRPr="00371C3A">
        <w:t>Activity 21</w:t>
      </w:r>
    </w:p>
    <w:p w:rsidR="003115C3" w:rsidRPr="00371C3A" w:rsidRDefault="003115C3" w:rsidP="003115C3">
      <w:pPr>
        <w:pStyle w:val="ActivityNumbered"/>
      </w:pPr>
      <w:r w:rsidRPr="00371C3A">
        <w:t>5.2.</w:t>
      </w:r>
      <w:r w:rsidRPr="00371C3A">
        <w:tab/>
      </w:r>
      <w:r w:rsidR="00661C7A" w:rsidRPr="00371C3A">
        <w:t>Please complete the following activities relating to this Performance Criteria:</w:t>
      </w:r>
    </w:p>
    <w:p w:rsidR="003115C3" w:rsidRPr="00371C3A" w:rsidRDefault="00D808C5" w:rsidP="00661C7A">
      <w:pPr>
        <w:pStyle w:val="ActivityBullet1"/>
      </w:pPr>
      <w:r w:rsidRPr="00371C3A">
        <w:t>Activity 22</w:t>
      </w:r>
    </w:p>
    <w:p w:rsidR="003115C3" w:rsidRPr="00371C3A" w:rsidRDefault="003115C3" w:rsidP="003115C3">
      <w:pPr>
        <w:pStyle w:val="ActivityBottom"/>
        <w:rPr>
          <w:noProof w:val="0"/>
        </w:rPr>
      </w:pPr>
    </w:p>
    <w:p w:rsidR="003115C3" w:rsidRPr="00371C3A" w:rsidRDefault="003115C3" w:rsidP="003115C3">
      <w:pPr>
        <w:rPr>
          <w:rFonts w:ascii="Helvetica" w:eastAsia="Calibri" w:hAnsi="Helvetica" w:cs="Calibri"/>
          <w:szCs w:val="16"/>
          <w:lang w:eastAsia="ar-SA"/>
        </w:rPr>
      </w:pPr>
      <w:r w:rsidRPr="00371C3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115C3" w:rsidRPr="00371C3A" w:rsidTr="00196895">
        <w:trPr>
          <w:trHeight w:val="3492"/>
        </w:trPr>
        <w:tc>
          <w:tcPr>
            <w:tcW w:w="9242" w:type="dxa"/>
            <w:shd w:val="clear" w:color="auto" w:fill="F2F2F2" w:themeFill="background1" w:themeFillShade="F2"/>
          </w:tcPr>
          <w:p w:rsidR="003115C3" w:rsidRPr="00371C3A" w:rsidRDefault="003115C3" w:rsidP="008E449A">
            <w:pPr>
              <w:pStyle w:val="Heading2"/>
              <w:outlineLvl w:val="1"/>
            </w:pPr>
            <w:r w:rsidRPr="00371C3A">
              <w:t>Summary</w:t>
            </w:r>
          </w:p>
          <w:p w:rsidR="003115C3" w:rsidRPr="00371C3A" w:rsidRDefault="003115C3" w:rsidP="00BC36B1">
            <w:pPr>
              <w:pStyle w:val="SumaryHeading3"/>
              <w:rPr>
                <w:highlight w:val="yellow"/>
              </w:rPr>
            </w:pPr>
            <w:r w:rsidRPr="00371C3A">
              <w:rPr>
                <w:highlight w:val="yellow"/>
              </w:rPr>
              <w:fldChar w:fldCharType="begin"/>
            </w:r>
            <w:r w:rsidRPr="00371C3A">
              <w:rPr>
                <w:highlight w:val="yellow"/>
              </w:rPr>
              <w:instrText xml:space="preserve"> REF  Element5  \* MERGEFORMAT </w:instrText>
            </w:r>
            <w:r w:rsidRPr="00371C3A">
              <w:rPr>
                <w:highlight w:val="yellow"/>
              </w:rPr>
              <w:fldChar w:fldCharType="separate"/>
            </w:r>
            <w:sdt>
              <w:sdtPr>
                <w:rPr>
                  <w:highlight w:val="yellow"/>
                </w:rPr>
                <w:alias w:val="Element5"/>
                <w:tag w:val="Element5"/>
                <w:id w:val="-1567478531"/>
                <w:lock w:val="sdtLocked"/>
                <w:placeholder>
                  <w:docPart w:val="B0C1906F979447E580F0FEAB10B2AE9B"/>
                </w:placeholder>
              </w:sdtPr>
              <w:sdtEndPr/>
              <w:sdtContent>
                <w:r w:rsidR="006D0DE1" w:rsidRPr="00371C3A">
                  <w:rPr>
                    <w:rStyle w:val="PlaceholderText"/>
                    <w:color w:val="45545F"/>
                  </w:rPr>
                  <w:t xml:space="preserve">Up-date and maintain </w:t>
                </w:r>
                <w:r w:rsidR="006D0DE1" w:rsidRPr="00371C3A">
                  <w:t>information on an automated information system</w:t>
                </w:r>
              </w:sdtContent>
            </w:sdt>
            <w:r w:rsidRPr="00371C3A">
              <w:rPr>
                <w:highlight w:val="yellow"/>
              </w:rPr>
              <w:fldChar w:fldCharType="end"/>
            </w:r>
          </w:p>
          <w:p w:rsidR="00BC36B1" w:rsidRPr="00371C3A" w:rsidRDefault="00BC36B1" w:rsidP="00BC36B1">
            <w:pPr>
              <w:pStyle w:val="TableTextBold"/>
              <w:rPr>
                <w:noProof w:val="0"/>
              </w:rPr>
            </w:pPr>
            <w:r w:rsidRPr="00371C3A">
              <w:rPr>
                <w:noProof w:val="0"/>
              </w:rPr>
              <w:t>Enter data onto automated information system</w:t>
            </w:r>
          </w:p>
          <w:p w:rsidR="001B6B4B" w:rsidRPr="00371C3A" w:rsidRDefault="001B6B4B" w:rsidP="00BC36B1">
            <w:pPr>
              <w:pStyle w:val="TableBullet1"/>
              <w:rPr>
                <w:noProof w:val="0"/>
              </w:rPr>
            </w:pPr>
            <w:r w:rsidRPr="00371C3A">
              <w:rPr>
                <w:noProof w:val="0"/>
              </w:rPr>
              <w:t>Update and maintain information</w:t>
            </w:r>
          </w:p>
          <w:p w:rsidR="00A746F6" w:rsidRPr="00371C3A" w:rsidRDefault="00A746F6" w:rsidP="00BC36B1">
            <w:pPr>
              <w:pStyle w:val="TableBullet1"/>
              <w:rPr>
                <w:noProof w:val="0"/>
              </w:rPr>
            </w:pPr>
            <w:r w:rsidRPr="00371C3A">
              <w:rPr>
                <w:noProof w:val="0"/>
              </w:rPr>
              <w:t>Locating data</w:t>
            </w:r>
            <w:r w:rsidR="00196895" w:rsidRPr="00371C3A">
              <w:rPr>
                <w:noProof w:val="0"/>
              </w:rPr>
              <w:t>.</w:t>
            </w:r>
          </w:p>
          <w:p w:rsidR="00A746F6" w:rsidRPr="00371C3A" w:rsidRDefault="000B7EB8" w:rsidP="00196895">
            <w:pPr>
              <w:pStyle w:val="TableTextBold"/>
              <w:rPr>
                <w:noProof w:val="0"/>
              </w:rPr>
            </w:pPr>
            <w:r w:rsidRPr="00371C3A">
              <w:fldChar w:fldCharType="begin"/>
            </w:r>
            <w:r w:rsidRPr="00371C3A">
              <w:rPr>
                <w:noProof w:val="0"/>
              </w:rPr>
              <w:instrText xml:space="preserve"> REF  Criteria52  \* MERGEFORMAT </w:instrText>
            </w:r>
            <w:r w:rsidRPr="00371C3A">
              <w:fldChar w:fldCharType="separate"/>
            </w:r>
            <w:sdt>
              <w:sdtPr>
                <w:rPr>
                  <w:noProof w:val="0"/>
                </w:rPr>
                <w:alias w:val="Criteria52"/>
                <w:tag w:val="Criteria52"/>
                <w:id w:val="-1381856043"/>
                <w:lock w:val="sdtLocked"/>
                <w:placeholder>
                  <w:docPart w:val="2421A85B898F456D81E2465AD0A36C15"/>
                </w:placeholder>
              </w:sdtPr>
              <w:sdtEndPr>
                <w:rPr>
                  <w:rStyle w:val="PlaceholderText"/>
                  <w:color w:val="808080"/>
                </w:rPr>
              </w:sdtEndPr>
              <w:sdtContent>
                <w:r w:rsidR="007D45AA" w:rsidRPr="00371C3A">
                  <w:rPr>
                    <w:rStyle w:val="PlaceholderText"/>
                    <w:noProof w:val="0"/>
                    <w:color w:val="000000" w:themeColor="text1"/>
                  </w:rPr>
                  <w:t>Save and back-up data</w:t>
                </w:r>
              </w:sdtContent>
            </w:sdt>
            <w:r w:rsidRPr="00371C3A">
              <w:rPr>
                <w:rStyle w:val="PlaceholderText"/>
                <w:noProof w:val="0"/>
                <w:color w:val="000000" w:themeColor="text1"/>
              </w:rPr>
              <w:fldChar w:fldCharType="end"/>
            </w:r>
          </w:p>
          <w:p w:rsidR="00A746F6" w:rsidRPr="00371C3A" w:rsidRDefault="00A746F6" w:rsidP="00BC36B1">
            <w:pPr>
              <w:pStyle w:val="TableBullet1"/>
              <w:rPr>
                <w:noProof w:val="0"/>
              </w:rPr>
            </w:pPr>
            <w:r w:rsidRPr="00371C3A">
              <w:rPr>
                <w:noProof w:val="0"/>
              </w:rPr>
              <w:t>Save, close and backup data</w:t>
            </w:r>
          </w:p>
          <w:p w:rsidR="00A746F6" w:rsidRPr="00371C3A" w:rsidRDefault="00A746F6" w:rsidP="00BC36B1">
            <w:pPr>
              <w:pStyle w:val="TableBullet1"/>
              <w:rPr>
                <w:noProof w:val="0"/>
              </w:rPr>
            </w:pPr>
            <w:r w:rsidRPr="00371C3A">
              <w:rPr>
                <w:noProof w:val="0"/>
              </w:rPr>
              <w:t xml:space="preserve">Storing reference information </w:t>
            </w:r>
          </w:p>
          <w:p w:rsidR="003115C3" w:rsidRPr="00371C3A" w:rsidRDefault="00A746F6" w:rsidP="00BC36B1">
            <w:pPr>
              <w:pStyle w:val="TableBullet1"/>
              <w:rPr>
                <w:noProof w:val="0"/>
              </w:rPr>
            </w:pPr>
            <w:r w:rsidRPr="00371C3A">
              <w:rPr>
                <w:noProof w:val="0"/>
              </w:rPr>
              <w:t>Archiving</w:t>
            </w:r>
            <w:r w:rsidR="00196895" w:rsidRPr="00371C3A">
              <w:rPr>
                <w:noProof w:val="0"/>
              </w:rPr>
              <w:t>.</w:t>
            </w:r>
            <w:r w:rsidR="00196895" w:rsidRPr="00371C3A">
              <w:rPr>
                <w:noProof w:val="0"/>
              </w:rPr>
              <w:br/>
            </w:r>
          </w:p>
        </w:tc>
      </w:tr>
    </w:tbl>
    <w:p w:rsidR="003115C3" w:rsidRPr="00371C3A" w:rsidRDefault="003115C3" w:rsidP="003115C3">
      <w:pPr>
        <w:pStyle w:val="BodyCopy"/>
        <w:rPr>
          <w:noProof w:val="0"/>
        </w:rPr>
      </w:pPr>
    </w:p>
    <w:p w:rsidR="003115C3" w:rsidRPr="00371C3A" w:rsidRDefault="003115C3" w:rsidP="003115C3">
      <w:pPr>
        <w:sectPr w:rsidR="003115C3" w:rsidRPr="00371C3A" w:rsidSect="00183290">
          <w:headerReference w:type="even" r:id="rId244"/>
          <w:headerReference w:type="default" r:id="rId245"/>
          <w:pgSz w:w="11906" w:h="16838"/>
          <w:pgMar w:top="1440" w:right="1440" w:bottom="1440" w:left="1440" w:header="708" w:footer="324" w:gutter="0"/>
          <w:cols w:space="708"/>
          <w:docGrid w:linePitch="360"/>
        </w:sectPr>
      </w:pPr>
    </w:p>
    <w:p w:rsidR="009C6C06" w:rsidRPr="00371C3A" w:rsidRDefault="009C6C06" w:rsidP="009C6C06">
      <w:pPr>
        <w:pStyle w:val="Heading1"/>
      </w:pPr>
      <w:bookmarkStart w:id="111" w:name="_Toc294862968"/>
      <w:bookmarkStart w:id="112" w:name="_Toc337029861"/>
      <w:bookmarkStart w:id="113" w:name="_Toc370805498"/>
      <w:bookmarkStart w:id="114" w:name="_Toc425496880"/>
      <w:r w:rsidRPr="00371C3A">
        <w:t>Presentation of written work</w:t>
      </w:r>
      <w:bookmarkEnd w:id="111"/>
      <w:bookmarkEnd w:id="112"/>
      <w:bookmarkEnd w:id="113"/>
      <w:bookmarkEnd w:id="114"/>
    </w:p>
    <w:p w:rsidR="009C6C06" w:rsidRPr="00371C3A" w:rsidRDefault="009C6C06" w:rsidP="00436038">
      <w:pPr>
        <w:pStyle w:val="Heading2"/>
        <w:numPr>
          <w:ilvl w:val="0"/>
          <w:numId w:val="6"/>
        </w:numPr>
        <w:ind w:left="482" w:hanging="482"/>
      </w:pPr>
      <w:r w:rsidRPr="00371C3A">
        <w:t>Introduction</w:t>
      </w:r>
    </w:p>
    <w:p w:rsidR="009C6C06" w:rsidRPr="00371C3A" w:rsidRDefault="009C6C06" w:rsidP="009C6C06">
      <w:pPr>
        <w:pStyle w:val="BodyCopy"/>
        <w:rPr>
          <w:noProof w:val="0"/>
        </w:rPr>
      </w:pPr>
      <w:r w:rsidRPr="00371C3A">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371C3A" w:rsidRDefault="009C6C06" w:rsidP="00436038">
      <w:pPr>
        <w:pStyle w:val="Heading2"/>
        <w:numPr>
          <w:ilvl w:val="0"/>
          <w:numId w:val="6"/>
        </w:numPr>
        <w:ind w:left="482" w:hanging="482"/>
      </w:pPr>
      <w:r w:rsidRPr="00371C3A">
        <w:t>Style</w:t>
      </w:r>
    </w:p>
    <w:p w:rsidR="009C6C06" w:rsidRPr="00371C3A" w:rsidRDefault="009C6C06" w:rsidP="009C6C06">
      <w:pPr>
        <w:pStyle w:val="BodyCopy"/>
        <w:rPr>
          <w:noProof w:val="0"/>
        </w:rPr>
      </w:pPr>
      <w:r w:rsidRPr="00371C3A">
        <w:rPr>
          <w:lang w:val="en-US" w:eastAsia="en-US"/>
        </w:rPr>
        <w:drawing>
          <wp:anchor distT="0" distB="0" distL="114300" distR="114300" simplePos="0" relativeHeight="251685888" behindDoc="0" locked="0" layoutInCell="1" allowOverlap="1" wp14:anchorId="5CE36B78" wp14:editId="1B9ED1A8">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46"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371C3A">
        <w:rPr>
          <w:lang w:val="en-US" w:eastAsia="en-US"/>
        </w:rPr>
        <w:drawing>
          <wp:anchor distT="0" distB="0" distL="114300" distR="114300" simplePos="0" relativeHeight="251684864" behindDoc="1" locked="0" layoutInCell="1" allowOverlap="1" wp14:anchorId="36DDE58F" wp14:editId="79BC7C62">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47"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371C3A">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371C3A">
        <w:rPr>
          <w:noProof w:val="0"/>
        </w:rPr>
        <w:t>s</w:t>
      </w:r>
      <w:r w:rsidRPr="00371C3A">
        <w:rPr>
          <w:noProof w:val="0"/>
        </w:rPr>
        <w:t>ed. The points presented will then follow a logical sequence and be relevant. Students should frequently refer to the question asked, to keep ‘on track’. Teachers recogni</w:t>
      </w:r>
      <w:r w:rsidR="00EC72EE" w:rsidRPr="00371C3A">
        <w:rPr>
          <w:noProof w:val="0"/>
        </w:rPr>
        <w:t>s</w:t>
      </w:r>
      <w:r w:rsidRPr="00371C3A">
        <w:rPr>
          <w:noProof w:val="0"/>
        </w:rPr>
        <w:t>e and are critical of work that does not answer the question, or is ‘padded’ with irrelevant material. In summary, remember to:</w:t>
      </w:r>
    </w:p>
    <w:p w:rsidR="009C6C06" w:rsidRPr="00371C3A" w:rsidRDefault="009C6C06" w:rsidP="009C6C06">
      <w:pPr>
        <w:pStyle w:val="Bullet1"/>
      </w:pPr>
      <w:r w:rsidRPr="00371C3A">
        <w:t>Plan ahead</w:t>
      </w:r>
    </w:p>
    <w:p w:rsidR="009C6C06" w:rsidRPr="00371C3A" w:rsidRDefault="009C6C06" w:rsidP="009C6C06">
      <w:pPr>
        <w:pStyle w:val="Bullet1"/>
      </w:pPr>
      <w:r w:rsidRPr="00371C3A">
        <w:t>Be clear and concise</w:t>
      </w:r>
    </w:p>
    <w:p w:rsidR="009C6C06" w:rsidRPr="00371C3A" w:rsidRDefault="009C6C06" w:rsidP="009C6C06">
      <w:pPr>
        <w:pStyle w:val="Bullet1"/>
      </w:pPr>
      <w:r w:rsidRPr="00371C3A">
        <w:t>Answer the question</w:t>
      </w:r>
    </w:p>
    <w:p w:rsidR="009C6C06" w:rsidRPr="00371C3A" w:rsidRDefault="009C6C06" w:rsidP="009C6C06">
      <w:pPr>
        <w:pStyle w:val="Bullet1"/>
      </w:pPr>
      <w:r w:rsidRPr="00371C3A">
        <w:t>Proofread the final draft.</w:t>
      </w:r>
    </w:p>
    <w:p w:rsidR="009C6C06" w:rsidRPr="00371C3A" w:rsidRDefault="009C6C06" w:rsidP="00436038">
      <w:pPr>
        <w:pStyle w:val="Heading2"/>
        <w:numPr>
          <w:ilvl w:val="0"/>
          <w:numId w:val="6"/>
        </w:numPr>
        <w:ind w:left="482" w:hanging="482"/>
      </w:pPr>
      <w:r w:rsidRPr="00371C3A">
        <w:t>Presenting Written Work</w:t>
      </w:r>
    </w:p>
    <w:p w:rsidR="009C6C06" w:rsidRPr="00371C3A" w:rsidRDefault="009C6C06" w:rsidP="009C6C06">
      <w:pPr>
        <w:pStyle w:val="BodyCopy"/>
        <w:rPr>
          <w:b/>
          <w:i/>
          <w:noProof w:val="0"/>
        </w:rPr>
      </w:pPr>
      <w:r w:rsidRPr="00371C3A">
        <w:rPr>
          <w:b/>
          <w:i/>
          <w:noProof w:val="0"/>
        </w:rPr>
        <w:t>Types of written work</w:t>
      </w:r>
    </w:p>
    <w:p w:rsidR="009C6C06" w:rsidRPr="00371C3A" w:rsidRDefault="009C6C06" w:rsidP="009C6C06">
      <w:pPr>
        <w:pStyle w:val="BodyCopy"/>
        <w:rPr>
          <w:noProof w:val="0"/>
        </w:rPr>
      </w:pPr>
      <w:r w:rsidRPr="00371C3A">
        <w:rPr>
          <w:noProof w:val="0"/>
        </w:rPr>
        <w:t>Students may be asked to write:</w:t>
      </w:r>
    </w:p>
    <w:p w:rsidR="009C6C06" w:rsidRPr="00371C3A" w:rsidRDefault="009C6C06" w:rsidP="009C6C06">
      <w:pPr>
        <w:pStyle w:val="Bullet1"/>
      </w:pPr>
      <w:r w:rsidRPr="00371C3A">
        <w:t>Short and long reports</w:t>
      </w:r>
    </w:p>
    <w:p w:rsidR="009C6C06" w:rsidRPr="00371C3A" w:rsidRDefault="009C6C06" w:rsidP="009C6C06">
      <w:pPr>
        <w:pStyle w:val="Bullet1"/>
      </w:pPr>
      <w:r w:rsidRPr="00371C3A">
        <w:t>Essays</w:t>
      </w:r>
    </w:p>
    <w:p w:rsidR="009C6C06" w:rsidRPr="00371C3A" w:rsidRDefault="009C6C06" w:rsidP="009C6C06">
      <w:pPr>
        <w:pStyle w:val="Bullet1"/>
      </w:pPr>
      <w:r w:rsidRPr="00371C3A">
        <w:t>Records of interviews</w:t>
      </w:r>
    </w:p>
    <w:p w:rsidR="009C6C06" w:rsidRPr="00371C3A" w:rsidRDefault="009C6C06" w:rsidP="009C6C06">
      <w:pPr>
        <w:pStyle w:val="Bullet1"/>
      </w:pPr>
      <w:r w:rsidRPr="00371C3A">
        <w:t>Questionnaires</w:t>
      </w:r>
    </w:p>
    <w:p w:rsidR="009C6C06" w:rsidRPr="00371C3A" w:rsidRDefault="009C6C06" w:rsidP="009C6C06">
      <w:pPr>
        <w:pStyle w:val="Bullet1"/>
      </w:pPr>
      <w:r w:rsidRPr="00371C3A">
        <w:t>Business letters</w:t>
      </w:r>
    </w:p>
    <w:p w:rsidR="009C6C06" w:rsidRPr="00371C3A" w:rsidRDefault="009C6C06" w:rsidP="009C6C06">
      <w:pPr>
        <w:pStyle w:val="Bullet1"/>
      </w:pPr>
      <w:r w:rsidRPr="00371C3A">
        <w:t xml:space="preserve">Resumes. </w:t>
      </w:r>
    </w:p>
    <w:p w:rsidR="009C6C06" w:rsidRPr="00371C3A" w:rsidRDefault="009C6C06" w:rsidP="009C6C06">
      <w:pPr>
        <w:pStyle w:val="BodyCopy"/>
        <w:spacing w:before="240"/>
        <w:rPr>
          <w:b/>
          <w:i/>
          <w:noProof w:val="0"/>
        </w:rPr>
      </w:pPr>
      <w:r w:rsidRPr="00371C3A">
        <w:rPr>
          <w:b/>
          <w:i/>
          <w:noProof w:val="0"/>
        </w:rPr>
        <w:t>Format</w:t>
      </w:r>
    </w:p>
    <w:p w:rsidR="009C6C06" w:rsidRPr="00371C3A" w:rsidRDefault="009C6C06" w:rsidP="009C6C06">
      <w:pPr>
        <w:pStyle w:val="BodyCopy"/>
        <w:rPr>
          <w:noProof w:val="0"/>
        </w:rPr>
      </w:pPr>
      <w:r w:rsidRPr="00371C3A">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371C3A">
        <w:rPr>
          <w:noProof w:val="0"/>
        </w:rPr>
        <w:br w:type="page"/>
      </w:r>
    </w:p>
    <w:p w:rsidR="009C6C06" w:rsidRPr="00371C3A" w:rsidRDefault="009C6C06" w:rsidP="009C6C06">
      <w:pPr>
        <w:pStyle w:val="BodyCopyBold"/>
        <w:rPr>
          <w:i/>
          <w:noProof w:val="0"/>
        </w:rPr>
      </w:pPr>
      <w:r w:rsidRPr="00371C3A">
        <w:rPr>
          <w:i/>
          <w:noProof w:val="0"/>
        </w:rPr>
        <w:t>Cover Sheet</w:t>
      </w:r>
    </w:p>
    <w:p w:rsidR="009C6C06" w:rsidRPr="00371C3A" w:rsidRDefault="009C6C06" w:rsidP="009C6C06">
      <w:pPr>
        <w:pStyle w:val="BodyCopy"/>
        <w:rPr>
          <w:noProof w:val="0"/>
        </w:rPr>
      </w:pPr>
      <w:r w:rsidRPr="00371C3A">
        <w:rPr>
          <w:noProof w:val="0"/>
        </w:rPr>
        <w:t>All written work should be submitted with a cover sheet stapled to the front that contains:</w:t>
      </w:r>
    </w:p>
    <w:p w:rsidR="009C6C06" w:rsidRPr="00371C3A" w:rsidRDefault="009C6C06" w:rsidP="009C6C06">
      <w:pPr>
        <w:pStyle w:val="Bullet1"/>
      </w:pPr>
      <w:r w:rsidRPr="00371C3A">
        <w:t>The student’s name and student number</w:t>
      </w:r>
    </w:p>
    <w:p w:rsidR="009C6C06" w:rsidRPr="00371C3A" w:rsidRDefault="009C6C06" w:rsidP="009C6C06">
      <w:pPr>
        <w:pStyle w:val="Bullet1"/>
      </w:pPr>
      <w:r w:rsidRPr="00371C3A">
        <w:t>The name of the class/unit</w:t>
      </w:r>
    </w:p>
    <w:p w:rsidR="009C6C06" w:rsidRPr="00371C3A" w:rsidRDefault="009C6C06" w:rsidP="009C6C06">
      <w:pPr>
        <w:pStyle w:val="Bullet1"/>
      </w:pPr>
      <w:r w:rsidRPr="00371C3A">
        <w:t>The due date of the work</w:t>
      </w:r>
    </w:p>
    <w:p w:rsidR="009C6C06" w:rsidRPr="00371C3A" w:rsidRDefault="009C6C06" w:rsidP="009C6C06">
      <w:pPr>
        <w:pStyle w:val="Bullet1"/>
      </w:pPr>
      <w:r w:rsidRPr="00371C3A">
        <w:t>The title of the work</w:t>
      </w:r>
    </w:p>
    <w:p w:rsidR="009C6C06" w:rsidRPr="00371C3A" w:rsidRDefault="009C6C06" w:rsidP="009C6C06">
      <w:pPr>
        <w:pStyle w:val="Bullet1"/>
      </w:pPr>
      <w:r w:rsidRPr="00371C3A">
        <w:t>The teacher’s name</w:t>
      </w:r>
    </w:p>
    <w:p w:rsidR="009C6C06" w:rsidRPr="00371C3A" w:rsidRDefault="009C6C06" w:rsidP="009C6C06">
      <w:pPr>
        <w:pStyle w:val="Bullet1"/>
      </w:pPr>
      <w:r w:rsidRPr="00371C3A">
        <w:t>A signed declaration that the work does not involve plagiarism.</w:t>
      </w:r>
    </w:p>
    <w:p w:rsidR="009C6C06" w:rsidRPr="00371C3A" w:rsidRDefault="009C6C06" w:rsidP="009C6C06">
      <w:pPr>
        <w:pStyle w:val="BodyCopy"/>
        <w:spacing w:before="240"/>
        <w:rPr>
          <w:b/>
          <w:i/>
          <w:noProof w:val="0"/>
        </w:rPr>
      </w:pPr>
      <w:r w:rsidRPr="00371C3A">
        <w:rPr>
          <w:b/>
          <w:i/>
          <w:noProof w:val="0"/>
        </w:rPr>
        <w:t>Keeping a Copy</w:t>
      </w:r>
    </w:p>
    <w:p w:rsidR="009C6C06" w:rsidRPr="00371C3A" w:rsidRDefault="009C6C06" w:rsidP="009C6C06">
      <w:pPr>
        <w:pStyle w:val="BodyCopy"/>
        <w:rPr>
          <w:noProof w:val="0"/>
        </w:rPr>
      </w:pPr>
      <w:r w:rsidRPr="00371C3A">
        <w:rPr>
          <w:noProof w:val="0"/>
        </w:rPr>
        <w:t>Students must keep a copy of the written work in case it is lost. This rarely happens but it can be disastrous if a copy has not been kept.</w:t>
      </w:r>
    </w:p>
    <w:p w:rsidR="009C6C06" w:rsidRPr="00371C3A" w:rsidRDefault="009C6C06" w:rsidP="009C6C06">
      <w:pPr>
        <w:pStyle w:val="BodyCopy"/>
        <w:spacing w:before="240"/>
        <w:rPr>
          <w:b/>
          <w:i/>
          <w:noProof w:val="0"/>
        </w:rPr>
      </w:pPr>
      <w:r w:rsidRPr="00371C3A">
        <w:rPr>
          <w:b/>
          <w:i/>
          <w:noProof w:val="0"/>
        </w:rPr>
        <w:t>Inclusive language</w:t>
      </w:r>
    </w:p>
    <w:p w:rsidR="009C6C06" w:rsidRPr="00371C3A" w:rsidRDefault="009C6C06" w:rsidP="009C6C06">
      <w:pPr>
        <w:pStyle w:val="BodyCopy"/>
        <w:rPr>
          <w:noProof w:val="0"/>
        </w:rPr>
      </w:pPr>
      <w:r w:rsidRPr="00371C3A">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371C3A" w:rsidRDefault="009C6C06" w:rsidP="009C6C06">
      <w:pPr>
        <w:pStyle w:val="BodyCopy"/>
        <w:rPr>
          <w:noProof w:val="0"/>
        </w:rPr>
      </w:pPr>
      <w:r w:rsidRPr="00371C3A">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371C3A" w:rsidTr="00F814A5">
        <w:tc>
          <w:tcPr>
            <w:tcW w:w="3969" w:type="dxa"/>
            <w:shd w:val="clear" w:color="auto" w:fill="F2F2F2" w:themeFill="background1" w:themeFillShade="F2"/>
          </w:tcPr>
          <w:p w:rsidR="009C6C06" w:rsidRPr="00371C3A" w:rsidRDefault="009C6C06" w:rsidP="00F814A5">
            <w:pPr>
              <w:pStyle w:val="BodyCopy"/>
              <w:spacing w:before="120" w:after="120"/>
              <w:jc w:val="both"/>
              <w:rPr>
                <w:noProof w:val="0"/>
              </w:rPr>
            </w:pPr>
            <w:r w:rsidRPr="00371C3A">
              <w:rPr>
                <w:noProof w:val="0"/>
              </w:rPr>
              <w:t>Mankind</w:t>
            </w:r>
          </w:p>
        </w:tc>
        <w:tc>
          <w:tcPr>
            <w:tcW w:w="3452" w:type="dxa"/>
            <w:shd w:val="clear" w:color="auto" w:fill="F2F2F2" w:themeFill="background1" w:themeFillShade="F2"/>
          </w:tcPr>
          <w:p w:rsidR="009C6C06" w:rsidRPr="00371C3A" w:rsidRDefault="009C6C06" w:rsidP="00F814A5">
            <w:pPr>
              <w:pStyle w:val="BodyCopy"/>
              <w:spacing w:before="120" w:after="120"/>
              <w:rPr>
                <w:i/>
                <w:noProof w:val="0"/>
              </w:rPr>
            </w:pPr>
            <w:r w:rsidRPr="00371C3A">
              <w:rPr>
                <w:i/>
                <w:noProof w:val="0"/>
              </w:rPr>
              <w:t>Humankind</w:t>
            </w:r>
          </w:p>
        </w:tc>
      </w:tr>
      <w:tr w:rsidR="009C6C06" w:rsidRPr="00371C3A" w:rsidTr="00F814A5">
        <w:tc>
          <w:tcPr>
            <w:tcW w:w="3969" w:type="dxa"/>
            <w:shd w:val="clear" w:color="auto" w:fill="F2F2F2" w:themeFill="background1" w:themeFillShade="F2"/>
          </w:tcPr>
          <w:p w:rsidR="009C6C06" w:rsidRPr="00371C3A" w:rsidRDefault="009C6C06" w:rsidP="00F814A5">
            <w:pPr>
              <w:pStyle w:val="BodyCopy"/>
              <w:spacing w:before="120" w:after="120"/>
              <w:jc w:val="both"/>
              <w:rPr>
                <w:noProof w:val="0"/>
              </w:rPr>
            </w:pPr>
            <w:r w:rsidRPr="00371C3A">
              <w:rPr>
                <w:noProof w:val="0"/>
              </w:rPr>
              <w:t>Barman/maid</w:t>
            </w:r>
          </w:p>
        </w:tc>
        <w:tc>
          <w:tcPr>
            <w:tcW w:w="3452" w:type="dxa"/>
            <w:shd w:val="clear" w:color="auto" w:fill="F2F2F2" w:themeFill="background1" w:themeFillShade="F2"/>
          </w:tcPr>
          <w:p w:rsidR="009C6C06" w:rsidRPr="00371C3A" w:rsidRDefault="009C6C06" w:rsidP="00F814A5">
            <w:pPr>
              <w:pStyle w:val="BodyCopy"/>
              <w:spacing w:before="120" w:after="120"/>
              <w:rPr>
                <w:i/>
                <w:noProof w:val="0"/>
              </w:rPr>
            </w:pPr>
            <w:r w:rsidRPr="00371C3A">
              <w:rPr>
                <w:i/>
                <w:noProof w:val="0"/>
              </w:rPr>
              <w:t>Bar attendant</w:t>
            </w:r>
          </w:p>
        </w:tc>
      </w:tr>
      <w:tr w:rsidR="009C6C06" w:rsidRPr="00371C3A" w:rsidTr="00F814A5">
        <w:tc>
          <w:tcPr>
            <w:tcW w:w="3969" w:type="dxa"/>
            <w:shd w:val="clear" w:color="auto" w:fill="F2F2F2" w:themeFill="background1" w:themeFillShade="F2"/>
          </w:tcPr>
          <w:p w:rsidR="009C6C06" w:rsidRPr="00371C3A" w:rsidRDefault="009C6C06" w:rsidP="00F814A5">
            <w:pPr>
              <w:pStyle w:val="BodyCopy"/>
              <w:spacing w:before="120" w:after="120"/>
              <w:jc w:val="both"/>
              <w:rPr>
                <w:noProof w:val="0"/>
              </w:rPr>
            </w:pPr>
            <w:r w:rsidRPr="00371C3A">
              <w:rPr>
                <w:noProof w:val="0"/>
              </w:rPr>
              <w:t>Host/hostess</w:t>
            </w:r>
          </w:p>
        </w:tc>
        <w:tc>
          <w:tcPr>
            <w:tcW w:w="3452" w:type="dxa"/>
            <w:shd w:val="clear" w:color="auto" w:fill="F2F2F2" w:themeFill="background1" w:themeFillShade="F2"/>
          </w:tcPr>
          <w:p w:rsidR="009C6C06" w:rsidRPr="00371C3A" w:rsidRDefault="009C6C06" w:rsidP="00F814A5">
            <w:pPr>
              <w:pStyle w:val="BodyCopy"/>
              <w:spacing w:before="120" w:after="120"/>
              <w:rPr>
                <w:i/>
                <w:noProof w:val="0"/>
              </w:rPr>
            </w:pPr>
            <w:r w:rsidRPr="00371C3A">
              <w:rPr>
                <w:i/>
                <w:noProof w:val="0"/>
              </w:rPr>
              <w:t>Host</w:t>
            </w:r>
          </w:p>
        </w:tc>
      </w:tr>
      <w:tr w:rsidR="009C6C06" w:rsidRPr="00371C3A" w:rsidTr="00F814A5">
        <w:tc>
          <w:tcPr>
            <w:tcW w:w="3969" w:type="dxa"/>
            <w:shd w:val="clear" w:color="auto" w:fill="F2F2F2" w:themeFill="background1" w:themeFillShade="F2"/>
          </w:tcPr>
          <w:p w:rsidR="009C6C06" w:rsidRPr="00371C3A" w:rsidRDefault="009C6C06" w:rsidP="00F814A5">
            <w:pPr>
              <w:pStyle w:val="BodyCopy"/>
              <w:spacing w:before="120" w:after="120"/>
              <w:jc w:val="both"/>
              <w:rPr>
                <w:noProof w:val="0"/>
              </w:rPr>
            </w:pPr>
            <w:r w:rsidRPr="00371C3A">
              <w:rPr>
                <w:noProof w:val="0"/>
              </w:rPr>
              <w:t>Waiter/waitress</w:t>
            </w:r>
          </w:p>
        </w:tc>
        <w:tc>
          <w:tcPr>
            <w:tcW w:w="3452" w:type="dxa"/>
            <w:shd w:val="clear" w:color="auto" w:fill="F2F2F2" w:themeFill="background1" w:themeFillShade="F2"/>
          </w:tcPr>
          <w:p w:rsidR="009C6C06" w:rsidRPr="00371C3A" w:rsidRDefault="009C6C06" w:rsidP="00F814A5">
            <w:pPr>
              <w:pStyle w:val="BodyCopy"/>
              <w:spacing w:before="120" w:after="120"/>
              <w:rPr>
                <w:i/>
                <w:noProof w:val="0"/>
              </w:rPr>
            </w:pPr>
            <w:r w:rsidRPr="00371C3A">
              <w:rPr>
                <w:i/>
                <w:noProof w:val="0"/>
              </w:rPr>
              <w:t>Waiter or waiting staff</w:t>
            </w:r>
          </w:p>
        </w:tc>
      </w:tr>
    </w:tbl>
    <w:p w:rsidR="009C6C06" w:rsidRPr="00371C3A" w:rsidRDefault="009C6C06" w:rsidP="009C6C06">
      <w:pPr>
        <w:pStyle w:val="BodyCopy"/>
        <w:rPr>
          <w:noProof w:val="0"/>
        </w:rPr>
        <w:sectPr w:rsidR="009C6C06" w:rsidRPr="00371C3A" w:rsidSect="00183290">
          <w:headerReference w:type="even" r:id="rId248"/>
          <w:headerReference w:type="default" r:id="rId249"/>
          <w:pgSz w:w="11906" w:h="16838" w:code="9"/>
          <w:pgMar w:top="1440" w:right="1440" w:bottom="1440" w:left="1440" w:header="709" w:footer="335" w:gutter="0"/>
          <w:cols w:space="708"/>
          <w:docGrid w:linePitch="360"/>
        </w:sectPr>
      </w:pPr>
    </w:p>
    <w:p w:rsidR="009C6C06" w:rsidRPr="00371C3A" w:rsidRDefault="009C6C06" w:rsidP="009C6C06">
      <w:pPr>
        <w:pStyle w:val="Heading1"/>
      </w:pPr>
      <w:bookmarkStart w:id="115" w:name="_Toc337029862"/>
      <w:bookmarkStart w:id="116" w:name="_Toc370805499"/>
      <w:bookmarkStart w:id="117" w:name="_Toc425496881"/>
      <w:r w:rsidRPr="00371C3A">
        <w:t>Recommended reading</w:t>
      </w:r>
      <w:bookmarkEnd w:id="115"/>
      <w:bookmarkEnd w:id="116"/>
      <w:bookmarkEnd w:id="117"/>
    </w:p>
    <w:p w:rsidR="00BC36B1" w:rsidRPr="00371C3A" w:rsidRDefault="00BC36B1" w:rsidP="00BC36B1">
      <w:pPr>
        <w:pStyle w:val="BodyCopy"/>
        <w:rPr>
          <w:noProof w:val="0"/>
        </w:rPr>
      </w:pPr>
      <w:r w:rsidRPr="00371C3A">
        <w:rPr>
          <w:noProof w:val="0"/>
        </w:rPr>
        <w:t xml:space="preserve">Evans, Dave; </w:t>
      </w:r>
      <w:r w:rsidRPr="00371C3A">
        <w:rPr>
          <w:i/>
          <w:noProof w:val="0"/>
        </w:rPr>
        <w:t>Learning Social Media Marketing: A Video Introduction (DVD)</w:t>
      </w:r>
      <w:r w:rsidRPr="00371C3A">
        <w:rPr>
          <w:noProof w:val="0"/>
        </w:rPr>
        <w:t>; video2brain</w:t>
      </w:r>
    </w:p>
    <w:p w:rsidR="00BC36B1" w:rsidRPr="00371C3A" w:rsidRDefault="00BC36B1" w:rsidP="00BC36B1">
      <w:pPr>
        <w:pStyle w:val="BodyCopy"/>
        <w:rPr>
          <w:noProof w:val="0"/>
        </w:rPr>
      </w:pPr>
      <w:r w:rsidRPr="00371C3A">
        <w:rPr>
          <w:noProof w:val="0"/>
        </w:rPr>
        <w:t xml:space="preserve">Frost, W., 2004; </w:t>
      </w:r>
      <w:r w:rsidRPr="00B77315">
        <w:rPr>
          <w:i/>
          <w:noProof w:val="0"/>
        </w:rPr>
        <w:t>Travel and tour management</w:t>
      </w:r>
      <w:r w:rsidRPr="00371C3A">
        <w:rPr>
          <w:noProof w:val="0"/>
          <w:u w:val="single"/>
        </w:rPr>
        <w:t>;</w:t>
      </w:r>
      <w:r w:rsidRPr="00371C3A">
        <w:rPr>
          <w:noProof w:val="0"/>
        </w:rPr>
        <w:t xml:space="preserve"> Pearson Education</w:t>
      </w:r>
      <w:r w:rsidR="00B77315">
        <w:rPr>
          <w:noProof w:val="0"/>
        </w:rPr>
        <w:t xml:space="preserve"> Australia, Frenchs Forest, NSW</w:t>
      </w:r>
    </w:p>
    <w:p w:rsidR="00BC36B1" w:rsidRPr="00371C3A" w:rsidRDefault="00BC36B1" w:rsidP="00BC36B1">
      <w:pPr>
        <w:pStyle w:val="BodyCopy"/>
        <w:rPr>
          <w:noProof w:val="0"/>
        </w:rPr>
      </w:pPr>
      <w:r w:rsidRPr="00371C3A">
        <w:rPr>
          <w:noProof w:val="0"/>
        </w:rPr>
        <w:t xml:space="preserve">Kerpen, Dave; 2011 (1st edition); </w:t>
      </w:r>
      <w:r w:rsidRPr="00371C3A">
        <w:rPr>
          <w:i/>
          <w:noProof w:val="0"/>
        </w:rPr>
        <w:t>Likeable Social Media: How to Delight Your Customers, Create an Irresistible Brand, and Be Generally Amazing on Facebook (And Other Social Networks)</w:t>
      </w:r>
      <w:r w:rsidRPr="00371C3A">
        <w:rPr>
          <w:noProof w:val="0"/>
        </w:rPr>
        <w:t>; McGraw-Hill</w:t>
      </w:r>
    </w:p>
    <w:p w:rsidR="00BC36B1" w:rsidRPr="00371C3A" w:rsidRDefault="00BC36B1" w:rsidP="00BC36B1">
      <w:pPr>
        <w:pStyle w:val="BodyCopy"/>
        <w:rPr>
          <w:noProof w:val="0"/>
        </w:rPr>
      </w:pPr>
      <w:r w:rsidRPr="00371C3A">
        <w:rPr>
          <w:noProof w:val="0"/>
        </w:rPr>
        <w:t xml:space="preserve">Macarthy, Andrew; 2013 (1st edition); </w:t>
      </w:r>
      <w:r w:rsidRPr="00371C3A">
        <w:rPr>
          <w:i/>
          <w:noProof w:val="0"/>
        </w:rPr>
        <w:t>500 Social Media Marketing Tips: Essential Advice, Hints and Strategy for Business: Facebook, Twitter, Pinterest, Google+, YouTube, Instagram, LinkedIn, and More</w:t>
      </w:r>
      <w:r w:rsidRPr="00371C3A">
        <w:rPr>
          <w:noProof w:val="0"/>
        </w:rPr>
        <w:t>; CreateSpace Independent Publishing Platform</w:t>
      </w:r>
    </w:p>
    <w:p w:rsidR="00BC36B1" w:rsidRPr="00371C3A" w:rsidRDefault="00BC36B1" w:rsidP="00BC36B1">
      <w:pPr>
        <w:pStyle w:val="BodyCopy"/>
        <w:rPr>
          <w:noProof w:val="0"/>
        </w:rPr>
      </w:pPr>
      <w:r w:rsidRPr="00371C3A">
        <w:rPr>
          <w:noProof w:val="0"/>
        </w:rPr>
        <w:t xml:space="preserve">Van der Wagen, L. &amp; Goonetilleke, A., 2012 (3rd ed’n); </w:t>
      </w:r>
      <w:r w:rsidRPr="00371C3A">
        <w:rPr>
          <w:i/>
          <w:noProof w:val="0"/>
        </w:rPr>
        <w:t>Hospitality management: strategy and operations</w:t>
      </w:r>
      <w:r w:rsidRPr="00371C3A">
        <w:rPr>
          <w:noProof w:val="0"/>
        </w:rPr>
        <w:t>; Pearson Pu</w:t>
      </w:r>
      <w:r w:rsidR="00B77315">
        <w:rPr>
          <w:noProof w:val="0"/>
        </w:rPr>
        <w:t>blications, Frenchs Forest, NSW</w:t>
      </w:r>
    </w:p>
    <w:p w:rsidR="00BC36B1" w:rsidRPr="00371C3A" w:rsidRDefault="00BC36B1" w:rsidP="00BC36B1">
      <w:pPr>
        <w:pStyle w:val="BodyCopy"/>
        <w:rPr>
          <w:noProof w:val="0"/>
        </w:rPr>
      </w:pPr>
      <w:r w:rsidRPr="00371C3A">
        <w:rPr>
          <w:noProof w:val="0"/>
        </w:rPr>
        <w:t xml:space="preserve">Wicks, G., 2005 (Revise ed’n); </w:t>
      </w:r>
      <w:r w:rsidRPr="00371C3A">
        <w:rPr>
          <w:i/>
          <w:noProof w:val="0"/>
        </w:rPr>
        <w:t>Tour planning and operations for wholesalers and tour operators</w:t>
      </w:r>
      <w:r w:rsidRPr="00371C3A">
        <w:rPr>
          <w:noProof w:val="0"/>
        </w:rPr>
        <w:t>; Adelaide Ins</w:t>
      </w:r>
      <w:r w:rsidR="00B77315">
        <w:rPr>
          <w:noProof w:val="0"/>
        </w:rPr>
        <w:t>titute of TAFE, South Australia</w:t>
      </w:r>
    </w:p>
    <w:p w:rsidR="00BC36B1" w:rsidRPr="00371C3A" w:rsidRDefault="00BC36B1" w:rsidP="00BC36B1">
      <w:pPr>
        <w:pStyle w:val="BodyCopy"/>
        <w:rPr>
          <w:noProof w:val="0"/>
        </w:rPr>
      </w:pPr>
      <w:r w:rsidRPr="00371C3A">
        <w:rPr>
          <w:noProof w:val="0"/>
        </w:rPr>
        <w:t xml:space="preserve">Zimmerman, Jan; 2012 (2nd edition); </w:t>
      </w:r>
      <w:r w:rsidRPr="00371C3A">
        <w:rPr>
          <w:i/>
          <w:noProof w:val="0"/>
        </w:rPr>
        <w:t>Social Media Marketing All-in-One For Dummies</w:t>
      </w:r>
      <w:r w:rsidRPr="00371C3A">
        <w:rPr>
          <w:noProof w:val="0"/>
        </w:rPr>
        <w:t>; For Dummies</w:t>
      </w:r>
    </w:p>
    <w:p w:rsidR="000A249F" w:rsidRPr="00371C3A" w:rsidRDefault="000A249F" w:rsidP="000A249F">
      <w:pPr>
        <w:pStyle w:val="BodyCopy"/>
        <w:rPr>
          <w:noProof w:val="0"/>
        </w:rPr>
      </w:pPr>
      <w:r w:rsidRPr="00371C3A">
        <w:rPr>
          <w:noProof w:val="0"/>
        </w:rPr>
        <w:br w:type="page"/>
      </w:r>
    </w:p>
    <w:p w:rsidR="009C6C06" w:rsidRPr="00371C3A" w:rsidRDefault="009C6C06" w:rsidP="002D0810">
      <w:pPr>
        <w:pStyle w:val="BodyCopy"/>
        <w:rPr>
          <w:noProof w:val="0"/>
        </w:rPr>
      </w:pPr>
    </w:p>
    <w:p w:rsidR="009C6C06" w:rsidRPr="00371C3A" w:rsidRDefault="009C6C06" w:rsidP="002D0810">
      <w:pPr>
        <w:pStyle w:val="BodyCopy"/>
        <w:rPr>
          <w:noProof w:val="0"/>
        </w:rPr>
      </w:pPr>
    </w:p>
    <w:p w:rsidR="00BA112D" w:rsidRPr="00371C3A" w:rsidRDefault="00BA112D" w:rsidP="002D0810">
      <w:pPr>
        <w:pStyle w:val="BodyCopy"/>
        <w:rPr>
          <w:noProof w:val="0"/>
        </w:rPr>
      </w:pPr>
    </w:p>
    <w:p w:rsidR="00BA112D" w:rsidRPr="00371C3A" w:rsidRDefault="00BA112D" w:rsidP="002D0810">
      <w:pPr>
        <w:pStyle w:val="BodyCopy"/>
        <w:rPr>
          <w:noProof w:val="0"/>
        </w:rPr>
      </w:pPr>
    </w:p>
    <w:p w:rsidR="00BA112D" w:rsidRPr="00371C3A" w:rsidRDefault="00BA112D" w:rsidP="002D0810">
      <w:pPr>
        <w:pStyle w:val="BodyCopy"/>
        <w:rPr>
          <w:noProof w:val="0"/>
        </w:rPr>
      </w:pPr>
    </w:p>
    <w:p w:rsidR="00BA112D" w:rsidRPr="00371C3A" w:rsidRDefault="00BA112D" w:rsidP="002D0810">
      <w:pPr>
        <w:pStyle w:val="BodyCopy"/>
        <w:rPr>
          <w:noProof w:val="0"/>
        </w:rPr>
      </w:pPr>
    </w:p>
    <w:p w:rsidR="00BA112D" w:rsidRPr="00371C3A" w:rsidRDefault="00BA112D" w:rsidP="002D0810">
      <w:pPr>
        <w:pStyle w:val="BodyCopy"/>
        <w:rPr>
          <w:noProof w:val="0"/>
        </w:rPr>
      </w:pPr>
    </w:p>
    <w:p w:rsidR="00BA112D" w:rsidRPr="00371C3A" w:rsidRDefault="00BA112D" w:rsidP="002D0810">
      <w:pPr>
        <w:pStyle w:val="BodyCopy"/>
        <w:rPr>
          <w:noProof w:val="0"/>
        </w:rPr>
        <w:sectPr w:rsidR="00BA112D" w:rsidRPr="00371C3A" w:rsidSect="00183290">
          <w:headerReference w:type="even" r:id="rId250"/>
          <w:headerReference w:type="default" r:id="rId251"/>
          <w:pgSz w:w="11906" w:h="16838"/>
          <w:pgMar w:top="1440" w:right="1440" w:bottom="1440" w:left="1440" w:header="708" w:footer="324" w:gutter="0"/>
          <w:cols w:space="708"/>
          <w:docGrid w:linePitch="360"/>
        </w:sectPr>
      </w:pPr>
    </w:p>
    <w:p w:rsidR="009C6C06" w:rsidRPr="00371C3A" w:rsidRDefault="009C6C06" w:rsidP="009C6C06">
      <w:pPr>
        <w:pStyle w:val="Heading1"/>
      </w:pPr>
      <w:bookmarkStart w:id="118" w:name="_Toc294862969"/>
      <w:bookmarkStart w:id="119" w:name="_Toc337029863"/>
      <w:bookmarkStart w:id="120" w:name="_Toc370805500"/>
      <w:bookmarkStart w:id="121" w:name="_Toc425496882"/>
      <w:r w:rsidRPr="00371C3A">
        <w:t>Trainee evaluation sheet</w:t>
      </w:r>
      <w:bookmarkEnd w:id="118"/>
      <w:bookmarkEnd w:id="119"/>
      <w:bookmarkEnd w:id="120"/>
      <w:bookmarkEnd w:id="121"/>
    </w:p>
    <w:p w:rsidR="009C6C06" w:rsidRPr="00371C3A" w:rsidRDefault="00F848DA" w:rsidP="009C6C06">
      <w:pPr>
        <w:pStyle w:val="Heading3"/>
      </w:pPr>
      <w:r>
        <w:fldChar w:fldCharType="begin"/>
      </w:r>
      <w:r>
        <w:instrText xml:space="preserve"> REF  UnitName  \* MERGEFORMAT </w:instrText>
      </w:r>
      <w:r>
        <w:fldChar w:fldCharType="separate"/>
      </w:r>
      <w:sdt>
        <w:sdtPr>
          <w:alias w:val="Unit name "/>
          <w:tag w:val="Unit name "/>
          <w:id w:val="1006938118"/>
          <w:placeholder>
            <w:docPart w:val="549886A396B34CD79D4200A309A59313"/>
          </w:placeholder>
        </w:sdtPr>
        <w:sdtEndPr>
          <w:rPr>
            <w:highlight w:val="yellow"/>
          </w:rPr>
        </w:sdtEndPr>
        <w:sdtContent>
          <w:r w:rsidR="008C75BE" w:rsidRPr="00371C3A">
            <w:t>Operate an automated information system</w:t>
          </w:r>
        </w:sdtContent>
      </w:sdt>
      <w:r>
        <w:rPr>
          <w:highlight w:val="yellow"/>
        </w:rPr>
        <w:fldChar w:fldCharType="end"/>
      </w:r>
    </w:p>
    <w:p w:rsidR="009C6C06" w:rsidRPr="00371C3A" w:rsidRDefault="009C6C06" w:rsidP="009C6C06">
      <w:pPr>
        <w:pStyle w:val="BodyCopy"/>
        <w:rPr>
          <w:noProof w:val="0"/>
        </w:rPr>
      </w:pPr>
      <w:r w:rsidRPr="00371C3A">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371C3A"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71C3A" w:rsidRDefault="009C6C06" w:rsidP="009C6C06">
            <w:pPr>
              <w:pStyle w:val="TableHeading"/>
              <w:rPr>
                <w:noProof w:val="0"/>
              </w:rPr>
            </w:pPr>
            <w:r w:rsidRPr="00371C3A">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71C3A" w:rsidRDefault="009C6C06" w:rsidP="009C6C06">
            <w:pPr>
              <w:pStyle w:val="TableHeadingCentreText"/>
              <w:rPr>
                <w:noProof w:val="0"/>
              </w:rPr>
            </w:pPr>
            <w:r w:rsidRPr="00371C3A">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71C3A" w:rsidRDefault="009C6C06" w:rsidP="009C6C06">
            <w:pPr>
              <w:pStyle w:val="TableHeadingCentreText"/>
              <w:rPr>
                <w:noProof w:val="0"/>
              </w:rPr>
            </w:pPr>
            <w:r w:rsidRPr="00371C3A">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71C3A" w:rsidRDefault="009C6C06" w:rsidP="009C6C06">
            <w:pPr>
              <w:pStyle w:val="TableHeadingCentreText"/>
              <w:rPr>
                <w:noProof w:val="0"/>
              </w:rPr>
            </w:pPr>
            <w:r w:rsidRPr="00371C3A">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71C3A" w:rsidRDefault="009C6C06" w:rsidP="009C6C06">
            <w:pPr>
              <w:pStyle w:val="TableHeadingCentreText"/>
              <w:rPr>
                <w:noProof w:val="0"/>
              </w:rPr>
            </w:pPr>
            <w:r w:rsidRPr="00371C3A">
              <w:rPr>
                <w:noProof w:val="0"/>
              </w:rPr>
              <w:t>Does Not Apply</w:t>
            </w:r>
          </w:p>
        </w:tc>
      </w:tr>
      <w:tr w:rsidR="009C6C06" w:rsidRPr="00371C3A"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rainingEval-Table"/>
              <w:spacing w:before="60" w:after="60"/>
              <w:rPr>
                <w:rFonts w:ascii="Helvetica" w:hAnsi="Helvetica"/>
                <w:sz w:val="22"/>
                <w:szCs w:val="22"/>
                <w:lang w:val="en-AU"/>
              </w:rPr>
            </w:pPr>
            <w:r w:rsidRPr="00371C3A">
              <w:rPr>
                <w:rFonts w:ascii="Helvetica" w:hAnsi="Helvetica"/>
                <w:sz w:val="22"/>
                <w:szCs w:val="22"/>
                <w:lang w:val="en-AU"/>
              </w:rPr>
              <w:fldChar w:fldCharType="begin">
                <w:ffData>
                  <w:name w:val="Check1"/>
                  <w:enabled/>
                  <w:calcOnExit w:val="0"/>
                  <w:checkBox>
                    <w:sizeAuto/>
                    <w:default w:val="0"/>
                  </w:checkBox>
                </w:ffData>
              </w:fldChar>
            </w:r>
            <w:r w:rsidRPr="00371C3A">
              <w:rPr>
                <w:rFonts w:ascii="Helvetica" w:hAnsi="Helvetica"/>
                <w:sz w:val="22"/>
                <w:szCs w:val="22"/>
                <w:lang w:val="en-AU"/>
              </w:rPr>
              <w:instrText xml:space="preserve"> FORMCHECKBOX </w:instrText>
            </w:r>
            <w:r w:rsidR="00F848DA">
              <w:rPr>
                <w:rFonts w:ascii="Helvetica" w:hAnsi="Helvetica"/>
                <w:sz w:val="22"/>
                <w:szCs w:val="22"/>
                <w:lang w:val="en-AU"/>
              </w:rPr>
            </w:r>
            <w:r w:rsidR="00F848DA">
              <w:rPr>
                <w:rFonts w:ascii="Helvetica" w:hAnsi="Helvetica"/>
                <w:sz w:val="22"/>
                <w:szCs w:val="22"/>
                <w:lang w:val="en-AU"/>
              </w:rPr>
              <w:fldChar w:fldCharType="separate"/>
            </w:r>
            <w:r w:rsidRPr="00371C3A">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rainingEval-Table"/>
              <w:spacing w:before="60" w:after="60"/>
              <w:rPr>
                <w:rFonts w:ascii="Helvetica" w:hAnsi="Helvetica"/>
                <w:sz w:val="22"/>
                <w:szCs w:val="22"/>
                <w:lang w:val="en-AU"/>
              </w:rPr>
            </w:pPr>
            <w:r w:rsidRPr="00371C3A">
              <w:rPr>
                <w:rFonts w:ascii="Helvetica" w:hAnsi="Helvetica"/>
                <w:sz w:val="22"/>
                <w:szCs w:val="22"/>
                <w:lang w:val="en-AU"/>
              </w:rPr>
              <w:fldChar w:fldCharType="begin">
                <w:ffData>
                  <w:name w:val="Check1"/>
                  <w:enabled/>
                  <w:calcOnExit w:val="0"/>
                  <w:checkBox>
                    <w:sizeAuto/>
                    <w:default w:val="0"/>
                  </w:checkBox>
                </w:ffData>
              </w:fldChar>
            </w:r>
            <w:r w:rsidRPr="00371C3A">
              <w:rPr>
                <w:rFonts w:ascii="Helvetica" w:hAnsi="Helvetica"/>
                <w:sz w:val="22"/>
                <w:szCs w:val="22"/>
                <w:lang w:val="en-AU"/>
              </w:rPr>
              <w:instrText xml:space="preserve"> FORMCHECKBOX </w:instrText>
            </w:r>
            <w:r w:rsidR="00F848DA">
              <w:rPr>
                <w:rFonts w:ascii="Helvetica" w:hAnsi="Helvetica"/>
                <w:sz w:val="22"/>
                <w:szCs w:val="22"/>
                <w:lang w:val="en-AU"/>
              </w:rPr>
            </w:r>
            <w:r w:rsidR="00F848DA">
              <w:rPr>
                <w:rFonts w:ascii="Helvetica" w:hAnsi="Helvetica"/>
                <w:sz w:val="22"/>
                <w:szCs w:val="22"/>
                <w:lang w:val="en-AU"/>
              </w:rPr>
              <w:fldChar w:fldCharType="separate"/>
            </w:r>
            <w:r w:rsidRPr="00371C3A">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rainingEval-Table"/>
              <w:spacing w:before="60" w:after="60"/>
              <w:rPr>
                <w:rFonts w:ascii="Helvetica" w:hAnsi="Helvetica"/>
                <w:sz w:val="22"/>
                <w:szCs w:val="22"/>
                <w:lang w:val="en-AU"/>
              </w:rPr>
            </w:pPr>
            <w:r w:rsidRPr="00371C3A">
              <w:rPr>
                <w:rFonts w:ascii="Helvetica" w:hAnsi="Helvetica"/>
                <w:sz w:val="22"/>
                <w:szCs w:val="22"/>
                <w:lang w:val="en-AU"/>
              </w:rPr>
              <w:fldChar w:fldCharType="begin">
                <w:ffData>
                  <w:name w:val="Check1"/>
                  <w:enabled/>
                  <w:calcOnExit w:val="0"/>
                  <w:checkBox>
                    <w:sizeAuto/>
                    <w:default w:val="0"/>
                  </w:checkBox>
                </w:ffData>
              </w:fldChar>
            </w:r>
            <w:r w:rsidRPr="00371C3A">
              <w:rPr>
                <w:rFonts w:ascii="Helvetica" w:hAnsi="Helvetica"/>
                <w:sz w:val="22"/>
                <w:szCs w:val="22"/>
                <w:lang w:val="en-AU"/>
              </w:rPr>
              <w:instrText xml:space="preserve"> FORMCHECKBOX </w:instrText>
            </w:r>
            <w:r w:rsidR="00F848DA">
              <w:rPr>
                <w:rFonts w:ascii="Helvetica" w:hAnsi="Helvetica"/>
                <w:sz w:val="22"/>
                <w:szCs w:val="22"/>
                <w:lang w:val="en-AU"/>
              </w:rPr>
            </w:r>
            <w:r w:rsidR="00F848DA">
              <w:rPr>
                <w:rFonts w:ascii="Helvetica" w:hAnsi="Helvetica"/>
                <w:sz w:val="22"/>
                <w:szCs w:val="22"/>
                <w:lang w:val="en-AU"/>
              </w:rPr>
              <w:fldChar w:fldCharType="separate"/>
            </w:r>
            <w:r w:rsidRPr="00371C3A">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rainingEval-Table"/>
              <w:spacing w:before="60" w:after="60"/>
              <w:rPr>
                <w:rFonts w:ascii="Helvetica" w:hAnsi="Helvetica"/>
                <w:sz w:val="22"/>
                <w:szCs w:val="22"/>
                <w:lang w:val="en-AU"/>
              </w:rPr>
            </w:pPr>
            <w:r w:rsidRPr="00371C3A">
              <w:rPr>
                <w:rFonts w:ascii="Helvetica" w:hAnsi="Helvetica"/>
                <w:sz w:val="22"/>
                <w:szCs w:val="22"/>
                <w:lang w:val="en-AU"/>
              </w:rPr>
              <w:fldChar w:fldCharType="begin">
                <w:ffData>
                  <w:name w:val="Check1"/>
                  <w:enabled/>
                  <w:calcOnExit w:val="0"/>
                  <w:checkBox>
                    <w:sizeAuto/>
                    <w:default w:val="0"/>
                  </w:checkBox>
                </w:ffData>
              </w:fldChar>
            </w:r>
            <w:r w:rsidRPr="00371C3A">
              <w:rPr>
                <w:rFonts w:ascii="Helvetica" w:hAnsi="Helvetica"/>
                <w:sz w:val="22"/>
                <w:szCs w:val="22"/>
                <w:lang w:val="en-AU"/>
              </w:rPr>
              <w:instrText xml:space="preserve"> FORMCHECKBOX </w:instrText>
            </w:r>
            <w:r w:rsidR="00F848DA">
              <w:rPr>
                <w:rFonts w:ascii="Helvetica" w:hAnsi="Helvetica"/>
                <w:sz w:val="22"/>
                <w:szCs w:val="22"/>
                <w:lang w:val="en-AU"/>
              </w:rPr>
            </w:r>
            <w:r w:rsidR="00F848DA">
              <w:rPr>
                <w:rFonts w:ascii="Helvetica" w:hAnsi="Helvetica"/>
                <w:sz w:val="22"/>
                <w:szCs w:val="22"/>
                <w:lang w:val="en-AU"/>
              </w:rPr>
              <w:fldChar w:fldCharType="separate"/>
            </w:r>
            <w:r w:rsidRPr="00371C3A">
              <w:rPr>
                <w:rFonts w:ascii="Helvetica" w:hAnsi="Helvetica"/>
                <w:sz w:val="22"/>
                <w:szCs w:val="22"/>
                <w:lang w:val="en-AU"/>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EC72EE">
            <w:pPr>
              <w:pStyle w:val="TableText"/>
              <w:spacing w:before="60" w:after="60"/>
              <w:rPr>
                <w:noProof w:val="0"/>
              </w:rPr>
            </w:pPr>
            <w:r w:rsidRPr="00371C3A">
              <w:rPr>
                <w:noProof w:val="0"/>
              </w:rPr>
              <w:t>My training was well-organi</w:t>
            </w:r>
            <w:r w:rsidR="00EC72EE" w:rsidRPr="00371C3A">
              <w:rPr>
                <w:noProof w:val="0"/>
              </w:rPr>
              <w:t>s</w:t>
            </w:r>
            <w:r w:rsidRPr="00371C3A">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r w:rsidR="009C6C06" w:rsidRPr="00371C3A"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71C3A" w:rsidRDefault="009C6C06" w:rsidP="00F814A5">
            <w:pPr>
              <w:pStyle w:val="TableText"/>
              <w:spacing w:before="60" w:after="60"/>
              <w:rPr>
                <w:noProof w:val="0"/>
              </w:rPr>
            </w:pPr>
            <w:r w:rsidRPr="00371C3A">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71C3A" w:rsidRDefault="009C6C06" w:rsidP="00F814A5">
            <w:pPr>
              <w:jc w:val="center"/>
            </w:pPr>
            <w:r w:rsidRPr="00371C3A">
              <w:rPr>
                <w:rFonts w:ascii="Helvetica" w:hAnsi="Helvetica"/>
              </w:rPr>
              <w:fldChar w:fldCharType="begin">
                <w:ffData>
                  <w:name w:val="Check1"/>
                  <w:enabled/>
                  <w:calcOnExit w:val="0"/>
                  <w:checkBox>
                    <w:sizeAuto/>
                    <w:default w:val="0"/>
                  </w:checkBox>
                </w:ffData>
              </w:fldChar>
            </w:r>
            <w:r w:rsidRPr="00371C3A">
              <w:rPr>
                <w:rFonts w:ascii="Helvetica" w:hAnsi="Helvetica"/>
              </w:rPr>
              <w:instrText xml:space="preserve"> FORMCHECKBOX </w:instrText>
            </w:r>
            <w:r w:rsidR="00F848DA">
              <w:rPr>
                <w:rFonts w:ascii="Helvetica" w:hAnsi="Helvetica"/>
              </w:rPr>
            </w:r>
            <w:r w:rsidR="00F848DA">
              <w:rPr>
                <w:rFonts w:ascii="Helvetica" w:hAnsi="Helvetica"/>
              </w:rPr>
              <w:fldChar w:fldCharType="separate"/>
            </w:r>
            <w:r w:rsidRPr="00371C3A">
              <w:rPr>
                <w:rFonts w:ascii="Helvetica" w:hAnsi="Helvetica"/>
              </w:rPr>
              <w:fldChar w:fldCharType="end"/>
            </w:r>
          </w:p>
        </w:tc>
      </w:tr>
    </w:tbl>
    <w:p w:rsidR="009C6C06" w:rsidRPr="00371C3A" w:rsidRDefault="009C6C06" w:rsidP="009C6C06">
      <w:pPr>
        <w:rPr>
          <w:rFonts w:ascii="Helvetica" w:eastAsia="Calibri" w:hAnsi="Helvetica" w:cs="Calibri"/>
          <w:szCs w:val="16"/>
          <w:lang w:eastAsia="ar-SA"/>
        </w:rPr>
      </w:pPr>
      <w:r w:rsidRPr="00371C3A">
        <w:br w:type="page"/>
      </w:r>
    </w:p>
    <w:p w:rsidR="009C6C06" w:rsidRPr="00371C3A" w:rsidRDefault="009C6C06" w:rsidP="009C6C06">
      <w:pPr>
        <w:pStyle w:val="ActivityNumbered"/>
      </w:pPr>
      <w:r w:rsidRPr="00371C3A">
        <w:t>The best things about this unit were:</w:t>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9C6C06">
      <w:pPr>
        <w:pStyle w:val="ActivityNumbered"/>
      </w:pPr>
      <w:r w:rsidRPr="00371C3A">
        <w:t>The worst things about this unit were:</w:t>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9C6C06">
      <w:pPr>
        <w:pStyle w:val="ActivityNumbered"/>
      </w:pPr>
      <w:r w:rsidRPr="00371C3A">
        <w:t>The things you should change in this unit are:</w:t>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02476A">
      <w:pPr>
        <w:pStyle w:val="ActivityRulesInsertTab"/>
      </w:pPr>
      <w:r w:rsidRPr="00371C3A">
        <w:tab/>
      </w:r>
    </w:p>
    <w:p w:rsidR="009C6C06" w:rsidRPr="00371C3A" w:rsidRDefault="009C6C06" w:rsidP="009C6C06">
      <w:pPr>
        <w:pStyle w:val="ActivityBottom"/>
        <w:rPr>
          <w:noProof w:val="0"/>
        </w:rPr>
      </w:pPr>
    </w:p>
    <w:p w:rsidR="009C6C06" w:rsidRPr="00371C3A" w:rsidRDefault="009C6C06" w:rsidP="009C6C06">
      <w:pPr>
        <w:pStyle w:val="BodyCopy"/>
        <w:rPr>
          <w:noProof w:val="0"/>
        </w:rPr>
      </w:pPr>
    </w:p>
    <w:p w:rsidR="00AD7B23" w:rsidRPr="00371C3A" w:rsidRDefault="00AD7B23" w:rsidP="009C6C06">
      <w:pPr>
        <w:pStyle w:val="BodyCopy"/>
        <w:rPr>
          <w:noProof w:val="0"/>
        </w:rPr>
        <w:sectPr w:rsidR="00AD7B23" w:rsidRPr="00371C3A" w:rsidSect="00183290">
          <w:headerReference w:type="even" r:id="rId252"/>
          <w:headerReference w:type="default" r:id="rId253"/>
          <w:pgSz w:w="11906" w:h="16838" w:code="9"/>
          <w:pgMar w:top="1440" w:right="1440" w:bottom="1440" w:left="1440" w:header="709" w:footer="326" w:gutter="0"/>
          <w:cols w:space="708"/>
          <w:docGrid w:linePitch="360"/>
        </w:sectPr>
      </w:pPr>
    </w:p>
    <w:p w:rsidR="00AD7B23" w:rsidRPr="00371C3A" w:rsidRDefault="00AD7B23" w:rsidP="00AD7B23">
      <w:pPr>
        <w:pStyle w:val="Heading1"/>
        <w:spacing w:before="240" w:after="240"/>
      </w:pPr>
      <w:bookmarkStart w:id="122" w:name="_Toc374547319"/>
      <w:bookmarkStart w:id="123" w:name="_Toc378619279"/>
      <w:bookmarkStart w:id="124" w:name="_Toc425496883"/>
      <w:r w:rsidRPr="00371C3A">
        <w:t>Trainee self-assessment checklist</w:t>
      </w:r>
      <w:bookmarkEnd w:id="122"/>
      <w:bookmarkEnd w:id="123"/>
      <w:bookmarkEnd w:id="124"/>
    </w:p>
    <w:p w:rsidR="00AD7B23" w:rsidRPr="00371C3A" w:rsidRDefault="00AD7B23" w:rsidP="00AD7B23">
      <w:pPr>
        <w:pStyle w:val="BodyCopy"/>
        <w:spacing w:after="240"/>
        <w:rPr>
          <w:noProof w:val="0"/>
        </w:rPr>
      </w:pPr>
      <w:r w:rsidRPr="00371C3A">
        <w:rPr>
          <w:noProof w:val="0"/>
        </w:rPr>
        <w:t>As an indicator to your Trainer/Assessor of your readiness for assessment in this unit please complete the following and hand to your Trainer/Assessor.</w:t>
      </w:r>
    </w:p>
    <w:p w:rsidR="00AD7B23" w:rsidRPr="00371C3A" w:rsidRDefault="00F848DA" w:rsidP="00A838E0">
      <w:pPr>
        <w:pStyle w:val="Heading3"/>
      </w:pPr>
      <w:r>
        <w:fldChar w:fldCharType="begin"/>
      </w:r>
      <w:r>
        <w:instrText xml:space="preserve"> REF  UnitName </w:instrText>
      </w:r>
      <w:r>
        <w:fldChar w:fldCharType="separate"/>
      </w:r>
      <w:sdt>
        <w:sdtPr>
          <w:alias w:val="Unit name "/>
          <w:tag w:val="Unit name "/>
          <w:id w:val="-830132726"/>
          <w:placeholder>
            <w:docPart w:val="FF5BAF7D6B7E426CBC8F0F18D974AC1D"/>
          </w:placeholder>
        </w:sdtPr>
        <w:sdtEndPr>
          <w:rPr>
            <w:highlight w:val="yellow"/>
          </w:rPr>
        </w:sdtEndPr>
        <w:sdtContent>
          <w:r w:rsidR="008C75BE" w:rsidRPr="00371C3A">
            <w:t>Operate an automated information system</w:t>
          </w:r>
        </w:sdtContent>
      </w:sdt>
      <w:r>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371C3A" w:rsidTr="00AD7B23">
        <w:trPr>
          <w:tblHeader/>
        </w:trPr>
        <w:tc>
          <w:tcPr>
            <w:tcW w:w="7248" w:type="dxa"/>
            <w:gridSpan w:val="2"/>
            <w:tcBorders>
              <w:top w:val="nil"/>
              <w:left w:val="nil"/>
              <w:right w:val="single" w:sz="4" w:space="0" w:color="auto"/>
            </w:tcBorders>
            <w:shd w:val="clear" w:color="auto" w:fill="auto"/>
          </w:tcPr>
          <w:p w:rsidR="00AD7B23" w:rsidRPr="00371C3A"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371C3A" w:rsidRDefault="00AD7B23" w:rsidP="00656CD3">
            <w:pPr>
              <w:pStyle w:val="TableHeadingCentreText"/>
              <w:rPr>
                <w:noProof w:val="0"/>
              </w:rPr>
            </w:pPr>
            <w:r w:rsidRPr="00371C3A">
              <w:rPr>
                <w:noProof w:val="0"/>
              </w:rPr>
              <w:t>Yes</w:t>
            </w:r>
          </w:p>
        </w:tc>
        <w:tc>
          <w:tcPr>
            <w:tcW w:w="896" w:type="dxa"/>
            <w:shd w:val="clear" w:color="auto" w:fill="E36C0A" w:themeFill="accent6" w:themeFillShade="BF"/>
            <w:vAlign w:val="center"/>
          </w:tcPr>
          <w:p w:rsidR="00AD7B23" w:rsidRPr="00371C3A" w:rsidRDefault="00AD7B23" w:rsidP="00656CD3">
            <w:pPr>
              <w:pStyle w:val="TableHeadingCentreText"/>
              <w:rPr>
                <w:noProof w:val="0"/>
              </w:rPr>
            </w:pPr>
            <w:r w:rsidRPr="00371C3A">
              <w:rPr>
                <w:noProof w:val="0"/>
              </w:rPr>
              <w:t>No</w:t>
            </w:r>
            <w:r w:rsidRPr="00371C3A">
              <w:rPr>
                <w:noProof w:val="0"/>
                <w:sz w:val="24"/>
                <w:szCs w:val="24"/>
              </w:rPr>
              <w:t>*</w:t>
            </w:r>
          </w:p>
        </w:tc>
      </w:tr>
      <w:tr w:rsidR="00AD7B23" w:rsidRPr="00371C3A" w:rsidTr="00AD7B23">
        <w:tc>
          <w:tcPr>
            <w:tcW w:w="8981" w:type="dxa"/>
            <w:gridSpan w:val="4"/>
            <w:shd w:val="clear" w:color="auto" w:fill="E36C0A" w:themeFill="accent6" w:themeFillShade="BF"/>
            <w:vAlign w:val="center"/>
          </w:tcPr>
          <w:p w:rsidR="00AD7B23" w:rsidRPr="00371C3A" w:rsidRDefault="00AD7B23" w:rsidP="00656CD3">
            <w:pPr>
              <w:pStyle w:val="TableHeading"/>
              <w:rPr>
                <w:noProof w:val="0"/>
              </w:rPr>
            </w:pPr>
            <w:r w:rsidRPr="00371C3A">
              <w:rPr>
                <w:noProof w:val="0"/>
              </w:rPr>
              <w:t xml:space="preserve">Element 1: </w:t>
            </w:r>
            <w:r w:rsidR="005402B7" w:rsidRPr="00371C3A">
              <w:rPr>
                <w:noProof w:val="0"/>
              </w:rPr>
              <w:fldChar w:fldCharType="begin"/>
            </w:r>
            <w:r w:rsidR="005402B7" w:rsidRPr="00371C3A">
              <w:rPr>
                <w:noProof w:val="0"/>
              </w:rPr>
              <w:instrText xml:space="preserve"> REF  Element1 </w:instrText>
            </w:r>
            <w:r w:rsidR="005402B7" w:rsidRPr="00371C3A">
              <w:rPr>
                <w:noProof w:val="0"/>
              </w:rPr>
              <w:fldChar w:fldCharType="separate"/>
            </w:r>
            <w:sdt>
              <w:sdtPr>
                <w:rPr>
                  <w:noProof w:val="0"/>
                  <w:highlight w:val="yellow"/>
                </w:rPr>
                <w:alias w:val="Element1"/>
                <w:tag w:val="Element1"/>
                <w:id w:val="1243375167"/>
                <w:lock w:val="sdtLocked"/>
                <w:placeholder>
                  <w:docPart w:val="C6D7638BA5F74ECB80F0E682DB54B7F1"/>
                </w:placeholder>
              </w:sdtPr>
              <w:sdtEndPr/>
              <w:sdtContent>
                <w:r w:rsidR="006D0DE1" w:rsidRPr="00371C3A">
                  <w:rPr>
                    <w:noProof w:val="0"/>
                  </w:rPr>
                  <w:t>Identify the context for use of an automated information system</w:t>
                </w:r>
              </w:sdtContent>
            </w:sdt>
            <w:r w:rsidR="005402B7" w:rsidRPr="00371C3A">
              <w:rPr>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1.1</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Criteria11 </w:instrText>
            </w:r>
            <w:r w:rsidRPr="00371C3A">
              <w:rPr>
                <w:noProof w:val="0"/>
              </w:rPr>
              <w:fldChar w:fldCharType="separate"/>
            </w:r>
            <w:sdt>
              <w:sdtPr>
                <w:rPr>
                  <w:noProof w:val="0"/>
                </w:rPr>
                <w:alias w:val="Criteria11"/>
                <w:tag w:val="Criteria11"/>
                <w:id w:val="-191611374"/>
                <w:lock w:val="sdtLocked"/>
                <w:placeholder>
                  <w:docPart w:val="6DADC5027FDA47A6B86BF7BEF6584984"/>
                </w:placeholder>
              </w:sdtPr>
              <w:sdtEndPr/>
              <w:sdtContent>
                <w:r w:rsidR="006D0DE1" w:rsidRPr="00371C3A">
                  <w:rPr>
                    <w:noProof w:val="0"/>
                  </w:rPr>
                  <w:t>Identify a range of information systems and sources in use within the industry</w:t>
                </w:r>
              </w:sdtContent>
            </w:sdt>
            <w:r w:rsidRPr="00371C3A">
              <w:rPr>
                <w:noProof w:val="0"/>
              </w:rPr>
              <w:fldChar w:fldCharType="end"/>
            </w:r>
          </w:p>
        </w:tc>
        <w:tc>
          <w:tcPr>
            <w:tcW w:w="837"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c>
          <w:tcPr>
            <w:tcW w:w="896"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1.2</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Criteria12 </w:instrText>
            </w:r>
            <w:r w:rsidRPr="00371C3A">
              <w:rPr>
                <w:noProof w:val="0"/>
              </w:rPr>
              <w:fldChar w:fldCharType="separate"/>
            </w:r>
            <w:sdt>
              <w:sdtPr>
                <w:rPr>
                  <w:noProof w:val="0"/>
                </w:rPr>
                <w:alias w:val="Criteria12"/>
                <w:tag w:val="Criteria12"/>
                <w:id w:val="1514029171"/>
                <w:lock w:val="sdtLocked"/>
                <w:placeholder>
                  <w:docPart w:val="6F9C4DDB689E46C0B8F7F2AC658C24B9"/>
                </w:placeholder>
              </w:sdtPr>
              <w:sdtEndPr/>
              <w:sdtContent>
                <w:r w:rsidR="006D0DE1" w:rsidRPr="00371C3A">
                  <w:rPr>
                    <w:noProof w:val="0"/>
                  </w:rPr>
                  <w:t>Describe policies and procedures for operating an automated information system</w:t>
                </w:r>
              </w:sdtContent>
            </w:sdt>
            <w:r w:rsidRPr="00371C3A">
              <w:rPr>
                <w:noProof w:val="0"/>
              </w:rPr>
              <w:fldChar w:fldCharType="end"/>
            </w:r>
          </w:p>
        </w:tc>
        <w:tc>
          <w:tcPr>
            <w:tcW w:w="837"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c>
          <w:tcPr>
            <w:tcW w:w="896"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1.3</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Criteria13 </w:instrText>
            </w:r>
            <w:r w:rsidRPr="00371C3A">
              <w:rPr>
                <w:noProof w:val="0"/>
              </w:rPr>
              <w:fldChar w:fldCharType="separate"/>
            </w:r>
            <w:sdt>
              <w:sdtPr>
                <w:rPr>
                  <w:noProof w:val="0"/>
                </w:rPr>
                <w:alias w:val="Criteria13"/>
                <w:tag w:val="Criteria13"/>
                <w:id w:val="1388070219"/>
                <w:lock w:val="sdtLocked"/>
                <w:placeholder>
                  <w:docPart w:val="5ECEB4CF3FEE45CE94ED4E46B64A172C"/>
                </w:placeholder>
              </w:sdtPr>
              <w:sdtEndPr/>
              <w:sdtContent>
                <w:r w:rsidR="006D0DE1" w:rsidRPr="00371C3A">
                  <w:rPr>
                    <w:noProof w:val="0"/>
                  </w:rPr>
                  <w:t>List information that may be available through an automated information system</w:t>
                </w:r>
              </w:sdtContent>
            </w:sdt>
            <w:r w:rsidRPr="00371C3A">
              <w:rPr>
                <w:noProof w:val="0"/>
              </w:rPr>
              <w:fldChar w:fldCharType="end"/>
            </w:r>
          </w:p>
        </w:tc>
        <w:tc>
          <w:tcPr>
            <w:tcW w:w="837"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c>
          <w:tcPr>
            <w:tcW w:w="896"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1.4</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Criteria14 </w:instrText>
            </w:r>
            <w:r w:rsidRPr="00371C3A">
              <w:rPr>
                <w:noProof w:val="0"/>
              </w:rPr>
              <w:fldChar w:fldCharType="separate"/>
            </w:r>
            <w:sdt>
              <w:sdtPr>
                <w:rPr>
                  <w:noProof w:val="0"/>
                </w:rPr>
                <w:alias w:val="Criteria14"/>
                <w:tag w:val="Criteria14"/>
                <w:id w:val="-534884090"/>
                <w:lock w:val="sdtLocked"/>
                <w:placeholder>
                  <w:docPart w:val="9815F47CA9E2428982464F8706BAD29C"/>
                </w:placeholder>
              </w:sdtPr>
              <w:sdtEndPr/>
              <w:sdtContent>
                <w:r w:rsidR="006D0DE1" w:rsidRPr="00371C3A">
                  <w:rPr>
                    <w:noProof w:val="0"/>
                  </w:rPr>
                  <w:t>Identify the functions of an automated information system</w:t>
                </w:r>
              </w:sdtContent>
            </w:sdt>
            <w:r w:rsidRPr="00371C3A">
              <w:rPr>
                <w:noProof w:val="0"/>
              </w:rPr>
              <w:fldChar w:fldCharType="end"/>
            </w:r>
          </w:p>
        </w:tc>
        <w:tc>
          <w:tcPr>
            <w:tcW w:w="837"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c>
          <w:tcPr>
            <w:tcW w:w="896" w:type="dxa"/>
            <w:vAlign w:val="center"/>
          </w:tcPr>
          <w:p w:rsidR="00AD7B23" w:rsidRPr="00371C3A" w:rsidRDefault="00AD7B23" w:rsidP="00EE3792">
            <w:pPr>
              <w:pStyle w:val="TrainingEval-Table"/>
              <w:spacing w:before="120" w:after="120" w:line="240" w:lineRule="auto"/>
              <w:rPr>
                <w:rStyle w:val="TrainingEval-Tickbox"/>
                <w:lang w:val="en-AU"/>
              </w:rPr>
            </w:pPr>
            <w:r w:rsidRPr="00371C3A">
              <w:rPr>
                <w:rStyle w:val="TrainingEval-Tickbox"/>
                <w:lang w:val="en-AU"/>
              </w:rPr>
              <w:fldChar w:fldCharType="begin">
                <w:ffData>
                  <w:name w:val="Check1"/>
                  <w:enabled/>
                  <w:calcOnExit w:val="0"/>
                  <w:checkBox>
                    <w:sizeAuto/>
                    <w:default w:val="0"/>
                  </w:checkBox>
                </w:ffData>
              </w:fldChar>
            </w:r>
            <w:r w:rsidRPr="00371C3A">
              <w:rPr>
                <w:rStyle w:val="TrainingEval-Tickbox"/>
                <w:lang w:val="en-AU"/>
              </w:rPr>
              <w:instrText xml:space="preserve"> FORMCHECKBOX </w:instrText>
            </w:r>
            <w:r w:rsidR="00F848DA">
              <w:rPr>
                <w:rStyle w:val="TrainingEval-Tickbox"/>
                <w:lang w:val="en-AU"/>
              </w:rPr>
            </w:r>
            <w:r w:rsidR="00F848DA">
              <w:rPr>
                <w:rStyle w:val="TrainingEval-Tickbox"/>
                <w:lang w:val="en-AU"/>
              </w:rPr>
              <w:fldChar w:fldCharType="separate"/>
            </w:r>
            <w:r w:rsidRPr="00371C3A">
              <w:rPr>
                <w:rStyle w:val="TrainingEval-Tickbox"/>
                <w:lang w:val="en-AU"/>
              </w:rPr>
              <w:fldChar w:fldCharType="end"/>
            </w:r>
          </w:p>
        </w:tc>
      </w:tr>
      <w:tr w:rsidR="00AD7B23" w:rsidRPr="00371C3A" w:rsidTr="00AD7B23">
        <w:tc>
          <w:tcPr>
            <w:tcW w:w="8981" w:type="dxa"/>
            <w:gridSpan w:val="4"/>
            <w:shd w:val="clear" w:color="auto" w:fill="E36C0A" w:themeFill="accent6" w:themeFillShade="BF"/>
            <w:vAlign w:val="center"/>
          </w:tcPr>
          <w:p w:rsidR="00AD7B23" w:rsidRPr="00371C3A" w:rsidRDefault="00AD7B23" w:rsidP="00656CD3">
            <w:pPr>
              <w:pStyle w:val="TableHeading"/>
              <w:rPr>
                <w:noProof w:val="0"/>
              </w:rPr>
            </w:pPr>
            <w:r w:rsidRPr="00371C3A">
              <w:rPr>
                <w:noProof w:val="0"/>
              </w:rPr>
              <w:t xml:space="preserve">Element 2: </w:t>
            </w:r>
            <w:r w:rsidR="005402B7" w:rsidRPr="00371C3A">
              <w:rPr>
                <w:noProof w:val="0"/>
              </w:rPr>
              <w:fldChar w:fldCharType="begin"/>
            </w:r>
            <w:r w:rsidR="005402B7" w:rsidRPr="00371C3A">
              <w:rPr>
                <w:noProof w:val="0"/>
              </w:rPr>
              <w:instrText xml:space="preserve"> REF  Element2 </w:instrText>
            </w:r>
            <w:r w:rsidR="005402B7" w:rsidRPr="00371C3A">
              <w:rPr>
                <w:noProof w:val="0"/>
              </w:rPr>
              <w:fldChar w:fldCharType="separate"/>
            </w:r>
            <w:sdt>
              <w:sdtPr>
                <w:rPr>
                  <w:noProof w:val="0"/>
                  <w:highlight w:val="yellow"/>
                </w:rPr>
                <w:alias w:val="Element2"/>
                <w:tag w:val="Element2"/>
                <w:id w:val="640772343"/>
                <w:lock w:val="sdtLocked"/>
                <w:placeholder>
                  <w:docPart w:val="312A7734D3E54850B6240455BD96F830"/>
                </w:placeholder>
              </w:sdtPr>
              <w:sdtEndPr/>
              <w:sdtContent>
                <w:r w:rsidR="006D0DE1" w:rsidRPr="00371C3A">
                  <w:rPr>
                    <w:noProof w:val="0"/>
                  </w:rPr>
                  <w:t>Access information using an automated information system</w:t>
                </w:r>
              </w:sdtContent>
            </w:sdt>
            <w:r w:rsidR="005402B7" w:rsidRPr="00371C3A">
              <w:rPr>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2.1</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Criteria21 </w:instrText>
            </w:r>
            <w:r w:rsidRPr="00371C3A">
              <w:rPr>
                <w:noProof w:val="0"/>
              </w:rPr>
              <w:fldChar w:fldCharType="separate"/>
            </w:r>
            <w:sdt>
              <w:sdtPr>
                <w:rPr>
                  <w:noProof w:val="0"/>
                </w:rPr>
                <w:alias w:val="Criteria21"/>
                <w:tag w:val="Criteria21"/>
                <w:id w:val="1917664850"/>
                <w:lock w:val="sdtLocked"/>
                <w:placeholder>
                  <w:docPart w:val="7C41668C48D149F38B562AEFACB6D212"/>
                </w:placeholder>
              </w:sdtPr>
              <w:sdtEndPr/>
              <w:sdtContent>
                <w:r w:rsidR="006D0DE1" w:rsidRPr="00371C3A">
                  <w:rPr>
                    <w:noProof w:val="0"/>
                  </w:rPr>
                  <w:t>Identify information requirements</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2.2</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Criteria22 </w:instrText>
            </w:r>
            <w:r w:rsidRPr="00371C3A">
              <w:rPr>
                <w:noProof w:val="0"/>
              </w:rPr>
              <w:fldChar w:fldCharType="separate"/>
            </w:r>
            <w:sdt>
              <w:sdtPr>
                <w:rPr>
                  <w:noProof w:val="0"/>
                </w:rPr>
                <w:alias w:val="Criteria2.2"/>
                <w:tag w:val="Criteria2.2"/>
                <w:id w:val="-563487064"/>
                <w:lock w:val="sdtLocked"/>
                <w:placeholder>
                  <w:docPart w:val="6FF2CD3894E640C1927C817204038DBC"/>
                </w:placeholder>
              </w:sdtPr>
              <w:sdtEndPr/>
              <w:sdtContent>
                <w:r w:rsidR="006D0DE1" w:rsidRPr="00371C3A">
                  <w:rPr>
                    <w:noProof w:val="0"/>
                  </w:rPr>
                  <w:t>Identify and select appropriate sources of information</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2.3</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Criteria23 </w:instrText>
            </w:r>
            <w:r w:rsidRPr="00371C3A">
              <w:rPr>
                <w:noProof w:val="0"/>
              </w:rPr>
              <w:fldChar w:fldCharType="separate"/>
            </w:r>
            <w:sdt>
              <w:sdtPr>
                <w:rPr>
                  <w:noProof w:val="0"/>
                </w:rPr>
                <w:alias w:val="Criteria23"/>
                <w:tag w:val="Criteria23"/>
                <w:id w:val="514649847"/>
                <w:lock w:val="sdtLocked"/>
                <w:placeholder>
                  <w:docPart w:val="12A33B9A0AD04ABD81D3DB25EDFDC5E9"/>
                </w:placeholder>
              </w:sdtPr>
              <w:sdtEndPr/>
              <w:sdtContent>
                <w:r w:rsidR="006D0DE1" w:rsidRPr="00371C3A">
                  <w:rPr>
                    <w:noProof w:val="0"/>
                  </w:rPr>
                  <w:t>Apply search techniques to locate identified information</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2.4</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Criteria24 </w:instrText>
            </w:r>
            <w:r w:rsidRPr="00371C3A">
              <w:rPr>
                <w:noProof w:val="0"/>
              </w:rPr>
              <w:fldChar w:fldCharType="separate"/>
            </w:r>
            <w:sdt>
              <w:sdtPr>
                <w:rPr>
                  <w:noProof w:val="0"/>
                </w:rPr>
                <w:alias w:val="Criteria24"/>
                <w:tag w:val="Criteria24"/>
                <w:id w:val="-653762012"/>
                <w:lock w:val="sdtLocked"/>
                <w:placeholder>
                  <w:docPart w:val="E101FAC85C5C48788D08CB9583BB8915"/>
                </w:placeholder>
              </w:sdtPr>
              <w:sdtEndPr/>
              <w:sdtContent>
                <w:r w:rsidR="006D0DE1" w:rsidRPr="00371C3A">
                  <w:rPr>
                    <w:noProof w:val="0"/>
                  </w:rPr>
                  <w:t>Interrogate the system to secure full range of information available on the system</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656CD3" w:rsidRPr="00371C3A" w:rsidTr="00AD7B23">
        <w:tc>
          <w:tcPr>
            <w:tcW w:w="606" w:type="dxa"/>
            <w:vAlign w:val="center"/>
          </w:tcPr>
          <w:p w:rsidR="00656CD3" w:rsidRPr="00371C3A" w:rsidRDefault="00656CD3" w:rsidP="00656CD3">
            <w:pPr>
              <w:pStyle w:val="TableText"/>
              <w:rPr>
                <w:noProof w:val="0"/>
              </w:rPr>
            </w:pPr>
            <w:r w:rsidRPr="00371C3A">
              <w:rPr>
                <w:noProof w:val="0"/>
              </w:rPr>
              <w:t>2.5</w:t>
            </w:r>
          </w:p>
        </w:tc>
        <w:tc>
          <w:tcPr>
            <w:tcW w:w="6642" w:type="dxa"/>
          </w:tcPr>
          <w:p w:rsidR="00656CD3" w:rsidRPr="00371C3A" w:rsidRDefault="005402B7" w:rsidP="00656CD3">
            <w:pPr>
              <w:pStyle w:val="TableText"/>
              <w:rPr>
                <w:noProof w:val="0"/>
              </w:rPr>
            </w:pPr>
            <w:r w:rsidRPr="00371C3A">
              <w:rPr>
                <w:noProof w:val="0"/>
              </w:rPr>
              <w:fldChar w:fldCharType="begin"/>
            </w:r>
            <w:r w:rsidRPr="00371C3A">
              <w:rPr>
                <w:noProof w:val="0"/>
              </w:rPr>
              <w:instrText xml:space="preserve"> REF  Criteria25 </w:instrText>
            </w:r>
            <w:r w:rsidRPr="00371C3A">
              <w:rPr>
                <w:noProof w:val="0"/>
              </w:rPr>
              <w:fldChar w:fldCharType="separate"/>
            </w:r>
            <w:sdt>
              <w:sdtPr>
                <w:rPr>
                  <w:noProof w:val="0"/>
                </w:rPr>
                <w:alias w:val="Criteria25"/>
                <w:tag w:val="Criteria25"/>
                <w:id w:val="-627321937"/>
                <w:lock w:val="sdtLocked"/>
                <w:placeholder>
                  <w:docPart w:val="D49FA8587FFF4D52B80694475A7AB332"/>
                </w:placeholder>
              </w:sdtPr>
              <w:sdtEndPr/>
              <w:sdtContent>
                <w:r w:rsidR="006D0DE1" w:rsidRPr="00371C3A">
                  <w:rPr>
                    <w:noProof w:val="0"/>
                  </w:rPr>
                  <w:t>Verify captured information meets identified need</w:t>
                </w:r>
              </w:sdtContent>
            </w:sdt>
            <w:r w:rsidRPr="00371C3A">
              <w:rPr>
                <w:noProof w:val="0"/>
              </w:rPr>
              <w:fldChar w:fldCharType="end"/>
            </w:r>
          </w:p>
        </w:tc>
        <w:tc>
          <w:tcPr>
            <w:tcW w:w="837" w:type="dxa"/>
            <w:vAlign w:val="center"/>
          </w:tcPr>
          <w:p w:rsidR="00656CD3" w:rsidRPr="00371C3A" w:rsidRDefault="00656CD3" w:rsidP="00656CD3">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656CD3" w:rsidRPr="00371C3A" w:rsidRDefault="00656CD3" w:rsidP="00656CD3">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8981" w:type="dxa"/>
            <w:gridSpan w:val="4"/>
            <w:shd w:val="clear" w:color="auto" w:fill="E36C0A" w:themeFill="accent6" w:themeFillShade="BF"/>
            <w:vAlign w:val="center"/>
          </w:tcPr>
          <w:p w:rsidR="00AD7B23" w:rsidRPr="00371C3A" w:rsidRDefault="00AD7B23" w:rsidP="00EE3792">
            <w:pPr>
              <w:pStyle w:val="TableHeading"/>
              <w:rPr>
                <w:noProof w:val="0"/>
              </w:rPr>
            </w:pPr>
            <w:r w:rsidRPr="00371C3A">
              <w:rPr>
                <w:rFonts w:cs="Helvetica"/>
                <w:noProof w:val="0"/>
              </w:rPr>
              <w:t xml:space="preserve">Element 3: </w:t>
            </w:r>
            <w:r w:rsidR="005402B7" w:rsidRPr="00371C3A">
              <w:rPr>
                <w:rFonts w:cs="Helvetica"/>
                <w:noProof w:val="0"/>
              </w:rPr>
              <w:fldChar w:fldCharType="begin"/>
            </w:r>
            <w:r w:rsidR="005402B7" w:rsidRPr="00371C3A">
              <w:rPr>
                <w:rFonts w:cs="Helvetica"/>
                <w:noProof w:val="0"/>
              </w:rPr>
              <w:instrText xml:space="preserve"> REF  Element3 </w:instrText>
            </w:r>
            <w:r w:rsidR="005402B7" w:rsidRPr="00371C3A">
              <w:rPr>
                <w:rFonts w:cs="Helvetica"/>
                <w:noProof w:val="0"/>
              </w:rPr>
              <w:fldChar w:fldCharType="separate"/>
            </w:r>
            <w:sdt>
              <w:sdtPr>
                <w:rPr>
                  <w:noProof w:val="0"/>
                  <w:highlight w:val="yellow"/>
                </w:rPr>
                <w:alias w:val="Element3"/>
                <w:tag w:val="Element3"/>
                <w:id w:val="-609275139"/>
                <w:lock w:val="sdtLocked"/>
                <w:placeholder>
                  <w:docPart w:val="5477DAD56BD24E718AC615DA9F283EBB"/>
                </w:placeholder>
              </w:sdtPr>
              <w:sdtEndPr/>
              <w:sdtContent>
                <w:r w:rsidR="006D0DE1" w:rsidRPr="00371C3A">
                  <w:rPr>
                    <w:noProof w:val="0"/>
                  </w:rPr>
                  <w:t>Obtain information using an automated information system</w:t>
                </w:r>
              </w:sdtContent>
            </w:sdt>
            <w:r w:rsidR="005402B7" w:rsidRPr="00371C3A">
              <w:rPr>
                <w:rFonts w:cs="Helvetica"/>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3.1</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Criteria31 </w:instrText>
            </w:r>
            <w:r w:rsidRPr="00371C3A">
              <w:rPr>
                <w:noProof w:val="0"/>
              </w:rPr>
              <w:fldChar w:fldCharType="separate"/>
            </w:r>
            <w:sdt>
              <w:sdtPr>
                <w:rPr>
                  <w:noProof w:val="0"/>
                </w:rPr>
                <w:alias w:val="Criteria31"/>
                <w:tag w:val="Criteria31"/>
                <w:id w:val="-191223693"/>
                <w:lock w:val="sdtLocked"/>
                <w:placeholder>
                  <w:docPart w:val="384FA3E703FF46239E305D7CE8000C29"/>
                </w:placeholder>
              </w:sdtPr>
              <w:sdtEndPr/>
              <w:sdtContent>
                <w:r w:rsidR="006D0DE1" w:rsidRPr="00371C3A">
                  <w:rPr>
                    <w:noProof w:val="0"/>
                  </w:rPr>
                  <w:t>Enable access to required system and/or information</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3.2</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Criteria32 </w:instrText>
            </w:r>
            <w:r w:rsidRPr="00371C3A">
              <w:rPr>
                <w:noProof w:val="0"/>
              </w:rPr>
              <w:fldChar w:fldCharType="separate"/>
            </w:r>
            <w:sdt>
              <w:sdtPr>
                <w:rPr>
                  <w:noProof w:val="0"/>
                </w:rPr>
                <w:alias w:val="Criteria32"/>
                <w:tag w:val="Criteria32"/>
                <w:id w:val="128289490"/>
                <w:lock w:val="sdtLocked"/>
                <w:placeholder>
                  <w:docPart w:val="44220002D28243F08B64B5D076DCA650"/>
                </w:placeholder>
              </w:sdtPr>
              <w:sdtEndPr/>
              <w:sdtContent>
                <w:r w:rsidR="006D0DE1" w:rsidRPr="00371C3A">
                  <w:rPr>
                    <w:noProof w:val="0"/>
                  </w:rPr>
                  <w:t>Select required information</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3.3</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Criteria33 </w:instrText>
            </w:r>
            <w:r w:rsidRPr="00371C3A">
              <w:rPr>
                <w:noProof w:val="0"/>
              </w:rPr>
              <w:fldChar w:fldCharType="separate"/>
            </w:r>
            <w:sdt>
              <w:sdtPr>
                <w:rPr>
                  <w:noProof w:val="0"/>
                </w:rPr>
                <w:alias w:val="Criteria33"/>
                <w:tag w:val="Criteria33"/>
                <w:id w:val="889308482"/>
                <w:lock w:val="sdtLocked"/>
                <w:placeholder>
                  <w:docPart w:val="0EC5B8EB096A4BF59D9D7E97CEC7DF4C"/>
                </w:placeholder>
              </w:sdtPr>
              <w:sdtEndPr/>
              <w:sdtContent>
                <w:r w:rsidR="006D0DE1" w:rsidRPr="00371C3A">
                  <w:rPr>
                    <w:noProof w:val="0"/>
                  </w:rPr>
                  <w:t>Download information</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656CD3">
            <w:pPr>
              <w:pStyle w:val="TableText"/>
              <w:rPr>
                <w:noProof w:val="0"/>
              </w:rPr>
            </w:pPr>
            <w:r w:rsidRPr="00371C3A">
              <w:rPr>
                <w:noProof w:val="0"/>
              </w:rPr>
              <w:t>3.4</w:t>
            </w:r>
          </w:p>
        </w:tc>
        <w:tc>
          <w:tcPr>
            <w:tcW w:w="6642" w:type="dxa"/>
          </w:tcPr>
          <w:p w:rsidR="00AD7B23" w:rsidRPr="00371C3A" w:rsidRDefault="005402B7" w:rsidP="00656CD3">
            <w:pPr>
              <w:pStyle w:val="TableText"/>
              <w:rPr>
                <w:noProof w:val="0"/>
              </w:rPr>
            </w:pPr>
            <w:r w:rsidRPr="00371C3A">
              <w:rPr>
                <w:noProof w:val="0"/>
              </w:rPr>
              <w:fldChar w:fldCharType="begin"/>
            </w:r>
            <w:r w:rsidRPr="00371C3A">
              <w:rPr>
                <w:noProof w:val="0"/>
              </w:rPr>
              <w:instrText xml:space="preserve"> REF  Criteria34 </w:instrText>
            </w:r>
            <w:r w:rsidRPr="00371C3A">
              <w:rPr>
                <w:noProof w:val="0"/>
              </w:rPr>
              <w:fldChar w:fldCharType="separate"/>
            </w:r>
            <w:sdt>
              <w:sdtPr>
                <w:rPr>
                  <w:noProof w:val="0"/>
                </w:rPr>
                <w:alias w:val="Criteria34"/>
                <w:tag w:val="Criteria34"/>
                <w:id w:val="584114011"/>
                <w:lock w:val="sdtLocked"/>
                <w:placeholder>
                  <w:docPart w:val="8F645942FE8C4779B70F58BA85BD6FCB"/>
                </w:placeholder>
              </w:sdtPr>
              <w:sdtEndPr/>
              <w:sdtContent>
                <w:r w:rsidR="006D0DE1" w:rsidRPr="00371C3A">
                  <w:rPr>
                    <w:noProof w:val="0"/>
                  </w:rPr>
                  <w:t>Print information</w:t>
                </w:r>
              </w:sdtContent>
            </w:sdt>
            <w:r w:rsidRPr="00371C3A">
              <w:rPr>
                <w:noProof w:val="0"/>
              </w:rPr>
              <w:fldChar w:fldCharType="end"/>
            </w:r>
          </w:p>
        </w:tc>
        <w:tc>
          <w:tcPr>
            <w:tcW w:w="837"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8981" w:type="dxa"/>
            <w:gridSpan w:val="4"/>
            <w:shd w:val="clear" w:color="auto" w:fill="E36C0A" w:themeFill="accent6" w:themeFillShade="BF"/>
            <w:vAlign w:val="center"/>
          </w:tcPr>
          <w:p w:rsidR="00AD7B23" w:rsidRPr="00371C3A" w:rsidRDefault="00AD7B23" w:rsidP="00BA112D">
            <w:pPr>
              <w:pStyle w:val="TableHeading"/>
              <w:keepNext/>
              <w:rPr>
                <w:rStyle w:val="TrainingEval-Tickbox"/>
                <w:rFonts w:ascii="Helvetica" w:hAnsi="Helvetica" w:cs="Calibri"/>
                <w:noProof w:val="0"/>
                <w:sz w:val="20"/>
              </w:rPr>
            </w:pPr>
            <w:r w:rsidRPr="00371C3A">
              <w:rPr>
                <w:noProof w:val="0"/>
              </w:rPr>
              <w:t xml:space="preserve">Element 4: </w:t>
            </w:r>
            <w:r w:rsidR="005402B7" w:rsidRPr="00371C3A">
              <w:rPr>
                <w:noProof w:val="0"/>
              </w:rPr>
              <w:fldChar w:fldCharType="begin"/>
            </w:r>
            <w:r w:rsidR="005402B7" w:rsidRPr="00371C3A">
              <w:rPr>
                <w:noProof w:val="0"/>
              </w:rPr>
              <w:instrText xml:space="preserve"> REF  Element4 </w:instrText>
            </w:r>
            <w:r w:rsidR="005402B7" w:rsidRPr="00371C3A">
              <w:rPr>
                <w:noProof w:val="0"/>
              </w:rPr>
              <w:fldChar w:fldCharType="separate"/>
            </w:r>
            <w:sdt>
              <w:sdtPr>
                <w:rPr>
                  <w:noProof w:val="0"/>
                  <w:highlight w:val="yellow"/>
                </w:rPr>
                <w:alias w:val="Element4"/>
                <w:tag w:val="Element4"/>
                <w:id w:val="50192795"/>
                <w:lock w:val="sdtLocked"/>
                <w:placeholder>
                  <w:docPart w:val="FC28E26543194E97A481BE7F6C245478"/>
                </w:placeholder>
              </w:sdtPr>
              <w:sdtEndPr/>
              <w:sdtContent>
                <w:r w:rsidR="006D0DE1" w:rsidRPr="00371C3A">
                  <w:rPr>
                    <w:noProof w:val="0"/>
                  </w:rPr>
                  <w:t>Use information from information an automated information system</w:t>
                </w:r>
              </w:sdtContent>
            </w:sdt>
            <w:r w:rsidR="005402B7" w:rsidRPr="00371C3A">
              <w:rPr>
                <w:noProof w:val="0"/>
              </w:rPr>
              <w:fldChar w:fldCharType="end"/>
            </w:r>
          </w:p>
        </w:tc>
      </w:tr>
      <w:tr w:rsidR="00AD7B23" w:rsidRPr="00371C3A" w:rsidTr="00AD7B23">
        <w:tc>
          <w:tcPr>
            <w:tcW w:w="606" w:type="dxa"/>
            <w:vAlign w:val="center"/>
          </w:tcPr>
          <w:p w:rsidR="00AD7B23" w:rsidRPr="00371C3A" w:rsidRDefault="00AD7B23" w:rsidP="00BA112D">
            <w:pPr>
              <w:pStyle w:val="TableText"/>
              <w:keepNext/>
              <w:rPr>
                <w:noProof w:val="0"/>
              </w:rPr>
            </w:pPr>
            <w:r w:rsidRPr="00371C3A">
              <w:rPr>
                <w:noProof w:val="0"/>
              </w:rPr>
              <w:t>4.1</w:t>
            </w:r>
          </w:p>
        </w:tc>
        <w:tc>
          <w:tcPr>
            <w:tcW w:w="6642" w:type="dxa"/>
          </w:tcPr>
          <w:p w:rsidR="00AD7B23" w:rsidRPr="00371C3A" w:rsidRDefault="005402B7" w:rsidP="00BA112D">
            <w:pPr>
              <w:pStyle w:val="TableText"/>
              <w:keepNext/>
              <w:rPr>
                <w:rFonts w:cs="Helvetica"/>
                <w:noProof w:val="0"/>
              </w:rPr>
            </w:pPr>
            <w:r w:rsidRPr="00371C3A">
              <w:rPr>
                <w:rFonts w:cs="Helvetica"/>
                <w:noProof w:val="0"/>
              </w:rPr>
              <w:fldChar w:fldCharType="begin"/>
            </w:r>
            <w:r w:rsidRPr="00371C3A">
              <w:rPr>
                <w:rFonts w:cs="Helvetica"/>
                <w:noProof w:val="0"/>
              </w:rPr>
              <w:instrText xml:space="preserve"> REF  Criteria41 </w:instrText>
            </w:r>
            <w:r w:rsidRPr="00371C3A">
              <w:rPr>
                <w:rFonts w:cs="Helvetica"/>
                <w:noProof w:val="0"/>
              </w:rPr>
              <w:fldChar w:fldCharType="separate"/>
            </w:r>
            <w:sdt>
              <w:sdtPr>
                <w:rPr>
                  <w:noProof w:val="0"/>
                </w:rPr>
                <w:alias w:val="Criteria41"/>
                <w:tag w:val="Criteria41"/>
                <w:id w:val="585730499"/>
                <w:lock w:val="sdtLocked"/>
                <w:placeholder>
                  <w:docPart w:val="14E38DE3682A4D6F8708163138C2A0BC"/>
                </w:placeholder>
              </w:sdtPr>
              <w:sdtEndPr/>
              <w:sdtContent>
                <w:r w:rsidR="006D0DE1" w:rsidRPr="00371C3A">
                  <w:rPr>
                    <w:noProof w:val="0"/>
                  </w:rPr>
                  <w:t>Forward information as required</w:t>
                </w:r>
              </w:sdtContent>
            </w:sdt>
            <w:r w:rsidRPr="00371C3A">
              <w:rPr>
                <w:rFonts w:cs="Helvetica"/>
                <w:noProof w:val="0"/>
              </w:rPr>
              <w:fldChar w:fldCharType="end"/>
            </w:r>
          </w:p>
        </w:tc>
        <w:tc>
          <w:tcPr>
            <w:tcW w:w="837" w:type="dxa"/>
            <w:vAlign w:val="center"/>
          </w:tcPr>
          <w:p w:rsidR="00AD7B23" w:rsidRPr="00371C3A" w:rsidRDefault="00AD7B23" w:rsidP="00BA112D">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BA112D">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EE3792">
            <w:pPr>
              <w:pStyle w:val="TableText"/>
              <w:keepNext/>
              <w:rPr>
                <w:noProof w:val="0"/>
              </w:rPr>
            </w:pPr>
            <w:r w:rsidRPr="00371C3A">
              <w:rPr>
                <w:noProof w:val="0"/>
              </w:rPr>
              <w:t>4.2</w:t>
            </w:r>
          </w:p>
        </w:tc>
        <w:tc>
          <w:tcPr>
            <w:tcW w:w="6642" w:type="dxa"/>
          </w:tcPr>
          <w:p w:rsidR="00AD7B23" w:rsidRPr="00371C3A" w:rsidRDefault="005402B7" w:rsidP="00EE3792">
            <w:pPr>
              <w:pStyle w:val="TableText"/>
              <w:keepNext/>
              <w:rPr>
                <w:rFonts w:cs="Helvetica"/>
                <w:noProof w:val="0"/>
              </w:rPr>
            </w:pPr>
            <w:r w:rsidRPr="00371C3A">
              <w:rPr>
                <w:rFonts w:cs="Helvetica"/>
                <w:noProof w:val="0"/>
              </w:rPr>
              <w:fldChar w:fldCharType="begin"/>
            </w:r>
            <w:r w:rsidRPr="00371C3A">
              <w:rPr>
                <w:rFonts w:cs="Helvetica"/>
                <w:noProof w:val="0"/>
              </w:rPr>
              <w:instrText xml:space="preserve"> REF  Criteria42 </w:instrText>
            </w:r>
            <w:r w:rsidRPr="00371C3A">
              <w:rPr>
                <w:rFonts w:cs="Helvetica"/>
                <w:noProof w:val="0"/>
              </w:rPr>
              <w:fldChar w:fldCharType="separate"/>
            </w:r>
            <w:sdt>
              <w:sdtPr>
                <w:rPr>
                  <w:noProof w:val="0"/>
                </w:rPr>
                <w:alias w:val="Criteria42"/>
                <w:tag w:val="Criteria42"/>
                <w:id w:val="-1724120631"/>
                <w:lock w:val="sdtLocked"/>
                <w:placeholder>
                  <w:docPart w:val="3857E2ECE8B144EDAA57B818DE39D18E"/>
                </w:placeholder>
              </w:sdtPr>
              <w:sdtEndPr/>
              <w:sdtContent>
                <w:r w:rsidR="006D0DE1" w:rsidRPr="00371C3A">
                  <w:rPr>
                    <w:noProof w:val="0"/>
                  </w:rPr>
                  <w:t>Save identified information</w:t>
                </w:r>
              </w:sdtContent>
            </w:sdt>
            <w:r w:rsidRPr="00371C3A">
              <w:rPr>
                <w:rFonts w:cs="Helvetica"/>
                <w:noProof w:val="0"/>
              </w:rPr>
              <w:fldChar w:fldCharType="end"/>
            </w:r>
          </w:p>
        </w:tc>
        <w:tc>
          <w:tcPr>
            <w:tcW w:w="837" w:type="dxa"/>
            <w:vAlign w:val="center"/>
          </w:tcPr>
          <w:p w:rsidR="00AD7B23" w:rsidRPr="00371C3A" w:rsidRDefault="00AD7B23" w:rsidP="00EE3792">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EE3792">
            <w:pPr>
              <w:pStyle w:val="TableText"/>
              <w:keepNext/>
              <w:rPr>
                <w:noProof w:val="0"/>
              </w:rPr>
            </w:pPr>
            <w:r w:rsidRPr="00371C3A">
              <w:rPr>
                <w:noProof w:val="0"/>
              </w:rPr>
              <w:t>4.3</w:t>
            </w:r>
          </w:p>
        </w:tc>
        <w:tc>
          <w:tcPr>
            <w:tcW w:w="6642" w:type="dxa"/>
          </w:tcPr>
          <w:p w:rsidR="00AD7B23" w:rsidRPr="00371C3A" w:rsidRDefault="005402B7" w:rsidP="00EE3792">
            <w:pPr>
              <w:pStyle w:val="TableText"/>
              <w:keepNext/>
              <w:rPr>
                <w:rFonts w:cs="Helvetica"/>
                <w:noProof w:val="0"/>
              </w:rPr>
            </w:pPr>
            <w:r w:rsidRPr="00371C3A">
              <w:rPr>
                <w:rFonts w:cs="Helvetica"/>
                <w:noProof w:val="0"/>
              </w:rPr>
              <w:fldChar w:fldCharType="begin"/>
            </w:r>
            <w:r w:rsidRPr="00371C3A">
              <w:rPr>
                <w:rFonts w:cs="Helvetica"/>
                <w:noProof w:val="0"/>
              </w:rPr>
              <w:instrText xml:space="preserve"> REF  Criteria43 </w:instrText>
            </w:r>
            <w:r w:rsidRPr="00371C3A">
              <w:rPr>
                <w:rFonts w:cs="Helvetica"/>
                <w:noProof w:val="0"/>
              </w:rPr>
              <w:fldChar w:fldCharType="separate"/>
            </w:r>
            <w:sdt>
              <w:sdtPr>
                <w:rPr>
                  <w:noProof w:val="0"/>
                </w:rPr>
                <w:alias w:val="Criteria43"/>
                <w:tag w:val="Criteria43"/>
                <w:id w:val="599070001"/>
                <w:lock w:val="sdtLocked"/>
                <w:placeholder>
                  <w:docPart w:val="B75D82B1723A4312A6E3E0D8BB23D6AC"/>
                </w:placeholder>
              </w:sdtPr>
              <w:sdtEndPr/>
              <w:sdtContent>
                <w:r w:rsidR="006D0DE1" w:rsidRPr="00371C3A">
                  <w:rPr>
                    <w:noProof w:val="0"/>
                  </w:rPr>
                  <w:t>Manipulate accessed information</w:t>
                </w:r>
              </w:sdtContent>
            </w:sdt>
            <w:r w:rsidRPr="00371C3A">
              <w:rPr>
                <w:rFonts w:cs="Helvetica"/>
                <w:noProof w:val="0"/>
              </w:rPr>
              <w:fldChar w:fldCharType="end"/>
            </w:r>
          </w:p>
        </w:tc>
        <w:tc>
          <w:tcPr>
            <w:tcW w:w="837" w:type="dxa"/>
            <w:vAlign w:val="center"/>
          </w:tcPr>
          <w:p w:rsidR="00AD7B23" w:rsidRPr="00371C3A" w:rsidRDefault="00AD7B23" w:rsidP="00EE3792">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EE3792">
            <w:pPr>
              <w:pStyle w:val="TableText"/>
              <w:keepNext/>
              <w:rPr>
                <w:noProof w:val="0"/>
              </w:rPr>
            </w:pPr>
            <w:r w:rsidRPr="00371C3A">
              <w:rPr>
                <w:noProof w:val="0"/>
              </w:rPr>
              <w:t>4.4</w:t>
            </w:r>
          </w:p>
        </w:tc>
        <w:tc>
          <w:tcPr>
            <w:tcW w:w="6642" w:type="dxa"/>
          </w:tcPr>
          <w:p w:rsidR="00AD7B23" w:rsidRPr="00371C3A" w:rsidRDefault="005402B7" w:rsidP="00EE3792">
            <w:pPr>
              <w:pStyle w:val="TableText"/>
              <w:keepNext/>
              <w:rPr>
                <w:rFonts w:cs="Helvetica"/>
                <w:noProof w:val="0"/>
              </w:rPr>
            </w:pPr>
            <w:r w:rsidRPr="00371C3A">
              <w:rPr>
                <w:rFonts w:cs="Helvetica"/>
                <w:noProof w:val="0"/>
              </w:rPr>
              <w:fldChar w:fldCharType="begin"/>
            </w:r>
            <w:r w:rsidRPr="00371C3A">
              <w:rPr>
                <w:rFonts w:cs="Helvetica"/>
                <w:noProof w:val="0"/>
              </w:rPr>
              <w:instrText xml:space="preserve"> REF  Criteria44 </w:instrText>
            </w:r>
            <w:r w:rsidRPr="00371C3A">
              <w:rPr>
                <w:rFonts w:cs="Helvetica"/>
                <w:noProof w:val="0"/>
              </w:rPr>
              <w:fldChar w:fldCharType="separate"/>
            </w:r>
            <w:sdt>
              <w:sdtPr>
                <w:rPr>
                  <w:noProof w:val="0"/>
                </w:rPr>
                <w:alias w:val="Criteria44"/>
                <w:tag w:val="Criteria44"/>
                <w:id w:val="-46538848"/>
                <w:lock w:val="sdtLocked"/>
                <w:placeholder>
                  <w:docPart w:val="1A6EE5024E084FD5B6120D3DB5E50A12"/>
                </w:placeholder>
              </w:sdtPr>
              <w:sdtEndPr/>
              <w:sdtContent>
                <w:r w:rsidR="006D0DE1" w:rsidRPr="00371C3A">
                  <w:rPr>
                    <w:noProof w:val="0"/>
                  </w:rPr>
                  <w:t>Report on findings</w:t>
                </w:r>
              </w:sdtContent>
            </w:sdt>
            <w:r w:rsidRPr="00371C3A">
              <w:rPr>
                <w:rFonts w:cs="Helvetica"/>
                <w:noProof w:val="0"/>
              </w:rPr>
              <w:fldChar w:fldCharType="end"/>
            </w:r>
          </w:p>
        </w:tc>
        <w:tc>
          <w:tcPr>
            <w:tcW w:w="837" w:type="dxa"/>
            <w:vAlign w:val="center"/>
          </w:tcPr>
          <w:p w:rsidR="00AD7B23" w:rsidRPr="00371C3A" w:rsidRDefault="00AD7B23" w:rsidP="00EE3792">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EE3792">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8981" w:type="dxa"/>
            <w:gridSpan w:val="4"/>
            <w:shd w:val="clear" w:color="auto" w:fill="E36C0A" w:themeFill="accent6" w:themeFillShade="BF"/>
            <w:vAlign w:val="center"/>
          </w:tcPr>
          <w:p w:rsidR="00AD7B23" w:rsidRPr="00371C3A" w:rsidRDefault="00AD7B23" w:rsidP="005402B7">
            <w:pPr>
              <w:pStyle w:val="TableHeading"/>
              <w:keepNext/>
              <w:rPr>
                <w:rStyle w:val="TrainingEval-Tickbox"/>
                <w:rFonts w:ascii="Helvetica" w:hAnsi="Helvetica" w:cs="Calibri"/>
                <w:noProof w:val="0"/>
                <w:sz w:val="20"/>
              </w:rPr>
            </w:pPr>
            <w:r w:rsidRPr="00371C3A">
              <w:rPr>
                <w:noProof w:val="0"/>
              </w:rPr>
              <w:t xml:space="preserve">Element 5: </w:t>
            </w:r>
            <w:r w:rsidR="005402B7" w:rsidRPr="00371C3A">
              <w:rPr>
                <w:noProof w:val="0"/>
              </w:rPr>
              <w:fldChar w:fldCharType="begin"/>
            </w:r>
            <w:r w:rsidR="005402B7" w:rsidRPr="00371C3A">
              <w:rPr>
                <w:noProof w:val="0"/>
              </w:rPr>
              <w:instrText xml:space="preserve"> REF  Element5 </w:instrText>
            </w:r>
            <w:r w:rsidR="005402B7" w:rsidRPr="00371C3A">
              <w:rPr>
                <w:noProof w:val="0"/>
              </w:rPr>
              <w:fldChar w:fldCharType="separate"/>
            </w:r>
            <w:sdt>
              <w:sdtPr>
                <w:rPr>
                  <w:noProof w:val="0"/>
                  <w:highlight w:val="yellow"/>
                </w:rPr>
                <w:alias w:val="Element5"/>
                <w:tag w:val="Element5"/>
                <w:id w:val="-687298134"/>
                <w:lock w:val="sdtLocked"/>
                <w:placeholder>
                  <w:docPart w:val="53CFF03D423444C487A701798C2033CD"/>
                </w:placeholder>
              </w:sdtPr>
              <w:sdtEndPr/>
              <w:sdtContent>
                <w:r w:rsidR="006D0DE1" w:rsidRPr="00371C3A">
                  <w:rPr>
                    <w:noProof w:val="0"/>
                  </w:rPr>
                  <w:t>Up-date and maintain information on an automated information system</w:t>
                </w:r>
              </w:sdtContent>
            </w:sdt>
            <w:r w:rsidR="005402B7" w:rsidRPr="00371C3A">
              <w:rPr>
                <w:noProof w:val="0"/>
              </w:rPr>
              <w:fldChar w:fldCharType="end"/>
            </w:r>
          </w:p>
        </w:tc>
      </w:tr>
      <w:tr w:rsidR="00AD7B23" w:rsidRPr="00371C3A" w:rsidTr="00AD7B23">
        <w:tc>
          <w:tcPr>
            <w:tcW w:w="606" w:type="dxa"/>
            <w:vAlign w:val="center"/>
          </w:tcPr>
          <w:p w:rsidR="00AD7B23" w:rsidRPr="00371C3A" w:rsidRDefault="00AD7B23" w:rsidP="005402B7">
            <w:pPr>
              <w:pStyle w:val="TableText"/>
              <w:keepNext/>
              <w:rPr>
                <w:noProof w:val="0"/>
              </w:rPr>
            </w:pPr>
            <w:r w:rsidRPr="00371C3A">
              <w:rPr>
                <w:noProof w:val="0"/>
              </w:rPr>
              <w:t>5.1</w:t>
            </w:r>
          </w:p>
        </w:tc>
        <w:tc>
          <w:tcPr>
            <w:tcW w:w="6642" w:type="dxa"/>
          </w:tcPr>
          <w:p w:rsidR="00AD7B23" w:rsidRPr="00371C3A" w:rsidRDefault="005402B7" w:rsidP="005402B7">
            <w:pPr>
              <w:pStyle w:val="TableText"/>
              <w:keepNext/>
              <w:rPr>
                <w:rFonts w:cs="Helvetica"/>
                <w:noProof w:val="0"/>
              </w:rPr>
            </w:pPr>
            <w:r w:rsidRPr="00371C3A">
              <w:rPr>
                <w:rFonts w:cs="Helvetica"/>
                <w:noProof w:val="0"/>
              </w:rPr>
              <w:fldChar w:fldCharType="begin"/>
            </w:r>
            <w:r w:rsidRPr="00371C3A">
              <w:rPr>
                <w:rFonts w:cs="Helvetica"/>
                <w:noProof w:val="0"/>
              </w:rPr>
              <w:instrText xml:space="preserve"> REF  Criteria51 </w:instrText>
            </w:r>
            <w:r w:rsidRPr="00371C3A">
              <w:rPr>
                <w:rFonts w:cs="Helvetica"/>
                <w:noProof w:val="0"/>
              </w:rPr>
              <w:fldChar w:fldCharType="separate"/>
            </w:r>
            <w:sdt>
              <w:sdtPr>
                <w:rPr>
                  <w:noProof w:val="0"/>
                </w:rPr>
                <w:alias w:val="Criteria51"/>
                <w:tag w:val="Criteria51"/>
                <w:id w:val="-1699775183"/>
                <w:lock w:val="sdtLocked"/>
                <w:placeholder>
                  <w:docPart w:val="4FD7C5A9D7BE497A916252B283B8A722"/>
                </w:placeholder>
              </w:sdtPr>
              <w:sdtEndPr/>
              <w:sdtContent>
                <w:r w:rsidR="006D0DE1" w:rsidRPr="00371C3A">
                  <w:rPr>
                    <w:noProof w:val="0"/>
                  </w:rPr>
                  <w:t>Enter data onto automated information system</w:t>
                </w:r>
              </w:sdtContent>
            </w:sdt>
            <w:r w:rsidRPr="00371C3A">
              <w:rPr>
                <w:rFonts w:cs="Helvetica"/>
                <w:noProof w:val="0"/>
              </w:rPr>
              <w:fldChar w:fldCharType="end"/>
            </w:r>
          </w:p>
        </w:tc>
        <w:tc>
          <w:tcPr>
            <w:tcW w:w="837" w:type="dxa"/>
            <w:vAlign w:val="center"/>
          </w:tcPr>
          <w:p w:rsidR="00AD7B23" w:rsidRPr="00371C3A" w:rsidRDefault="00AD7B23" w:rsidP="005402B7">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5402B7">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r w:rsidR="00AD7B23" w:rsidRPr="00371C3A" w:rsidTr="00AD7B23">
        <w:tc>
          <w:tcPr>
            <w:tcW w:w="606" w:type="dxa"/>
            <w:vAlign w:val="center"/>
          </w:tcPr>
          <w:p w:rsidR="00AD7B23" w:rsidRPr="00371C3A" w:rsidRDefault="00AD7B23" w:rsidP="00656CD3">
            <w:pPr>
              <w:pStyle w:val="TableText"/>
              <w:keepNext/>
              <w:rPr>
                <w:noProof w:val="0"/>
              </w:rPr>
            </w:pPr>
            <w:r w:rsidRPr="00371C3A">
              <w:rPr>
                <w:noProof w:val="0"/>
              </w:rPr>
              <w:t>5.2</w:t>
            </w:r>
          </w:p>
        </w:tc>
        <w:tc>
          <w:tcPr>
            <w:tcW w:w="6642" w:type="dxa"/>
          </w:tcPr>
          <w:p w:rsidR="00AD7B23" w:rsidRPr="00371C3A" w:rsidRDefault="005402B7" w:rsidP="00656CD3">
            <w:pPr>
              <w:pStyle w:val="TableText"/>
              <w:keepNext/>
              <w:rPr>
                <w:rFonts w:cs="Helvetica"/>
                <w:noProof w:val="0"/>
              </w:rPr>
            </w:pPr>
            <w:r w:rsidRPr="00371C3A">
              <w:rPr>
                <w:rFonts w:cs="Helvetica"/>
                <w:noProof w:val="0"/>
              </w:rPr>
              <w:fldChar w:fldCharType="begin"/>
            </w:r>
            <w:r w:rsidRPr="00371C3A">
              <w:rPr>
                <w:rFonts w:cs="Helvetica"/>
                <w:noProof w:val="0"/>
              </w:rPr>
              <w:instrText xml:space="preserve"> REF  Criteria52 </w:instrText>
            </w:r>
            <w:r w:rsidRPr="00371C3A">
              <w:rPr>
                <w:rFonts w:cs="Helvetica"/>
                <w:noProof w:val="0"/>
              </w:rPr>
              <w:fldChar w:fldCharType="separate"/>
            </w:r>
            <w:sdt>
              <w:sdtPr>
                <w:rPr>
                  <w:noProof w:val="0"/>
                </w:rPr>
                <w:alias w:val="Criteria52"/>
                <w:tag w:val="Criteria52"/>
                <w:id w:val="-1843696296"/>
                <w:lock w:val="sdtLocked"/>
                <w:placeholder>
                  <w:docPart w:val="64730278BEDF4B2A932DD3C47F779989"/>
                </w:placeholder>
              </w:sdtPr>
              <w:sdtEndPr/>
              <w:sdtContent>
                <w:r w:rsidR="006D0DE1" w:rsidRPr="00371C3A">
                  <w:rPr>
                    <w:noProof w:val="0"/>
                  </w:rPr>
                  <w:t>Save and back-up data</w:t>
                </w:r>
              </w:sdtContent>
            </w:sdt>
            <w:r w:rsidRPr="00371C3A">
              <w:rPr>
                <w:rFonts w:cs="Helvetica"/>
                <w:noProof w:val="0"/>
              </w:rPr>
              <w:fldChar w:fldCharType="end"/>
            </w:r>
          </w:p>
        </w:tc>
        <w:tc>
          <w:tcPr>
            <w:tcW w:w="837" w:type="dxa"/>
            <w:vAlign w:val="center"/>
          </w:tcPr>
          <w:p w:rsidR="00AD7B23" w:rsidRPr="00371C3A" w:rsidRDefault="00AD7B23" w:rsidP="00656CD3">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c>
          <w:tcPr>
            <w:tcW w:w="896" w:type="dxa"/>
            <w:vAlign w:val="center"/>
          </w:tcPr>
          <w:p w:rsidR="00AD7B23" w:rsidRPr="00371C3A" w:rsidRDefault="00AD7B23" w:rsidP="00656CD3">
            <w:pPr>
              <w:pStyle w:val="TableText"/>
              <w:keepNext/>
              <w:jc w:val="center"/>
              <w:rPr>
                <w:rStyle w:val="TrainingEval-Tickbox"/>
                <w:noProof w:val="0"/>
              </w:rPr>
            </w:pPr>
            <w:r w:rsidRPr="00371C3A">
              <w:rPr>
                <w:rStyle w:val="TrainingEval-Tickbox"/>
                <w:noProof w:val="0"/>
              </w:rPr>
              <w:fldChar w:fldCharType="begin">
                <w:ffData>
                  <w:name w:val="Check1"/>
                  <w:enabled/>
                  <w:calcOnExit w:val="0"/>
                  <w:checkBox>
                    <w:sizeAuto/>
                    <w:default w:val="0"/>
                  </w:checkBox>
                </w:ffData>
              </w:fldChar>
            </w:r>
            <w:r w:rsidRPr="00371C3A">
              <w:rPr>
                <w:rStyle w:val="TrainingEval-Tickbox"/>
                <w:noProof w:val="0"/>
              </w:rPr>
              <w:instrText xml:space="preserve"> FORMCHECKBOX </w:instrText>
            </w:r>
            <w:r w:rsidR="00F848DA">
              <w:rPr>
                <w:rStyle w:val="TrainingEval-Tickbox"/>
                <w:noProof w:val="0"/>
              </w:rPr>
            </w:r>
            <w:r w:rsidR="00F848DA">
              <w:rPr>
                <w:rStyle w:val="TrainingEval-Tickbox"/>
                <w:noProof w:val="0"/>
              </w:rPr>
              <w:fldChar w:fldCharType="separate"/>
            </w:r>
            <w:r w:rsidRPr="00371C3A">
              <w:rPr>
                <w:rStyle w:val="TrainingEval-Tickbox"/>
                <w:noProof w:val="0"/>
              </w:rPr>
              <w:fldChar w:fldCharType="end"/>
            </w:r>
          </w:p>
        </w:tc>
      </w:tr>
    </w:tbl>
    <w:p w:rsidR="00AD7B23" w:rsidRPr="00371C3A" w:rsidRDefault="006D0DE1" w:rsidP="00AD7B23">
      <w:pPr>
        <w:pStyle w:val="BodyCopyBold"/>
        <w:rPr>
          <w:b w:val="0"/>
          <w:noProof w:val="0"/>
          <w:szCs w:val="22"/>
        </w:rPr>
      </w:pPr>
      <w:r w:rsidRPr="00371C3A">
        <w:rPr>
          <w:noProof w:val="0"/>
          <w:szCs w:val="22"/>
        </w:rPr>
        <w:br/>
      </w:r>
      <w:r w:rsidR="00AD7B23" w:rsidRPr="00371C3A">
        <w:rPr>
          <w:noProof w:val="0"/>
          <w:szCs w:val="22"/>
        </w:rPr>
        <w:t>Statement by Trainee:</w:t>
      </w:r>
    </w:p>
    <w:p w:rsidR="00AD7B23" w:rsidRPr="00371C3A" w:rsidRDefault="00AD7B23" w:rsidP="00AD7B23">
      <w:pPr>
        <w:pStyle w:val="BodyCopy"/>
        <w:rPr>
          <w:noProof w:val="0"/>
          <w:szCs w:val="22"/>
        </w:rPr>
      </w:pPr>
      <w:r w:rsidRPr="00371C3A">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613"/>
      </w:tblGrid>
      <w:tr w:rsidR="00AD7B23" w:rsidRPr="00371C3A" w:rsidTr="00AD7B23">
        <w:tc>
          <w:tcPr>
            <w:tcW w:w="6629" w:type="dxa"/>
          </w:tcPr>
          <w:p w:rsidR="00AD7B23" w:rsidRPr="00371C3A" w:rsidRDefault="00AD7B23" w:rsidP="00AD7B23">
            <w:pPr>
              <w:pStyle w:val="BodyCopy"/>
              <w:rPr>
                <w:noProof w:val="0"/>
                <w:sz w:val="22"/>
                <w:szCs w:val="22"/>
              </w:rPr>
            </w:pPr>
          </w:p>
          <w:p w:rsidR="00AD7B23" w:rsidRPr="00371C3A" w:rsidRDefault="00AD7B23" w:rsidP="00AD7B23">
            <w:pPr>
              <w:pStyle w:val="BodyCopy"/>
              <w:rPr>
                <w:noProof w:val="0"/>
                <w:sz w:val="22"/>
                <w:szCs w:val="22"/>
                <w:lang w:eastAsia="en-US"/>
              </w:rPr>
            </w:pPr>
            <w:r w:rsidRPr="00371C3A">
              <w:rPr>
                <w:b/>
                <w:noProof w:val="0"/>
                <w:sz w:val="22"/>
                <w:szCs w:val="22"/>
                <w:lang w:eastAsia="en-US"/>
              </w:rPr>
              <w:t>Signed:</w:t>
            </w:r>
            <w:r w:rsidRPr="00371C3A">
              <w:rPr>
                <w:noProof w:val="0"/>
                <w:sz w:val="22"/>
                <w:szCs w:val="22"/>
                <w:lang w:eastAsia="en-US"/>
              </w:rPr>
              <w:t xml:space="preserve">   _____________________________</w:t>
            </w:r>
          </w:p>
        </w:tc>
        <w:tc>
          <w:tcPr>
            <w:tcW w:w="2613" w:type="dxa"/>
          </w:tcPr>
          <w:p w:rsidR="00AD7B23" w:rsidRPr="00371C3A" w:rsidRDefault="00AD7B23" w:rsidP="00AD7B23">
            <w:pPr>
              <w:pStyle w:val="BodyCopy"/>
              <w:rPr>
                <w:noProof w:val="0"/>
                <w:sz w:val="22"/>
                <w:szCs w:val="22"/>
                <w:lang w:eastAsia="en-US"/>
              </w:rPr>
            </w:pPr>
          </w:p>
          <w:p w:rsidR="00AD7B23" w:rsidRPr="00371C3A" w:rsidRDefault="00AD7B23" w:rsidP="00AD7B23">
            <w:pPr>
              <w:pStyle w:val="BodyCopy"/>
              <w:rPr>
                <w:noProof w:val="0"/>
                <w:sz w:val="22"/>
                <w:szCs w:val="22"/>
                <w:lang w:eastAsia="en-US"/>
              </w:rPr>
            </w:pPr>
            <w:r w:rsidRPr="00371C3A">
              <w:rPr>
                <w:b/>
                <w:noProof w:val="0"/>
                <w:sz w:val="22"/>
                <w:szCs w:val="22"/>
                <w:lang w:eastAsia="en-US"/>
              </w:rPr>
              <w:t>Date:</w:t>
            </w:r>
            <w:r w:rsidRPr="00371C3A">
              <w:rPr>
                <w:noProof w:val="0"/>
                <w:sz w:val="22"/>
                <w:szCs w:val="22"/>
                <w:lang w:eastAsia="en-US"/>
              </w:rPr>
              <w:t xml:space="preserve">   ____________</w:t>
            </w:r>
          </w:p>
        </w:tc>
      </w:tr>
    </w:tbl>
    <w:p w:rsidR="00AD7B23" w:rsidRPr="00371C3A" w:rsidRDefault="00AD7B23" w:rsidP="00AD7B23">
      <w:pPr>
        <w:pStyle w:val="BodyCopy"/>
        <w:rPr>
          <w:noProof w:val="0"/>
          <w:szCs w:val="22"/>
        </w:rPr>
      </w:pPr>
    </w:p>
    <w:p w:rsidR="00AD7B23" w:rsidRPr="00371C3A" w:rsidRDefault="00AD7B23" w:rsidP="00AD7B23">
      <w:pPr>
        <w:pStyle w:val="BodyCopy"/>
        <w:rPr>
          <w:rFonts w:cs="Helvetica"/>
          <w:b/>
          <w:noProof w:val="0"/>
          <w:szCs w:val="22"/>
        </w:rPr>
      </w:pPr>
      <w:r w:rsidRPr="00371C3A">
        <w:rPr>
          <w:rFonts w:cs="Helvetica"/>
          <w:b/>
          <w:noProof w:val="0"/>
          <w:szCs w:val="22"/>
        </w:rPr>
        <w:t>Note:</w:t>
      </w:r>
    </w:p>
    <w:p w:rsidR="00AD7B23" w:rsidRPr="00371C3A" w:rsidRDefault="00AD7B23" w:rsidP="00AD7B23">
      <w:pPr>
        <w:rPr>
          <w:rFonts w:ascii="Helvetica" w:eastAsia="Calibri" w:hAnsi="Helvetica" w:cs="Calibri"/>
          <w:lang w:eastAsia="ar-SA"/>
        </w:rPr>
      </w:pPr>
      <w:r w:rsidRPr="00371C3A">
        <w:rPr>
          <w:rFonts w:ascii="Helvetica" w:hAnsi="Helvetica" w:cs="Helvetica"/>
        </w:rPr>
        <w:t xml:space="preserve">For all boxes where a </w:t>
      </w:r>
      <w:r w:rsidRPr="00371C3A">
        <w:rPr>
          <w:rFonts w:ascii="Helvetica" w:hAnsi="Helvetica" w:cs="Helvetica"/>
          <w:b/>
        </w:rPr>
        <w:t xml:space="preserve">No* </w:t>
      </w:r>
      <w:r w:rsidRPr="00371C3A">
        <w:rPr>
          <w:rFonts w:ascii="Helvetica" w:hAnsi="Helvetica" w:cs="Helvetica"/>
        </w:rPr>
        <w:t>is ticked, please</w:t>
      </w:r>
      <w:r w:rsidRPr="00371C3A">
        <w:rPr>
          <w:rFonts w:ascii="Helvetica" w:hAnsi="Helvetica" w:cs="Helvetica"/>
          <w:b/>
        </w:rPr>
        <w:t xml:space="preserve"> </w:t>
      </w:r>
      <w:r w:rsidRPr="00371C3A">
        <w:rPr>
          <w:rFonts w:ascii="Helvetica" w:hAnsi="Helvetica" w:cs="Helvetica"/>
        </w:rPr>
        <w:t>provide details of the extra steps or work you need to do to become ready for assessment.</w:t>
      </w:r>
    </w:p>
    <w:p w:rsidR="00AD7B23" w:rsidRPr="00371C3A" w:rsidRDefault="00AD7B23" w:rsidP="009C6C06">
      <w:pPr>
        <w:pStyle w:val="BodyCopy"/>
        <w:rPr>
          <w:noProof w:val="0"/>
        </w:rPr>
      </w:pPr>
    </w:p>
    <w:p w:rsidR="009C6C06" w:rsidRPr="00371C3A" w:rsidRDefault="009C6C06" w:rsidP="009C6C06">
      <w:pPr>
        <w:sectPr w:rsidR="009C6C06" w:rsidRPr="00371C3A" w:rsidSect="00BA112D">
          <w:headerReference w:type="even" r:id="rId254"/>
          <w:headerReference w:type="default" r:id="rId255"/>
          <w:pgSz w:w="11906" w:h="16838" w:code="9"/>
          <w:pgMar w:top="1440" w:right="1440" w:bottom="1440" w:left="1440" w:header="709" w:footer="323" w:gutter="0"/>
          <w:cols w:space="708"/>
          <w:docGrid w:linePitch="360"/>
        </w:sectPr>
      </w:pPr>
    </w:p>
    <w:p w:rsidR="000A0C46" w:rsidRPr="00371C3A" w:rsidRDefault="000A0C46" w:rsidP="009C6C06">
      <w:pPr>
        <w:pStyle w:val="BodyCopy"/>
        <w:rPr>
          <w:noProof w:val="0"/>
        </w:rPr>
      </w:pPr>
    </w:p>
    <w:p w:rsidR="009C6C06" w:rsidRPr="00371C3A" w:rsidRDefault="009C6C06" w:rsidP="009C6C06">
      <w:pPr>
        <w:pStyle w:val="BodyCopy"/>
        <w:rPr>
          <w:noProof w:val="0"/>
        </w:rPr>
      </w:pPr>
    </w:p>
    <w:p w:rsidR="009C6C06" w:rsidRPr="00371C3A" w:rsidRDefault="009C6C06" w:rsidP="009C6C06">
      <w:pPr>
        <w:pStyle w:val="BodyCopy"/>
        <w:rPr>
          <w:noProof w:val="0"/>
        </w:rPr>
      </w:pPr>
    </w:p>
    <w:p w:rsidR="009C6C06" w:rsidRPr="00371C3A" w:rsidRDefault="009C6C06" w:rsidP="009C6C06">
      <w:pPr>
        <w:pStyle w:val="BodyCopy"/>
        <w:rPr>
          <w:noProof w:val="0"/>
        </w:rPr>
      </w:pPr>
    </w:p>
    <w:p w:rsidR="009C6C06" w:rsidRPr="00371C3A" w:rsidRDefault="009C6C06">
      <w:pPr>
        <w:rPr>
          <w:rFonts w:ascii="Helvetica" w:eastAsia="Calibri" w:hAnsi="Helvetica" w:cs="Calibri"/>
          <w:szCs w:val="16"/>
          <w:lang w:eastAsia="ar-SA"/>
        </w:rPr>
      </w:pPr>
      <w:r w:rsidRPr="00371C3A">
        <w:br w:type="page"/>
      </w:r>
    </w:p>
    <w:p w:rsidR="009C6C06" w:rsidRPr="00371C3A" w:rsidRDefault="009C6C06" w:rsidP="009C6C06">
      <w:pPr>
        <w:pStyle w:val="BodyCopy"/>
        <w:rPr>
          <w:noProof w:val="0"/>
        </w:rPr>
      </w:pPr>
      <w:r w:rsidRPr="00371C3A">
        <w:rPr>
          <w:lang w:val="en-US" w:eastAsia="en-US"/>
        </w:rPr>
        <mc:AlternateContent>
          <mc:Choice Requires="wps">
            <w:drawing>
              <wp:anchor distT="0" distB="0" distL="114300" distR="114300" simplePos="0" relativeHeight="251686912" behindDoc="0" locked="0" layoutInCell="1" allowOverlap="1" wp14:anchorId="4EFCA8D9" wp14:editId="4DE6603A">
                <wp:simplePos x="0" y="0"/>
                <wp:positionH relativeFrom="column">
                  <wp:posOffset>-923925</wp:posOffset>
                </wp:positionH>
                <wp:positionV relativeFrom="paragraph">
                  <wp:posOffset>-953770</wp:posOffset>
                </wp:positionV>
                <wp:extent cx="7576185" cy="10758805"/>
                <wp:effectExtent l="0" t="0" r="24765" b="2349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7FE18D"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qD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vUyqg0EC&#10;AAB6BAAADgAAAAAAAAAAAAAAAAAuAgAAZHJzL2Uyb0RvYy54bWxQSwECLQAUAAYACAAAACEAYCvR&#10;s+QAAAAPAQAADwAAAAAAAAAAAAAAAACbBAAAZHJzL2Rvd25yZXYueG1sUEsFBgAAAAAEAAQA8wAA&#10;AKwFAAAAAA==&#10;" fillcolor="#5a5a5a [2109]"/>
            </w:pict>
          </mc:Fallback>
        </mc:AlternateContent>
      </w:r>
    </w:p>
    <w:p w:rsidR="009C6C06" w:rsidRPr="00371C3A" w:rsidRDefault="009C6C06" w:rsidP="009C6C06">
      <w:pPr>
        <w:pStyle w:val="BodyCopy"/>
        <w:rPr>
          <w:noProof w:val="0"/>
        </w:rPr>
      </w:pPr>
    </w:p>
    <w:p w:rsidR="00EB6BAC" w:rsidRPr="00371C3A" w:rsidRDefault="00EB6BAC" w:rsidP="009C6C06">
      <w:pPr>
        <w:pStyle w:val="BodyCopy"/>
        <w:rPr>
          <w:noProof w:val="0"/>
        </w:rPr>
      </w:pPr>
    </w:p>
    <w:p w:rsidR="00BD2681" w:rsidRPr="00371C3A" w:rsidRDefault="00AD7B23" w:rsidP="009C6C06">
      <w:pPr>
        <w:pStyle w:val="BodyCopy"/>
        <w:rPr>
          <w:noProof w:val="0"/>
        </w:rPr>
      </w:pPr>
      <w:r w:rsidRPr="00371C3A">
        <w:rPr>
          <w:lang w:val="en-US" w:eastAsia="en-US"/>
        </w:rPr>
        <w:drawing>
          <wp:anchor distT="0" distB="0" distL="114300" distR="114300" simplePos="0" relativeHeight="251689984" behindDoc="0" locked="0" layoutInCell="1" allowOverlap="1" wp14:anchorId="1A067148" wp14:editId="04349354">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371C3A">
        <w:rPr>
          <w:lang w:val="en-US" w:eastAsia="en-US"/>
        </w:rPr>
        <w:drawing>
          <wp:anchor distT="0" distB="0" distL="114300" distR="114300" simplePos="0" relativeHeight="251691008" behindDoc="0" locked="0" layoutInCell="1" allowOverlap="1" wp14:anchorId="7004AB85" wp14:editId="7E34FB62">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57" cstate="print"/>
                    <a:stretch>
                      <a:fillRect/>
                    </a:stretch>
                  </pic:blipFill>
                  <pic:spPr>
                    <a:xfrm>
                      <a:off x="0" y="0"/>
                      <a:ext cx="2320290" cy="758825"/>
                    </a:xfrm>
                    <a:prstGeom prst="rect">
                      <a:avLst/>
                    </a:prstGeom>
                  </pic:spPr>
                </pic:pic>
              </a:graphicData>
            </a:graphic>
          </wp:anchor>
        </w:drawing>
      </w:r>
      <w:r w:rsidR="008D5AFC" w:rsidRPr="00371C3A">
        <w:rPr>
          <w:lang w:val="en-US" w:eastAsia="en-US"/>
        </w:rPr>
        <w:drawing>
          <wp:anchor distT="0" distB="0" distL="114300" distR="114300" simplePos="0" relativeHeight="251688960" behindDoc="0" locked="0" layoutInCell="1" allowOverlap="1" wp14:anchorId="519CD85C" wp14:editId="092521B5">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p>
    <w:sectPr w:rsidR="00BD2681" w:rsidRPr="00371C3A" w:rsidSect="00183290">
      <w:headerReference w:type="even" r:id="rId258"/>
      <w:headerReference w:type="default" r:id="rId259"/>
      <w:footerReference w:type="even" r:id="rId260"/>
      <w:footerReference w:type="default" r:id="rId2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48DA" w:rsidRDefault="00F848DA" w:rsidP="00BD2681">
      <w:pPr>
        <w:spacing w:after="0" w:line="240" w:lineRule="auto"/>
      </w:pPr>
      <w:r>
        <w:separator/>
      </w:r>
    </w:p>
  </w:endnote>
  <w:endnote w:type="continuationSeparator" w:id="0">
    <w:p w:rsidR="00F848DA" w:rsidRDefault="00F848DA"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hevin-Medium">
    <w:altName w:val="Chevin-Medium"/>
    <w:charset w:val="00"/>
    <w:family w:val="auto"/>
    <w:pitch w:val="variable"/>
    <w:sig w:usb0="00000003" w:usb1="0000004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Verdana">
    <w:altName w:val="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35 Thin">
    <w:panose1 w:val="00000000000000000000"/>
    <w:charset w:val="00"/>
    <w:family w:val="swiss"/>
    <w:notTrueType/>
    <w:pitch w:val="variable"/>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Footer"/>
    </w:pPr>
    <w:r>
      <w:rPr>
        <w:noProof/>
        <w:lang w:val="en-US" w:eastAsia="en-US"/>
      </w:rPr>
      <mc:AlternateContent>
        <mc:Choice Requires="wpg">
          <w:drawing>
            <wp:anchor distT="0" distB="0" distL="114300" distR="114300" simplePos="0" relativeHeight="251659264" behindDoc="0" locked="0" layoutInCell="1" allowOverlap="1" wp14:anchorId="2F7A38CA" wp14:editId="7EE15E31">
              <wp:simplePos x="0" y="0"/>
              <wp:positionH relativeFrom="column">
                <wp:posOffset>1054608</wp:posOffset>
              </wp:positionH>
              <wp:positionV relativeFrom="paragraph">
                <wp:posOffset>-494919</wp:posOffset>
              </wp:positionV>
              <wp:extent cx="4090416" cy="713232"/>
              <wp:effectExtent l="0" t="0" r="0" b="0"/>
              <wp:wrapSquare wrapText="bothSides"/>
              <wp:docPr id="26" name="Group 26"/>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w14:anchorId="333F70BD"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124DDC" w:rsidTr="00241BF2">
      <w:tc>
        <w:tcPr>
          <w:tcW w:w="9242" w:type="dxa"/>
        </w:tcPr>
        <w:p w:rsidR="00124DDC" w:rsidRDefault="00124DDC"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F848DA">
            <w:fldChar w:fldCharType="begin"/>
          </w:r>
          <w:r w:rsidR="00F848DA">
            <w:instrText xml:space="preserve"> REF  UnitName </w:instrText>
          </w:r>
          <w:r w:rsidR="00F848DA">
            <w:fldChar w:fldCharType="separate"/>
          </w:r>
          <w:sdt>
            <w:sdtPr>
              <w:alias w:val="Unit name "/>
              <w:tag w:val="Unit name "/>
              <w:id w:val="192196120"/>
              <w:placeholder>
                <w:docPart w:val="C7CAC25F3F0A4C889C450D266A6F4841"/>
              </w:placeholder>
            </w:sdtPr>
            <w:sdtEndPr>
              <w:rPr>
                <w:highlight w:val="yellow"/>
              </w:rPr>
            </w:sdtEndPr>
            <w:sdtContent>
              <w:r w:rsidR="008C75BE" w:rsidRPr="00371C3A">
                <w:t>Operate an automated information system</w:t>
              </w:r>
            </w:sdtContent>
          </w:sdt>
          <w:r w:rsidR="00F848DA">
            <w:rPr>
              <w:highlight w:val="yellow"/>
            </w:rPr>
            <w:fldChar w:fldCharType="end"/>
          </w:r>
        </w:p>
      </w:tc>
    </w:tr>
  </w:tbl>
  <w:p w:rsidR="00124DDC" w:rsidRDefault="00124DDC"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124DDC" w:rsidTr="00241BF2">
      <w:tc>
        <w:tcPr>
          <w:tcW w:w="9242" w:type="dxa"/>
        </w:tcPr>
        <w:p w:rsidR="00124DDC" w:rsidRDefault="00124DDC"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848DA">
            <w:fldChar w:fldCharType="begin"/>
          </w:r>
          <w:r w:rsidR="00F848DA">
            <w:instrText xml:space="preserve"> REF  UnitName </w:instrText>
          </w:r>
          <w:r w:rsidR="00F848DA">
            <w:fldChar w:fldCharType="separate"/>
          </w:r>
          <w:sdt>
            <w:sdtPr>
              <w:alias w:val="Unit name "/>
              <w:tag w:val="Unit name "/>
              <w:id w:val="197674455"/>
            </w:sdtPr>
            <w:sdtEndPr>
              <w:rPr>
                <w:highlight w:val="yellow"/>
              </w:rPr>
            </w:sdtEndPr>
            <w:sdtContent>
              <w:r w:rsidR="008C75BE" w:rsidRPr="00371C3A">
                <w:t>Operate an automated information system</w:t>
              </w:r>
            </w:sdtContent>
          </w:sdt>
          <w:r w:rsidR="00F848DA">
            <w:rPr>
              <w:highlight w:val="yellow"/>
            </w:rPr>
            <w:fldChar w:fldCharType="end"/>
          </w:r>
        </w:p>
      </w:tc>
    </w:tr>
  </w:tbl>
  <w:p w:rsidR="00124DDC" w:rsidRDefault="00124DDC"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6"/>
      <w:gridCol w:w="8306"/>
    </w:tblGrid>
    <w:tr w:rsidR="00124DDC" w:rsidTr="00673730">
      <w:trPr>
        <w:trHeight w:val="709"/>
      </w:trPr>
      <w:tc>
        <w:tcPr>
          <w:tcW w:w="958" w:type="dxa"/>
          <w:shd w:val="clear" w:color="auto" w:fill="45545F"/>
          <w:vAlign w:val="center"/>
        </w:tcPr>
        <w:p w:rsidR="00124DDC" w:rsidRPr="00673730" w:rsidRDefault="00124DDC" w:rsidP="00673730">
          <w:pPr>
            <w:pStyle w:val="Footer-Left"/>
            <w:jc w:val="center"/>
            <w:rPr>
              <w:b/>
              <w:color w:val="FFFFFF" w:themeColor="background1"/>
            </w:rPr>
          </w:pPr>
          <w:r w:rsidRPr="00673730">
            <w:rPr>
              <w:b/>
              <w:color w:val="FFFFFF" w:themeColor="background1"/>
            </w:rPr>
            <w:fldChar w:fldCharType="begin"/>
          </w:r>
          <w:r w:rsidRPr="00673730">
            <w:rPr>
              <w:b/>
              <w:color w:val="FFFFFF" w:themeColor="background1"/>
            </w:rPr>
            <w:instrText xml:space="preserve"> PAGE   \* MERGEFORMAT </w:instrText>
          </w:r>
          <w:r w:rsidRPr="00673730">
            <w:rPr>
              <w:b/>
              <w:color w:val="FFFFFF" w:themeColor="background1"/>
            </w:rPr>
            <w:fldChar w:fldCharType="separate"/>
          </w:r>
          <w:r w:rsidR="00145A5B">
            <w:rPr>
              <w:b/>
              <w:noProof/>
              <w:color w:val="FFFFFF" w:themeColor="background1"/>
            </w:rPr>
            <w:t>6</w:t>
          </w:r>
          <w:r w:rsidRPr="00673730">
            <w:rPr>
              <w:b/>
              <w:color w:val="FFFFFF" w:themeColor="background1"/>
            </w:rPr>
            <w:fldChar w:fldCharType="end"/>
          </w:r>
        </w:p>
      </w:tc>
      <w:tc>
        <w:tcPr>
          <w:tcW w:w="8567" w:type="dxa"/>
        </w:tcPr>
        <w:p w:rsidR="00124DDC" w:rsidRPr="00673730" w:rsidRDefault="00124DDC" w:rsidP="00C13A31">
          <w:pPr>
            <w:pStyle w:val="Footer-Left"/>
            <w:rPr>
              <w:b/>
            </w:rPr>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848DA">
            <w:fldChar w:fldCharType="begin"/>
          </w:r>
          <w:r w:rsidR="00F848DA">
            <w:instrText xml:space="preserve"> REF  UnitName </w:instrText>
          </w:r>
          <w:r w:rsidR="00F848DA">
            <w:fldChar w:fldCharType="separate"/>
          </w:r>
          <w:sdt>
            <w:sdtPr>
              <w:alias w:val="Unit name "/>
              <w:tag w:val="Unit name "/>
              <w:id w:val="670222573"/>
            </w:sdtPr>
            <w:sdtEndPr>
              <w:rPr>
                <w:highlight w:val="yellow"/>
              </w:rPr>
            </w:sdtEndPr>
            <w:sdtContent>
              <w:r w:rsidR="008C75BE" w:rsidRPr="00371C3A">
                <w:t>Operate an automated information system</w:t>
              </w:r>
            </w:sdtContent>
          </w:sdt>
          <w:r w:rsidR="00F848DA">
            <w:rPr>
              <w:highlight w:val="yellow"/>
            </w:rPr>
            <w:fldChar w:fldCharType="end"/>
          </w:r>
        </w:p>
      </w:tc>
    </w:tr>
  </w:tbl>
  <w:p w:rsidR="00124DDC" w:rsidRDefault="00124DDC"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8288"/>
      <w:gridCol w:w="954"/>
    </w:tblGrid>
    <w:tr w:rsidR="00124DDC" w:rsidTr="00673730">
      <w:trPr>
        <w:trHeight w:val="709"/>
      </w:trPr>
      <w:tc>
        <w:tcPr>
          <w:tcW w:w="8330" w:type="dxa"/>
        </w:tcPr>
        <w:p w:rsidR="00124DDC" w:rsidRPr="00241BF2" w:rsidRDefault="00124DDC" w:rsidP="00241BF2">
          <w:pPr>
            <w:pStyle w:val="Footer-Right"/>
            <w:rPr>
              <w:b/>
            </w:rPr>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Pr>
              <w:b/>
            </w:rPr>
            <w:fldChar w:fldCharType="begin"/>
          </w:r>
          <w:r>
            <w:rPr>
              <w:b/>
            </w:rPr>
            <w:instrText xml:space="preserve"> REF  UnitName  \* MERGEFORMAT </w:instrText>
          </w:r>
          <w:r>
            <w:rPr>
              <w:b/>
            </w:rPr>
            <w:fldChar w:fldCharType="separate"/>
          </w:r>
          <w:sdt>
            <w:sdtPr>
              <w:alias w:val="Unit name "/>
              <w:tag w:val="Unit name "/>
              <w:id w:val="225197083"/>
            </w:sdtPr>
            <w:sdtEndPr>
              <w:rPr>
                <w:highlight w:val="yellow"/>
              </w:rPr>
            </w:sdtEndPr>
            <w:sdtContent>
              <w:r w:rsidR="008C75BE" w:rsidRPr="00371C3A">
                <w:t>Operate an automated information system</w:t>
              </w:r>
            </w:sdtContent>
          </w:sdt>
          <w:r>
            <w:rPr>
              <w:b/>
            </w:rPr>
            <w:fldChar w:fldCharType="end"/>
          </w:r>
        </w:p>
      </w:tc>
      <w:tc>
        <w:tcPr>
          <w:tcW w:w="958" w:type="dxa"/>
          <w:shd w:val="clear" w:color="auto" w:fill="45545F"/>
          <w:vAlign w:val="center"/>
        </w:tcPr>
        <w:p w:rsidR="00124DDC" w:rsidRPr="00673730" w:rsidRDefault="00124DDC" w:rsidP="00673730">
          <w:pPr>
            <w:pStyle w:val="Footer-Right"/>
            <w:jc w:val="center"/>
            <w:rPr>
              <w:b/>
              <w:color w:val="FFFFFF" w:themeColor="background1"/>
            </w:rPr>
          </w:pPr>
          <w:r w:rsidRPr="00673730">
            <w:rPr>
              <w:b/>
              <w:color w:val="FFFFFF" w:themeColor="background1"/>
            </w:rPr>
            <w:fldChar w:fldCharType="begin"/>
          </w:r>
          <w:r w:rsidRPr="00673730">
            <w:rPr>
              <w:b/>
              <w:color w:val="FFFFFF" w:themeColor="background1"/>
            </w:rPr>
            <w:instrText xml:space="preserve"> PAGE   \* MERGEFORMAT </w:instrText>
          </w:r>
          <w:r w:rsidRPr="00673730">
            <w:rPr>
              <w:b/>
              <w:color w:val="FFFFFF" w:themeColor="background1"/>
            </w:rPr>
            <w:fldChar w:fldCharType="separate"/>
          </w:r>
          <w:r w:rsidR="00145A5B">
            <w:rPr>
              <w:b/>
              <w:noProof/>
              <w:color w:val="FFFFFF" w:themeColor="background1"/>
            </w:rPr>
            <w:t>7</w:t>
          </w:r>
          <w:r w:rsidRPr="00673730">
            <w:rPr>
              <w:b/>
              <w:color w:val="FFFFFF" w:themeColor="background1"/>
            </w:rPr>
            <w:fldChar w:fldCharType="end"/>
          </w:r>
        </w:p>
      </w:tc>
    </w:tr>
  </w:tbl>
  <w:p w:rsidR="00124DDC" w:rsidRPr="00F77AA8" w:rsidRDefault="00124DDC"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Pr="00F77AA8" w:rsidRDefault="00124DDC"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48DA" w:rsidRDefault="00F848DA" w:rsidP="00BD2681">
      <w:pPr>
        <w:spacing w:after="0" w:line="240" w:lineRule="auto"/>
      </w:pPr>
      <w:r>
        <w:separator/>
      </w:r>
    </w:p>
  </w:footnote>
  <w:footnote w:type="continuationSeparator" w:id="0">
    <w:p w:rsidR="00F848DA" w:rsidRDefault="00F848DA"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124DDC" w:rsidTr="00EC2239">
      <w:trPr>
        <w:trHeight w:val="550"/>
      </w:trPr>
      <w:tc>
        <w:tcPr>
          <w:tcW w:w="2835" w:type="dxa"/>
          <w:shd w:val="clear" w:color="auto" w:fill="45545F"/>
          <w:vAlign w:val="center"/>
        </w:tcPr>
        <w:p w:rsidR="00124DDC" w:rsidRDefault="00124DDC" w:rsidP="00E83E16">
          <w:pPr>
            <w:pStyle w:val="HeaderLeft"/>
          </w:pPr>
          <w:r w:rsidRPr="004F633F">
            <w:t>Introduction</w:t>
          </w:r>
          <w:r>
            <w:t xml:space="preserve"> to trainee manual</w:t>
          </w:r>
        </w:p>
      </w:tc>
      <w:tc>
        <w:tcPr>
          <w:tcW w:w="5987" w:type="dxa"/>
        </w:tcPr>
        <w:p w:rsidR="00124DDC" w:rsidRDefault="00124DDC">
          <w:pPr>
            <w:pStyle w:val="Header"/>
          </w:pPr>
        </w:p>
      </w:tc>
    </w:tr>
  </w:tbl>
  <w:p w:rsidR="00124DDC" w:rsidRDefault="00124DDC"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124DDC" w:rsidTr="00EC2239">
      <w:trPr>
        <w:trHeight w:val="550"/>
      </w:trPr>
      <w:tc>
        <w:tcPr>
          <w:tcW w:w="6062" w:type="dxa"/>
        </w:tcPr>
        <w:p w:rsidR="00124DDC" w:rsidRDefault="00124DDC">
          <w:pPr>
            <w:pStyle w:val="Header"/>
          </w:pPr>
        </w:p>
      </w:tc>
      <w:tc>
        <w:tcPr>
          <w:tcW w:w="2835" w:type="dxa"/>
          <w:shd w:val="clear" w:color="auto" w:fill="45545F"/>
          <w:vAlign w:val="center"/>
        </w:tcPr>
        <w:p w:rsidR="00124DDC" w:rsidRDefault="00124DDC" w:rsidP="00E83E16">
          <w:pPr>
            <w:pStyle w:val="HeaderRight"/>
          </w:pPr>
          <w:r w:rsidRPr="004F633F">
            <w:t>Introduction</w:t>
          </w:r>
          <w:r>
            <w:t xml:space="preserve"> to trainee manual</w:t>
          </w:r>
        </w:p>
      </w:tc>
    </w:tr>
  </w:tbl>
  <w:p w:rsidR="00124DDC" w:rsidRDefault="00124DDC"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124DDC" w:rsidTr="00EC2239">
      <w:trPr>
        <w:trHeight w:val="550"/>
      </w:trPr>
      <w:tc>
        <w:tcPr>
          <w:tcW w:w="1701" w:type="dxa"/>
          <w:shd w:val="clear" w:color="auto" w:fill="45545F"/>
          <w:vAlign w:val="center"/>
        </w:tcPr>
        <w:p w:rsidR="00124DDC" w:rsidRDefault="00124DDC" w:rsidP="00E83E16">
          <w:pPr>
            <w:pStyle w:val="HeaderLeft"/>
          </w:pPr>
          <w:r>
            <w:t>Unit descriptor</w:t>
          </w:r>
        </w:p>
      </w:tc>
      <w:tc>
        <w:tcPr>
          <w:tcW w:w="7121" w:type="dxa"/>
        </w:tcPr>
        <w:p w:rsidR="00124DDC" w:rsidRDefault="00124DDC">
          <w:pPr>
            <w:pStyle w:val="Header"/>
          </w:pPr>
        </w:p>
      </w:tc>
    </w:tr>
  </w:tbl>
  <w:p w:rsidR="00124DDC" w:rsidRDefault="00124DDC"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124DDC" w:rsidTr="00EC2239">
      <w:trPr>
        <w:trHeight w:val="550"/>
      </w:trPr>
      <w:tc>
        <w:tcPr>
          <w:tcW w:w="7196" w:type="dxa"/>
        </w:tcPr>
        <w:p w:rsidR="00124DDC" w:rsidRDefault="00124DDC">
          <w:pPr>
            <w:pStyle w:val="Header"/>
          </w:pPr>
        </w:p>
      </w:tc>
      <w:tc>
        <w:tcPr>
          <w:tcW w:w="1701" w:type="dxa"/>
          <w:shd w:val="clear" w:color="auto" w:fill="45545F"/>
          <w:vAlign w:val="center"/>
        </w:tcPr>
        <w:p w:rsidR="00124DDC" w:rsidRDefault="00124DDC" w:rsidP="00E83E16">
          <w:pPr>
            <w:pStyle w:val="HeaderRight"/>
          </w:pPr>
          <w:r>
            <w:t>Unit descriptor</w:t>
          </w:r>
        </w:p>
      </w:tc>
    </w:tr>
  </w:tbl>
  <w:p w:rsidR="00124DDC" w:rsidRDefault="00124DDC"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124DDC" w:rsidTr="00EC2239">
      <w:trPr>
        <w:trHeight w:val="550"/>
      </w:trPr>
      <w:tc>
        <w:tcPr>
          <w:tcW w:w="2552" w:type="dxa"/>
          <w:shd w:val="clear" w:color="auto" w:fill="45545F"/>
          <w:vAlign w:val="center"/>
        </w:tcPr>
        <w:p w:rsidR="00124DDC" w:rsidRDefault="00124DDC" w:rsidP="00E83E16">
          <w:pPr>
            <w:pStyle w:val="HeaderLeft"/>
          </w:pPr>
          <w:r>
            <w:t>Assessment matrix</w:t>
          </w:r>
        </w:p>
      </w:tc>
      <w:tc>
        <w:tcPr>
          <w:tcW w:w="7121" w:type="dxa"/>
        </w:tcPr>
        <w:p w:rsidR="00124DDC" w:rsidRDefault="00124DDC">
          <w:pPr>
            <w:pStyle w:val="Header"/>
          </w:pPr>
        </w:p>
      </w:tc>
    </w:tr>
  </w:tbl>
  <w:p w:rsidR="00124DDC" w:rsidRDefault="00124DDC"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24DDC" w:rsidTr="00EC2239">
      <w:trPr>
        <w:trHeight w:val="550"/>
      </w:trPr>
      <w:tc>
        <w:tcPr>
          <w:tcW w:w="6771" w:type="dxa"/>
        </w:tcPr>
        <w:p w:rsidR="00124DDC" w:rsidRDefault="00124DDC">
          <w:pPr>
            <w:pStyle w:val="Header"/>
          </w:pPr>
        </w:p>
      </w:tc>
      <w:tc>
        <w:tcPr>
          <w:tcW w:w="2268" w:type="dxa"/>
          <w:shd w:val="clear" w:color="auto" w:fill="45545F"/>
          <w:vAlign w:val="center"/>
        </w:tcPr>
        <w:p w:rsidR="00124DDC" w:rsidRDefault="00124DDC" w:rsidP="00E83E16">
          <w:pPr>
            <w:pStyle w:val="HeaderRight"/>
          </w:pPr>
          <w:r>
            <w:t>Assessment matrix</w:t>
          </w:r>
        </w:p>
      </w:tc>
    </w:tr>
  </w:tbl>
  <w:p w:rsidR="00124DDC" w:rsidRDefault="00124DDC"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5"/>
      <w:gridCol w:w="7707"/>
    </w:tblGrid>
    <w:tr w:rsidR="00124DDC" w:rsidTr="00EC2239">
      <w:trPr>
        <w:trHeight w:val="550"/>
      </w:trPr>
      <w:tc>
        <w:tcPr>
          <w:tcW w:w="1418" w:type="dxa"/>
          <w:shd w:val="clear" w:color="auto" w:fill="45545F"/>
          <w:vAlign w:val="center"/>
        </w:tcPr>
        <w:p w:rsidR="00124DDC" w:rsidRDefault="00124DDC" w:rsidP="00E83E16">
          <w:pPr>
            <w:pStyle w:val="HeaderLeft"/>
          </w:pPr>
          <w:r>
            <w:t>Glossary</w:t>
          </w:r>
        </w:p>
      </w:tc>
      <w:tc>
        <w:tcPr>
          <w:tcW w:w="7121" w:type="dxa"/>
        </w:tcPr>
        <w:p w:rsidR="00124DDC" w:rsidRDefault="00124DDC">
          <w:pPr>
            <w:pStyle w:val="Header"/>
          </w:pPr>
        </w:p>
      </w:tc>
    </w:tr>
  </w:tbl>
  <w:p w:rsidR="00124DDC" w:rsidRDefault="00124DDC"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42"/>
      <w:gridCol w:w="1600"/>
    </w:tblGrid>
    <w:tr w:rsidR="00124DDC" w:rsidTr="00EC2239">
      <w:trPr>
        <w:trHeight w:val="550"/>
      </w:trPr>
      <w:tc>
        <w:tcPr>
          <w:tcW w:w="6771" w:type="dxa"/>
        </w:tcPr>
        <w:p w:rsidR="00124DDC" w:rsidRDefault="00124DDC">
          <w:pPr>
            <w:pStyle w:val="Header"/>
          </w:pPr>
        </w:p>
      </w:tc>
      <w:tc>
        <w:tcPr>
          <w:tcW w:w="1418" w:type="dxa"/>
          <w:shd w:val="clear" w:color="auto" w:fill="45545F"/>
          <w:vAlign w:val="center"/>
        </w:tcPr>
        <w:p w:rsidR="00124DDC" w:rsidRDefault="00124DDC" w:rsidP="00E83E16">
          <w:pPr>
            <w:pStyle w:val="HeaderRight"/>
          </w:pPr>
          <w:r>
            <w:t>Glossary</w:t>
          </w:r>
        </w:p>
      </w:tc>
    </w:tr>
  </w:tbl>
  <w:p w:rsidR="00124DDC" w:rsidRDefault="00124DDC"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8"/>
      <w:gridCol w:w="3644"/>
    </w:tblGrid>
    <w:tr w:rsidR="00124DDC" w:rsidTr="00EC2239">
      <w:trPr>
        <w:trHeight w:val="550"/>
      </w:trPr>
      <w:tc>
        <w:tcPr>
          <w:tcW w:w="5495" w:type="dxa"/>
          <w:shd w:val="clear" w:color="auto" w:fill="45545F"/>
          <w:vAlign w:val="center"/>
        </w:tcPr>
        <w:p w:rsidR="00124DDC" w:rsidRDefault="00F848DA" w:rsidP="00E83E16">
          <w:pPr>
            <w:pStyle w:val="HeaderLeft"/>
          </w:pPr>
          <w:r>
            <w:fldChar w:fldCharType="begin"/>
          </w:r>
          <w:r>
            <w:instrText xml:space="preserve"> REF  Element1  \* MERGEFORMAT </w:instrText>
          </w:r>
          <w:r>
            <w:fldChar w:fldCharType="separate"/>
          </w:r>
          <w:sdt>
            <w:sdtPr>
              <w:rPr>
                <w:highlight w:val="yellow"/>
              </w:rPr>
              <w:alias w:val="Element1"/>
              <w:tag w:val="Element1"/>
              <w:id w:val="929155101"/>
              <w:lock w:val="sdtLocked"/>
            </w:sdtPr>
            <w:sdtEndPr/>
            <w:sdtContent>
              <w:r w:rsidR="00124DDC" w:rsidRPr="006D0DE1">
                <w:t>Identify the context for use</w:t>
              </w:r>
              <w:r w:rsidR="00124DDC" w:rsidRPr="002173C1">
                <w:t xml:space="preserve"> of an automated information system</w:t>
              </w:r>
            </w:sdtContent>
          </w:sdt>
          <w:r>
            <w:rPr>
              <w:highlight w:val="yellow"/>
            </w:rPr>
            <w:fldChar w:fldCharType="end"/>
          </w:r>
        </w:p>
      </w:tc>
      <w:tc>
        <w:tcPr>
          <w:tcW w:w="3577" w:type="dxa"/>
        </w:tcPr>
        <w:p w:rsidR="00124DDC" w:rsidRDefault="00124DDC">
          <w:pPr>
            <w:pStyle w:val="Header"/>
          </w:pPr>
        </w:p>
      </w:tc>
    </w:tr>
  </w:tbl>
  <w:p w:rsidR="00124DDC" w:rsidRDefault="00124DDC"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20"/>
      <w:gridCol w:w="5522"/>
    </w:tblGrid>
    <w:tr w:rsidR="00124DDC" w:rsidTr="00EC2239">
      <w:trPr>
        <w:trHeight w:val="550"/>
      </w:trPr>
      <w:tc>
        <w:tcPr>
          <w:tcW w:w="3652" w:type="dxa"/>
        </w:tcPr>
        <w:p w:rsidR="00124DDC" w:rsidRDefault="00124DDC">
          <w:pPr>
            <w:pStyle w:val="Header"/>
          </w:pPr>
        </w:p>
      </w:tc>
      <w:tc>
        <w:tcPr>
          <w:tcW w:w="5420" w:type="dxa"/>
          <w:shd w:val="clear" w:color="auto" w:fill="45545F"/>
          <w:vAlign w:val="center"/>
        </w:tcPr>
        <w:p w:rsidR="00124DDC" w:rsidRDefault="00F848DA" w:rsidP="00E83E16">
          <w:pPr>
            <w:pStyle w:val="HeaderRight"/>
          </w:pPr>
          <w:r>
            <w:fldChar w:fldCharType="begin"/>
          </w:r>
          <w:r>
            <w:instrText xml:space="preserve"> REF  Element1 </w:instrText>
          </w:r>
          <w:r>
            <w:fldChar w:fldCharType="separate"/>
          </w:r>
          <w:sdt>
            <w:sdtPr>
              <w:rPr>
                <w:highlight w:val="yellow"/>
              </w:rPr>
              <w:alias w:val="Element1"/>
              <w:tag w:val="Element1"/>
              <w:id w:val="831250342"/>
              <w:lock w:val="sdtLocked"/>
            </w:sdtPr>
            <w:sdtEndPr/>
            <w:sdtContent>
              <w:r w:rsidR="00124DDC" w:rsidRPr="002173C1">
                <w:t>Identify the context for use of an automated information system</w:t>
              </w:r>
            </w:sdtContent>
          </w:sdt>
          <w:r>
            <w:rPr>
              <w:highlight w:val="yellow"/>
            </w:rPr>
            <w:fldChar w:fldCharType="end"/>
          </w:r>
        </w:p>
      </w:tc>
    </w:tr>
  </w:tbl>
  <w:p w:rsidR="00124DDC" w:rsidRDefault="00124DDC"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00"/>
      <w:gridCol w:w="3646"/>
    </w:tblGrid>
    <w:tr w:rsidR="00124DDC" w:rsidTr="00EC2239">
      <w:trPr>
        <w:trHeight w:val="550"/>
      </w:trPr>
      <w:tc>
        <w:tcPr>
          <w:tcW w:w="5495" w:type="dxa"/>
          <w:shd w:val="clear" w:color="auto" w:fill="45545F"/>
          <w:vAlign w:val="center"/>
        </w:tcPr>
        <w:p w:rsidR="00124DDC" w:rsidRDefault="00F848DA" w:rsidP="00E83E16">
          <w:pPr>
            <w:pStyle w:val="HeaderLeft"/>
          </w:pPr>
          <w:r>
            <w:fldChar w:fldCharType="begin"/>
          </w:r>
          <w:r>
            <w:instrText xml:space="preserve"> REF  Element1  \* MERGEFORMAT </w:instrText>
          </w:r>
          <w:r>
            <w:fldChar w:fldCharType="separate"/>
          </w:r>
          <w:sdt>
            <w:sdtPr>
              <w:rPr>
                <w:highlight w:val="yellow"/>
              </w:rPr>
              <w:alias w:val="Element1"/>
              <w:tag w:val="Element1"/>
              <w:id w:val="-1780482943"/>
              <w:lock w:val="sdtLocked"/>
            </w:sdtPr>
            <w:sdtEndPr/>
            <w:sdtContent>
              <w:r w:rsidR="00124DDC" w:rsidRPr="006D0DE1">
                <w:t>Identify the context for use</w:t>
              </w:r>
              <w:r w:rsidR="00124DDC" w:rsidRPr="002173C1">
                <w:t xml:space="preserve"> of an automated information system</w:t>
              </w:r>
            </w:sdtContent>
          </w:sdt>
          <w:r>
            <w:rPr>
              <w:highlight w:val="yellow"/>
            </w:rPr>
            <w:fldChar w:fldCharType="end"/>
          </w:r>
        </w:p>
      </w:tc>
      <w:tc>
        <w:tcPr>
          <w:tcW w:w="3577" w:type="dxa"/>
        </w:tcPr>
        <w:p w:rsidR="00124DDC" w:rsidRDefault="00124DDC">
          <w:pPr>
            <w:pStyle w:val="Header"/>
          </w:pPr>
        </w:p>
      </w:tc>
    </w:tr>
  </w:tbl>
  <w:p w:rsidR="00124DDC" w:rsidRDefault="00124DDC"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22"/>
      <w:gridCol w:w="5524"/>
    </w:tblGrid>
    <w:tr w:rsidR="00124DDC" w:rsidTr="00EC2239">
      <w:trPr>
        <w:trHeight w:val="550"/>
      </w:trPr>
      <w:tc>
        <w:tcPr>
          <w:tcW w:w="3652" w:type="dxa"/>
        </w:tcPr>
        <w:p w:rsidR="00124DDC" w:rsidRDefault="00124DDC">
          <w:pPr>
            <w:pStyle w:val="Header"/>
          </w:pPr>
        </w:p>
      </w:tc>
      <w:tc>
        <w:tcPr>
          <w:tcW w:w="5420" w:type="dxa"/>
          <w:shd w:val="clear" w:color="auto" w:fill="45545F"/>
          <w:vAlign w:val="center"/>
        </w:tcPr>
        <w:p w:rsidR="00124DDC" w:rsidRDefault="00F848DA" w:rsidP="00E83E16">
          <w:pPr>
            <w:pStyle w:val="HeaderRight"/>
          </w:pPr>
          <w:r>
            <w:fldChar w:fldCharType="begin"/>
          </w:r>
          <w:r>
            <w:instrText xml:space="preserve"> REF  Element1 </w:instrText>
          </w:r>
          <w:r>
            <w:fldChar w:fldCharType="separate"/>
          </w:r>
          <w:sdt>
            <w:sdtPr>
              <w:rPr>
                <w:highlight w:val="yellow"/>
              </w:rPr>
              <w:alias w:val="Element1"/>
              <w:tag w:val="Element1"/>
              <w:id w:val="-69963671"/>
              <w:lock w:val="sdtLocked"/>
            </w:sdtPr>
            <w:sdtEndPr/>
            <w:sdtContent>
              <w:r w:rsidR="00124DDC" w:rsidRPr="002173C1">
                <w:t>Identify the context for use of an automated information system</w:t>
              </w:r>
            </w:sdtContent>
          </w:sdt>
          <w:r>
            <w:rPr>
              <w:highlight w:val="yellow"/>
            </w:rPr>
            <w:fldChar w:fldCharType="end"/>
          </w:r>
        </w:p>
      </w:tc>
    </w:tr>
  </w:tbl>
  <w:p w:rsidR="00124DDC" w:rsidRDefault="00124DDC"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165"/>
      <w:gridCol w:w="4077"/>
    </w:tblGrid>
    <w:tr w:rsidR="00124DDC" w:rsidTr="0085565F">
      <w:trPr>
        <w:trHeight w:val="550"/>
      </w:trPr>
      <w:tc>
        <w:tcPr>
          <w:tcW w:w="5070" w:type="dxa"/>
          <w:shd w:val="clear" w:color="auto" w:fill="45545F"/>
          <w:vAlign w:val="center"/>
        </w:tcPr>
        <w:p w:rsidR="00124DDC" w:rsidRDefault="00F848DA" w:rsidP="00E83E16">
          <w:pPr>
            <w:pStyle w:val="HeaderLeft"/>
          </w:pPr>
          <w:r>
            <w:fldChar w:fldCharType="begin"/>
          </w:r>
          <w:r>
            <w:instrText xml:space="preserve"> REF  Element2  \* MERGEFORMAT </w:instrText>
          </w:r>
          <w:r>
            <w:fldChar w:fldCharType="separate"/>
          </w:r>
          <w:sdt>
            <w:sdtPr>
              <w:rPr>
                <w:highlight w:val="yellow"/>
              </w:rPr>
              <w:alias w:val="Element2"/>
              <w:tag w:val="Element2"/>
              <w:id w:val="2063368898"/>
              <w:lock w:val="sdtLocked"/>
            </w:sdtPr>
            <w:sdtEndPr/>
            <w:sdtContent>
              <w:r w:rsidR="00124DDC" w:rsidRPr="002173C1">
                <w:t>Access information using an automated information system</w:t>
              </w:r>
            </w:sdtContent>
          </w:sdt>
          <w:r>
            <w:rPr>
              <w:highlight w:val="yellow"/>
            </w:rPr>
            <w:fldChar w:fldCharType="end"/>
          </w:r>
        </w:p>
      </w:tc>
      <w:tc>
        <w:tcPr>
          <w:tcW w:w="4002" w:type="dxa"/>
        </w:tcPr>
        <w:p w:rsidR="00124DDC" w:rsidRDefault="00124DDC">
          <w:pPr>
            <w:pStyle w:val="Header"/>
          </w:pPr>
        </w:p>
      </w:tc>
    </w:tr>
  </w:tbl>
  <w:p w:rsidR="00124DDC" w:rsidRDefault="00124DDC"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010"/>
      <w:gridCol w:w="5232"/>
    </w:tblGrid>
    <w:tr w:rsidR="00124DDC" w:rsidTr="0085565F">
      <w:trPr>
        <w:trHeight w:val="550"/>
      </w:trPr>
      <w:tc>
        <w:tcPr>
          <w:tcW w:w="3936" w:type="dxa"/>
        </w:tcPr>
        <w:p w:rsidR="00124DDC" w:rsidRDefault="00124DDC">
          <w:pPr>
            <w:pStyle w:val="Header"/>
          </w:pPr>
        </w:p>
      </w:tc>
      <w:tc>
        <w:tcPr>
          <w:tcW w:w="5136" w:type="dxa"/>
          <w:shd w:val="clear" w:color="auto" w:fill="45545F"/>
          <w:vAlign w:val="center"/>
        </w:tcPr>
        <w:p w:rsidR="00124DDC" w:rsidRDefault="00F848DA" w:rsidP="00E83E16">
          <w:pPr>
            <w:pStyle w:val="HeaderRight"/>
          </w:pPr>
          <w:r>
            <w:fldChar w:fldCharType="begin"/>
          </w:r>
          <w:r>
            <w:instrText xml:space="preserve"> REF  Element2 </w:instrText>
          </w:r>
          <w:r>
            <w:fldChar w:fldCharType="separate"/>
          </w:r>
          <w:sdt>
            <w:sdtPr>
              <w:rPr>
                <w:highlight w:val="yellow"/>
              </w:rPr>
              <w:alias w:val="Element2"/>
              <w:tag w:val="Element2"/>
              <w:id w:val="814308192"/>
              <w:lock w:val="sdtLocked"/>
            </w:sdtPr>
            <w:sdtEndPr/>
            <w:sdtContent>
              <w:r w:rsidR="00124DDC" w:rsidRPr="002173C1">
                <w:t>Access information using an automated information system</w:t>
              </w:r>
            </w:sdtContent>
          </w:sdt>
          <w:r>
            <w:rPr>
              <w:highlight w:val="yellow"/>
            </w:rPr>
            <w:fldChar w:fldCharType="end"/>
          </w:r>
        </w:p>
      </w:tc>
    </w:tr>
  </w:tbl>
  <w:p w:rsidR="00124DDC" w:rsidRDefault="00124DDC"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65"/>
      <w:gridCol w:w="4077"/>
    </w:tblGrid>
    <w:tr w:rsidR="00124DDC" w:rsidTr="00EC2239">
      <w:trPr>
        <w:trHeight w:val="550"/>
      </w:trPr>
      <w:tc>
        <w:tcPr>
          <w:tcW w:w="5070" w:type="dxa"/>
          <w:shd w:val="clear" w:color="auto" w:fill="45545F"/>
          <w:vAlign w:val="center"/>
        </w:tcPr>
        <w:p w:rsidR="00124DDC" w:rsidRDefault="00F848DA" w:rsidP="00E83E16">
          <w:pPr>
            <w:pStyle w:val="HeaderLeft"/>
          </w:pPr>
          <w:r>
            <w:fldChar w:fldCharType="begin"/>
          </w:r>
          <w:r>
            <w:instrText xml:space="preserve"> REF  Element3  \* MERGEFORMAT </w:instrText>
          </w:r>
          <w:r>
            <w:fldChar w:fldCharType="separate"/>
          </w:r>
          <w:sdt>
            <w:sdtPr>
              <w:rPr>
                <w:highlight w:val="yellow"/>
              </w:rPr>
              <w:alias w:val="Element3"/>
              <w:tag w:val="Element3"/>
              <w:id w:val="2027060629"/>
              <w:lock w:val="sdtLocked"/>
            </w:sdtPr>
            <w:sdtEndPr/>
            <w:sdtContent>
              <w:r w:rsidR="00124DDC" w:rsidRPr="002173C1">
                <w:t>Obtain information using an automated information system</w:t>
              </w:r>
            </w:sdtContent>
          </w:sdt>
          <w:r>
            <w:rPr>
              <w:highlight w:val="yellow"/>
            </w:rPr>
            <w:fldChar w:fldCharType="end"/>
          </w:r>
        </w:p>
      </w:tc>
      <w:tc>
        <w:tcPr>
          <w:tcW w:w="4002" w:type="dxa"/>
        </w:tcPr>
        <w:p w:rsidR="00124DDC" w:rsidRDefault="00124DDC">
          <w:pPr>
            <w:pStyle w:val="Header"/>
          </w:pPr>
        </w:p>
      </w:tc>
    </w:tr>
  </w:tbl>
  <w:p w:rsidR="00124DDC" w:rsidRDefault="00124DDC"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5089"/>
    </w:tblGrid>
    <w:tr w:rsidR="00124DDC" w:rsidTr="00EC2239">
      <w:trPr>
        <w:trHeight w:val="550"/>
      </w:trPr>
      <w:tc>
        <w:tcPr>
          <w:tcW w:w="4077" w:type="dxa"/>
        </w:tcPr>
        <w:p w:rsidR="00124DDC" w:rsidRDefault="00124DDC">
          <w:pPr>
            <w:pStyle w:val="Header"/>
          </w:pPr>
        </w:p>
      </w:tc>
      <w:tc>
        <w:tcPr>
          <w:tcW w:w="4995" w:type="dxa"/>
          <w:shd w:val="clear" w:color="auto" w:fill="45545F"/>
          <w:vAlign w:val="center"/>
        </w:tcPr>
        <w:p w:rsidR="00124DDC" w:rsidRDefault="00F848DA" w:rsidP="00E83E16">
          <w:pPr>
            <w:pStyle w:val="HeaderRight"/>
          </w:pPr>
          <w:r>
            <w:fldChar w:fldCharType="begin"/>
          </w:r>
          <w:r>
            <w:instrText xml:space="preserve"> REF  Element3 </w:instrText>
          </w:r>
          <w:r>
            <w:fldChar w:fldCharType="separate"/>
          </w:r>
          <w:sdt>
            <w:sdtPr>
              <w:rPr>
                <w:highlight w:val="yellow"/>
              </w:rPr>
              <w:alias w:val="Element3"/>
              <w:tag w:val="Element3"/>
              <w:id w:val="390623573"/>
              <w:lock w:val="sdtLocked"/>
            </w:sdtPr>
            <w:sdtEndPr/>
            <w:sdtContent>
              <w:r w:rsidR="00124DDC" w:rsidRPr="002173C1">
                <w:t>Obtain information using an automated information system</w:t>
              </w:r>
            </w:sdtContent>
          </w:sdt>
          <w:r>
            <w:rPr>
              <w:highlight w:val="yellow"/>
            </w:rPr>
            <w:fldChar w:fldCharType="end"/>
          </w:r>
        </w:p>
      </w:tc>
    </w:tr>
  </w:tbl>
  <w:p w:rsidR="00124DDC" w:rsidRDefault="00124DDC"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6"/>
      <w:gridCol w:w="3116"/>
    </w:tblGrid>
    <w:tr w:rsidR="00124DDC" w:rsidTr="00EC2239">
      <w:trPr>
        <w:trHeight w:val="550"/>
      </w:trPr>
      <w:tc>
        <w:tcPr>
          <w:tcW w:w="5638" w:type="dxa"/>
          <w:shd w:val="clear" w:color="auto" w:fill="45545F"/>
          <w:vAlign w:val="center"/>
        </w:tcPr>
        <w:p w:rsidR="00124DDC" w:rsidRDefault="00F848DA" w:rsidP="00E83E16">
          <w:pPr>
            <w:pStyle w:val="HeaderLeft"/>
          </w:pPr>
          <w:r>
            <w:fldChar w:fldCharType="begin"/>
          </w:r>
          <w:r>
            <w:instrText xml:space="preserve"> REF  Element4  \* MERGEFORMAT </w:instrText>
          </w:r>
          <w:r>
            <w:fldChar w:fldCharType="separate"/>
          </w:r>
          <w:sdt>
            <w:sdtPr>
              <w:rPr>
                <w:highlight w:val="yellow"/>
              </w:rPr>
              <w:alias w:val="Element4"/>
              <w:tag w:val="Element4"/>
              <w:id w:val="-1304224950"/>
              <w:lock w:val="sdtLocked"/>
            </w:sdtPr>
            <w:sdtEndPr/>
            <w:sdtContent>
              <w:r w:rsidR="00124DDC" w:rsidRPr="002173C1">
                <w:t>Use information from information an automated information system</w:t>
              </w:r>
            </w:sdtContent>
          </w:sdt>
          <w:r>
            <w:rPr>
              <w:highlight w:val="yellow"/>
            </w:rPr>
            <w:fldChar w:fldCharType="end"/>
          </w:r>
        </w:p>
      </w:tc>
      <w:tc>
        <w:tcPr>
          <w:tcW w:w="2868" w:type="dxa"/>
        </w:tcPr>
        <w:p w:rsidR="00124DDC" w:rsidRDefault="00124DDC">
          <w:pPr>
            <w:pStyle w:val="Header"/>
          </w:pPr>
        </w:p>
      </w:tc>
    </w:tr>
  </w:tbl>
  <w:p w:rsidR="00124DDC" w:rsidRDefault="00124DDC"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32"/>
      <w:gridCol w:w="5810"/>
    </w:tblGrid>
    <w:tr w:rsidR="00124DDC" w:rsidTr="00EC2239">
      <w:trPr>
        <w:trHeight w:val="550"/>
      </w:trPr>
      <w:tc>
        <w:tcPr>
          <w:tcW w:w="3369" w:type="dxa"/>
        </w:tcPr>
        <w:p w:rsidR="00124DDC" w:rsidRDefault="00124DDC">
          <w:pPr>
            <w:pStyle w:val="Header"/>
          </w:pPr>
        </w:p>
      </w:tc>
      <w:tc>
        <w:tcPr>
          <w:tcW w:w="5703" w:type="dxa"/>
          <w:shd w:val="clear" w:color="auto" w:fill="45545F"/>
          <w:vAlign w:val="center"/>
        </w:tcPr>
        <w:p w:rsidR="00124DDC" w:rsidRDefault="00F848DA" w:rsidP="005B7C2F">
          <w:pPr>
            <w:pStyle w:val="HeaderRight"/>
          </w:pPr>
          <w:r>
            <w:fldChar w:fldCharType="begin"/>
          </w:r>
          <w:r>
            <w:instrText xml:space="preserve"> REF  Element4 </w:instrText>
          </w:r>
          <w:r>
            <w:fldChar w:fldCharType="separate"/>
          </w:r>
          <w:sdt>
            <w:sdtPr>
              <w:rPr>
                <w:highlight w:val="yellow"/>
              </w:rPr>
              <w:alias w:val="Element4"/>
              <w:tag w:val="Element4"/>
              <w:id w:val="1159346233"/>
              <w:lock w:val="sdtLocked"/>
            </w:sdtPr>
            <w:sdtEndPr/>
            <w:sdtContent>
              <w:r w:rsidR="00124DDC" w:rsidRPr="002173C1">
                <w:t>Use information from information an automated information system</w:t>
              </w:r>
            </w:sdtContent>
          </w:sdt>
          <w:r>
            <w:rPr>
              <w:highlight w:val="yellow"/>
            </w:rPr>
            <w:fldChar w:fldCharType="end"/>
          </w:r>
        </w:p>
      </w:tc>
    </w:tr>
  </w:tbl>
  <w:p w:rsidR="00124DDC" w:rsidRDefault="00124DDC"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76"/>
      <w:gridCol w:w="3066"/>
    </w:tblGrid>
    <w:tr w:rsidR="00124DDC" w:rsidTr="00EC2239">
      <w:trPr>
        <w:trHeight w:val="550"/>
      </w:trPr>
      <w:tc>
        <w:tcPr>
          <w:tcW w:w="6062" w:type="dxa"/>
          <w:shd w:val="clear" w:color="auto" w:fill="45545F"/>
          <w:vAlign w:val="center"/>
        </w:tcPr>
        <w:p w:rsidR="00124DDC" w:rsidRPr="005B7C2F" w:rsidRDefault="00F848DA" w:rsidP="005B7C2F">
          <w:pPr>
            <w:pStyle w:val="HeaderLeft"/>
          </w:pPr>
          <w:r>
            <w:fldChar w:fldCharType="begin"/>
          </w:r>
          <w:r>
            <w:instrText xml:space="preserve"> REF  Element5  \* MERGEFORMAT </w:instrText>
          </w:r>
          <w:r>
            <w:fldChar w:fldCharType="separate"/>
          </w:r>
          <w:sdt>
            <w:sdtPr>
              <w:rPr>
                <w:highlight w:val="yellow"/>
              </w:rPr>
              <w:alias w:val="Element5"/>
              <w:tag w:val="Element5"/>
              <w:id w:val="1340893641"/>
              <w:lock w:val="sdtLocked"/>
            </w:sdtPr>
            <w:sdtEndPr/>
            <w:sdtContent>
              <w:r w:rsidR="00124DDC" w:rsidRPr="006D0DE1">
                <w:rPr>
                  <w:rStyle w:val="PlaceholderText"/>
                  <w:color w:val="FFFFFF" w:themeColor="background1"/>
                </w:rPr>
                <w:t>Up-date and maintain</w:t>
              </w:r>
              <w:r w:rsidR="00124DDC" w:rsidRPr="006D0DE1">
                <w:rPr>
                  <w:rStyle w:val="PlaceholderText"/>
                </w:rPr>
                <w:t xml:space="preserve"> </w:t>
              </w:r>
              <w:r w:rsidR="00124DDC" w:rsidRPr="006D0DE1">
                <w:t>inform</w:t>
              </w:r>
              <w:r w:rsidR="00124DDC" w:rsidRPr="002173C1">
                <w:t>ation on an automated information system</w:t>
              </w:r>
            </w:sdtContent>
          </w:sdt>
          <w:r>
            <w:rPr>
              <w:highlight w:val="yellow"/>
            </w:rPr>
            <w:fldChar w:fldCharType="end"/>
          </w:r>
        </w:p>
      </w:tc>
      <w:tc>
        <w:tcPr>
          <w:tcW w:w="3010" w:type="dxa"/>
        </w:tcPr>
        <w:p w:rsidR="00124DDC" w:rsidRDefault="00124DDC">
          <w:pPr>
            <w:pStyle w:val="Header"/>
          </w:pPr>
        </w:p>
      </w:tc>
    </w:tr>
  </w:tbl>
  <w:p w:rsidR="00124DDC" w:rsidRDefault="00124DDC"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43"/>
      <w:gridCol w:w="6099"/>
    </w:tblGrid>
    <w:tr w:rsidR="00124DDC" w:rsidTr="00EC2239">
      <w:trPr>
        <w:trHeight w:val="550"/>
      </w:trPr>
      <w:tc>
        <w:tcPr>
          <w:tcW w:w="3085" w:type="dxa"/>
        </w:tcPr>
        <w:p w:rsidR="00124DDC" w:rsidRDefault="00124DDC">
          <w:pPr>
            <w:pStyle w:val="Header"/>
          </w:pPr>
        </w:p>
      </w:tc>
      <w:tc>
        <w:tcPr>
          <w:tcW w:w="5987" w:type="dxa"/>
          <w:shd w:val="clear" w:color="auto" w:fill="45545F"/>
          <w:vAlign w:val="center"/>
        </w:tcPr>
        <w:p w:rsidR="00124DDC" w:rsidRPr="005B7C2F" w:rsidRDefault="00F848DA" w:rsidP="005B7C2F">
          <w:pPr>
            <w:pStyle w:val="HeaderRight"/>
          </w:pPr>
          <w:r>
            <w:fldChar w:fldCharType="begin"/>
          </w:r>
          <w:r>
            <w:instrText xml:space="preserve"> REF  Element5  \* MERGEFORMAT </w:instrText>
          </w:r>
          <w:r>
            <w:fldChar w:fldCharType="separate"/>
          </w:r>
          <w:sdt>
            <w:sdtPr>
              <w:rPr>
                <w:highlight w:val="yellow"/>
              </w:rPr>
              <w:alias w:val="Element5"/>
              <w:tag w:val="Element5"/>
              <w:id w:val="-1391261641"/>
              <w:lock w:val="sdtLocked"/>
            </w:sdtPr>
            <w:sdtEndPr/>
            <w:sdtContent>
              <w:r w:rsidR="00124DDC" w:rsidRPr="006D0DE1">
                <w:rPr>
                  <w:rStyle w:val="PlaceholderText"/>
                  <w:color w:val="FFFFFF" w:themeColor="background1"/>
                </w:rPr>
                <w:t>Up-date and maintain</w:t>
              </w:r>
              <w:r w:rsidR="00124DDC" w:rsidRPr="006D0DE1">
                <w:rPr>
                  <w:rStyle w:val="PlaceholderText"/>
                </w:rPr>
                <w:t xml:space="preserve"> </w:t>
              </w:r>
              <w:r w:rsidR="00124DDC" w:rsidRPr="006D0DE1">
                <w:t>info</w:t>
              </w:r>
              <w:r w:rsidR="00124DDC" w:rsidRPr="002173C1">
                <w:t>rmation on an automated information system</w:t>
              </w:r>
            </w:sdtContent>
          </w:sdt>
          <w:r>
            <w:rPr>
              <w:highlight w:val="yellow"/>
            </w:rPr>
            <w:fldChar w:fldCharType="end"/>
          </w:r>
        </w:p>
      </w:tc>
    </w:tr>
  </w:tbl>
  <w:p w:rsidR="00124DDC" w:rsidRDefault="00124DDC"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6"/>
      <w:gridCol w:w="6326"/>
    </w:tblGrid>
    <w:tr w:rsidR="00124DDC" w:rsidTr="00EC2239">
      <w:trPr>
        <w:trHeight w:val="550"/>
      </w:trPr>
      <w:tc>
        <w:tcPr>
          <w:tcW w:w="2835" w:type="dxa"/>
          <w:shd w:val="clear" w:color="auto" w:fill="45545F"/>
          <w:vAlign w:val="center"/>
        </w:tcPr>
        <w:p w:rsidR="00124DDC" w:rsidRPr="005B7C2F" w:rsidRDefault="00124DDC" w:rsidP="005B7C2F">
          <w:pPr>
            <w:pStyle w:val="HeaderLeft"/>
          </w:pPr>
          <w:r>
            <w:t>Presentation of written work</w:t>
          </w:r>
        </w:p>
      </w:tc>
      <w:tc>
        <w:tcPr>
          <w:tcW w:w="6151" w:type="dxa"/>
        </w:tcPr>
        <w:p w:rsidR="00124DDC" w:rsidRDefault="00124DDC">
          <w:pPr>
            <w:pStyle w:val="Header"/>
          </w:pPr>
        </w:p>
      </w:tc>
    </w:tr>
  </w:tbl>
  <w:p w:rsidR="00124DDC" w:rsidRDefault="00124DDC"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8"/>
      <w:gridCol w:w="2854"/>
    </w:tblGrid>
    <w:tr w:rsidR="00124DDC" w:rsidTr="00EC2239">
      <w:trPr>
        <w:trHeight w:val="550"/>
      </w:trPr>
      <w:tc>
        <w:tcPr>
          <w:tcW w:w="6345" w:type="dxa"/>
        </w:tcPr>
        <w:p w:rsidR="00124DDC" w:rsidRDefault="00124DDC">
          <w:pPr>
            <w:pStyle w:val="Header"/>
          </w:pPr>
        </w:p>
      </w:tc>
      <w:tc>
        <w:tcPr>
          <w:tcW w:w="2835" w:type="dxa"/>
          <w:shd w:val="clear" w:color="auto" w:fill="45545F"/>
          <w:vAlign w:val="center"/>
        </w:tcPr>
        <w:p w:rsidR="00124DDC" w:rsidRPr="00785EE9" w:rsidRDefault="00124DDC" w:rsidP="00785EE9">
          <w:pPr>
            <w:pStyle w:val="HeaderRight"/>
          </w:pPr>
          <w:r>
            <w:t>Presentation of written work</w:t>
          </w:r>
        </w:p>
      </w:tc>
    </w:tr>
  </w:tbl>
  <w:p w:rsidR="00124DDC" w:rsidRDefault="00124DDC"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6866"/>
    </w:tblGrid>
    <w:tr w:rsidR="00124DDC" w:rsidTr="00EC2239">
      <w:trPr>
        <w:trHeight w:val="550"/>
      </w:trPr>
      <w:tc>
        <w:tcPr>
          <w:tcW w:w="2268" w:type="dxa"/>
          <w:shd w:val="clear" w:color="auto" w:fill="45545F"/>
          <w:vAlign w:val="center"/>
        </w:tcPr>
        <w:p w:rsidR="00124DDC" w:rsidRPr="005B7C2F" w:rsidRDefault="00124DDC" w:rsidP="005B7C2F">
          <w:pPr>
            <w:pStyle w:val="HeaderLeft"/>
          </w:pPr>
          <w:r>
            <w:t>Recommended reading</w:t>
          </w:r>
        </w:p>
      </w:tc>
      <w:tc>
        <w:tcPr>
          <w:tcW w:w="6554" w:type="dxa"/>
        </w:tcPr>
        <w:p w:rsidR="00124DDC" w:rsidRDefault="00124DDC">
          <w:pPr>
            <w:pStyle w:val="Header"/>
          </w:pPr>
        </w:p>
      </w:tc>
    </w:tr>
  </w:tbl>
  <w:p w:rsidR="00124DDC" w:rsidRDefault="00124DDC"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6808"/>
      <w:gridCol w:w="2434"/>
    </w:tblGrid>
    <w:tr w:rsidR="00124DDC" w:rsidTr="00EC2239">
      <w:trPr>
        <w:trHeight w:val="550"/>
      </w:trPr>
      <w:tc>
        <w:tcPr>
          <w:tcW w:w="6345" w:type="dxa"/>
        </w:tcPr>
        <w:p w:rsidR="00124DDC" w:rsidRDefault="00124DDC">
          <w:pPr>
            <w:pStyle w:val="Header"/>
          </w:pPr>
        </w:p>
      </w:tc>
      <w:tc>
        <w:tcPr>
          <w:tcW w:w="2268" w:type="dxa"/>
          <w:shd w:val="clear" w:color="auto" w:fill="45545F"/>
          <w:vAlign w:val="center"/>
        </w:tcPr>
        <w:p w:rsidR="00124DDC" w:rsidRPr="00785EE9" w:rsidRDefault="00124DDC" w:rsidP="00785EE9">
          <w:pPr>
            <w:pStyle w:val="HeaderRight"/>
          </w:pPr>
          <w:r>
            <w:t>Recommended reading</w:t>
          </w:r>
        </w:p>
      </w:tc>
    </w:tr>
  </w:tbl>
  <w:p w:rsidR="00124DDC" w:rsidRDefault="00124DDC"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0"/>
      <w:gridCol w:w="6652"/>
    </w:tblGrid>
    <w:tr w:rsidR="00124DDC" w:rsidTr="00EC2239">
      <w:trPr>
        <w:trHeight w:val="550"/>
      </w:trPr>
      <w:tc>
        <w:tcPr>
          <w:tcW w:w="2552" w:type="dxa"/>
          <w:shd w:val="clear" w:color="auto" w:fill="45545F"/>
          <w:vAlign w:val="center"/>
        </w:tcPr>
        <w:p w:rsidR="00124DDC" w:rsidRPr="005B7C2F" w:rsidRDefault="00124DDC" w:rsidP="005B7C2F">
          <w:pPr>
            <w:pStyle w:val="HeaderLeft"/>
          </w:pPr>
          <w:r>
            <w:t>Trainee evaluation sheet</w:t>
          </w:r>
        </w:p>
      </w:tc>
      <w:tc>
        <w:tcPr>
          <w:tcW w:w="6554" w:type="dxa"/>
        </w:tcPr>
        <w:p w:rsidR="00124DDC" w:rsidRDefault="00124DDC">
          <w:pPr>
            <w:pStyle w:val="Header"/>
          </w:pPr>
        </w:p>
      </w:tc>
    </w:tr>
  </w:tbl>
  <w:p w:rsidR="00124DDC" w:rsidRDefault="00124DDC"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1"/>
      <w:gridCol w:w="2651"/>
    </w:tblGrid>
    <w:tr w:rsidR="00124DDC" w:rsidTr="00EC2239">
      <w:trPr>
        <w:trHeight w:val="550"/>
      </w:trPr>
      <w:tc>
        <w:tcPr>
          <w:tcW w:w="6345" w:type="dxa"/>
        </w:tcPr>
        <w:p w:rsidR="00124DDC" w:rsidRDefault="00124DDC">
          <w:pPr>
            <w:pStyle w:val="Header"/>
          </w:pPr>
        </w:p>
      </w:tc>
      <w:tc>
        <w:tcPr>
          <w:tcW w:w="2552" w:type="dxa"/>
          <w:shd w:val="clear" w:color="auto" w:fill="45545F"/>
          <w:vAlign w:val="center"/>
        </w:tcPr>
        <w:p w:rsidR="00124DDC" w:rsidRPr="00785EE9" w:rsidRDefault="00124DDC" w:rsidP="00785EE9">
          <w:pPr>
            <w:pStyle w:val="HeaderRight"/>
          </w:pPr>
          <w:r>
            <w:t>Trainee evaluation sheet</w:t>
          </w:r>
        </w:p>
      </w:tc>
    </w:tr>
  </w:tbl>
  <w:p w:rsidR="00124DDC" w:rsidRDefault="00124DDC"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4"/>
      <w:gridCol w:w="6078"/>
    </w:tblGrid>
    <w:tr w:rsidR="00124DDC" w:rsidTr="00EC2239">
      <w:trPr>
        <w:trHeight w:val="550"/>
      </w:trPr>
      <w:tc>
        <w:tcPr>
          <w:tcW w:w="3402" w:type="dxa"/>
          <w:shd w:val="clear" w:color="auto" w:fill="45545F"/>
          <w:vAlign w:val="center"/>
        </w:tcPr>
        <w:p w:rsidR="00124DDC" w:rsidRPr="005B7C2F" w:rsidRDefault="00124DDC" w:rsidP="005B7C2F">
          <w:pPr>
            <w:pStyle w:val="HeaderLeft"/>
          </w:pPr>
          <w:r w:rsidRPr="00EB092C">
            <w:t>Trainee self-assessment checklist</w:t>
          </w:r>
        </w:p>
      </w:tc>
      <w:tc>
        <w:tcPr>
          <w:tcW w:w="6554" w:type="dxa"/>
        </w:tcPr>
        <w:p w:rsidR="00124DDC" w:rsidRDefault="00124DDC">
          <w:pPr>
            <w:pStyle w:val="Header"/>
          </w:pPr>
        </w:p>
      </w:tc>
    </w:tr>
  </w:tbl>
  <w:p w:rsidR="00124DDC" w:rsidRDefault="00124DDC" w:rsidP="00C13A31">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2"/>
      <w:gridCol w:w="3230"/>
    </w:tblGrid>
    <w:tr w:rsidR="00124DDC" w:rsidTr="00EC2239">
      <w:trPr>
        <w:trHeight w:val="550"/>
      </w:trPr>
      <w:tc>
        <w:tcPr>
          <w:tcW w:w="6345" w:type="dxa"/>
        </w:tcPr>
        <w:p w:rsidR="00124DDC" w:rsidRDefault="00124DDC">
          <w:pPr>
            <w:pStyle w:val="Header"/>
          </w:pPr>
        </w:p>
      </w:tc>
      <w:tc>
        <w:tcPr>
          <w:tcW w:w="3402" w:type="dxa"/>
          <w:shd w:val="clear" w:color="auto" w:fill="45545F"/>
          <w:vAlign w:val="center"/>
        </w:tcPr>
        <w:p w:rsidR="00124DDC" w:rsidRPr="00785EE9" w:rsidRDefault="00124DDC" w:rsidP="00785EE9">
          <w:pPr>
            <w:pStyle w:val="HeaderRight"/>
          </w:pPr>
          <w:r w:rsidRPr="00EB092C">
            <w:t>Trainee self-assessment checklist</w:t>
          </w:r>
        </w:p>
      </w:tc>
    </w:tr>
  </w:tbl>
  <w:p w:rsidR="00124DDC" w:rsidRDefault="00124DDC" w:rsidP="00C13A31">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DDC" w:rsidRDefault="00124D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52E35C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BD14754_"/>
      </v:shape>
    </w:pict>
  </w:numPicBullet>
  <w:numPicBullet w:numPicBulletId="1">
    <w:pict>
      <v:shape w14:anchorId="226394AE" id="_x0000_i1029" type="#_x0000_t75" style="width:9pt;height:9pt" o:bullet="t">
        <v:imagedata r:id="rId2" o:title="j0115836"/>
      </v:shape>
    </w:pict>
  </w:numPicBullet>
  <w:abstractNum w:abstractNumId="0" w15:restartNumberingAfterBreak="0">
    <w:nsid w:val="FFFFFF7C"/>
    <w:multiLevelType w:val="singleLevel"/>
    <w:tmpl w:val="279A86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30C0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4B875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14F9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E8C27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2C4E1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1696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D4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44F9EA"/>
    <w:lvl w:ilvl="0">
      <w:start w:val="1"/>
      <w:numFmt w:val="decimal"/>
      <w:lvlText w:val="%1."/>
      <w:lvlJc w:val="left"/>
      <w:pPr>
        <w:tabs>
          <w:tab w:val="num" w:pos="360"/>
        </w:tabs>
        <w:ind w:left="360" w:hanging="360"/>
      </w:pPr>
    </w:lvl>
  </w:abstractNum>
  <w:abstractNum w:abstractNumId="9" w15:restartNumberingAfterBreak="0">
    <w:nsid w:val="06E07F39"/>
    <w:multiLevelType w:val="multilevel"/>
    <w:tmpl w:val="11343CAC"/>
    <w:lvl w:ilvl="0">
      <w:start w:val="1"/>
      <w:numFmt w:val="decimal"/>
      <w:lvlText w:val="%1"/>
      <w:lvlJc w:val="left"/>
      <w:pPr>
        <w:ind w:left="360" w:hanging="360"/>
      </w:pPr>
      <w:rPr>
        <w:rFonts w:hint="default"/>
      </w:rPr>
    </w:lvl>
    <w:lvl w:ilvl="1">
      <w:start w:val="1"/>
      <w:numFmt w:val="decimal"/>
      <w:pStyle w:val="NumberedList1"/>
      <w:lvlText w:val="%1.%2"/>
      <w:lvlJc w:val="left"/>
      <w:pPr>
        <w:ind w:left="502"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1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15:restartNumberingAfterBreak="0">
    <w:nsid w:val="0993017F"/>
    <w:multiLevelType w:val="hybridMultilevel"/>
    <w:tmpl w:val="0978A29C"/>
    <w:lvl w:ilvl="0" w:tplc="4F5041A6">
      <w:start w:val="1"/>
      <w:numFmt w:val="bullet"/>
      <w:pStyle w:val="BulletL3"/>
      <w:lvlText w:val=""/>
      <w:lvlJc w:val="left"/>
      <w:pPr>
        <w:ind w:left="2041" w:hanging="360"/>
      </w:pPr>
      <w:rPr>
        <w:rFonts w:ascii="Wingdings" w:hAnsi="Wingdings" w:hint="default"/>
      </w:rPr>
    </w:lvl>
    <w:lvl w:ilvl="1" w:tplc="0C090003">
      <w:start w:val="1"/>
      <w:numFmt w:val="bullet"/>
      <w:lvlText w:val="o"/>
      <w:lvlJc w:val="left"/>
      <w:pPr>
        <w:ind w:left="2761" w:hanging="360"/>
      </w:pPr>
      <w:rPr>
        <w:rFonts w:ascii="Courier New" w:hAnsi="Courier New" w:cs="Courier New" w:hint="default"/>
      </w:rPr>
    </w:lvl>
    <w:lvl w:ilvl="2" w:tplc="0C090005" w:tentative="1">
      <w:start w:val="1"/>
      <w:numFmt w:val="bullet"/>
      <w:lvlText w:val=""/>
      <w:lvlJc w:val="left"/>
      <w:pPr>
        <w:ind w:left="3481" w:hanging="360"/>
      </w:pPr>
      <w:rPr>
        <w:rFonts w:ascii="Wingdings" w:hAnsi="Wingdings" w:hint="default"/>
      </w:rPr>
    </w:lvl>
    <w:lvl w:ilvl="3" w:tplc="0C090001" w:tentative="1">
      <w:start w:val="1"/>
      <w:numFmt w:val="bullet"/>
      <w:lvlText w:val=""/>
      <w:lvlJc w:val="left"/>
      <w:pPr>
        <w:ind w:left="4201" w:hanging="360"/>
      </w:pPr>
      <w:rPr>
        <w:rFonts w:ascii="Symbol" w:hAnsi="Symbol" w:hint="default"/>
      </w:rPr>
    </w:lvl>
    <w:lvl w:ilvl="4" w:tplc="0C090003" w:tentative="1">
      <w:start w:val="1"/>
      <w:numFmt w:val="bullet"/>
      <w:lvlText w:val="o"/>
      <w:lvlJc w:val="left"/>
      <w:pPr>
        <w:ind w:left="4921" w:hanging="360"/>
      </w:pPr>
      <w:rPr>
        <w:rFonts w:ascii="Courier New" w:hAnsi="Courier New" w:cs="Courier New" w:hint="default"/>
      </w:rPr>
    </w:lvl>
    <w:lvl w:ilvl="5" w:tplc="0C090005" w:tentative="1">
      <w:start w:val="1"/>
      <w:numFmt w:val="bullet"/>
      <w:lvlText w:val=""/>
      <w:lvlJc w:val="left"/>
      <w:pPr>
        <w:ind w:left="5641" w:hanging="360"/>
      </w:pPr>
      <w:rPr>
        <w:rFonts w:ascii="Wingdings" w:hAnsi="Wingdings" w:hint="default"/>
      </w:rPr>
    </w:lvl>
    <w:lvl w:ilvl="6" w:tplc="0C090001" w:tentative="1">
      <w:start w:val="1"/>
      <w:numFmt w:val="bullet"/>
      <w:lvlText w:val=""/>
      <w:lvlJc w:val="left"/>
      <w:pPr>
        <w:ind w:left="6361" w:hanging="360"/>
      </w:pPr>
      <w:rPr>
        <w:rFonts w:ascii="Symbol" w:hAnsi="Symbol" w:hint="default"/>
      </w:rPr>
    </w:lvl>
    <w:lvl w:ilvl="7" w:tplc="0C090003" w:tentative="1">
      <w:start w:val="1"/>
      <w:numFmt w:val="bullet"/>
      <w:lvlText w:val="o"/>
      <w:lvlJc w:val="left"/>
      <w:pPr>
        <w:ind w:left="7081" w:hanging="360"/>
      </w:pPr>
      <w:rPr>
        <w:rFonts w:ascii="Courier New" w:hAnsi="Courier New" w:cs="Courier New" w:hint="default"/>
      </w:rPr>
    </w:lvl>
    <w:lvl w:ilvl="8" w:tplc="0C090005" w:tentative="1">
      <w:start w:val="1"/>
      <w:numFmt w:val="bullet"/>
      <w:lvlText w:val=""/>
      <w:lvlJc w:val="left"/>
      <w:pPr>
        <w:ind w:left="7801" w:hanging="360"/>
      </w:pPr>
      <w:rPr>
        <w:rFonts w:ascii="Wingdings" w:hAnsi="Wingdings" w:hint="default"/>
      </w:rPr>
    </w:lvl>
  </w:abstractNum>
  <w:abstractNum w:abstractNumId="12" w15:restartNumberingAfterBreak="0">
    <w:nsid w:val="0A673650"/>
    <w:multiLevelType w:val="hybridMultilevel"/>
    <w:tmpl w:val="1F123D40"/>
    <w:lvl w:ilvl="0" w:tplc="271CD634">
      <w:start w:val="1"/>
      <w:numFmt w:val="bullet"/>
      <w:pStyle w:val="TabletextBullet"/>
      <w:lvlText w:val=""/>
      <w:lvlJc w:val="left"/>
      <w:pPr>
        <w:ind w:left="720" w:hanging="360"/>
      </w:pPr>
      <w:rPr>
        <w:rFonts w:ascii="Wingdings" w:hAnsi="Wingdings" w:hint="default"/>
        <w:color w:val="31849B"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1A1422E6"/>
    <w:multiLevelType w:val="hybridMultilevel"/>
    <w:tmpl w:val="22FA48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C650E12"/>
    <w:multiLevelType w:val="hybridMultilevel"/>
    <w:tmpl w:val="F6D00F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5C833B2"/>
    <w:multiLevelType w:val="hybridMultilevel"/>
    <w:tmpl w:val="A9AA6F44"/>
    <w:lvl w:ilvl="0" w:tplc="8D50D8F0">
      <w:start w:val="1"/>
      <w:numFmt w:val="bullet"/>
      <w:pStyle w:val="LV2Bullet"/>
      <w:lvlText w:val=""/>
      <w:lvlJc w:val="left"/>
      <w:pPr>
        <w:tabs>
          <w:tab w:val="num" w:pos="1361"/>
        </w:tabs>
        <w:ind w:left="1361" w:hanging="397"/>
      </w:pPr>
      <w:rPr>
        <w:rFonts w:ascii="Wingdings" w:hAnsi="Wingdings" w:hint="default"/>
        <w:color w:val="E36C0A" w:themeColor="accent6" w:themeShade="BF"/>
      </w:rPr>
    </w:lvl>
    <w:lvl w:ilvl="1" w:tplc="0C090003" w:tentative="1">
      <w:start w:val="1"/>
      <w:numFmt w:val="bullet"/>
      <w:lvlText w:val="o"/>
      <w:lvlJc w:val="left"/>
      <w:pPr>
        <w:ind w:left="2404" w:hanging="360"/>
      </w:pPr>
      <w:rPr>
        <w:rFonts w:ascii="Courier New" w:hAnsi="Courier New" w:cs="Courier New" w:hint="default"/>
      </w:rPr>
    </w:lvl>
    <w:lvl w:ilvl="2" w:tplc="0C090005" w:tentative="1">
      <w:start w:val="1"/>
      <w:numFmt w:val="bullet"/>
      <w:lvlText w:val=""/>
      <w:lvlJc w:val="left"/>
      <w:pPr>
        <w:ind w:left="3124" w:hanging="360"/>
      </w:pPr>
      <w:rPr>
        <w:rFonts w:ascii="Wingdings" w:hAnsi="Wingdings" w:hint="default"/>
      </w:rPr>
    </w:lvl>
    <w:lvl w:ilvl="3" w:tplc="0C090001" w:tentative="1">
      <w:start w:val="1"/>
      <w:numFmt w:val="bullet"/>
      <w:lvlText w:val=""/>
      <w:lvlJc w:val="left"/>
      <w:pPr>
        <w:ind w:left="3844" w:hanging="360"/>
      </w:pPr>
      <w:rPr>
        <w:rFonts w:ascii="Symbol" w:hAnsi="Symbol" w:hint="default"/>
      </w:rPr>
    </w:lvl>
    <w:lvl w:ilvl="4" w:tplc="0C090003" w:tentative="1">
      <w:start w:val="1"/>
      <w:numFmt w:val="bullet"/>
      <w:lvlText w:val="o"/>
      <w:lvlJc w:val="left"/>
      <w:pPr>
        <w:ind w:left="4564" w:hanging="360"/>
      </w:pPr>
      <w:rPr>
        <w:rFonts w:ascii="Courier New" w:hAnsi="Courier New" w:cs="Courier New" w:hint="default"/>
      </w:rPr>
    </w:lvl>
    <w:lvl w:ilvl="5" w:tplc="0C090005" w:tentative="1">
      <w:start w:val="1"/>
      <w:numFmt w:val="bullet"/>
      <w:lvlText w:val=""/>
      <w:lvlJc w:val="left"/>
      <w:pPr>
        <w:ind w:left="5284" w:hanging="360"/>
      </w:pPr>
      <w:rPr>
        <w:rFonts w:ascii="Wingdings" w:hAnsi="Wingdings" w:hint="default"/>
      </w:rPr>
    </w:lvl>
    <w:lvl w:ilvl="6" w:tplc="0C090001" w:tentative="1">
      <w:start w:val="1"/>
      <w:numFmt w:val="bullet"/>
      <w:lvlText w:val=""/>
      <w:lvlJc w:val="left"/>
      <w:pPr>
        <w:ind w:left="6004" w:hanging="360"/>
      </w:pPr>
      <w:rPr>
        <w:rFonts w:ascii="Symbol" w:hAnsi="Symbol" w:hint="default"/>
      </w:rPr>
    </w:lvl>
    <w:lvl w:ilvl="7" w:tplc="0C090003" w:tentative="1">
      <w:start w:val="1"/>
      <w:numFmt w:val="bullet"/>
      <w:lvlText w:val="o"/>
      <w:lvlJc w:val="left"/>
      <w:pPr>
        <w:ind w:left="6724" w:hanging="360"/>
      </w:pPr>
      <w:rPr>
        <w:rFonts w:ascii="Courier New" w:hAnsi="Courier New" w:cs="Courier New" w:hint="default"/>
      </w:rPr>
    </w:lvl>
    <w:lvl w:ilvl="8" w:tplc="0C090005" w:tentative="1">
      <w:start w:val="1"/>
      <w:numFmt w:val="bullet"/>
      <w:lvlText w:val=""/>
      <w:lvlJc w:val="left"/>
      <w:pPr>
        <w:ind w:left="7444" w:hanging="360"/>
      </w:pPr>
      <w:rPr>
        <w:rFonts w:ascii="Wingdings" w:hAnsi="Wingdings" w:hint="default"/>
      </w:rPr>
    </w:lvl>
  </w:abstractNum>
  <w:abstractNum w:abstractNumId="18" w15:restartNumberingAfterBreak="0">
    <w:nsid w:val="281E4B4C"/>
    <w:multiLevelType w:val="hybridMultilevel"/>
    <w:tmpl w:val="C32C0B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B6A4344"/>
    <w:multiLevelType w:val="hybridMultilevel"/>
    <w:tmpl w:val="76807266"/>
    <w:lvl w:ilvl="0" w:tplc="8D50D8F0">
      <w:start w:val="1"/>
      <w:numFmt w:val="bullet"/>
      <w:pStyle w:val="BulletlistLastitem"/>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DF20CF"/>
    <w:multiLevelType w:val="hybridMultilevel"/>
    <w:tmpl w:val="A0B25E94"/>
    <w:lvl w:ilvl="0" w:tplc="0C09000F">
      <w:start w:val="1"/>
      <w:numFmt w:val="decimal"/>
      <w:lvlText w:val="%1."/>
      <w:lvlJc w:val="left"/>
      <w:pPr>
        <w:ind w:left="87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26C07E5"/>
    <w:multiLevelType w:val="hybridMultilevel"/>
    <w:tmpl w:val="214CCE32"/>
    <w:lvl w:ilvl="0" w:tplc="CCB4C632">
      <w:start w:val="1"/>
      <w:numFmt w:val="bullet"/>
      <w:lvlText w:val="•"/>
      <w:lvlJc w:val="left"/>
      <w:pPr>
        <w:ind w:left="840" w:hanging="360"/>
      </w:pPr>
      <w:rPr>
        <w:rFonts w:ascii="Courier New" w:eastAsia="Courier New" w:hAnsi="Courier New" w:hint="default"/>
        <w:w w:val="76"/>
        <w:sz w:val="22"/>
        <w:szCs w:val="22"/>
      </w:rPr>
    </w:lvl>
    <w:lvl w:ilvl="1" w:tplc="F7AC2786">
      <w:start w:val="1"/>
      <w:numFmt w:val="bullet"/>
      <w:lvlText w:val="•"/>
      <w:lvlJc w:val="left"/>
      <w:pPr>
        <w:ind w:left="1696" w:hanging="360"/>
      </w:pPr>
      <w:rPr>
        <w:rFonts w:hint="default"/>
      </w:rPr>
    </w:lvl>
    <w:lvl w:ilvl="2" w:tplc="939E8E16">
      <w:start w:val="1"/>
      <w:numFmt w:val="bullet"/>
      <w:lvlText w:val="•"/>
      <w:lvlJc w:val="left"/>
      <w:pPr>
        <w:ind w:left="2552" w:hanging="360"/>
      </w:pPr>
      <w:rPr>
        <w:rFonts w:hint="default"/>
      </w:rPr>
    </w:lvl>
    <w:lvl w:ilvl="3" w:tplc="660EC878">
      <w:start w:val="1"/>
      <w:numFmt w:val="bullet"/>
      <w:lvlText w:val="•"/>
      <w:lvlJc w:val="left"/>
      <w:pPr>
        <w:ind w:left="3408" w:hanging="360"/>
      </w:pPr>
      <w:rPr>
        <w:rFonts w:hint="default"/>
      </w:rPr>
    </w:lvl>
    <w:lvl w:ilvl="4" w:tplc="5F583E80">
      <w:start w:val="1"/>
      <w:numFmt w:val="bullet"/>
      <w:lvlText w:val="•"/>
      <w:lvlJc w:val="left"/>
      <w:pPr>
        <w:ind w:left="4264" w:hanging="360"/>
      </w:pPr>
      <w:rPr>
        <w:rFonts w:hint="default"/>
      </w:rPr>
    </w:lvl>
    <w:lvl w:ilvl="5" w:tplc="3E28E89C">
      <w:start w:val="1"/>
      <w:numFmt w:val="bullet"/>
      <w:lvlText w:val="•"/>
      <w:lvlJc w:val="left"/>
      <w:pPr>
        <w:ind w:left="5120" w:hanging="360"/>
      </w:pPr>
      <w:rPr>
        <w:rFonts w:hint="default"/>
      </w:rPr>
    </w:lvl>
    <w:lvl w:ilvl="6" w:tplc="69848D40">
      <w:start w:val="1"/>
      <w:numFmt w:val="bullet"/>
      <w:lvlText w:val="•"/>
      <w:lvlJc w:val="left"/>
      <w:pPr>
        <w:ind w:left="5976" w:hanging="360"/>
      </w:pPr>
      <w:rPr>
        <w:rFonts w:hint="default"/>
      </w:rPr>
    </w:lvl>
    <w:lvl w:ilvl="7" w:tplc="41AE2584">
      <w:start w:val="1"/>
      <w:numFmt w:val="bullet"/>
      <w:lvlText w:val="•"/>
      <w:lvlJc w:val="left"/>
      <w:pPr>
        <w:ind w:left="6832" w:hanging="360"/>
      </w:pPr>
      <w:rPr>
        <w:rFonts w:hint="default"/>
      </w:rPr>
    </w:lvl>
    <w:lvl w:ilvl="8" w:tplc="9DAA0682">
      <w:start w:val="1"/>
      <w:numFmt w:val="bullet"/>
      <w:lvlText w:val="•"/>
      <w:lvlJc w:val="left"/>
      <w:pPr>
        <w:ind w:left="7688" w:hanging="360"/>
      </w:pPr>
      <w:rPr>
        <w:rFonts w:hint="default"/>
      </w:rPr>
    </w:lvl>
  </w:abstractNum>
  <w:abstractNum w:abstractNumId="22" w15:restartNumberingAfterBreak="0">
    <w:nsid w:val="34125981"/>
    <w:multiLevelType w:val="hybridMultilevel"/>
    <w:tmpl w:val="DB92F6F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51B1529"/>
    <w:multiLevelType w:val="hybridMultilevel"/>
    <w:tmpl w:val="E0A827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66D3EF0"/>
    <w:multiLevelType w:val="hybridMultilevel"/>
    <w:tmpl w:val="5C3853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ADE0F0B"/>
    <w:multiLevelType w:val="hybridMultilevel"/>
    <w:tmpl w:val="A71EC1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F1B3F03"/>
    <w:multiLevelType w:val="hybridMultilevel"/>
    <w:tmpl w:val="2C00473A"/>
    <w:lvl w:ilvl="0" w:tplc="69847740">
      <w:start w:val="1"/>
      <w:numFmt w:val="bullet"/>
      <w:pStyle w:val="PolicyDotpoints"/>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1B167A3"/>
    <w:multiLevelType w:val="hybridMultilevel"/>
    <w:tmpl w:val="CFF0A2DC"/>
    <w:lvl w:ilvl="0" w:tplc="7F86C3A8">
      <w:start w:val="1"/>
      <w:numFmt w:val="bullet"/>
      <w:pStyle w:val="LV4Bullet"/>
      <w:lvlText w:val=""/>
      <w:lvlPicBulletId w:val="0"/>
      <w:lvlJc w:val="left"/>
      <w:pPr>
        <w:tabs>
          <w:tab w:val="num" w:pos="2155"/>
        </w:tabs>
        <w:ind w:left="2155" w:hanging="397"/>
      </w:pPr>
      <w:rPr>
        <w:rFonts w:ascii="Symbol" w:hAnsi="Symbol" w:hint="default"/>
        <w:color w:val="auto"/>
      </w:rPr>
    </w:lvl>
    <w:lvl w:ilvl="1" w:tplc="0C090019" w:tentative="1">
      <w:start w:val="1"/>
      <w:numFmt w:val="bullet"/>
      <w:lvlText w:val="o"/>
      <w:lvlJc w:val="left"/>
      <w:pPr>
        <w:ind w:left="3198" w:hanging="360"/>
      </w:pPr>
      <w:rPr>
        <w:rFonts w:ascii="Courier New" w:hAnsi="Courier New" w:cs="Courier New" w:hint="default"/>
      </w:rPr>
    </w:lvl>
    <w:lvl w:ilvl="2" w:tplc="0C09001B" w:tentative="1">
      <w:start w:val="1"/>
      <w:numFmt w:val="bullet"/>
      <w:lvlText w:val=""/>
      <w:lvlJc w:val="left"/>
      <w:pPr>
        <w:ind w:left="3918" w:hanging="360"/>
      </w:pPr>
      <w:rPr>
        <w:rFonts w:ascii="Wingdings" w:hAnsi="Wingdings" w:hint="default"/>
      </w:rPr>
    </w:lvl>
    <w:lvl w:ilvl="3" w:tplc="0C09000F" w:tentative="1">
      <w:start w:val="1"/>
      <w:numFmt w:val="bullet"/>
      <w:lvlText w:val=""/>
      <w:lvlJc w:val="left"/>
      <w:pPr>
        <w:ind w:left="4638" w:hanging="360"/>
      </w:pPr>
      <w:rPr>
        <w:rFonts w:ascii="Symbol" w:hAnsi="Symbol" w:hint="default"/>
      </w:rPr>
    </w:lvl>
    <w:lvl w:ilvl="4" w:tplc="0C090019" w:tentative="1">
      <w:start w:val="1"/>
      <w:numFmt w:val="bullet"/>
      <w:lvlText w:val="o"/>
      <w:lvlJc w:val="left"/>
      <w:pPr>
        <w:ind w:left="5358" w:hanging="360"/>
      </w:pPr>
      <w:rPr>
        <w:rFonts w:ascii="Courier New" w:hAnsi="Courier New" w:cs="Courier New" w:hint="default"/>
      </w:rPr>
    </w:lvl>
    <w:lvl w:ilvl="5" w:tplc="0C09001B" w:tentative="1">
      <w:start w:val="1"/>
      <w:numFmt w:val="bullet"/>
      <w:lvlText w:val=""/>
      <w:lvlJc w:val="left"/>
      <w:pPr>
        <w:ind w:left="6078" w:hanging="360"/>
      </w:pPr>
      <w:rPr>
        <w:rFonts w:ascii="Wingdings" w:hAnsi="Wingdings" w:hint="default"/>
      </w:rPr>
    </w:lvl>
    <w:lvl w:ilvl="6" w:tplc="0C09000F" w:tentative="1">
      <w:start w:val="1"/>
      <w:numFmt w:val="bullet"/>
      <w:lvlText w:val=""/>
      <w:lvlJc w:val="left"/>
      <w:pPr>
        <w:ind w:left="6798" w:hanging="360"/>
      </w:pPr>
      <w:rPr>
        <w:rFonts w:ascii="Symbol" w:hAnsi="Symbol" w:hint="default"/>
      </w:rPr>
    </w:lvl>
    <w:lvl w:ilvl="7" w:tplc="0C090019" w:tentative="1">
      <w:start w:val="1"/>
      <w:numFmt w:val="bullet"/>
      <w:lvlText w:val="o"/>
      <w:lvlJc w:val="left"/>
      <w:pPr>
        <w:ind w:left="7518" w:hanging="360"/>
      </w:pPr>
      <w:rPr>
        <w:rFonts w:ascii="Courier New" w:hAnsi="Courier New" w:cs="Courier New" w:hint="default"/>
      </w:rPr>
    </w:lvl>
    <w:lvl w:ilvl="8" w:tplc="0C09001B" w:tentative="1">
      <w:start w:val="1"/>
      <w:numFmt w:val="bullet"/>
      <w:lvlText w:val=""/>
      <w:lvlJc w:val="left"/>
      <w:pPr>
        <w:ind w:left="8238" w:hanging="360"/>
      </w:pPr>
      <w:rPr>
        <w:rFonts w:ascii="Wingdings" w:hAnsi="Wingdings" w:hint="default"/>
      </w:rPr>
    </w:lvl>
  </w:abstractNum>
  <w:abstractNum w:abstractNumId="29" w15:restartNumberingAfterBreak="0">
    <w:nsid w:val="471121B9"/>
    <w:multiLevelType w:val="singleLevel"/>
    <w:tmpl w:val="8F1207B8"/>
    <w:lvl w:ilvl="0">
      <w:start w:val="1"/>
      <w:numFmt w:val="bullet"/>
      <w:pStyle w:val="ListBullet"/>
      <w:lvlText w:val=""/>
      <w:lvlJc w:val="left"/>
      <w:pPr>
        <w:tabs>
          <w:tab w:val="num" w:pos="360"/>
        </w:tabs>
        <w:ind w:left="360" w:hanging="360"/>
      </w:pPr>
      <w:rPr>
        <w:rFonts w:ascii="Symbol" w:hAnsi="Symbol" w:hint="default"/>
      </w:rPr>
    </w:lvl>
  </w:abstractNum>
  <w:abstractNum w:abstractNumId="30" w15:restartNumberingAfterBreak="0">
    <w:nsid w:val="4D27219C"/>
    <w:multiLevelType w:val="hybridMultilevel"/>
    <w:tmpl w:val="56DE0A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10911AE"/>
    <w:multiLevelType w:val="hybridMultilevel"/>
    <w:tmpl w:val="C7D018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41F7708"/>
    <w:multiLevelType w:val="multilevel"/>
    <w:tmpl w:val="65B09610"/>
    <w:lvl w:ilvl="0">
      <w:start w:val="1"/>
      <w:numFmt w:val="bullet"/>
      <w:pStyle w:val="Bulletlistplainbullet"/>
      <w:lvlText w:val=""/>
      <w:lvlJc w:val="left"/>
      <w:pPr>
        <w:tabs>
          <w:tab w:val="num" w:pos="2421"/>
        </w:tabs>
        <w:ind w:left="2421" w:hanging="360"/>
      </w:pPr>
      <w:rPr>
        <w:rFonts w:ascii="Symbol" w:hAnsi="Symbol" w:hint="default"/>
      </w:rPr>
    </w:lvl>
    <w:lvl w:ilvl="1" w:tentative="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3" w15:restartNumberingAfterBreak="0">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D6B0D6A"/>
    <w:multiLevelType w:val="hybridMultilevel"/>
    <w:tmpl w:val="20F82350"/>
    <w:lvl w:ilvl="0" w:tplc="C5304B20">
      <w:start w:val="1"/>
      <w:numFmt w:val="bullet"/>
      <w:pStyle w:val="BulletL1"/>
      <w:lvlText w:val=""/>
      <w:lvlJc w:val="left"/>
      <w:pPr>
        <w:ind w:left="1077" w:hanging="360"/>
      </w:pPr>
      <w:rPr>
        <w:rFonts w:ascii="Symbol" w:hAnsi="Symbol" w:hint="default"/>
      </w:rPr>
    </w:lvl>
    <w:lvl w:ilvl="1" w:tplc="0C090019">
      <w:start w:val="1"/>
      <w:numFmt w:val="bullet"/>
      <w:lvlText w:val="o"/>
      <w:lvlJc w:val="left"/>
      <w:pPr>
        <w:ind w:left="1797" w:hanging="360"/>
      </w:pPr>
      <w:rPr>
        <w:rFonts w:ascii="Courier New" w:hAnsi="Courier New" w:cs="Courier New" w:hint="default"/>
      </w:rPr>
    </w:lvl>
    <w:lvl w:ilvl="2" w:tplc="0C09001B">
      <w:start w:val="1"/>
      <w:numFmt w:val="bullet"/>
      <w:lvlText w:val=""/>
      <w:lvlJc w:val="left"/>
      <w:pPr>
        <w:ind w:left="2517" w:hanging="360"/>
      </w:pPr>
      <w:rPr>
        <w:rFonts w:ascii="Wingdings" w:hAnsi="Wingdings" w:hint="default"/>
      </w:rPr>
    </w:lvl>
    <w:lvl w:ilvl="3" w:tplc="0C09000F" w:tentative="1">
      <w:start w:val="1"/>
      <w:numFmt w:val="bullet"/>
      <w:lvlText w:val=""/>
      <w:lvlJc w:val="left"/>
      <w:pPr>
        <w:ind w:left="3237" w:hanging="360"/>
      </w:pPr>
      <w:rPr>
        <w:rFonts w:ascii="Symbol" w:hAnsi="Symbol" w:hint="default"/>
      </w:rPr>
    </w:lvl>
    <w:lvl w:ilvl="4" w:tplc="0C090019" w:tentative="1">
      <w:start w:val="1"/>
      <w:numFmt w:val="bullet"/>
      <w:lvlText w:val="o"/>
      <w:lvlJc w:val="left"/>
      <w:pPr>
        <w:ind w:left="3957" w:hanging="360"/>
      </w:pPr>
      <w:rPr>
        <w:rFonts w:ascii="Courier New" w:hAnsi="Courier New" w:cs="Courier New" w:hint="default"/>
      </w:rPr>
    </w:lvl>
    <w:lvl w:ilvl="5" w:tplc="0C09001B" w:tentative="1">
      <w:start w:val="1"/>
      <w:numFmt w:val="bullet"/>
      <w:lvlText w:val=""/>
      <w:lvlJc w:val="left"/>
      <w:pPr>
        <w:ind w:left="4677" w:hanging="360"/>
      </w:pPr>
      <w:rPr>
        <w:rFonts w:ascii="Wingdings" w:hAnsi="Wingdings" w:hint="default"/>
      </w:rPr>
    </w:lvl>
    <w:lvl w:ilvl="6" w:tplc="0C09000F" w:tentative="1">
      <w:start w:val="1"/>
      <w:numFmt w:val="bullet"/>
      <w:lvlText w:val=""/>
      <w:lvlJc w:val="left"/>
      <w:pPr>
        <w:ind w:left="5397" w:hanging="360"/>
      </w:pPr>
      <w:rPr>
        <w:rFonts w:ascii="Symbol" w:hAnsi="Symbol" w:hint="default"/>
      </w:rPr>
    </w:lvl>
    <w:lvl w:ilvl="7" w:tplc="0C090019" w:tentative="1">
      <w:start w:val="1"/>
      <w:numFmt w:val="bullet"/>
      <w:lvlText w:val="o"/>
      <w:lvlJc w:val="left"/>
      <w:pPr>
        <w:ind w:left="6117" w:hanging="360"/>
      </w:pPr>
      <w:rPr>
        <w:rFonts w:ascii="Courier New" w:hAnsi="Courier New" w:cs="Courier New" w:hint="default"/>
      </w:rPr>
    </w:lvl>
    <w:lvl w:ilvl="8" w:tplc="0C09001B" w:tentative="1">
      <w:start w:val="1"/>
      <w:numFmt w:val="bullet"/>
      <w:lvlText w:val=""/>
      <w:lvlJc w:val="left"/>
      <w:pPr>
        <w:ind w:left="6837" w:hanging="360"/>
      </w:pPr>
      <w:rPr>
        <w:rFonts w:ascii="Wingdings" w:hAnsi="Wingdings" w:hint="default"/>
      </w:rPr>
    </w:lvl>
  </w:abstractNum>
  <w:abstractNum w:abstractNumId="35" w15:restartNumberingAfterBreak="0">
    <w:nsid w:val="5FBF5CB6"/>
    <w:multiLevelType w:val="hybridMultilevel"/>
    <w:tmpl w:val="07E09526"/>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15:restartNumberingAfterBreak="0">
    <w:nsid w:val="6E5D2550"/>
    <w:multiLevelType w:val="hybridMultilevel"/>
    <w:tmpl w:val="34B08C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FA55BD3"/>
    <w:multiLevelType w:val="multilevel"/>
    <w:tmpl w:val="DAC8A26A"/>
    <w:lvl w:ilvl="0">
      <w:start w:val="1"/>
      <w:numFmt w:val="bullet"/>
      <w:pStyle w:val="BulletlistHyphen"/>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9" w15:restartNumberingAfterBreak="0">
    <w:nsid w:val="71CE3CDF"/>
    <w:multiLevelType w:val="hybridMultilevel"/>
    <w:tmpl w:val="30A46F1E"/>
    <w:lvl w:ilvl="0" w:tplc="6AB89E1C">
      <w:start w:val="1"/>
      <w:numFmt w:val="bullet"/>
      <w:pStyle w:val="Bullet1"/>
      <w:lvlText w:val=""/>
      <w:lvlJc w:val="left"/>
      <w:pPr>
        <w:ind w:left="5747"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15:restartNumberingAfterBreak="0">
    <w:nsid w:val="77AD02C3"/>
    <w:multiLevelType w:val="hybridMultilevel"/>
    <w:tmpl w:val="97E00072"/>
    <w:lvl w:ilvl="0" w:tplc="E5FCB22C">
      <w:start w:val="1"/>
      <w:numFmt w:val="bullet"/>
      <w:pStyle w:val="BulletL2"/>
      <w:lvlText w:val=""/>
      <w:lvlJc w:val="left"/>
      <w:pPr>
        <w:ind w:left="717" w:hanging="360"/>
      </w:pPr>
      <w:rPr>
        <w:rFonts w:ascii="Wingdings" w:hAnsi="Wingdings" w:hint="default"/>
      </w:rPr>
    </w:lvl>
    <w:lvl w:ilvl="1" w:tplc="ADA0839E">
      <w:start w:val="1"/>
      <w:numFmt w:val="bullet"/>
      <w:lvlText w:val="o"/>
      <w:lvlJc w:val="left"/>
      <w:pPr>
        <w:ind w:left="2404" w:hanging="360"/>
      </w:pPr>
      <w:rPr>
        <w:rFonts w:ascii="Courier New" w:hAnsi="Courier New" w:cs="Courier New" w:hint="default"/>
      </w:rPr>
    </w:lvl>
    <w:lvl w:ilvl="2" w:tplc="E3945244" w:tentative="1">
      <w:start w:val="1"/>
      <w:numFmt w:val="bullet"/>
      <w:lvlText w:val=""/>
      <w:lvlJc w:val="left"/>
      <w:pPr>
        <w:ind w:left="3124" w:hanging="360"/>
      </w:pPr>
      <w:rPr>
        <w:rFonts w:ascii="Wingdings" w:hAnsi="Wingdings" w:hint="default"/>
      </w:rPr>
    </w:lvl>
    <w:lvl w:ilvl="3" w:tplc="63D0851A" w:tentative="1">
      <w:start w:val="1"/>
      <w:numFmt w:val="bullet"/>
      <w:lvlText w:val=""/>
      <w:lvlJc w:val="left"/>
      <w:pPr>
        <w:ind w:left="3844" w:hanging="360"/>
      </w:pPr>
      <w:rPr>
        <w:rFonts w:ascii="Symbol" w:hAnsi="Symbol" w:hint="default"/>
      </w:rPr>
    </w:lvl>
    <w:lvl w:ilvl="4" w:tplc="99CA4AB0" w:tentative="1">
      <w:start w:val="1"/>
      <w:numFmt w:val="bullet"/>
      <w:lvlText w:val="o"/>
      <w:lvlJc w:val="left"/>
      <w:pPr>
        <w:ind w:left="4564" w:hanging="360"/>
      </w:pPr>
      <w:rPr>
        <w:rFonts w:ascii="Courier New" w:hAnsi="Courier New" w:cs="Courier New" w:hint="default"/>
      </w:rPr>
    </w:lvl>
    <w:lvl w:ilvl="5" w:tplc="B688FBD8" w:tentative="1">
      <w:start w:val="1"/>
      <w:numFmt w:val="bullet"/>
      <w:lvlText w:val=""/>
      <w:lvlJc w:val="left"/>
      <w:pPr>
        <w:ind w:left="5284" w:hanging="360"/>
      </w:pPr>
      <w:rPr>
        <w:rFonts w:ascii="Wingdings" w:hAnsi="Wingdings" w:hint="default"/>
      </w:rPr>
    </w:lvl>
    <w:lvl w:ilvl="6" w:tplc="26D87EDC" w:tentative="1">
      <w:start w:val="1"/>
      <w:numFmt w:val="bullet"/>
      <w:lvlText w:val=""/>
      <w:lvlJc w:val="left"/>
      <w:pPr>
        <w:ind w:left="6004" w:hanging="360"/>
      </w:pPr>
      <w:rPr>
        <w:rFonts w:ascii="Symbol" w:hAnsi="Symbol" w:hint="default"/>
      </w:rPr>
    </w:lvl>
    <w:lvl w:ilvl="7" w:tplc="41107658" w:tentative="1">
      <w:start w:val="1"/>
      <w:numFmt w:val="bullet"/>
      <w:lvlText w:val="o"/>
      <w:lvlJc w:val="left"/>
      <w:pPr>
        <w:ind w:left="6724" w:hanging="360"/>
      </w:pPr>
      <w:rPr>
        <w:rFonts w:ascii="Courier New" w:hAnsi="Courier New" w:cs="Courier New" w:hint="default"/>
      </w:rPr>
    </w:lvl>
    <w:lvl w:ilvl="8" w:tplc="6F80E848" w:tentative="1">
      <w:start w:val="1"/>
      <w:numFmt w:val="bullet"/>
      <w:lvlText w:val=""/>
      <w:lvlJc w:val="left"/>
      <w:pPr>
        <w:ind w:left="7444" w:hanging="360"/>
      </w:pPr>
      <w:rPr>
        <w:rFonts w:ascii="Wingdings" w:hAnsi="Wingdings" w:hint="default"/>
      </w:rPr>
    </w:lvl>
  </w:abstractNum>
  <w:abstractNum w:abstractNumId="41" w15:restartNumberingAfterBreak="0">
    <w:nsid w:val="7D627B01"/>
    <w:multiLevelType w:val="hybridMultilevel"/>
    <w:tmpl w:val="396AE8DE"/>
    <w:lvl w:ilvl="0" w:tplc="5740BCDA">
      <w:start w:val="1"/>
      <w:numFmt w:val="bullet"/>
      <w:pStyle w:val="LV5Bullet"/>
      <w:lvlText w:val=""/>
      <w:lvlPicBulletId w:val="1"/>
      <w:lvlJc w:val="left"/>
      <w:pPr>
        <w:tabs>
          <w:tab w:val="num" w:pos="2517"/>
        </w:tabs>
        <w:ind w:left="2517" w:hanging="362"/>
      </w:pPr>
      <w:rPr>
        <w:rFonts w:ascii="Symbol" w:hAnsi="Symbol" w:hint="default"/>
        <w:color w:val="auto"/>
        <w:lang w:val="en-SG"/>
      </w:rPr>
    </w:lvl>
    <w:lvl w:ilvl="1" w:tplc="04090019" w:tentative="1">
      <w:start w:val="1"/>
      <w:numFmt w:val="bullet"/>
      <w:lvlText w:val="o"/>
      <w:lvlJc w:val="left"/>
      <w:pPr>
        <w:ind w:left="3600" w:hanging="360"/>
      </w:pPr>
      <w:rPr>
        <w:rFonts w:ascii="Courier New" w:hAnsi="Courier New" w:cs="Courier New" w:hint="default"/>
      </w:rPr>
    </w:lvl>
    <w:lvl w:ilvl="2" w:tplc="0409001B" w:tentative="1">
      <w:start w:val="1"/>
      <w:numFmt w:val="bullet"/>
      <w:lvlText w:val=""/>
      <w:lvlJc w:val="left"/>
      <w:pPr>
        <w:ind w:left="4320" w:hanging="360"/>
      </w:pPr>
      <w:rPr>
        <w:rFonts w:ascii="Wingdings" w:hAnsi="Wingdings" w:hint="default"/>
      </w:rPr>
    </w:lvl>
    <w:lvl w:ilvl="3" w:tplc="0409000F" w:tentative="1">
      <w:start w:val="1"/>
      <w:numFmt w:val="bullet"/>
      <w:lvlText w:val=""/>
      <w:lvlJc w:val="left"/>
      <w:pPr>
        <w:ind w:left="5040" w:hanging="360"/>
      </w:pPr>
      <w:rPr>
        <w:rFonts w:ascii="Symbol" w:hAnsi="Symbol" w:hint="default"/>
      </w:rPr>
    </w:lvl>
    <w:lvl w:ilvl="4" w:tplc="04090019" w:tentative="1">
      <w:start w:val="1"/>
      <w:numFmt w:val="bullet"/>
      <w:lvlText w:val="o"/>
      <w:lvlJc w:val="left"/>
      <w:pPr>
        <w:ind w:left="5760" w:hanging="360"/>
      </w:pPr>
      <w:rPr>
        <w:rFonts w:ascii="Courier New" w:hAnsi="Courier New" w:cs="Courier New" w:hint="default"/>
      </w:rPr>
    </w:lvl>
    <w:lvl w:ilvl="5" w:tplc="0409001B" w:tentative="1">
      <w:start w:val="1"/>
      <w:numFmt w:val="bullet"/>
      <w:lvlText w:val=""/>
      <w:lvlJc w:val="left"/>
      <w:pPr>
        <w:ind w:left="6480" w:hanging="360"/>
      </w:pPr>
      <w:rPr>
        <w:rFonts w:ascii="Wingdings" w:hAnsi="Wingdings" w:hint="default"/>
      </w:rPr>
    </w:lvl>
    <w:lvl w:ilvl="6" w:tplc="0409000F" w:tentative="1">
      <w:start w:val="1"/>
      <w:numFmt w:val="bullet"/>
      <w:lvlText w:val=""/>
      <w:lvlJc w:val="left"/>
      <w:pPr>
        <w:ind w:left="7200" w:hanging="360"/>
      </w:pPr>
      <w:rPr>
        <w:rFonts w:ascii="Symbol" w:hAnsi="Symbol" w:hint="default"/>
      </w:rPr>
    </w:lvl>
    <w:lvl w:ilvl="7" w:tplc="04090019" w:tentative="1">
      <w:start w:val="1"/>
      <w:numFmt w:val="bullet"/>
      <w:lvlText w:val="o"/>
      <w:lvlJc w:val="left"/>
      <w:pPr>
        <w:ind w:left="7920" w:hanging="360"/>
      </w:pPr>
      <w:rPr>
        <w:rFonts w:ascii="Courier New" w:hAnsi="Courier New" w:cs="Courier New" w:hint="default"/>
      </w:rPr>
    </w:lvl>
    <w:lvl w:ilvl="8" w:tplc="0409001B" w:tentative="1">
      <w:start w:val="1"/>
      <w:numFmt w:val="bullet"/>
      <w:lvlText w:val=""/>
      <w:lvlJc w:val="left"/>
      <w:pPr>
        <w:ind w:left="8640" w:hanging="360"/>
      </w:pPr>
      <w:rPr>
        <w:rFonts w:ascii="Wingdings" w:hAnsi="Wingdings" w:hint="default"/>
      </w:rPr>
    </w:lvl>
  </w:abstractNum>
  <w:abstractNum w:abstractNumId="42" w15:restartNumberingAfterBreak="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39"/>
  </w:num>
  <w:num w:numId="2">
    <w:abstractNumId w:val="13"/>
  </w:num>
  <w:num w:numId="3">
    <w:abstractNumId w:val="10"/>
  </w:num>
  <w:num w:numId="4">
    <w:abstractNumId w:val="42"/>
  </w:num>
  <w:num w:numId="5">
    <w:abstractNumId w:val="26"/>
  </w:num>
  <w:num w:numId="6">
    <w:abstractNumId w:val="33"/>
  </w:num>
  <w:num w:numId="7">
    <w:abstractNumId w:val="17"/>
  </w:num>
  <w:num w:numId="8">
    <w:abstractNumId w:val="28"/>
  </w:num>
  <w:num w:numId="9">
    <w:abstractNumId w:val="41"/>
  </w:num>
  <w:num w:numId="10">
    <w:abstractNumId w:val="27"/>
  </w:num>
  <w:num w:numId="11">
    <w:abstractNumId w:val="12"/>
  </w:num>
  <w:num w:numId="12">
    <w:abstractNumId w:val="34"/>
  </w:num>
  <w:num w:numId="13">
    <w:abstractNumId w:val="19"/>
  </w:num>
  <w:num w:numId="14">
    <w:abstractNumId w:val="29"/>
  </w:num>
  <w:num w:numId="15">
    <w:abstractNumId w:val="32"/>
  </w:num>
  <w:num w:numId="16">
    <w:abstractNumId w:val="38"/>
  </w:num>
  <w:num w:numId="17">
    <w:abstractNumId w:val="40"/>
  </w:num>
  <w:num w:numId="18">
    <w:abstractNumId w:val="11"/>
  </w:num>
  <w:num w:numId="19">
    <w:abstractNumId w:val="9"/>
  </w:num>
  <w:num w:numId="20">
    <w:abstractNumId w:val="35"/>
  </w:num>
  <w:num w:numId="21">
    <w:abstractNumId w:val="21"/>
  </w:num>
  <w:num w:numId="22">
    <w:abstractNumId w:val="23"/>
  </w:num>
  <w:num w:numId="23">
    <w:abstractNumId w:val="14"/>
  </w:num>
  <w:num w:numId="24">
    <w:abstractNumId w:val="18"/>
  </w:num>
  <w:num w:numId="25">
    <w:abstractNumId w:val="22"/>
  </w:num>
  <w:num w:numId="26">
    <w:abstractNumId w:val="31"/>
  </w:num>
  <w:num w:numId="27">
    <w:abstractNumId w:val="24"/>
  </w:num>
  <w:num w:numId="28">
    <w:abstractNumId w:val="37"/>
  </w:num>
  <w:num w:numId="29">
    <w:abstractNumId w:val="30"/>
  </w:num>
  <w:num w:numId="30">
    <w:abstractNumId w:val="20"/>
  </w:num>
  <w:num w:numId="31">
    <w:abstractNumId w:val="15"/>
  </w:num>
  <w:num w:numId="32">
    <w:abstractNumId w:val="25"/>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6"/>
  </w:num>
  <w:num w:numId="43">
    <w:abstractNumId w:val="3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AD0"/>
    <w:rsid w:val="00002E8B"/>
    <w:rsid w:val="00007E92"/>
    <w:rsid w:val="00010461"/>
    <w:rsid w:val="000105FB"/>
    <w:rsid w:val="00022CFB"/>
    <w:rsid w:val="0002476A"/>
    <w:rsid w:val="0003288E"/>
    <w:rsid w:val="00036292"/>
    <w:rsid w:val="000447F1"/>
    <w:rsid w:val="00057387"/>
    <w:rsid w:val="00061274"/>
    <w:rsid w:val="00062507"/>
    <w:rsid w:val="00080596"/>
    <w:rsid w:val="00092351"/>
    <w:rsid w:val="000A0C46"/>
    <w:rsid w:val="000A249F"/>
    <w:rsid w:val="000A3159"/>
    <w:rsid w:val="000A5B8E"/>
    <w:rsid w:val="000B7EB8"/>
    <w:rsid w:val="000C6B3D"/>
    <w:rsid w:val="000D10F6"/>
    <w:rsid w:val="000D264E"/>
    <w:rsid w:val="000D4ACF"/>
    <w:rsid w:val="000E14B1"/>
    <w:rsid w:val="000E32CE"/>
    <w:rsid w:val="000F1075"/>
    <w:rsid w:val="00113739"/>
    <w:rsid w:val="00114BBE"/>
    <w:rsid w:val="0011768D"/>
    <w:rsid w:val="0012258E"/>
    <w:rsid w:val="00124DDC"/>
    <w:rsid w:val="00125986"/>
    <w:rsid w:val="00127AE5"/>
    <w:rsid w:val="00132F14"/>
    <w:rsid w:val="001374DF"/>
    <w:rsid w:val="0014095F"/>
    <w:rsid w:val="00145A5B"/>
    <w:rsid w:val="00147D14"/>
    <w:rsid w:val="00152557"/>
    <w:rsid w:val="00162ACD"/>
    <w:rsid w:val="00166E03"/>
    <w:rsid w:val="00167BAB"/>
    <w:rsid w:val="001717F5"/>
    <w:rsid w:val="00183290"/>
    <w:rsid w:val="00196895"/>
    <w:rsid w:val="001A1DCF"/>
    <w:rsid w:val="001A29DB"/>
    <w:rsid w:val="001A5FA2"/>
    <w:rsid w:val="001B6B4B"/>
    <w:rsid w:val="001C51A6"/>
    <w:rsid w:val="001D27A1"/>
    <w:rsid w:val="0020409B"/>
    <w:rsid w:val="002052AA"/>
    <w:rsid w:val="002053EA"/>
    <w:rsid w:val="00211073"/>
    <w:rsid w:val="002173C1"/>
    <w:rsid w:val="00227A0F"/>
    <w:rsid w:val="00227BE3"/>
    <w:rsid w:val="002350B8"/>
    <w:rsid w:val="002417D2"/>
    <w:rsid w:val="00241BF2"/>
    <w:rsid w:val="00241F12"/>
    <w:rsid w:val="00242EB2"/>
    <w:rsid w:val="00247E44"/>
    <w:rsid w:val="00254003"/>
    <w:rsid w:val="0025748A"/>
    <w:rsid w:val="00264E74"/>
    <w:rsid w:val="00265D3F"/>
    <w:rsid w:val="00266A9A"/>
    <w:rsid w:val="00274A79"/>
    <w:rsid w:val="00274E65"/>
    <w:rsid w:val="00276DD4"/>
    <w:rsid w:val="002772BB"/>
    <w:rsid w:val="00287B3C"/>
    <w:rsid w:val="00291540"/>
    <w:rsid w:val="002B2144"/>
    <w:rsid w:val="002B3BB7"/>
    <w:rsid w:val="002C029D"/>
    <w:rsid w:val="002C2789"/>
    <w:rsid w:val="002D0810"/>
    <w:rsid w:val="002D1187"/>
    <w:rsid w:val="002D13CA"/>
    <w:rsid w:val="002D1E78"/>
    <w:rsid w:val="002D2F5F"/>
    <w:rsid w:val="002E3940"/>
    <w:rsid w:val="002F2C5F"/>
    <w:rsid w:val="002F4962"/>
    <w:rsid w:val="002F60B9"/>
    <w:rsid w:val="00306B5C"/>
    <w:rsid w:val="003115C3"/>
    <w:rsid w:val="00313A37"/>
    <w:rsid w:val="0032057A"/>
    <w:rsid w:val="00327D76"/>
    <w:rsid w:val="0034262E"/>
    <w:rsid w:val="00342904"/>
    <w:rsid w:val="003440FF"/>
    <w:rsid w:val="00352FCE"/>
    <w:rsid w:val="00361D43"/>
    <w:rsid w:val="00371C3A"/>
    <w:rsid w:val="00372566"/>
    <w:rsid w:val="00381A2C"/>
    <w:rsid w:val="00381B08"/>
    <w:rsid w:val="0039390F"/>
    <w:rsid w:val="003A2B54"/>
    <w:rsid w:val="003A68D8"/>
    <w:rsid w:val="003A6E1F"/>
    <w:rsid w:val="003B6719"/>
    <w:rsid w:val="003B7C70"/>
    <w:rsid w:val="003C04A9"/>
    <w:rsid w:val="003C3A6E"/>
    <w:rsid w:val="003C6919"/>
    <w:rsid w:val="003C7CC6"/>
    <w:rsid w:val="003D13A4"/>
    <w:rsid w:val="003E5A00"/>
    <w:rsid w:val="003F34D3"/>
    <w:rsid w:val="003F43BE"/>
    <w:rsid w:val="003F6F90"/>
    <w:rsid w:val="003F7FD2"/>
    <w:rsid w:val="0040049D"/>
    <w:rsid w:val="00402781"/>
    <w:rsid w:val="004104C9"/>
    <w:rsid w:val="004120C0"/>
    <w:rsid w:val="004227BB"/>
    <w:rsid w:val="00423173"/>
    <w:rsid w:val="004242D0"/>
    <w:rsid w:val="00425BBF"/>
    <w:rsid w:val="00436038"/>
    <w:rsid w:val="00442B8E"/>
    <w:rsid w:val="0044315D"/>
    <w:rsid w:val="00444EAC"/>
    <w:rsid w:val="00461B48"/>
    <w:rsid w:val="00461FAC"/>
    <w:rsid w:val="00466EB1"/>
    <w:rsid w:val="004725D4"/>
    <w:rsid w:val="0049516A"/>
    <w:rsid w:val="004A0FCC"/>
    <w:rsid w:val="004B1A05"/>
    <w:rsid w:val="004B47B7"/>
    <w:rsid w:val="004B5FD0"/>
    <w:rsid w:val="004B6E18"/>
    <w:rsid w:val="004C044E"/>
    <w:rsid w:val="004D599E"/>
    <w:rsid w:val="004D790F"/>
    <w:rsid w:val="004E4B9F"/>
    <w:rsid w:val="004F086B"/>
    <w:rsid w:val="004F6E55"/>
    <w:rsid w:val="00511305"/>
    <w:rsid w:val="00512926"/>
    <w:rsid w:val="00513996"/>
    <w:rsid w:val="00517DC9"/>
    <w:rsid w:val="005248DE"/>
    <w:rsid w:val="0053598F"/>
    <w:rsid w:val="005402B7"/>
    <w:rsid w:val="005418BE"/>
    <w:rsid w:val="00561534"/>
    <w:rsid w:val="0056155D"/>
    <w:rsid w:val="00564722"/>
    <w:rsid w:val="0056606F"/>
    <w:rsid w:val="00572BE1"/>
    <w:rsid w:val="0057509F"/>
    <w:rsid w:val="005751C0"/>
    <w:rsid w:val="00576BDD"/>
    <w:rsid w:val="0057779E"/>
    <w:rsid w:val="00594F9C"/>
    <w:rsid w:val="00597E10"/>
    <w:rsid w:val="005B44E9"/>
    <w:rsid w:val="005B7C2F"/>
    <w:rsid w:val="005D3475"/>
    <w:rsid w:val="005D5084"/>
    <w:rsid w:val="005E6DAD"/>
    <w:rsid w:val="005F265B"/>
    <w:rsid w:val="00602BA9"/>
    <w:rsid w:val="00607B7D"/>
    <w:rsid w:val="00616ABC"/>
    <w:rsid w:val="0062054F"/>
    <w:rsid w:val="00620613"/>
    <w:rsid w:val="00620919"/>
    <w:rsid w:val="00645C79"/>
    <w:rsid w:val="00653F1D"/>
    <w:rsid w:val="00656CD3"/>
    <w:rsid w:val="00661C7A"/>
    <w:rsid w:val="00670C85"/>
    <w:rsid w:val="00671F9F"/>
    <w:rsid w:val="00672D38"/>
    <w:rsid w:val="00673730"/>
    <w:rsid w:val="006762AC"/>
    <w:rsid w:val="00676E09"/>
    <w:rsid w:val="006836A1"/>
    <w:rsid w:val="006842EF"/>
    <w:rsid w:val="0068731B"/>
    <w:rsid w:val="00691772"/>
    <w:rsid w:val="00697441"/>
    <w:rsid w:val="006C3FA3"/>
    <w:rsid w:val="006D0DE1"/>
    <w:rsid w:val="006D4064"/>
    <w:rsid w:val="006D4513"/>
    <w:rsid w:val="006D6BC7"/>
    <w:rsid w:val="006F189E"/>
    <w:rsid w:val="006F3BA2"/>
    <w:rsid w:val="006F4D9B"/>
    <w:rsid w:val="00701644"/>
    <w:rsid w:val="00702DC9"/>
    <w:rsid w:val="007031D0"/>
    <w:rsid w:val="00707DD9"/>
    <w:rsid w:val="00716863"/>
    <w:rsid w:val="00730AD2"/>
    <w:rsid w:val="007335AA"/>
    <w:rsid w:val="00735907"/>
    <w:rsid w:val="00736FF2"/>
    <w:rsid w:val="007454B0"/>
    <w:rsid w:val="0074581D"/>
    <w:rsid w:val="00746F04"/>
    <w:rsid w:val="0075096B"/>
    <w:rsid w:val="00754EBA"/>
    <w:rsid w:val="0075798B"/>
    <w:rsid w:val="00763429"/>
    <w:rsid w:val="0078232C"/>
    <w:rsid w:val="007829D0"/>
    <w:rsid w:val="00785EE9"/>
    <w:rsid w:val="007909BB"/>
    <w:rsid w:val="00791590"/>
    <w:rsid w:val="00791E68"/>
    <w:rsid w:val="0079377F"/>
    <w:rsid w:val="00793ACD"/>
    <w:rsid w:val="007942D4"/>
    <w:rsid w:val="007A2519"/>
    <w:rsid w:val="007B1F95"/>
    <w:rsid w:val="007C1CAA"/>
    <w:rsid w:val="007C294D"/>
    <w:rsid w:val="007D45AA"/>
    <w:rsid w:val="007D5B2A"/>
    <w:rsid w:val="007E0A20"/>
    <w:rsid w:val="007E2911"/>
    <w:rsid w:val="007E438C"/>
    <w:rsid w:val="007E52AE"/>
    <w:rsid w:val="007F182A"/>
    <w:rsid w:val="007F1FE2"/>
    <w:rsid w:val="007F5C44"/>
    <w:rsid w:val="007F7C39"/>
    <w:rsid w:val="0080028D"/>
    <w:rsid w:val="00811DC0"/>
    <w:rsid w:val="00831387"/>
    <w:rsid w:val="0084312E"/>
    <w:rsid w:val="00846447"/>
    <w:rsid w:val="00846D03"/>
    <w:rsid w:val="00846E60"/>
    <w:rsid w:val="0085565F"/>
    <w:rsid w:val="00860941"/>
    <w:rsid w:val="008609C2"/>
    <w:rsid w:val="00862902"/>
    <w:rsid w:val="008630B7"/>
    <w:rsid w:val="00865C11"/>
    <w:rsid w:val="00876247"/>
    <w:rsid w:val="00882210"/>
    <w:rsid w:val="00883622"/>
    <w:rsid w:val="008862A7"/>
    <w:rsid w:val="008953DA"/>
    <w:rsid w:val="008A650C"/>
    <w:rsid w:val="008C1679"/>
    <w:rsid w:val="008C1AF0"/>
    <w:rsid w:val="008C75BE"/>
    <w:rsid w:val="008C7859"/>
    <w:rsid w:val="008D3AD0"/>
    <w:rsid w:val="008D5AFC"/>
    <w:rsid w:val="008D7124"/>
    <w:rsid w:val="008E449A"/>
    <w:rsid w:val="008F0240"/>
    <w:rsid w:val="008F492C"/>
    <w:rsid w:val="008F4A3F"/>
    <w:rsid w:val="008F64C9"/>
    <w:rsid w:val="00902A24"/>
    <w:rsid w:val="00910E25"/>
    <w:rsid w:val="00911CEC"/>
    <w:rsid w:val="00914DC7"/>
    <w:rsid w:val="0091708A"/>
    <w:rsid w:val="00917315"/>
    <w:rsid w:val="00917F38"/>
    <w:rsid w:val="00925FAF"/>
    <w:rsid w:val="0092732B"/>
    <w:rsid w:val="00930906"/>
    <w:rsid w:val="009343EE"/>
    <w:rsid w:val="0093481D"/>
    <w:rsid w:val="009456E0"/>
    <w:rsid w:val="00947776"/>
    <w:rsid w:val="00951EC2"/>
    <w:rsid w:val="00964BCF"/>
    <w:rsid w:val="00976293"/>
    <w:rsid w:val="009774CA"/>
    <w:rsid w:val="00985F32"/>
    <w:rsid w:val="00996F0C"/>
    <w:rsid w:val="009A13B9"/>
    <w:rsid w:val="009B2DA4"/>
    <w:rsid w:val="009C6C06"/>
    <w:rsid w:val="009D1038"/>
    <w:rsid w:val="009D43F3"/>
    <w:rsid w:val="009E0518"/>
    <w:rsid w:val="009E1996"/>
    <w:rsid w:val="009E6D07"/>
    <w:rsid w:val="009F00B0"/>
    <w:rsid w:val="009F2EDC"/>
    <w:rsid w:val="009F3E28"/>
    <w:rsid w:val="009F6DC5"/>
    <w:rsid w:val="009F791E"/>
    <w:rsid w:val="00A113AD"/>
    <w:rsid w:val="00A11665"/>
    <w:rsid w:val="00A14F57"/>
    <w:rsid w:val="00A152E9"/>
    <w:rsid w:val="00A20824"/>
    <w:rsid w:val="00A2337C"/>
    <w:rsid w:val="00A513EB"/>
    <w:rsid w:val="00A52842"/>
    <w:rsid w:val="00A52C9C"/>
    <w:rsid w:val="00A63749"/>
    <w:rsid w:val="00A63BDB"/>
    <w:rsid w:val="00A6658A"/>
    <w:rsid w:val="00A746F6"/>
    <w:rsid w:val="00A77F3F"/>
    <w:rsid w:val="00A809D7"/>
    <w:rsid w:val="00A838E0"/>
    <w:rsid w:val="00A85840"/>
    <w:rsid w:val="00A85F09"/>
    <w:rsid w:val="00A94632"/>
    <w:rsid w:val="00AA4CA6"/>
    <w:rsid w:val="00AB7592"/>
    <w:rsid w:val="00AC5E37"/>
    <w:rsid w:val="00AC68C1"/>
    <w:rsid w:val="00AD1A89"/>
    <w:rsid w:val="00AD7B23"/>
    <w:rsid w:val="00AE30F8"/>
    <w:rsid w:val="00AE3BA0"/>
    <w:rsid w:val="00B014B3"/>
    <w:rsid w:val="00B01903"/>
    <w:rsid w:val="00B02460"/>
    <w:rsid w:val="00B05261"/>
    <w:rsid w:val="00B14B5D"/>
    <w:rsid w:val="00B31EDE"/>
    <w:rsid w:val="00B37C79"/>
    <w:rsid w:val="00B41064"/>
    <w:rsid w:val="00B4139E"/>
    <w:rsid w:val="00B4355B"/>
    <w:rsid w:val="00B521B3"/>
    <w:rsid w:val="00B540AD"/>
    <w:rsid w:val="00B60981"/>
    <w:rsid w:val="00B60B1E"/>
    <w:rsid w:val="00B65D77"/>
    <w:rsid w:val="00B73487"/>
    <w:rsid w:val="00B753ED"/>
    <w:rsid w:val="00B756F4"/>
    <w:rsid w:val="00B77315"/>
    <w:rsid w:val="00B862CC"/>
    <w:rsid w:val="00B86B9F"/>
    <w:rsid w:val="00BA112D"/>
    <w:rsid w:val="00BA5654"/>
    <w:rsid w:val="00BB6412"/>
    <w:rsid w:val="00BC196B"/>
    <w:rsid w:val="00BC36B1"/>
    <w:rsid w:val="00BD2681"/>
    <w:rsid w:val="00BF15C1"/>
    <w:rsid w:val="00BF6770"/>
    <w:rsid w:val="00C0255C"/>
    <w:rsid w:val="00C112AE"/>
    <w:rsid w:val="00C113D9"/>
    <w:rsid w:val="00C13A31"/>
    <w:rsid w:val="00C16484"/>
    <w:rsid w:val="00C23542"/>
    <w:rsid w:val="00C3348F"/>
    <w:rsid w:val="00C47716"/>
    <w:rsid w:val="00C52192"/>
    <w:rsid w:val="00C57973"/>
    <w:rsid w:val="00C57C70"/>
    <w:rsid w:val="00C61250"/>
    <w:rsid w:val="00C75405"/>
    <w:rsid w:val="00C80E72"/>
    <w:rsid w:val="00C82BBE"/>
    <w:rsid w:val="00C837D7"/>
    <w:rsid w:val="00C84F30"/>
    <w:rsid w:val="00C90402"/>
    <w:rsid w:val="00C9557F"/>
    <w:rsid w:val="00CB546F"/>
    <w:rsid w:val="00CC2E98"/>
    <w:rsid w:val="00CC5893"/>
    <w:rsid w:val="00CD0302"/>
    <w:rsid w:val="00CD2206"/>
    <w:rsid w:val="00CD4176"/>
    <w:rsid w:val="00CD5AC8"/>
    <w:rsid w:val="00CE6040"/>
    <w:rsid w:val="00CF4A54"/>
    <w:rsid w:val="00CF6E03"/>
    <w:rsid w:val="00CF7360"/>
    <w:rsid w:val="00CF75B9"/>
    <w:rsid w:val="00D0229B"/>
    <w:rsid w:val="00D04315"/>
    <w:rsid w:val="00D12AA5"/>
    <w:rsid w:val="00D212DD"/>
    <w:rsid w:val="00D21CB3"/>
    <w:rsid w:val="00D251E7"/>
    <w:rsid w:val="00D33919"/>
    <w:rsid w:val="00D4005D"/>
    <w:rsid w:val="00D41B72"/>
    <w:rsid w:val="00D55805"/>
    <w:rsid w:val="00D5589C"/>
    <w:rsid w:val="00D60084"/>
    <w:rsid w:val="00D67A01"/>
    <w:rsid w:val="00D746BC"/>
    <w:rsid w:val="00D808C5"/>
    <w:rsid w:val="00DA3908"/>
    <w:rsid w:val="00DB24F6"/>
    <w:rsid w:val="00DB79F3"/>
    <w:rsid w:val="00DB7F80"/>
    <w:rsid w:val="00DC1787"/>
    <w:rsid w:val="00DC2E58"/>
    <w:rsid w:val="00DC7246"/>
    <w:rsid w:val="00DD3AB1"/>
    <w:rsid w:val="00DE4760"/>
    <w:rsid w:val="00DE74E1"/>
    <w:rsid w:val="00E004F6"/>
    <w:rsid w:val="00E059CC"/>
    <w:rsid w:val="00E06472"/>
    <w:rsid w:val="00E307F8"/>
    <w:rsid w:val="00E3519F"/>
    <w:rsid w:val="00E36B9D"/>
    <w:rsid w:val="00E425EC"/>
    <w:rsid w:val="00E51760"/>
    <w:rsid w:val="00E51BCF"/>
    <w:rsid w:val="00E54DE2"/>
    <w:rsid w:val="00E67429"/>
    <w:rsid w:val="00E67B2A"/>
    <w:rsid w:val="00E748BB"/>
    <w:rsid w:val="00E815B2"/>
    <w:rsid w:val="00E83E16"/>
    <w:rsid w:val="00E870B1"/>
    <w:rsid w:val="00E90AB7"/>
    <w:rsid w:val="00E9163F"/>
    <w:rsid w:val="00E94413"/>
    <w:rsid w:val="00EA131F"/>
    <w:rsid w:val="00EA4D85"/>
    <w:rsid w:val="00EA6454"/>
    <w:rsid w:val="00EB0D38"/>
    <w:rsid w:val="00EB188C"/>
    <w:rsid w:val="00EB1A5B"/>
    <w:rsid w:val="00EB5912"/>
    <w:rsid w:val="00EB6BAC"/>
    <w:rsid w:val="00EC1FDC"/>
    <w:rsid w:val="00EC2239"/>
    <w:rsid w:val="00EC4BDF"/>
    <w:rsid w:val="00EC72EE"/>
    <w:rsid w:val="00ED45A6"/>
    <w:rsid w:val="00EE0C66"/>
    <w:rsid w:val="00EE3792"/>
    <w:rsid w:val="00EE5383"/>
    <w:rsid w:val="00EE5458"/>
    <w:rsid w:val="00EE574B"/>
    <w:rsid w:val="00EE5CE7"/>
    <w:rsid w:val="00EF18DB"/>
    <w:rsid w:val="00EF5C57"/>
    <w:rsid w:val="00F06B58"/>
    <w:rsid w:val="00F12187"/>
    <w:rsid w:val="00F214CE"/>
    <w:rsid w:val="00F23A60"/>
    <w:rsid w:val="00F31579"/>
    <w:rsid w:val="00F31E93"/>
    <w:rsid w:val="00F37288"/>
    <w:rsid w:val="00F41E70"/>
    <w:rsid w:val="00F41EB5"/>
    <w:rsid w:val="00F45941"/>
    <w:rsid w:val="00F5113C"/>
    <w:rsid w:val="00F54979"/>
    <w:rsid w:val="00F61BA5"/>
    <w:rsid w:val="00F6309A"/>
    <w:rsid w:val="00F63882"/>
    <w:rsid w:val="00F66B06"/>
    <w:rsid w:val="00F71E6A"/>
    <w:rsid w:val="00F736AA"/>
    <w:rsid w:val="00F77AA8"/>
    <w:rsid w:val="00F80E97"/>
    <w:rsid w:val="00F814A5"/>
    <w:rsid w:val="00F835EA"/>
    <w:rsid w:val="00F84543"/>
    <w:rsid w:val="00F848DA"/>
    <w:rsid w:val="00F85F57"/>
    <w:rsid w:val="00F939AB"/>
    <w:rsid w:val="00F95877"/>
    <w:rsid w:val="00FA09DB"/>
    <w:rsid w:val="00FB3678"/>
    <w:rsid w:val="00FB3CF0"/>
    <w:rsid w:val="00FC7DF5"/>
    <w:rsid w:val="00FD5BAD"/>
    <w:rsid w:val="00FE0E0C"/>
    <w:rsid w:val="00FE2FF5"/>
    <w:rsid w:val="00FE3E2E"/>
    <w:rsid w:val="00FE5CD2"/>
    <w:rsid w:val="00FF3482"/>
    <w:rsid w:val="00FF3E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4C45374-3424-4BDB-9F69-ED9C2C8CB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BF2"/>
  </w:style>
  <w:style w:type="paragraph" w:styleId="Heading1">
    <w:name w:val="heading 1"/>
    <w:basedOn w:val="Normal"/>
    <w:next w:val="BodyCopy"/>
    <w:link w:val="Heading1Char"/>
    <w:uiPriority w:val="1"/>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7335AA"/>
    <w:pPr>
      <w:spacing w:before="240" w:after="16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paragraph" w:styleId="Heading5">
    <w:name w:val="heading 5"/>
    <w:basedOn w:val="Normal"/>
    <w:next w:val="Normal"/>
    <w:link w:val="Heading5Char"/>
    <w:uiPriority w:val="9"/>
    <w:unhideWhenUsed/>
    <w:qFormat/>
    <w:rsid w:val="00361D4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7335AA"/>
    <w:rPr>
      <w:rFonts w:ascii="Helvetica" w:eastAsiaTheme="majorEastAsia" w:hAnsi="Helvetica" w:cstheme="majorBidi"/>
      <w:b/>
      <w:bCs/>
      <w:color w:val="45545F"/>
      <w:sz w:val="28"/>
    </w:rPr>
  </w:style>
  <w:style w:type="paragraph" w:styleId="Header">
    <w:name w:val="header"/>
    <w:basedOn w:val="Normal"/>
    <w:link w:val="HeaderChar"/>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rsid w:val="00BD2681"/>
  </w:style>
  <w:style w:type="paragraph" w:styleId="Footer">
    <w:name w:val="footer"/>
    <w:basedOn w:val="Normal"/>
    <w:link w:val="FooterChar"/>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791590"/>
    <w:pPr>
      <w:shd w:val="clear" w:color="auto" w:fill="000000"/>
      <w:spacing w:before="240" w:after="240"/>
      <w:ind w:right="227"/>
    </w:pPr>
    <w:rPr>
      <w:b/>
      <w:sz w:val="32"/>
      <w:szCs w:val="28"/>
    </w:rPr>
  </w:style>
  <w:style w:type="paragraph" w:customStyle="1" w:styleId="ActivityNumbered">
    <w:name w:val="Activity Numbered"/>
    <w:basedOn w:val="BodyCopy"/>
    <w:rsid w:val="00D41B72"/>
    <w:pPr>
      <w:spacing w:before="360" w:after="240"/>
      <w:ind w:left="510" w:hanging="510"/>
    </w:pPr>
    <w:rPr>
      <w:noProof w:val="0"/>
    </w:rPr>
  </w:style>
  <w:style w:type="paragraph" w:customStyle="1" w:styleId="ActivityBullet1">
    <w:name w:val="Activity Bullet 1"/>
    <w:basedOn w:val="Bullet1"/>
    <w:qFormat/>
    <w:rsid w:val="00D41B72"/>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qFormat/>
    <w:rsid w:val="00791590"/>
    <w:pPr>
      <w:tabs>
        <w:tab w:val="right" w:leader="underscore" w:pos="9072"/>
      </w:tabs>
      <w:suppressAutoHyphens w:val="0"/>
      <w:ind w:left="510"/>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customStyle="1" w:styleId="Pa27">
    <w:name w:val="Pa27"/>
    <w:basedOn w:val="Normal"/>
    <w:next w:val="Normal"/>
    <w:uiPriority w:val="99"/>
    <w:rsid w:val="001C51A6"/>
    <w:pPr>
      <w:autoSpaceDE w:val="0"/>
      <w:autoSpaceDN w:val="0"/>
      <w:adjustRightInd w:val="0"/>
      <w:spacing w:after="0" w:line="481" w:lineRule="atLeast"/>
    </w:pPr>
    <w:rPr>
      <w:rFonts w:ascii="Chevin-Medium" w:hAnsi="Chevin-Medium"/>
      <w:sz w:val="24"/>
      <w:szCs w:val="24"/>
    </w:rPr>
  </w:style>
  <w:style w:type="paragraph" w:customStyle="1" w:styleId="Pa3">
    <w:name w:val="Pa3"/>
    <w:basedOn w:val="Normal"/>
    <w:next w:val="Normal"/>
    <w:uiPriority w:val="99"/>
    <w:rsid w:val="001C51A6"/>
    <w:pPr>
      <w:autoSpaceDE w:val="0"/>
      <w:autoSpaceDN w:val="0"/>
      <w:adjustRightInd w:val="0"/>
      <w:spacing w:after="0" w:line="221" w:lineRule="atLeast"/>
    </w:pPr>
    <w:rPr>
      <w:rFonts w:ascii="Chevin-Medium" w:hAnsi="Chevin-Medium"/>
      <w:sz w:val="24"/>
      <w:szCs w:val="24"/>
    </w:rPr>
  </w:style>
  <w:style w:type="paragraph" w:customStyle="1" w:styleId="Pa11">
    <w:name w:val="Pa11"/>
    <w:basedOn w:val="Normal"/>
    <w:next w:val="Normal"/>
    <w:uiPriority w:val="99"/>
    <w:rsid w:val="001C51A6"/>
    <w:pPr>
      <w:autoSpaceDE w:val="0"/>
      <w:autoSpaceDN w:val="0"/>
      <w:adjustRightInd w:val="0"/>
      <w:spacing w:after="0" w:line="221" w:lineRule="atLeast"/>
    </w:pPr>
    <w:rPr>
      <w:rFonts w:ascii="Chevin-Medium" w:hAnsi="Chevin-Medium"/>
      <w:sz w:val="24"/>
      <w:szCs w:val="24"/>
    </w:rPr>
  </w:style>
  <w:style w:type="character" w:customStyle="1" w:styleId="A7">
    <w:name w:val="A7"/>
    <w:uiPriority w:val="99"/>
    <w:rsid w:val="001C51A6"/>
    <w:rPr>
      <w:rFonts w:ascii="HelveticaNeueLT Std Lt Cn" w:hAnsi="HelveticaNeueLT Std Lt Cn" w:cs="HelveticaNeueLT Std Lt Cn"/>
      <w:color w:val="000000"/>
      <w:sz w:val="22"/>
      <w:szCs w:val="22"/>
    </w:rPr>
  </w:style>
  <w:style w:type="paragraph" w:customStyle="1" w:styleId="Pa17">
    <w:name w:val="Pa17"/>
    <w:basedOn w:val="Normal"/>
    <w:next w:val="Normal"/>
    <w:uiPriority w:val="99"/>
    <w:rsid w:val="001C51A6"/>
    <w:pPr>
      <w:autoSpaceDE w:val="0"/>
      <w:autoSpaceDN w:val="0"/>
      <w:adjustRightInd w:val="0"/>
      <w:spacing w:after="0" w:line="221" w:lineRule="atLeast"/>
    </w:pPr>
    <w:rPr>
      <w:rFonts w:ascii="Chevin-Medium" w:hAnsi="Chevin-Medium"/>
      <w:sz w:val="24"/>
      <w:szCs w:val="24"/>
    </w:rPr>
  </w:style>
  <w:style w:type="paragraph" w:customStyle="1" w:styleId="Pa12">
    <w:name w:val="Pa12"/>
    <w:basedOn w:val="Normal"/>
    <w:next w:val="Normal"/>
    <w:uiPriority w:val="99"/>
    <w:rsid w:val="001C51A6"/>
    <w:pPr>
      <w:autoSpaceDE w:val="0"/>
      <w:autoSpaceDN w:val="0"/>
      <w:adjustRightInd w:val="0"/>
      <w:spacing w:after="0" w:line="401" w:lineRule="atLeast"/>
    </w:pPr>
    <w:rPr>
      <w:rFonts w:ascii="Chevin-Medium" w:hAnsi="Chevin-Medium"/>
      <w:sz w:val="24"/>
      <w:szCs w:val="24"/>
    </w:rPr>
  </w:style>
  <w:style w:type="paragraph" w:customStyle="1" w:styleId="Pa15">
    <w:name w:val="Pa15"/>
    <w:basedOn w:val="Normal"/>
    <w:next w:val="Normal"/>
    <w:uiPriority w:val="99"/>
    <w:rsid w:val="001C51A6"/>
    <w:pPr>
      <w:autoSpaceDE w:val="0"/>
      <w:autoSpaceDN w:val="0"/>
      <w:adjustRightInd w:val="0"/>
      <w:spacing w:after="0" w:line="361" w:lineRule="atLeast"/>
    </w:pPr>
    <w:rPr>
      <w:rFonts w:ascii="Chevin-Medium" w:hAnsi="Chevin-Medium"/>
      <w:sz w:val="24"/>
      <w:szCs w:val="24"/>
    </w:rPr>
  </w:style>
  <w:style w:type="paragraph" w:styleId="ListParagraph">
    <w:name w:val="List Paragraph"/>
    <w:basedOn w:val="Normal"/>
    <w:uiPriority w:val="34"/>
    <w:qFormat/>
    <w:rsid w:val="00EF5C57"/>
    <w:pPr>
      <w:ind w:left="720"/>
      <w:contextualSpacing/>
    </w:pPr>
  </w:style>
  <w:style w:type="paragraph" w:customStyle="1" w:styleId="Pa30">
    <w:name w:val="Pa30"/>
    <w:basedOn w:val="Normal"/>
    <w:next w:val="Normal"/>
    <w:uiPriority w:val="99"/>
    <w:rsid w:val="00EF5C57"/>
    <w:pPr>
      <w:autoSpaceDE w:val="0"/>
      <w:autoSpaceDN w:val="0"/>
      <w:adjustRightInd w:val="0"/>
      <w:spacing w:after="0" w:line="401" w:lineRule="atLeast"/>
    </w:pPr>
    <w:rPr>
      <w:rFonts w:ascii="Chevin-Medium" w:hAnsi="Chevin-Medium"/>
      <w:sz w:val="24"/>
      <w:szCs w:val="24"/>
    </w:rPr>
  </w:style>
  <w:style w:type="character" w:customStyle="1" w:styleId="bodytxtChar">
    <w:name w:val="body txt Char"/>
    <w:basedOn w:val="DefaultParagraphFont"/>
    <w:link w:val="bodytxt"/>
    <w:locked/>
    <w:rsid w:val="0068731B"/>
    <w:rPr>
      <w:sz w:val="24"/>
      <w:szCs w:val="24"/>
      <w:lang w:val="en-US" w:eastAsia="en-US"/>
    </w:rPr>
  </w:style>
  <w:style w:type="paragraph" w:customStyle="1" w:styleId="bodytxt">
    <w:name w:val="body txt"/>
    <w:basedOn w:val="Normal"/>
    <w:link w:val="bodytxtChar"/>
    <w:qFormat/>
    <w:rsid w:val="0068731B"/>
    <w:pPr>
      <w:spacing w:before="120" w:after="120" w:line="240" w:lineRule="auto"/>
    </w:pPr>
    <w:rPr>
      <w:sz w:val="24"/>
      <w:szCs w:val="24"/>
      <w:lang w:val="en-US" w:eastAsia="en-US"/>
    </w:rPr>
  </w:style>
  <w:style w:type="paragraph" w:customStyle="1" w:styleId="Pa31">
    <w:name w:val="Pa31"/>
    <w:basedOn w:val="Normal"/>
    <w:next w:val="Normal"/>
    <w:uiPriority w:val="99"/>
    <w:rsid w:val="00CC2E98"/>
    <w:pPr>
      <w:autoSpaceDE w:val="0"/>
      <w:autoSpaceDN w:val="0"/>
      <w:adjustRightInd w:val="0"/>
      <w:spacing w:after="0" w:line="221" w:lineRule="atLeast"/>
    </w:pPr>
    <w:rPr>
      <w:rFonts w:ascii="HelveticaNeueLT Std Cn" w:hAnsi="HelveticaNeueLT Std Cn"/>
      <w:sz w:val="24"/>
      <w:szCs w:val="24"/>
    </w:rPr>
  </w:style>
  <w:style w:type="paragraph" w:customStyle="1" w:styleId="Pa25">
    <w:name w:val="Pa25"/>
    <w:basedOn w:val="Normal"/>
    <w:next w:val="Normal"/>
    <w:uiPriority w:val="99"/>
    <w:rsid w:val="00CC2E98"/>
    <w:pPr>
      <w:autoSpaceDE w:val="0"/>
      <w:autoSpaceDN w:val="0"/>
      <w:adjustRightInd w:val="0"/>
      <w:spacing w:after="0" w:line="221" w:lineRule="atLeast"/>
    </w:pPr>
    <w:rPr>
      <w:rFonts w:ascii="HelveticaNeueLT Std Cn" w:hAnsi="HelveticaNeueLT Std Cn"/>
      <w:sz w:val="24"/>
      <w:szCs w:val="24"/>
    </w:rPr>
  </w:style>
  <w:style w:type="paragraph" w:styleId="BodyText">
    <w:name w:val="Body Text"/>
    <w:basedOn w:val="Normal"/>
    <w:link w:val="BodyTextChar"/>
    <w:uiPriority w:val="1"/>
    <w:qFormat/>
    <w:rsid w:val="00361D43"/>
    <w:pPr>
      <w:widowControl w:val="0"/>
      <w:spacing w:before="64" w:after="0" w:line="240" w:lineRule="auto"/>
      <w:ind w:left="678"/>
    </w:pPr>
    <w:rPr>
      <w:rFonts w:ascii="Verdana" w:eastAsia="Verdana" w:hAnsi="Verdana"/>
      <w:sz w:val="20"/>
      <w:szCs w:val="20"/>
      <w:lang w:val="en-US" w:eastAsia="en-US"/>
    </w:rPr>
  </w:style>
  <w:style w:type="character" w:customStyle="1" w:styleId="BodyTextChar">
    <w:name w:val="Body Text Char"/>
    <w:basedOn w:val="DefaultParagraphFont"/>
    <w:link w:val="BodyText"/>
    <w:uiPriority w:val="1"/>
    <w:rsid w:val="00361D43"/>
    <w:rPr>
      <w:rFonts w:ascii="Verdana" w:eastAsia="Verdana" w:hAnsi="Verdana"/>
      <w:sz w:val="20"/>
      <w:szCs w:val="20"/>
      <w:lang w:val="en-US" w:eastAsia="en-US"/>
    </w:rPr>
  </w:style>
  <w:style w:type="character" w:customStyle="1" w:styleId="Heading5Char">
    <w:name w:val="Heading 5 Char"/>
    <w:basedOn w:val="DefaultParagraphFont"/>
    <w:link w:val="Heading5"/>
    <w:uiPriority w:val="9"/>
    <w:rsid w:val="00361D43"/>
    <w:rPr>
      <w:rFonts w:asciiTheme="majorHAnsi" w:eastAsiaTheme="majorEastAsia" w:hAnsiTheme="majorHAnsi" w:cstheme="majorBidi"/>
      <w:color w:val="243F60" w:themeColor="accent1" w:themeShade="7F"/>
    </w:rPr>
  </w:style>
  <w:style w:type="paragraph" w:customStyle="1" w:styleId="TableParagraph">
    <w:name w:val="Table Paragraph"/>
    <w:basedOn w:val="Normal"/>
    <w:uiPriority w:val="1"/>
    <w:qFormat/>
    <w:rsid w:val="00E815B2"/>
    <w:pPr>
      <w:widowControl w:val="0"/>
      <w:spacing w:after="0" w:line="240" w:lineRule="auto"/>
    </w:pPr>
    <w:rPr>
      <w:rFonts w:eastAsiaTheme="minorHAnsi"/>
      <w:lang w:val="en-US" w:eastAsia="en-US"/>
    </w:rPr>
  </w:style>
  <w:style w:type="numbering" w:customStyle="1" w:styleId="NoList1">
    <w:name w:val="No List1"/>
    <w:next w:val="NoList"/>
    <w:uiPriority w:val="99"/>
    <w:semiHidden/>
    <w:unhideWhenUsed/>
    <w:rsid w:val="00763429"/>
  </w:style>
  <w:style w:type="paragraph" w:customStyle="1" w:styleId="LV2BodyCopy">
    <w:name w:val="LV2 Body Copy"/>
    <w:basedOn w:val="Normal"/>
    <w:link w:val="LV2BodyCopyChar"/>
    <w:qFormat/>
    <w:rsid w:val="00763429"/>
    <w:pPr>
      <w:spacing w:before="60"/>
      <w:ind w:left="964"/>
      <w:jc w:val="both"/>
    </w:pPr>
    <w:rPr>
      <w:rFonts w:ascii="Helvetica" w:eastAsia="Calibri" w:hAnsi="Helvetica"/>
      <w:lang w:val="en-SG" w:eastAsia="en-US"/>
    </w:rPr>
  </w:style>
  <w:style w:type="character" w:customStyle="1" w:styleId="LV2BodyCopyChar">
    <w:name w:val="LV2 Body Copy Char"/>
    <w:basedOn w:val="DefaultParagraphFont"/>
    <w:link w:val="LV2BodyCopy"/>
    <w:rsid w:val="00763429"/>
    <w:rPr>
      <w:rFonts w:ascii="Helvetica" w:eastAsia="Calibri" w:hAnsi="Helvetica"/>
      <w:lang w:val="en-SG" w:eastAsia="en-US"/>
    </w:rPr>
  </w:style>
  <w:style w:type="paragraph" w:customStyle="1" w:styleId="Title1">
    <w:name w:val="Title1"/>
    <w:basedOn w:val="Normal"/>
    <w:next w:val="Normal"/>
    <w:uiPriority w:val="10"/>
    <w:qFormat/>
    <w:rsid w:val="00763429"/>
    <w:pPr>
      <w:spacing w:before="240" w:after="240" w:line="240" w:lineRule="auto"/>
      <w:jc w:val="right"/>
    </w:pPr>
    <w:rPr>
      <w:rFonts w:ascii="Calibri" w:eastAsia="Times New Roman" w:hAnsi="Calibri" w:cs="Times New Roman"/>
      <w:b/>
      <w:color w:val="FFFFFF"/>
      <w:spacing w:val="5"/>
      <w:kern w:val="28"/>
      <w:sz w:val="26"/>
      <w:szCs w:val="52"/>
      <w:lang w:eastAsia="en-US"/>
    </w:rPr>
  </w:style>
  <w:style w:type="character" w:customStyle="1" w:styleId="TitleChar">
    <w:name w:val="Title Char"/>
    <w:basedOn w:val="DefaultParagraphFont"/>
    <w:link w:val="Title"/>
    <w:uiPriority w:val="10"/>
    <w:rsid w:val="00763429"/>
    <w:rPr>
      <w:rFonts w:ascii="Calibri" w:eastAsia="Times New Roman" w:hAnsi="Calibri" w:cs="Times New Roman"/>
      <w:b/>
      <w:color w:val="FFFFFF"/>
      <w:spacing w:val="5"/>
      <w:kern w:val="28"/>
      <w:sz w:val="26"/>
      <w:szCs w:val="52"/>
      <w:lang w:val="en-AU"/>
    </w:rPr>
  </w:style>
  <w:style w:type="paragraph" w:styleId="TOC2">
    <w:name w:val="toc 2"/>
    <w:basedOn w:val="Normal"/>
    <w:next w:val="Normal"/>
    <w:uiPriority w:val="39"/>
    <w:rsid w:val="00763429"/>
    <w:pPr>
      <w:tabs>
        <w:tab w:val="left" w:pos="1134"/>
        <w:tab w:val="right" w:leader="dot" w:pos="8789"/>
      </w:tabs>
      <w:spacing w:after="100" w:line="240" w:lineRule="auto"/>
      <w:ind w:left="1134" w:hanging="567"/>
    </w:pPr>
    <w:rPr>
      <w:rFonts w:ascii="Helvetica" w:eastAsia="Calibri" w:hAnsi="Helvetica"/>
      <w:noProof/>
      <w:sz w:val="20"/>
      <w:lang w:val="en-SG" w:eastAsia="en-US"/>
    </w:rPr>
  </w:style>
  <w:style w:type="paragraph" w:styleId="TOC3">
    <w:name w:val="toc 3"/>
    <w:basedOn w:val="Normal"/>
    <w:next w:val="Normal"/>
    <w:uiPriority w:val="39"/>
    <w:rsid w:val="00763429"/>
    <w:pPr>
      <w:tabs>
        <w:tab w:val="left" w:pos="1701"/>
        <w:tab w:val="right" w:leader="dot" w:pos="8789"/>
      </w:tabs>
      <w:spacing w:after="100"/>
      <w:ind w:left="1701" w:right="571" w:hanging="567"/>
    </w:pPr>
    <w:rPr>
      <w:rFonts w:ascii="Helvetica" w:eastAsia="Calibri" w:hAnsi="Helvetica"/>
      <w:sz w:val="20"/>
      <w:lang w:val="en-SG" w:eastAsia="en-US"/>
    </w:rPr>
  </w:style>
  <w:style w:type="paragraph" w:styleId="TOC4">
    <w:name w:val="toc 4"/>
    <w:basedOn w:val="Normal"/>
    <w:next w:val="Normal"/>
    <w:uiPriority w:val="39"/>
    <w:rsid w:val="00763429"/>
    <w:pPr>
      <w:tabs>
        <w:tab w:val="left" w:pos="2268"/>
        <w:tab w:val="right" w:leader="dot" w:pos="8789"/>
      </w:tabs>
      <w:spacing w:after="100"/>
      <w:ind w:left="2268" w:right="571" w:hanging="567"/>
    </w:pPr>
    <w:rPr>
      <w:rFonts w:ascii="Helvetica" w:eastAsia="Calibri" w:hAnsi="Helvetica"/>
      <w:i/>
      <w:noProof/>
      <w:lang w:val="en-SG" w:eastAsia="en-US"/>
    </w:rPr>
  </w:style>
  <w:style w:type="paragraph" w:customStyle="1" w:styleId="LV2Bullet">
    <w:name w:val="LV2 Bullet"/>
    <w:basedOn w:val="Normal"/>
    <w:link w:val="LV2BulletChar"/>
    <w:qFormat/>
    <w:rsid w:val="00763429"/>
    <w:pPr>
      <w:numPr>
        <w:numId w:val="7"/>
      </w:numPr>
    </w:pPr>
    <w:rPr>
      <w:rFonts w:ascii="Helvetica" w:eastAsia="Calibri" w:hAnsi="Helvetica"/>
      <w:lang w:val="en-SG" w:eastAsia="en-US"/>
    </w:rPr>
  </w:style>
  <w:style w:type="character" w:customStyle="1" w:styleId="LV2BulletChar">
    <w:name w:val="LV2 Bullet Char"/>
    <w:basedOn w:val="DefaultParagraphFont"/>
    <w:link w:val="LV2Bullet"/>
    <w:rsid w:val="00763429"/>
    <w:rPr>
      <w:rFonts w:ascii="Helvetica" w:eastAsia="Calibri" w:hAnsi="Helvetica"/>
      <w:lang w:val="en-SG" w:eastAsia="en-US"/>
    </w:rPr>
  </w:style>
  <w:style w:type="paragraph" w:styleId="FootnoteText">
    <w:name w:val="footnote text"/>
    <w:basedOn w:val="Normal"/>
    <w:link w:val="FootnoteTextChar"/>
    <w:semiHidden/>
    <w:rsid w:val="00763429"/>
    <w:pPr>
      <w:spacing w:after="0" w:line="240" w:lineRule="auto"/>
    </w:pPr>
    <w:rPr>
      <w:rFonts w:ascii="Helvetica" w:eastAsia="Times New Roman" w:hAnsi="Helvetica" w:cs="Times New Roman"/>
      <w:sz w:val="20"/>
      <w:szCs w:val="20"/>
      <w:lang w:eastAsia="en-US"/>
    </w:rPr>
  </w:style>
  <w:style w:type="character" w:customStyle="1" w:styleId="FootnoteTextChar">
    <w:name w:val="Footnote Text Char"/>
    <w:basedOn w:val="DefaultParagraphFont"/>
    <w:link w:val="FootnoteText"/>
    <w:semiHidden/>
    <w:rsid w:val="00763429"/>
    <w:rPr>
      <w:rFonts w:ascii="Helvetica" w:eastAsia="Times New Roman" w:hAnsi="Helvetica" w:cs="Times New Roman"/>
      <w:sz w:val="20"/>
      <w:szCs w:val="20"/>
      <w:lang w:eastAsia="en-US"/>
    </w:rPr>
  </w:style>
  <w:style w:type="character" w:styleId="FootnoteReference">
    <w:name w:val="footnote reference"/>
    <w:basedOn w:val="DefaultParagraphFont"/>
    <w:semiHidden/>
    <w:rsid w:val="00763429"/>
    <w:rPr>
      <w:rFonts w:ascii="Helvetica" w:hAnsi="Helvetica"/>
      <w:sz w:val="18"/>
      <w:vertAlign w:val="superscript"/>
    </w:rPr>
  </w:style>
  <w:style w:type="character" w:customStyle="1" w:styleId="BodyCopyChar">
    <w:name w:val="Body Copy Char"/>
    <w:basedOn w:val="LV2BodyCopyChar"/>
    <w:rsid w:val="00763429"/>
    <w:rPr>
      <w:rFonts w:ascii="Helvetica" w:eastAsia="Calibri" w:hAnsi="Helvetica"/>
      <w:lang w:val="en-SG" w:eastAsia="en-US"/>
    </w:rPr>
  </w:style>
  <w:style w:type="paragraph" w:customStyle="1" w:styleId="LV3Bodycopy">
    <w:name w:val="LV3 Body copy"/>
    <w:basedOn w:val="BodyCopy"/>
    <w:link w:val="LV3BodycopyChar"/>
    <w:qFormat/>
    <w:rsid w:val="00763429"/>
    <w:pPr>
      <w:suppressAutoHyphens w:val="0"/>
      <w:spacing w:after="120"/>
      <w:ind w:left="1361"/>
    </w:pPr>
    <w:rPr>
      <w:rFonts w:cs="Times New Roman"/>
      <w:noProof w:val="0"/>
      <w:szCs w:val="22"/>
      <w:lang w:val="en-SG" w:eastAsia="en-US"/>
    </w:rPr>
  </w:style>
  <w:style w:type="character" w:customStyle="1" w:styleId="LV3BodycopyChar">
    <w:name w:val="LV3 Body copy Char"/>
    <w:basedOn w:val="BodyCopyChar"/>
    <w:link w:val="LV3Bodycopy"/>
    <w:rsid w:val="00763429"/>
    <w:rPr>
      <w:rFonts w:ascii="Helvetica" w:eastAsia="Calibri" w:hAnsi="Helvetica" w:cs="Times New Roman"/>
      <w:lang w:val="en-SG" w:eastAsia="en-US"/>
    </w:rPr>
  </w:style>
  <w:style w:type="paragraph" w:customStyle="1" w:styleId="LV4Bodytext">
    <w:name w:val="LV4 Body text"/>
    <w:basedOn w:val="LV3Bodycopy"/>
    <w:link w:val="LV4BodytextChar"/>
    <w:qFormat/>
    <w:rsid w:val="00763429"/>
    <w:pPr>
      <w:ind w:left="1646"/>
    </w:pPr>
    <w:rPr>
      <w:lang w:bidi="en-US"/>
    </w:rPr>
  </w:style>
  <w:style w:type="character" w:customStyle="1" w:styleId="LV4BodytextChar">
    <w:name w:val="LV4 Body text Char"/>
    <w:basedOn w:val="LV3BodycopyChar"/>
    <w:link w:val="LV4Bodytext"/>
    <w:rsid w:val="00763429"/>
    <w:rPr>
      <w:rFonts w:ascii="Helvetica" w:eastAsia="Calibri" w:hAnsi="Helvetica" w:cs="Times New Roman"/>
      <w:lang w:val="en-SG" w:eastAsia="en-US" w:bidi="en-US"/>
    </w:rPr>
  </w:style>
  <w:style w:type="character" w:styleId="Strong">
    <w:name w:val="Strong"/>
    <w:basedOn w:val="DefaultParagraphFont"/>
    <w:uiPriority w:val="22"/>
    <w:qFormat/>
    <w:rsid w:val="00763429"/>
    <w:rPr>
      <w:b/>
      <w:bCs/>
    </w:rPr>
  </w:style>
  <w:style w:type="paragraph" w:customStyle="1" w:styleId="LV3Bullet">
    <w:name w:val="LV3 Bullet"/>
    <w:basedOn w:val="LV2Bullet"/>
    <w:link w:val="LV3BulletChar"/>
    <w:qFormat/>
    <w:rsid w:val="00763429"/>
    <w:pPr>
      <w:ind w:left="1718"/>
    </w:pPr>
  </w:style>
  <w:style w:type="character" w:customStyle="1" w:styleId="LV3BulletChar">
    <w:name w:val="LV3 Bullet Char"/>
    <w:basedOn w:val="DefaultParagraphFont"/>
    <w:link w:val="LV3Bullet"/>
    <w:rsid w:val="00763429"/>
    <w:rPr>
      <w:rFonts w:ascii="Helvetica" w:eastAsia="Calibri" w:hAnsi="Helvetica"/>
      <w:lang w:val="en-SG" w:eastAsia="en-US"/>
    </w:rPr>
  </w:style>
  <w:style w:type="paragraph" w:customStyle="1" w:styleId="Tableheading0">
    <w:name w:val="Table heading"/>
    <w:basedOn w:val="LV4Bodytext"/>
    <w:next w:val="TableText"/>
    <w:link w:val="TableheadingChar"/>
    <w:qFormat/>
    <w:rsid w:val="00763429"/>
    <w:pPr>
      <w:spacing w:after="80"/>
      <w:ind w:left="0"/>
    </w:pPr>
    <w:rPr>
      <w:rFonts w:eastAsia="Times New Roman"/>
      <w:b/>
      <w:color w:val="FFFFFF"/>
      <w:sz w:val="20"/>
      <w:szCs w:val="20"/>
      <w:lang w:val="en-AU" w:eastAsia="zh-CN"/>
    </w:rPr>
  </w:style>
  <w:style w:type="character" w:customStyle="1" w:styleId="TableheadingChar">
    <w:name w:val="Table heading Char"/>
    <w:basedOn w:val="DefaultParagraphFont"/>
    <w:link w:val="Tableheading0"/>
    <w:rsid w:val="00763429"/>
    <w:rPr>
      <w:rFonts w:ascii="Helvetica" w:eastAsia="Times New Roman" w:hAnsi="Helvetica" w:cs="Times New Roman"/>
      <w:b/>
      <w:color w:val="FFFFFF"/>
      <w:sz w:val="20"/>
      <w:szCs w:val="20"/>
      <w:lang w:eastAsia="zh-CN" w:bidi="en-US"/>
    </w:rPr>
  </w:style>
  <w:style w:type="paragraph" w:customStyle="1" w:styleId="LV4Bullet">
    <w:name w:val="LV4 Bullet"/>
    <w:basedOn w:val="LV4Bodytext"/>
    <w:link w:val="LV4BulletChar"/>
    <w:qFormat/>
    <w:rsid w:val="00763429"/>
    <w:pPr>
      <w:numPr>
        <w:numId w:val="8"/>
      </w:numPr>
      <w:tabs>
        <w:tab w:val="clear" w:pos="2155"/>
        <w:tab w:val="num" w:pos="2043"/>
      </w:tabs>
      <w:ind w:left="2043"/>
    </w:pPr>
  </w:style>
  <w:style w:type="character" w:customStyle="1" w:styleId="LV4BulletChar">
    <w:name w:val="LV4 Bullet Char"/>
    <w:basedOn w:val="LV2BulletChar"/>
    <w:link w:val="LV4Bullet"/>
    <w:rsid w:val="00763429"/>
    <w:rPr>
      <w:rFonts w:ascii="Helvetica" w:eastAsia="Calibri" w:hAnsi="Helvetica" w:cs="Times New Roman"/>
      <w:lang w:val="en-SG" w:eastAsia="en-US" w:bidi="en-US"/>
    </w:rPr>
  </w:style>
  <w:style w:type="paragraph" w:customStyle="1" w:styleId="Figure">
    <w:name w:val="Figure"/>
    <w:basedOn w:val="Normal"/>
    <w:qFormat/>
    <w:rsid w:val="00763429"/>
    <w:pPr>
      <w:ind w:left="1780"/>
    </w:pPr>
    <w:rPr>
      <w:rFonts w:ascii="Helvetica" w:eastAsia="Calibri" w:hAnsi="Helvetica"/>
      <w:b/>
      <w:bCs/>
      <w:color w:val="244061"/>
      <w:sz w:val="20"/>
      <w:szCs w:val="20"/>
      <w:lang w:eastAsia="en-US"/>
    </w:rPr>
  </w:style>
  <w:style w:type="paragraph" w:customStyle="1" w:styleId="LV4Bulletbold">
    <w:name w:val="LV4 Bullet bold"/>
    <w:basedOn w:val="LV4Bullet"/>
    <w:link w:val="LV4BulletboldChar"/>
    <w:qFormat/>
    <w:rsid w:val="00763429"/>
    <w:pPr>
      <w:numPr>
        <w:numId w:val="0"/>
      </w:numPr>
      <w:ind w:left="2115" w:hanging="357"/>
    </w:pPr>
    <w:rPr>
      <w:b/>
    </w:rPr>
  </w:style>
  <w:style w:type="character" w:customStyle="1" w:styleId="LV4BulletboldChar">
    <w:name w:val="LV4 Bullet bold Char"/>
    <w:basedOn w:val="LV4BulletChar"/>
    <w:link w:val="LV4Bulletbold"/>
    <w:rsid w:val="00763429"/>
    <w:rPr>
      <w:rFonts w:ascii="Helvetica" w:eastAsia="Calibri" w:hAnsi="Helvetica" w:cs="Times New Roman"/>
      <w:b/>
      <w:lang w:val="en-SG" w:eastAsia="en-US" w:bidi="en-US"/>
    </w:rPr>
  </w:style>
  <w:style w:type="paragraph" w:customStyle="1" w:styleId="Caption1">
    <w:name w:val="Caption1"/>
    <w:basedOn w:val="Normal"/>
    <w:next w:val="Normal"/>
    <w:uiPriority w:val="35"/>
    <w:semiHidden/>
    <w:qFormat/>
    <w:rsid w:val="00763429"/>
    <w:pPr>
      <w:spacing w:line="240" w:lineRule="auto"/>
      <w:ind w:left="1531"/>
    </w:pPr>
    <w:rPr>
      <w:rFonts w:ascii="Helvetica" w:eastAsia="Calibri" w:hAnsi="Helvetica"/>
      <w:b/>
      <w:bCs/>
      <w:color w:val="244061"/>
      <w:sz w:val="20"/>
      <w:szCs w:val="20"/>
      <w:lang w:val="en-SG" w:eastAsia="en-US"/>
    </w:rPr>
  </w:style>
  <w:style w:type="paragraph" w:customStyle="1" w:styleId="LV5Bullet">
    <w:name w:val="LV5 Bullet"/>
    <w:basedOn w:val="Normal"/>
    <w:link w:val="LV5BulletChar"/>
    <w:qFormat/>
    <w:rsid w:val="00763429"/>
    <w:pPr>
      <w:numPr>
        <w:numId w:val="9"/>
      </w:numPr>
      <w:spacing w:before="60" w:after="240" w:line="240" w:lineRule="auto"/>
    </w:pPr>
    <w:rPr>
      <w:rFonts w:ascii="Helvetica" w:eastAsia="SimSun" w:hAnsi="Helvetica" w:cs="Times New Roman"/>
      <w:szCs w:val="20"/>
      <w:lang w:eastAsia="zh-CN" w:bidi="en-US"/>
    </w:rPr>
  </w:style>
  <w:style w:type="character" w:customStyle="1" w:styleId="LV5BulletChar">
    <w:name w:val="LV5 Bullet Char"/>
    <w:basedOn w:val="DefaultParagraphFont"/>
    <w:link w:val="LV5Bullet"/>
    <w:rsid w:val="00763429"/>
    <w:rPr>
      <w:rFonts w:ascii="Helvetica" w:eastAsia="SimSun" w:hAnsi="Helvetica" w:cs="Times New Roman"/>
      <w:szCs w:val="20"/>
      <w:lang w:eastAsia="zh-CN" w:bidi="en-US"/>
    </w:rPr>
  </w:style>
  <w:style w:type="paragraph" w:customStyle="1" w:styleId="Mainbodybold">
    <w:name w:val="Main body bold"/>
    <w:basedOn w:val="Normal"/>
    <w:link w:val="MainbodyboldChar"/>
    <w:rsid w:val="00763429"/>
    <w:pPr>
      <w:spacing w:before="120" w:after="120" w:line="240" w:lineRule="auto"/>
    </w:pPr>
    <w:rPr>
      <w:rFonts w:ascii="Arial" w:eastAsia="Times New Roman" w:hAnsi="Arial" w:cs="Times New Roman"/>
      <w:b/>
      <w:szCs w:val="20"/>
      <w:lang w:eastAsia="en-US"/>
    </w:rPr>
  </w:style>
  <w:style w:type="character" w:customStyle="1" w:styleId="MainbodyboldChar">
    <w:name w:val="Main body bold Char"/>
    <w:basedOn w:val="DefaultParagraphFont"/>
    <w:link w:val="Mainbodybold"/>
    <w:rsid w:val="00763429"/>
    <w:rPr>
      <w:rFonts w:ascii="Arial" w:eastAsia="Times New Roman" w:hAnsi="Arial" w:cs="Times New Roman"/>
      <w:b/>
      <w:szCs w:val="20"/>
      <w:lang w:eastAsia="en-US"/>
    </w:rPr>
  </w:style>
  <w:style w:type="paragraph" w:customStyle="1" w:styleId="Mainbodytext">
    <w:name w:val="Main body text"/>
    <w:basedOn w:val="Normal"/>
    <w:link w:val="MainbodytextChar"/>
    <w:rsid w:val="00763429"/>
    <w:pPr>
      <w:spacing w:before="120" w:after="120" w:line="240" w:lineRule="auto"/>
    </w:pPr>
    <w:rPr>
      <w:rFonts w:ascii="Helvetica" w:eastAsia="Times New Roman" w:hAnsi="Helvetica" w:cs="Times New Roman"/>
      <w:szCs w:val="20"/>
      <w:lang w:eastAsia="en-US"/>
    </w:rPr>
  </w:style>
  <w:style w:type="character" w:customStyle="1" w:styleId="MainbodytextChar">
    <w:name w:val="Main body text Char"/>
    <w:basedOn w:val="DefaultParagraphFont"/>
    <w:link w:val="Mainbodytext"/>
    <w:rsid w:val="00763429"/>
    <w:rPr>
      <w:rFonts w:ascii="Helvetica" w:eastAsia="Times New Roman" w:hAnsi="Helvetica" w:cs="Times New Roman"/>
      <w:szCs w:val="20"/>
      <w:lang w:eastAsia="en-US"/>
    </w:rPr>
  </w:style>
  <w:style w:type="paragraph" w:customStyle="1" w:styleId="Tabletextbold0">
    <w:name w:val="Table text bold"/>
    <w:basedOn w:val="TableText"/>
    <w:link w:val="TabletextboldChar0"/>
    <w:qFormat/>
    <w:rsid w:val="00DD3AB1"/>
    <w:pPr>
      <w:suppressAutoHyphens w:val="0"/>
      <w:autoSpaceDE w:val="0"/>
      <w:autoSpaceDN w:val="0"/>
      <w:spacing w:before="60" w:after="60"/>
    </w:pPr>
    <w:rPr>
      <w:rFonts w:eastAsia="Times New Roman" w:cs="Arial"/>
      <w:b/>
      <w:szCs w:val="20"/>
      <w:lang w:eastAsia="zh-CN"/>
    </w:rPr>
  </w:style>
  <w:style w:type="character" w:customStyle="1" w:styleId="TabletextboldChar0">
    <w:name w:val="Table text bold Char"/>
    <w:basedOn w:val="TableTextChar"/>
    <w:link w:val="Tabletextbold0"/>
    <w:rsid w:val="00DD3AB1"/>
    <w:rPr>
      <w:rFonts w:ascii="Helvetica" w:eastAsia="Times New Roman" w:hAnsi="Helvetica" w:cs="Arial"/>
      <w:b/>
      <w:noProof/>
      <w:sz w:val="20"/>
      <w:szCs w:val="20"/>
      <w:lang w:eastAsia="zh-CN"/>
    </w:rPr>
  </w:style>
  <w:style w:type="paragraph" w:customStyle="1" w:styleId="BulletL6">
    <w:name w:val="Bullet L6"/>
    <w:basedOn w:val="LV5Bullet"/>
    <w:link w:val="BulletL6Char"/>
    <w:qFormat/>
    <w:rsid w:val="00763429"/>
    <w:pPr>
      <w:tabs>
        <w:tab w:val="clear" w:pos="2517"/>
      </w:tabs>
      <w:ind w:left="2832" w:hanging="360"/>
    </w:pPr>
  </w:style>
  <w:style w:type="character" w:customStyle="1" w:styleId="BulletL6Char">
    <w:name w:val="Bullet L6 Char"/>
    <w:basedOn w:val="LV5BulletChar"/>
    <w:link w:val="BulletL6"/>
    <w:rsid w:val="00763429"/>
    <w:rPr>
      <w:rFonts w:ascii="Helvetica" w:eastAsia="SimSun" w:hAnsi="Helvetica" w:cs="Times New Roman"/>
      <w:szCs w:val="20"/>
      <w:lang w:eastAsia="zh-CN" w:bidi="en-US"/>
    </w:rPr>
  </w:style>
  <w:style w:type="paragraph" w:customStyle="1" w:styleId="L6BodyCopy">
    <w:name w:val="L6 Body Copy"/>
    <w:basedOn w:val="Normal"/>
    <w:link w:val="L6BodyCopyChar"/>
    <w:qFormat/>
    <w:rsid w:val="00763429"/>
    <w:pPr>
      <w:spacing w:before="60"/>
      <w:ind w:left="2472"/>
      <w:jc w:val="both"/>
    </w:pPr>
    <w:rPr>
      <w:rFonts w:ascii="Helvetica" w:eastAsia="Calibri" w:hAnsi="Helvetica"/>
      <w:lang w:val="en-SG" w:eastAsia="en-US" w:bidi="en-US"/>
    </w:rPr>
  </w:style>
  <w:style w:type="character" w:customStyle="1" w:styleId="L6BodyCopyChar">
    <w:name w:val="L6 Body Copy Char"/>
    <w:basedOn w:val="DefaultParagraphFont"/>
    <w:link w:val="L6BodyCopy"/>
    <w:rsid w:val="00763429"/>
    <w:rPr>
      <w:rFonts w:ascii="Helvetica" w:eastAsia="Calibri" w:hAnsi="Helvetica"/>
      <w:lang w:val="en-SG" w:eastAsia="en-US" w:bidi="en-US"/>
    </w:rPr>
  </w:style>
  <w:style w:type="paragraph" w:customStyle="1" w:styleId="TabletextBullet">
    <w:name w:val="Table text Bullet"/>
    <w:basedOn w:val="Tabletextbold0"/>
    <w:link w:val="TabletextBulletChar"/>
    <w:qFormat/>
    <w:rsid w:val="00763429"/>
    <w:pPr>
      <w:numPr>
        <w:numId w:val="11"/>
      </w:numPr>
      <w:ind w:left="357" w:hanging="357"/>
    </w:pPr>
  </w:style>
  <w:style w:type="character" w:customStyle="1" w:styleId="TabletextBulletChar">
    <w:name w:val="Table text Bullet Char"/>
    <w:basedOn w:val="TabletextboldChar0"/>
    <w:link w:val="TabletextBullet"/>
    <w:rsid w:val="00763429"/>
    <w:rPr>
      <w:rFonts w:ascii="Helvetica" w:eastAsia="Times New Roman" w:hAnsi="Helvetica" w:cs="Arial"/>
      <w:b/>
      <w:noProof/>
      <w:sz w:val="20"/>
      <w:szCs w:val="20"/>
      <w:lang w:eastAsia="zh-CN"/>
    </w:rPr>
  </w:style>
  <w:style w:type="paragraph" w:customStyle="1" w:styleId="Citation">
    <w:name w:val="Citation"/>
    <w:basedOn w:val="FootnoteText"/>
    <w:link w:val="CitationChar"/>
    <w:qFormat/>
    <w:rsid w:val="00763429"/>
    <w:rPr>
      <w:rFonts w:ascii="Arial" w:hAnsi="Arial"/>
      <w:sz w:val="16"/>
      <w:szCs w:val="16"/>
    </w:rPr>
  </w:style>
  <w:style w:type="character" w:customStyle="1" w:styleId="CitationChar">
    <w:name w:val="Citation Char"/>
    <w:basedOn w:val="FootnoteTextChar"/>
    <w:link w:val="Citation"/>
    <w:rsid w:val="00763429"/>
    <w:rPr>
      <w:rFonts w:ascii="Arial" w:eastAsia="Times New Roman" w:hAnsi="Arial" w:cs="Times New Roman"/>
      <w:sz w:val="16"/>
      <w:szCs w:val="16"/>
      <w:lang w:eastAsia="en-US"/>
    </w:rPr>
  </w:style>
  <w:style w:type="character" w:styleId="Emphasis">
    <w:name w:val="Emphasis"/>
    <w:basedOn w:val="DefaultParagraphFont"/>
    <w:uiPriority w:val="20"/>
    <w:qFormat/>
    <w:rsid w:val="00763429"/>
    <w:rPr>
      <w:b/>
      <w:bCs/>
      <w:i w:val="0"/>
      <w:iCs w:val="0"/>
    </w:rPr>
  </w:style>
  <w:style w:type="paragraph" w:customStyle="1" w:styleId="L2Bulletbold">
    <w:name w:val="L2 Bullet bold"/>
    <w:basedOn w:val="LV3Bullet"/>
    <w:link w:val="L2BulletboldChar"/>
    <w:qFormat/>
    <w:rsid w:val="00763429"/>
    <w:pPr>
      <w:numPr>
        <w:numId w:val="0"/>
      </w:numPr>
      <w:tabs>
        <w:tab w:val="num" w:pos="1758"/>
      </w:tabs>
      <w:ind w:left="1920" w:hanging="357"/>
    </w:pPr>
    <w:rPr>
      <w:b/>
      <w:noProof/>
      <w:lang w:eastAsia="zh-CN"/>
    </w:rPr>
  </w:style>
  <w:style w:type="character" w:customStyle="1" w:styleId="L2BulletboldChar">
    <w:name w:val="L2 Bullet bold Char"/>
    <w:basedOn w:val="LV2BulletChar"/>
    <w:link w:val="L2Bulletbold"/>
    <w:rsid w:val="00763429"/>
    <w:rPr>
      <w:rFonts w:ascii="Helvetica" w:eastAsia="Calibri" w:hAnsi="Helvetica"/>
      <w:b/>
      <w:noProof/>
      <w:lang w:val="en-SG" w:eastAsia="zh-CN"/>
    </w:rPr>
  </w:style>
  <w:style w:type="paragraph" w:customStyle="1" w:styleId="Quotation">
    <w:name w:val="Quotation"/>
    <w:basedOn w:val="LV4Bodytext"/>
    <w:link w:val="QuotationChar"/>
    <w:qFormat/>
    <w:rsid w:val="00763429"/>
    <w:pPr>
      <w:shd w:val="clear" w:color="auto" w:fill="E36C0A"/>
      <w:ind w:left="1701"/>
      <w:jc w:val="right"/>
    </w:pPr>
    <w:rPr>
      <w:rFonts w:ascii="Calibri" w:hAnsi="Calibri"/>
      <w:b/>
      <w:i/>
      <w:color w:val="FFFFFF"/>
    </w:rPr>
  </w:style>
  <w:style w:type="character" w:customStyle="1" w:styleId="QuotationChar">
    <w:name w:val="Quotation Char"/>
    <w:basedOn w:val="LV4BodytextChar"/>
    <w:link w:val="Quotation"/>
    <w:rsid w:val="00763429"/>
    <w:rPr>
      <w:rFonts w:ascii="Calibri" w:eastAsia="Calibri" w:hAnsi="Calibri" w:cs="Times New Roman"/>
      <w:b/>
      <w:i/>
      <w:color w:val="FFFFFF"/>
      <w:shd w:val="clear" w:color="auto" w:fill="E36C0A"/>
      <w:lang w:val="en-SG" w:eastAsia="en-US" w:bidi="en-US"/>
    </w:rPr>
  </w:style>
  <w:style w:type="paragraph" w:customStyle="1" w:styleId="LV5Bodycopy">
    <w:name w:val="LV5 Body copy"/>
    <w:basedOn w:val="LV4Bodytext"/>
    <w:link w:val="LV5BodycopyChar"/>
    <w:qFormat/>
    <w:rsid w:val="00763429"/>
    <w:pPr>
      <w:ind w:left="2155"/>
    </w:pPr>
  </w:style>
  <w:style w:type="character" w:customStyle="1" w:styleId="LV5BodycopyChar">
    <w:name w:val="LV5 Body copy Char"/>
    <w:basedOn w:val="LV4BodytextChar"/>
    <w:link w:val="LV5Bodycopy"/>
    <w:rsid w:val="00763429"/>
    <w:rPr>
      <w:rFonts w:ascii="Helvetica" w:eastAsia="Calibri" w:hAnsi="Helvetica" w:cs="Times New Roman"/>
      <w:lang w:val="en-SG" w:eastAsia="en-US" w:bidi="en-US"/>
    </w:rPr>
  </w:style>
  <w:style w:type="paragraph" w:customStyle="1" w:styleId="TableTextBoldCenter">
    <w:name w:val="Table Text Bold Center"/>
    <w:basedOn w:val="Normal"/>
    <w:qFormat/>
    <w:rsid w:val="00763429"/>
    <w:pPr>
      <w:autoSpaceDE w:val="0"/>
      <w:autoSpaceDN w:val="0"/>
      <w:adjustRightInd w:val="0"/>
      <w:spacing w:before="60" w:after="120" w:line="240" w:lineRule="auto"/>
      <w:jc w:val="center"/>
    </w:pPr>
    <w:rPr>
      <w:rFonts w:ascii="Helvetica" w:eastAsia="Calibri" w:hAnsi="Helvetica" w:cs="Helvetica"/>
      <w:b/>
      <w:lang w:eastAsia="en-US"/>
    </w:rPr>
  </w:style>
  <w:style w:type="paragraph" w:customStyle="1" w:styleId="TableTextSmallSizeBold">
    <w:name w:val="Table Text Small Size Bold"/>
    <w:basedOn w:val="TableText"/>
    <w:qFormat/>
    <w:rsid w:val="00763429"/>
    <w:pPr>
      <w:suppressAutoHyphens w:val="0"/>
      <w:autoSpaceDE w:val="0"/>
      <w:autoSpaceDN w:val="0"/>
      <w:adjustRightInd w:val="0"/>
      <w:spacing w:before="60" w:after="60"/>
    </w:pPr>
    <w:rPr>
      <w:rFonts w:cs="Helvetica"/>
      <w:b/>
      <w:noProof w:val="0"/>
      <w:sz w:val="16"/>
      <w:lang w:val="en-US" w:eastAsia="en-US"/>
    </w:rPr>
  </w:style>
  <w:style w:type="paragraph" w:customStyle="1" w:styleId="TableTextSmallSize">
    <w:name w:val="Table Text Small Size"/>
    <w:basedOn w:val="TableTextSmallSizeBold"/>
    <w:qFormat/>
    <w:rsid w:val="00763429"/>
    <w:rPr>
      <w:b w:val="0"/>
    </w:rPr>
  </w:style>
  <w:style w:type="paragraph" w:customStyle="1" w:styleId="TOC51">
    <w:name w:val="TOC 51"/>
    <w:basedOn w:val="Normal"/>
    <w:next w:val="Normal"/>
    <w:autoRedefine/>
    <w:uiPriority w:val="39"/>
    <w:unhideWhenUsed/>
    <w:rsid w:val="00763429"/>
    <w:pPr>
      <w:spacing w:after="100"/>
      <w:ind w:left="880"/>
    </w:pPr>
    <w:rPr>
      <w:lang w:eastAsia="en-US"/>
    </w:rPr>
  </w:style>
  <w:style w:type="paragraph" w:customStyle="1" w:styleId="TOC61">
    <w:name w:val="TOC 61"/>
    <w:basedOn w:val="Normal"/>
    <w:next w:val="Normal"/>
    <w:autoRedefine/>
    <w:uiPriority w:val="39"/>
    <w:unhideWhenUsed/>
    <w:rsid w:val="00763429"/>
    <w:pPr>
      <w:spacing w:after="100"/>
      <w:ind w:left="1100"/>
    </w:pPr>
    <w:rPr>
      <w:lang w:eastAsia="en-US"/>
    </w:rPr>
  </w:style>
  <w:style w:type="paragraph" w:customStyle="1" w:styleId="TOC71">
    <w:name w:val="TOC 71"/>
    <w:basedOn w:val="Normal"/>
    <w:next w:val="Normal"/>
    <w:autoRedefine/>
    <w:uiPriority w:val="39"/>
    <w:unhideWhenUsed/>
    <w:rsid w:val="00763429"/>
    <w:pPr>
      <w:spacing w:after="100"/>
      <w:ind w:left="1320"/>
    </w:pPr>
    <w:rPr>
      <w:lang w:eastAsia="en-US"/>
    </w:rPr>
  </w:style>
  <w:style w:type="paragraph" w:customStyle="1" w:styleId="TOC81">
    <w:name w:val="TOC 81"/>
    <w:basedOn w:val="Normal"/>
    <w:next w:val="Normal"/>
    <w:autoRedefine/>
    <w:uiPriority w:val="39"/>
    <w:unhideWhenUsed/>
    <w:rsid w:val="00763429"/>
    <w:pPr>
      <w:spacing w:after="100"/>
      <w:ind w:left="1540"/>
    </w:pPr>
    <w:rPr>
      <w:lang w:eastAsia="en-US"/>
    </w:rPr>
  </w:style>
  <w:style w:type="paragraph" w:customStyle="1" w:styleId="TOC91">
    <w:name w:val="TOC 91"/>
    <w:basedOn w:val="Normal"/>
    <w:next w:val="Normal"/>
    <w:autoRedefine/>
    <w:uiPriority w:val="39"/>
    <w:unhideWhenUsed/>
    <w:rsid w:val="00763429"/>
    <w:pPr>
      <w:spacing w:after="100"/>
      <w:ind w:left="1760"/>
    </w:pPr>
    <w:rPr>
      <w:lang w:eastAsia="en-US"/>
    </w:rPr>
  </w:style>
  <w:style w:type="paragraph" w:customStyle="1" w:styleId="PolicyHeading">
    <w:name w:val="Policy Heading"/>
    <w:basedOn w:val="Normal"/>
    <w:locked/>
    <w:rsid w:val="00763429"/>
    <w:pPr>
      <w:widowControl w:val="0"/>
      <w:spacing w:before="240" w:after="240" w:line="240" w:lineRule="auto"/>
      <w:jc w:val="both"/>
    </w:pPr>
    <w:rPr>
      <w:rFonts w:ascii="Arial" w:eastAsia="Times New Roman" w:hAnsi="Arial" w:cs="Times New Roman"/>
      <w:b/>
      <w:bCs/>
      <w:sz w:val="28"/>
      <w:szCs w:val="20"/>
    </w:rPr>
  </w:style>
  <w:style w:type="paragraph" w:customStyle="1" w:styleId="PolicySubHeading">
    <w:name w:val="Policy Sub Heading"/>
    <w:basedOn w:val="Normal"/>
    <w:locked/>
    <w:rsid w:val="00763429"/>
    <w:pPr>
      <w:widowControl w:val="0"/>
      <w:spacing w:before="240" w:after="120" w:line="240" w:lineRule="auto"/>
      <w:jc w:val="both"/>
    </w:pPr>
    <w:rPr>
      <w:rFonts w:ascii="Arial" w:eastAsia="Times New Roman" w:hAnsi="Arial" w:cs="Arial"/>
      <w:szCs w:val="24"/>
      <w:u w:val="single"/>
    </w:rPr>
  </w:style>
  <w:style w:type="paragraph" w:customStyle="1" w:styleId="PolicyDotpoints">
    <w:name w:val="Policy Dot points"/>
    <w:basedOn w:val="Normal"/>
    <w:rsid w:val="00763429"/>
    <w:pPr>
      <w:widowControl w:val="0"/>
      <w:numPr>
        <w:numId w:val="10"/>
      </w:numPr>
      <w:spacing w:before="80" w:after="80" w:line="240" w:lineRule="auto"/>
      <w:jc w:val="both"/>
    </w:pPr>
    <w:rPr>
      <w:rFonts w:ascii="Arial" w:eastAsia="Times New Roman" w:hAnsi="Arial" w:cs="Times New Roman"/>
      <w:szCs w:val="20"/>
    </w:rPr>
  </w:style>
  <w:style w:type="paragraph" w:customStyle="1" w:styleId="BulletL1">
    <w:name w:val="Bullet L1"/>
    <w:basedOn w:val="LV2Bullet"/>
    <w:qFormat/>
    <w:rsid w:val="00763429"/>
    <w:pPr>
      <w:numPr>
        <w:numId w:val="12"/>
      </w:numPr>
      <w:spacing w:before="60" w:after="120" w:line="240" w:lineRule="auto"/>
      <w:ind w:left="1230"/>
    </w:pPr>
  </w:style>
  <w:style w:type="paragraph" w:customStyle="1" w:styleId="OLDTableText">
    <w:name w:val="OLD Table Text"/>
    <w:basedOn w:val="BodyCopy"/>
    <w:autoRedefine/>
    <w:qFormat/>
    <w:rsid w:val="00763429"/>
    <w:pPr>
      <w:spacing w:before="0" w:after="0"/>
      <w:ind w:left="113"/>
    </w:pPr>
    <w:rPr>
      <w:sz w:val="20"/>
      <w:szCs w:val="22"/>
      <w:lang w:val="en-US"/>
    </w:rPr>
  </w:style>
  <w:style w:type="character" w:styleId="FollowedHyperlink">
    <w:name w:val="FollowedHyperlink"/>
    <w:basedOn w:val="DefaultParagraphFont"/>
    <w:semiHidden/>
    <w:rsid w:val="00763429"/>
    <w:rPr>
      <w:color w:val="0000FF"/>
      <w:u w:val="single"/>
    </w:rPr>
  </w:style>
  <w:style w:type="paragraph" w:customStyle="1" w:styleId="Headline">
    <w:name w:val="Headline"/>
    <w:basedOn w:val="Normal"/>
    <w:rsid w:val="00763429"/>
    <w:pPr>
      <w:spacing w:after="560" w:line="560" w:lineRule="exact"/>
    </w:pPr>
    <w:rPr>
      <w:rFonts w:ascii="Helvetica" w:eastAsia="Times New Roman" w:hAnsi="Helvetica" w:cs="Times New Roman"/>
      <w:sz w:val="56"/>
      <w:szCs w:val="24"/>
      <w:lang w:val="en-US" w:eastAsia="en-US"/>
    </w:rPr>
  </w:style>
  <w:style w:type="paragraph" w:customStyle="1" w:styleId="NumberedList1">
    <w:name w:val="Numbered List 1"/>
    <w:basedOn w:val="BulletL1"/>
    <w:qFormat/>
    <w:rsid w:val="00763429"/>
    <w:pPr>
      <w:numPr>
        <w:ilvl w:val="1"/>
        <w:numId w:val="19"/>
      </w:numPr>
      <w:ind w:left="2041" w:hanging="425"/>
    </w:pPr>
    <w:rPr>
      <w:lang w:val="en-AU"/>
    </w:rPr>
  </w:style>
  <w:style w:type="character" w:styleId="PageNumber">
    <w:name w:val="page number"/>
    <w:basedOn w:val="DefaultParagraphFont"/>
    <w:rsid w:val="00763429"/>
  </w:style>
  <w:style w:type="paragraph" w:customStyle="1" w:styleId="Style1">
    <w:name w:val="Style 1"/>
    <w:rsid w:val="00763429"/>
    <w:pPr>
      <w:widowControl w:val="0"/>
      <w:autoSpaceDE w:val="0"/>
      <w:autoSpaceDN w:val="0"/>
      <w:spacing w:after="0" w:line="240" w:lineRule="auto"/>
    </w:pPr>
    <w:rPr>
      <w:rFonts w:ascii="Times New Roman" w:eastAsia="SimSun" w:hAnsi="Times New Roman" w:cs="Times New Roman"/>
      <w:sz w:val="20"/>
      <w:szCs w:val="20"/>
      <w:lang w:val="en-US" w:eastAsia="en-US"/>
    </w:rPr>
  </w:style>
  <w:style w:type="character" w:customStyle="1" w:styleId="CharacterStyle1">
    <w:name w:val="Character Style 1"/>
    <w:rsid w:val="00763429"/>
    <w:rPr>
      <w:rFonts w:ascii="Arial" w:hAnsi="Arial" w:cs="Arial"/>
      <w:sz w:val="22"/>
      <w:szCs w:val="22"/>
    </w:rPr>
  </w:style>
  <w:style w:type="paragraph" w:customStyle="1" w:styleId="Style2">
    <w:name w:val="Style 2"/>
    <w:rsid w:val="00763429"/>
    <w:pPr>
      <w:widowControl w:val="0"/>
      <w:autoSpaceDE w:val="0"/>
      <w:autoSpaceDN w:val="0"/>
      <w:spacing w:before="72" w:after="0" w:line="208" w:lineRule="auto"/>
      <w:ind w:left="216"/>
    </w:pPr>
    <w:rPr>
      <w:rFonts w:ascii="Arial Narrow" w:eastAsia="SimSun" w:hAnsi="Arial Narrow" w:cs="Arial Narrow"/>
      <w:sz w:val="26"/>
      <w:szCs w:val="26"/>
      <w:lang w:val="en-US" w:eastAsia="en-US"/>
    </w:rPr>
  </w:style>
  <w:style w:type="paragraph" w:customStyle="1" w:styleId="Style5">
    <w:name w:val="Style 5"/>
    <w:rsid w:val="00763429"/>
    <w:pPr>
      <w:widowControl w:val="0"/>
      <w:autoSpaceDE w:val="0"/>
      <w:autoSpaceDN w:val="0"/>
      <w:adjustRightInd w:val="0"/>
      <w:spacing w:after="0" w:line="240" w:lineRule="auto"/>
    </w:pPr>
    <w:rPr>
      <w:rFonts w:ascii="Arial" w:eastAsia="SimSun" w:hAnsi="Arial" w:cs="Arial"/>
      <w:spacing w:val="-5"/>
      <w:lang w:val="en-US" w:eastAsia="en-US"/>
    </w:rPr>
  </w:style>
  <w:style w:type="character" w:customStyle="1" w:styleId="CharacterStyle2">
    <w:name w:val="Character Style 2"/>
    <w:rsid w:val="00763429"/>
    <w:rPr>
      <w:rFonts w:ascii="Arial" w:hAnsi="Arial" w:cs="Arial"/>
      <w:spacing w:val="-5"/>
      <w:sz w:val="22"/>
      <w:szCs w:val="22"/>
    </w:rPr>
  </w:style>
  <w:style w:type="paragraph" w:styleId="ListBullet">
    <w:name w:val="List Bullet"/>
    <w:basedOn w:val="Normal"/>
    <w:rsid w:val="00763429"/>
    <w:pPr>
      <w:numPr>
        <w:numId w:val="14"/>
      </w:numPr>
      <w:spacing w:after="240" w:line="240" w:lineRule="auto"/>
    </w:pPr>
    <w:rPr>
      <w:rFonts w:ascii="Times New Roman" w:eastAsia="SimSun" w:hAnsi="Times New Roman" w:cs="Times New Roman"/>
      <w:sz w:val="24"/>
      <w:szCs w:val="20"/>
      <w:lang w:eastAsia="zh-CN"/>
    </w:rPr>
  </w:style>
  <w:style w:type="paragraph" w:customStyle="1" w:styleId="BodyText1">
    <w:name w:val="Body Text1"/>
    <w:basedOn w:val="Normal"/>
    <w:rsid w:val="00763429"/>
    <w:pPr>
      <w:autoSpaceDE w:val="0"/>
      <w:autoSpaceDN w:val="0"/>
      <w:adjustRightInd w:val="0"/>
      <w:spacing w:after="283" w:line="240" w:lineRule="auto"/>
      <w:ind w:left="1701"/>
    </w:pPr>
    <w:rPr>
      <w:rFonts w:ascii="Helvetica 35 Thin" w:eastAsia="Times New Roman" w:hAnsi="Helvetica 35 Thin" w:cs="Times New Roman"/>
      <w:color w:val="000000"/>
      <w:szCs w:val="20"/>
      <w:lang w:val="en-US" w:eastAsia="en-US"/>
    </w:rPr>
  </w:style>
  <w:style w:type="paragraph" w:customStyle="1" w:styleId="Bulletlistplainbullet">
    <w:name w:val="Bullet list (plain bullet)"/>
    <w:basedOn w:val="Normal"/>
    <w:rsid w:val="00763429"/>
    <w:pPr>
      <w:numPr>
        <w:numId w:val="15"/>
      </w:numPr>
      <w:tabs>
        <w:tab w:val="clear" w:pos="2421"/>
        <w:tab w:val="num" w:pos="2268"/>
      </w:tabs>
      <w:spacing w:after="120" w:line="240" w:lineRule="auto"/>
      <w:ind w:left="2268" w:hanging="567"/>
    </w:pPr>
    <w:rPr>
      <w:rFonts w:ascii="Helvetica 35 Thin" w:eastAsia="Times New Roman" w:hAnsi="Helvetica 35 Thin" w:cs="Times New Roman"/>
      <w:szCs w:val="24"/>
      <w:lang w:eastAsia="en-US"/>
    </w:rPr>
  </w:style>
  <w:style w:type="paragraph" w:customStyle="1" w:styleId="ActivityLines">
    <w:name w:val="Activity Lines"/>
    <w:basedOn w:val="Normal"/>
    <w:rsid w:val="00763429"/>
    <w:pPr>
      <w:tabs>
        <w:tab w:val="right" w:leader="dot" w:pos="8640"/>
      </w:tabs>
      <w:spacing w:after="120" w:line="240" w:lineRule="auto"/>
      <w:ind w:left="1440"/>
    </w:pPr>
    <w:rPr>
      <w:rFonts w:ascii="Arial" w:eastAsia="Times New Roman" w:hAnsi="Arial" w:cs="Times New Roman"/>
      <w:szCs w:val="20"/>
      <w:lang w:eastAsia="en-US"/>
    </w:rPr>
  </w:style>
  <w:style w:type="paragraph" w:customStyle="1" w:styleId="Hangingindent">
    <w:name w:val="Hanging indent"/>
    <w:rsid w:val="00763429"/>
    <w:pPr>
      <w:tabs>
        <w:tab w:val="left" w:pos="2268"/>
      </w:tabs>
      <w:snapToGrid w:val="0"/>
      <w:spacing w:line="240" w:lineRule="auto"/>
      <w:ind w:left="2002" w:hanging="562"/>
      <w:jc w:val="both"/>
    </w:pPr>
    <w:rPr>
      <w:rFonts w:ascii="Arial" w:eastAsia="Times New Roman" w:hAnsi="Arial" w:cs="Times New Roman"/>
      <w:szCs w:val="20"/>
      <w:lang w:eastAsia="en-US"/>
    </w:rPr>
  </w:style>
  <w:style w:type="paragraph" w:customStyle="1" w:styleId="FirstPara">
    <w:name w:val="First Para"/>
    <w:basedOn w:val="Normal"/>
    <w:rsid w:val="00763429"/>
    <w:pPr>
      <w:autoSpaceDE w:val="0"/>
      <w:autoSpaceDN w:val="0"/>
      <w:adjustRightInd w:val="0"/>
      <w:spacing w:after="120" w:line="240" w:lineRule="auto"/>
      <w:ind w:left="1701"/>
    </w:pPr>
    <w:rPr>
      <w:rFonts w:ascii="Helvetica 35 Thin" w:eastAsia="Times New Roman" w:hAnsi="Helvetica 35 Thin" w:cs="Times New Roman"/>
      <w:color w:val="000000"/>
      <w:szCs w:val="20"/>
      <w:lang w:val="en-US" w:eastAsia="en-US"/>
    </w:rPr>
  </w:style>
  <w:style w:type="paragraph" w:customStyle="1" w:styleId="Bulletlistintro">
    <w:name w:val="Bullet list intro:"/>
    <w:basedOn w:val="Normal"/>
    <w:rsid w:val="00763429"/>
    <w:pPr>
      <w:autoSpaceDE w:val="0"/>
      <w:autoSpaceDN w:val="0"/>
      <w:adjustRightInd w:val="0"/>
      <w:spacing w:before="60" w:after="120" w:line="240" w:lineRule="auto"/>
      <w:ind w:left="1701"/>
    </w:pPr>
    <w:rPr>
      <w:rFonts w:ascii="Helvetica 35 Thin" w:eastAsia="Times New Roman" w:hAnsi="Helvetica 35 Thin" w:cs="Times New Roman"/>
      <w:color w:val="000000"/>
      <w:szCs w:val="20"/>
      <w:lang w:val="en-US" w:eastAsia="en-US"/>
    </w:rPr>
  </w:style>
  <w:style w:type="paragraph" w:customStyle="1" w:styleId="BulletlistLastitem">
    <w:name w:val="Bullet list (Last item)"/>
    <w:basedOn w:val="Bulletlistplainbullet"/>
    <w:rsid w:val="00763429"/>
    <w:pPr>
      <w:numPr>
        <w:numId w:val="13"/>
      </w:numPr>
      <w:tabs>
        <w:tab w:val="left" w:pos="2268"/>
      </w:tabs>
      <w:spacing w:after="240"/>
      <w:ind w:left="2268" w:hanging="567"/>
    </w:pPr>
    <w:rPr>
      <w:szCs w:val="20"/>
    </w:rPr>
  </w:style>
  <w:style w:type="paragraph" w:customStyle="1" w:styleId="BulletlistHyphen">
    <w:name w:val="Bullet list (Hyphen)"/>
    <w:basedOn w:val="Normal"/>
    <w:rsid w:val="00763429"/>
    <w:pPr>
      <w:numPr>
        <w:numId w:val="16"/>
      </w:numPr>
      <w:tabs>
        <w:tab w:val="clear" w:pos="4706"/>
        <w:tab w:val="left" w:pos="2835"/>
      </w:tabs>
      <w:spacing w:after="120" w:line="240" w:lineRule="auto"/>
      <w:ind w:left="2835" w:hanging="567"/>
    </w:pPr>
    <w:rPr>
      <w:rFonts w:ascii="Helvetica 35 Thin" w:eastAsia="Times New Roman" w:hAnsi="Helvetica 35 Thin" w:cs="Times New Roman"/>
      <w:szCs w:val="20"/>
      <w:lang w:eastAsia="en-US"/>
    </w:rPr>
  </w:style>
  <w:style w:type="paragraph" w:customStyle="1" w:styleId="BulletL2">
    <w:name w:val="Bullet L2"/>
    <w:basedOn w:val="LV2Bullet"/>
    <w:qFormat/>
    <w:rsid w:val="00763429"/>
    <w:pPr>
      <w:numPr>
        <w:numId w:val="17"/>
      </w:numPr>
      <w:spacing w:before="80" w:after="120" w:line="240" w:lineRule="auto"/>
      <w:ind w:left="714" w:hanging="357"/>
    </w:pPr>
  </w:style>
  <w:style w:type="paragraph" w:customStyle="1" w:styleId="BulletL3">
    <w:name w:val="Bullet L3"/>
    <w:basedOn w:val="LV3Bullet"/>
    <w:qFormat/>
    <w:rsid w:val="00763429"/>
    <w:pPr>
      <w:numPr>
        <w:numId w:val="18"/>
      </w:numPr>
      <w:spacing w:before="60" w:after="120" w:line="240" w:lineRule="auto"/>
      <w:ind w:left="720"/>
    </w:pPr>
  </w:style>
  <w:style w:type="character" w:customStyle="1" w:styleId="edition">
    <w:name w:val="edition"/>
    <w:basedOn w:val="DefaultParagraphFont"/>
    <w:rsid w:val="00763429"/>
  </w:style>
  <w:style w:type="paragraph" w:customStyle="1" w:styleId="Headerright0">
    <w:name w:val="Header right"/>
    <w:basedOn w:val="Header"/>
    <w:qFormat/>
    <w:rsid w:val="00763429"/>
    <w:pPr>
      <w:pBdr>
        <w:bottom w:val="single" w:sz="4" w:space="1" w:color="auto"/>
      </w:pBdr>
      <w:tabs>
        <w:tab w:val="clear" w:pos="4513"/>
        <w:tab w:val="clear" w:pos="9026"/>
        <w:tab w:val="center" w:pos="4680"/>
        <w:tab w:val="right" w:pos="9360"/>
      </w:tabs>
      <w:jc w:val="right"/>
    </w:pPr>
    <w:rPr>
      <w:rFonts w:ascii="Helvetica" w:eastAsia="Calibri" w:hAnsi="Helvetica"/>
      <w:sz w:val="18"/>
      <w:lang w:val="en-US" w:eastAsia="en-US"/>
    </w:rPr>
  </w:style>
  <w:style w:type="paragraph" w:customStyle="1" w:styleId="Headerleft0">
    <w:name w:val="Header left"/>
    <w:basedOn w:val="Headerright0"/>
    <w:qFormat/>
    <w:rsid w:val="00763429"/>
    <w:pPr>
      <w:jc w:val="left"/>
    </w:pPr>
  </w:style>
  <w:style w:type="character" w:styleId="CommentReference">
    <w:name w:val="annotation reference"/>
    <w:basedOn w:val="DefaultParagraphFont"/>
    <w:uiPriority w:val="99"/>
    <w:semiHidden/>
    <w:unhideWhenUsed/>
    <w:rsid w:val="00763429"/>
    <w:rPr>
      <w:sz w:val="16"/>
      <w:szCs w:val="16"/>
    </w:rPr>
  </w:style>
  <w:style w:type="paragraph" w:customStyle="1" w:styleId="CommentText1">
    <w:name w:val="Comment Text1"/>
    <w:basedOn w:val="Normal"/>
    <w:next w:val="CommentText"/>
    <w:link w:val="CommentTextChar"/>
    <w:uiPriority w:val="99"/>
    <w:semiHidden/>
    <w:unhideWhenUsed/>
    <w:rsid w:val="00763429"/>
    <w:pPr>
      <w:spacing w:line="240" w:lineRule="auto"/>
    </w:pPr>
    <w:rPr>
      <w:rFonts w:eastAsia="Times New Roman"/>
      <w:sz w:val="20"/>
      <w:szCs w:val="20"/>
    </w:rPr>
  </w:style>
  <w:style w:type="character" w:customStyle="1" w:styleId="CommentTextChar">
    <w:name w:val="Comment Text Char"/>
    <w:basedOn w:val="DefaultParagraphFont"/>
    <w:link w:val="CommentText1"/>
    <w:uiPriority w:val="99"/>
    <w:semiHidden/>
    <w:rsid w:val="00763429"/>
    <w:rPr>
      <w:rFonts w:eastAsia="Times New Roman"/>
      <w:sz w:val="20"/>
      <w:szCs w:val="20"/>
      <w:lang w:val="en-AU" w:eastAsia="en-AU"/>
    </w:rPr>
  </w:style>
  <w:style w:type="paragraph" w:styleId="Title">
    <w:name w:val="Title"/>
    <w:basedOn w:val="Normal"/>
    <w:next w:val="Normal"/>
    <w:link w:val="TitleChar"/>
    <w:uiPriority w:val="10"/>
    <w:qFormat/>
    <w:rsid w:val="00763429"/>
    <w:pPr>
      <w:pBdr>
        <w:bottom w:val="single" w:sz="8" w:space="4" w:color="4F81BD" w:themeColor="accent1"/>
      </w:pBdr>
      <w:spacing w:after="300" w:line="240" w:lineRule="auto"/>
      <w:contextualSpacing/>
    </w:pPr>
    <w:rPr>
      <w:rFonts w:ascii="Calibri" w:eastAsia="Times New Roman" w:hAnsi="Calibri" w:cs="Times New Roman"/>
      <w:b/>
      <w:color w:val="FFFFFF"/>
      <w:spacing w:val="5"/>
      <w:kern w:val="28"/>
      <w:sz w:val="26"/>
      <w:szCs w:val="52"/>
    </w:rPr>
  </w:style>
  <w:style w:type="character" w:customStyle="1" w:styleId="TitleChar1">
    <w:name w:val="Title Char1"/>
    <w:basedOn w:val="DefaultParagraphFont"/>
    <w:uiPriority w:val="10"/>
    <w:rsid w:val="00763429"/>
    <w:rPr>
      <w:rFonts w:asciiTheme="majorHAnsi" w:eastAsiaTheme="majorEastAsia" w:hAnsiTheme="majorHAnsi" w:cstheme="majorBidi"/>
      <w:color w:val="17365D" w:themeColor="text2" w:themeShade="BF"/>
      <w:spacing w:val="5"/>
      <w:kern w:val="28"/>
      <w:sz w:val="52"/>
      <w:szCs w:val="52"/>
    </w:rPr>
  </w:style>
  <w:style w:type="paragraph" w:styleId="CommentText">
    <w:name w:val="annotation text"/>
    <w:basedOn w:val="Normal"/>
    <w:link w:val="CommentTextChar1"/>
    <w:uiPriority w:val="99"/>
    <w:semiHidden/>
    <w:unhideWhenUsed/>
    <w:rsid w:val="00763429"/>
    <w:pPr>
      <w:spacing w:line="240" w:lineRule="auto"/>
    </w:pPr>
    <w:rPr>
      <w:sz w:val="20"/>
      <w:szCs w:val="20"/>
    </w:rPr>
  </w:style>
  <w:style w:type="character" w:customStyle="1" w:styleId="CommentTextChar1">
    <w:name w:val="Comment Text Char1"/>
    <w:basedOn w:val="DefaultParagraphFont"/>
    <w:link w:val="CommentText"/>
    <w:uiPriority w:val="99"/>
    <w:semiHidden/>
    <w:rsid w:val="00763429"/>
    <w:rPr>
      <w:sz w:val="20"/>
      <w:szCs w:val="20"/>
    </w:rPr>
  </w:style>
  <w:style w:type="paragraph" w:customStyle="1" w:styleId="Default">
    <w:name w:val="Default"/>
    <w:rsid w:val="00985F32"/>
    <w:pPr>
      <w:autoSpaceDE w:val="0"/>
      <w:autoSpaceDN w:val="0"/>
      <w:adjustRightInd w:val="0"/>
      <w:spacing w:after="0" w:line="240" w:lineRule="auto"/>
    </w:pPr>
    <w:rPr>
      <w:rFonts w:ascii="Arial" w:hAnsi="Arial" w:cs="Arial"/>
      <w:color w:val="000000"/>
      <w:sz w:val="24"/>
      <w:szCs w:val="24"/>
    </w:rPr>
  </w:style>
  <w:style w:type="character" w:customStyle="1" w:styleId="st1">
    <w:name w:val="st1"/>
    <w:basedOn w:val="DefaultParagraphFont"/>
    <w:rsid w:val="00227BE3"/>
  </w:style>
  <w:style w:type="paragraph" w:customStyle="1" w:styleId="APTCH2">
    <w:name w:val="APTC H2"/>
    <w:basedOn w:val="Heading2"/>
    <w:next w:val="BodyText"/>
    <w:link w:val="APTCH2Char"/>
    <w:rsid w:val="003E5A00"/>
    <w:pPr>
      <w:keepNext/>
      <w:spacing w:after="60"/>
      <w:ind w:left="0" w:firstLine="0"/>
    </w:pPr>
    <w:rPr>
      <w:rFonts w:ascii="Verdana" w:eastAsia="Times New Roman" w:hAnsi="Verdana" w:cs="Arial"/>
      <w:i/>
      <w:iCs/>
      <w:color w:val="333333"/>
      <w:sz w:val="22"/>
      <w:szCs w:val="20"/>
    </w:rPr>
  </w:style>
  <w:style w:type="character" w:customStyle="1" w:styleId="APTCH2Char">
    <w:name w:val="APTC H2 Char"/>
    <w:basedOn w:val="DefaultParagraphFont"/>
    <w:link w:val="APTCH2"/>
    <w:rsid w:val="003E5A00"/>
    <w:rPr>
      <w:rFonts w:ascii="Verdana" w:eastAsia="Times New Roman" w:hAnsi="Verdana" w:cs="Arial"/>
      <w:b/>
      <w:bCs/>
      <w:i/>
      <w:iCs/>
      <w:color w:val="333333"/>
      <w:szCs w:val="20"/>
    </w:rPr>
  </w:style>
  <w:style w:type="table" w:customStyle="1" w:styleId="TableGrid1">
    <w:name w:val="Table Grid1"/>
    <w:basedOn w:val="TableNormal"/>
    <w:next w:val="TableGrid"/>
    <w:uiPriority w:val="59"/>
    <w:rsid w:val="00DE74E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11CEC"/>
  </w:style>
  <w:style w:type="table" w:customStyle="1" w:styleId="TableGrid2">
    <w:name w:val="Table Grid2"/>
    <w:basedOn w:val="TableNormal"/>
    <w:next w:val="TableGrid"/>
    <w:rsid w:val="00746F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371262">
      <w:bodyDiv w:val="1"/>
      <w:marLeft w:val="0"/>
      <w:marRight w:val="0"/>
      <w:marTop w:val="0"/>
      <w:marBottom w:val="0"/>
      <w:divBdr>
        <w:top w:val="none" w:sz="0" w:space="0" w:color="auto"/>
        <w:left w:val="none" w:sz="0" w:space="0" w:color="auto"/>
        <w:bottom w:val="none" w:sz="0" w:space="0" w:color="auto"/>
        <w:right w:val="none" w:sz="0" w:space="0" w:color="auto"/>
      </w:divBdr>
      <w:divsChild>
        <w:div w:id="869877049">
          <w:marLeft w:val="0"/>
          <w:marRight w:val="0"/>
          <w:marTop w:val="0"/>
          <w:marBottom w:val="0"/>
          <w:divBdr>
            <w:top w:val="none" w:sz="0" w:space="0" w:color="auto"/>
            <w:left w:val="none" w:sz="0" w:space="0" w:color="auto"/>
            <w:bottom w:val="none" w:sz="0" w:space="0" w:color="auto"/>
            <w:right w:val="none" w:sz="0" w:space="0" w:color="auto"/>
          </w:divBdr>
          <w:divsChild>
            <w:div w:id="409430802">
              <w:marLeft w:val="0"/>
              <w:marRight w:val="0"/>
              <w:marTop w:val="0"/>
              <w:marBottom w:val="0"/>
              <w:divBdr>
                <w:top w:val="none" w:sz="0" w:space="0" w:color="auto"/>
                <w:left w:val="none" w:sz="0" w:space="0" w:color="auto"/>
                <w:bottom w:val="none" w:sz="0" w:space="0" w:color="auto"/>
                <w:right w:val="none" w:sz="0" w:space="0" w:color="auto"/>
              </w:divBdr>
              <w:divsChild>
                <w:div w:id="574319961">
                  <w:marLeft w:val="0"/>
                  <w:marRight w:val="0"/>
                  <w:marTop w:val="195"/>
                  <w:marBottom w:val="0"/>
                  <w:divBdr>
                    <w:top w:val="none" w:sz="0" w:space="0" w:color="auto"/>
                    <w:left w:val="none" w:sz="0" w:space="0" w:color="auto"/>
                    <w:bottom w:val="none" w:sz="0" w:space="0" w:color="auto"/>
                    <w:right w:val="none" w:sz="0" w:space="0" w:color="auto"/>
                  </w:divBdr>
                  <w:divsChild>
                    <w:div w:id="1853109319">
                      <w:marLeft w:val="0"/>
                      <w:marRight w:val="0"/>
                      <w:marTop w:val="0"/>
                      <w:marBottom w:val="0"/>
                      <w:divBdr>
                        <w:top w:val="none" w:sz="0" w:space="0" w:color="auto"/>
                        <w:left w:val="none" w:sz="0" w:space="0" w:color="auto"/>
                        <w:bottom w:val="none" w:sz="0" w:space="0" w:color="auto"/>
                        <w:right w:val="none" w:sz="0" w:space="0" w:color="auto"/>
                      </w:divBdr>
                      <w:divsChild>
                        <w:div w:id="1121802095">
                          <w:marLeft w:val="0"/>
                          <w:marRight w:val="0"/>
                          <w:marTop w:val="0"/>
                          <w:marBottom w:val="0"/>
                          <w:divBdr>
                            <w:top w:val="none" w:sz="0" w:space="0" w:color="auto"/>
                            <w:left w:val="none" w:sz="0" w:space="0" w:color="auto"/>
                            <w:bottom w:val="none" w:sz="0" w:space="0" w:color="auto"/>
                            <w:right w:val="none" w:sz="0" w:space="0" w:color="auto"/>
                          </w:divBdr>
                          <w:divsChild>
                            <w:div w:id="635186528">
                              <w:marLeft w:val="0"/>
                              <w:marRight w:val="0"/>
                              <w:marTop w:val="0"/>
                              <w:marBottom w:val="0"/>
                              <w:divBdr>
                                <w:top w:val="none" w:sz="0" w:space="0" w:color="auto"/>
                                <w:left w:val="none" w:sz="0" w:space="0" w:color="auto"/>
                                <w:bottom w:val="none" w:sz="0" w:space="0" w:color="auto"/>
                                <w:right w:val="none" w:sz="0" w:space="0" w:color="auto"/>
                              </w:divBdr>
                              <w:divsChild>
                                <w:div w:id="1670985402">
                                  <w:marLeft w:val="0"/>
                                  <w:marRight w:val="0"/>
                                  <w:marTop w:val="0"/>
                                  <w:marBottom w:val="0"/>
                                  <w:divBdr>
                                    <w:top w:val="none" w:sz="0" w:space="0" w:color="auto"/>
                                    <w:left w:val="none" w:sz="0" w:space="0" w:color="auto"/>
                                    <w:bottom w:val="none" w:sz="0" w:space="0" w:color="auto"/>
                                    <w:right w:val="none" w:sz="0" w:space="0" w:color="auto"/>
                                  </w:divBdr>
                                  <w:divsChild>
                                    <w:div w:id="1281839899">
                                      <w:marLeft w:val="0"/>
                                      <w:marRight w:val="0"/>
                                      <w:marTop w:val="0"/>
                                      <w:marBottom w:val="0"/>
                                      <w:divBdr>
                                        <w:top w:val="none" w:sz="0" w:space="0" w:color="auto"/>
                                        <w:left w:val="none" w:sz="0" w:space="0" w:color="auto"/>
                                        <w:bottom w:val="none" w:sz="0" w:space="0" w:color="auto"/>
                                        <w:right w:val="none" w:sz="0" w:space="0" w:color="auto"/>
                                      </w:divBdr>
                                      <w:divsChild>
                                        <w:div w:id="1468743713">
                                          <w:marLeft w:val="0"/>
                                          <w:marRight w:val="0"/>
                                          <w:marTop w:val="0"/>
                                          <w:marBottom w:val="0"/>
                                          <w:divBdr>
                                            <w:top w:val="none" w:sz="0" w:space="0" w:color="auto"/>
                                            <w:left w:val="none" w:sz="0" w:space="0" w:color="auto"/>
                                            <w:bottom w:val="none" w:sz="0" w:space="0" w:color="auto"/>
                                            <w:right w:val="none" w:sz="0" w:space="0" w:color="auto"/>
                                          </w:divBdr>
                                          <w:divsChild>
                                            <w:div w:id="1782607311">
                                              <w:marLeft w:val="0"/>
                                              <w:marRight w:val="0"/>
                                              <w:marTop w:val="0"/>
                                              <w:marBottom w:val="180"/>
                                              <w:divBdr>
                                                <w:top w:val="none" w:sz="0" w:space="0" w:color="auto"/>
                                                <w:left w:val="none" w:sz="0" w:space="0" w:color="auto"/>
                                                <w:bottom w:val="none" w:sz="0" w:space="0" w:color="auto"/>
                                                <w:right w:val="none" w:sz="0" w:space="0" w:color="auto"/>
                                              </w:divBdr>
                                              <w:divsChild>
                                                <w:div w:id="1316835486">
                                                  <w:marLeft w:val="0"/>
                                                  <w:marRight w:val="0"/>
                                                  <w:marTop w:val="0"/>
                                                  <w:marBottom w:val="0"/>
                                                  <w:divBdr>
                                                    <w:top w:val="none" w:sz="0" w:space="0" w:color="auto"/>
                                                    <w:left w:val="none" w:sz="0" w:space="0" w:color="auto"/>
                                                    <w:bottom w:val="none" w:sz="0" w:space="0" w:color="auto"/>
                                                    <w:right w:val="none" w:sz="0" w:space="0" w:color="auto"/>
                                                  </w:divBdr>
                                                  <w:divsChild>
                                                    <w:div w:id="830633003">
                                                      <w:marLeft w:val="0"/>
                                                      <w:marRight w:val="0"/>
                                                      <w:marTop w:val="0"/>
                                                      <w:marBottom w:val="0"/>
                                                      <w:divBdr>
                                                        <w:top w:val="none" w:sz="0" w:space="0" w:color="auto"/>
                                                        <w:left w:val="none" w:sz="0" w:space="0" w:color="auto"/>
                                                        <w:bottom w:val="none" w:sz="0" w:space="0" w:color="auto"/>
                                                        <w:right w:val="none" w:sz="0" w:space="0" w:color="auto"/>
                                                      </w:divBdr>
                                                      <w:divsChild>
                                                        <w:div w:id="2136752330">
                                                          <w:marLeft w:val="0"/>
                                                          <w:marRight w:val="0"/>
                                                          <w:marTop w:val="0"/>
                                                          <w:marBottom w:val="0"/>
                                                          <w:divBdr>
                                                            <w:top w:val="none" w:sz="0" w:space="0" w:color="auto"/>
                                                            <w:left w:val="none" w:sz="0" w:space="0" w:color="auto"/>
                                                            <w:bottom w:val="none" w:sz="0" w:space="0" w:color="auto"/>
                                                            <w:right w:val="none" w:sz="0" w:space="0" w:color="auto"/>
                                                          </w:divBdr>
                                                          <w:divsChild>
                                                            <w:div w:id="1952005815">
                                                              <w:marLeft w:val="0"/>
                                                              <w:marRight w:val="0"/>
                                                              <w:marTop w:val="0"/>
                                                              <w:marBottom w:val="0"/>
                                                              <w:divBdr>
                                                                <w:top w:val="none" w:sz="0" w:space="0" w:color="auto"/>
                                                                <w:left w:val="none" w:sz="0" w:space="0" w:color="auto"/>
                                                                <w:bottom w:val="none" w:sz="0" w:space="0" w:color="auto"/>
                                                                <w:right w:val="none" w:sz="0" w:space="0" w:color="auto"/>
                                                              </w:divBdr>
                                                              <w:divsChild>
                                                                <w:div w:id="1229417940">
                                                                  <w:marLeft w:val="0"/>
                                                                  <w:marRight w:val="0"/>
                                                                  <w:marTop w:val="0"/>
                                                                  <w:marBottom w:val="0"/>
                                                                  <w:divBdr>
                                                                    <w:top w:val="none" w:sz="0" w:space="0" w:color="auto"/>
                                                                    <w:left w:val="none" w:sz="0" w:space="0" w:color="auto"/>
                                                                    <w:bottom w:val="none" w:sz="0" w:space="0" w:color="auto"/>
                                                                    <w:right w:val="none" w:sz="0" w:space="0" w:color="auto"/>
                                                                  </w:divBdr>
                                                                  <w:divsChild>
                                                                    <w:div w:id="1739742680">
                                                                      <w:marLeft w:val="0"/>
                                                                      <w:marRight w:val="0"/>
                                                                      <w:marTop w:val="0"/>
                                                                      <w:marBottom w:val="0"/>
                                                                      <w:divBdr>
                                                                        <w:top w:val="none" w:sz="0" w:space="0" w:color="auto"/>
                                                                        <w:left w:val="none" w:sz="0" w:space="0" w:color="auto"/>
                                                                        <w:bottom w:val="none" w:sz="0" w:space="0" w:color="auto"/>
                                                                        <w:right w:val="none" w:sz="0" w:space="0" w:color="auto"/>
                                                                      </w:divBdr>
                                                                      <w:divsChild>
                                                                        <w:div w:id="4759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4902474">
      <w:bodyDiv w:val="1"/>
      <w:marLeft w:val="0"/>
      <w:marRight w:val="0"/>
      <w:marTop w:val="0"/>
      <w:marBottom w:val="0"/>
      <w:divBdr>
        <w:top w:val="none" w:sz="0" w:space="0" w:color="auto"/>
        <w:left w:val="none" w:sz="0" w:space="0" w:color="auto"/>
        <w:bottom w:val="none" w:sz="0" w:space="0" w:color="auto"/>
        <w:right w:val="none" w:sz="0" w:space="0" w:color="auto"/>
      </w:divBdr>
    </w:div>
    <w:div w:id="1869565723">
      <w:bodyDiv w:val="1"/>
      <w:marLeft w:val="0"/>
      <w:marRight w:val="0"/>
      <w:marTop w:val="0"/>
      <w:marBottom w:val="0"/>
      <w:divBdr>
        <w:top w:val="none" w:sz="0" w:space="0" w:color="auto"/>
        <w:left w:val="none" w:sz="0" w:space="0" w:color="auto"/>
        <w:bottom w:val="none" w:sz="0" w:space="0" w:color="auto"/>
        <w:right w:val="none" w:sz="0" w:space="0" w:color="auto"/>
      </w:divBdr>
    </w:div>
    <w:div w:id="188805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2.emf"/><Relationship Id="rId21" Type="http://schemas.openxmlformats.org/officeDocument/2006/relationships/image" Target="media/image16.gif"/><Relationship Id="rId42" Type="http://schemas.openxmlformats.org/officeDocument/2006/relationships/hyperlink" Target="http://en.wikipedia.org/wiki/Amadeus_IT_Group" TargetMode="External"/><Relationship Id="rId63" Type="http://schemas.openxmlformats.org/officeDocument/2006/relationships/hyperlink" Target="http://en.wikipedia.org/wiki/Boston" TargetMode="External"/><Relationship Id="rId84" Type="http://schemas.openxmlformats.org/officeDocument/2006/relationships/hyperlink" Target="http://en.wikipedia.org/wiki/Worldspan" TargetMode="External"/><Relationship Id="rId138" Type="http://schemas.openxmlformats.org/officeDocument/2006/relationships/image" Target="media/image52.emf"/><Relationship Id="rId159" Type="http://schemas.openxmlformats.org/officeDocument/2006/relationships/image" Target="media/image67.png"/><Relationship Id="rId170" Type="http://schemas.openxmlformats.org/officeDocument/2006/relationships/header" Target="header17.xml"/><Relationship Id="rId191" Type="http://schemas.openxmlformats.org/officeDocument/2006/relationships/image" Target="media/image86.png"/><Relationship Id="rId205" Type="http://schemas.openxmlformats.org/officeDocument/2006/relationships/image" Target="media/image99.png"/><Relationship Id="rId226" Type="http://schemas.openxmlformats.org/officeDocument/2006/relationships/image" Target="media/image120.jpeg"/><Relationship Id="rId247" Type="http://schemas.openxmlformats.org/officeDocument/2006/relationships/image" Target="media/image137.wmf"/><Relationship Id="rId107" Type="http://schemas.openxmlformats.org/officeDocument/2006/relationships/hyperlink" Target="http://www.bruneitourism.travel/" TargetMode="External"/><Relationship Id="rId11" Type="http://schemas.openxmlformats.org/officeDocument/2006/relationships/image" Target="media/image6.jpeg"/><Relationship Id="rId32" Type="http://schemas.openxmlformats.org/officeDocument/2006/relationships/footer" Target="footer4.xml"/><Relationship Id="rId53" Type="http://schemas.openxmlformats.org/officeDocument/2006/relationships/hyperlink" Target="http://en.wikipedia.org/wiki/Computer_reservations_system" TargetMode="External"/><Relationship Id="rId74" Type="http://schemas.openxmlformats.org/officeDocument/2006/relationships/hyperlink" Target="http://en.wikipedia.org/wiki/SITA_(IT_company)" TargetMode="External"/><Relationship Id="rId128" Type="http://schemas.openxmlformats.org/officeDocument/2006/relationships/image" Target="media/image43.jpeg"/><Relationship Id="rId149" Type="http://schemas.openxmlformats.org/officeDocument/2006/relationships/image" Target="media/image59.jpeg"/><Relationship Id="rId5" Type="http://schemas.openxmlformats.org/officeDocument/2006/relationships/webSettings" Target="webSettings.xml"/><Relationship Id="rId95" Type="http://schemas.openxmlformats.org/officeDocument/2006/relationships/hyperlink" Target="http://www.ttgasia.com/article.php?article_id=4817" TargetMode="External"/><Relationship Id="rId160" Type="http://schemas.openxmlformats.org/officeDocument/2006/relationships/image" Target="media/image68.png"/><Relationship Id="rId181" Type="http://schemas.openxmlformats.org/officeDocument/2006/relationships/image" Target="media/image80.png"/><Relationship Id="rId216" Type="http://schemas.openxmlformats.org/officeDocument/2006/relationships/image" Target="media/image110.jpeg"/><Relationship Id="rId237" Type="http://schemas.openxmlformats.org/officeDocument/2006/relationships/image" Target="media/image129.png"/><Relationship Id="rId258" Type="http://schemas.openxmlformats.org/officeDocument/2006/relationships/header" Target="header33.xml"/><Relationship Id="rId22" Type="http://schemas.openxmlformats.org/officeDocument/2006/relationships/image" Target="media/image17.emf"/><Relationship Id="rId43" Type="http://schemas.openxmlformats.org/officeDocument/2006/relationships/hyperlink" Target="http://en.wikipedia.org/wiki/Madrid" TargetMode="External"/><Relationship Id="rId64" Type="http://schemas.openxmlformats.org/officeDocument/2006/relationships/hyperlink" Target="http://en.wikipedia.org/wiki/United_States" TargetMode="External"/><Relationship Id="rId118" Type="http://schemas.openxmlformats.org/officeDocument/2006/relationships/image" Target="media/image33.png"/><Relationship Id="rId139" Type="http://schemas.openxmlformats.org/officeDocument/2006/relationships/header" Target="header13.xml"/><Relationship Id="rId85" Type="http://schemas.openxmlformats.org/officeDocument/2006/relationships/hyperlink" Target="http://en.wikipedia.org/wiki/Computer_Assisted_Passenger_Prescreening_System_II" TargetMode="External"/><Relationship Id="rId150" Type="http://schemas.openxmlformats.org/officeDocument/2006/relationships/hyperlink" Target="http://seopressor.com/wp-content/uploads/2014/03/linkedin.gif" TargetMode="External"/><Relationship Id="rId171" Type="http://schemas.openxmlformats.org/officeDocument/2006/relationships/header" Target="header18.xml"/><Relationship Id="rId192" Type="http://schemas.openxmlformats.org/officeDocument/2006/relationships/image" Target="media/image87.png"/><Relationship Id="rId206" Type="http://schemas.openxmlformats.org/officeDocument/2006/relationships/image" Target="media/image100.jpeg"/><Relationship Id="rId227" Type="http://schemas.openxmlformats.org/officeDocument/2006/relationships/image" Target="media/image121.png"/><Relationship Id="rId248" Type="http://schemas.openxmlformats.org/officeDocument/2006/relationships/header" Target="header25.xml"/><Relationship Id="rId12" Type="http://schemas.openxmlformats.org/officeDocument/2006/relationships/image" Target="media/image7.jpeg"/><Relationship Id="rId33" Type="http://schemas.openxmlformats.org/officeDocument/2006/relationships/header" Target="header5.xml"/><Relationship Id="rId108" Type="http://schemas.openxmlformats.org/officeDocument/2006/relationships/hyperlink" Target="http://www.tourismcambodia.org/" TargetMode="External"/><Relationship Id="rId129" Type="http://schemas.openxmlformats.org/officeDocument/2006/relationships/hyperlink" Target="http://www.google.com.au" TargetMode="External"/><Relationship Id="rId54" Type="http://schemas.openxmlformats.org/officeDocument/2006/relationships/hyperlink" Target="http://en.wikipedia.org/wiki/Amadeus_IT_Group" TargetMode="External"/><Relationship Id="rId75" Type="http://schemas.openxmlformats.org/officeDocument/2006/relationships/hyperlink" Target="http://en.wikipedia.org/wiki/IATA_airline_designator" TargetMode="External"/><Relationship Id="rId96" Type="http://schemas.openxmlformats.org/officeDocument/2006/relationships/hyperlink" Target="http://www.asiaescapeholidays.com.au/" TargetMode="External"/><Relationship Id="rId140" Type="http://schemas.openxmlformats.org/officeDocument/2006/relationships/header" Target="header14.xml"/><Relationship Id="rId161" Type="http://schemas.openxmlformats.org/officeDocument/2006/relationships/image" Target="media/image69.png"/><Relationship Id="rId182" Type="http://schemas.openxmlformats.org/officeDocument/2006/relationships/hyperlink" Target="https://support.travelport.com/NR/rdonlyres/8A70D084-2C4E-41F3-AAC0-0956F321214E/0/CCT31_CM.pdf" TargetMode="External"/><Relationship Id="rId217" Type="http://schemas.openxmlformats.org/officeDocument/2006/relationships/image" Target="media/image111.jpe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6.png"/><Relationship Id="rId233" Type="http://schemas.openxmlformats.org/officeDocument/2006/relationships/header" Target="header22.xml"/><Relationship Id="rId238" Type="http://schemas.openxmlformats.org/officeDocument/2006/relationships/image" Target="media/image130.png"/><Relationship Id="rId254" Type="http://schemas.openxmlformats.org/officeDocument/2006/relationships/header" Target="header31.xml"/><Relationship Id="rId259" Type="http://schemas.openxmlformats.org/officeDocument/2006/relationships/header" Target="header34.xml"/><Relationship Id="rId23" Type="http://schemas.openxmlformats.org/officeDocument/2006/relationships/hyperlink" Target="http://www.asean.org" TargetMode="External"/><Relationship Id="rId28" Type="http://schemas.openxmlformats.org/officeDocument/2006/relationships/footer" Target="footer2.xml"/><Relationship Id="rId49" Type="http://schemas.openxmlformats.org/officeDocument/2006/relationships/header" Target="header12.xml"/><Relationship Id="rId114" Type="http://schemas.openxmlformats.org/officeDocument/2006/relationships/hyperlink" Target="http://www.vietnamtourism.com/" TargetMode="External"/><Relationship Id="rId119" Type="http://schemas.openxmlformats.org/officeDocument/2006/relationships/image" Target="media/image34.png"/><Relationship Id="rId44" Type="http://schemas.openxmlformats.org/officeDocument/2006/relationships/hyperlink" Target="http://en.wikipedia.org/wiki/Spain" TargetMode="External"/><Relationship Id="rId60" Type="http://schemas.openxmlformats.org/officeDocument/2006/relationships/hyperlink" Target="http://en.wikipedia.org/wiki/India" TargetMode="External"/><Relationship Id="rId65" Type="http://schemas.openxmlformats.org/officeDocument/2006/relationships/hyperlink" Target="http://en.wikipedia.org/wiki/Train" TargetMode="External"/><Relationship Id="rId81" Type="http://schemas.openxmlformats.org/officeDocument/2006/relationships/hyperlink" Target="http://en.wikipedia.org/wiki/Cruise_ship" TargetMode="External"/><Relationship Id="rId86" Type="http://schemas.openxmlformats.org/officeDocument/2006/relationships/hyperlink" Target="http://en.wikipedia.org/wiki/Secure_Flight" TargetMode="External"/><Relationship Id="rId130" Type="http://schemas.openxmlformats.org/officeDocument/2006/relationships/image" Target="media/image44.png"/><Relationship Id="rId135" Type="http://schemas.openxmlformats.org/officeDocument/2006/relationships/image" Target="media/image49.png"/><Relationship Id="rId151" Type="http://schemas.openxmlformats.org/officeDocument/2006/relationships/image" Target="media/image60.gif"/><Relationship Id="rId156" Type="http://schemas.openxmlformats.org/officeDocument/2006/relationships/image" Target="media/image64.jpeg"/><Relationship Id="rId177" Type="http://schemas.openxmlformats.org/officeDocument/2006/relationships/hyperlink" Target="http://seopressor.com/wp-content/uploads/2014/03/seopressor5.jpg" TargetMode="External"/><Relationship Id="rId198" Type="http://schemas.openxmlformats.org/officeDocument/2006/relationships/image" Target="media/image92.jpeg"/><Relationship Id="rId172" Type="http://schemas.openxmlformats.org/officeDocument/2006/relationships/image" Target="media/image75.png"/><Relationship Id="rId193" Type="http://schemas.openxmlformats.org/officeDocument/2006/relationships/hyperlink" Target="http://www.googleguide.com/" TargetMode="External"/><Relationship Id="rId202" Type="http://schemas.openxmlformats.org/officeDocument/2006/relationships/image" Target="media/image96.png"/><Relationship Id="rId207" Type="http://schemas.openxmlformats.org/officeDocument/2006/relationships/image" Target="media/image101.png"/><Relationship Id="rId223" Type="http://schemas.openxmlformats.org/officeDocument/2006/relationships/image" Target="media/image117.png"/><Relationship Id="rId228" Type="http://schemas.openxmlformats.org/officeDocument/2006/relationships/image" Target="media/image122.png"/><Relationship Id="rId244" Type="http://schemas.openxmlformats.org/officeDocument/2006/relationships/header" Target="header23.xml"/><Relationship Id="rId249" Type="http://schemas.openxmlformats.org/officeDocument/2006/relationships/header" Target="header26.xml"/><Relationship Id="rId13" Type="http://schemas.openxmlformats.org/officeDocument/2006/relationships/image" Target="media/image8.jpeg"/><Relationship Id="rId18" Type="http://schemas.openxmlformats.org/officeDocument/2006/relationships/image" Target="media/image13.gif"/><Relationship Id="rId39" Type="http://schemas.openxmlformats.org/officeDocument/2006/relationships/header" Target="header9.xml"/><Relationship Id="rId109" Type="http://schemas.openxmlformats.org/officeDocument/2006/relationships/hyperlink" Target="http://www.indonesia.travel/" TargetMode="External"/><Relationship Id="rId260" Type="http://schemas.openxmlformats.org/officeDocument/2006/relationships/footer" Target="footer7.xml"/><Relationship Id="rId34" Type="http://schemas.openxmlformats.org/officeDocument/2006/relationships/header" Target="header6.xml"/><Relationship Id="rId50" Type="http://schemas.openxmlformats.org/officeDocument/2006/relationships/hyperlink" Target="http://www.ihotelligence.com/products.php" TargetMode="External"/><Relationship Id="rId55" Type="http://schemas.openxmlformats.org/officeDocument/2006/relationships/hyperlink" Target="http://en.wikipedia.org/wiki/Madrid" TargetMode="External"/><Relationship Id="rId76" Type="http://schemas.openxmlformats.org/officeDocument/2006/relationships/image" Target="media/image19.png"/><Relationship Id="rId97" Type="http://schemas.openxmlformats.org/officeDocument/2006/relationships/image" Target="media/image21.png"/><Relationship Id="rId104" Type="http://schemas.openxmlformats.org/officeDocument/2006/relationships/image" Target="media/image28.png"/><Relationship Id="rId120" Type="http://schemas.openxmlformats.org/officeDocument/2006/relationships/image" Target="media/image35.emf"/><Relationship Id="rId125" Type="http://schemas.openxmlformats.org/officeDocument/2006/relationships/image" Target="media/image40.png"/><Relationship Id="rId141" Type="http://schemas.openxmlformats.org/officeDocument/2006/relationships/hyperlink" Target="http://www.ebizmba.com/articles/search-engines" TargetMode="External"/><Relationship Id="rId146" Type="http://schemas.openxmlformats.org/officeDocument/2006/relationships/image" Target="media/image57.png"/><Relationship Id="rId167" Type="http://schemas.openxmlformats.org/officeDocument/2006/relationships/image" Target="media/image73.png"/><Relationship Id="rId188" Type="http://schemas.openxmlformats.org/officeDocument/2006/relationships/image" Target="media/image83.png"/><Relationship Id="rId7" Type="http://schemas.openxmlformats.org/officeDocument/2006/relationships/endnotes" Target="endnotes.xml"/><Relationship Id="rId71" Type="http://schemas.openxmlformats.org/officeDocument/2006/relationships/hyperlink" Target="http://en.wikipedia.org/wiki/Amadeus_CRS" TargetMode="External"/><Relationship Id="rId92" Type="http://schemas.openxmlformats.org/officeDocument/2006/relationships/hyperlink" Target="http://www.wotif.com.au" TargetMode="External"/><Relationship Id="rId162" Type="http://schemas.openxmlformats.org/officeDocument/2006/relationships/image" Target="media/image70.png"/><Relationship Id="rId183" Type="http://schemas.openxmlformats.org/officeDocument/2006/relationships/hyperlink" Target="http://www.isogmbh.com/services/travelsoftware/tour-operator/crm-for-tourism.html?gclid=COqL3tPIrMYCFVMIvAode5sGvg" TargetMode="External"/><Relationship Id="rId213" Type="http://schemas.openxmlformats.org/officeDocument/2006/relationships/image" Target="media/image107.jpeg"/><Relationship Id="rId218" Type="http://schemas.openxmlformats.org/officeDocument/2006/relationships/image" Target="media/image112.png"/><Relationship Id="rId234" Type="http://schemas.openxmlformats.org/officeDocument/2006/relationships/image" Target="media/image126.png"/><Relationship Id="rId239" Type="http://schemas.openxmlformats.org/officeDocument/2006/relationships/image" Target="media/image131.png"/><Relationship Id="rId2" Type="http://schemas.openxmlformats.org/officeDocument/2006/relationships/numbering" Target="numbering.xml"/><Relationship Id="rId29" Type="http://schemas.openxmlformats.org/officeDocument/2006/relationships/header" Target="header3.xml"/><Relationship Id="rId250" Type="http://schemas.openxmlformats.org/officeDocument/2006/relationships/header" Target="header27.xml"/><Relationship Id="rId255" Type="http://schemas.openxmlformats.org/officeDocument/2006/relationships/header" Target="header32.xml"/><Relationship Id="rId24" Type="http://schemas.openxmlformats.org/officeDocument/2006/relationships/hyperlink" Target="http://creativecommons.org/licenses/by/2.0/deed.en" TargetMode="External"/><Relationship Id="rId40" Type="http://schemas.openxmlformats.org/officeDocument/2006/relationships/header" Target="header10.xml"/><Relationship Id="rId45" Type="http://schemas.openxmlformats.org/officeDocument/2006/relationships/hyperlink" Target="http://en.wikipedia.org/wiki/Computer_reservations_system" TargetMode="External"/><Relationship Id="rId66" Type="http://schemas.openxmlformats.org/officeDocument/2006/relationships/hyperlink" Target="http://en.wikipedia.org/wiki/Cruise_ship" TargetMode="External"/><Relationship Id="rId87" Type="http://schemas.openxmlformats.org/officeDocument/2006/relationships/hyperlink" Target="http://en.wikipedia.org/wiki/International_Air_Transport_Association" TargetMode="External"/><Relationship Id="rId110" Type="http://schemas.openxmlformats.org/officeDocument/2006/relationships/hyperlink" Target="http://www.tourismmalaysia.gov.my/en/intl" TargetMode="External"/><Relationship Id="rId115" Type="http://schemas.openxmlformats.org/officeDocument/2006/relationships/image" Target="media/image30.png"/><Relationship Id="rId131" Type="http://schemas.openxmlformats.org/officeDocument/2006/relationships/image" Target="media/image45.png"/><Relationship Id="rId136" Type="http://schemas.openxmlformats.org/officeDocument/2006/relationships/image" Target="media/image50.emf"/><Relationship Id="rId157" Type="http://schemas.openxmlformats.org/officeDocument/2006/relationships/image" Target="media/image65.png"/><Relationship Id="rId178" Type="http://schemas.openxmlformats.org/officeDocument/2006/relationships/image" Target="media/image78.jpeg"/><Relationship Id="rId61" Type="http://schemas.openxmlformats.org/officeDocument/2006/relationships/hyperlink" Target="http://en.wikipedia.org/wiki/Sophia_Antipolis" TargetMode="External"/><Relationship Id="rId82" Type="http://schemas.openxmlformats.org/officeDocument/2006/relationships/hyperlink" Target="http://en.wikipedia.org/wiki/Car" TargetMode="External"/><Relationship Id="rId152" Type="http://schemas.openxmlformats.org/officeDocument/2006/relationships/image" Target="media/image61.png"/><Relationship Id="rId173" Type="http://schemas.openxmlformats.org/officeDocument/2006/relationships/hyperlink" Target="http://seopressor.com/wp-content/uploads/2014/03/StumbleUpon.jpg" TargetMode="External"/><Relationship Id="rId194" Type="http://schemas.openxmlformats.org/officeDocument/2006/relationships/image" Target="media/image88.png"/><Relationship Id="rId199" Type="http://schemas.openxmlformats.org/officeDocument/2006/relationships/image" Target="media/image93.jpeg"/><Relationship Id="rId203" Type="http://schemas.openxmlformats.org/officeDocument/2006/relationships/image" Target="media/image97.png"/><Relationship Id="rId208" Type="http://schemas.openxmlformats.org/officeDocument/2006/relationships/image" Target="media/image102.png"/><Relationship Id="rId229" Type="http://schemas.openxmlformats.org/officeDocument/2006/relationships/image" Target="media/image123.png"/><Relationship Id="rId19" Type="http://schemas.openxmlformats.org/officeDocument/2006/relationships/image" Target="media/image14.png"/><Relationship Id="rId224" Type="http://schemas.openxmlformats.org/officeDocument/2006/relationships/image" Target="media/image118.png"/><Relationship Id="rId240" Type="http://schemas.openxmlformats.org/officeDocument/2006/relationships/image" Target="media/image132.png"/><Relationship Id="rId245" Type="http://schemas.openxmlformats.org/officeDocument/2006/relationships/header" Target="header24.xml"/><Relationship Id="rId261" Type="http://schemas.openxmlformats.org/officeDocument/2006/relationships/footer" Target="footer8.xml"/><Relationship Id="rId14" Type="http://schemas.openxmlformats.org/officeDocument/2006/relationships/image" Target="media/image9.jpeg"/><Relationship Id="rId30" Type="http://schemas.openxmlformats.org/officeDocument/2006/relationships/header" Target="header4.xml"/><Relationship Id="rId35" Type="http://schemas.openxmlformats.org/officeDocument/2006/relationships/footer" Target="footer5.xml"/><Relationship Id="rId56" Type="http://schemas.openxmlformats.org/officeDocument/2006/relationships/hyperlink" Target="http://en.wikipedia.org/wiki/Spain" TargetMode="External"/><Relationship Id="rId77" Type="http://schemas.openxmlformats.org/officeDocument/2006/relationships/hyperlink" Target="http://en.wikipedia.org/wiki/Computer_reservations_system" TargetMode="External"/><Relationship Id="rId100" Type="http://schemas.openxmlformats.org/officeDocument/2006/relationships/image" Target="media/image24.png"/><Relationship Id="rId105" Type="http://schemas.openxmlformats.org/officeDocument/2006/relationships/image" Target="media/image29.png"/><Relationship Id="rId126" Type="http://schemas.openxmlformats.org/officeDocument/2006/relationships/image" Target="media/image41.png"/><Relationship Id="rId147" Type="http://schemas.openxmlformats.org/officeDocument/2006/relationships/hyperlink" Target="http://seopressor.com/wp-content/uploads/2014/03/facebook.jpg" TargetMode="External"/><Relationship Id="rId168" Type="http://schemas.openxmlformats.org/officeDocument/2006/relationships/image" Target="media/image74.png"/><Relationship Id="rId8" Type="http://schemas.openxmlformats.org/officeDocument/2006/relationships/image" Target="media/image3.jpeg"/><Relationship Id="rId51" Type="http://schemas.openxmlformats.org/officeDocument/2006/relationships/image" Target="media/image18.jpeg"/><Relationship Id="rId72" Type="http://schemas.openxmlformats.org/officeDocument/2006/relationships/hyperlink" Target="http://en.wikipedia.org/wiki/IATA" TargetMode="External"/><Relationship Id="rId93" Type="http://schemas.openxmlformats.org/officeDocument/2006/relationships/hyperlink" Target="http://www.cato.asn.au/members" TargetMode="External"/><Relationship Id="rId98" Type="http://schemas.openxmlformats.org/officeDocument/2006/relationships/image" Target="media/image22.png"/><Relationship Id="rId121" Type="http://schemas.openxmlformats.org/officeDocument/2006/relationships/image" Target="media/image36.emf"/><Relationship Id="rId142" Type="http://schemas.openxmlformats.org/officeDocument/2006/relationships/image" Target="media/image53.png"/><Relationship Id="rId163" Type="http://schemas.openxmlformats.org/officeDocument/2006/relationships/image" Target="media/image71.png"/><Relationship Id="rId184" Type="http://schemas.openxmlformats.org/officeDocument/2006/relationships/image" Target="media/image81.png"/><Relationship Id="rId189" Type="http://schemas.openxmlformats.org/officeDocument/2006/relationships/image" Target="media/image84.png"/><Relationship Id="rId219" Type="http://schemas.openxmlformats.org/officeDocument/2006/relationships/image" Target="media/image113.png"/><Relationship Id="rId3" Type="http://schemas.openxmlformats.org/officeDocument/2006/relationships/styles" Target="styles.xml"/><Relationship Id="rId214" Type="http://schemas.openxmlformats.org/officeDocument/2006/relationships/image" Target="media/image108.png"/><Relationship Id="rId230" Type="http://schemas.openxmlformats.org/officeDocument/2006/relationships/image" Target="media/image124.png"/><Relationship Id="rId235" Type="http://schemas.openxmlformats.org/officeDocument/2006/relationships/image" Target="media/image127.png"/><Relationship Id="rId251" Type="http://schemas.openxmlformats.org/officeDocument/2006/relationships/header" Target="header28.xml"/><Relationship Id="rId256" Type="http://schemas.openxmlformats.org/officeDocument/2006/relationships/image" Target="media/image138.png"/><Relationship Id="rId25" Type="http://schemas.openxmlformats.org/officeDocument/2006/relationships/header" Target="header1.xml"/><Relationship Id="rId46" Type="http://schemas.openxmlformats.org/officeDocument/2006/relationships/hyperlink" Target="http://en.wikipedia.org/wiki/Travelport" TargetMode="External"/><Relationship Id="rId67" Type="http://schemas.openxmlformats.org/officeDocument/2006/relationships/hyperlink" Target="http://en.wikipedia.org/wiki/Car" TargetMode="External"/><Relationship Id="rId116" Type="http://schemas.openxmlformats.org/officeDocument/2006/relationships/image" Target="media/image31.png"/><Relationship Id="rId137" Type="http://schemas.openxmlformats.org/officeDocument/2006/relationships/image" Target="media/image51.png"/><Relationship Id="rId158" Type="http://schemas.openxmlformats.org/officeDocument/2006/relationships/image" Target="media/image66.png"/><Relationship Id="rId20" Type="http://schemas.openxmlformats.org/officeDocument/2006/relationships/image" Target="media/image15.png"/><Relationship Id="rId41" Type="http://schemas.openxmlformats.org/officeDocument/2006/relationships/hyperlink" Target="http://en.wikipedia.org/wiki/Computer_reservations_system" TargetMode="External"/><Relationship Id="rId62" Type="http://schemas.openxmlformats.org/officeDocument/2006/relationships/hyperlink" Target="http://en.wikipedia.org/wiki/France" TargetMode="External"/><Relationship Id="rId83" Type="http://schemas.openxmlformats.org/officeDocument/2006/relationships/hyperlink" Target="http://en.wikipedia.org/wiki/Hotel" TargetMode="External"/><Relationship Id="rId88" Type="http://schemas.openxmlformats.org/officeDocument/2006/relationships/hyperlink" Target="http://en.wikipedia.org/wiki/OpenTravel_Alliance" TargetMode="External"/><Relationship Id="rId111" Type="http://schemas.openxmlformats.org/officeDocument/2006/relationships/hyperlink" Target="http://itsmorefuninthephilippines.com/" TargetMode="External"/><Relationship Id="rId132" Type="http://schemas.openxmlformats.org/officeDocument/2006/relationships/image" Target="media/image46.png"/><Relationship Id="rId153" Type="http://schemas.openxmlformats.org/officeDocument/2006/relationships/image" Target="media/image62.png"/><Relationship Id="rId174" Type="http://schemas.openxmlformats.org/officeDocument/2006/relationships/image" Target="media/image76.jpeg"/><Relationship Id="rId179" Type="http://schemas.openxmlformats.org/officeDocument/2006/relationships/hyperlink" Target="http://seopressor.com/wp-content/uploads/2014/03/Twitter-Microblogging.jpg" TargetMode="External"/><Relationship Id="rId195" Type="http://schemas.openxmlformats.org/officeDocument/2006/relationships/image" Target="media/image89.png"/><Relationship Id="rId209" Type="http://schemas.openxmlformats.org/officeDocument/2006/relationships/image" Target="media/image103.jpeg"/><Relationship Id="rId190" Type="http://schemas.openxmlformats.org/officeDocument/2006/relationships/image" Target="media/image85.png"/><Relationship Id="rId204" Type="http://schemas.openxmlformats.org/officeDocument/2006/relationships/image" Target="media/image98.png"/><Relationship Id="rId220" Type="http://schemas.openxmlformats.org/officeDocument/2006/relationships/image" Target="media/image114.jpeg"/><Relationship Id="rId225" Type="http://schemas.openxmlformats.org/officeDocument/2006/relationships/image" Target="media/image119.jpeg"/><Relationship Id="rId241" Type="http://schemas.openxmlformats.org/officeDocument/2006/relationships/image" Target="media/image133.png"/><Relationship Id="rId246" Type="http://schemas.openxmlformats.org/officeDocument/2006/relationships/image" Target="media/image136.jpeg"/><Relationship Id="rId15" Type="http://schemas.openxmlformats.org/officeDocument/2006/relationships/image" Target="media/image10.jpeg"/><Relationship Id="rId36" Type="http://schemas.openxmlformats.org/officeDocument/2006/relationships/footer" Target="footer6.xml"/><Relationship Id="rId57" Type="http://schemas.openxmlformats.org/officeDocument/2006/relationships/hyperlink" Target="http://en.wikipedia.org/wiki/Erding" TargetMode="External"/><Relationship Id="rId106" Type="http://schemas.openxmlformats.org/officeDocument/2006/relationships/hyperlink" Target="http://www.aseantourism.travel/" TargetMode="External"/><Relationship Id="rId127" Type="http://schemas.openxmlformats.org/officeDocument/2006/relationships/image" Target="media/image42.emf"/><Relationship Id="rId262" Type="http://schemas.openxmlformats.org/officeDocument/2006/relationships/fontTable" Target="fontTable.xml"/><Relationship Id="rId10" Type="http://schemas.openxmlformats.org/officeDocument/2006/relationships/image" Target="media/image5.jpeg"/><Relationship Id="rId31" Type="http://schemas.openxmlformats.org/officeDocument/2006/relationships/footer" Target="footer3.xml"/><Relationship Id="rId52" Type="http://schemas.openxmlformats.org/officeDocument/2006/relationships/hyperlink" Target="http://www.sabre.com/index.php/about/our-history" TargetMode="External"/><Relationship Id="rId73" Type="http://schemas.openxmlformats.org/officeDocument/2006/relationships/hyperlink" Target="http://en.wikipedia.org/wiki/OpenTravel_Alliance" TargetMode="External"/><Relationship Id="rId78" Type="http://schemas.openxmlformats.org/officeDocument/2006/relationships/hyperlink" Target="http://en.wikipedia.org/wiki/Travelport" TargetMode="External"/><Relationship Id="rId94" Type="http://schemas.openxmlformats.org/officeDocument/2006/relationships/hyperlink" Target="http://websitetravel.com/" TargetMode="External"/><Relationship Id="rId99" Type="http://schemas.openxmlformats.org/officeDocument/2006/relationships/image" Target="media/image23.png"/><Relationship Id="rId101" Type="http://schemas.openxmlformats.org/officeDocument/2006/relationships/image" Target="media/image25.png"/><Relationship Id="rId122" Type="http://schemas.openxmlformats.org/officeDocument/2006/relationships/image" Target="media/image37.emf"/><Relationship Id="rId143" Type="http://schemas.openxmlformats.org/officeDocument/2006/relationships/image" Target="media/image54.png"/><Relationship Id="rId148" Type="http://schemas.openxmlformats.org/officeDocument/2006/relationships/image" Target="media/image58.jpeg"/><Relationship Id="rId164" Type="http://schemas.openxmlformats.org/officeDocument/2006/relationships/header" Target="header15.xml"/><Relationship Id="rId169" Type="http://schemas.openxmlformats.org/officeDocument/2006/relationships/hyperlink" Target="http://www.expedia.com" TargetMode="External"/><Relationship Id="rId185"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image" Target="media/image4.jpeg"/><Relationship Id="rId180" Type="http://schemas.openxmlformats.org/officeDocument/2006/relationships/image" Target="media/image79.jpeg"/><Relationship Id="rId210" Type="http://schemas.openxmlformats.org/officeDocument/2006/relationships/image" Target="media/image104.jpeg"/><Relationship Id="rId215" Type="http://schemas.openxmlformats.org/officeDocument/2006/relationships/image" Target="media/image109.png"/><Relationship Id="rId236" Type="http://schemas.openxmlformats.org/officeDocument/2006/relationships/image" Target="media/image128.png"/><Relationship Id="rId257" Type="http://schemas.openxmlformats.org/officeDocument/2006/relationships/image" Target="media/image139.png"/><Relationship Id="rId26" Type="http://schemas.openxmlformats.org/officeDocument/2006/relationships/header" Target="header2.xml"/><Relationship Id="rId231" Type="http://schemas.openxmlformats.org/officeDocument/2006/relationships/image" Target="media/image125.png"/><Relationship Id="rId252" Type="http://schemas.openxmlformats.org/officeDocument/2006/relationships/header" Target="header29.xml"/><Relationship Id="rId47" Type="http://schemas.openxmlformats.org/officeDocument/2006/relationships/hyperlink" Target="http://en.wikipedia.org/wiki/Microblogging" TargetMode="External"/><Relationship Id="rId68" Type="http://schemas.openxmlformats.org/officeDocument/2006/relationships/hyperlink" Target="http://en.wikipedia.org/wiki/Ferry" TargetMode="External"/><Relationship Id="rId89" Type="http://schemas.openxmlformats.org/officeDocument/2006/relationships/hyperlink" Target="http://en.wikipedia.org/wiki/SITA_(IT_company)" TargetMode="External"/><Relationship Id="rId112" Type="http://schemas.openxmlformats.org/officeDocument/2006/relationships/hyperlink" Target="http://www.yoursingapore.com/en_au.html" TargetMode="External"/><Relationship Id="rId133" Type="http://schemas.openxmlformats.org/officeDocument/2006/relationships/image" Target="media/image47.png"/><Relationship Id="rId154" Type="http://schemas.openxmlformats.org/officeDocument/2006/relationships/hyperlink" Target="http://seopressor.com/wp-content/uploads/2014/03/google+.jpg" TargetMode="External"/><Relationship Id="rId175" Type="http://schemas.openxmlformats.org/officeDocument/2006/relationships/hyperlink" Target="http://seopressor.com/wp-content/uploads/2014/03/reddit.jpg" TargetMode="External"/><Relationship Id="rId196" Type="http://schemas.openxmlformats.org/officeDocument/2006/relationships/image" Target="media/image90.jpeg"/><Relationship Id="rId200" Type="http://schemas.openxmlformats.org/officeDocument/2006/relationships/image" Target="media/image94.jpeg"/><Relationship Id="rId16" Type="http://schemas.openxmlformats.org/officeDocument/2006/relationships/image" Target="media/image11.png"/><Relationship Id="rId221" Type="http://schemas.openxmlformats.org/officeDocument/2006/relationships/image" Target="media/image115.jpeg"/><Relationship Id="rId242" Type="http://schemas.openxmlformats.org/officeDocument/2006/relationships/image" Target="media/image134.png"/><Relationship Id="rId263" Type="http://schemas.openxmlformats.org/officeDocument/2006/relationships/glossaryDocument" Target="glossary/document.xml"/><Relationship Id="rId37" Type="http://schemas.openxmlformats.org/officeDocument/2006/relationships/header" Target="header7.xml"/><Relationship Id="rId58" Type="http://schemas.openxmlformats.org/officeDocument/2006/relationships/hyperlink" Target="http://en.wikipedia.org/wiki/Germany" TargetMode="External"/><Relationship Id="rId79" Type="http://schemas.openxmlformats.org/officeDocument/2006/relationships/hyperlink" Target="http://en.wikipedia.org/wiki/Galileo_CRS" TargetMode="External"/><Relationship Id="rId102" Type="http://schemas.openxmlformats.org/officeDocument/2006/relationships/image" Target="media/image26.png"/><Relationship Id="rId123" Type="http://schemas.openxmlformats.org/officeDocument/2006/relationships/image" Target="media/image38.png"/><Relationship Id="rId144" Type="http://schemas.openxmlformats.org/officeDocument/2006/relationships/image" Target="media/image55.png"/><Relationship Id="rId90" Type="http://schemas.openxmlformats.org/officeDocument/2006/relationships/hyperlink" Target="http://www.google.com.au/url?sa=i&amp;rct=j&amp;q=&amp;esrc=s&amp;frm=1&amp;source=images&amp;cd=&amp;cad=rja&amp;uact=8&amp;ved=0CAcQjRw&amp;url=http://www.sec.gov/Archives/edgar/data/1597033/000119312514015201/d652688ds1.htm&amp;ei=1jSLVYqpO4OD8gX3pZ3IAw&amp;bvm=bv.96440147,d.dGc&amp;psig=AFQjCNE-QmwKBuJjKFeLC5W9__0pvaTqNQ&amp;ust=1435272761184384" TargetMode="External"/><Relationship Id="rId165" Type="http://schemas.openxmlformats.org/officeDocument/2006/relationships/header" Target="header16.xml"/><Relationship Id="rId186" Type="http://schemas.openxmlformats.org/officeDocument/2006/relationships/header" Target="header19.xml"/><Relationship Id="rId211" Type="http://schemas.openxmlformats.org/officeDocument/2006/relationships/image" Target="media/image105.png"/><Relationship Id="rId232" Type="http://schemas.openxmlformats.org/officeDocument/2006/relationships/header" Target="header21.xml"/><Relationship Id="rId253" Type="http://schemas.openxmlformats.org/officeDocument/2006/relationships/header" Target="header30.xml"/><Relationship Id="rId27" Type="http://schemas.openxmlformats.org/officeDocument/2006/relationships/footer" Target="footer1.xml"/><Relationship Id="rId48" Type="http://schemas.openxmlformats.org/officeDocument/2006/relationships/header" Target="header11.xml"/><Relationship Id="rId69" Type="http://schemas.openxmlformats.org/officeDocument/2006/relationships/hyperlink" Target="http://en.wikipedia.org/wiki/Hotel" TargetMode="External"/><Relationship Id="rId113" Type="http://schemas.openxmlformats.org/officeDocument/2006/relationships/hyperlink" Target="http://www.tourismthailand.org/" TargetMode="External"/><Relationship Id="rId134" Type="http://schemas.openxmlformats.org/officeDocument/2006/relationships/image" Target="media/image48.emf"/><Relationship Id="rId80" Type="http://schemas.openxmlformats.org/officeDocument/2006/relationships/hyperlink" Target="http://en.wikipedia.org/wiki/Train" TargetMode="External"/><Relationship Id="rId155" Type="http://schemas.openxmlformats.org/officeDocument/2006/relationships/image" Target="media/image63.jpeg"/><Relationship Id="rId176" Type="http://schemas.openxmlformats.org/officeDocument/2006/relationships/image" Target="media/image77.jpeg"/><Relationship Id="rId197" Type="http://schemas.openxmlformats.org/officeDocument/2006/relationships/image" Target="media/image91.jpeg"/><Relationship Id="rId201" Type="http://schemas.openxmlformats.org/officeDocument/2006/relationships/image" Target="media/image95.png"/><Relationship Id="rId222" Type="http://schemas.openxmlformats.org/officeDocument/2006/relationships/image" Target="media/image116.png"/><Relationship Id="rId243" Type="http://schemas.openxmlformats.org/officeDocument/2006/relationships/image" Target="media/image135.png"/><Relationship Id="rId264" Type="http://schemas.openxmlformats.org/officeDocument/2006/relationships/theme" Target="theme/theme1.xml"/><Relationship Id="rId17" Type="http://schemas.openxmlformats.org/officeDocument/2006/relationships/image" Target="media/image12.png"/><Relationship Id="rId38" Type="http://schemas.openxmlformats.org/officeDocument/2006/relationships/header" Target="header8.xml"/><Relationship Id="rId59" Type="http://schemas.openxmlformats.org/officeDocument/2006/relationships/hyperlink" Target="http://en.wikipedia.org/wiki/Bangalore" TargetMode="External"/><Relationship Id="rId103" Type="http://schemas.openxmlformats.org/officeDocument/2006/relationships/image" Target="media/image27.png"/><Relationship Id="rId124" Type="http://schemas.openxmlformats.org/officeDocument/2006/relationships/image" Target="media/image39.png"/><Relationship Id="rId70" Type="http://schemas.openxmlformats.org/officeDocument/2006/relationships/hyperlink" Target="http://en.wikipedia.org/wiki/Departure_control_system" TargetMode="External"/><Relationship Id="rId91" Type="http://schemas.openxmlformats.org/officeDocument/2006/relationships/image" Target="media/image20.jpeg"/><Relationship Id="rId145" Type="http://schemas.openxmlformats.org/officeDocument/2006/relationships/image" Target="media/image56.png"/><Relationship Id="rId166" Type="http://schemas.openxmlformats.org/officeDocument/2006/relationships/image" Target="media/image72.png"/><Relationship Id="rId187" Type="http://schemas.openxmlformats.org/officeDocument/2006/relationships/header" Target="header20.xml"/></Relationships>
</file>

<file path=word/_rels/footer2.xml.rels><?xml version="1.0" encoding="UTF-8" standalone="yes"?>
<Relationships xmlns="http://schemas.openxmlformats.org/package/2006/relationships"><Relationship Id="rId3" Type="http://schemas.openxmlformats.org/officeDocument/2006/relationships/image" Target="media/image13.gif"/><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gif"/><Relationship Id="rId5" Type="http://schemas.openxmlformats.org/officeDocument/2006/relationships/image" Target="media/image15.png"/><Relationship Id="rId4" Type="http://schemas.openxmlformats.org/officeDocument/2006/relationships/image" Target="media/image1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M_Tour_operation_&amp;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24B3C3029F4508BEB993E869D73FFE"/>
        <w:category>
          <w:name w:val="General"/>
          <w:gallery w:val="placeholder"/>
        </w:category>
        <w:types>
          <w:type w:val="bbPlcHdr"/>
        </w:types>
        <w:behaviors>
          <w:behavior w:val="content"/>
        </w:behaviors>
        <w:guid w:val="{F5FA4D21-81D9-43A4-AA19-DA0A46D80294}"/>
      </w:docPartPr>
      <w:docPartBody>
        <w:p w:rsidR="006D2C56" w:rsidRDefault="006D2C56">
          <w:pPr>
            <w:pStyle w:val="4224B3C3029F4508BEB993E869D73FFE"/>
          </w:pPr>
          <w:r w:rsidRPr="00BB6517">
            <w:rPr>
              <w:rStyle w:val="PlaceholderText"/>
            </w:rPr>
            <w:t>Click here to enter text.</w:t>
          </w:r>
        </w:p>
      </w:docPartBody>
    </w:docPart>
    <w:docPart>
      <w:docPartPr>
        <w:name w:val="94500BF9F1E64C5FBAFBD5B6E7C4EB5C"/>
        <w:category>
          <w:name w:val="General"/>
          <w:gallery w:val="placeholder"/>
        </w:category>
        <w:types>
          <w:type w:val="bbPlcHdr"/>
        </w:types>
        <w:behaviors>
          <w:behavior w:val="content"/>
        </w:behaviors>
        <w:guid w:val="{FFA73E8B-A5BB-400A-AFF7-FD10D4B0BC89}"/>
      </w:docPartPr>
      <w:docPartBody>
        <w:p w:rsidR="008C01A3" w:rsidRDefault="006D2C56" w:rsidP="006D2C56">
          <w:pPr>
            <w:pStyle w:val="94500BF9F1E64C5FBAFBD5B6E7C4EB5C"/>
          </w:pPr>
          <w:r w:rsidRPr="00BB6517">
            <w:rPr>
              <w:rStyle w:val="PlaceholderText"/>
            </w:rPr>
            <w:t>Click here to enter text.</w:t>
          </w:r>
        </w:p>
      </w:docPartBody>
    </w:docPart>
    <w:docPart>
      <w:docPartPr>
        <w:name w:val="ED04C0126D1448C0A90AADF15B191BCE"/>
        <w:category>
          <w:name w:val="General"/>
          <w:gallery w:val="placeholder"/>
        </w:category>
        <w:types>
          <w:type w:val="bbPlcHdr"/>
        </w:types>
        <w:behaviors>
          <w:behavior w:val="content"/>
        </w:behaviors>
        <w:guid w:val="{73D6A394-BACE-409B-B4BD-B80F3420AE7B}"/>
      </w:docPartPr>
      <w:docPartBody>
        <w:p w:rsidR="008C01A3" w:rsidRDefault="006D2C56" w:rsidP="006D2C56">
          <w:pPr>
            <w:pStyle w:val="ED04C0126D1448C0A90AADF15B191BCE"/>
          </w:pPr>
          <w:r w:rsidRPr="00BB6517">
            <w:rPr>
              <w:rStyle w:val="PlaceholderText"/>
            </w:rPr>
            <w:t>Click here to enter text.</w:t>
          </w:r>
        </w:p>
      </w:docPartBody>
    </w:docPart>
    <w:docPart>
      <w:docPartPr>
        <w:name w:val="AF29457ACB9348FCAE4A231329933DF7"/>
        <w:category>
          <w:name w:val="General"/>
          <w:gallery w:val="placeholder"/>
        </w:category>
        <w:types>
          <w:type w:val="bbPlcHdr"/>
        </w:types>
        <w:behaviors>
          <w:behavior w:val="content"/>
        </w:behaviors>
        <w:guid w:val="{BFC0613F-68B9-4229-8E89-D33C1D33111D}"/>
      </w:docPartPr>
      <w:docPartBody>
        <w:p w:rsidR="008C01A3" w:rsidRDefault="006D2C56" w:rsidP="006D2C56">
          <w:pPr>
            <w:pStyle w:val="AF29457ACB9348FCAE4A231329933DF7"/>
          </w:pPr>
          <w:r w:rsidRPr="00BB6517">
            <w:rPr>
              <w:rStyle w:val="PlaceholderText"/>
            </w:rPr>
            <w:t>Click here to enter text.</w:t>
          </w:r>
        </w:p>
      </w:docPartBody>
    </w:docPart>
    <w:docPart>
      <w:docPartPr>
        <w:name w:val="E60AFDD500124499B0CB30A8BDE3CB6D"/>
        <w:category>
          <w:name w:val="General"/>
          <w:gallery w:val="placeholder"/>
        </w:category>
        <w:types>
          <w:type w:val="bbPlcHdr"/>
        </w:types>
        <w:behaviors>
          <w:behavior w:val="content"/>
        </w:behaviors>
        <w:guid w:val="{59A9C856-3935-48ED-950A-A687872A7070}"/>
      </w:docPartPr>
      <w:docPartBody>
        <w:p w:rsidR="008C01A3" w:rsidRDefault="006D2C56" w:rsidP="006D2C56">
          <w:pPr>
            <w:pStyle w:val="E60AFDD500124499B0CB30A8BDE3CB6D"/>
          </w:pPr>
          <w:r w:rsidRPr="00BB6517">
            <w:rPr>
              <w:rStyle w:val="PlaceholderText"/>
            </w:rPr>
            <w:t>Click here to enter text.</w:t>
          </w:r>
        </w:p>
      </w:docPartBody>
    </w:docPart>
    <w:docPart>
      <w:docPartPr>
        <w:name w:val="0B1CD89B579F4052861EA6D85B560AC0"/>
        <w:category>
          <w:name w:val="General"/>
          <w:gallery w:val="placeholder"/>
        </w:category>
        <w:types>
          <w:type w:val="bbPlcHdr"/>
        </w:types>
        <w:behaviors>
          <w:behavior w:val="content"/>
        </w:behaviors>
        <w:guid w:val="{3A0C05ED-667C-4BDD-9D13-D63F74208AA2}"/>
      </w:docPartPr>
      <w:docPartBody>
        <w:p w:rsidR="008C01A3" w:rsidRDefault="006D2C56" w:rsidP="006D2C56">
          <w:pPr>
            <w:pStyle w:val="0B1CD89B579F4052861EA6D85B560AC0"/>
          </w:pPr>
          <w:r w:rsidRPr="00BB6517">
            <w:rPr>
              <w:rStyle w:val="PlaceholderText"/>
            </w:rPr>
            <w:t>Click here to enter text.</w:t>
          </w:r>
        </w:p>
      </w:docPartBody>
    </w:docPart>
    <w:docPart>
      <w:docPartPr>
        <w:name w:val="F4D3FA7B3A2445D7AD3566CCCA9519B0"/>
        <w:category>
          <w:name w:val="General"/>
          <w:gallery w:val="placeholder"/>
        </w:category>
        <w:types>
          <w:type w:val="bbPlcHdr"/>
        </w:types>
        <w:behaviors>
          <w:behavior w:val="content"/>
        </w:behaviors>
        <w:guid w:val="{D8EA466D-6FB8-443D-9A45-B90CB12F2CC4}"/>
      </w:docPartPr>
      <w:docPartBody>
        <w:p w:rsidR="008C01A3" w:rsidRDefault="006D2C56" w:rsidP="006D2C56">
          <w:pPr>
            <w:pStyle w:val="F4D3FA7B3A2445D7AD3566CCCA9519B0"/>
          </w:pPr>
          <w:r w:rsidRPr="00BB6517">
            <w:rPr>
              <w:rStyle w:val="PlaceholderText"/>
            </w:rPr>
            <w:t>Click here to enter text.</w:t>
          </w:r>
        </w:p>
      </w:docPartBody>
    </w:docPart>
    <w:docPart>
      <w:docPartPr>
        <w:name w:val="70BA82F08A3947979727CFD5BE1C825E"/>
        <w:category>
          <w:name w:val="General"/>
          <w:gallery w:val="placeholder"/>
        </w:category>
        <w:types>
          <w:type w:val="bbPlcHdr"/>
        </w:types>
        <w:behaviors>
          <w:behavior w:val="content"/>
        </w:behaviors>
        <w:guid w:val="{A05FBDB8-4EF6-4397-B2B4-065809CBE911}"/>
      </w:docPartPr>
      <w:docPartBody>
        <w:p w:rsidR="008C01A3" w:rsidRDefault="006D2C56" w:rsidP="006D2C56">
          <w:pPr>
            <w:pStyle w:val="70BA82F08A3947979727CFD5BE1C825E"/>
          </w:pPr>
          <w:r w:rsidRPr="00BB6517">
            <w:rPr>
              <w:rStyle w:val="PlaceholderText"/>
            </w:rPr>
            <w:t>Click here to enter text.</w:t>
          </w:r>
        </w:p>
      </w:docPartBody>
    </w:docPart>
    <w:docPart>
      <w:docPartPr>
        <w:name w:val="28CD7EED55954B409B91A0F6A34D4F23"/>
        <w:category>
          <w:name w:val="General"/>
          <w:gallery w:val="placeholder"/>
        </w:category>
        <w:types>
          <w:type w:val="bbPlcHdr"/>
        </w:types>
        <w:behaviors>
          <w:behavior w:val="content"/>
        </w:behaviors>
        <w:guid w:val="{6DBB939F-33C7-44FF-ABB3-95357768C07C}"/>
      </w:docPartPr>
      <w:docPartBody>
        <w:p w:rsidR="008C01A3" w:rsidRDefault="006D2C56" w:rsidP="006D2C56">
          <w:pPr>
            <w:pStyle w:val="28CD7EED55954B409B91A0F6A34D4F23"/>
          </w:pPr>
          <w:r w:rsidRPr="00BB6517">
            <w:rPr>
              <w:rStyle w:val="PlaceholderText"/>
            </w:rPr>
            <w:t>Click here to enter text.</w:t>
          </w:r>
        </w:p>
      </w:docPartBody>
    </w:docPart>
    <w:docPart>
      <w:docPartPr>
        <w:name w:val="19F7D80C703A497FA10FE159CEF3EFAD"/>
        <w:category>
          <w:name w:val="General"/>
          <w:gallery w:val="placeholder"/>
        </w:category>
        <w:types>
          <w:type w:val="bbPlcHdr"/>
        </w:types>
        <w:behaviors>
          <w:behavior w:val="content"/>
        </w:behaviors>
        <w:guid w:val="{D2ED00E7-ED4A-4C48-BCC3-DAB6038CC239}"/>
      </w:docPartPr>
      <w:docPartBody>
        <w:p w:rsidR="008C01A3" w:rsidRDefault="006D2C56" w:rsidP="006D2C56">
          <w:pPr>
            <w:pStyle w:val="19F7D80C703A497FA10FE159CEF3EFAD"/>
          </w:pPr>
          <w:r w:rsidRPr="00BB6517">
            <w:rPr>
              <w:rStyle w:val="PlaceholderText"/>
            </w:rPr>
            <w:t>Click here to enter text.</w:t>
          </w:r>
        </w:p>
      </w:docPartBody>
    </w:docPart>
    <w:docPart>
      <w:docPartPr>
        <w:name w:val="5C9DA41CF7B24A6B86183F33BC5FE94A"/>
        <w:category>
          <w:name w:val="General"/>
          <w:gallery w:val="placeholder"/>
        </w:category>
        <w:types>
          <w:type w:val="bbPlcHdr"/>
        </w:types>
        <w:behaviors>
          <w:behavior w:val="content"/>
        </w:behaviors>
        <w:guid w:val="{8FE383EA-3275-44C0-BE29-AE612D342615}"/>
      </w:docPartPr>
      <w:docPartBody>
        <w:p w:rsidR="008C01A3" w:rsidRDefault="006D2C56" w:rsidP="006D2C56">
          <w:pPr>
            <w:pStyle w:val="5C9DA41CF7B24A6B86183F33BC5FE94A"/>
          </w:pPr>
          <w:r w:rsidRPr="00BB6517">
            <w:rPr>
              <w:rStyle w:val="PlaceholderText"/>
            </w:rPr>
            <w:t>Click here to enter text.</w:t>
          </w:r>
        </w:p>
      </w:docPartBody>
    </w:docPart>
    <w:docPart>
      <w:docPartPr>
        <w:name w:val="86985376FF1A4A37A05DBCA41F9303D9"/>
        <w:category>
          <w:name w:val="General"/>
          <w:gallery w:val="placeholder"/>
        </w:category>
        <w:types>
          <w:type w:val="bbPlcHdr"/>
        </w:types>
        <w:behaviors>
          <w:behavior w:val="content"/>
        </w:behaviors>
        <w:guid w:val="{D97EE497-A260-4A2E-8087-B09CF66551D8}"/>
      </w:docPartPr>
      <w:docPartBody>
        <w:p w:rsidR="008C01A3" w:rsidRDefault="006D2C56" w:rsidP="006D2C56">
          <w:pPr>
            <w:pStyle w:val="86985376FF1A4A37A05DBCA41F9303D9"/>
          </w:pPr>
          <w:r w:rsidRPr="00BB6517">
            <w:rPr>
              <w:rStyle w:val="PlaceholderText"/>
            </w:rPr>
            <w:t>Click here to enter text.</w:t>
          </w:r>
        </w:p>
      </w:docPartBody>
    </w:docPart>
    <w:docPart>
      <w:docPartPr>
        <w:name w:val="54D16383AFA542D28788F69D00AE1B9C"/>
        <w:category>
          <w:name w:val="General"/>
          <w:gallery w:val="placeholder"/>
        </w:category>
        <w:types>
          <w:type w:val="bbPlcHdr"/>
        </w:types>
        <w:behaviors>
          <w:behavior w:val="content"/>
        </w:behaviors>
        <w:guid w:val="{DE4910DA-7EC0-43E8-A833-A403889C2469}"/>
      </w:docPartPr>
      <w:docPartBody>
        <w:p w:rsidR="008C01A3" w:rsidRDefault="006D2C56" w:rsidP="006D2C56">
          <w:pPr>
            <w:pStyle w:val="54D16383AFA542D28788F69D00AE1B9C"/>
          </w:pPr>
          <w:r w:rsidRPr="00BB6517">
            <w:rPr>
              <w:rStyle w:val="PlaceholderText"/>
            </w:rPr>
            <w:t>Click here to enter text.</w:t>
          </w:r>
        </w:p>
      </w:docPartBody>
    </w:docPart>
    <w:docPart>
      <w:docPartPr>
        <w:name w:val="BBA972F76FFF40D6A212F68A2BB32B72"/>
        <w:category>
          <w:name w:val="General"/>
          <w:gallery w:val="placeholder"/>
        </w:category>
        <w:types>
          <w:type w:val="bbPlcHdr"/>
        </w:types>
        <w:behaviors>
          <w:behavior w:val="content"/>
        </w:behaviors>
        <w:guid w:val="{778E6C8C-D6B4-4D0C-9631-5751566DC7D6}"/>
      </w:docPartPr>
      <w:docPartBody>
        <w:p w:rsidR="008C01A3" w:rsidRDefault="006D2C56" w:rsidP="006D2C56">
          <w:pPr>
            <w:pStyle w:val="BBA972F76FFF40D6A212F68A2BB32B72"/>
          </w:pPr>
          <w:r w:rsidRPr="00BB6517">
            <w:rPr>
              <w:rStyle w:val="PlaceholderText"/>
            </w:rPr>
            <w:t>Click here to enter text.</w:t>
          </w:r>
        </w:p>
      </w:docPartBody>
    </w:docPart>
    <w:docPart>
      <w:docPartPr>
        <w:name w:val="EC0898386B684B08AB6BCC3560E6C4EE"/>
        <w:category>
          <w:name w:val="General"/>
          <w:gallery w:val="placeholder"/>
        </w:category>
        <w:types>
          <w:type w:val="bbPlcHdr"/>
        </w:types>
        <w:behaviors>
          <w:behavior w:val="content"/>
        </w:behaviors>
        <w:guid w:val="{615E7EBA-8563-45A9-8258-955EED3A636E}"/>
      </w:docPartPr>
      <w:docPartBody>
        <w:p w:rsidR="008C01A3" w:rsidRDefault="006D2C56" w:rsidP="006D2C56">
          <w:pPr>
            <w:pStyle w:val="EC0898386B684B08AB6BCC3560E6C4EE"/>
          </w:pPr>
          <w:r w:rsidRPr="00BB6517">
            <w:rPr>
              <w:rStyle w:val="PlaceholderText"/>
            </w:rPr>
            <w:t>Click here to enter text.</w:t>
          </w:r>
        </w:p>
      </w:docPartBody>
    </w:docPart>
    <w:docPart>
      <w:docPartPr>
        <w:name w:val="7045CB84A5EF454CA0287FFE831D3341"/>
        <w:category>
          <w:name w:val="General"/>
          <w:gallery w:val="placeholder"/>
        </w:category>
        <w:types>
          <w:type w:val="bbPlcHdr"/>
        </w:types>
        <w:behaviors>
          <w:behavior w:val="content"/>
        </w:behaviors>
        <w:guid w:val="{BD045EE4-E8C2-4A20-9B54-79D5251F5F36}"/>
      </w:docPartPr>
      <w:docPartBody>
        <w:p w:rsidR="008C01A3" w:rsidRDefault="006D2C56" w:rsidP="006D2C56">
          <w:pPr>
            <w:pStyle w:val="7045CB84A5EF454CA0287FFE831D3341"/>
          </w:pPr>
          <w:r w:rsidRPr="00BB6517">
            <w:rPr>
              <w:rStyle w:val="PlaceholderText"/>
            </w:rPr>
            <w:t>Click here to enter text.</w:t>
          </w:r>
        </w:p>
      </w:docPartBody>
    </w:docPart>
    <w:docPart>
      <w:docPartPr>
        <w:name w:val="6B5B909FF6E94415B3430F33EEED90D7"/>
        <w:category>
          <w:name w:val="General"/>
          <w:gallery w:val="placeholder"/>
        </w:category>
        <w:types>
          <w:type w:val="bbPlcHdr"/>
        </w:types>
        <w:behaviors>
          <w:behavior w:val="content"/>
        </w:behaviors>
        <w:guid w:val="{CB359A60-96C1-4D1A-A3D7-B0D24962AB65}"/>
      </w:docPartPr>
      <w:docPartBody>
        <w:p w:rsidR="008C01A3" w:rsidRDefault="006D2C56" w:rsidP="006D2C56">
          <w:pPr>
            <w:pStyle w:val="6B5B909FF6E94415B3430F33EEED90D7"/>
          </w:pPr>
          <w:r w:rsidRPr="00BB6517">
            <w:rPr>
              <w:rStyle w:val="PlaceholderText"/>
            </w:rPr>
            <w:t>Click here to enter text.</w:t>
          </w:r>
        </w:p>
      </w:docPartBody>
    </w:docPart>
    <w:docPart>
      <w:docPartPr>
        <w:name w:val="E7DF899DE6AA4B61ABDF49721B42B49F"/>
        <w:category>
          <w:name w:val="General"/>
          <w:gallery w:val="placeholder"/>
        </w:category>
        <w:types>
          <w:type w:val="bbPlcHdr"/>
        </w:types>
        <w:behaviors>
          <w:behavior w:val="content"/>
        </w:behaviors>
        <w:guid w:val="{8C4E151A-40F7-48C6-B924-DC8E1268D402}"/>
      </w:docPartPr>
      <w:docPartBody>
        <w:p w:rsidR="008C01A3" w:rsidRDefault="006D2C56" w:rsidP="006D2C56">
          <w:pPr>
            <w:pStyle w:val="E7DF899DE6AA4B61ABDF49721B42B49F"/>
          </w:pPr>
          <w:r w:rsidRPr="00BB6517">
            <w:rPr>
              <w:rStyle w:val="PlaceholderText"/>
            </w:rPr>
            <w:t>Click here to enter text.</w:t>
          </w:r>
        </w:p>
      </w:docPartBody>
    </w:docPart>
    <w:docPart>
      <w:docPartPr>
        <w:name w:val="F8C9EF87380E406B951275A729185CAF"/>
        <w:category>
          <w:name w:val="General"/>
          <w:gallery w:val="placeholder"/>
        </w:category>
        <w:types>
          <w:type w:val="bbPlcHdr"/>
        </w:types>
        <w:behaviors>
          <w:behavior w:val="content"/>
        </w:behaviors>
        <w:guid w:val="{19EE19B4-3B69-47E6-9CC2-C4D9C7ABAACD}"/>
      </w:docPartPr>
      <w:docPartBody>
        <w:p w:rsidR="008C01A3" w:rsidRDefault="006D2C56" w:rsidP="006D2C56">
          <w:pPr>
            <w:pStyle w:val="F8C9EF87380E406B951275A729185CAF"/>
          </w:pPr>
          <w:r w:rsidRPr="00BB6517">
            <w:rPr>
              <w:rStyle w:val="PlaceholderText"/>
            </w:rPr>
            <w:t>Click here to enter text.</w:t>
          </w:r>
        </w:p>
      </w:docPartBody>
    </w:docPart>
    <w:docPart>
      <w:docPartPr>
        <w:name w:val="08A2FEBB90754F8A9E3CF98C5181C351"/>
        <w:category>
          <w:name w:val="General"/>
          <w:gallery w:val="placeholder"/>
        </w:category>
        <w:types>
          <w:type w:val="bbPlcHdr"/>
        </w:types>
        <w:behaviors>
          <w:behavior w:val="content"/>
        </w:behaviors>
        <w:guid w:val="{8810C279-0867-4F5F-8E98-A2FEF2028857}"/>
      </w:docPartPr>
      <w:docPartBody>
        <w:p w:rsidR="008C01A3" w:rsidRDefault="006D2C56" w:rsidP="006D2C56">
          <w:pPr>
            <w:pStyle w:val="08A2FEBB90754F8A9E3CF98C5181C351"/>
          </w:pPr>
          <w:r w:rsidRPr="00BB6517">
            <w:rPr>
              <w:rStyle w:val="PlaceholderText"/>
            </w:rPr>
            <w:t>Click here to enter text.</w:t>
          </w:r>
        </w:p>
      </w:docPartBody>
    </w:docPart>
    <w:docPart>
      <w:docPartPr>
        <w:name w:val="584F4AA771F8431E8B76D27B0CCFAB98"/>
        <w:category>
          <w:name w:val="General"/>
          <w:gallery w:val="placeholder"/>
        </w:category>
        <w:types>
          <w:type w:val="bbPlcHdr"/>
        </w:types>
        <w:behaviors>
          <w:behavior w:val="content"/>
        </w:behaviors>
        <w:guid w:val="{D90C2D79-9AA0-487B-88CE-F9D1D57E5C0A}"/>
      </w:docPartPr>
      <w:docPartBody>
        <w:p w:rsidR="008C01A3" w:rsidRDefault="006D2C56" w:rsidP="006D2C56">
          <w:pPr>
            <w:pStyle w:val="584F4AA771F8431E8B76D27B0CCFAB98"/>
          </w:pPr>
          <w:r w:rsidRPr="00BB6517">
            <w:rPr>
              <w:rStyle w:val="PlaceholderText"/>
            </w:rPr>
            <w:t>Click here to enter text.</w:t>
          </w:r>
        </w:p>
      </w:docPartBody>
    </w:docPart>
    <w:docPart>
      <w:docPartPr>
        <w:name w:val="FD7150FA7FC24B5EB22D069B92541748"/>
        <w:category>
          <w:name w:val="General"/>
          <w:gallery w:val="placeholder"/>
        </w:category>
        <w:types>
          <w:type w:val="bbPlcHdr"/>
        </w:types>
        <w:behaviors>
          <w:behavior w:val="content"/>
        </w:behaviors>
        <w:guid w:val="{C28E2E3D-AF00-485B-AF5E-E3DB32746367}"/>
      </w:docPartPr>
      <w:docPartBody>
        <w:p w:rsidR="008C01A3" w:rsidRDefault="006D2C56" w:rsidP="006D2C56">
          <w:pPr>
            <w:pStyle w:val="FD7150FA7FC24B5EB22D069B92541748"/>
          </w:pPr>
          <w:r w:rsidRPr="00BB6517">
            <w:rPr>
              <w:rStyle w:val="PlaceholderText"/>
            </w:rPr>
            <w:t>Click here to enter text.</w:t>
          </w:r>
        </w:p>
      </w:docPartBody>
    </w:docPart>
    <w:docPart>
      <w:docPartPr>
        <w:name w:val="1292237219C8411C9217E7BAF99AAF80"/>
        <w:category>
          <w:name w:val="General"/>
          <w:gallery w:val="placeholder"/>
        </w:category>
        <w:types>
          <w:type w:val="bbPlcHdr"/>
        </w:types>
        <w:behaviors>
          <w:behavior w:val="content"/>
        </w:behaviors>
        <w:guid w:val="{452E04A7-EA28-4FFF-8F96-11863EF663F9}"/>
      </w:docPartPr>
      <w:docPartBody>
        <w:p w:rsidR="008C01A3" w:rsidRDefault="006D2C56" w:rsidP="006D2C56">
          <w:pPr>
            <w:pStyle w:val="1292237219C8411C9217E7BAF99AAF80"/>
          </w:pPr>
          <w:r w:rsidRPr="00BB6517">
            <w:rPr>
              <w:rStyle w:val="PlaceholderText"/>
            </w:rPr>
            <w:t>Click here to enter text.</w:t>
          </w:r>
        </w:p>
      </w:docPartBody>
    </w:docPart>
    <w:docPart>
      <w:docPartPr>
        <w:name w:val="35DB948DD6394C37BFA71598A4CD731D"/>
        <w:category>
          <w:name w:val="General"/>
          <w:gallery w:val="placeholder"/>
        </w:category>
        <w:types>
          <w:type w:val="bbPlcHdr"/>
        </w:types>
        <w:behaviors>
          <w:behavior w:val="content"/>
        </w:behaviors>
        <w:guid w:val="{86E3275B-9CAA-4D61-BF41-F18E8E0B7941}"/>
      </w:docPartPr>
      <w:docPartBody>
        <w:p w:rsidR="008C01A3" w:rsidRDefault="006D2C56" w:rsidP="006D2C56">
          <w:pPr>
            <w:pStyle w:val="35DB948DD6394C37BFA71598A4CD731D"/>
          </w:pPr>
          <w:r w:rsidRPr="00BB6517">
            <w:rPr>
              <w:rStyle w:val="PlaceholderText"/>
            </w:rPr>
            <w:t>Click here to enter text.</w:t>
          </w:r>
        </w:p>
      </w:docPartBody>
    </w:docPart>
    <w:docPart>
      <w:docPartPr>
        <w:name w:val="8D9D379989F946BB9402C0A0175E9CA2"/>
        <w:category>
          <w:name w:val="General"/>
          <w:gallery w:val="placeholder"/>
        </w:category>
        <w:types>
          <w:type w:val="bbPlcHdr"/>
        </w:types>
        <w:behaviors>
          <w:behavior w:val="content"/>
        </w:behaviors>
        <w:guid w:val="{E9189C05-F25E-4738-B694-3AD2CB993F40}"/>
      </w:docPartPr>
      <w:docPartBody>
        <w:p w:rsidR="008C01A3" w:rsidRDefault="006D2C56" w:rsidP="006D2C56">
          <w:pPr>
            <w:pStyle w:val="8D9D379989F946BB9402C0A0175E9CA2"/>
          </w:pPr>
          <w:r w:rsidRPr="00BB6517">
            <w:rPr>
              <w:rStyle w:val="PlaceholderText"/>
            </w:rPr>
            <w:t>Click here to enter text.</w:t>
          </w:r>
        </w:p>
      </w:docPartBody>
    </w:docPart>
    <w:docPart>
      <w:docPartPr>
        <w:name w:val="FD84243ED6A94354B15B709206E3846B"/>
        <w:category>
          <w:name w:val="General"/>
          <w:gallery w:val="placeholder"/>
        </w:category>
        <w:types>
          <w:type w:val="bbPlcHdr"/>
        </w:types>
        <w:behaviors>
          <w:behavior w:val="content"/>
        </w:behaviors>
        <w:guid w:val="{3A0102C4-D59B-4805-BA9C-22701C913A43}"/>
      </w:docPartPr>
      <w:docPartBody>
        <w:p w:rsidR="008C01A3" w:rsidRDefault="006D2C56" w:rsidP="006D2C56">
          <w:pPr>
            <w:pStyle w:val="FD84243ED6A94354B15B709206E3846B"/>
          </w:pPr>
          <w:r w:rsidRPr="00BB6517">
            <w:rPr>
              <w:rStyle w:val="PlaceholderText"/>
            </w:rPr>
            <w:t>Click here to enter text.</w:t>
          </w:r>
        </w:p>
      </w:docPartBody>
    </w:docPart>
    <w:docPart>
      <w:docPartPr>
        <w:name w:val="0D3A2C1FCB104903B820E861E8BCA362"/>
        <w:category>
          <w:name w:val="General"/>
          <w:gallery w:val="placeholder"/>
        </w:category>
        <w:types>
          <w:type w:val="bbPlcHdr"/>
        </w:types>
        <w:behaviors>
          <w:behavior w:val="content"/>
        </w:behaviors>
        <w:guid w:val="{827DB58B-677D-4F38-91AA-76DD05DF98DC}"/>
      </w:docPartPr>
      <w:docPartBody>
        <w:p w:rsidR="008C01A3" w:rsidRDefault="006D2C56" w:rsidP="006D2C56">
          <w:pPr>
            <w:pStyle w:val="0D3A2C1FCB104903B820E861E8BCA362"/>
          </w:pPr>
          <w:r w:rsidRPr="00BB6517">
            <w:rPr>
              <w:rStyle w:val="PlaceholderText"/>
            </w:rPr>
            <w:t>Click here to enter text.</w:t>
          </w:r>
        </w:p>
      </w:docPartBody>
    </w:docPart>
    <w:docPart>
      <w:docPartPr>
        <w:name w:val="265061BF54EB4973AF859EF21F125C1D"/>
        <w:category>
          <w:name w:val="General"/>
          <w:gallery w:val="placeholder"/>
        </w:category>
        <w:types>
          <w:type w:val="bbPlcHdr"/>
        </w:types>
        <w:behaviors>
          <w:behavior w:val="content"/>
        </w:behaviors>
        <w:guid w:val="{E1B78A97-4B67-4EEB-A21C-19DB4ED01F6B}"/>
      </w:docPartPr>
      <w:docPartBody>
        <w:p w:rsidR="008C01A3" w:rsidRDefault="006D2C56" w:rsidP="006D2C56">
          <w:pPr>
            <w:pStyle w:val="265061BF54EB4973AF859EF21F125C1D"/>
          </w:pPr>
          <w:r w:rsidRPr="00BB6517">
            <w:rPr>
              <w:rStyle w:val="PlaceholderText"/>
            </w:rPr>
            <w:t>Click here to enter text.</w:t>
          </w:r>
        </w:p>
      </w:docPartBody>
    </w:docPart>
    <w:docPart>
      <w:docPartPr>
        <w:name w:val="EC5607B668EA4E21AF842D562C493181"/>
        <w:category>
          <w:name w:val="General"/>
          <w:gallery w:val="placeholder"/>
        </w:category>
        <w:types>
          <w:type w:val="bbPlcHdr"/>
        </w:types>
        <w:behaviors>
          <w:behavior w:val="content"/>
        </w:behaviors>
        <w:guid w:val="{78C1A9CE-42D5-45D8-AF82-75C560ECFCFC}"/>
      </w:docPartPr>
      <w:docPartBody>
        <w:p w:rsidR="008C01A3" w:rsidRDefault="006D2C56" w:rsidP="006D2C56">
          <w:pPr>
            <w:pStyle w:val="EC5607B668EA4E21AF842D562C493181"/>
          </w:pPr>
          <w:r w:rsidRPr="00BB6517">
            <w:rPr>
              <w:rStyle w:val="PlaceholderText"/>
            </w:rPr>
            <w:t>Click here to enter text.</w:t>
          </w:r>
        </w:p>
      </w:docPartBody>
    </w:docPart>
    <w:docPart>
      <w:docPartPr>
        <w:name w:val="B3C54C53807742379D45DCFE3A4E8E3B"/>
        <w:category>
          <w:name w:val="General"/>
          <w:gallery w:val="placeholder"/>
        </w:category>
        <w:types>
          <w:type w:val="bbPlcHdr"/>
        </w:types>
        <w:behaviors>
          <w:behavior w:val="content"/>
        </w:behaviors>
        <w:guid w:val="{BDB4AE2B-7CB4-42AA-96F7-F4197555D339}"/>
      </w:docPartPr>
      <w:docPartBody>
        <w:p w:rsidR="008C01A3" w:rsidRDefault="006D2C56" w:rsidP="006D2C56">
          <w:pPr>
            <w:pStyle w:val="B3C54C53807742379D45DCFE3A4E8E3B"/>
          </w:pPr>
          <w:r w:rsidRPr="00BB6517">
            <w:rPr>
              <w:rStyle w:val="PlaceholderText"/>
            </w:rPr>
            <w:t>Click here to enter text.</w:t>
          </w:r>
        </w:p>
      </w:docPartBody>
    </w:docPart>
    <w:docPart>
      <w:docPartPr>
        <w:name w:val="3B070ED86448456688247B18235689EF"/>
        <w:category>
          <w:name w:val="General"/>
          <w:gallery w:val="placeholder"/>
        </w:category>
        <w:types>
          <w:type w:val="bbPlcHdr"/>
        </w:types>
        <w:behaviors>
          <w:behavior w:val="content"/>
        </w:behaviors>
        <w:guid w:val="{C0EAEA7B-BD06-4D79-B99B-1AFB618B14C6}"/>
      </w:docPartPr>
      <w:docPartBody>
        <w:p w:rsidR="008C01A3" w:rsidRDefault="006D2C56" w:rsidP="006D2C56">
          <w:pPr>
            <w:pStyle w:val="3B070ED86448456688247B18235689EF"/>
          </w:pPr>
          <w:r w:rsidRPr="00BB6517">
            <w:rPr>
              <w:rStyle w:val="PlaceholderText"/>
            </w:rPr>
            <w:t>Click here to enter text.</w:t>
          </w:r>
        </w:p>
      </w:docPartBody>
    </w:docPart>
    <w:docPart>
      <w:docPartPr>
        <w:name w:val="2E2F28E598BB4AFDAE9DC983B6A1EDD3"/>
        <w:category>
          <w:name w:val="General"/>
          <w:gallery w:val="placeholder"/>
        </w:category>
        <w:types>
          <w:type w:val="bbPlcHdr"/>
        </w:types>
        <w:behaviors>
          <w:behavior w:val="content"/>
        </w:behaviors>
        <w:guid w:val="{708473E4-76C4-43C4-927D-D00A597AB694}"/>
      </w:docPartPr>
      <w:docPartBody>
        <w:p w:rsidR="008C01A3" w:rsidRDefault="006D2C56" w:rsidP="006D2C56">
          <w:pPr>
            <w:pStyle w:val="2E2F28E598BB4AFDAE9DC983B6A1EDD3"/>
          </w:pPr>
          <w:r w:rsidRPr="00BB6517">
            <w:rPr>
              <w:rStyle w:val="PlaceholderText"/>
            </w:rPr>
            <w:t>Click here to enter text.</w:t>
          </w:r>
        </w:p>
      </w:docPartBody>
    </w:docPart>
    <w:docPart>
      <w:docPartPr>
        <w:name w:val="580DF4768D04489FBFF89E0E936C4701"/>
        <w:category>
          <w:name w:val="General"/>
          <w:gallery w:val="placeholder"/>
        </w:category>
        <w:types>
          <w:type w:val="bbPlcHdr"/>
        </w:types>
        <w:behaviors>
          <w:behavior w:val="content"/>
        </w:behaviors>
        <w:guid w:val="{621830AE-2B58-487C-B732-A3E66D45E8DF}"/>
      </w:docPartPr>
      <w:docPartBody>
        <w:p w:rsidR="008C01A3" w:rsidRDefault="006D2C56" w:rsidP="006D2C56">
          <w:pPr>
            <w:pStyle w:val="580DF4768D04489FBFF89E0E936C4701"/>
          </w:pPr>
          <w:r w:rsidRPr="00BB6517">
            <w:rPr>
              <w:rStyle w:val="PlaceholderText"/>
            </w:rPr>
            <w:t>Click here to enter text.</w:t>
          </w:r>
        </w:p>
      </w:docPartBody>
    </w:docPart>
    <w:docPart>
      <w:docPartPr>
        <w:name w:val="3966187AF2D34A7D83E3C514F4504603"/>
        <w:category>
          <w:name w:val="General"/>
          <w:gallery w:val="placeholder"/>
        </w:category>
        <w:types>
          <w:type w:val="bbPlcHdr"/>
        </w:types>
        <w:behaviors>
          <w:behavior w:val="content"/>
        </w:behaviors>
        <w:guid w:val="{917D4B7D-B9E1-4575-BFF1-654B6D50B207}"/>
      </w:docPartPr>
      <w:docPartBody>
        <w:p w:rsidR="008C01A3" w:rsidRDefault="006D2C56" w:rsidP="006D2C56">
          <w:pPr>
            <w:pStyle w:val="3966187AF2D34A7D83E3C514F4504603"/>
          </w:pPr>
          <w:r w:rsidRPr="00BB6517">
            <w:rPr>
              <w:rStyle w:val="PlaceholderText"/>
            </w:rPr>
            <w:t>Click here to enter text.</w:t>
          </w:r>
        </w:p>
      </w:docPartBody>
    </w:docPart>
    <w:docPart>
      <w:docPartPr>
        <w:name w:val="D010AE800A614D7285F7241481051B9F"/>
        <w:category>
          <w:name w:val="General"/>
          <w:gallery w:val="placeholder"/>
        </w:category>
        <w:types>
          <w:type w:val="bbPlcHdr"/>
        </w:types>
        <w:behaviors>
          <w:behavior w:val="content"/>
        </w:behaviors>
        <w:guid w:val="{22E3792D-ACC6-45CD-B6FD-74983159B8CF}"/>
      </w:docPartPr>
      <w:docPartBody>
        <w:p w:rsidR="008C01A3" w:rsidRDefault="006D2C56" w:rsidP="006D2C56">
          <w:pPr>
            <w:pStyle w:val="D010AE800A614D7285F7241481051B9F"/>
          </w:pPr>
          <w:r w:rsidRPr="00BB6517">
            <w:rPr>
              <w:rStyle w:val="PlaceholderText"/>
            </w:rPr>
            <w:t>Click here to enter text.</w:t>
          </w:r>
        </w:p>
      </w:docPartBody>
    </w:docPart>
    <w:docPart>
      <w:docPartPr>
        <w:name w:val="37C2A2033A2F4438A447F017F4C8F27A"/>
        <w:category>
          <w:name w:val="General"/>
          <w:gallery w:val="placeholder"/>
        </w:category>
        <w:types>
          <w:type w:val="bbPlcHdr"/>
        </w:types>
        <w:behaviors>
          <w:behavior w:val="content"/>
        </w:behaviors>
        <w:guid w:val="{700149B2-ED9E-47D4-A521-2915AFF6FB88}"/>
      </w:docPartPr>
      <w:docPartBody>
        <w:p w:rsidR="008C01A3" w:rsidRDefault="006D2C56" w:rsidP="006D2C56">
          <w:pPr>
            <w:pStyle w:val="37C2A2033A2F4438A447F017F4C8F27A"/>
          </w:pPr>
          <w:r w:rsidRPr="00BB6517">
            <w:rPr>
              <w:rStyle w:val="PlaceholderText"/>
            </w:rPr>
            <w:t>Click here to enter text.</w:t>
          </w:r>
        </w:p>
      </w:docPartBody>
    </w:docPart>
    <w:docPart>
      <w:docPartPr>
        <w:name w:val="202F81CE01314086BDCF55CF7938B030"/>
        <w:category>
          <w:name w:val="General"/>
          <w:gallery w:val="placeholder"/>
        </w:category>
        <w:types>
          <w:type w:val="bbPlcHdr"/>
        </w:types>
        <w:behaviors>
          <w:behavior w:val="content"/>
        </w:behaviors>
        <w:guid w:val="{53F27B70-10D6-40D2-9DEC-522CAD8AE42C}"/>
      </w:docPartPr>
      <w:docPartBody>
        <w:p w:rsidR="008C01A3" w:rsidRDefault="006D2C56" w:rsidP="006D2C56">
          <w:pPr>
            <w:pStyle w:val="202F81CE01314086BDCF55CF7938B030"/>
          </w:pPr>
          <w:r w:rsidRPr="00BB6517">
            <w:rPr>
              <w:rStyle w:val="PlaceholderText"/>
            </w:rPr>
            <w:t>Click here to enter text.</w:t>
          </w:r>
        </w:p>
      </w:docPartBody>
    </w:docPart>
    <w:docPart>
      <w:docPartPr>
        <w:name w:val="A39F6E96F47540868018629A41F4C65C"/>
        <w:category>
          <w:name w:val="General"/>
          <w:gallery w:val="placeholder"/>
        </w:category>
        <w:types>
          <w:type w:val="bbPlcHdr"/>
        </w:types>
        <w:behaviors>
          <w:behavior w:val="content"/>
        </w:behaviors>
        <w:guid w:val="{41C71894-A717-43D3-8E79-D1EFF462E1B8}"/>
      </w:docPartPr>
      <w:docPartBody>
        <w:p w:rsidR="008C01A3" w:rsidRDefault="006D2C56" w:rsidP="006D2C56">
          <w:pPr>
            <w:pStyle w:val="A39F6E96F47540868018629A41F4C65C"/>
          </w:pPr>
          <w:r w:rsidRPr="00BB6517">
            <w:rPr>
              <w:rStyle w:val="PlaceholderText"/>
            </w:rPr>
            <w:t>Click here to enter text.</w:t>
          </w:r>
        </w:p>
      </w:docPartBody>
    </w:docPart>
    <w:docPart>
      <w:docPartPr>
        <w:name w:val="AF96E9FA09EF44799331BC7EA2BC93FB"/>
        <w:category>
          <w:name w:val="General"/>
          <w:gallery w:val="placeholder"/>
        </w:category>
        <w:types>
          <w:type w:val="bbPlcHdr"/>
        </w:types>
        <w:behaviors>
          <w:behavior w:val="content"/>
        </w:behaviors>
        <w:guid w:val="{F9F8CA27-1D79-47F1-8B17-0C0CE3B2E5FD}"/>
      </w:docPartPr>
      <w:docPartBody>
        <w:p w:rsidR="008C01A3" w:rsidRDefault="006D2C56" w:rsidP="006D2C56">
          <w:pPr>
            <w:pStyle w:val="AF96E9FA09EF44799331BC7EA2BC93FB"/>
          </w:pPr>
          <w:r w:rsidRPr="00BB6517">
            <w:rPr>
              <w:rStyle w:val="PlaceholderText"/>
            </w:rPr>
            <w:t>Click here to enter text.</w:t>
          </w:r>
        </w:p>
      </w:docPartBody>
    </w:docPart>
    <w:docPart>
      <w:docPartPr>
        <w:name w:val="7D09B85823C0402C9094F173D98924D7"/>
        <w:category>
          <w:name w:val="General"/>
          <w:gallery w:val="placeholder"/>
        </w:category>
        <w:types>
          <w:type w:val="bbPlcHdr"/>
        </w:types>
        <w:behaviors>
          <w:behavior w:val="content"/>
        </w:behaviors>
        <w:guid w:val="{824EEB43-D0B1-46D0-A973-6CF596E023E0}"/>
      </w:docPartPr>
      <w:docPartBody>
        <w:p w:rsidR="008C01A3" w:rsidRDefault="006D2C56" w:rsidP="006D2C56">
          <w:pPr>
            <w:pStyle w:val="7D09B85823C0402C9094F173D98924D7"/>
          </w:pPr>
          <w:r w:rsidRPr="00BB6517">
            <w:rPr>
              <w:rStyle w:val="PlaceholderText"/>
            </w:rPr>
            <w:t>Click here to enter text.</w:t>
          </w:r>
        </w:p>
      </w:docPartBody>
    </w:docPart>
    <w:docPart>
      <w:docPartPr>
        <w:name w:val="035D88006999430BAAFBCAC76F4D14C2"/>
        <w:category>
          <w:name w:val="General"/>
          <w:gallery w:val="placeholder"/>
        </w:category>
        <w:types>
          <w:type w:val="bbPlcHdr"/>
        </w:types>
        <w:behaviors>
          <w:behavior w:val="content"/>
        </w:behaviors>
        <w:guid w:val="{ADD550D2-9588-4AD2-B56D-1496808FBBF8}"/>
      </w:docPartPr>
      <w:docPartBody>
        <w:p w:rsidR="008C01A3" w:rsidRDefault="006D2C56" w:rsidP="006D2C56">
          <w:pPr>
            <w:pStyle w:val="035D88006999430BAAFBCAC76F4D14C2"/>
          </w:pPr>
          <w:r w:rsidRPr="00BB6517">
            <w:rPr>
              <w:rStyle w:val="PlaceholderText"/>
            </w:rPr>
            <w:t>Click here to enter text.</w:t>
          </w:r>
        </w:p>
      </w:docPartBody>
    </w:docPart>
    <w:docPart>
      <w:docPartPr>
        <w:name w:val="059B57EEB5C343A69AD056E5F0611B65"/>
        <w:category>
          <w:name w:val="General"/>
          <w:gallery w:val="placeholder"/>
        </w:category>
        <w:types>
          <w:type w:val="bbPlcHdr"/>
        </w:types>
        <w:behaviors>
          <w:behavior w:val="content"/>
        </w:behaviors>
        <w:guid w:val="{8D501514-3536-4F35-8529-DEE487691889}"/>
      </w:docPartPr>
      <w:docPartBody>
        <w:p w:rsidR="008C01A3" w:rsidRDefault="006D2C56" w:rsidP="006D2C56">
          <w:pPr>
            <w:pStyle w:val="059B57EEB5C343A69AD056E5F0611B65"/>
          </w:pPr>
          <w:r w:rsidRPr="00BB6517">
            <w:rPr>
              <w:rStyle w:val="PlaceholderText"/>
            </w:rPr>
            <w:t>Click here to enter text.</w:t>
          </w:r>
        </w:p>
      </w:docPartBody>
    </w:docPart>
    <w:docPart>
      <w:docPartPr>
        <w:name w:val="C67EBE2466EC4900AFEC5BA85C2B0BE7"/>
        <w:category>
          <w:name w:val="General"/>
          <w:gallery w:val="placeholder"/>
        </w:category>
        <w:types>
          <w:type w:val="bbPlcHdr"/>
        </w:types>
        <w:behaviors>
          <w:behavior w:val="content"/>
        </w:behaviors>
        <w:guid w:val="{743C1777-64CF-454A-BBF5-D0DA3A3AAD8D}"/>
      </w:docPartPr>
      <w:docPartBody>
        <w:p w:rsidR="008C01A3" w:rsidRDefault="006D2C56" w:rsidP="006D2C56">
          <w:pPr>
            <w:pStyle w:val="C67EBE2466EC4900AFEC5BA85C2B0BE7"/>
          </w:pPr>
          <w:r w:rsidRPr="00BB6517">
            <w:rPr>
              <w:rStyle w:val="PlaceholderText"/>
            </w:rPr>
            <w:t>Click here to enter text.</w:t>
          </w:r>
        </w:p>
      </w:docPartBody>
    </w:docPart>
    <w:docPart>
      <w:docPartPr>
        <w:name w:val="72257235D5D44FEA8134ED5186A99BC6"/>
        <w:category>
          <w:name w:val="General"/>
          <w:gallery w:val="placeholder"/>
        </w:category>
        <w:types>
          <w:type w:val="bbPlcHdr"/>
        </w:types>
        <w:behaviors>
          <w:behavior w:val="content"/>
        </w:behaviors>
        <w:guid w:val="{EB93A842-B126-4CD8-8E26-B7B186AD8A4A}"/>
      </w:docPartPr>
      <w:docPartBody>
        <w:p w:rsidR="008C01A3" w:rsidRDefault="006D2C56" w:rsidP="006D2C56">
          <w:pPr>
            <w:pStyle w:val="72257235D5D44FEA8134ED5186A99BC6"/>
          </w:pPr>
          <w:r w:rsidRPr="00BB6517">
            <w:rPr>
              <w:rStyle w:val="PlaceholderText"/>
            </w:rPr>
            <w:t>Click here to enter text.</w:t>
          </w:r>
        </w:p>
      </w:docPartBody>
    </w:docPart>
    <w:docPart>
      <w:docPartPr>
        <w:name w:val="EF8BC2A32BCF4984B7B9DDC06E312818"/>
        <w:category>
          <w:name w:val="General"/>
          <w:gallery w:val="placeholder"/>
        </w:category>
        <w:types>
          <w:type w:val="bbPlcHdr"/>
        </w:types>
        <w:behaviors>
          <w:behavior w:val="content"/>
        </w:behaviors>
        <w:guid w:val="{F7B8C1E5-E682-43ED-845A-7990D51097A9}"/>
      </w:docPartPr>
      <w:docPartBody>
        <w:p w:rsidR="008C01A3" w:rsidRDefault="006D2C56" w:rsidP="006D2C56">
          <w:pPr>
            <w:pStyle w:val="EF8BC2A32BCF4984B7B9DDC06E312818"/>
          </w:pPr>
          <w:r w:rsidRPr="00BB6517">
            <w:rPr>
              <w:rStyle w:val="PlaceholderText"/>
            </w:rPr>
            <w:t>Click here to enter text.</w:t>
          </w:r>
        </w:p>
      </w:docPartBody>
    </w:docPart>
    <w:docPart>
      <w:docPartPr>
        <w:name w:val="4F3E5F515A9A4A43B1848FF3BBAC0142"/>
        <w:category>
          <w:name w:val="General"/>
          <w:gallery w:val="placeholder"/>
        </w:category>
        <w:types>
          <w:type w:val="bbPlcHdr"/>
        </w:types>
        <w:behaviors>
          <w:behavior w:val="content"/>
        </w:behaviors>
        <w:guid w:val="{8195FED0-E4D4-473D-BD39-58D4653D61A1}"/>
      </w:docPartPr>
      <w:docPartBody>
        <w:p w:rsidR="008C01A3" w:rsidRDefault="006D2C56" w:rsidP="006D2C56">
          <w:pPr>
            <w:pStyle w:val="4F3E5F515A9A4A43B1848FF3BBAC0142"/>
          </w:pPr>
          <w:r w:rsidRPr="00BB6517">
            <w:rPr>
              <w:rStyle w:val="PlaceholderText"/>
            </w:rPr>
            <w:t>Click here to enter text.</w:t>
          </w:r>
        </w:p>
      </w:docPartBody>
    </w:docPart>
    <w:docPart>
      <w:docPartPr>
        <w:name w:val="D0268E0200C242449DC42F35FBB41FA1"/>
        <w:category>
          <w:name w:val="General"/>
          <w:gallery w:val="placeholder"/>
        </w:category>
        <w:types>
          <w:type w:val="bbPlcHdr"/>
        </w:types>
        <w:behaviors>
          <w:behavior w:val="content"/>
        </w:behaviors>
        <w:guid w:val="{C232F0F9-DA26-4A5E-8B98-F1CF5CDD292D}"/>
      </w:docPartPr>
      <w:docPartBody>
        <w:p w:rsidR="008C01A3" w:rsidRDefault="006D2C56" w:rsidP="006D2C56">
          <w:pPr>
            <w:pStyle w:val="D0268E0200C242449DC42F35FBB41FA1"/>
          </w:pPr>
          <w:r w:rsidRPr="00BB6517">
            <w:rPr>
              <w:rStyle w:val="PlaceholderText"/>
            </w:rPr>
            <w:t>Click here to enter text.</w:t>
          </w:r>
        </w:p>
      </w:docPartBody>
    </w:docPart>
    <w:docPart>
      <w:docPartPr>
        <w:name w:val="5141606583AB4320A1F2BFAF89093CB3"/>
        <w:category>
          <w:name w:val="General"/>
          <w:gallery w:val="placeholder"/>
        </w:category>
        <w:types>
          <w:type w:val="bbPlcHdr"/>
        </w:types>
        <w:behaviors>
          <w:behavior w:val="content"/>
        </w:behaviors>
        <w:guid w:val="{F2A947E3-E8A0-466B-B90E-9D3090BBAA20}"/>
      </w:docPartPr>
      <w:docPartBody>
        <w:p w:rsidR="008C01A3" w:rsidRDefault="006D2C56" w:rsidP="006D2C56">
          <w:pPr>
            <w:pStyle w:val="5141606583AB4320A1F2BFAF89093CB3"/>
          </w:pPr>
          <w:r w:rsidRPr="00BB6517">
            <w:rPr>
              <w:rStyle w:val="PlaceholderText"/>
            </w:rPr>
            <w:t>Click here to enter text.</w:t>
          </w:r>
        </w:p>
      </w:docPartBody>
    </w:docPart>
    <w:docPart>
      <w:docPartPr>
        <w:name w:val="DD2FAD36C77340A881E74F592223410E"/>
        <w:category>
          <w:name w:val="General"/>
          <w:gallery w:val="placeholder"/>
        </w:category>
        <w:types>
          <w:type w:val="bbPlcHdr"/>
        </w:types>
        <w:behaviors>
          <w:behavior w:val="content"/>
        </w:behaviors>
        <w:guid w:val="{2A250448-1A8C-4C9E-8A51-205674EA99BF}"/>
      </w:docPartPr>
      <w:docPartBody>
        <w:p w:rsidR="008C01A3" w:rsidRDefault="006D2C56" w:rsidP="006D2C56">
          <w:pPr>
            <w:pStyle w:val="DD2FAD36C77340A881E74F592223410E"/>
          </w:pPr>
          <w:r w:rsidRPr="00BB6517">
            <w:rPr>
              <w:rStyle w:val="PlaceholderText"/>
            </w:rPr>
            <w:t>Click here to enter text.</w:t>
          </w:r>
        </w:p>
      </w:docPartBody>
    </w:docPart>
    <w:docPart>
      <w:docPartPr>
        <w:name w:val="B0C1906F979447E580F0FEAB10B2AE9B"/>
        <w:category>
          <w:name w:val="General"/>
          <w:gallery w:val="placeholder"/>
        </w:category>
        <w:types>
          <w:type w:val="bbPlcHdr"/>
        </w:types>
        <w:behaviors>
          <w:behavior w:val="content"/>
        </w:behaviors>
        <w:guid w:val="{9BD421C1-534F-4F44-8116-E5E8E94402C6}"/>
      </w:docPartPr>
      <w:docPartBody>
        <w:p w:rsidR="008C01A3" w:rsidRDefault="006D2C56" w:rsidP="006D2C56">
          <w:pPr>
            <w:pStyle w:val="B0C1906F979447E580F0FEAB10B2AE9B"/>
          </w:pPr>
          <w:r w:rsidRPr="00BB6517">
            <w:rPr>
              <w:rStyle w:val="PlaceholderText"/>
            </w:rPr>
            <w:t>Click here to enter text.</w:t>
          </w:r>
        </w:p>
      </w:docPartBody>
    </w:docPart>
    <w:docPart>
      <w:docPartPr>
        <w:name w:val="C6D7638BA5F74ECB80F0E682DB54B7F1"/>
        <w:category>
          <w:name w:val="General"/>
          <w:gallery w:val="placeholder"/>
        </w:category>
        <w:types>
          <w:type w:val="bbPlcHdr"/>
        </w:types>
        <w:behaviors>
          <w:behavior w:val="content"/>
        </w:behaviors>
        <w:guid w:val="{6B530C2E-CB13-437D-B3B1-8BD1C43DA197}"/>
      </w:docPartPr>
      <w:docPartBody>
        <w:p w:rsidR="008C01A3" w:rsidRDefault="006D2C56" w:rsidP="006D2C56">
          <w:pPr>
            <w:pStyle w:val="C6D7638BA5F74ECB80F0E682DB54B7F1"/>
          </w:pPr>
          <w:r w:rsidRPr="00BB6517">
            <w:rPr>
              <w:rStyle w:val="PlaceholderText"/>
            </w:rPr>
            <w:t>Click here to enter text.</w:t>
          </w:r>
        </w:p>
      </w:docPartBody>
    </w:docPart>
    <w:docPart>
      <w:docPartPr>
        <w:name w:val="6DADC5027FDA47A6B86BF7BEF6584984"/>
        <w:category>
          <w:name w:val="General"/>
          <w:gallery w:val="placeholder"/>
        </w:category>
        <w:types>
          <w:type w:val="bbPlcHdr"/>
        </w:types>
        <w:behaviors>
          <w:behavior w:val="content"/>
        </w:behaviors>
        <w:guid w:val="{818EB90F-9257-43FD-8D85-4969D23627CA}"/>
      </w:docPartPr>
      <w:docPartBody>
        <w:p w:rsidR="008C01A3" w:rsidRDefault="006D2C56" w:rsidP="006D2C56">
          <w:pPr>
            <w:pStyle w:val="6DADC5027FDA47A6B86BF7BEF6584984"/>
          </w:pPr>
          <w:r w:rsidRPr="00BB6517">
            <w:rPr>
              <w:rStyle w:val="PlaceholderText"/>
            </w:rPr>
            <w:t>Click here to enter text.</w:t>
          </w:r>
        </w:p>
      </w:docPartBody>
    </w:docPart>
    <w:docPart>
      <w:docPartPr>
        <w:name w:val="6F9C4DDB689E46C0B8F7F2AC658C24B9"/>
        <w:category>
          <w:name w:val="General"/>
          <w:gallery w:val="placeholder"/>
        </w:category>
        <w:types>
          <w:type w:val="bbPlcHdr"/>
        </w:types>
        <w:behaviors>
          <w:behavior w:val="content"/>
        </w:behaviors>
        <w:guid w:val="{BB9C03A2-105E-4601-97D6-954B73E1BDC9}"/>
      </w:docPartPr>
      <w:docPartBody>
        <w:p w:rsidR="008C01A3" w:rsidRDefault="006D2C56" w:rsidP="006D2C56">
          <w:pPr>
            <w:pStyle w:val="6F9C4DDB689E46C0B8F7F2AC658C24B9"/>
          </w:pPr>
          <w:r w:rsidRPr="00BB6517">
            <w:rPr>
              <w:rStyle w:val="PlaceholderText"/>
            </w:rPr>
            <w:t>Click here to enter text.</w:t>
          </w:r>
        </w:p>
      </w:docPartBody>
    </w:docPart>
    <w:docPart>
      <w:docPartPr>
        <w:name w:val="5ECEB4CF3FEE45CE94ED4E46B64A172C"/>
        <w:category>
          <w:name w:val="General"/>
          <w:gallery w:val="placeholder"/>
        </w:category>
        <w:types>
          <w:type w:val="bbPlcHdr"/>
        </w:types>
        <w:behaviors>
          <w:behavior w:val="content"/>
        </w:behaviors>
        <w:guid w:val="{FB637F06-6472-4046-BCB9-93B25E7113DE}"/>
      </w:docPartPr>
      <w:docPartBody>
        <w:p w:rsidR="008C01A3" w:rsidRDefault="006D2C56" w:rsidP="006D2C56">
          <w:pPr>
            <w:pStyle w:val="5ECEB4CF3FEE45CE94ED4E46B64A172C"/>
          </w:pPr>
          <w:r w:rsidRPr="00BB6517">
            <w:rPr>
              <w:rStyle w:val="PlaceholderText"/>
            </w:rPr>
            <w:t>Click here to enter text.</w:t>
          </w:r>
        </w:p>
      </w:docPartBody>
    </w:docPart>
    <w:docPart>
      <w:docPartPr>
        <w:name w:val="9815F47CA9E2428982464F8706BAD29C"/>
        <w:category>
          <w:name w:val="General"/>
          <w:gallery w:val="placeholder"/>
        </w:category>
        <w:types>
          <w:type w:val="bbPlcHdr"/>
        </w:types>
        <w:behaviors>
          <w:behavior w:val="content"/>
        </w:behaviors>
        <w:guid w:val="{8E9E5A89-A89C-4388-9EDC-C188BB0A8552}"/>
      </w:docPartPr>
      <w:docPartBody>
        <w:p w:rsidR="008C01A3" w:rsidRDefault="006D2C56" w:rsidP="006D2C56">
          <w:pPr>
            <w:pStyle w:val="9815F47CA9E2428982464F8706BAD29C"/>
          </w:pPr>
          <w:r w:rsidRPr="00BB6517">
            <w:rPr>
              <w:rStyle w:val="PlaceholderText"/>
            </w:rPr>
            <w:t>Click here to enter text.</w:t>
          </w:r>
        </w:p>
      </w:docPartBody>
    </w:docPart>
    <w:docPart>
      <w:docPartPr>
        <w:name w:val="312A7734D3E54850B6240455BD96F830"/>
        <w:category>
          <w:name w:val="General"/>
          <w:gallery w:val="placeholder"/>
        </w:category>
        <w:types>
          <w:type w:val="bbPlcHdr"/>
        </w:types>
        <w:behaviors>
          <w:behavior w:val="content"/>
        </w:behaviors>
        <w:guid w:val="{89FDA0A6-65AB-4E0F-8931-18FCA4CA1FD8}"/>
      </w:docPartPr>
      <w:docPartBody>
        <w:p w:rsidR="008C01A3" w:rsidRDefault="006D2C56" w:rsidP="006D2C56">
          <w:pPr>
            <w:pStyle w:val="312A7734D3E54850B6240455BD96F830"/>
          </w:pPr>
          <w:r w:rsidRPr="00BB6517">
            <w:rPr>
              <w:rStyle w:val="PlaceholderText"/>
            </w:rPr>
            <w:t>Click here to enter text.</w:t>
          </w:r>
        </w:p>
      </w:docPartBody>
    </w:docPart>
    <w:docPart>
      <w:docPartPr>
        <w:name w:val="7C41668C48D149F38B562AEFACB6D212"/>
        <w:category>
          <w:name w:val="General"/>
          <w:gallery w:val="placeholder"/>
        </w:category>
        <w:types>
          <w:type w:val="bbPlcHdr"/>
        </w:types>
        <w:behaviors>
          <w:behavior w:val="content"/>
        </w:behaviors>
        <w:guid w:val="{3C30D9F3-B3EA-4DB8-BD51-8EF74AB2FEBC}"/>
      </w:docPartPr>
      <w:docPartBody>
        <w:p w:rsidR="008C01A3" w:rsidRDefault="006D2C56" w:rsidP="006D2C56">
          <w:pPr>
            <w:pStyle w:val="7C41668C48D149F38B562AEFACB6D212"/>
          </w:pPr>
          <w:r w:rsidRPr="00BB6517">
            <w:rPr>
              <w:rStyle w:val="PlaceholderText"/>
            </w:rPr>
            <w:t>Click here to enter text.</w:t>
          </w:r>
        </w:p>
      </w:docPartBody>
    </w:docPart>
    <w:docPart>
      <w:docPartPr>
        <w:name w:val="6FF2CD3894E640C1927C817204038DBC"/>
        <w:category>
          <w:name w:val="General"/>
          <w:gallery w:val="placeholder"/>
        </w:category>
        <w:types>
          <w:type w:val="bbPlcHdr"/>
        </w:types>
        <w:behaviors>
          <w:behavior w:val="content"/>
        </w:behaviors>
        <w:guid w:val="{DAA3984D-7CF4-4C88-AB60-3F64067024F2}"/>
      </w:docPartPr>
      <w:docPartBody>
        <w:p w:rsidR="008C01A3" w:rsidRDefault="006D2C56" w:rsidP="006D2C56">
          <w:pPr>
            <w:pStyle w:val="6FF2CD3894E640C1927C817204038DBC"/>
          </w:pPr>
          <w:r w:rsidRPr="00BB6517">
            <w:rPr>
              <w:rStyle w:val="PlaceholderText"/>
            </w:rPr>
            <w:t>Click here to enter text.</w:t>
          </w:r>
        </w:p>
      </w:docPartBody>
    </w:docPart>
    <w:docPart>
      <w:docPartPr>
        <w:name w:val="12A33B9A0AD04ABD81D3DB25EDFDC5E9"/>
        <w:category>
          <w:name w:val="General"/>
          <w:gallery w:val="placeholder"/>
        </w:category>
        <w:types>
          <w:type w:val="bbPlcHdr"/>
        </w:types>
        <w:behaviors>
          <w:behavior w:val="content"/>
        </w:behaviors>
        <w:guid w:val="{4FBFBB5C-5804-4213-9745-4261EFA4188F}"/>
      </w:docPartPr>
      <w:docPartBody>
        <w:p w:rsidR="008C01A3" w:rsidRDefault="006D2C56" w:rsidP="006D2C56">
          <w:pPr>
            <w:pStyle w:val="12A33B9A0AD04ABD81D3DB25EDFDC5E9"/>
          </w:pPr>
          <w:r w:rsidRPr="00BB6517">
            <w:rPr>
              <w:rStyle w:val="PlaceholderText"/>
            </w:rPr>
            <w:t>Click here to enter text.</w:t>
          </w:r>
        </w:p>
      </w:docPartBody>
    </w:docPart>
    <w:docPart>
      <w:docPartPr>
        <w:name w:val="E101FAC85C5C48788D08CB9583BB8915"/>
        <w:category>
          <w:name w:val="General"/>
          <w:gallery w:val="placeholder"/>
        </w:category>
        <w:types>
          <w:type w:val="bbPlcHdr"/>
        </w:types>
        <w:behaviors>
          <w:behavior w:val="content"/>
        </w:behaviors>
        <w:guid w:val="{E34E4C6D-998E-460A-BD28-B552E0657910}"/>
      </w:docPartPr>
      <w:docPartBody>
        <w:p w:rsidR="008C01A3" w:rsidRDefault="006D2C56" w:rsidP="006D2C56">
          <w:pPr>
            <w:pStyle w:val="E101FAC85C5C48788D08CB9583BB8915"/>
          </w:pPr>
          <w:r w:rsidRPr="00BB6517">
            <w:rPr>
              <w:rStyle w:val="PlaceholderText"/>
            </w:rPr>
            <w:t>Click here to enter text.</w:t>
          </w:r>
        </w:p>
      </w:docPartBody>
    </w:docPart>
    <w:docPart>
      <w:docPartPr>
        <w:name w:val="D49FA8587FFF4D52B80694475A7AB332"/>
        <w:category>
          <w:name w:val="General"/>
          <w:gallery w:val="placeholder"/>
        </w:category>
        <w:types>
          <w:type w:val="bbPlcHdr"/>
        </w:types>
        <w:behaviors>
          <w:behavior w:val="content"/>
        </w:behaviors>
        <w:guid w:val="{ADA284A9-C1F3-471E-BF41-2AAAEA9F2C97}"/>
      </w:docPartPr>
      <w:docPartBody>
        <w:p w:rsidR="008C01A3" w:rsidRDefault="006D2C56" w:rsidP="006D2C56">
          <w:pPr>
            <w:pStyle w:val="D49FA8587FFF4D52B80694475A7AB332"/>
          </w:pPr>
          <w:r w:rsidRPr="00BB6517">
            <w:rPr>
              <w:rStyle w:val="PlaceholderText"/>
            </w:rPr>
            <w:t>Click here to enter text.</w:t>
          </w:r>
        </w:p>
      </w:docPartBody>
    </w:docPart>
    <w:docPart>
      <w:docPartPr>
        <w:name w:val="5477DAD56BD24E718AC615DA9F283EBB"/>
        <w:category>
          <w:name w:val="General"/>
          <w:gallery w:val="placeholder"/>
        </w:category>
        <w:types>
          <w:type w:val="bbPlcHdr"/>
        </w:types>
        <w:behaviors>
          <w:behavior w:val="content"/>
        </w:behaviors>
        <w:guid w:val="{D085AB83-075B-4289-BE38-528D49FD0D1C}"/>
      </w:docPartPr>
      <w:docPartBody>
        <w:p w:rsidR="008C01A3" w:rsidRDefault="006D2C56" w:rsidP="006D2C56">
          <w:pPr>
            <w:pStyle w:val="5477DAD56BD24E718AC615DA9F283EBB"/>
          </w:pPr>
          <w:r w:rsidRPr="00BB6517">
            <w:rPr>
              <w:rStyle w:val="PlaceholderText"/>
            </w:rPr>
            <w:t>Click here to enter text.</w:t>
          </w:r>
        </w:p>
      </w:docPartBody>
    </w:docPart>
    <w:docPart>
      <w:docPartPr>
        <w:name w:val="384FA3E703FF46239E305D7CE8000C29"/>
        <w:category>
          <w:name w:val="General"/>
          <w:gallery w:val="placeholder"/>
        </w:category>
        <w:types>
          <w:type w:val="bbPlcHdr"/>
        </w:types>
        <w:behaviors>
          <w:behavior w:val="content"/>
        </w:behaviors>
        <w:guid w:val="{6B0C7E4D-8EF8-4490-A6F1-6CDB25F4D80C}"/>
      </w:docPartPr>
      <w:docPartBody>
        <w:p w:rsidR="008C01A3" w:rsidRDefault="006D2C56" w:rsidP="006D2C56">
          <w:pPr>
            <w:pStyle w:val="384FA3E703FF46239E305D7CE8000C29"/>
          </w:pPr>
          <w:r w:rsidRPr="00BB6517">
            <w:rPr>
              <w:rStyle w:val="PlaceholderText"/>
            </w:rPr>
            <w:t>Click here to enter text.</w:t>
          </w:r>
        </w:p>
      </w:docPartBody>
    </w:docPart>
    <w:docPart>
      <w:docPartPr>
        <w:name w:val="44220002D28243F08B64B5D076DCA650"/>
        <w:category>
          <w:name w:val="General"/>
          <w:gallery w:val="placeholder"/>
        </w:category>
        <w:types>
          <w:type w:val="bbPlcHdr"/>
        </w:types>
        <w:behaviors>
          <w:behavior w:val="content"/>
        </w:behaviors>
        <w:guid w:val="{3CFAD7CF-A1D1-48EF-877E-8467D0EF4083}"/>
      </w:docPartPr>
      <w:docPartBody>
        <w:p w:rsidR="008C01A3" w:rsidRDefault="006D2C56" w:rsidP="006D2C56">
          <w:pPr>
            <w:pStyle w:val="44220002D28243F08B64B5D076DCA650"/>
          </w:pPr>
          <w:r w:rsidRPr="00BB6517">
            <w:rPr>
              <w:rStyle w:val="PlaceholderText"/>
            </w:rPr>
            <w:t>Click here to enter text.</w:t>
          </w:r>
        </w:p>
      </w:docPartBody>
    </w:docPart>
    <w:docPart>
      <w:docPartPr>
        <w:name w:val="0EC5B8EB096A4BF59D9D7E97CEC7DF4C"/>
        <w:category>
          <w:name w:val="General"/>
          <w:gallery w:val="placeholder"/>
        </w:category>
        <w:types>
          <w:type w:val="bbPlcHdr"/>
        </w:types>
        <w:behaviors>
          <w:behavior w:val="content"/>
        </w:behaviors>
        <w:guid w:val="{BF976DE8-C496-4DCC-B0DF-F6EA0E096715}"/>
      </w:docPartPr>
      <w:docPartBody>
        <w:p w:rsidR="008C01A3" w:rsidRDefault="006D2C56" w:rsidP="006D2C56">
          <w:pPr>
            <w:pStyle w:val="0EC5B8EB096A4BF59D9D7E97CEC7DF4C"/>
          </w:pPr>
          <w:r w:rsidRPr="00BB6517">
            <w:rPr>
              <w:rStyle w:val="PlaceholderText"/>
            </w:rPr>
            <w:t>Click here to enter text.</w:t>
          </w:r>
        </w:p>
      </w:docPartBody>
    </w:docPart>
    <w:docPart>
      <w:docPartPr>
        <w:name w:val="8F645942FE8C4779B70F58BA85BD6FCB"/>
        <w:category>
          <w:name w:val="General"/>
          <w:gallery w:val="placeholder"/>
        </w:category>
        <w:types>
          <w:type w:val="bbPlcHdr"/>
        </w:types>
        <w:behaviors>
          <w:behavior w:val="content"/>
        </w:behaviors>
        <w:guid w:val="{D9DF6303-E88D-41A2-AC33-5D799D2FCB46}"/>
      </w:docPartPr>
      <w:docPartBody>
        <w:p w:rsidR="008C01A3" w:rsidRDefault="006D2C56" w:rsidP="006D2C56">
          <w:pPr>
            <w:pStyle w:val="8F645942FE8C4779B70F58BA85BD6FCB"/>
          </w:pPr>
          <w:r w:rsidRPr="00BB6517">
            <w:rPr>
              <w:rStyle w:val="PlaceholderText"/>
            </w:rPr>
            <w:t>Click here to enter text.</w:t>
          </w:r>
        </w:p>
      </w:docPartBody>
    </w:docPart>
    <w:docPart>
      <w:docPartPr>
        <w:name w:val="FC28E26543194E97A481BE7F6C245478"/>
        <w:category>
          <w:name w:val="General"/>
          <w:gallery w:val="placeholder"/>
        </w:category>
        <w:types>
          <w:type w:val="bbPlcHdr"/>
        </w:types>
        <w:behaviors>
          <w:behavior w:val="content"/>
        </w:behaviors>
        <w:guid w:val="{EB1E5804-20F1-4944-9C59-EECCEFDD9503}"/>
      </w:docPartPr>
      <w:docPartBody>
        <w:p w:rsidR="008C01A3" w:rsidRDefault="006D2C56" w:rsidP="006D2C56">
          <w:pPr>
            <w:pStyle w:val="FC28E26543194E97A481BE7F6C245478"/>
          </w:pPr>
          <w:r w:rsidRPr="00BB6517">
            <w:rPr>
              <w:rStyle w:val="PlaceholderText"/>
            </w:rPr>
            <w:t>Click here to enter text.</w:t>
          </w:r>
        </w:p>
      </w:docPartBody>
    </w:docPart>
    <w:docPart>
      <w:docPartPr>
        <w:name w:val="14E38DE3682A4D6F8708163138C2A0BC"/>
        <w:category>
          <w:name w:val="General"/>
          <w:gallery w:val="placeholder"/>
        </w:category>
        <w:types>
          <w:type w:val="bbPlcHdr"/>
        </w:types>
        <w:behaviors>
          <w:behavior w:val="content"/>
        </w:behaviors>
        <w:guid w:val="{9E2BAEA0-DB96-44BF-BAE2-C3C46A928FCE}"/>
      </w:docPartPr>
      <w:docPartBody>
        <w:p w:rsidR="008C01A3" w:rsidRDefault="006D2C56" w:rsidP="006D2C56">
          <w:pPr>
            <w:pStyle w:val="14E38DE3682A4D6F8708163138C2A0BC"/>
          </w:pPr>
          <w:r w:rsidRPr="00BB6517">
            <w:rPr>
              <w:rStyle w:val="PlaceholderText"/>
            </w:rPr>
            <w:t>Click here to enter text.</w:t>
          </w:r>
        </w:p>
      </w:docPartBody>
    </w:docPart>
    <w:docPart>
      <w:docPartPr>
        <w:name w:val="3857E2ECE8B144EDAA57B818DE39D18E"/>
        <w:category>
          <w:name w:val="General"/>
          <w:gallery w:val="placeholder"/>
        </w:category>
        <w:types>
          <w:type w:val="bbPlcHdr"/>
        </w:types>
        <w:behaviors>
          <w:behavior w:val="content"/>
        </w:behaviors>
        <w:guid w:val="{110522FE-E037-4A89-8F46-EF04142D5F95}"/>
      </w:docPartPr>
      <w:docPartBody>
        <w:p w:rsidR="008C01A3" w:rsidRDefault="006D2C56" w:rsidP="006D2C56">
          <w:pPr>
            <w:pStyle w:val="3857E2ECE8B144EDAA57B818DE39D18E"/>
          </w:pPr>
          <w:r w:rsidRPr="00BB6517">
            <w:rPr>
              <w:rStyle w:val="PlaceholderText"/>
            </w:rPr>
            <w:t>Click here to enter text.</w:t>
          </w:r>
        </w:p>
      </w:docPartBody>
    </w:docPart>
    <w:docPart>
      <w:docPartPr>
        <w:name w:val="B75D82B1723A4312A6E3E0D8BB23D6AC"/>
        <w:category>
          <w:name w:val="General"/>
          <w:gallery w:val="placeholder"/>
        </w:category>
        <w:types>
          <w:type w:val="bbPlcHdr"/>
        </w:types>
        <w:behaviors>
          <w:behavior w:val="content"/>
        </w:behaviors>
        <w:guid w:val="{E2DF31E4-D25C-42A3-9C0B-C05DE89A4E06}"/>
      </w:docPartPr>
      <w:docPartBody>
        <w:p w:rsidR="008C01A3" w:rsidRDefault="006D2C56" w:rsidP="006D2C56">
          <w:pPr>
            <w:pStyle w:val="B75D82B1723A4312A6E3E0D8BB23D6AC"/>
          </w:pPr>
          <w:r w:rsidRPr="00BB6517">
            <w:rPr>
              <w:rStyle w:val="PlaceholderText"/>
            </w:rPr>
            <w:t>Click here to enter text.</w:t>
          </w:r>
        </w:p>
      </w:docPartBody>
    </w:docPart>
    <w:docPart>
      <w:docPartPr>
        <w:name w:val="1A6EE5024E084FD5B6120D3DB5E50A12"/>
        <w:category>
          <w:name w:val="General"/>
          <w:gallery w:val="placeholder"/>
        </w:category>
        <w:types>
          <w:type w:val="bbPlcHdr"/>
        </w:types>
        <w:behaviors>
          <w:behavior w:val="content"/>
        </w:behaviors>
        <w:guid w:val="{E7DD5513-6CA7-4581-BE9E-4EF000EA670D}"/>
      </w:docPartPr>
      <w:docPartBody>
        <w:p w:rsidR="008C01A3" w:rsidRDefault="006D2C56" w:rsidP="006D2C56">
          <w:pPr>
            <w:pStyle w:val="1A6EE5024E084FD5B6120D3DB5E50A12"/>
          </w:pPr>
          <w:r w:rsidRPr="00BB6517">
            <w:rPr>
              <w:rStyle w:val="PlaceholderText"/>
            </w:rPr>
            <w:t>Click here to enter text.</w:t>
          </w:r>
        </w:p>
      </w:docPartBody>
    </w:docPart>
    <w:docPart>
      <w:docPartPr>
        <w:name w:val="53CFF03D423444C487A701798C2033CD"/>
        <w:category>
          <w:name w:val="General"/>
          <w:gallery w:val="placeholder"/>
        </w:category>
        <w:types>
          <w:type w:val="bbPlcHdr"/>
        </w:types>
        <w:behaviors>
          <w:behavior w:val="content"/>
        </w:behaviors>
        <w:guid w:val="{172C4D98-71BA-414C-A40C-E8A898A001B7}"/>
      </w:docPartPr>
      <w:docPartBody>
        <w:p w:rsidR="008C01A3" w:rsidRDefault="006D2C56" w:rsidP="006D2C56">
          <w:pPr>
            <w:pStyle w:val="53CFF03D423444C487A701798C2033CD"/>
          </w:pPr>
          <w:r w:rsidRPr="00BB6517">
            <w:rPr>
              <w:rStyle w:val="PlaceholderText"/>
            </w:rPr>
            <w:t>Click here to enter text.</w:t>
          </w:r>
        </w:p>
      </w:docPartBody>
    </w:docPart>
    <w:docPart>
      <w:docPartPr>
        <w:name w:val="4FD7C5A9D7BE497A916252B283B8A722"/>
        <w:category>
          <w:name w:val="General"/>
          <w:gallery w:val="placeholder"/>
        </w:category>
        <w:types>
          <w:type w:val="bbPlcHdr"/>
        </w:types>
        <w:behaviors>
          <w:behavior w:val="content"/>
        </w:behaviors>
        <w:guid w:val="{04A73231-7566-4C69-8A8D-0914A4D62298}"/>
      </w:docPartPr>
      <w:docPartBody>
        <w:p w:rsidR="008C01A3" w:rsidRDefault="006D2C56" w:rsidP="006D2C56">
          <w:pPr>
            <w:pStyle w:val="4FD7C5A9D7BE497A916252B283B8A722"/>
          </w:pPr>
          <w:r w:rsidRPr="00BB6517">
            <w:rPr>
              <w:rStyle w:val="PlaceholderText"/>
            </w:rPr>
            <w:t>Click here to enter text.</w:t>
          </w:r>
        </w:p>
      </w:docPartBody>
    </w:docPart>
    <w:docPart>
      <w:docPartPr>
        <w:name w:val="64730278BEDF4B2A932DD3C47F779989"/>
        <w:category>
          <w:name w:val="General"/>
          <w:gallery w:val="placeholder"/>
        </w:category>
        <w:types>
          <w:type w:val="bbPlcHdr"/>
        </w:types>
        <w:behaviors>
          <w:behavior w:val="content"/>
        </w:behaviors>
        <w:guid w:val="{382166F6-5CF9-479E-BA8F-ACCD4B1941CE}"/>
      </w:docPartPr>
      <w:docPartBody>
        <w:p w:rsidR="008C01A3" w:rsidRDefault="006D2C56" w:rsidP="006D2C56">
          <w:pPr>
            <w:pStyle w:val="64730278BEDF4B2A932DD3C47F779989"/>
          </w:pPr>
          <w:r w:rsidRPr="00BB6517">
            <w:rPr>
              <w:rStyle w:val="PlaceholderText"/>
            </w:rPr>
            <w:t>Click here to enter text.</w:t>
          </w:r>
        </w:p>
      </w:docPartBody>
    </w:docPart>
    <w:docPart>
      <w:docPartPr>
        <w:name w:val="F1170F7C46E94E05A8D79B2105FD615F"/>
        <w:category>
          <w:name w:val="General"/>
          <w:gallery w:val="placeholder"/>
        </w:category>
        <w:types>
          <w:type w:val="bbPlcHdr"/>
        </w:types>
        <w:behaviors>
          <w:behavior w:val="content"/>
        </w:behaviors>
        <w:guid w:val="{64146FDB-2A9E-4EA4-B58B-460FC37CD205}"/>
      </w:docPartPr>
      <w:docPartBody>
        <w:p w:rsidR="001B757E" w:rsidRDefault="00750632" w:rsidP="00750632">
          <w:pPr>
            <w:pStyle w:val="F1170F7C46E94E05A8D79B2105FD615F"/>
          </w:pPr>
          <w:r w:rsidRPr="00BB6517">
            <w:rPr>
              <w:rStyle w:val="PlaceholderText"/>
            </w:rPr>
            <w:t>Click here to enter text.</w:t>
          </w:r>
        </w:p>
      </w:docPartBody>
    </w:docPart>
    <w:docPart>
      <w:docPartPr>
        <w:name w:val="F0D29BFC05E44FE68A0EFAC359FF7D64"/>
        <w:category>
          <w:name w:val="General"/>
          <w:gallery w:val="placeholder"/>
        </w:category>
        <w:types>
          <w:type w:val="bbPlcHdr"/>
        </w:types>
        <w:behaviors>
          <w:behavior w:val="content"/>
        </w:behaviors>
        <w:guid w:val="{8304069C-D3C4-48E9-AF93-B8532669699F}"/>
      </w:docPartPr>
      <w:docPartBody>
        <w:p w:rsidR="001B757E" w:rsidRDefault="00750632" w:rsidP="00750632">
          <w:pPr>
            <w:pStyle w:val="F0D29BFC05E44FE68A0EFAC359FF7D64"/>
          </w:pPr>
          <w:r w:rsidRPr="00BB6517">
            <w:rPr>
              <w:rStyle w:val="PlaceholderText"/>
            </w:rPr>
            <w:t>Click here to enter text.</w:t>
          </w:r>
        </w:p>
      </w:docPartBody>
    </w:docPart>
    <w:docPart>
      <w:docPartPr>
        <w:name w:val="5FF9C55DF4324E96964DA6AF429326AD"/>
        <w:category>
          <w:name w:val="General"/>
          <w:gallery w:val="placeholder"/>
        </w:category>
        <w:types>
          <w:type w:val="bbPlcHdr"/>
        </w:types>
        <w:behaviors>
          <w:behavior w:val="content"/>
        </w:behaviors>
        <w:guid w:val="{7566EE01-B229-4981-A4C6-5F343DA0CAB9}"/>
      </w:docPartPr>
      <w:docPartBody>
        <w:p w:rsidR="001B757E" w:rsidRDefault="00750632" w:rsidP="00750632">
          <w:pPr>
            <w:pStyle w:val="5FF9C55DF4324E96964DA6AF429326AD"/>
          </w:pPr>
          <w:r w:rsidRPr="00BB6517">
            <w:rPr>
              <w:rStyle w:val="PlaceholderText"/>
            </w:rPr>
            <w:t>Click here to enter text.</w:t>
          </w:r>
        </w:p>
      </w:docPartBody>
    </w:docPart>
    <w:docPart>
      <w:docPartPr>
        <w:name w:val="B41230FD568D4D22ADA60595132F901A"/>
        <w:category>
          <w:name w:val="General"/>
          <w:gallery w:val="placeholder"/>
        </w:category>
        <w:types>
          <w:type w:val="bbPlcHdr"/>
        </w:types>
        <w:behaviors>
          <w:behavior w:val="content"/>
        </w:behaviors>
        <w:guid w:val="{AD8C3593-F560-431B-9920-91341E3E17B5}"/>
      </w:docPartPr>
      <w:docPartBody>
        <w:p w:rsidR="001B757E" w:rsidRDefault="00750632" w:rsidP="00750632">
          <w:pPr>
            <w:pStyle w:val="B41230FD568D4D22ADA60595132F901A"/>
          </w:pPr>
          <w:r w:rsidRPr="00BB6517">
            <w:rPr>
              <w:rStyle w:val="PlaceholderText"/>
            </w:rPr>
            <w:t>Click here to enter text.</w:t>
          </w:r>
        </w:p>
      </w:docPartBody>
    </w:docPart>
    <w:docPart>
      <w:docPartPr>
        <w:name w:val="7F5194052EFE46B3892F0B543EA7C624"/>
        <w:category>
          <w:name w:val="General"/>
          <w:gallery w:val="placeholder"/>
        </w:category>
        <w:types>
          <w:type w:val="bbPlcHdr"/>
        </w:types>
        <w:behaviors>
          <w:behavior w:val="content"/>
        </w:behaviors>
        <w:guid w:val="{89E12DDE-3CCE-4524-855A-DC888A54DAD2}"/>
      </w:docPartPr>
      <w:docPartBody>
        <w:p w:rsidR="001B757E" w:rsidRDefault="00750632" w:rsidP="00750632">
          <w:pPr>
            <w:pStyle w:val="7F5194052EFE46B3892F0B543EA7C624"/>
          </w:pPr>
          <w:r w:rsidRPr="00BB6517">
            <w:rPr>
              <w:rStyle w:val="PlaceholderText"/>
            </w:rPr>
            <w:t>Click here to enter text.</w:t>
          </w:r>
        </w:p>
      </w:docPartBody>
    </w:docPart>
    <w:docPart>
      <w:docPartPr>
        <w:name w:val="1D0E6DB1BF9548B895B94C5EB1B7AF6E"/>
        <w:category>
          <w:name w:val="General"/>
          <w:gallery w:val="placeholder"/>
        </w:category>
        <w:types>
          <w:type w:val="bbPlcHdr"/>
        </w:types>
        <w:behaviors>
          <w:behavior w:val="content"/>
        </w:behaviors>
        <w:guid w:val="{EFE3CD8F-8F2D-4F66-AF97-5626806B4B18}"/>
      </w:docPartPr>
      <w:docPartBody>
        <w:p w:rsidR="001B757E" w:rsidRDefault="00750632" w:rsidP="00750632">
          <w:pPr>
            <w:pStyle w:val="1D0E6DB1BF9548B895B94C5EB1B7AF6E"/>
          </w:pPr>
          <w:r w:rsidRPr="00BB6517">
            <w:rPr>
              <w:rStyle w:val="PlaceholderText"/>
            </w:rPr>
            <w:t>Click here to enter text.</w:t>
          </w:r>
        </w:p>
      </w:docPartBody>
    </w:docPart>
    <w:docPart>
      <w:docPartPr>
        <w:name w:val="3C4D2D24FF1B4C5A9D329927943EAB70"/>
        <w:category>
          <w:name w:val="General"/>
          <w:gallery w:val="placeholder"/>
        </w:category>
        <w:types>
          <w:type w:val="bbPlcHdr"/>
        </w:types>
        <w:behaviors>
          <w:behavior w:val="content"/>
        </w:behaviors>
        <w:guid w:val="{9F2363CC-3375-43F4-8A45-AD17EC017A08}"/>
      </w:docPartPr>
      <w:docPartBody>
        <w:p w:rsidR="00AD553F" w:rsidRDefault="00C20DBA" w:rsidP="00C20DBA">
          <w:pPr>
            <w:pStyle w:val="3C4D2D24FF1B4C5A9D329927943EAB70"/>
          </w:pPr>
          <w:r w:rsidRPr="00BB6517">
            <w:rPr>
              <w:rStyle w:val="PlaceholderText"/>
            </w:rPr>
            <w:t>Click here to enter text.</w:t>
          </w:r>
        </w:p>
      </w:docPartBody>
    </w:docPart>
    <w:docPart>
      <w:docPartPr>
        <w:name w:val="CE1D175418BE4AA28A246B44F82DCE91"/>
        <w:category>
          <w:name w:val="General"/>
          <w:gallery w:val="placeholder"/>
        </w:category>
        <w:types>
          <w:type w:val="bbPlcHdr"/>
        </w:types>
        <w:behaviors>
          <w:behavior w:val="content"/>
        </w:behaviors>
        <w:guid w:val="{34FF79D4-42EC-4829-AE96-AD7F49849568}"/>
      </w:docPartPr>
      <w:docPartBody>
        <w:p w:rsidR="00AD553F" w:rsidRDefault="00C20DBA" w:rsidP="00C20DBA">
          <w:pPr>
            <w:pStyle w:val="CE1D175418BE4AA28A246B44F82DCE91"/>
          </w:pPr>
          <w:r w:rsidRPr="00BB6517">
            <w:rPr>
              <w:rStyle w:val="PlaceholderText"/>
            </w:rPr>
            <w:t>Click here to enter text.</w:t>
          </w:r>
        </w:p>
      </w:docPartBody>
    </w:docPart>
    <w:docPart>
      <w:docPartPr>
        <w:name w:val="2421A85B898F456D81E2465AD0A36C15"/>
        <w:category>
          <w:name w:val="General"/>
          <w:gallery w:val="placeholder"/>
        </w:category>
        <w:types>
          <w:type w:val="bbPlcHdr"/>
        </w:types>
        <w:behaviors>
          <w:behavior w:val="content"/>
        </w:behaviors>
        <w:guid w:val="{500F6614-C869-46CA-873D-4427A24ABC2C}"/>
      </w:docPartPr>
      <w:docPartBody>
        <w:p w:rsidR="00AD553F" w:rsidRDefault="00C20DBA" w:rsidP="00C20DBA">
          <w:pPr>
            <w:pStyle w:val="2421A85B898F456D81E2465AD0A36C15"/>
          </w:pPr>
          <w:r w:rsidRPr="00BB6517">
            <w:rPr>
              <w:rStyle w:val="PlaceholderText"/>
            </w:rPr>
            <w:t>Click here to enter text.</w:t>
          </w:r>
        </w:p>
      </w:docPartBody>
    </w:docPart>
    <w:docPart>
      <w:docPartPr>
        <w:name w:val="7913E91437294D2ABAEBF9EBDAADB3C0"/>
        <w:category>
          <w:name w:val="General"/>
          <w:gallery w:val="placeholder"/>
        </w:category>
        <w:types>
          <w:type w:val="bbPlcHdr"/>
        </w:types>
        <w:behaviors>
          <w:behavior w:val="content"/>
        </w:behaviors>
        <w:guid w:val="{2C349BC9-7A7C-4E87-86E6-71F1DC35A51E}"/>
      </w:docPartPr>
      <w:docPartBody>
        <w:p w:rsidR="005D69E7" w:rsidRDefault="00AD553F" w:rsidP="00AD553F">
          <w:pPr>
            <w:pStyle w:val="7913E91437294D2ABAEBF9EBDAADB3C0"/>
          </w:pPr>
          <w:r w:rsidRPr="00BB6517">
            <w:rPr>
              <w:rStyle w:val="PlaceholderText"/>
            </w:rPr>
            <w:t>Click here to enter text.</w:t>
          </w:r>
        </w:p>
      </w:docPartBody>
    </w:docPart>
    <w:docPart>
      <w:docPartPr>
        <w:name w:val="68438ABC5AEB47BCB19D66159B718EA1"/>
        <w:category>
          <w:name w:val="General"/>
          <w:gallery w:val="placeholder"/>
        </w:category>
        <w:types>
          <w:type w:val="bbPlcHdr"/>
        </w:types>
        <w:behaviors>
          <w:behavior w:val="content"/>
        </w:behaviors>
        <w:guid w:val="{D6A82E51-9BDB-44F7-96CC-DDD1C586AFCF}"/>
      </w:docPartPr>
      <w:docPartBody>
        <w:p w:rsidR="005D69E7" w:rsidRDefault="00AD553F" w:rsidP="00AD553F">
          <w:pPr>
            <w:pStyle w:val="68438ABC5AEB47BCB19D66159B718EA1"/>
          </w:pPr>
          <w:r w:rsidRPr="00BB6517">
            <w:rPr>
              <w:rStyle w:val="PlaceholderText"/>
            </w:rPr>
            <w:t>Click here to enter text.</w:t>
          </w:r>
        </w:p>
      </w:docPartBody>
    </w:docPart>
    <w:docPart>
      <w:docPartPr>
        <w:name w:val="952AE5D90596469EB9D879224EC33312"/>
        <w:category>
          <w:name w:val="General"/>
          <w:gallery w:val="placeholder"/>
        </w:category>
        <w:types>
          <w:type w:val="bbPlcHdr"/>
        </w:types>
        <w:behaviors>
          <w:behavior w:val="content"/>
        </w:behaviors>
        <w:guid w:val="{8C1B67FE-F164-445A-AAB5-FEF577C81F69}"/>
      </w:docPartPr>
      <w:docPartBody>
        <w:p w:rsidR="005D69E7" w:rsidRDefault="00AD553F" w:rsidP="00AD553F">
          <w:pPr>
            <w:pStyle w:val="952AE5D90596469EB9D879224EC33312"/>
          </w:pPr>
          <w:r w:rsidRPr="00BB6517">
            <w:rPr>
              <w:rStyle w:val="PlaceholderText"/>
            </w:rPr>
            <w:t>Click here to enter text.</w:t>
          </w:r>
        </w:p>
      </w:docPartBody>
    </w:docPart>
    <w:docPart>
      <w:docPartPr>
        <w:name w:val="97D02EB048544BF88161E985472CB8CB"/>
        <w:category>
          <w:name w:val="General"/>
          <w:gallery w:val="placeholder"/>
        </w:category>
        <w:types>
          <w:type w:val="bbPlcHdr"/>
        </w:types>
        <w:behaviors>
          <w:behavior w:val="content"/>
        </w:behaviors>
        <w:guid w:val="{D3C16A11-0DD5-40E2-A830-408147B4548F}"/>
      </w:docPartPr>
      <w:docPartBody>
        <w:p w:rsidR="00224AF1" w:rsidRDefault="00224AF1" w:rsidP="00224AF1">
          <w:pPr>
            <w:pStyle w:val="97D02EB048544BF88161E985472CB8CB"/>
          </w:pPr>
          <w:r w:rsidRPr="00BB6517">
            <w:rPr>
              <w:rStyle w:val="PlaceholderText"/>
            </w:rPr>
            <w:t>Click here to enter text.</w:t>
          </w:r>
        </w:p>
      </w:docPartBody>
    </w:docPart>
    <w:docPart>
      <w:docPartPr>
        <w:name w:val="884BD70AD50B4BF08DFDC00FD2B0A9F5"/>
        <w:category>
          <w:name w:val="General"/>
          <w:gallery w:val="placeholder"/>
        </w:category>
        <w:types>
          <w:type w:val="bbPlcHdr"/>
        </w:types>
        <w:behaviors>
          <w:behavior w:val="content"/>
        </w:behaviors>
        <w:guid w:val="{B994DCE4-7FC7-46F1-9C31-22EFCF0AC7F1}"/>
      </w:docPartPr>
      <w:docPartBody>
        <w:p w:rsidR="00224AF1" w:rsidRDefault="00224AF1" w:rsidP="00224AF1">
          <w:pPr>
            <w:pStyle w:val="884BD70AD50B4BF08DFDC00FD2B0A9F5"/>
          </w:pPr>
          <w:r w:rsidRPr="00BB6517">
            <w:rPr>
              <w:rStyle w:val="PlaceholderText"/>
            </w:rPr>
            <w:t>Click here to enter text.</w:t>
          </w:r>
        </w:p>
      </w:docPartBody>
    </w:docPart>
    <w:docPart>
      <w:docPartPr>
        <w:name w:val="C7CAC25F3F0A4C889C450D266A6F4841"/>
        <w:category>
          <w:name w:val="General"/>
          <w:gallery w:val="placeholder"/>
        </w:category>
        <w:types>
          <w:type w:val="bbPlcHdr"/>
        </w:types>
        <w:behaviors>
          <w:behavior w:val="content"/>
        </w:behaviors>
        <w:guid w:val="{B84829CB-8F14-4A26-A60D-80449021C3F7}"/>
      </w:docPartPr>
      <w:docPartBody>
        <w:p w:rsidR="00281414" w:rsidRDefault="00997C45" w:rsidP="00997C45">
          <w:pPr>
            <w:pStyle w:val="C7CAC25F3F0A4C889C450D266A6F4841"/>
          </w:pPr>
          <w:r w:rsidRPr="00BB6517">
            <w:rPr>
              <w:rStyle w:val="PlaceholderText"/>
            </w:rPr>
            <w:t>Click here to enter text.</w:t>
          </w:r>
        </w:p>
      </w:docPartBody>
    </w:docPart>
    <w:docPart>
      <w:docPartPr>
        <w:name w:val="D21159DD90F348269AEF07FBA9373606"/>
        <w:category>
          <w:name w:val="General"/>
          <w:gallery w:val="placeholder"/>
        </w:category>
        <w:types>
          <w:type w:val="bbPlcHdr"/>
        </w:types>
        <w:behaviors>
          <w:behavior w:val="content"/>
        </w:behaviors>
        <w:guid w:val="{595296B3-B796-4C6E-B4DC-6A29AEBD7F2C}"/>
      </w:docPartPr>
      <w:docPartBody>
        <w:p w:rsidR="00281414" w:rsidRDefault="00997C45" w:rsidP="00997C45">
          <w:pPr>
            <w:pStyle w:val="D21159DD90F348269AEF07FBA9373606"/>
          </w:pPr>
          <w:r w:rsidRPr="00BB6517">
            <w:rPr>
              <w:rStyle w:val="PlaceholderText"/>
            </w:rPr>
            <w:t>Click here to enter text.</w:t>
          </w:r>
        </w:p>
      </w:docPartBody>
    </w:docPart>
    <w:docPart>
      <w:docPartPr>
        <w:name w:val="9001A618C4F842EA910AE4C6B4E8E480"/>
        <w:category>
          <w:name w:val="General"/>
          <w:gallery w:val="placeholder"/>
        </w:category>
        <w:types>
          <w:type w:val="bbPlcHdr"/>
        </w:types>
        <w:behaviors>
          <w:behavior w:val="content"/>
        </w:behaviors>
        <w:guid w:val="{B56A12BF-E7A6-4BEE-99EA-E1F628BAD4A6}"/>
      </w:docPartPr>
      <w:docPartBody>
        <w:p w:rsidR="00281414" w:rsidRDefault="00997C45" w:rsidP="00997C45">
          <w:pPr>
            <w:pStyle w:val="9001A618C4F842EA910AE4C6B4E8E480"/>
          </w:pPr>
          <w:r w:rsidRPr="00BB6517">
            <w:rPr>
              <w:rStyle w:val="PlaceholderText"/>
            </w:rPr>
            <w:t>Click here to enter text.</w:t>
          </w:r>
        </w:p>
      </w:docPartBody>
    </w:docPart>
    <w:docPart>
      <w:docPartPr>
        <w:name w:val="2066E0825EA54630A6FA2B48597797DD"/>
        <w:category>
          <w:name w:val="General"/>
          <w:gallery w:val="placeholder"/>
        </w:category>
        <w:types>
          <w:type w:val="bbPlcHdr"/>
        </w:types>
        <w:behaviors>
          <w:behavior w:val="content"/>
        </w:behaviors>
        <w:guid w:val="{67EE023B-F83C-4CCE-95D5-741A0D13D72B}"/>
      </w:docPartPr>
      <w:docPartBody>
        <w:p w:rsidR="00281414" w:rsidRDefault="00997C45" w:rsidP="00997C45">
          <w:pPr>
            <w:pStyle w:val="2066E0825EA54630A6FA2B48597797DD"/>
          </w:pPr>
          <w:r w:rsidRPr="00BB6517">
            <w:rPr>
              <w:rStyle w:val="PlaceholderText"/>
            </w:rPr>
            <w:t>Click here to enter text.</w:t>
          </w:r>
        </w:p>
      </w:docPartBody>
    </w:docPart>
    <w:docPart>
      <w:docPartPr>
        <w:name w:val="549886A396B34CD79D4200A309A59313"/>
        <w:category>
          <w:name w:val="General"/>
          <w:gallery w:val="placeholder"/>
        </w:category>
        <w:types>
          <w:type w:val="bbPlcHdr"/>
        </w:types>
        <w:behaviors>
          <w:behavior w:val="content"/>
        </w:behaviors>
        <w:guid w:val="{639F4F96-B027-4720-A874-A80F7EDBC83D}"/>
      </w:docPartPr>
      <w:docPartBody>
        <w:p w:rsidR="00281414" w:rsidRDefault="00997C45" w:rsidP="00997C45">
          <w:pPr>
            <w:pStyle w:val="549886A396B34CD79D4200A309A59313"/>
          </w:pPr>
          <w:r w:rsidRPr="00BB6517">
            <w:rPr>
              <w:rStyle w:val="PlaceholderText"/>
            </w:rPr>
            <w:t>Click here to enter text.</w:t>
          </w:r>
        </w:p>
      </w:docPartBody>
    </w:docPart>
    <w:docPart>
      <w:docPartPr>
        <w:name w:val="FF5BAF7D6B7E426CBC8F0F18D974AC1D"/>
        <w:category>
          <w:name w:val="General"/>
          <w:gallery w:val="placeholder"/>
        </w:category>
        <w:types>
          <w:type w:val="bbPlcHdr"/>
        </w:types>
        <w:behaviors>
          <w:behavior w:val="content"/>
        </w:behaviors>
        <w:guid w:val="{B24A5177-A62D-4CF4-B6C4-437B3A973D22}"/>
      </w:docPartPr>
      <w:docPartBody>
        <w:p w:rsidR="00281414" w:rsidRDefault="00997C45" w:rsidP="00997C45">
          <w:pPr>
            <w:pStyle w:val="FF5BAF7D6B7E426CBC8F0F18D974AC1D"/>
          </w:pPr>
          <w:r w:rsidRPr="00BB6517">
            <w:rPr>
              <w:rStyle w:val="PlaceholderText"/>
            </w:rPr>
            <w:t>Click here to enter text.</w:t>
          </w:r>
        </w:p>
      </w:docPartBody>
    </w:docPart>
    <w:docPart>
      <w:docPartPr>
        <w:name w:val="5D42F2E128624A6CAC6C88DE9A80ECD5"/>
        <w:category>
          <w:name w:val="General"/>
          <w:gallery w:val="placeholder"/>
        </w:category>
        <w:types>
          <w:type w:val="bbPlcHdr"/>
        </w:types>
        <w:behaviors>
          <w:behavior w:val="content"/>
        </w:behaviors>
        <w:guid w:val="{04EE0647-376C-440F-95F5-84C5E292D91B}"/>
      </w:docPartPr>
      <w:docPartBody>
        <w:p w:rsidR="00281414" w:rsidRDefault="00997C45" w:rsidP="00997C45">
          <w:pPr>
            <w:pStyle w:val="5D42F2E128624A6CAC6C88DE9A80ECD5"/>
          </w:pPr>
          <w:r w:rsidRPr="00BB6517">
            <w:rPr>
              <w:rStyle w:val="PlaceholderText"/>
            </w:rPr>
            <w:t>Click here to enter text.</w:t>
          </w:r>
        </w:p>
      </w:docPartBody>
    </w:docPart>
    <w:docPart>
      <w:docPartPr>
        <w:name w:val="DEDA421D14314F949D76E67A428D759D"/>
        <w:category>
          <w:name w:val="General"/>
          <w:gallery w:val="placeholder"/>
        </w:category>
        <w:types>
          <w:type w:val="bbPlcHdr"/>
        </w:types>
        <w:behaviors>
          <w:behavior w:val="content"/>
        </w:behaviors>
        <w:guid w:val="{BEC94616-EBAD-4D3B-AB47-B7B48419D3A0}"/>
      </w:docPartPr>
      <w:docPartBody>
        <w:p w:rsidR="00281414" w:rsidRDefault="00997C45" w:rsidP="00997C45">
          <w:pPr>
            <w:pStyle w:val="DEDA421D14314F949D76E67A428D759D"/>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hevin-Medium">
    <w:altName w:val="Chevin-Medium"/>
    <w:charset w:val="00"/>
    <w:family w:val="auto"/>
    <w:pitch w:val="variable"/>
    <w:sig w:usb0="00000003" w:usb1="0000004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Verdana">
    <w:altName w:val="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35 Thin">
    <w:panose1 w:val="00000000000000000000"/>
    <w:charset w:val="00"/>
    <w:family w:val="swiss"/>
    <w:notTrueType/>
    <w:pitch w:val="variable"/>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C56"/>
    <w:rsid w:val="00004B6F"/>
    <w:rsid w:val="00087E76"/>
    <w:rsid w:val="000A7A30"/>
    <w:rsid w:val="000E3558"/>
    <w:rsid w:val="00102D16"/>
    <w:rsid w:val="00151BD7"/>
    <w:rsid w:val="00166C81"/>
    <w:rsid w:val="001B757E"/>
    <w:rsid w:val="001E7282"/>
    <w:rsid w:val="001F337B"/>
    <w:rsid w:val="00224AF1"/>
    <w:rsid w:val="00281414"/>
    <w:rsid w:val="002B5FF7"/>
    <w:rsid w:val="003C6672"/>
    <w:rsid w:val="005D69E7"/>
    <w:rsid w:val="006530D8"/>
    <w:rsid w:val="006D2C56"/>
    <w:rsid w:val="006D3D27"/>
    <w:rsid w:val="00750632"/>
    <w:rsid w:val="00761219"/>
    <w:rsid w:val="007912D7"/>
    <w:rsid w:val="008C01A3"/>
    <w:rsid w:val="009970AF"/>
    <w:rsid w:val="00997C45"/>
    <w:rsid w:val="00AA7055"/>
    <w:rsid w:val="00AD553F"/>
    <w:rsid w:val="00B50A3B"/>
    <w:rsid w:val="00BF4063"/>
    <w:rsid w:val="00C20DBA"/>
    <w:rsid w:val="00D20D81"/>
    <w:rsid w:val="00F470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7C45"/>
    <w:rPr>
      <w:color w:val="808080"/>
    </w:rPr>
  </w:style>
  <w:style w:type="paragraph" w:customStyle="1" w:styleId="4224B3C3029F4508BEB993E869D73FFE">
    <w:name w:val="4224B3C3029F4508BEB993E869D73FFE"/>
  </w:style>
  <w:style w:type="paragraph" w:customStyle="1" w:styleId="1C3E3E7D2E3A4DD89F4402AEAAE265B6">
    <w:name w:val="1C3E3E7D2E3A4DD89F4402AEAAE265B6"/>
  </w:style>
  <w:style w:type="paragraph" w:customStyle="1" w:styleId="D993E748545B4C83B79C125DA47C201D">
    <w:name w:val="D993E748545B4C83B79C125DA47C201D"/>
  </w:style>
  <w:style w:type="paragraph" w:customStyle="1" w:styleId="546385D20E6B4EA7BCC3277ABFE5CEDE">
    <w:name w:val="546385D20E6B4EA7BCC3277ABFE5CEDE"/>
  </w:style>
  <w:style w:type="paragraph" w:customStyle="1" w:styleId="D5536B73E8814CF389D7E58A23D46C82">
    <w:name w:val="D5536B73E8814CF389D7E58A23D46C82"/>
  </w:style>
  <w:style w:type="paragraph" w:customStyle="1" w:styleId="FEF594A4E8DC47A4BA17EC63377E93BA">
    <w:name w:val="FEF594A4E8DC47A4BA17EC63377E93BA"/>
  </w:style>
  <w:style w:type="paragraph" w:customStyle="1" w:styleId="BD749FA7C00F4D849554C803A3690CB6">
    <w:name w:val="BD749FA7C00F4D849554C803A3690CB6"/>
  </w:style>
  <w:style w:type="paragraph" w:customStyle="1" w:styleId="9FCD0C5A6D264640BFBA592EF229775A">
    <w:name w:val="9FCD0C5A6D264640BFBA592EF229775A"/>
  </w:style>
  <w:style w:type="paragraph" w:customStyle="1" w:styleId="1B43CB9411B44CEEBBDF7681E7E78175">
    <w:name w:val="1B43CB9411B44CEEBBDF7681E7E78175"/>
  </w:style>
  <w:style w:type="paragraph" w:customStyle="1" w:styleId="1B45D625A53C49A599313E2EB36C2CE7">
    <w:name w:val="1B45D625A53C49A599313E2EB36C2CE7"/>
  </w:style>
  <w:style w:type="paragraph" w:customStyle="1" w:styleId="228318EC633C49248B37801807EDEEB5">
    <w:name w:val="228318EC633C49248B37801807EDEEB5"/>
  </w:style>
  <w:style w:type="paragraph" w:customStyle="1" w:styleId="405CE175CDD1422E872AC25807D8B0EF">
    <w:name w:val="405CE175CDD1422E872AC25807D8B0EF"/>
  </w:style>
  <w:style w:type="paragraph" w:customStyle="1" w:styleId="51A06AD78EDA49EA89936165D277E1BB">
    <w:name w:val="51A06AD78EDA49EA89936165D277E1BB"/>
  </w:style>
  <w:style w:type="paragraph" w:customStyle="1" w:styleId="6D2977C2BCDD4D19A075A63BAB6C1AD0">
    <w:name w:val="6D2977C2BCDD4D19A075A63BAB6C1AD0"/>
  </w:style>
  <w:style w:type="paragraph" w:customStyle="1" w:styleId="759F02F2F8B648E0B7AB8A3481E8F99A">
    <w:name w:val="759F02F2F8B648E0B7AB8A3481E8F99A"/>
  </w:style>
  <w:style w:type="paragraph" w:customStyle="1" w:styleId="99C15D7B158A41819AC0E9E3D2E5CEC2">
    <w:name w:val="99C15D7B158A41819AC0E9E3D2E5CEC2"/>
  </w:style>
  <w:style w:type="paragraph" w:customStyle="1" w:styleId="74E513D1770E4AA487F623394CAB455F">
    <w:name w:val="74E513D1770E4AA487F623394CAB455F"/>
  </w:style>
  <w:style w:type="paragraph" w:customStyle="1" w:styleId="E9CDCB5188E74736980EBEFC9A2297FC">
    <w:name w:val="E9CDCB5188E74736980EBEFC9A2297FC"/>
  </w:style>
  <w:style w:type="paragraph" w:customStyle="1" w:styleId="0F4869AC47674E62B97F571F33A5CFAE">
    <w:name w:val="0F4869AC47674E62B97F571F33A5CFAE"/>
  </w:style>
  <w:style w:type="paragraph" w:customStyle="1" w:styleId="2E39F8FC8BD043ACB31D84DEAD87351F">
    <w:name w:val="2E39F8FC8BD043ACB31D84DEAD87351F"/>
  </w:style>
  <w:style w:type="paragraph" w:customStyle="1" w:styleId="0E39B0343ABC4FB4B6972ED3937FDE3E">
    <w:name w:val="0E39B0343ABC4FB4B6972ED3937FDE3E"/>
  </w:style>
  <w:style w:type="paragraph" w:customStyle="1" w:styleId="E90BE07F2DBB4B319D05EB1A00C1BEF1">
    <w:name w:val="E90BE07F2DBB4B319D05EB1A00C1BEF1"/>
  </w:style>
  <w:style w:type="paragraph" w:customStyle="1" w:styleId="56C7149D708F4F1F91FFF8CF4E1911CB">
    <w:name w:val="56C7149D708F4F1F91FFF8CF4E1911CB"/>
  </w:style>
  <w:style w:type="paragraph" w:customStyle="1" w:styleId="B3D3E8E694FA41D8A62EEB0D9B9DDFFC">
    <w:name w:val="B3D3E8E694FA41D8A62EEB0D9B9DDFFC"/>
  </w:style>
  <w:style w:type="paragraph" w:customStyle="1" w:styleId="85793025D5EC4D91B1A5ADB31C3D94BD">
    <w:name w:val="85793025D5EC4D91B1A5ADB31C3D94BD"/>
  </w:style>
  <w:style w:type="paragraph" w:customStyle="1" w:styleId="B415B9CACF174EBBB035C01B3F652D20">
    <w:name w:val="B415B9CACF174EBBB035C01B3F652D20"/>
  </w:style>
  <w:style w:type="paragraph" w:customStyle="1" w:styleId="A5AFCA08069A4DAFBB244EA4E0231CEB">
    <w:name w:val="A5AFCA08069A4DAFBB244EA4E0231CEB"/>
  </w:style>
  <w:style w:type="paragraph" w:customStyle="1" w:styleId="BF60631F53BB431FBF87271A4A1850F8">
    <w:name w:val="BF60631F53BB431FBF87271A4A1850F8"/>
  </w:style>
  <w:style w:type="paragraph" w:customStyle="1" w:styleId="6DC2854AD7A146C98823AA154AD76C42">
    <w:name w:val="6DC2854AD7A146C98823AA154AD76C42"/>
  </w:style>
  <w:style w:type="paragraph" w:customStyle="1" w:styleId="923AC1BF72EC463AB4C616C878199A93">
    <w:name w:val="923AC1BF72EC463AB4C616C878199A93"/>
  </w:style>
  <w:style w:type="paragraph" w:customStyle="1" w:styleId="F462618C8B0F42B6A4B3A21FC9B5F625">
    <w:name w:val="F462618C8B0F42B6A4B3A21FC9B5F625"/>
  </w:style>
  <w:style w:type="paragraph" w:customStyle="1" w:styleId="C5228E67C4334EC3B3F7BA4DED2CFBC6">
    <w:name w:val="C5228E67C4334EC3B3F7BA4DED2CFBC6"/>
  </w:style>
  <w:style w:type="paragraph" w:customStyle="1" w:styleId="E356C131D2D04B1699E7F7E5EE23B092">
    <w:name w:val="E356C131D2D04B1699E7F7E5EE23B092"/>
  </w:style>
  <w:style w:type="paragraph" w:customStyle="1" w:styleId="DA78A21F86744794BCED857ACAF71A52">
    <w:name w:val="DA78A21F86744794BCED857ACAF71A52"/>
  </w:style>
  <w:style w:type="paragraph" w:customStyle="1" w:styleId="CBA7219DAF3D4DCE8B57B58322983885">
    <w:name w:val="CBA7219DAF3D4DCE8B57B58322983885"/>
  </w:style>
  <w:style w:type="paragraph" w:customStyle="1" w:styleId="4E74DB6914AD46298E977583294367FF">
    <w:name w:val="4E74DB6914AD46298E977583294367FF"/>
  </w:style>
  <w:style w:type="paragraph" w:customStyle="1" w:styleId="422352CCAF0544F3BCAAF268AC349D10">
    <w:name w:val="422352CCAF0544F3BCAAF268AC349D10"/>
  </w:style>
  <w:style w:type="paragraph" w:customStyle="1" w:styleId="91B7D27C2C09471E8244A910B70339C8">
    <w:name w:val="91B7D27C2C09471E8244A910B70339C8"/>
  </w:style>
  <w:style w:type="paragraph" w:customStyle="1" w:styleId="FD0BB2B9E84A4E4FA59242CD53C4F778">
    <w:name w:val="FD0BB2B9E84A4E4FA59242CD53C4F778"/>
  </w:style>
  <w:style w:type="paragraph" w:customStyle="1" w:styleId="7324FE5D9AED4CFDBAD041F07E8BDF0E">
    <w:name w:val="7324FE5D9AED4CFDBAD041F07E8BDF0E"/>
  </w:style>
  <w:style w:type="paragraph" w:customStyle="1" w:styleId="F7F071C708CE43B6BFAF987802D1600C">
    <w:name w:val="F7F071C708CE43B6BFAF987802D1600C"/>
  </w:style>
  <w:style w:type="paragraph" w:customStyle="1" w:styleId="B611130A440146AE918B0A3AE30CEBE1">
    <w:name w:val="B611130A440146AE918B0A3AE30CEBE1"/>
  </w:style>
  <w:style w:type="paragraph" w:customStyle="1" w:styleId="D48858502122461DBF2D38EF2A75C3CD">
    <w:name w:val="D48858502122461DBF2D38EF2A75C3CD"/>
  </w:style>
  <w:style w:type="paragraph" w:customStyle="1" w:styleId="DDF4E17CD24C42A8836594328E456FAD">
    <w:name w:val="DDF4E17CD24C42A8836594328E456FAD"/>
  </w:style>
  <w:style w:type="paragraph" w:customStyle="1" w:styleId="2B3A3EBFDFBB43118E5AD4CB8AA40EAD">
    <w:name w:val="2B3A3EBFDFBB43118E5AD4CB8AA40EAD"/>
  </w:style>
  <w:style w:type="paragraph" w:customStyle="1" w:styleId="F0BB1C54D41D42CDA07A1FA28EEF781D">
    <w:name w:val="F0BB1C54D41D42CDA07A1FA28EEF781D"/>
  </w:style>
  <w:style w:type="paragraph" w:customStyle="1" w:styleId="2E4A7DE461724AD98B8AEA910DC5F0F0">
    <w:name w:val="2E4A7DE461724AD98B8AEA910DC5F0F0"/>
  </w:style>
  <w:style w:type="paragraph" w:customStyle="1" w:styleId="7FC49C00462F4AE0AA1DDE0FE5DC7570">
    <w:name w:val="7FC49C00462F4AE0AA1DDE0FE5DC7570"/>
  </w:style>
  <w:style w:type="paragraph" w:customStyle="1" w:styleId="A2412B47C68848809610800C7D65CB62">
    <w:name w:val="A2412B47C68848809610800C7D65CB62"/>
  </w:style>
  <w:style w:type="paragraph" w:customStyle="1" w:styleId="0650091657E74663B1F55D2130FC612E">
    <w:name w:val="0650091657E74663B1F55D2130FC612E"/>
  </w:style>
  <w:style w:type="paragraph" w:customStyle="1" w:styleId="24DCD9E088E64F8EA56D4DBBAEA11E27">
    <w:name w:val="24DCD9E088E64F8EA56D4DBBAEA11E27"/>
  </w:style>
  <w:style w:type="paragraph" w:customStyle="1" w:styleId="1A20DA5AE4AA426982E3AEC6199A6FB2">
    <w:name w:val="1A20DA5AE4AA426982E3AEC6199A6FB2"/>
  </w:style>
  <w:style w:type="paragraph" w:customStyle="1" w:styleId="B6CE9522A4F047AF8F25DB09D57445BC">
    <w:name w:val="B6CE9522A4F047AF8F25DB09D57445BC"/>
  </w:style>
  <w:style w:type="paragraph" w:customStyle="1" w:styleId="3EF719DD63F94DAA986B60CAD60C022F">
    <w:name w:val="3EF719DD63F94DAA986B60CAD60C022F"/>
  </w:style>
  <w:style w:type="paragraph" w:customStyle="1" w:styleId="B03A5203AC174FD895ECC46E6957BCC1">
    <w:name w:val="B03A5203AC174FD895ECC46E6957BCC1"/>
  </w:style>
  <w:style w:type="paragraph" w:customStyle="1" w:styleId="F8D967B7DEB04B7481DEBEF81F3CEDAC">
    <w:name w:val="F8D967B7DEB04B7481DEBEF81F3CEDAC"/>
  </w:style>
  <w:style w:type="paragraph" w:customStyle="1" w:styleId="BF16A66B8D6C4D228FA7E8A525EF53A7">
    <w:name w:val="BF16A66B8D6C4D228FA7E8A525EF53A7"/>
  </w:style>
  <w:style w:type="paragraph" w:customStyle="1" w:styleId="0B9962916E1F4B0E8296BBE9E99736D3">
    <w:name w:val="0B9962916E1F4B0E8296BBE9E99736D3"/>
  </w:style>
  <w:style w:type="paragraph" w:customStyle="1" w:styleId="3AEB1AC5556C4EFDAC91FE424C8C1E65">
    <w:name w:val="3AEB1AC5556C4EFDAC91FE424C8C1E65"/>
  </w:style>
  <w:style w:type="paragraph" w:customStyle="1" w:styleId="A89380BA80E54DB9A5A866414B441D58">
    <w:name w:val="A89380BA80E54DB9A5A866414B441D58"/>
  </w:style>
  <w:style w:type="paragraph" w:customStyle="1" w:styleId="11AD8BC2F2F341F9B3A8F98D15AF6A41">
    <w:name w:val="11AD8BC2F2F341F9B3A8F98D15AF6A41"/>
  </w:style>
  <w:style w:type="paragraph" w:customStyle="1" w:styleId="5778C801F795451E94502B1528BA5C3D">
    <w:name w:val="5778C801F795451E94502B1528BA5C3D"/>
  </w:style>
  <w:style w:type="paragraph" w:customStyle="1" w:styleId="E78897C4355F42A08E1FCA9938ACB87E">
    <w:name w:val="E78897C4355F42A08E1FCA9938ACB87E"/>
  </w:style>
  <w:style w:type="paragraph" w:customStyle="1" w:styleId="CE6FC62C3B20488CB67C46E68B7AE3B9">
    <w:name w:val="CE6FC62C3B20488CB67C46E68B7AE3B9"/>
  </w:style>
  <w:style w:type="paragraph" w:customStyle="1" w:styleId="98F62A1469394D71902F93B0B9F112D4">
    <w:name w:val="98F62A1469394D71902F93B0B9F112D4"/>
  </w:style>
  <w:style w:type="paragraph" w:customStyle="1" w:styleId="B2E534AA91B5401C842EBD6A2AE493E1">
    <w:name w:val="B2E534AA91B5401C842EBD6A2AE493E1"/>
  </w:style>
  <w:style w:type="paragraph" w:customStyle="1" w:styleId="23C69D864B48443FA62274CEE628B9FA">
    <w:name w:val="23C69D864B48443FA62274CEE628B9FA"/>
  </w:style>
  <w:style w:type="paragraph" w:customStyle="1" w:styleId="6A0278D69CF441068B3CA79BA67AE3F1">
    <w:name w:val="6A0278D69CF441068B3CA79BA67AE3F1"/>
  </w:style>
  <w:style w:type="paragraph" w:customStyle="1" w:styleId="BF3F21BC00444C9DBD15FA6FA11CD88C">
    <w:name w:val="BF3F21BC00444C9DBD15FA6FA11CD88C"/>
  </w:style>
  <w:style w:type="paragraph" w:customStyle="1" w:styleId="46D6A297FE984813AF6FD0C8AB59EB5B">
    <w:name w:val="46D6A297FE984813AF6FD0C8AB59EB5B"/>
  </w:style>
  <w:style w:type="paragraph" w:customStyle="1" w:styleId="F07C21735E6F42128E77305967424322">
    <w:name w:val="F07C21735E6F42128E77305967424322"/>
  </w:style>
  <w:style w:type="paragraph" w:customStyle="1" w:styleId="157B728DF43B4D56AB31894E6AA3FE3E">
    <w:name w:val="157B728DF43B4D56AB31894E6AA3FE3E"/>
  </w:style>
  <w:style w:type="paragraph" w:customStyle="1" w:styleId="12CD0F13037D4A179A0C2835A683F4F7">
    <w:name w:val="12CD0F13037D4A179A0C2835A683F4F7"/>
  </w:style>
  <w:style w:type="paragraph" w:customStyle="1" w:styleId="5B46F2BB562E4C0FAE11DF6EEF9BC286">
    <w:name w:val="5B46F2BB562E4C0FAE11DF6EEF9BC286"/>
  </w:style>
  <w:style w:type="paragraph" w:customStyle="1" w:styleId="B502EC64BBE84F1BAE42538667FEB342">
    <w:name w:val="B502EC64BBE84F1BAE42538667FEB342"/>
  </w:style>
  <w:style w:type="paragraph" w:customStyle="1" w:styleId="2562FE9775744DB289D8F5E340E7C073">
    <w:name w:val="2562FE9775744DB289D8F5E340E7C073"/>
  </w:style>
  <w:style w:type="paragraph" w:customStyle="1" w:styleId="50812E80550241CA8E5DEF1C9F8B5893">
    <w:name w:val="50812E80550241CA8E5DEF1C9F8B5893"/>
  </w:style>
  <w:style w:type="paragraph" w:customStyle="1" w:styleId="84FF008480854D73B32565AB73CF5AE2">
    <w:name w:val="84FF008480854D73B32565AB73CF5AE2"/>
  </w:style>
  <w:style w:type="paragraph" w:customStyle="1" w:styleId="B4E72D480B894DFCB9D7B1B1F185582C">
    <w:name w:val="B4E72D480B894DFCB9D7B1B1F185582C"/>
  </w:style>
  <w:style w:type="paragraph" w:customStyle="1" w:styleId="BDF83293170E4A0EB3E28F9819CDA8A0">
    <w:name w:val="BDF83293170E4A0EB3E28F9819CDA8A0"/>
  </w:style>
  <w:style w:type="paragraph" w:customStyle="1" w:styleId="640B46FFA47A44DA832AD3B9D69CAD06">
    <w:name w:val="640B46FFA47A44DA832AD3B9D69CAD06"/>
  </w:style>
  <w:style w:type="paragraph" w:customStyle="1" w:styleId="5BDDFF8C947142679280386318B9A0C6">
    <w:name w:val="5BDDFF8C947142679280386318B9A0C6"/>
  </w:style>
  <w:style w:type="paragraph" w:customStyle="1" w:styleId="29FE82E2F3F64097BCB3F55B70BCF498">
    <w:name w:val="29FE82E2F3F64097BCB3F55B70BCF498"/>
  </w:style>
  <w:style w:type="paragraph" w:customStyle="1" w:styleId="B98A9DE6A0244AD5890DA7E56D4A5E1C">
    <w:name w:val="B98A9DE6A0244AD5890DA7E56D4A5E1C"/>
  </w:style>
  <w:style w:type="paragraph" w:customStyle="1" w:styleId="3739F5BAD2194BF4B822EA49A413A92B">
    <w:name w:val="3739F5BAD2194BF4B822EA49A413A92B"/>
  </w:style>
  <w:style w:type="paragraph" w:customStyle="1" w:styleId="F8003B9370D846C6815115C33FD8098B">
    <w:name w:val="F8003B9370D846C6815115C33FD8098B"/>
  </w:style>
  <w:style w:type="paragraph" w:customStyle="1" w:styleId="F47B32E30FBD4218B133352774B8C103">
    <w:name w:val="F47B32E30FBD4218B133352774B8C103"/>
  </w:style>
  <w:style w:type="paragraph" w:customStyle="1" w:styleId="2B5CA1D0AD0040F39B945E2973CB1C56">
    <w:name w:val="2B5CA1D0AD0040F39B945E2973CB1C56"/>
  </w:style>
  <w:style w:type="paragraph" w:customStyle="1" w:styleId="07D72F09EBB3473587CECAC846A5D120">
    <w:name w:val="07D72F09EBB3473587CECAC846A5D120"/>
  </w:style>
  <w:style w:type="paragraph" w:customStyle="1" w:styleId="EA5E6F7A761F4E78884C72C139854D6A">
    <w:name w:val="EA5E6F7A761F4E78884C72C139854D6A"/>
  </w:style>
  <w:style w:type="paragraph" w:customStyle="1" w:styleId="05AE2C9EC4BF45B7B975A8DCFC3A8131">
    <w:name w:val="05AE2C9EC4BF45B7B975A8DCFC3A8131"/>
  </w:style>
  <w:style w:type="paragraph" w:customStyle="1" w:styleId="321BF0EB2C174AF391A6BD16D9E9A523">
    <w:name w:val="321BF0EB2C174AF391A6BD16D9E9A523"/>
  </w:style>
  <w:style w:type="paragraph" w:customStyle="1" w:styleId="B1F323ED42884A69A3EDB567CDD5B982">
    <w:name w:val="B1F323ED42884A69A3EDB567CDD5B982"/>
  </w:style>
  <w:style w:type="paragraph" w:customStyle="1" w:styleId="E71B0F5F184D4C908DD468617431AD9A">
    <w:name w:val="E71B0F5F184D4C908DD468617431AD9A"/>
  </w:style>
  <w:style w:type="paragraph" w:customStyle="1" w:styleId="09F2D805F4034EDCB5F426FE58FCFC9E">
    <w:name w:val="09F2D805F4034EDCB5F426FE58FCFC9E"/>
  </w:style>
  <w:style w:type="paragraph" w:customStyle="1" w:styleId="AAA836BCB6834FFC9BCA424FFC22DCC1">
    <w:name w:val="AAA836BCB6834FFC9BCA424FFC22DCC1"/>
  </w:style>
  <w:style w:type="paragraph" w:customStyle="1" w:styleId="362AA9304B8148E798E414BCB10244C4">
    <w:name w:val="362AA9304B8148E798E414BCB10244C4"/>
  </w:style>
  <w:style w:type="paragraph" w:customStyle="1" w:styleId="99761060DF9A4CFD81C05A69684728A0">
    <w:name w:val="99761060DF9A4CFD81C05A69684728A0"/>
  </w:style>
  <w:style w:type="paragraph" w:customStyle="1" w:styleId="17F5C784835B4BFD9D1B3AB8A5E4BF22">
    <w:name w:val="17F5C784835B4BFD9D1B3AB8A5E4BF22"/>
  </w:style>
  <w:style w:type="paragraph" w:customStyle="1" w:styleId="2E05EB41BB43478280914D7D2E9D0D7F">
    <w:name w:val="2E05EB41BB43478280914D7D2E9D0D7F"/>
  </w:style>
  <w:style w:type="paragraph" w:customStyle="1" w:styleId="5C1A424ED0C54B07AC1E335D8A0DFC02">
    <w:name w:val="5C1A424ED0C54B07AC1E335D8A0DFC02"/>
  </w:style>
  <w:style w:type="paragraph" w:customStyle="1" w:styleId="B69D71FE52F84CE6B1B07AC7F62AE9A2">
    <w:name w:val="B69D71FE52F84CE6B1B07AC7F62AE9A2"/>
  </w:style>
  <w:style w:type="paragraph" w:customStyle="1" w:styleId="B7BA09B71D0F4139A8A3006A7E026FC4">
    <w:name w:val="B7BA09B71D0F4139A8A3006A7E026FC4"/>
  </w:style>
  <w:style w:type="paragraph" w:customStyle="1" w:styleId="2D23A4B1F3904C8FBDFF949CFB80ADE8">
    <w:name w:val="2D23A4B1F3904C8FBDFF949CFB80ADE8"/>
  </w:style>
  <w:style w:type="paragraph" w:customStyle="1" w:styleId="90AFFBA1843640A7B229C26DF92D5632">
    <w:name w:val="90AFFBA1843640A7B229C26DF92D5632"/>
  </w:style>
  <w:style w:type="paragraph" w:customStyle="1" w:styleId="6752D695BD4B4B41A34B904CFB7694DC">
    <w:name w:val="6752D695BD4B4B41A34B904CFB7694DC"/>
  </w:style>
  <w:style w:type="paragraph" w:customStyle="1" w:styleId="198048E1665941E5ABF9C1F46D3C5A49">
    <w:name w:val="198048E1665941E5ABF9C1F46D3C5A49"/>
  </w:style>
  <w:style w:type="paragraph" w:customStyle="1" w:styleId="E49B14C585844F388A3DE3767922C0ED">
    <w:name w:val="E49B14C585844F388A3DE3767922C0ED"/>
  </w:style>
  <w:style w:type="paragraph" w:customStyle="1" w:styleId="B00CBE29B5724B3C9C9F459C43F15F62">
    <w:name w:val="B00CBE29B5724B3C9C9F459C43F15F62"/>
  </w:style>
  <w:style w:type="paragraph" w:customStyle="1" w:styleId="276024D3311444D9BCFBA6F132E4AD5C">
    <w:name w:val="276024D3311444D9BCFBA6F132E4AD5C"/>
  </w:style>
  <w:style w:type="paragraph" w:customStyle="1" w:styleId="83A5EC9FDF74476DB087BD950299ED25">
    <w:name w:val="83A5EC9FDF74476DB087BD950299ED25"/>
  </w:style>
  <w:style w:type="paragraph" w:customStyle="1" w:styleId="CB7497B7A2264E969F1F176DDBA5A763">
    <w:name w:val="CB7497B7A2264E969F1F176DDBA5A763"/>
  </w:style>
  <w:style w:type="paragraph" w:customStyle="1" w:styleId="2B680564FD1441AB8A07A3C8887F869C">
    <w:name w:val="2B680564FD1441AB8A07A3C8887F869C"/>
  </w:style>
  <w:style w:type="paragraph" w:customStyle="1" w:styleId="27504F1655084785B6430CE2DD841548">
    <w:name w:val="27504F1655084785B6430CE2DD841548"/>
  </w:style>
  <w:style w:type="paragraph" w:customStyle="1" w:styleId="32F6EE90D6B54B478E5CB9BFD6A0C6EF">
    <w:name w:val="32F6EE90D6B54B478E5CB9BFD6A0C6EF"/>
  </w:style>
  <w:style w:type="paragraph" w:customStyle="1" w:styleId="9DC2E62C03364DEF99248DC8B8F1E688">
    <w:name w:val="9DC2E62C03364DEF99248DC8B8F1E688"/>
  </w:style>
  <w:style w:type="paragraph" w:customStyle="1" w:styleId="9012A4EDD0B142ADA4505DABC8A38E7F">
    <w:name w:val="9012A4EDD0B142ADA4505DABC8A38E7F"/>
  </w:style>
  <w:style w:type="paragraph" w:customStyle="1" w:styleId="8071F902D7414923BA020E61667ED41E">
    <w:name w:val="8071F902D7414923BA020E61667ED41E"/>
  </w:style>
  <w:style w:type="paragraph" w:customStyle="1" w:styleId="688DFA08235C4C12B3BCB7738F8090AD">
    <w:name w:val="688DFA08235C4C12B3BCB7738F8090AD"/>
  </w:style>
  <w:style w:type="paragraph" w:customStyle="1" w:styleId="B4C0FE58E88A41E0A739FEFF49AF8C4C">
    <w:name w:val="B4C0FE58E88A41E0A739FEFF49AF8C4C"/>
  </w:style>
  <w:style w:type="paragraph" w:customStyle="1" w:styleId="8ADC4B5AE99C4EC3BE59046BAA7A768B">
    <w:name w:val="8ADC4B5AE99C4EC3BE59046BAA7A768B"/>
  </w:style>
  <w:style w:type="paragraph" w:customStyle="1" w:styleId="2543DBB4DB354F6B97DC68B95BD189EE">
    <w:name w:val="2543DBB4DB354F6B97DC68B95BD189EE"/>
  </w:style>
  <w:style w:type="paragraph" w:customStyle="1" w:styleId="5271AFC0EB4346D19A72D9C70ED5EB30">
    <w:name w:val="5271AFC0EB4346D19A72D9C70ED5EB30"/>
  </w:style>
  <w:style w:type="paragraph" w:customStyle="1" w:styleId="3CFF41AF4DD64E51AC759AE17D503919">
    <w:name w:val="3CFF41AF4DD64E51AC759AE17D503919"/>
  </w:style>
  <w:style w:type="paragraph" w:customStyle="1" w:styleId="745963B57A71489892257C171738F796">
    <w:name w:val="745963B57A71489892257C171738F796"/>
  </w:style>
  <w:style w:type="paragraph" w:customStyle="1" w:styleId="2802B27BFE584888BFBCE9E5979C334F">
    <w:name w:val="2802B27BFE584888BFBCE9E5979C334F"/>
  </w:style>
  <w:style w:type="paragraph" w:customStyle="1" w:styleId="93B132B8B3204C579348C9550FD6C891">
    <w:name w:val="93B132B8B3204C579348C9550FD6C891"/>
  </w:style>
  <w:style w:type="paragraph" w:customStyle="1" w:styleId="44D45AF94D2D4AE1AB5B832F91993920">
    <w:name w:val="44D45AF94D2D4AE1AB5B832F91993920"/>
  </w:style>
  <w:style w:type="paragraph" w:customStyle="1" w:styleId="5CB18FC0753648B3B6E867AED9406D78">
    <w:name w:val="5CB18FC0753648B3B6E867AED9406D78"/>
  </w:style>
  <w:style w:type="paragraph" w:customStyle="1" w:styleId="643E32E5C89040A69F4610F4D0378AB2">
    <w:name w:val="643E32E5C89040A69F4610F4D0378AB2"/>
  </w:style>
  <w:style w:type="paragraph" w:customStyle="1" w:styleId="785319BA53594B1C817D5CE7B2F77FEA">
    <w:name w:val="785319BA53594B1C817D5CE7B2F77FEA"/>
  </w:style>
  <w:style w:type="paragraph" w:customStyle="1" w:styleId="F952A9EE7E8E411D960B292ECFC0A0AA">
    <w:name w:val="F952A9EE7E8E411D960B292ECFC0A0AA"/>
  </w:style>
  <w:style w:type="paragraph" w:customStyle="1" w:styleId="3B656D535A6842D69FC8CB1FF8FB4DEA">
    <w:name w:val="3B656D535A6842D69FC8CB1FF8FB4DEA"/>
  </w:style>
  <w:style w:type="paragraph" w:customStyle="1" w:styleId="C2F9B23C5E3E498881AF047C9FD0E809">
    <w:name w:val="C2F9B23C5E3E498881AF047C9FD0E809"/>
  </w:style>
  <w:style w:type="paragraph" w:customStyle="1" w:styleId="9646DC806CF84025BDB782C0762B5AD1">
    <w:name w:val="9646DC806CF84025BDB782C0762B5AD1"/>
  </w:style>
  <w:style w:type="paragraph" w:customStyle="1" w:styleId="D72675BFE9EB4D9489B28A6456218FFB">
    <w:name w:val="D72675BFE9EB4D9489B28A6456218FFB"/>
  </w:style>
  <w:style w:type="paragraph" w:customStyle="1" w:styleId="126F985CD9ED4659821723BA7A2527C3">
    <w:name w:val="126F985CD9ED4659821723BA7A2527C3"/>
  </w:style>
  <w:style w:type="paragraph" w:customStyle="1" w:styleId="7550213AF7B94EB4A28A8904FAE30007">
    <w:name w:val="7550213AF7B94EB4A28A8904FAE30007"/>
  </w:style>
  <w:style w:type="paragraph" w:customStyle="1" w:styleId="012D0D8DA82B40E183F265AF5E9C837F">
    <w:name w:val="012D0D8DA82B40E183F265AF5E9C837F"/>
  </w:style>
  <w:style w:type="paragraph" w:customStyle="1" w:styleId="95EB3C37FC7642509E1983BFD30E84AC">
    <w:name w:val="95EB3C37FC7642509E1983BFD30E84AC"/>
  </w:style>
  <w:style w:type="paragraph" w:customStyle="1" w:styleId="947925E4AC644FB9B584D19015A2BAA5">
    <w:name w:val="947925E4AC644FB9B584D19015A2BAA5"/>
  </w:style>
  <w:style w:type="paragraph" w:customStyle="1" w:styleId="9ED7F13473BF436F9FD9E56D28F488F9">
    <w:name w:val="9ED7F13473BF436F9FD9E56D28F488F9"/>
  </w:style>
  <w:style w:type="paragraph" w:customStyle="1" w:styleId="F090EE10BECB44D2B4C8F21970116A59">
    <w:name w:val="F090EE10BECB44D2B4C8F21970116A59"/>
  </w:style>
  <w:style w:type="paragraph" w:customStyle="1" w:styleId="02A876637C0A4779981E6CAB03116CED">
    <w:name w:val="02A876637C0A4779981E6CAB03116CED"/>
  </w:style>
  <w:style w:type="paragraph" w:customStyle="1" w:styleId="787B8A22836C40059EB05F498E1BD58F">
    <w:name w:val="787B8A22836C40059EB05F498E1BD58F"/>
  </w:style>
  <w:style w:type="paragraph" w:customStyle="1" w:styleId="1E820E07DF7F4BF9A62A30E34369DBF2">
    <w:name w:val="1E820E07DF7F4BF9A62A30E34369DBF2"/>
  </w:style>
  <w:style w:type="paragraph" w:customStyle="1" w:styleId="96304E6827D44DF89616524F5B996989">
    <w:name w:val="96304E6827D44DF89616524F5B996989"/>
  </w:style>
  <w:style w:type="paragraph" w:customStyle="1" w:styleId="B5DF4D54C3494E1C9EA5E1C81368C67E">
    <w:name w:val="B5DF4D54C3494E1C9EA5E1C81368C67E"/>
  </w:style>
  <w:style w:type="paragraph" w:customStyle="1" w:styleId="21799F1714B445D98A5DCBDC6D6F75B7">
    <w:name w:val="21799F1714B445D98A5DCBDC6D6F75B7"/>
  </w:style>
  <w:style w:type="paragraph" w:customStyle="1" w:styleId="9FA295CB9EE24D0891DCB1150FAEDB9B">
    <w:name w:val="9FA295CB9EE24D0891DCB1150FAEDB9B"/>
  </w:style>
  <w:style w:type="paragraph" w:customStyle="1" w:styleId="BCDB9386D228489DAD1DFD462AFE0DB6">
    <w:name w:val="BCDB9386D228489DAD1DFD462AFE0DB6"/>
  </w:style>
  <w:style w:type="paragraph" w:customStyle="1" w:styleId="4982CD34C6F34959896B8BBCC6061EFC">
    <w:name w:val="4982CD34C6F34959896B8BBCC6061EFC"/>
  </w:style>
  <w:style w:type="paragraph" w:customStyle="1" w:styleId="B598F9587B57455C958A89246610FF17">
    <w:name w:val="B598F9587B57455C958A89246610FF17"/>
  </w:style>
  <w:style w:type="paragraph" w:customStyle="1" w:styleId="2C3171A773A94571B658D0B9DCCDBD0C">
    <w:name w:val="2C3171A773A94571B658D0B9DCCDBD0C"/>
  </w:style>
  <w:style w:type="paragraph" w:customStyle="1" w:styleId="77A64661C22346F89768D7C6F6B5100C">
    <w:name w:val="77A64661C22346F89768D7C6F6B5100C"/>
  </w:style>
  <w:style w:type="paragraph" w:customStyle="1" w:styleId="B23288D76A5A4D2C9900F2AB6F6AF86F">
    <w:name w:val="B23288D76A5A4D2C9900F2AB6F6AF86F"/>
  </w:style>
  <w:style w:type="paragraph" w:customStyle="1" w:styleId="20ACD6798DDD4650AAEC9A67B9D6511B">
    <w:name w:val="20ACD6798DDD4650AAEC9A67B9D6511B"/>
  </w:style>
  <w:style w:type="paragraph" w:customStyle="1" w:styleId="F3A584EA59F041CFAB1B3D0789C5C8D8">
    <w:name w:val="F3A584EA59F041CFAB1B3D0789C5C8D8"/>
  </w:style>
  <w:style w:type="paragraph" w:customStyle="1" w:styleId="936AEADBE06944F3B744DA26F87648B3">
    <w:name w:val="936AEADBE06944F3B744DA26F87648B3"/>
  </w:style>
  <w:style w:type="paragraph" w:customStyle="1" w:styleId="BFAA7A62F5DD4C57B92F086D40888185">
    <w:name w:val="BFAA7A62F5DD4C57B92F086D40888185"/>
  </w:style>
  <w:style w:type="paragraph" w:customStyle="1" w:styleId="FDC2CA07B35545519AB421DB26CB9A01">
    <w:name w:val="FDC2CA07B35545519AB421DB26CB9A01"/>
  </w:style>
  <w:style w:type="paragraph" w:customStyle="1" w:styleId="7230A765E7C74D129B4DC2478DDA421E">
    <w:name w:val="7230A765E7C74D129B4DC2478DDA421E"/>
  </w:style>
  <w:style w:type="paragraph" w:customStyle="1" w:styleId="51BAD3EF42424DAA9A5F674556355E9D">
    <w:name w:val="51BAD3EF42424DAA9A5F674556355E9D"/>
  </w:style>
  <w:style w:type="paragraph" w:customStyle="1" w:styleId="82769FA66B984504B154FBC303135058">
    <w:name w:val="82769FA66B984504B154FBC303135058"/>
  </w:style>
  <w:style w:type="paragraph" w:customStyle="1" w:styleId="8A4982D0555A4FB2A7AF837280C6E3F8">
    <w:name w:val="8A4982D0555A4FB2A7AF837280C6E3F8"/>
  </w:style>
  <w:style w:type="paragraph" w:customStyle="1" w:styleId="8C7EB4FB7D8E4FA89940F77220D391CA">
    <w:name w:val="8C7EB4FB7D8E4FA89940F77220D391CA"/>
  </w:style>
  <w:style w:type="paragraph" w:customStyle="1" w:styleId="69FB407B26094F419D3A03AE5D181B03">
    <w:name w:val="69FB407B26094F419D3A03AE5D181B03"/>
  </w:style>
  <w:style w:type="paragraph" w:customStyle="1" w:styleId="E2E5CB01F39C4FD1849C4651C68458CF">
    <w:name w:val="E2E5CB01F39C4FD1849C4651C68458CF"/>
  </w:style>
  <w:style w:type="paragraph" w:customStyle="1" w:styleId="3E40FEF1742E4A8899483DBFF4BF4A10">
    <w:name w:val="3E40FEF1742E4A8899483DBFF4BF4A10"/>
  </w:style>
  <w:style w:type="paragraph" w:customStyle="1" w:styleId="D12EE6E25EAE477785BB6D53DCE313A5">
    <w:name w:val="D12EE6E25EAE477785BB6D53DCE313A5"/>
  </w:style>
  <w:style w:type="paragraph" w:customStyle="1" w:styleId="E426B891CDD344FAA6D7155572C04A70">
    <w:name w:val="E426B891CDD344FAA6D7155572C04A70"/>
  </w:style>
  <w:style w:type="paragraph" w:customStyle="1" w:styleId="AFDEBCE908EE450D80E08C1AD0F67745">
    <w:name w:val="AFDEBCE908EE450D80E08C1AD0F67745"/>
  </w:style>
  <w:style w:type="paragraph" w:customStyle="1" w:styleId="84DA1A3F68AB44508672C6CD615C18AE">
    <w:name w:val="84DA1A3F68AB44508672C6CD615C18AE"/>
  </w:style>
  <w:style w:type="paragraph" w:customStyle="1" w:styleId="76AE57A2D5124A0AAE6EAB00D33C4BB8">
    <w:name w:val="76AE57A2D5124A0AAE6EAB00D33C4BB8"/>
  </w:style>
  <w:style w:type="paragraph" w:customStyle="1" w:styleId="63FA3527B14F432F8937B1419378DD5B">
    <w:name w:val="63FA3527B14F432F8937B1419378DD5B"/>
  </w:style>
  <w:style w:type="paragraph" w:customStyle="1" w:styleId="857AE12C29AE4AC587A8B61E4365042D">
    <w:name w:val="857AE12C29AE4AC587A8B61E4365042D"/>
  </w:style>
  <w:style w:type="paragraph" w:customStyle="1" w:styleId="304123602DFB42EA84A816E245354ECB">
    <w:name w:val="304123602DFB42EA84A816E245354ECB"/>
  </w:style>
  <w:style w:type="paragraph" w:customStyle="1" w:styleId="ACB105BB36E54F2DA4773914E1BA86A7">
    <w:name w:val="ACB105BB36E54F2DA4773914E1BA86A7"/>
  </w:style>
  <w:style w:type="paragraph" w:customStyle="1" w:styleId="3E226A70324843B884069EB97F51670D">
    <w:name w:val="3E226A70324843B884069EB97F51670D"/>
  </w:style>
  <w:style w:type="paragraph" w:customStyle="1" w:styleId="99EF98A59D2C4D998D2C6D71487973B6">
    <w:name w:val="99EF98A59D2C4D998D2C6D71487973B6"/>
  </w:style>
  <w:style w:type="paragraph" w:customStyle="1" w:styleId="25CF20C592DA442FB00020913D02A404">
    <w:name w:val="25CF20C592DA442FB00020913D02A404"/>
  </w:style>
  <w:style w:type="paragraph" w:customStyle="1" w:styleId="14524720A5A643B6923B465AA41F3E21">
    <w:name w:val="14524720A5A643B6923B465AA41F3E21"/>
  </w:style>
  <w:style w:type="paragraph" w:customStyle="1" w:styleId="E6FCD5926BC34C419CE98CBD75F7E8DE">
    <w:name w:val="E6FCD5926BC34C419CE98CBD75F7E8DE"/>
  </w:style>
  <w:style w:type="paragraph" w:customStyle="1" w:styleId="4F87BA1CEFB94E73A6036875EEF766B9">
    <w:name w:val="4F87BA1CEFB94E73A6036875EEF766B9"/>
  </w:style>
  <w:style w:type="paragraph" w:customStyle="1" w:styleId="EEBF8DD3825045C58490A5871913E8ED">
    <w:name w:val="EEBF8DD3825045C58490A5871913E8ED"/>
  </w:style>
  <w:style w:type="paragraph" w:customStyle="1" w:styleId="BB9D8E781FB24390A587BE59845A4C32">
    <w:name w:val="BB9D8E781FB24390A587BE59845A4C32"/>
  </w:style>
  <w:style w:type="paragraph" w:customStyle="1" w:styleId="1DDD6BC51DF54D10B412F158CE5068E6">
    <w:name w:val="1DDD6BC51DF54D10B412F158CE5068E6"/>
  </w:style>
  <w:style w:type="paragraph" w:customStyle="1" w:styleId="62634AF1C2E747DDAB2144255C343A0E">
    <w:name w:val="62634AF1C2E747DDAB2144255C343A0E"/>
  </w:style>
  <w:style w:type="paragraph" w:customStyle="1" w:styleId="BF8C00F6DE5F47929BD2621D0D32A14B">
    <w:name w:val="BF8C00F6DE5F47929BD2621D0D32A14B"/>
  </w:style>
  <w:style w:type="paragraph" w:customStyle="1" w:styleId="491001A647524AD5924A7192A92774CC">
    <w:name w:val="491001A647524AD5924A7192A92774CC"/>
  </w:style>
  <w:style w:type="paragraph" w:customStyle="1" w:styleId="24FB0547113D48D7A82F1CFB417F8DB0">
    <w:name w:val="24FB0547113D48D7A82F1CFB417F8DB0"/>
  </w:style>
  <w:style w:type="paragraph" w:customStyle="1" w:styleId="9DD864DD1D494EE0B4331F7120E08D04">
    <w:name w:val="9DD864DD1D494EE0B4331F7120E08D04"/>
  </w:style>
  <w:style w:type="paragraph" w:customStyle="1" w:styleId="1D3CFD35FE3A47668751087F4E4A8217">
    <w:name w:val="1D3CFD35FE3A47668751087F4E4A8217"/>
  </w:style>
  <w:style w:type="paragraph" w:customStyle="1" w:styleId="2DBBEA06C309452A86A406FB95B0327D">
    <w:name w:val="2DBBEA06C309452A86A406FB95B0327D"/>
  </w:style>
  <w:style w:type="paragraph" w:customStyle="1" w:styleId="12E21697C19D4A7BB120DA8568172229">
    <w:name w:val="12E21697C19D4A7BB120DA8568172229"/>
  </w:style>
  <w:style w:type="paragraph" w:customStyle="1" w:styleId="D4FA8A474659480F8AC7CADF39C7A464">
    <w:name w:val="D4FA8A474659480F8AC7CADF39C7A464"/>
  </w:style>
  <w:style w:type="paragraph" w:customStyle="1" w:styleId="4B3B3675DE61483A9695CC164F8B5FDB">
    <w:name w:val="4B3B3675DE61483A9695CC164F8B5FDB"/>
  </w:style>
  <w:style w:type="paragraph" w:customStyle="1" w:styleId="9BE556925F05498CA5C7174CE9C8DC10">
    <w:name w:val="9BE556925F05498CA5C7174CE9C8DC10"/>
  </w:style>
  <w:style w:type="paragraph" w:customStyle="1" w:styleId="ACA7D9D6C2FA49CCBD9E407DAE070734">
    <w:name w:val="ACA7D9D6C2FA49CCBD9E407DAE070734"/>
  </w:style>
  <w:style w:type="paragraph" w:customStyle="1" w:styleId="AB20FAF083E549E995DBD0638001C09C">
    <w:name w:val="AB20FAF083E549E995DBD0638001C09C"/>
  </w:style>
  <w:style w:type="paragraph" w:customStyle="1" w:styleId="DD0436CD28DC40BF977F4CA6A959D55E">
    <w:name w:val="DD0436CD28DC40BF977F4CA6A959D55E"/>
  </w:style>
  <w:style w:type="paragraph" w:customStyle="1" w:styleId="82890C0937E7428CB89B8A0BD2987C03">
    <w:name w:val="82890C0937E7428CB89B8A0BD2987C03"/>
  </w:style>
  <w:style w:type="paragraph" w:customStyle="1" w:styleId="30B9E160FA6A4B80BBE430ECA6206DF0">
    <w:name w:val="30B9E160FA6A4B80BBE430ECA6206DF0"/>
  </w:style>
  <w:style w:type="paragraph" w:customStyle="1" w:styleId="7E5925438FF74F62BBB5A01964D2CBE2">
    <w:name w:val="7E5925438FF74F62BBB5A01964D2CBE2"/>
  </w:style>
  <w:style w:type="paragraph" w:customStyle="1" w:styleId="7CF8AE9D49184C5DB53139BE822889D1">
    <w:name w:val="7CF8AE9D49184C5DB53139BE822889D1"/>
  </w:style>
  <w:style w:type="paragraph" w:customStyle="1" w:styleId="95061DA0C9414406846837A7F12614A5">
    <w:name w:val="95061DA0C9414406846837A7F12614A5"/>
  </w:style>
  <w:style w:type="paragraph" w:customStyle="1" w:styleId="D2FDC1C9867948E6A82A3C401FFEAF18">
    <w:name w:val="D2FDC1C9867948E6A82A3C401FFEAF18"/>
  </w:style>
  <w:style w:type="paragraph" w:customStyle="1" w:styleId="846B4D1B812D44169B6E0CEDD9C96D8A">
    <w:name w:val="846B4D1B812D44169B6E0CEDD9C96D8A"/>
  </w:style>
  <w:style w:type="paragraph" w:customStyle="1" w:styleId="35F3B85EB2314B7C83CF3099003986B9">
    <w:name w:val="35F3B85EB2314B7C83CF3099003986B9"/>
  </w:style>
  <w:style w:type="paragraph" w:customStyle="1" w:styleId="4798DBE0F7794BCCB395A19664FC5E88">
    <w:name w:val="4798DBE0F7794BCCB395A19664FC5E88"/>
  </w:style>
  <w:style w:type="paragraph" w:customStyle="1" w:styleId="B5B12E5013464460AD543C532BB44487">
    <w:name w:val="B5B12E5013464460AD543C532BB44487"/>
  </w:style>
  <w:style w:type="paragraph" w:customStyle="1" w:styleId="1285736B0EC4409DB272BC33CE127B7A">
    <w:name w:val="1285736B0EC4409DB272BC33CE127B7A"/>
  </w:style>
  <w:style w:type="paragraph" w:customStyle="1" w:styleId="99161DF29F4A4E9A9C80B2D98E5F08F9">
    <w:name w:val="99161DF29F4A4E9A9C80B2D98E5F08F9"/>
  </w:style>
  <w:style w:type="paragraph" w:customStyle="1" w:styleId="83E51765FEFC46C19975DFFFA79B4CB4">
    <w:name w:val="83E51765FEFC46C19975DFFFA79B4CB4"/>
  </w:style>
  <w:style w:type="paragraph" w:customStyle="1" w:styleId="BC30B2A0B69D4437A35A5B65401F186A">
    <w:name w:val="BC30B2A0B69D4437A35A5B65401F186A"/>
  </w:style>
  <w:style w:type="paragraph" w:customStyle="1" w:styleId="DF712613352043B2B9E96DD8AD28B442">
    <w:name w:val="DF712613352043B2B9E96DD8AD28B442"/>
  </w:style>
  <w:style w:type="paragraph" w:customStyle="1" w:styleId="4B82234F1E194FF08FCC2CF7B7DE604E">
    <w:name w:val="4B82234F1E194FF08FCC2CF7B7DE604E"/>
  </w:style>
  <w:style w:type="paragraph" w:customStyle="1" w:styleId="09E8E34CF790488D94ECC6E224FEC339">
    <w:name w:val="09E8E34CF790488D94ECC6E224FEC339"/>
  </w:style>
  <w:style w:type="paragraph" w:customStyle="1" w:styleId="16E94724384548E5B06233F74538D105">
    <w:name w:val="16E94724384548E5B06233F74538D105"/>
  </w:style>
  <w:style w:type="paragraph" w:customStyle="1" w:styleId="DD52EEA528C54DB1AF753453330C9DB3">
    <w:name w:val="DD52EEA528C54DB1AF753453330C9DB3"/>
  </w:style>
  <w:style w:type="paragraph" w:customStyle="1" w:styleId="B4FDF819A4EF459EB821AE4CB60588E1">
    <w:name w:val="B4FDF819A4EF459EB821AE4CB60588E1"/>
  </w:style>
  <w:style w:type="paragraph" w:customStyle="1" w:styleId="C4296589FCFF4D68802714D02A3B993E">
    <w:name w:val="C4296589FCFF4D68802714D02A3B993E"/>
  </w:style>
  <w:style w:type="paragraph" w:customStyle="1" w:styleId="02E5282CF17149829795427E9E262160">
    <w:name w:val="02E5282CF17149829795427E9E262160"/>
  </w:style>
  <w:style w:type="paragraph" w:customStyle="1" w:styleId="8A9D57AF6868410E8648B1F0F05E65D3">
    <w:name w:val="8A9D57AF6868410E8648B1F0F05E65D3"/>
  </w:style>
  <w:style w:type="paragraph" w:customStyle="1" w:styleId="F9899E508805416BAB9CADB5E1249CEA">
    <w:name w:val="F9899E508805416BAB9CADB5E1249CEA"/>
  </w:style>
  <w:style w:type="paragraph" w:customStyle="1" w:styleId="74394348C4C44EA784CF8DE2025453BB">
    <w:name w:val="74394348C4C44EA784CF8DE2025453BB"/>
  </w:style>
  <w:style w:type="paragraph" w:customStyle="1" w:styleId="9AC5B4342AD6461A933EB043A29D4167">
    <w:name w:val="9AC5B4342AD6461A933EB043A29D4167"/>
  </w:style>
  <w:style w:type="paragraph" w:customStyle="1" w:styleId="1AC45C8ADB5D42E6B87FFDD6AF76EF21">
    <w:name w:val="1AC45C8ADB5D42E6B87FFDD6AF76EF21"/>
  </w:style>
  <w:style w:type="paragraph" w:customStyle="1" w:styleId="6DAEF0B7349749B3BD687AC0F57FB3D9">
    <w:name w:val="6DAEF0B7349749B3BD687AC0F57FB3D9"/>
  </w:style>
  <w:style w:type="paragraph" w:customStyle="1" w:styleId="3204297A9C2D44E6911B2F367351482F">
    <w:name w:val="3204297A9C2D44E6911B2F367351482F"/>
  </w:style>
  <w:style w:type="paragraph" w:customStyle="1" w:styleId="6CDD005B9E674A72B949D64C9EFC6494">
    <w:name w:val="6CDD005B9E674A72B949D64C9EFC6494"/>
  </w:style>
  <w:style w:type="paragraph" w:customStyle="1" w:styleId="435E5E9199FB4D7090EC464EC3AB7E8E">
    <w:name w:val="435E5E9199FB4D7090EC464EC3AB7E8E"/>
  </w:style>
  <w:style w:type="paragraph" w:customStyle="1" w:styleId="59CFDE53A5E147169F947320CAD8B1C9">
    <w:name w:val="59CFDE53A5E147169F947320CAD8B1C9"/>
  </w:style>
  <w:style w:type="paragraph" w:customStyle="1" w:styleId="4D834962000041F9B3275F1DEF90D5F2">
    <w:name w:val="4D834962000041F9B3275F1DEF90D5F2"/>
  </w:style>
  <w:style w:type="paragraph" w:customStyle="1" w:styleId="AB1FE96C7FD740D7A74FC9439A0946C5">
    <w:name w:val="AB1FE96C7FD740D7A74FC9439A0946C5"/>
  </w:style>
  <w:style w:type="paragraph" w:customStyle="1" w:styleId="6C86603886344620A5B4AF110AC3C1BE">
    <w:name w:val="6C86603886344620A5B4AF110AC3C1BE"/>
  </w:style>
  <w:style w:type="paragraph" w:customStyle="1" w:styleId="053E5DDB6A0A496E934FEA09B4ED8D1E">
    <w:name w:val="053E5DDB6A0A496E934FEA09B4ED8D1E"/>
  </w:style>
  <w:style w:type="paragraph" w:customStyle="1" w:styleId="858E00BE2BAF4FBB86880FD7B6DA857A">
    <w:name w:val="858E00BE2BAF4FBB86880FD7B6DA857A"/>
  </w:style>
  <w:style w:type="paragraph" w:customStyle="1" w:styleId="3B89A43E847C455AB7301A00476C080E">
    <w:name w:val="3B89A43E847C455AB7301A00476C080E"/>
  </w:style>
  <w:style w:type="paragraph" w:customStyle="1" w:styleId="A51F9A0C479045DCB3B81F463D120ED6">
    <w:name w:val="A51F9A0C479045DCB3B81F463D120ED6"/>
  </w:style>
  <w:style w:type="paragraph" w:customStyle="1" w:styleId="0FE0345DCF9648ED9160D91141B65A41">
    <w:name w:val="0FE0345DCF9648ED9160D91141B65A41"/>
  </w:style>
  <w:style w:type="paragraph" w:customStyle="1" w:styleId="4793EB7D51DF4D749C0FDC0C0DEFF2DE">
    <w:name w:val="4793EB7D51DF4D749C0FDC0C0DEFF2DE"/>
  </w:style>
  <w:style w:type="paragraph" w:customStyle="1" w:styleId="AB8828508EDD42499D18D357D8674C0B">
    <w:name w:val="AB8828508EDD42499D18D357D8674C0B"/>
  </w:style>
  <w:style w:type="paragraph" w:customStyle="1" w:styleId="5FC06104EF364A3A8FF6CF744734C479">
    <w:name w:val="5FC06104EF364A3A8FF6CF744734C479"/>
  </w:style>
  <w:style w:type="paragraph" w:customStyle="1" w:styleId="DE2CCE5A890544528783F411EBC2066B">
    <w:name w:val="DE2CCE5A890544528783F411EBC2066B"/>
  </w:style>
  <w:style w:type="paragraph" w:customStyle="1" w:styleId="C102EB3CCC8B4166965912BE517E2667">
    <w:name w:val="C102EB3CCC8B4166965912BE517E2667"/>
  </w:style>
  <w:style w:type="paragraph" w:customStyle="1" w:styleId="809F943882A2460FA76852B152CC4F44">
    <w:name w:val="809F943882A2460FA76852B152CC4F44"/>
  </w:style>
  <w:style w:type="paragraph" w:customStyle="1" w:styleId="30C8681E36384DC4B3A55386B62CA939">
    <w:name w:val="30C8681E36384DC4B3A55386B62CA939"/>
  </w:style>
  <w:style w:type="paragraph" w:customStyle="1" w:styleId="5A2F3E0D8A6E4E00A9D130543D8902D4">
    <w:name w:val="5A2F3E0D8A6E4E00A9D130543D8902D4"/>
  </w:style>
  <w:style w:type="paragraph" w:customStyle="1" w:styleId="35728F6D8610498E938DCD40532F24BC">
    <w:name w:val="35728F6D8610498E938DCD40532F24BC"/>
  </w:style>
  <w:style w:type="paragraph" w:customStyle="1" w:styleId="E53441D096CA40C99D401D3519CA9770">
    <w:name w:val="E53441D096CA40C99D401D3519CA9770"/>
  </w:style>
  <w:style w:type="paragraph" w:customStyle="1" w:styleId="19A926D70F074BFEBC062422C23D351D">
    <w:name w:val="19A926D70F074BFEBC062422C23D351D"/>
  </w:style>
  <w:style w:type="paragraph" w:customStyle="1" w:styleId="621D0B926819415AA1F807B8E9370D7A">
    <w:name w:val="621D0B926819415AA1F807B8E9370D7A"/>
  </w:style>
  <w:style w:type="paragraph" w:customStyle="1" w:styleId="B85C2F5694EE4030A3198F8B17BA44A1">
    <w:name w:val="B85C2F5694EE4030A3198F8B17BA44A1"/>
  </w:style>
  <w:style w:type="paragraph" w:customStyle="1" w:styleId="D654CFE48D2744A58062A19FDC092341">
    <w:name w:val="D654CFE48D2744A58062A19FDC092341"/>
  </w:style>
  <w:style w:type="paragraph" w:customStyle="1" w:styleId="235C874C696345FCB55E6BB52CE924F6">
    <w:name w:val="235C874C696345FCB55E6BB52CE924F6"/>
  </w:style>
  <w:style w:type="paragraph" w:customStyle="1" w:styleId="807CBC1A6197489D8127B225CAC5AECC">
    <w:name w:val="807CBC1A6197489D8127B225CAC5AECC"/>
  </w:style>
  <w:style w:type="paragraph" w:customStyle="1" w:styleId="F35E57F7D7A54522B8603D25F13FF2B7">
    <w:name w:val="F35E57F7D7A54522B8603D25F13FF2B7"/>
  </w:style>
  <w:style w:type="paragraph" w:customStyle="1" w:styleId="12D41750BCF6444B83D27F2142D7E29C">
    <w:name w:val="12D41750BCF6444B83D27F2142D7E29C"/>
  </w:style>
  <w:style w:type="paragraph" w:customStyle="1" w:styleId="EB44F2F6F6CA498CA8A20CE451FC7B58">
    <w:name w:val="EB44F2F6F6CA498CA8A20CE451FC7B58"/>
  </w:style>
  <w:style w:type="paragraph" w:customStyle="1" w:styleId="D7B92913733F42AD8973A56F4C1427FA">
    <w:name w:val="D7B92913733F42AD8973A56F4C1427FA"/>
  </w:style>
  <w:style w:type="paragraph" w:customStyle="1" w:styleId="D3F21EFBD0FD4113AB330385F72FB24F">
    <w:name w:val="D3F21EFBD0FD4113AB330385F72FB24F"/>
  </w:style>
  <w:style w:type="paragraph" w:customStyle="1" w:styleId="6059BDE6F73F4D52B6C60C70587AD6B6">
    <w:name w:val="6059BDE6F73F4D52B6C60C70587AD6B6"/>
  </w:style>
  <w:style w:type="paragraph" w:customStyle="1" w:styleId="8E78940C354547A69747D53A3BC6432F">
    <w:name w:val="8E78940C354547A69747D53A3BC6432F"/>
  </w:style>
  <w:style w:type="paragraph" w:customStyle="1" w:styleId="7B77C73556054A3AB3E6CCAF562D5F66">
    <w:name w:val="7B77C73556054A3AB3E6CCAF562D5F66"/>
  </w:style>
  <w:style w:type="paragraph" w:customStyle="1" w:styleId="5537C965325242248AE75BE2168695B7">
    <w:name w:val="5537C965325242248AE75BE2168695B7"/>
  </w:style>
  <w:style w:type="paragraph" w:customStyle="1" w:styleId="2C65AFF8B5174F04B170929F8D382F7C">
    <w:name w:val="2C65AFF8B5174F04B170929F8D382F7C"/>
  </w:style>
  <w:style w:type="paragraph" w:customStyle="1" w:styleId="9A448350362645678B2E36C731D43711">
    <w:name w:val="9A448350362645678B2E36C731D43711"/>
  </w:style>
  <w:style w:type="paragraph" w:customStyle="1" w:styleId="7A91E377F2DE4E1EA08F23E4F5CCB7DB">
    <w:name w:val="7A91E377F2DE4E1EA08F23E4F5CCB7DB"/>
  </w:style>
  <w:style w:type="paragraph" w:customStyle="1" w:styleId="CF8B600BC76046D08D6F1849E3377543">
    <w:name w:val="CF8B600BC76046D08D6F1849E3377543"/>
  </w:style>
  <w:style w:type="paragraph" w:customStyle="1" w:styleId="02971C92D40745E392999038E47504B6">
    <w:name w:val="02971C92D40745E392999038E47504B6"/>
  </w:style>
  <w:style w:type="paragraph" w:customStyle="1" w:styleId="9FAF5C0CE9AC480CA91F394C76BE9DD0">
    <w:name w:val="9FAF5C0CE9AC480CA91F394C76BE9DD0"/>
  </w:style>
  <w:style w:type="paragraph" w:customStyle="1" w:styleId="26C5BDDC4EEF443D96A3AA111E93AEDD">
    <w:name w:val="26C5BDDC4EEF443D96A3AA111E93AEDD"/>
  </w:style>
  <w:style w:type="paragraph" w:customStyle="1" w:styleId="E219BE177A824C83A2B5FFB735BBE6C2">
    <w:name w:val="E219BE177A824C83A2B5FFB735BBE6C2"/>
  </w:style>
  <w:style w:type="paragraph" w:customStyle="1" w:styleId="B8279A169D814DDE96B6E29F702EEACC">
    <w:name w:val="B8279A169D814DDE96B6E29F702EEACC"/>
  </w:style>
  <w:style w:type="paragraph" w:customStyle="1" w:styleId="99EA65E34CF142AF81FD751B3533F420">
    <w:name w:val="99EA65E34CF142AF81FD751B3533F420"/>
  </w:style>
  <w:style w:type="paragraph" w:customStyle="1" w:styleId="41320E871DE849D89FDAE4A475A2562F">
    <w:name w:val="41320E871DE849D89FDAE4A475A2562F"/>
  </w:style>
  <w:style w:type="paragraph" w:customStyle="1" w:styleId="381C153957234C559E1ED0477113A9C5">
    <w:name w:val="381C153957234C559E1ED0477113A9C5"/>
  </w:style>
  <w:style w:type="paragraph" w:customStyle="1" w:styleId="597EEB923F4C4B46870824C8FFC6ADE5">
    <w:name w:val="597EEB923F4C4B46870824C8FFC6ADE5"/>
  </w:style>
  <w:style w:type="paragraph" w:customStyle="1" w:styleId="FDE639A855EB4477B5074D5751DC5D75">
    <w:name w:val="FDE639A855EB4477B5074D5751DC5D75"/>
  </w:style>
  <w:style w:type="paragraph" w:customStyle="1" w:styleId="1BFA0B3DA1614E01B3CD46412BE7C001">
    <w:name w:val="1BFA0B3DA1614E01B3CD46412BE7C001"/>
  </w:style>
  <w:style w:type="paragraph" w:customStyle="1" w:styleId="5CC26E026B7A44919F1C189575E8A9DA">
    <w:name w:val="5CC26E026B7A44919F1C189575E8A9DA"/>
    <w:rsid w:val="006D2C56"/>
  </w:style>
  <w:style w:type="paragraph" w:customStyle="1" w:styleId="0E2FD23FC74449BC89D639A393F8C403">
    <w:name w:val="0E2FD23FC74449BC89D639A393F8C403"/>
    <w:rsid w:val="006D2C56"/>
  </w:style>
  <w:style w:type="paragraph" w:customStyle="1" w:styleId="59CF99F1FBC94115B2A78D42747B8351">
    <w:name w:val="59CF99F1FBC94115B2A78D42747B8351"/>
    <w:rsid w:val="006D2C56"/>
  </w:style>
  <w:style w:type="paragraph" w:customStyle="1" w:styleId="055450D17F484CB39B19EB88A29D7D04">
    <w:name w:val="055450D17F484CB39B19EB88A29D7D04"/>
    <w:rsid w:val="006D2C56"/>
  </w:style>
  <w:style w:type="paragraph" w:customStyle="1" w:styleId="EA9EAAD785B347DB945985F5E796A6E7">
    <w:name w:val="EA9EAAD785B347DB945985F5E796A6E7"/>
    <w:rsid w:val="006D2C56"/>
  </w:style>
  <w:style w:type="paragraph" w:customStyle="1" w:styleId="EFD282C5075F4E03B09BBC2C506695E4">
    <w:name w:val="EFD282C5075F4E03B09BBC2C506695E4"/>
    <w:rsid w:val="006D2C56"/>
  </w:style>
  <w:style w:type="paragraph" w:customStyle="1" w:styleId="603ECEF6D4684BF7B631A77A0AA3395C">
    <w:name w:val="603ECEF6D4684BF7B631A77A0AA3395C"/>
    <w:rsid w:val="006D2C56"/>
  </w:style>
  <w:style w:type="paragraph" w:customStyle="1" w:styleId="AD1A220415A844BA827CF076BDE13541">
    <w:name w:val="AD1A220415A844BA827CF076BDE13541"/>
    <w:rsid w:val="006D2C56"/>
  </w:style>
  <w:style w:type="paragraph" w:customStyle="1" w:styleId="E6720C49BE634E34AF507E5C146C09FD">
    <w:name w:val="E6720C49BE634E34AF507E5C146C09FD"/>
    <w:rsid w:val="006D2C56"/>
  </w:style>
  <w:style w:type="paragraph" w:customStyle="1" w:styleId="017CDF54901D4AFFA9EC7E0A9B620B81">
    <w:name w:val="017CDF54901D4AFFA9EC7E0A9B620B81"/>
    <w:rsid w:val="006D2C56"/>
  </w:style>
  <w:style w:type="paragraph" w:customStyle="1" w:styleId="68C83CEFD0DB423F97DB9B4795639C3C">
    <w:name w:val="68C83CEFD0DB423F97DB9B4795639C3C"/>
    <w:rsid w:val="006D2C56"/>
  </w:style>
  <w:style w:type="paragraph" w:customStyle="1" w:styleId="C50DB0A4EF06457D95C879ECE4302F4B">
    <w:name w:val="C50DB0A4EF06457D95C879ECE4302F4B"/>
    <w:rsid w:val="006D2C56"/>
  </w:style>
  <w:style w:type="paragraph" w:customStyle="1" w:styleId="EC9862799880491385DCB276CBC2EF27">
    <w:name w:val="EC9862799880491385DCB276CBC2EF27"/>
    <w:rsid w:val="006D2C56"/>
  </w:style>
  <w:style w:type="paragraph" w:customStyle="1" w:styleId="582FB59EC27F462C8B6652B28C16B2BE">
    <w:name w:val="582FB59EC27F462C8B6652B28C16B2BE"/>
    <w:rsid w:val="006D2C56"/>
  </w:style>
  <w:style w:type="paragraph" w:customStyle="1" w:styleId="43D7F7C8AB7B45598BB98D08612BC969">
    <w:name w:val="43D7F7C8AB7B45598BB98D08612BC969"/>
    <w:rsid w:val="006D2C56"/>
  </w:style>
  <w:style w:type="paragraph" w:customStyle="1" w:styleId="71A4D83ED97D4DC1B7AB28BC03D21FE5">
    <w:name w:val="71A4D83ED97D4DC1B7AB28BC03D21FE5"/>
    <w:rsid w:val="006D2C56"/>
  </w:style>
  <w:style w:type="paragraph" w:customStyle="1" w:styleId="20673452E17D4E5CB51CE031F63A26B4">
    <w:name w:val="20673452E17D4E5CB51CE031F63A26B4"/>
    <w:rsid w:val="006D2C56"/>
  </w:style>
  <w:style w:type="paragraph" w:customStyle="1" w:styleId="533B8204DECB450F8C69612B3644D924">
    <w:name w:val="533B8204DECB450F8C69612B3644D924"/>
    <w:rsid w:val="006D2C56"/>
  </w:style>
  <w:style w:type="paragraph" w:customStyle="1" w:styleId="BC66C9A59A0E40A195CA750B42738CE1">
    <w:name w:val="BC66C9A59A0E40A195CA750B42738CE1"/>
    <w:rsid w:val="006D2C56"/>
  </w:style>
  <w:style w:type="paragraph" w:customStyle="1" w:styleId="61C45AA1E2B043D9B7B6CD1D36C75E91">
    <w:name w:val="61C45AA1E2B043D9B7B6CD1D36C75E91"/>
    <w:rsid w:val="006D2C56"/>
  </w:style>
  <w:style w:type="paragraph" w:customStyle="1" w:styleId="50A47893336D41199AC56C59C6E02E07">
    <w:name w:val="50A47893336D41199AC56C59C6E02E07"/>
    <w:rsid w:val="006D2C56"/>
  </w:style>
  <w:style w:type="paragraph" w:customStyle="1" w:styleId="415F6BB7EFFE49B0A39BEB09594DEACA">
    <w:name w:val="415F6BB7EFFE49B0A39BEB09594DEACA"/>
    <w:rsid w:val="006D2C56"/>
  </w:style>
  <w:style w:type="paragraph" w:customStyle="1" w:styleId="D33E2674E5904665B5FF06A657259EED">
    <w:name w:val="D33E2674E5904665B5FF06A657259EED"/>
    <w:rsid w:val="006D2C56"/>
  </w:style>
  <w:style w:type="paragraph" w:customStyle="1" w:styleId="7C60807C88EA411B95EF6C2C441958CB">
    <w:name w:val="7C60807C88EA411B95EF6C2C441958CB"/>
    <w:rsid w:val="006D2C56"/>
  </w:style>
  <w:style w:type="paragraph" w:customStyle="1" w:styleId="3C265E617EB744A6B48A0E5A04D64282">
    <w:name w:val="3C265E617EB744A6B48A0E5A04D64282"/>
    <w:rsid w:val="006D2C56"/>
  </w:style>
  <w:style w:type="paragraph" w:customStyle="1" w:styleId="BECD6D84D1604AEE8C39E1D492D3F79F">
    <w:name w:val="BECD6D84D1604AEE8C39E1D492D3F79F"/>
    <w:rsid w:val="006D2C56"/>
  </w:style>
  <w:style w:type="paragraph" w:customStyle="1" w:styleId="EB9116BFC7D244DB9AFA4A5E5555639B">
    <w:name w:val="EB9116BFC7D244DB9AFA4A5E5555639B"/>
    <w:rsid w:val="006D2C56"/>
  </w:style>
  <w:style w:type="paragraph" w:customStyle="1" w:styleId="1E272B0E41BA41589AD2A5CD3AAFDF79">
    <w:name w:val="1E272B0E41BA41589AD2A5CD3AAFDF79"/>
    <w:rsid w:val="006D2C56"/>
  </w:style>
  <w:style w:type="paragraph" w:customStyle="1" w:styleId="28D2C0FFA6CB4D29A954EBBB444BDBE3">
    <w:name w:val="28D2C0FFA6CB4D29A954EBBB444BDBE3"/>
    <w:rsid w:val="006D2C56"/>
  </w:style>
  <w:style w:type="paragraph" w:customStyle="1" w:styleId="ACD0A7A96A034267AFDCCFA6606C8938">
    <w:name w:val="ACD0A7A96A034267AFDCCFA6606C8938"/>
    <w:rsid w:val="006D2C56"/>
  </w:style>
  <w:style w:type="paragraph" w:customStyle="1" w:styleId="6AA68F5E041C4295BC5642181658FBD2">
    <w:name w:val="6AA68F5E041C4295BC5642181658FBD2"/>
    <w:rsid w:val="006D2C56"/>
  </w:style>
  <w:style w:type="paragraph" w:customStyle="1" w:styleId="A9DAAF57DF514528A622B2E2284144AC">
    <w:name w:val="A9DAAF57DF514528A622B2E2284144AC"/>
    <w:rsid w:val="006D2C56"/>
  </w:style>
  <w:style w:type="paragraph" w:customStyle="1" w:styleId="7CECAF123BE3404987B488F82FDE0250">
    <w:name w:val="7CECAF123BE3404987B488F82FDE0250"/>
    <w:rsid w:val="006D2C56"/>
  </w:style>
  <w:style w:type="paragraph" w:customStyle="1" w:styleId="3623728BECDD41CEB11FDE09618E2E51">
    <w:name w:val="3623728BECDD41CEB11FDE09618E2E51"/>
    <w:rsid w:val="006D2C56"/>
  </w:style>
  <w:style w:type="paragraph" w:customStyle="1" w:styleId="DAE421ECC94B4611A0204BEB0522EF8A">
    <w:name w:val="DAE421ECC94B4611A0204BEB0522EF8A"/>
    <w:rsid w:val="006D2C56"/>
  </w:style>
  <w:style w:type="paragraph" w:customStyle="1" w:styleId="AA2EB79543FC48ACB77B415EC0506018">
    <w:name w:val="AA2EB79543FC48ACB77B415EC0506018"/>
    <w:rsid w:val="006D2C56"/>
  </w:style>
  <w:style w:type="paragraph" w:customStyle="1" w:styleId="7A6BDD1ED6B84FA98ED3512B4C6ECC4B">
    <w:name w:val="7A6BDD1ED6B84FA98ED3512B4C6ECC4B"/>
    <w:rsid w:val="006D2C56"/>
  </w:style>
  <w:style w:type="paragraph" w:customStyle="1" w:styleId="6A13F77FD2114FB0A49ABC8AA0CF484A">
    <w:name w:val="6A13F77FD2114FB0A49ABC8AA0CF484A"/>
    <w:rsid w:val="006D2C56"/>
  </w:style>
  <w:style w:type="paragraph" w:customStyle="1" w:styleId="896EB597F408471AB4973DC4351165C6">
    <w:name w:val="896EB597F408471AB4973DC4351165C6"/>
    <w:rsid w:val="006D2C56"/>
  </w:style>
  <w:style w:type="paragraph" w:customStyle="1" w:styleId="85CB3216BDBC47398384C35AA020FBFE">
    <w:name w:val="85CB3216BDBC47398384C35AA020FBFE"/>
    <w:rsid w:val="006D2C56"/>
  </w:style>
  <w:style w:type="paragraph" w:customStyle="1" w:styleId="3D8AF7B8E3C44482AB9C55143ACD119C">
    <w:name w:val="3D8AF7B8E3C44482AB9C55143ACD119C"/>
    <w:rsid w:val="006D2C56"/>
  </w:style>
  <w:style w:type="paragraph" w:customStyle="1" w:styleId="E2555049B4E84127B07D902D6DA67BEF">
    <w:name w:val="E2555049B4E84127B07D902D6DA67BEF"/>
    <w:rsid w:val="006D2C56"/>
  </w:style>
  <w:style w:type="paragraph" w:customStyle="1" w:styleId="4C02E8CA4BE848BCB5722AD9F41E897C">
    <w:name w:val="4C02E8CA4BE848BCB5722AD9F41E897C"/>
    <w:rsid w:val="006D2C56"/>
  </w:style>
  <w:style w:type="paragraph" w:customStyle="1" w:styleId="03FD30C07DAA458D82C13A02526E2232">
    <w:name w:val="03FD30C07DAA458D82C13A02526E2232"/>
    <w:rsid w:val="006D2C56"/>
  </w:style>
  <w:style w:type="paragraph" w:customStyle="1" w:styleId="7FA83DB85A604BB4A039CCAA52FF69EF">
    <w:name w:val="7FA83DB85A604BB4A039CCAA52FF69EF"/>
    <w:rsid w:val="006D2C56"/>
  </w:style>
  <w:style w:type="paragraph" w:customStyle="1" w:styleId="23E92A74D9454D5994247AE3E8CD7956">
    <w:name w:val="23E92A74D9454D5994247AE3E8CD7956"/>
    <w:rsid w:val="006D2C56"/>
  </w:style>
  <w:style w:type="paragraph" w:customStyle="1" w:styleId="212BE564FB9345448723FBD7E81D3BED">
    <w:name w:val="212BE564FB9345448723FBD7E81D3BED"/>
    <w:rsid w:val="006D2C56"/>
  </w:style>
  <w:style w:type="paragraph" w:customStyle="1" w:styleId="994939DCF3304FA994BEF6B0A4A8E790">
    <w:name w:val="994939DCF3304FA994BEF6B0A4A8E790"/>
    <w:rsid w:val="006D2C56"/>
  </w:style>
  <w:style w:type="paragraph" w:customStyle="1" w:styleId="5DF1D08F4AFC4DC9B957AC23EE65EB22">
    <w:name w:val="5DF1D08F4AFC4DC9B957AC23EE65EB22"/>
    <w:rsid w:val="006D2C56"/>
  </w:style>
  <w:style w:type="paragraph" w:customStyle="1" w:styleId="02126C5EE29246D889877B3BE39F31F5">
    <w:name w:val="02126C5EE29246D889877B3BE39F31F5"/>
    <w:rsid w:val="006D2C56"/>
  </w:style>
  <w:style w:type="paragraph" w:customStyle="1" w:styleId="9C8A3EFF9E1B4B6292DB9DA1EF63A32A">
    <w:name w:val="9C8A3EFF9E1B4B6292DB9DA1EF63A32A"/>
    <w:rsid w:val="006D2C56"/>
  </w:style>
  <w:style w:type="paragraph" w:customStyle="1" w:styleId="D7806E250904464A87E8B711A1C4C2D8">
    <w:name w:val="D7806E250904464A87E8B711A1C4C2D8"/>
    <w:rsid w:val="006D2C56"/>
  </w:style>
  <w:style w:type="paragraph" w:customStyle="1" w:styleId="BE6A9F2F46764E25BBAA0571940C4956">
    <w:name w:val="BE6A9F2F46764E25BBAA0571940C4956"/>
    <w:rsid w:val="006D2C56"/>
  </w:style>
  <w:style w:type="paragraph" w:customStyle="1" w:styleId="752FE0AD86604092AAE0ADDFDDB81F69">
    <w:name w:val="752FE0AD86604092AAE0ADDFDDB81F69"/>
    <w:rsid w:val="006D2C56"/>
  </w:style>
  <w:style w:type="paragraph" w:customStyle="1" w:styleId="1B9D82045F5B4004B2AB18D14AA86AB5">
    <w:name w:val="1B9D82045F5B4004B2AB18D14AA86AB5"/>
    <w:rsid w:val="006D2C56"/>
  </w:style>
  <w:style w:type="paragraph" w:customStyle="1" w:styleId="291F9A1542ED44A58A3AB7745B231DFD">
    <w:name w:val="291F9A1542ED44A58A3AB7745B231DFD"/>
    <w:rsid w:val="006D2C56"/>
  </w:style>
  <w:style w:type="paragraph" w:customStyle="1" w:styleId="234D65D2C28E449A809EA954F3BB7B1D">
    <w:name w:val="234D65D2C28E449A809EA954F3BB7B1D"/>
    <w:rsid w:val="006D2C56"/>
  </w:style>
  <w:style w:type="paragraph" w:customStyle="1" w:styleId="E3AF5BFF75A84414A2CD3EBE9B50D17D">
    <w:name w:val="E3AF5BFF75A84414A2CD3EBE9B50D17D"/>
    <w:rsid w:val="006D2C56"/>
  </w:style>
  <w:style w:type="paragraph" w:customStyle="1" w:styleId="15381F68B0954F31B2045EE80EBBD064">
    <w:name w:val="15381F68B0954F31B2045EE80EBBD064"/>
    <w:rsid w:val="006D2C56"/>
  </w:style>
  <w:style w:type="paragraph" w:customStyle="1" w:styleId="44EEC08D3FB840DD8DD01951FBC30A3B">
    <w:name w:val="44EEC08D3FB840DD8DD01951FBC30A3B"/>
    <w:rsid w:val="006D2C56"/>
  </w:style>
  <w:style w:type="paragraph" w:customStyle="1" w:styleId="20F1A45006574C50A3F53DA45988CCAF">
    <w:name w:val="20F1A45006574C50A3F53DA45988CCAF"/>
    <w:rsid w:val="006D2C56"/>
  </w:style>
  <w:style w:type="paragraph" w:customStyle="1" w:styleId="D010E3009CFE4125ABA545DDE70F3811">
    <w:name w:val="D010E3009CFE4125ABA545DDE70F3811"/>
    <w:rsid w:val="006D2C56"/>
  </w:style>
  <w:style w:type="paragraph" w:customStyle="1" w:styleId="16226E3C3CD14B4DAEFDA26B1B49D87D">
    <w:name w:val="16226E3C3CD14B4DAEFDA26B1B49D87D"/>
    <w:rsid w:val="006D2C56"/>
  </w:style>
  <w:style w:type="paragraph" w:customStyle="1" w:styleId="45597BD7FDDE4833ACFDAF5FF74CCF66">
    <w:name w:val="45597BD7FDDE4833ACFDAF5FF74CCF66"/>
    <w:rsid w:val="006D2C56"/>
  </w:style>
  <w:style w:type="paragraph" w:customStyle="1" w:styleId="68B554175FC644898435A66503113192">
    <w:name w:val="68B554175FC644898435A66503113192"/>
    <w:rsid w:val="006D2C56"/>
  </w:style>
  <w:style w:type="paragraph" w:customStyle="1" w:styleId="E4762674EC2A4B83938D55805F7E6ED4">
    <w:name w:val="E4762674EC2A4B83938D55805F7E6ED4"/>
    <w:rsid w:val="006D2C56"/>
  </w:style>
  <w:style w:type="paragraph" w:customStyle="1" w:styleId="63A963BF881349698F7FE40DCF160D23">
    <w:name w:val="63A963BF881349698F7FE40DCF160D23"/>
    <w:rsid w:val="006D2C56"/>
  </w:style>
  <w:style w:type="paragraph" w:customStyle="1" w:styleId="8F9611906B9D43C09207F2E0AEE296EE">
    <w:name w:val="8F9611906B9D43C09207F2E0AEE296EE"/>
    <w:rsid w:val="006D2C56"/>
  </w:style>
  <w:style w:type="paragraph" w:customStyle="1" w:styleId="33DB1F5505F44985A7C599C0B4951B14">
    <w:name w:val="33DB1F5505F44985A7C599C0B4951B14"/>
    <w:rsid w:val="006D2C56"/>
  </w:style>
  <w:style w:type="paragraph" w:customStyle="1" w:styleId="51A2CCA87CC84E6E9D132B49C9E3A00C">
    <w:name w:val="51A2CCA87CC84E6E9D132B49C9E3A00C"/>
    <w:rsid w:val="006D2C56"/>
  </w:style>
  <w:style w:type="paragraph" w:customStyle="1" w:styleId="3A44F1E9A0AC470DA5DF12382506B345">
    <w:name w:val="3A44F1E9A0AC470DA5DF12382506B345"/>
    <w:rsid w:val="006D2C56"/>
  </w:style>
  <w:style w:type="paragraph" w:customStyle="1" w:styleId="56BCE179D3714A9D8A5A1A70BE76461D">
    <w:name w:val="56BCE179D3714A9D8A5A1A70BE76461D"/>
    <w:rsid w:val="006D2C56"/>
  </w:style>
  <w:style w:type="paragraph" w:customStyle="1" w:styleId="4BDB43140DC149049AFF10EA77A2FAD3">
    <w:name w:val="4BDB43140DC149049AFF10EA77A2FAD3"/>
    <w:rsid w:val="006D2C56"/>
  </w:style>
  <w:style w:type="paragraph" w:customStyle="1" w:styleId="74E4FA68249F442A88C22E2FA30DA76B">
    <w:name w:val="74E4FA68249F442A88C22E2FA30DA76B"/>
    <w:rsid w:val="006D2C56"/>
  </w:style>
  <w:style w:type="paragraph" w:customStyle="1" w:styleId="34115E0A96D442829B0B94049A966FBD">
    <w:name w:val="34115E0A96D442829B0B94049A966FBD"/>
    <w:rsid w:val="006D2C56"/>
  </w:style>
  <w:style w:type="paragraph" w:customStyle="1" w:styleId="FAD851E3BF7A4D07AF97CC345C040958">
    <w:name w:val="FAD851E3BF7A4D07AF97CC345C040958"/>
    <w:rsid w:val="006D2C56"/>
  </w:style>
  <w:style w:type="paragraph" w:customStyle="1" w:styleId="AE937AFD223942029F1C8921DF5F0A28">
    <w:name w:val="AE937AFD223942029F1C8921DF5F0A28"/>
    <w:rsid w:val="006D2C56"/>
  </w:style>
  <w:style w:type="paragraph" w:customStyle="1" w:styleId="2720457D5D0447098052494D4518B8E6">
    <w:name w:val="2720457D5D0447098052494D4518B8E6"/>
    <w:rsid w:val="006D2C56"/>
  </w:style>
  <w:style w:type="paragraph" w:customStyle="1" w:styleId="81E476DDECE94925BF3108459606E8C3">
    <w:name w:val="81E476DDECE94925BF3108459606E8C3"/>
    <w:rsid w:val="006D2C56"/>
  </w:style>
  <w:style w:type="paragraph" w:customStyle="1" w:styleId="8BA6F0601E904E5597F24CF14D5ADC89">
    <w:name w:val="8BA6F0601E904E5597F24CF14D5ADC89"/>
    <w:rsid w:val="006D2C56"/>
  </w:style>
  <w:style w:type="paragraph" w:customStyle="1" w:styleId="36AAAF1330ED4F39BC683EEF4C52C972">
    <w:name w:val="36AAAF1330ED4F39BC683EEF4C52C972"/>
    <w:rsid w:val="006D2C56"/>
  </w:style>
  <w:style w:type="paragraph" w:customStyle="1" w:styleId="6F7070392A87470BB318465DA485D8B3">
    <w:name w:val="6F7070392A87470BB318465DA485D8B3"/>
    <w:rsid w:val="006D2C56"/>
  </w:style>
  <w:style w:type="paragraph" w:customStyle="1" w:styleId="816DF2E502334ACD8CDA568245F96E64">
    <w:name w:val="816DF2E502334ACD8CDA568245F96E64"/>
    <w:rsid w:val="006D2C56"/>
  </w:style>
  <w:style w:type="paragraph" w:customStyle="1" w:styleId="71BD8049B9594D14966C782341D87040">
    <w:name w:val="71BD8049B9594D14966C782341D87040"/>
    <w:rsid w:val="006D2C56"/>
  </w:style>
  <w:style w:type="paragraph" w:customStyle="1" w:styleId="06A8597D011F41F89332578F0AF58B01">
    <w:name w:val="06A8597D011F41F89332578F0AF58B01"/>
    <w:rsid w:val="006D2C56"/>
  </w:style>
  <w:style w:type="paragraph" w:customStyle="1" w:styleId="1576DF21CBFF4C22863AC69C8FA90E56">
    <w:name w:val="1576DF21CBFF4C22863AC69C8FA90E56"/>
    <w:rsid w:val="006D2C56"/>
  </w:style>
  <w:style w:type="paragraph" w:customStyle="1" w:styleId="1DEA29130A4049968279E914707E5A35">
    <w:name w:val="1DEA29130A4049968279E914707E5A35"/>
    <w:rsid w:val="006D2C56"/>
  </w:style>
  <w:style w:type="paragraph" w:customStyle="1" w:styleId="A228C3E3299148ABB565F6973B945EA5">
    <w:name w:val="A228C3E3299148ABB565F6973B945EA5"/>
    <w:rsid w:val="006D2C56"/>
  </w:style>
  <w:style w:type="paragraph" w:customStyle="1" w:styleId="6085C39DE0644580B172647D9EB55033">
    <w:name w:val="6085C39DE0644580B172647D9EB55033"/>
    <w:rsid w:val="006D2C56"/>
  </w:style>
  <w:style w:type="paragraph" w:customStyle="1" w:styleId="BD76CCEFB6F5468FBA1D11B03FE1345A">
    <w:name w:val="BD76CCEFB6F5468FBA1D11B03FE1345A"/>
    <w:rsid w:val="006D2C56"/>
  </w:style>
  <w:style w:type="paragraph" w:customStyle="1" w:styleId="856162CE93344141827CC42C1032A744">
    <w:name w:val="856162CE93344141827CC42C1032A744"/>
    <w:rsid w:val="006D2C56"/>
  </w:style>
  <w:style w:type="paragraph" w:customStyle="1" w:styleId="12208316981C481BB8739D89F9C46212">
    <w:name w:val="12208316981C481BB8739D89F9C46212"/>
    <w:rsid w:val="006D2C56"/>
  </w:style>
  <w:style w:type="paragraph" w:customStyle="1" w:styleId="341E4B2318434394B3E7881F1EDD156D">
    <w:name w:val="341E4B2318434394B3E7881F1EDD156D"/>
    <w:rsid w:val="006D2C56"/>
  </w:style>
  <w:style w:type="paragraph" w:customStyle="1" w:styleId="8BC753AC0BE54DEDA2F6E55CE640CEE2">
    <w:name w:val="8BC753AC0BE54DEDA2F6E55CE640CEE2"/>
    <w:rsid w:val="006D2C56"/>
  </w:style>
  <w:style w:type="paragraph" w:customStyle="1" w:styleId="66FC132852324AC7B77E40F2C66B84A2">
    <w:name w:val="66FC132852324AC7B77E40F2C66B84A2"/>
    <w:rsid w:val="006D2C56"/>
  </w:style>
  <w:style w:type="paragraph" w:customStyle="1" w:styleId="4BC83BE65FE0406CB1357F36F7AA2499">
    <w:name w:val="4BC83BE65FE0406CB1357F36F7AA2499"/>
    <w:rsid w:val="006D2C56"/>
  </w:style>
  <w:style w:type="paragraph" w:customStyle="1" w:styleId="CCC15194EA434B5EB348241B033F5B0F">
    <w:name w:val="CCC15194EA434B5EB348241B033F5B0F"/>
    <w:rsid w:val="006D2C56"/>
  </w:style>
  <w:style w:type="paragraph" w:customStyle="1" w:styleId="663176B5E1064BB182B579C07D5A1C57">
    <w:name w:val="663176B5E1064BB182B579C07D5A1C57"/>
    <w:rsid w:val="006D2C56"/>
  </w:style>
  <w:style w:type="paragraph" w:customStyle="1" w:styleId="7E5D79B397AD492D8299ECE2AF7458B2">
    <w:name w:val="7E5D79B397AD492D8299ECE2AF7458B2"/>
    <w:rsid w:val="006D2C56"/>
  </w:style>
  <w:style w:type="paragraph" w:customStyle="1" w:styleId="A31F5CD325354D1BB19A2E7E58DDBA1E">
    <w:name w:val="A31F5CD325354D1BB19A2E7E58DDBA1E"/>
    <w:rsid w:val="006D2C56"/>
  </w:style>
  <w:style w:type="paragraph" w:customStyle="1" w:styleId="49ECF0C5826F414CA642F1F2AB3C701A">
    <w:name w:val="49ECF0C5826F414CA642F1F2AB3C701A"/>
    <w:rsid w:val="006D2C56"/>
  </w:style>
  <w:style w:type="paragraph" w:customStyle="1" w:styleId="7B3A059270D4486F879A35ECA866EB9A">
    <w:name w:val="7B3A059270D4486F879A35ECA866EB9A"/>
    <w:rsid w:val="006D2C56"/>
  </w:style>
  <w:style w:type="paragraph" w:customStyle="1" w:styleId="38D854E6CDFF42C4AEE6F723F6378E8F">
    <w:name w:val="38D854E6CDFF42C4AEE6F723F6378E8F"/>
    <w:rsid w:val="006D2C56"/>
  </w:style>
  <w:style w:type="paragraph" w:customStyle="1" w:styleId="1B64DEEA0B7146FAAB94C28248292E76">
    <w:name w:val="1B64DEEA0B7146FAAB94C28248292E76"/>
    <w:rsid w:val="006D2C56"/>
  </w:style>
  <w:style w:type="paragraph" w:customStyle="1" w:styleId="095EECB6826943488E996A73209B5292">
    <w:name w:val="095EECB6826943488E996A73209B5292"/>
    <w:rsid w:val="006D2C56"/>
  </w:style>
  <w:style w:type="paragraph" w:customStyle="1" w:styleId="B9EFC297E0DA45CFB8D8E42F8973A017">
    <w:name w:val="B9EFC297E0DA45CFB8D8E42F8973A017"/>
    <w:rsid w:val="006D2C56"/>
  </w:style>
  <w:style w:type="paragraph" w:customStyle="1" w:styleId="0297229DDB3945BA9F4C7FC07705587B">
    <w:name w:val="0297229DDB3945BA9F4C7FC07705587B"/>
    <w:rsid w:val="006D2C56"/>
  </w:style>
  <w:style w:type="paragraph" w:customStyle="1" w:styleId="BE115CEAF0A747218A81ED56A5CCB49B">
    <w:name w:val="BE115CEAF0A747218A81ED56A5CCB49B"/>
    <w:rsid w:val="006D2C56"/>
  </w:style>
  <w:style w:type="paragraph" w:customStyle="1" w:styleId="43C6F78A015A45ECB7DBC1FF1DA16BB8">
    <w:name w:val="43C6F78A015A45ECB7DBC1FF1DA16BB8"/>
    <w:rsid w:val="006D2C56"/>
  </w:style>
  <w:style w:type="paragraph" w:customStyle="1" w:styleId="8C41BE00857E4EA797137701A252B097">
    <w:name w:val="8C41BE00857E4EA797137701A252B097"/>
    <w:rsid w:val="006D2C56"/>
  </w:style>
  <w:style w:type="paragraph" w:customStyle="1" w:styleId="62B144D0ACDF446A8733410244680FD1">
    <w:name w:val="62B144D0ACDF446A8733410244680FD1"/>
    <w:rsid w:val="006D2C56"/>
  </w:style>
  <w:style w:type="paragraph" w:customStyle="1" w:styleId="45EA687C4BF644159549BC7DB2768439">
    <w:name w:val="45EA687C4BF644159549BC7DB2768439"/>
    <w:rsid w:val="006D2C56"/>
  </w:style>
  <w:style w:type="paragraph" w:customStyle="1" w:styleId="C71DBDFB1E6D466BA6F03CB845FE56A7">
    <w:name w:val="C71DBDFB1E6D466BA6F03CB845FE56A7"/>
    <w:rsid w:val="006D2C56"/>
  </w:style>
  <w:style w:type="paragraph" w:customStyle="1" w:styleId="07446B8D5BD14B708831A732DBE7BD8F">
    <w:name w:val="07446B8D5BD14B708831A732DBE7BD8F"/>
    <w:rsid w:val="006D2C56"/>
  </w:style>
  <w:style w:type="paragraph" w:customStyle="1" w:styleId="2DD0DA9BFB9546B1A1CA71FAD71F3E49">
    <w:name w:val="2DD0DA9BFB9546B1A1CA71FAD71F3E49"/>
    <w:rsid w:val="006D2C56"/>
  </w:style>
  <w:style w:type="paragraph" w:customStyle="1" w:styleId="B4FC3B21E749429DA604A4295DC0C8B8">
    <w:name w:val="B4FC3B21E749429DA604A4295DC0C8B8"/>
    <w:rsid w:val="006D2C56"/>
  </w:style>
  <w:style w:type="paragraph" w:customStyle="1" w:styleId="6334CE336C1243CB9BD4823E527BA2FA">
    <w:name w:val="6334CE336C1243CB9BD4823E527BA2FA"/>
    <w:rsid w:val="006D2C56"/>
  </w:style>
  <w:style w:type="paragraph" w:customStyle="1" w:styleId="C61DA190C3EF489884253CB5AA4F7F45">
    <w:name w:val="C61DA190C3EF489884253CB5AA4F7F45"/>
    <w:rsid w:val="006D2C56"/>
  </w:style>
  <w:style w:type="paragraph" w:customStyle="1" w:styleId="F7BBE8FAE5B845ABB5E0363DBA7CB0AA">
    <w:name w:val="F7BBE8FAE5B845ABB5E0363DBA7CB0AA"/>
    <w:rsid w:val="006D2C56"/>
  </w:style>
  <w:style w:type="paragraph" w:customStyle="1" w:styleId="BF507E14F4724FDE9CD7FAEB0E06BDA9">
    <w:name w:val="BF507E14F4724FDE9CD7FAEB0E06BDA9"/>
    <w:rsid w:val="006D2C56"/>
  </w:style>
  <w:style w:type="paragraph" w:customStyle="1" w:styleId="45167C7216D548AA81C4F5A692EF0FE2">
    <w:name w:val="45167C7216D548AA81C4F5A692EF0FE2"/>
    <w:rsid w:val="006D2C56"/>
  </w:style>
  <w:style w:type="paragraph" w:customStyle="1" w:styleId="9E8E7228770F4B76A5DFA2159D1F09A8">
    <w:name w:val="9E8E7228770F4B76A5DFA2159D1F09A8"/>
    <w:rsid w:val="006D2C56"/>
  </w:style>
  <w:style w:type="paragraph" w:customStyle="1" w:styleId="5F796C17BBF849C7BE3CE06F606D06E4">
    <w:name w:val="5F796C17BBF849C7BE3CE06F606D06E4"/>
    <w:rsid w:val="006D2C56"/>
  </w:style>
  <w:style w:type="paragraph" w:customStyle="1" w:styleId="B1FFEED190C6441C8702952B6A07290B">
    <w:name w:val="B1FFEED190C6441C8702952B6A07290B"/>
    <w:rsid w:val="006D2C56"/>
  </w:style>
  <w:style w:type="paragraph" w:customStyle="1" w:styleId="92B6D446907E46BB8A07F09DB161ECF3">
    <w:name w:val="92B6D446907E46BB8A07F09DB161ECF3"/>
    <w:rsid w:val="006D2C56"/>
  </w:style>
  <w:style w:type="paragraph" w:customStyle="1" w:styleId="7D311B5976C14611B77616B0BA6A853A">
    <w:name w:val="7D311B5976C14611B77616B0BA6A853A"/>
    <w:rsid w:val="006D2C56"/>
  </w:style>
  <w:style w:type="paragraph" w:customStyle="1" w:styleId="9D6A38713BC548349CFA9EF4CDCA7EF8">
    <w:name w:val="9D6A38713BC548349CFA9EF4CDCA7EF8"/>
    <w:rsid w:val="006D2C56"/>
  </w:style>
  <w:style w:type="paragraph" w:customStyle="1" w:styleId="5AB5A641DF9240A0938EF389FABC4FA4">
    <w:name w:val="5AB5A641DF9240A0938EF389FABC4FA4"/>
    <w:rsid w:val="006D2C56"/>
  </w:style>
  <w:style w:type="paragraph" w:customStyle="1" w:styleId="123DEB8B284D4A64B0C6169919BD8EC0">
    <w:name w:val="123DEB8B284D4A64B0C6169919BD8EC0"/>
    <w:rsid w:val="006D2C56"/>
  </w:style>
  <w:style w:type="paragraph" w:customStyle="1" w:styleId="4BAC3B395417417BBB38EB0C49A3C056">
    <w:name w:val="4BAC3B395417417BBB38EB0C49A3C056"/>
    <w:rsid w:val="006D2C56"/>
  </w:style>
  <w:style w:type="paragraph" w:customStyle="1" w:styleId="DECF362C344E42E697D4F9C0468268AD">
    <w:name w:val="DECF362C344E42E697D4F9C0468268AD"/>
    <w:rsid w:val="006D2C56"/>
  </w:style>
  <w:style w:type="paragraph" w:customStyle="1" w:styleId="11D627AC93164B65A30523750404F700">
    <w:name w:val="11D627AC93164B65A30523750404F700"/>
    <w:rsid w:val="006D2C56"/>
  </w:style>
  <w:style w:type="paragraph" w:customStyle="1" w:styleId="2214059A6A89456C99840562F93A4C12">
    <w:name w:val="2214059A6A89456C99840562F93A4C12"/>
    <w:rsid w:val="006D2C56"/>
  </w:style>
  <w:style w:type="paragraph" w:customStyle="1" w:styleId="112A7CEE00FC4FD5B017B3643743AB2B">
    <w:name w:val="112A7CEE00FC4FD5B017B3643743AB2B"/>
    <w:rsid w:val="006D2C56"/>
  </w:style>
  <w:style w:type="paragraph" w:customStyle="1" w:styleId="8294CD9983C349BE877847CEE28FB62A">
    <w:name w:val="8294CD9983C349BE877847CEE28FB62A"/>
    <w:rsid w:val="006D2C56"/>
  </w:style>
  <w:style w:type="paragraph" w:customStyle="1" w:styleId="D3289FC372BB4CDE9E225709EDA24601">
    <w:name w:val="D3289FC372BB4CDE9E225709EDA24601"/>
    <w:rsid w:val="006D2C56"/>
  </w:style>
  <w:style w:type="paragraph" w:customStyle="1" w:styleId="40FA3A6E88F0457AAA928741F5E5E1F6">
    <w:name w:val="40FA3A6E88F0457AAA928741F5E5E1F6"/>
    <w:rsid w:val="006D2C56"/>
  </w:style>
  <w:style w:type="paragraph" w:customStyle="1" w:styleId="2E31315960904B53835A10B903779A2B">
    <w:name w:val="2E31315960904B53835A10B903779A2B"/>
    <w:rsid w:val="006D2C56"/>
  </w:style>
  <w:style w:type="paragraph" w:customStyle="1" w:styleId="33C95F5787F747CC84FAEB25D2C81C8C">
    <w:name w:val="33C95F5787F747CC84FAEB25D2C81C8C"/>
    <w:rsid w:val="006D2C56"/>
  </w:style>
  <w:style w:type="paragraph" w:customStyle="1" w:styleId="BA1A13987D8D4D5EA72FA25B54D4E131">
    <w:name w:val="BA1A13987D8D4D5EA72FA25B54D4E131"/>
    <w:rsid w:val="006D2C56"/>
  </w:style>
  <w:style w:type="paragraph" w:customStyle="1" w:styleId="205152CB57CE4201A33CE0EBC52DEA1B">
    <w:name w:val="205152CB57CE4201A33CE0EBC52DEA1B"/>
    <w:rsid w:val="006D2C56"/>
  </w:style>
  <w:style w:type="paragraph" w:customStyle="1" w:styleId="B3DA2E6FB0DF48CD848707BA44930AFC">
    <w:name w:val="B3DA2E6FB0DF48CD848707BA44930AFC"/>
    <w:rsid w:val="006D2C56"/>
  </w:style>
  <w:style w:type="paragraph" w:customStyle="1" w:styleId="3333B5BEE17740018A6558F1BD629932">
    <w:name w:val="3333B5BEE17740018A6558F1BD629932"/>
    <w:rsid w:val="006D2C56"/>
  </w:style>
  <w:style w:type="paragraph" w:customStyle="1" w:styleId="C98109CCC30C4F76A92DFD69D61B67B2">
    <w:name w:val="C98109CCC30C4F76A92DFD69D61B67B2"/>
    <w:rsid w:val="006D2C56"/>
  </w:style>
  <w:style w:type="paragraph" w:customStyle="1" w:styleId="4EA28589EB2D4226B7E8D15DEE4D9827">
    <w:name w:val="4EA28589EB2D4226B7E8D15DEE4D9827"/>
    <w:rsid w:val="006D2C56"/>
  </w:style>
  <w:style w:type="paragraph" w:customStyle="1" w:styleId="1F190E8D4F02443697263FB829EB4743">
    <w:name w:val="1F190E8D4F02443697263FB829EB4743"/>
    <w:rsid w:val="006D2C56"/>
  </w:style>
  <w:style w:type="paragraph" w:customStyle="1" w:styleId="EFF994EC12644D118427B99A7C6DC0E8">
    <w:name w:val="EFF994EC12644D118427B99A7C6DC0E8"/>
    <w:rsid w:val="006D2C56"/>
  </w:style>
  <w:style w:type="paragraph" w:customStyle="1" w:styleId="2EAB5083DC1346F4803597C8462E6717">
    <w:name w:val="2EAB5083DC1346F4803597C8462E6717"/>
    <w:rsid w:val="006D2C56"/>
  </w:style>
  <w:style w:type="paragraph" w:customStyle="1" w:styleId="4C35495B4BCA45CEAC6A7211BB879621">
    <w:name w:val="4C35495B4BCA45CEAC6A7211BB879621"/>
    <w:rsid w:val="006D2C56"/>
  </w:style>
  <w:style w:type="paragraph" w:customStyle="1" w:styleId="595D35FE5FD9417AB78B0CBDEA5ED5E0">
    <w:name w:val="595D35FE5FD9417AB78B0CBDEA5ED5E0"/>
    <w:rsid w:val="006D2C56"/>
  </w:style>
  <w:style w:type="paragraph" w:customStyle="1" w:styleId="3933810B5DCD461AB1375AEB6B2B1A8A">
    <w:name w:val="3933810B5DCD461AB1375AEB6B2B1A8A"/>
    <w:rsid w:val="006D2C56"/>
  </w:style>
  <w:style w:type="paragraph" w:customStyle="1" w:styleId="2AEAA9F374CB414AAA3CA137378C2248">
    <w:name w:val="2AEAA9F374CB414AAA3CA137378C2248"/>
    <w:rsid w:val="006D2C56"/>
  </w:style>
  <w:style w:type="paragraph" w:customStyle="1" w:styleId="DA08D7D9684946848BAEC30ED37FDCAF">
    <w:name w:val="DA08D7D9684946848BAEC30ED37FDCAF"/>
    <w:rsid w:val="006D2C56"/>
  </w:style>
  <w:style w:type="paragraph" w:customStyle="1" w:styleId="A3842C8BECAD4F988B47C2111B6D7938">
    <w:name w:val="A3842C8BECAD4F988B47C2111B6D7938"/>
    <w:rsid w:val="006D2C56"/>
  </w:style>
  <w:style w:type="paragraph" w:customStyle="1" w:styleId="F0EF3116AD59470AAC75FA79CBB10A06">
    <w:name w:val="F0EF3116AD59470AAC75FA79CBB10A06"/>
    <w:rsid w:val="006D2C56"/>
  </w:style>
  <w:style w:type="paragraph" w:customStyle="1" w:styleId="67786E4DC9804BE9BDEE450943CD6A5A">
    <w:name w:val="67786E4DC9804BE9BDEE450943CD6A5A"/>
    <w:rsid w:val="006D2C56"/>
  </w:style>
  <w:style w:type="paragraph" w:customStyle="1" w:styleId="237B4E81CA094B5AB5EC8CF39507B16A">
    <w:name w:val="237B4E81CA094B5AB5EC8CF39507B16A"/>
    <w:rsid w:val="006D2C56"/>
  </w:style>
  <w:style w:type="paragraph" w:customStyle="1" w:styleId="A9CE493572424FE48D1F9378A493FCE2">
    <w:name w:val="A9CE493572424FE48D1F9378A493FCE2"/>
    <w:rsid w:val="006D2C56"/>
  </w:style>
  <w:style w:type="paragraph" w:customStyle="1" w:styleId="6D2E5CBCB49342EBB7F5402B4A16EA78">
    <w:name w:val="6D2E5CBCB49342EBB7F5402B4A16EA78"/>
    <w:rsid w:val="006D2C56"/>
  </w:style>
  <w:style w:type="paragraph" w:customStyle="1" w:styleId="40163B247E0F45108961ED0C50036973">
    <w:name w:val="40163B247E0F45108961ED0C50036973"/>
    <w:rsid w:val="006D2C56"/>
  </w:style>
  <w:style w:type="paragraph" w:customStyle="1" w:styleId="F5CA75A67A6A4EAEA6872D3FB90E951B">
    <w:name w:val="F5CA75A67A6A4EAEA6872D3FB90E951B"/>
    <w:rsid w:val="006D2C56"/>
  </w:style>
  <w:style w:type="paragraph" w:customStyle="1" w:styleId="07EC126BB5104B3A810A53E89F5BC18B">
    <w:name w:val="07EC126BB5104B3A810A53E89F5BC18B"/>
    <w:rsid w:val="006D2C56"/>
  </w:style>
  <w:style w:type="paragraph" w:customStyle="1" w:styleId="33A4768B6FAE47F7AF8F80E9FD9E53C1">
    <w:name w:val="33A4768B6FAE47F7AF8F80E9FD9E53C1"/>
    <w:rsid w:val="006D2C56"/>
  </w:style>
  <w:style w:type="paragraph" w:customStyle="1" w:styleId="082B7EA25CBD4516AB371946C591E208">
    <w:name w:val="082B7EA25CBD4516AB371946C591E208"/>
    <w:rsid w:val="006D2C56"/>
  </w:style>
  <w:style w:type="paragraph" w:customStyle="1" w:styleId="52DFB94096D64EC18E65567A13C40E70">
    <w:name w:val="52DFB94096D64EC18E65567A13C40E70"/>
    <w:rsid w:val="006D2C56"/>
  </w:style>
  <w:style w:type="paragraph" w:customStyle="1" w:styleId="16B84CABC76E420EA90B0F57E83C9D49">
    <w:name w:val="16B84CABC76E420EA90B0F57E83C9D49"/>
    <w:rsid w:val="006D2C56"/>
  </w:style>
  <w:style w:type="paragraph" w:customStyle="1" w:styleId="D8C196574AB545D1AF414F88F0730751">
    <w:name w:val="D8C196574AB545D1AF414F88F0730751"/>
    <w:rsid w:val="006D2C56"/>
  </w:style>
  <w:style w:type="paragraph" w:customStyle="1" w:styleId="BE7CF3C74E5B46AF98D0BB187D37858A">
    <w:name w:val="BE7CF3C74E5B46AF98D0BB187D37858A"/>
    <w:rsid w:val="006D2C56"/>
  </w:style>
  <w:style w:type="paragraph" w:customStyle="1" w:styleId="D877039C92844A7BBFD0B71388042F53">
    <w:name w:val="D877039C92844A7BBFD0B71388042F53"/>
    <w:rsid w:val="006D2C56"/>
  </w:style>
  <w:style w:type="paragraph" w:customStyle="1" w:styleId="BEEB6EE3BE4146E2BE776A374EE56FB2">
    <w:name w:val="BEEB6EE3BE4146E2BE776A374EE56FB2"/>
    <w:rsid w:val="006D2C56"/>
  </w:style>
  <w:style w:type="paragraph" w:customStyle="1" w:styleId="12F451BECFCB461AA061FB72A212CB03">
    <w:name w:val="12F451BECFCB461AA061FB72A212CB03"/>
    <w:rsid w:val="006D2C56"/>
  </w:style>
  <w:style w:type="paragraph" w:customStyle="1" w:styleId="7D77204B3E624D6F88EF77C4A61C78EF">
    <w:name w:val="7D77204B3E624D6F88EF77C4A61C78EF"/>
    <w:rsid w:val="006D2C56"/>
  </w:style>
  <w:style w:type="paragraph" w:customStyle="1" w:styleId="33E7A0BBDF4E4CDD89E7A12BF9A377A6">
    <w:name w:val="33E7A0BBDF4E4CDD89E7A12BF9A377A6"/>
    <w:rsid w:val="006D2C56"/>
  </w:style>
  <w:style w:type="paragraph" w:customStyle="1" w:styleId="2FF815967A3A45429FEB29D27CB7C9A7">
    <w:name w:val="2FF815967A3A45429FEB29D27CB7C9A7"/>
    <w:rsid w:val="006D2C56"/>
  </w:style>
  <w:style w:type="paragraph" w:customStyle="1" w:styleId="723F650A999A476EABD6482766B8BE77">
    <w:name w:val="723F650A999A476EABD6482766B8BE77"/>
    <w:rsid w:val="006D2C56"/>
  </w:style>
  <w:style w:type="paragraph" w:customStyle="1" w:styleId="15A8D0960A284035A1208A2D63B250C5">
    <w:name w:val="15A8D0960A284035A1208A2D63B250C5"/>
    <w:rsid w:val="006D2C56"/>
  </w:style>
  <w:style w:type="paragraph" w:customStyle="1" w:styleId="5477E9716006463BA567695A58624BA6">
    <w:name w:val="5477E9716006463BA567695A58624BA6"/>
    <w:rsid w:val="006D2C56"/>
  </w:style>
  <w:style w:type="paragraph" w:customStyle="1" w:styleId="5E573BEBFFB5499483F6B1AD65FA90BD">
    <w:name w:val="5E573BEBFFB5499483F6B1AD65FA90BD"/>
    <w:rsid w:val="006D2C56"/>
  </w:style>
  <w:style w:type="paragraph" w:customStyle="1" w:styleId="1CBC23932A3845B3A1E60A3B08597948">
    <w:name w:val="1CBC23932A3845B3A1E60A3B08597948"/>
    <w:rsid w:val="006D2C56"/>
  </w:style>
  <w:style w:type="paragraph" w:customStyle="1" w:styleId="DC92B11EA80944B4A0DDF1C42C0046CE">
    <w:name w:val="DC92B11EA80944B4A0DDF1C42C0046CE"/>
    <w:rsid w:val="006D2C56"/>
  </w:style>
  <w:style w:type="paragraph" w:customStyle="1" w:styleId="49A60EA3DAA64E59B349BEC8361DE510">
    <w:name w:val="49A60EA3DAA64E59B349BEC8361DE510"/>
    <w:rsid w:val="006D2C56"/>
  </w:style>
  <w:style w:type="paragraph" w:customStyle="1" w:styleId="4788DFE17E4A4D74AFF487D8B0B59EE8">
    <w:name w:val="4788DFE17E4A4D74AFF487D8B0B59EE8"/>
    <w:rsid w:val="006D2C56"/>
  </w:style>
  <w:style w:type="paragraph" w:customStyle="1" w:styleId="6D208DEDC52045599A31B077940912D4">
    <w:name w:val="6D208DEDC52045599A31B077940912D4"/>
    <w:rsid w:val="006D2C56"/>
  </w:style>
  <w:style w:type="paragraph" w:customStyle="1" w:styleId="94AC9377171C48D18F0C96A1C4119C57">
    <w:name w:val="94AC9377171C48D18F0C96A1C4119C57"/>
    <w:rsid w:val="006D2C56"/>
  </w:style>
  <w:style w:type="paragraph" w:customStyle="1" w:styleId="59B6D455F8884A98970FAAACD23C61E5">
    <w:name w:val="59B6D455F8884A98970FAAACD23C61E5"/>
    <w:rsid w:val="006D2C56"/>
  </w:style>
  <w:style w:type="paragraph" w:customStyle="1" w:styleId="26C7E38D7BD943A5B5A98084D92DF90F">
    <w:name w:val="26C7E38D7BD943A5B5A98084D92DF90F"/>
    <w:rsid w:val="006D2C56"/>
  </w:style>
  <w:style w:type="paragraph" w:customStyle="1" w:styleId="0EABBF2EE3D242BC8CAEDC71B385DAAC">
    <w:name w:val="0EABBF2EE3D242BC8CAEDC71B385DAAC"/>
    <w:rsid w:val="006D2C56"/>
  </w:style>
  <w:style w:type="paragraph" w:customStyle="1" w:styleId="FB2E58CA60F54C538EE89EB2A1273E91">
    <w:name w:val="FB2E58CA60F54C538EE89EB2A1273E91"/>
    <w:rsid w:val="006D2C56"/>
  </w:style>
  <w:style w:type="paragraph" w:customStyle="1" w:styleId="789A6674A372458FB8E7FECCB0CF8F99">
    <w:name w:val="789A6674A372458FB8E7FECCB0CF8F99"/>
    <w:rsid w:val="006D2C56"/>
  </w:style>
  <w:style w:type="paragraph" w:customStyle="1" w:styleId="0E82E5FDDE8A4EACB056AF06A466509C">
    <w:name w:val="0E82E5FDDE8A4EACB056AF06A466509C"/>
    <w:rsid w:val="006D2C56"/>
  </w:style>
  <w:style w:type="paragraph" w:customStyle="1" w:styleId="98E9C095830C4EC2A4C069575D3341DA">
    <w:name w:val="98E9C095830C4EC2A4C069575D3341DA"/>
    <w:rsid w:val="006D2C56"/>
  </w:style>
  <w:style w:type="paragraph" w:customStyle="1" w:styleId="AB5C8D87C81A4A9DB8DC6AD727D2753D">
    <w:name w:val="AB5C8D87C81A4A9DB8DC6AD727D2753D"/>
    <w:rsid w:val="006D2C56"/>
  </w:style>
  <w:style w:type="paragraph" w:customStyle="1" w:styleId="2375B53D039B43DE868959C5C6870F72">
    <w:name w:val="2375B53D039B43DE868959C5C6870F72"/>
    <w:rsid w:val="006D2C56"/>
  </w:style>
  <w:style w:type="paragraph" w:customStyle="1" w:styleId="F59EBEA9B5C940179A93AEADDA24AC47">
    <w:name w:val="F59EBEA9B5C940179A93AEADDA24AC47"/>
    <w:rsid w:val="006D2C56"/>
  </w:style>
  <w:style w:type="paragraph" w:customStyle="1" w:styleId="858CD5372502474E80DA649FD1E667CD">
    <w:name w:val="858CD5372502474E80DA649FD1E667CD"/>
    <w:rsid w:val="006D2C56"/>
  </w:style>
  <w:style w:type="paragraph" w:customStyle="1" w:styleId="B2561C52E62448E5BBE673AB047D6E35">
    <w:name w:val="B2561C52E62448E5BBE673AB047D6E35"/>
    <w:rsid w:val="006D2C56"/>
  </w:style>
  <w:style w:type="paragraph" w:customStyle="1" w:styleId="BF95676FE62340A3B5F48F697D3574C5">
    <w:name w:val="BF95676FE62340A3B5F48F697D3574C5"/>
    <w:rsid w:val="006D2C56"/>
  </w:style>
  <w:style w:type="paragraph" w:customStyle="1" w:styleId="5DCBC213BD864220826030A062FA5A43">
    <w:name w:val="5DCBC213BD864220826030A062FA5A43"/>
    <w:rsid w:val="006D2C56"/>
  </w:style>
  <w:style w:type="paragraph" w:customStyle="1" w:styleId="3415DE0E415C467B95F47C0407F099C3">
    <w:name w:val="3415DE0E415C467B95F47C0407F099C3"/>
    <w:rsid w:val="006D2C56"/>
  </w:style>
  <w:style w:type="paragraph" w:customStyle="1" w:styleId="2987FCF90E62465DA4FA0327DAD919EF">
    <w:name w:val="2987FCF90E62465DA4FA0327DAD919EF"/>
    <w:rsid w:val="006D2C56"/>
  </w:style>
  <w:style w:type="paragraph" w:customStyle="1" w:styleId="4F1E77E0647940B5BE65E74EA676B78B">
    <w:name w:val="4F1E77E0647940B5BE65E74EA676B78B"/>
    <w:rsid w:val="006D2C56"/>
  </w:style>
  <w:style w:type="paragraph" w:customStyle="1" w:styleId="CD706EBE395C4681BD544DEED7EC8915">
    <w:name w:val="CD706EBE395C4681BD544DEED7EC8915"/>
    <w:rsid w:val="006D2C56"/>
  </w:style>
  <w:style w:type="paragraph" w:customStyle="1" w:styleId="24188C9786914DACA2106F2F5D76E97B">
    <w:name w:val="24188C9786914DACA2106F2F5D76E97B"/>
    <w:rsid w:val="006D2C56"/>
  </w:style>
  <w:style w:type="paragraph" w:customStyle="1" w:styleId="BC61CF9D1A294004B3411744EFB417E8">
    <w:name w:val="BC61CF9D1A294004B3411744EFB417E8"/>
    <w:rsid w:val="006D2C56"/>
  </w:style>
  <w:style w:type="paragraph" w:customStyle="1" w:styleId="D843B9A9A9084B67AF251065A8CF06F0">
    <w:name w:val="D843B9A9A9084B67AF251065A8CF06F0"/>
    <w:rsid w:val="006D2C56"/>
  </w:style>
  <w:style w:type="paragraph" w:customStyle="1" w:styleId="648AD2B4704D49308DDA4883AC8495C3">
    <w:name w:val="648AD2B4704D49308DDA4883AC8495C3"/>
    <w:rsid w:val="006D2C56"/>
  </w:style>
  <w:style w:type="paragraph" w:customStyle="1" w:styleId="647F628BBBE74ACABDD3B5D25D43B228">
    <w:name w:val="647F628BBBE74ACABDD3B5D25D43B228"/>
    <w:rsid w:val="006D2C56"/>
  </w:style>
  <w:style w:type="paragraph" w:customStyle="1" w:styleId="5E0664A6679C410484500AE0460925EF">
    <w:name w:val="5E0664A6679C410484500AE0460925EF"/>
    <w:rsid w:val="006D2C56"/>
  </w:style>
  <w:style w:type="paragraph" w:customStyle="1" w:styleId="7ABF5ED18FD04646936A8D2048FBBF39">
    <w:name w:val="7ABF5ED18FD04646936A8D2048FBBF39"/>
    <w:rsid w:val="006D2C56"/>
  </w:style>
  <w:style w:type="paragraph" w:customStyle="1" w:styleId="1E3225EC493544ACAB64071809A61CA1">
    <w:name w:val="1E3225EC493544ACAB64071809A61CA1"/>
    <w:rsid w:val="006D2C56"/>
  </w:style>
  <w:style w:type="paragraph" w:customStyle="1" w:styleId="4112AE88783948899B3875DDDA3B4AB3">
    <w:name w:val="4112AE88783948899B3875DDDA3B4AB3"/>
    <w:rsid w:val="006D2C56"/>
  </w:style>
  <w:style w:type="paragraph" w:customStyle="1" w:styleId="4A068B9103B7455393E27FEF7DF931EA">
    <w:name w:val="4A068B9103B7455393E27FEF7DF931EA"/>
    <w:rsid w:val="006D2C56"/>
  </w:style>
  <w:style w:type="paragraph" w:customStyle="1" w:styleId="BACA9C5830B146ED896504EB99D7A256">
    <w:name w:val="BACA9C5830B146ED896504EB99D7A256"/>
    <w:rsid w:val="006D2C56"/>
  </w:style>
  <w:style w:type="paragraph" w:customStyle="1" w:styleId="87471EAC75CF4F1D874F541623414691">
    <w:name w:val="87471EAC75CF4F1D874F541623414691"/>
    <w:rsid w:val="006D2C56"/>
  </w:style>
  <w:style w:type="paragraph" w:customStyle="1" w:styleId="6B0D1F6128D54D3089887D0BB86EBB0C">
    <w:name w:val="6B0D1F6128D54D3089887D0BB86EBB0C"/>
    <w:rsid w:val="006D2C56"/>
  </w:style>
  <w:style w:type="paragraph" w:customStyle="1" w:styleId="F5B19A8557EA4502B144A2D2BABB0A90">
    <w:name w:val="F5B19A8557EA4502B144A2D2BABB0A90"/>
    <w:rsid w:val="006D2C56"/>
  </w:style>
  <w:style w:type="paragraph" w:customStyle="1" w:styleId="8059F72C9FCD4ED98ACAB8A7CF1D5683">
    <w:name w:val="8059F72C9FCD4ED98ACAB8A7CF1D5683"/>
    <w:rsid w:val="006D2C56"/>
  </w:style>
  <w:style w:type="paragraph" w:customStyle="1" w:styleId="95FBBF22A7854439A3706137F0545413">
    <w:name w:val="95FBBF22A7854439A3706137F0545413"/>
    <w:rsid w:val="006D2C56"/>
  </w:style>
  <w:style w:type="paragraph" w:customStyle="1" w:styleId="65E9C64725EE4013B52C77D04F76D664">
    <w:name w:val="65E9C64725EE4013B52C77D04F76D664"/>
    <w:rsid w:val="006D2C56"/>
  </w:style>
  <w:style w:type="paragraph" w:customStyle="1" w:styleId="3BD5A34234E64006BAF38ECBB4CF7403">
    <w:name w:val="3BD5A34234E64006BAF38ECBB4CF7403"/>
    <w:rsid w:val="006D2C56"/>
  </w:style>
  <w:style w:type="paragraph" w:customStyle="1" w:styleId="7BF86641E2E34DF8B509FCED0AE6074A">
    <w:name w:val="7BF86641E2E34DF8B509FCED0AE6074A"/>
    <w:rsid w:val="006D2C56"/>
  </w:style>
  <w:style w:type="paragraph" w:customStyle="1" w:styleId="2891E9DECA5C4113A440C2DFCE230C46">
    <w:name w:val="2891E9DECA5C4113A440C2DFCE230C46"/>
    <w:rsid w:val="006D2C56"/>
  </w:style>
  <w:style w:type="paragraph" w:customStyle="1" w:styleId="3D0F5FBE4DBD4B6395772DAFA09D2BD9">
    <w:name w:val="3D0F5FBE4DBD4B6395772DAFA09D2BD9"/>
    <w:rsid w:val="006D2C56"/>
  </w:style>
  <w:style w:type="paragraph" w:customStyle="1" w:styleId="0CA6130B0F0D4D3195544499DE8E5389">
    <w:name w:val="0CA6130B0F0D4D3195544499DE8E5389"/>
    <w:rsid w:val="006D2C56"/>
  </w:style>
  <w:style w:type="paragraph" w:customStyle="1" w:styleId="636BD32E1C3E41CE86F1E909AA5A01F6">
    <w:name w:val="636BD32E1C3E41CE86F1E909AA5A01F6"/>
    <w:rsid w:val="006D2C56"/>
  </w:style>
  <w:style w:type="paragraph" w:customStyle="1" w:styleId="5972A62FC2C64239973842D83D032E25">
    <w:name w:val="5972A62FC2C64239973842D83D032E25"/>
    <w:rsid w:val="006D2C56"/>
  </w:style>
  <w:style w:type="paragraph" w:customStyle="1" w:styleId="BBF7D330F81F4941A32F06F3555C75CA">
    <w:name w:val="BBF7D330F81F4941A32F06F3555C75CA"/>
    <w:rsid w:val="006D2C56"/>
  </w:style>
  <w:style w:type="paragraph" w:customStyle="1" w:styleId="4964C9BAF7154FCCA82A6871FD89C676">
    <w:name w:val="4964C9BAF7154FCCA82A6871FD89C676"/>
    <w:rsid w:val="006D2C56"/>
  </w:style>
  <w:style w:type="paragraph" w:customStyle="1" w:styleId="3A2B20BFF1D0496CA1ECD212C8662EE9">
    <w:name w:val="3A2B20BFF1D0496CA1ECD212C8662EE9"/>
    <w:rsid w:val="006D2C56"/>
  </w:style>
  <w:style w:type="paragraph" w:customStyle="1" w:styleId="ACE7686591BE4DC4A2E9190198CBA9E4">
    <w:name w:val="ACE7686591BE4DC4A2E9190198CBA9E4"/>
    <w:rsid w:val="006D2C56"/>
  </w:style>
  <w:style w:type="paragraph" w:customStyle="1" w:styleId="2324D41A8CD846F7BCEFA436E69ECFAD">
    <w:name w:val="2324D41A8CD846F7BCEFA436E69ECFAD"/>
    <w:rsid w:val="006D2C56"/>
  </w:style>
  <w:style w:type="paragraph" w:customStyle="1" w:styleId="7CA42C5ED5AE49B1A087040B51393C54">
    <w:name w:val="7CA42C5ED5AE49B1A087040B51393C54"/>
    <w:rsid w:val="006D2C56"/>
  </w:style>
  <w:style w:type="paragraph" w:customStyle="1" w:styleId="5AE4669FC48A4769B11DC60C68BDA39F">
    <w:name w:val="5AE4669FC48A4769B11DC60C68BDA39F"/>
    <w:rsid w:val="006D2C56"/>
  </w:style>
  <w:style w:type="paragraph" w:customStyle="1" w:styleId="0FD4C65F10A447E4A9BECE458485F862">
    <w:name w:val="0FD4C65F10A447E4A9BECE458485F862"/>
    <w:rsid w:val="006D2C56"/>
  </w:style>
  <w:style w:type="paragraph" w:customStyle="1" w:styleId="AE31B89C1BDC4BBDBD1CFC0804070321">
    <w:name w:val="AE31B89C1BDC4BBDBD1CFC0804070321"/>
    <w:rsid w:val="006D2C56"/>
  </w:style>
  <w:style w:type="paragraph" w:customStyle="1" w:styleId="FC54D1B065C74F2EB7F3B6E1E560F962">
    <w:name w:val="FC54D1B065C74F2EB7F3B6E1E560F962"/>
    <w:rsid w:val="006D2C56"/>
  </w:style>
  <w:style w:type="paragraph" w:customStyle="1" w:styleId="47795C9A80B0400A8230443413E4FFC7">
    <w:name w:val="47795C9A80B0400A8230443413E4FFC7"/>
    <w:rsid w:val="006D2C56"/>
  </w:style>
  <w:style w:type="paragraph" w:customStyle="1" w:styleId="5960674214EA42E6B37434C17E9996EF">
    <w:name w:val="5960674214EA42E6B37434C17E9996EF"/>
    <w:rsid w:val="006D2C56"/>
  </w:style>
  <w:style w:type="paragraph" w:customStyle="1" w:styleId="67B5DB65841045F59908AB2356E82B6F">
    <w:name w:val="67B5DB65841045F59908AB2356E82B6F"/>
    <w:rsid w:val="006D2C56"/>
  </w:style>
  <w:style w:type="paragraph" w:customStyle="1" w:styleId="3923A6AB8F5F4372B477BE795202F307">
    <w:name w:val="3923A6AB8F5F4372B477BE795202F307"/>
    <w:rsid w:val="006D2C56"/>
  </w:style>
  <w:style w:type="paragraph" w:customStyle="1" w:styleId="1B8A1CE31D1740B1A38D7F09B957766C">
    <w:name w:val="1B8A1CE31D1740B1A38D7F09B957766C"/>
    <w:rsid w:val="006D2C56"/>
  </w:style>
  <w:style w:type="paragraph" w:customStyle="1" w:styleId="A5E6502AB4C744C38C3F9C33D0F0BC7C">
    <w:name w:val="A5E6502AB4C744C38C3F9C33D0F0BC7C"/>
    <w:rsid w:val="006D2C56"/>
  </w:style>
  <w:style w:type="paragraph" w:customStyle="1" w:styleId="7AB64A824BB1459491730CE6A8CF85AE">
    <w:name w:val="7AB64A824BB1459491730CE6A8CF85AE"/>
    <w:rsid w:val="006D2C56"/>
  </w:style>
  <w:style w:type="paragraph" w:customStyle="1" w:styleId="00F4E887DB86483F872BBB9E8DC35297">
    <w:name w:val="00F4E887DB86483F872BBB9E8DC35297"/>
    <w:rsid w:val="006D2C56"/>
  </w:style>
  <w:style w:type="paragraph" w:customStyle="1" w:styleId="C4A6BD454F2D438EA86B11E628D8561C">
    <w:name w:val="C4A6BD454F2D438EA86B11E628D8561C"/>
    <w:rsid w:val="006D2C56"/>
  </w:style>
  <w:style w:type="paragraph" w:customStyle="1" w:styleId="F4A01044416A4788B6818201B11EDCA2">
    <w:name w:val="F4A01044416A4788B6818201B11EDCA2"/>
    <w:rsid w:val="006D2C56"/>
  </w:style>
  <w:style w:type="paragraph" w:customStyle="1" w:styleId="E8055B6C3D95497F9C5AFCA6739D484D">
    <w:name w:val="E8055B6C3D95497F9C5AFCA6739D484D"/>
    <w:rsid w:val="006D2C56"/>
  </w:style>
  <w:style w:type="paragraph" w:customStyle="1" w:styleId="C6D20D74BD364A4ABF82D09D47A320A6">
    <w:name w:val="C6D20D74BD364A4ABF82D09D47A320A6"/>
    <w:rsid w:val="006D2C56"/>
  </w:style>
  <w:style w:type="paragraph" w:customStyle="1" w:styleId="E27D28D0CBC54E76B92EDEC17BAAB40C">
    <w:name w:val="E27D28D0CBC54E76B92EDEC17BAAB40C"/>
    <w:rsid w:val="006D2C56"/>
  </w:style>
  <w:style w:type="paragraph" w:customStyle="1" w:styleId="1D4DF1A3270E4D43A5F1E56084D4BEFC">
    <w:name w:val="1D4DF1A3270E4D43A5F1E56084D4BEFC"/>
    <w:rsid w:val="006D2C56"/>
  </w:style>
  <w:style w:type="paragraph" w:customStyle="1" w:styleId="E98C71B0EF9E4CA5998A78099B0CE4F3">
    <w:name w:val="E98C71B0EF9E4CA5998A78099B0CE4F3"/>
    <w:rsid w:val="006D2C56"/>
  </w:style>
  <w:style w:type="paragraph" w:customStyle="1" w:styleId="8F2ED0580A9C463FADDBAA5DC431102A">
    <w:name w:val="8F2ED0580A9C463FADDBAA5DC431102A"/>
    <w:rsid w:val="006D2C56"/>
  </w:style>
  <w:style w:type="paragraph" w:customStyle="1" w:styleId="92126144443B4D20BDBDF490C8F09964">
    <w:name w:val="92126144443B4D20BDBDF490C8F09964"/>
    <w:rsid w:val="006D2C56"/>
  </w:style>
  <w:style w:type="paragraph" w:customStyle="1" w:styleId="D80B736888E341A8AC48DA48FAA54F44">
    <w:name w:val="D80B736888E341A8AC48DA48FAA54F44"/>
    <w:rsid w:val="006D2C56"/>
  </w:style>
  <w:style w:type="paragraph" w:customStyle="1" w:styleId="9C7C708244E044348593DDC034F8611A">
    <w:name w:val="9C7C708244E044348593DDC034F8611A"/>
    <w:rsid w:val="006D2C56"/>
  </w:style>
  <w:style w:type="paragraph" w:customStyle="1" w:styleId="B4A737BBBEF342188D93FFAC8E1B6674">
    <w:name w:val="B4A737BBBEF342188D93FFAC8E1B6674"/>
    <w:rsid w:val="006D2C56"/>
  </w:style>
  <w:style w:type="paragraph" w:customStyle="1" w:styleId="A8E0352C6CF64474A318E369575C86B5">
    <w:name w:val="A8E0352C6CF64474A318E369575C86B5"/>
    <w:rsid w:val="006D2C56"/>
  </w:style>
  <w:style w:type="paragraph" w:customStyle="1" w:styleId="5B399DF3B2684700B81448D8FC998737">
    <w:name w:val="5B399DF3B2684700B81448D8FC998737"/>
    <w:rsid w:val="006D2C56"/>
  </w:style>
  <w:style w:type="paragraph" w:customStyle="1" w:styleId="3C3633B5544A44A4B11224D9FD6ED791">
    <w:name w:val="3C3633B5544A44A4B11224D9FD6ED791"/>
    <w:rsid w:val="006D2C56"/>
  </w:style>
  <w:style w:type="paragraph" w:customStyle="1" w:styleId="94796F0D6A4C440D9BF916DCB89EC50C">
    <w:name w:val="94796F0D6A4C440D9BF916DCB89EC50C"/>
    <w:rsid w:val="006D2C56"/>
  </w:style>
  <w:style w:type="paragraph" w:customStyle="1" w:styleId="649F1C29ADF24B468459CF579D2981BA">
    <w:name w:val="649F1C29ADF24B468459CF579D2981BA"/>
    <w:rsid w:val="006D2C56"/>
  </w:style>
  <w:style w:type="paragraph" w:customStyle="1" w:styleId="C47501A37A1D463885999DEAA848C114">
    <w:name w:val="C47501A37A1D463885999DEAA848C114"/>
    <w:rsid w:val="006D2C56"/>
  </w:style>
  <w:style w:type="paragraph" w:customStyle="1" w:styleId="CD8965F00B3E485787A946B59CD3C235">
    <w:name w:val="CD8965F00B3E485787A946B59CD3C235"/>
    <w:rsid w:val="006D2C56"/>
  </w:style>
  <w:style w:type="paragraph" w:customStyle="1" w:styleId="651D78627BAB4207886A69C45D94CB06">
    <w:name w:val="651D78627BAB4207886A69C45D94CB06"/>
    <w:rsid w:val="006D2C56"/>
  </w:style>
  <w:style w:type="paragraph" w:customStyle="1" w:styleId="09F8685C95144956A1D6A7D26521DAD8">
    <w:name w:val="09F8685C95144956A1D6A7D26521DAD8"/>
    <w:rsid w:val="006D2C56"/>
  </w:style>
  <w:style w:type="paragraph" w:customStyle="1" w:styleId="6265CE6C600F40D398D92CE7CB068A56">
    <w:name w:val="6265CE6C600F40D398D92CE7CB068A56"/>
    <w:rsid w:val="006D2C56"/>
  </w:style>
  <w:style w:type="paragraph" w:customStyle="1" w:styleId="532B1C47FCB147A8A59BAC9E238B6BE4">
    <w:name w:val="532B1C47FCB147A8A59BAC9E238B6BE4"/>
    <w:rsid w:val="006D2C56"/>
  </w:style>
  <w:style w:type="paragraph" w:customStyle="1" w:styleId="238575CD8C6B4D9C997A257342C6E0B0">
    <w:name w:val="238575CD8C6B4D9C997A257342C6E0B0"/>
    <w:rsid w:val="006D2C56"/>
  </w:style>
  <w:style w:type="paragraph" w:customStyle="1" w:styleId="07FCDA05C304460A9C022D2B8D3570F6">
    <w:name w:val="07FCDA05C304460A9C022D2B8D3570F6"/>
    <w:rsid w:val="006D2C56"/>
  </w:style>
  <w:style w:type="paragraph" w:customStyle="1" w:styleId="8211F9A5ECA940A9AFCEF50085116990">
    <w:name w:val="8211F9A5ECA940A9AFCEF50085116990"/>
    <w:rsid w:val="006D2C56"/>
  </w:style>
  <w:style w:type="paragraph" w:customStyle="1" w:styleId="A89D093BFBE34E958A10F6A27F5282AC">
    <w:name w:val="A89D093BFBE34E958A10F6A27F5282AC"/>
    <w:rsid w:val="006D2C56"/>
  </w:style>
  <w:style w:type="paragraph" w:customStyle="1" w:styleId="18999F8E130B4714AFCCF57E4514F685">
    <w:name w:val="18999F8E130B4714AFCCF57E4514F685"/>
    <w:rsid w:val="006D2C56"/>
  </w:style>
  <w:style w:type="paragraph" w:customStyle="1" w:styleId="B9AC90AAA5474FFAA72AAFB12E1ECCFB">
    <w:name w:val="B9AC90AAA5474FFAA72AAFB12E1ECCFB"/>
    <w:rsid w:val="006D2C56"/>
  </w:style>
  <w:style w:type="paragraph" w:customStyle="1" w:styleId="92A788E45FAA450BA39BD1AE585609BC">
    <w:name w:val="92A788E45FAA450BA39BD1AE585609BC"/>
    <w:rsid w:val="006D2C56"/>
  </w:style>
  <w:style w:type="paragraph" w:customStyle="1" w:styleId="923F334B99904ED4AB99C15D728BC94C">
    <w:name w:val="923F334B99904ED4AB99C15D728BC94C"/>
    <w:rsid w:val="006D2C56"/>
  </w:style>
  <w:style w:type="paragraph" w:customStyle="1" w:styleId="FAF044B3F7804222B6CF09503136300D">
    <w:name w:val="FAF044B3F7804222B6CF09503136300D"/>
    <w:rsid w:val="006D2C56"/>
  </w:style>
  <w:style w:type="paragraph" w:customStyle="1" w:styleId="306AA628E6444F659CB5B98FC91B4262">
    <w:name w:val="306AA628E6444F659CB5B98FC91B4262"/>
    <w:rsid w:val="006D2C56"/>
  </w:style>
  <w:style w:type="paragraph" w:customStyle="1" w:styleId="EC553A06AC3A41C38128102BE8098AE4">
    <w:name w:val="EC553A06AC3A41C38128102BE8098AE4"/>
    <w:rsid w:val="006D2C56"/>
  </w:style>
  <w:style w:type="paragraph" w:customStyle="1" w:styleId="49DB169CE2AD4D9ABCEE69A79AE74969">
    <w:name w:val="49DB169CE2AD4D9ABCEE69A79AE74969"/>
    <w:rsid w:val="006D2C56"/>
  </w:style>
  <w:style w:type="paragraph" w:customStyle="1" w:styleId="71B59F4D537D4E5BAE0354C343D5E370">
    <w:name w:val="71B59F4D537D4E5BAE0354C343D5E370"/>
    <w:rsid w:val="006D2C56"/>
  </w:style>
  <w:style w:type="paragraph" w:customStyle="1" w:styleId="F9ECC715E67B456BBA2EE719858ED002">
    <w:name w:val="F9ECC715E67B456BBA2EE719858ED002"/>
    <w:rsid w:val="006D2C56"/>
  </w:style>
  <w:style w:type="paragraph" w:customStyle="1" w:styleId="9BD454421C4940B5B057846692B1C579">
    <w:name w:val="9BD454421C4940B5B057846692B1C579"/>
    <w:rsid w:val="006D2C56"/>
  </w:style>
  <w:style w:type="paragraph" w:customStyle="1" w:styleId="F9FBD6ECBCDC43C5A2A2E97AFBF51002">
    <w:name w:val="F9FBD6ECBCDC43C5A2A2E97AFBF51002"/>
    <w:rsid w:val="006D2C56"/>
  </w:style>
  <w:style w:type="paragraph" w:customStyle="1" w:styleId="BCA3A6C21F5B43C89B599400AEE65694">
    <w:name w:val="BCA3A6C21F5B43C89B599400AEE65694"/>
    <w:rsid w:val="006D2C56"/>
  </w:style>
  <w:style w:type="paragraph" w:customStyle="1" w:styleId="25F4B3583413413F906002B8824903E1">
    <w:name w:val="25F4B3583413413F906002B8824903E1"/>
    <w:rsid w:val="006D2C56"/>
  </w:style>
  <w:style w:type="paragraph" w:customStyle="1" w:styleId="C8E1785D605F4E6F8899FD636A88D666">
    <w:name w:val="C8E1785D605F4E6F8899FD636A88D666"/>
    <w:rsid w:val="006D2C56"/>
  </w:style>
  <w:style w:type="paragraph" w:customStyle="1" w:styleId="A15EE85427E84DB0B8380A6D26C9F27A">
    <w:name w:val="A15EE85427E84DB0B8380A6D26C9F27A"/>
    <w:rsid w:val="006D2C56"/>
  </w:style>
  <w:style w:type="paragraph" w:customStyle="1" w:styleId="26A3BA3BD7E54AD785C7187A78231F0E">
    <w:name w:val="26A3BA3BD7E54AD785C7187A78231F0E"/>
    <w:rsid w:val="006D2C56"/>
  </w:style>
  <w:style w:type="paragraph" w:customStyle="1" w:styleId="82E218A95CD6434E91FDCD4D57D2F39D">
    <w:name w:val="82E218A95CD6434E91FDCD4D57D2F39D"/>
    <w:rsid w:val="006D2C56"/>
  </w:style>
  <w:style w:type="paragraph" w:customStyle="1" w:styleId="651378E6A51C4673B4E3A154C4779FAE">
    <w:name w:val="651378E6A51C4673B4E3A154C4779FAE"/>
    <w:rsid w:val="006D2C56"/>
  </w:style>
  <w:style w:type="paragraph" w:customStyle="1" w:styleId="1F91279C2BBE40CCA0DF914F320B3E24">
    <w:name w:val="1F91279C2BBE40CCA0DF914F320B3E24"/>
    <w:rsid w:val="006D2C56"/>
  </w:style>
  <w:style w:type="paragraph" w:customStyle="1" w:styleId="3F2CFA77CA8A400BA8147B2BD108D2BA">
    <w:name w:val="3F2CFA77CA8A400BA8147B2BD108D2BA"/>
    <w:rsid w:val="006D2C56"/>
  </w:style>
  <w:style w:type="paragraph" w:customStyle="1" w:styleId="CA0CC6155EF24477A3C1F77078DDC4D1">
    <w:name w:val="CA0CC6155EF24477A3C1F77078DDC4D1"/>
    <w:rsid w:val="006D2C56"/>
  </w:style>
  <w:style w:type="paragraph" w:customStyle="1" w:styleId="32A66AB296C644D09866DC9FF26187B6">
    <w:name w:val="32A66AB296C644D09866DC9FF26187B6"/>
    <w:rsid w:val="006D2C56"/>
  </w:style>
  <w:style w:type="paragraph" w:customStyle="1" w:styleId="AFB6B88923CC43BBBE51848CC56A5414">
    <w:name w:val="AFB6B88923CC43BBBE51848CC56A5414"/>
    <w:rsid w:val="006D2C56"/>
  </w:style>
  <w:style w:type="paragraph" w:customStyle="1" w:styleId="5988C5E001F94298B38B5DC70D0768F4">
    <w:name w:val="5988C5E001F94298B38B5DC70D0768F4"/>
    <w:rsid w:val="006D2C56"/>
  </w:style>
  <w:style w:type="paragraph" w:customStyle="1" w:styleId="8BEA591FD32646F1917F5FBD1929851E">
    <w:name w:val="8BEA591FD32646F1917F5FBD1929851E"/>
    <w:rsid w:val="006D2C56"/>
  </w:style>
  <w:style w:type="paragraph" w:customStyle="1" w:styleId="718C5AE3205041E2A9CA8D4CA6CF54DE">
    <w:name w:val="718C5AE3205041E2A9CA8D4CA6CF54DE"/>
    <w:rsid w:val="006D2C56"/>
  </w:style>
  <w:style w:type="paragraph" w:customStyle="1" w:styleId="8927E2EE3F224E7589627F00C91EC623">
    <w:name w:val="8927E2EE3F224E7589627F00C91EC623"/>
    <w:rsid w:val="006D2C56"/>
  </w:style>
  <w:style w:type="paragraph" w:customStyle="1" w:styleId="82C189D3126E47568CE911BCC7B19CFA">
    <w:name w:val="82C189D3126E47568CE911BCC7B19CFA"/>
    <w:rsid w:val="006D2C56"/>
  </w:style>
  <w:style w:type="paragraph" w:customStyle="1" w:styleId="E54629C3794F48A293800589CDC58F3F">
    <w:name w:val="E54629C3794F48A293800589CDC58F3F"/>
    <w:rsid w:val="006D2C56"/>
  </w:style>
  <w:style w:type="paragraph" w:customStyle="1" w:styleId="A232A74AF0EA412EAD30D112921CE550">
    <w:name w:val="A232A74AF0EA412EAD30D112921CE550"/>
    <w:rsid w:val="006D2C56"/>
  </w:style>
  <w:style w:type="paragraph" w:customStyle="1" w:styleId="94500BF9F1E64C5FBAFBD5B6E7C4EB5C">
    <w:name w:val="94500BF9F1E64C5FBAFBD5B6E7C4EB5C"/>
    <w:rsid w:val="006D2C56"/>
  </w:style>
  <w:style w:type="paragraph" w:customStyle="1" w:styleId="ED04C0126D1448C0A90AADF15B191BCE">
    <w:name w:val="ED04C0126D1448C0A90AADF15B191BCE"/>
    <w:rsid w:val="006D2C56"/>
  </w:style>
  <w:style w:type="paragraph" w:customStyle="1" w:styleId="AF29457ACB9348FCAE4A231329933DF7">
    <w:name w:val="AF29457ACB9348FCAE4A231329933DF7"/>
    <w:rsid w:val="006D2C56"/>
  </w:style>
  <w:style w:type="paragraph" w:customStyle="1" w:styleId="E60AFDD500124499B0CB30A8BDE3CB6D">
    <w:name w:val="E60AFDD500124499B0CB30A8BDE3CB6D"/>
    <w:rsid w:val="006D2C56"/>
  </w:style>
  <w:style w:type="paragraph" w:customStyle="1" w:styleId="0B1CD89B579F4052861EA6D85B560AC0">
    <w:name w:val="0B1CD89B579F4052861EA6D85B560AC0"/>
    <w:rsid w:val="006D2C56"/>
  </w:style>
  <w:style w:type="paragraph" w:customStyle="1" w:styleId="F4D3FA7B3A2445D7AD3566CCCA9519B0">
    <w:name w:val="F4D3FA7B3A2445D7AD3566CCCA9519B0"/>
    <w:rsid w:val="006D2C56"/>
  </w:style>
  <w:style w:type="paragraph" w:customStyle="1" w:styleId="70BA82F08A3947979727CFD5BE1C825E">
    <w:name w:val="70BA82F08A3947979727CFD5BE1C825E"/>
    <w:rsid w:val="006D2C56"/>
  </w:style>
  <w:style w:type="paragraph" w:customStyle="1" w:styleId="28CD7EED55954B409B91A0F6A34D4F23">
    <w:name w:val="28CD7EED55954B409B91A0F6A34D4F23"/>
    <w:rsid w:val="006D2C56"/>
  </w:style>
  <w:style w:type="paragraph" w:customStyle="1" w:styleId="19F7D80C703A497FA10FE159CEF3EFAD">
    <w:name w:val="19F7D80C703A497FA10FE159CEF3EFAD"/>
    <w:rsid w:val="006D2C56"/>
  </w:style>
  <w:style w:type="paragraph" w:customStyle="1" w:styleId="5C9DA41CF7B24A6B86183F33BC5FE94A">
    <w:name w:val="5C9DA41CF7B24A6B86183F33BC5FE94A"/>
    <w:rsid w:val="006D2C56"/>
  </w:style>
  <w:style w:type="paragraph" w:customStyle="1" w:styleId="86985376FF1A4A37A05DBCA41F9303D9">
    <w:name w:val="86985376FF1A4A37A05DBCA41F9303D9"/>
    <w:rsid w:val="006D2C56"/>
  </w:style>
  <w:style w:type="paragraph" w:customStyle="1" w:styleId="54D16383AFA542D28788F69D00AE1B9C">
    <w:name w:val="54D16383AFA542D28788F69D00AE1B9C"/>
    <w:rsid w:val="006D2C56"/>
  </w:style>
  <w:style w:type="paragraph" w:customStyle="1" w:styleId="BBA972F76FFF40D6A212F68A2BB32B72">
    <w:name w:val="BBA972F76FFF40D6A212F68A2BB32B72"/>
    <w:rsid w:val="006D2C56"/>
  </w:style>
  <w:style w:type="paragraph" w:customStyle="1" w:styleId="EC0898386B684B08AB6BCC3560E6C4EE">
    <w:name w:val="EC0898386B684B08AB6BCC3560E6C4EE"/>
    <w:rsid w:val="006D2C56"/>
  </w:style>
  <w:style w:type="paragraph" w:customStyle="1" w:styleId="7045CB84A5EF454CA0287FFE831D3341">
    <w:name w:val="7045CB84A5EF454CA0287FFE831D3341"/>
    <w:rsid w:val="006D2C56"/>
  </w:style>
  <w:style w:type="paragraph" w:customStyle="1" w:styleId="6B5B909FF6E94415B3430F33EEED90D7">
    <w:name w:val="6B5B909FF6E94415B3430F33EEED90D7"/>
    <w:rsid w:val="006D2C56"/>
  </w:style>
  <w:style w:type="paragraph" w:customStyle="1" w:styleId="E7DF899DE6AA4B61ABDF49721B42B49F">
    <w:name w:val="E7DF899DE6AA4B61ABDF49721B42B49F"/>
    <w:rsid w:val="006D2C56"/>
  </w:style>
  <w:style w:type="paragraph" w:customStyle="1" w:styleId="F8C9EF87380E406B951275A729185CAF">
    <w:name w:val="F8C9EF87380E406B951275A729185CAF"/>
    <w:rsid w:val="006D2C56"/>
  </w:style>
  <w:style w:type="paragraph" w:customStyle="1" w:styleId="08A2FEBB90754F8A9E3CF98C5181C351">
    <w:name w:val="08A2FEBB90754F8A9E3CF98C5181C351"/>
    <w:rsid w:val="006D2C56"/>
  </w:style>
  <w:style w:type="paragraph" w:customStyle="1" w:styleId="584F4AA771F8431E8B76D27B0CCFAB98">
    <w:name w:val="584F4AA771F8431E8B76D27B0CCFAB98"/>
    <w:rsid w:val="006D2C56"/>
  </w:style>
  <w:style w:type="paragraph" w:customStyle="1" w:styleId="FD7150FA7FC24B5EB22D069B92541748">
    <w:name w:val="FD7150FA7FC24B5EB22D069B92541748"/>
    <w:rsid w:val="006D2C56"/>
  </w:style>
  <w:style w:type="paragraph" w:customStyle="1" w:styleId="1292237219C8411C9217E7BAF99AAF80">
    <w:name w:val="1292237219C8411C9217E7BAF99AAF80"/>
    <w:rsid w:val="006D2C56"/>
  </w:style>
  <w:style w:type="paragraph" w:customStyle="1" w:styleId="35DB948DD6394C37BFA71598A4CD731D">
    <w:name w:val="35DB948DD6394C37BFA71598A4CD731D"/>
    <w:rsid w:val="006D2C56"/>
  </w:style>
  <w:style w:type="paragraph" w:customStyle="1" w:styleId="8D9D379989F946BB9402C0A0175E9CA2">
    <w:name w:val="8D9D379989F946BB9402C0A0175E9CA2"/>
    <w:rsid w:val="006D2C56"/>
  </w:style>
  <w:style w:type="paragraph" w:customStyle="1" w:styleId="FD84243ED6A94354B15B709206E3846B">
    <w:name w:val="FD84243ED6A94354B15B709206E3846B"/>
    <w:rsid w:val="006D2C56"/>
  </w:style>
  <w:style w:type="paragraph" w:customStyle="1" w:styleId="0D3A2C1FCB104903B820E861E8BCA362">
    <w:name w:val="0D3A2C1FCB104903B820E861E8BCA362"/>
    <w:rsid w:val="006D2C56"/>
  </w:style>
  <w:style w:type="paragraph" w:customStyle="1" w:styleId="265061BF54EB4973AF859EF21F125C1D">
    <w:name w:val="265061BF54EB4973AF859EF21F125C1D"/>
    <w:rsid w:val="006D2C56"/>
  </w:style>
  <w:style w:type="paragraph" w:customStyle="1" w:styleId="EC5607B668EA4E21AF842D562C493181">
    <w:name w:val="EC5607B668EA4E21AF842D562C493181"/>
    <w:rsid w:val="006D2C56"/>
  </w:style>
  <w:style w:type="paragraph" w:customStyle="1" w:styleId="B3C54C53807742379D45DCFE3A4E8E3B">
    <w:name w:val="B3C54C53807742379D45DCFE3A4E8E3B"/>
    <w:rsid w:val="006D2C56"/>
  </w:style>
  <w:style w:type="paragraph" w:customStyle="1" w:styleId="D5EFA95C29F841869281784D2E6B1F48">
    <w:name w:val="D5EFA95C29F841869281784D2E6B1F48"/>
    <w:rsid w:val="006D2C56"/>
  </w:style>
  <w:style w:type="paragraph" w:customStyle="1" w:styleId="3B070ED86448456688247B18235689EF">
    <w:name w:val="3B070ED86448456688247B18235689EF"/>
    <w:rsid w:val="006D2C56"/>
  </w:style>
  <w:style w:type="paragraph" w:customStyle="1" w:styleId="2E2F28E598BB4AFDAE9DC983B6A1EDD3">
    <w:name w:val="2E2F28E598BB4AFDAE9DC983B6A1EDD3"/>
    <w:rsid w:val="006D2C56"/>
  </w:style>
  <w:style w:type="paragraph" w:customStyle="1" w:styleId="9A1F0F1DF0684E54A67B42FC97298914">
    <w:name w:val="9A1F0F1DF0684E54A67B42FC97298914"/>
    <w:rsid w:val="006D2C56"/>
  </w:style>
  <w:style w:type="paragraph" w:customStyle="1" w:styleId="580DF4768D04489FBFF89E0E936C4701">
    <w:name w:val="580DF4768D04489FBFF89E0E936C4701"/>
    <w:rsid w:val="006D2C56"/>
  </w:style>
  <w:style w:type="paragraph" w:customStyle="1" w:styleId="3966187AF2D34A7D83E3C514F4504603">
    <w:name w:val="3966187AF2D34A7D83E3C514F4504603"/>
    <w:rsid w:val="006D2C56"/>
  </w:style>
  <w:style w:type="paragraph" w:customStyle="1" w:styleId="D010AE800A614D7285F7241481051B9F">
    <w:name w:val="D010AE800A614D7285F7241481051B9F"/>
    <w:rsid w:val="006D2C56"/>
  </w:style>
  <w:style w:type="paragraph" w:customStyle="1" w:styleId="03F6F4844731479FA31F27760E3DEF13">
    <w:name w:val="03F6F4844731479FA31F27760E3DEF13"/>
    <w:rsid w:val="006D2C56"/>
  </w:style>
  <w:style w:type="paragraph" w:customStyle="1" w:styleId="37C2A2033A2F4438A447F017F4C8F27A">
    <w:name w:val="37C2A2033A2F4438A447F017F4C8F27A"/>
    <w:rsid w:val="006D2C56"/>
  </w:style>
  <w:style w:type="paragraph" w:customStyle="1" w:styleId="202F81CE01314086BDCF55CF7938B030">
    <w:name w:val="202F81CE01314086BDCF55CF7938B030"/>
    <w:rsid w:val="006D2C56"/>
  </w:style>
  <w:style w:type="paragraph" w:customStyle="1" w:styleId="A39F6E96F47540868018629A41F4C65C">
    <w:name w:val="A39F6E96F47540868018629A41F4C65C"/>
    <w:rsid w:val="006D2C56"/>
  </w:style>
  <w:style w:type="paragraph" w:customStyle="1" w:styleId="AF96E9FA09EF44799331BC7EA2BC93FB">
    <w:name w:val="AF96E9FA09EF44799331BC7EA2BC93FB"/>
    <w:rsid w:val="006D2C56"/>
  </w:style>
  <w:style w:type="paragraph" w:customStyle="1" w:styleId="7A3134DD503745DEB4CEEE9D141036F0">
    <w:name w:val="7A3134DD503745DEB4CEEE9D141036F0"/>
    <w:rsid w:val="006D2C56"/>
  </w:style>
  <w:style w:type="paragraph" w:customStyle="1" w:styleId="7D09B85823C0402C9094F173D98924D7">
    <w:name w:val="7D09B85823C0402C9094F173D98924D7"/>
    <w:rsid w:val="006D2C56"/>
  </w:style>
  <w:style w:type="paragraph" w:customStyle="1" w:styleId="035D88006999430BAAFBCAC76F4D14C2">
    <w:name w:val="035D88006999430BAAFBCAC76F4D14C2"/>
    <w:rsid w:val="006D2C56"/>
  </w:style>
  <w:style w:type="paragraph" w:customStyle="1" w:styleId="059B57EEB5C343A69AD056E5F0611B65">
    <w:name w:val="059B57EEB5C343A69AD056E5F0611B65"/>
    <w:rsid w:val="006D2C56"/>
  </w:style>
  <w:style w:type="paragraph" w:customStyle="1" w:styleId="C67EBE2466EC4900AFEC5BA85C2B0BE7">
    <w:name w:val="C67EBE2466EC4900AFEC5BA85C2B0BE7"/>
    <w:rsid w:val="006D2C56"/>
  </w:style>
  <w:style w:type="paragraph" w:customStyle="1" w:styleId="72257235D5D44FEA8134ED5186A99BC6">
    <w:name w:val="72257235D5D44FEA8134ED5186A99BC6"/>
    <w:rsid w:val="006D2C56"/>
  </w:style>
  <w:style w:type="paragraph" w:customStyle="1" w:styleId="EF8BC2A32BCF4984B7B9DDC06E312818">
    <w:name w:val="EF8BC2A32BCF4984B7B9DDC06E312818"/>
    <w:rsid w:val="006D2C56"/>
  </w:style>
  <w:style w:type="paragraph" w:customStyle="1" w:styleId="4F3E5F515A9A4A43B1848FF3BBAC0142">
    <w:name w:val="4F3E5F515A9A4A43B1848FF3BBAC0142"/>
    <w:rsid w:val="006D2C56"/>
  </w:style>
  <w:style w:type="paragraph" w:customStyle="1" w:styleId="D0268E0200C242449DC42F35FBB41FA1">
    <w:name w:val="D0268E0200C242449DC42F35FBB41FA1"/>
    <w:rsid w:val="006D2C56"/>
  </w:style>
  <w:style w:type="paragraph" w:customStyle="1" w:styleId="5141606583AB4320A1F2BFAF89093CB3">
    <w:name w:val="5141606583AB4320A1F2BFAF89093CB3"/>
    <w:rsid w:val="006D2C56"/>
  </w:style>
  <w:style w:type="paragraph" w:customStyle="1" w:styleId="DD2FAD36C77340A881E74F592223410E">
    <w:name w:val="DD2FAD36C77340A881E74F592223410E"/>
    <w:rsid w:val="006D2C56"/>
  </w:style>
  <w:style w:type="paragraph" w:customStyle="1" w:styleId="B0C1906F979447E580F0FEAB10B2AE9B">
    <w:name w:val="B0C1906F979447E580F0FEAB10B2AE9B"/>
    <w:rsid w:val="006D2C56"/>
  </w:style>
  <w:style w:type="paragraph" w:customStyle="1" w:styleId="9AC8D7867A3B43A9935FF62D64657466">
    <w:name w:val="9AC8D7867A3B43A9935FF62D64657466"/>
    <w:rsid w:val="006D2C56"/>
  </w:style>
  <w:style w:type="paragraph" w:customStyle="1" w:styleId="F2EC5DCCB3524A558CA0385B330A227E">
    <w:name w:val="F2EC5DCCB3524A558CA0385B330A227E"/>
    <w:rsid w:val="006D2C56"/>
  </w:style>
  <w:style w:type="paragraph" w:customStyle="1" w:styleId="C6D7638BA5F74ECB80F0E682DB54B7F1">
    <w:name w:val="C6D7638BA5F74ECB80F0E682DB54B7F1"/>
    <w:rsid w:val="006D2C56"/>
  </w:style>
  <w:style w:type="paragraph" w:customStyle="1" w:styleId="6DADC5027FDA47A6B86BF7BEF6584984">
    <w:name w:val="6DADC5027FDA47A6B86BF7BEF6584984"/>
    <w:rsid w:val="006D2C56"/>
  </w:style>
  <w:style w:type="paragraph" w:customStyle="1" w:styleId="6F9C4DDB689E46C0B8F7F2AC658C24B9">
    <w:name w:val="6F9C4DDB689E46C0B8F7F2AC658C24B9"/>
    <w:rsid w:val="006D2C56"/>
  </w:style>
  <w:style w:type="paragraph" w:customStyle="1" w:styleId="5ECEB4CF3FEE45CE94ED4E46B64A172C">
    <w:name w:val="5ECEB4CF3FEE45CE94ED4E46B64A172C"/>
    <w:rsid w:val="006D2C56"/>
  </w:style>
  <w:style w:type="paragraph" w:customStyle="1" w:styleId="9815F47CA9E2428982464F8706BAD29C">
    <w:name w:val="9815F47CA9E2428982464F8706BAD29C"/>
    <w:rsid w:val="006D2C56"/>
  </w:style>
  <w:style w:type="paragraph" w:customStyle="1" w:styleId="312A7734D3E54850B6240455BD96F830">
    <w:name w:val="312A7734D3E54850B6240455BD96F830"/>
    <w:rsid w:val="006D2C56"/>
  </w:style>
  <w:style w:type="paragraph" w:customStyle="1" w:styleId="7C41668C48D149F38B562AEFACB6D212">
    <w:name w:val="7C41668C48D149F38B562AEFACB6D212"/>
    <w:rsid w:val="006D2C56"/>
  </w:style>
  <w:style w:type="paragraph" w:customStyle="1" w:styleId="6FF2CD3894E640C1927C817204038DBC">
    <w:name w:val="6FF2CD3894E640C1927C817204038DBC"/>
    <w:rsid w:val="006D2C56"/>
  </w:style>
  <w:style w:type="paragraph" w:customStyle="1" w:styleId="12A33B9A0AD04ABD81D3DB25EDFDC5E9">
    <w:name w:val="12A33B9A0AD04ABD81D3DB25EDFDC5E9"/>
    <w:rsid w:val="006D2C56"/>
  </w:style>
  <w:style w:type="paragraph" w:customStyle="1" w:styleId="E101FAC85C5C48788D08CB9583BB8915">
    <w:name w:val="E101FAC85C5C48788D08CB9583BB8915"/>
    <w:rsid w:val="006D2C56"/>
  </w:style>
  <w:style w:type="paragraph" w:customStyle="1" w:styleId="D49FA8587FFF4D52B80694475A7AB332">
    <w:name w:val="D49FA8587FFF4D52B80694475A7AB332"/>
    <w:rsid w:val="006D2C56"/>
  </w:style>
  <w:style w:type="paragraph" w:customStyle="1" w:styleId="5477DAD56BD24E718AC615DA9F283EBB">
    <w:name w:val="5477DAD56BD24E718AC615DA9F283EBB"/>
    <w:rsid w:val="006D2C56"/>
  </w:style>
  <w:style w:type="paragraph" w:customStyle="1" w:styleId="384FA3E703FF46239E305D7CE8000C29">
    <w:name w:val="384FA3E703FF46239E305D7CE8000C29"/>
    <w:rsid w:val="006D2C56"/>
  </w:style>
  <w:style w:type="paragraph" w:customStyle="1" w:styleId="44220002D28243F08B64B5D076DCA650">
    <w:name w:val="44220002D28243F08B64B5D076DCA650"/>
    <w:rsid w:val="006D2C56"/>
  </w:style>
  <w:style w:type="paragraph" w:customStyle="1" w:styleId="0EC5B8EB096A4BF59D9D7E97CEC7DF4C">
    <w:name w:val="0EC5B8EB096A4BF59D9D7E97CEC7DF4C"/>
    <w:rsid w:val="006D2C56"/>
  </w:style>
  <w:style w:type="paragraph" w:customStyle="1" w:styleId="8F645942FE8C4779B70F58BA85BD6FCB">
    <w:name w:val="8F645942FE8C4779B70F58BA85BD6FCB"/>
    <w:rsid w:val="006D2C56"/>
  </w:style>
  <w:style w:type="paragraph" w:customStyle="1" w:styleId="FC28E26543194E97A481BE7F6C245478">
    <w:name w:val="FC28E26543194E97A481BE7F6C245478"/>
    <w:rsid w:val="006D2C56"/>
  </w:style>
  <w:style w:type="paragraph" w:customStyle="1" w:styleId="14E38DE3682A4D6F8708163138C2A0BC">
    <w:name w:val="14E38DE3682A4D6F8708163138C2A0BC"/>
    <w:rsid w:val="006D2C56"/>
  </w:style>
  <w:style w:type="paragraph" w:customStyle="1" w:styleId="3857E2ECE8B144EDAA57B818DE39D18E">
    <w:name w:val="3857E2ECE8B144EDAA57B818DE39D18E"/>
    <w:rsid w:val="006D2C56"/>
  </w:style>
  <w:style w:type="paragraph" w:customStyle="1" w:styleId="B75D82B1723A4312A6E3E0D8BB23D6AC">
    <w:name w:val="B75D82B1723A4312A6E3E0D8BB23D6AC"/>
    <w:rsid w:val="006D2C56"/>
  </w:style>
  <w:style w:type="paragraph" w:customStyle="1" w:styleId="1A6EE5024E084FD5B6120D3DB5E50A12">
    <w:name w:val="1A6EE5024E084FD5B6120D3DB5E50A12"/>
    <w:rsid w:val="006D2C56"/>
  </w:style>
  <w:style w:type="paragraph" w:customStyle="1" w:styleId="53CFF03D423444C487A701798C2033CD">
    <w:name w:val="53CFF03D423444C487A701798C2033CD"/>
    <w:rsid w:val="006D2C56"/>
  </w:style>
  <w:style w:type="paragraph" w:customStyle="1" w:styleId="4FD7C5A9D7BE497A916252B283B8A722">
    <w:name w:val="4FD7C5A9D7BE497A916252B283B8A722"/>
    <w:rsid w:val="006D2C56"/>
  </w:style>
  <w:style w:type="paragraph" w:customStyle="1" w:styleId="64730278BEDF4B2A932DD3C47F779989">
    <w:name w:val="64730278BEDF4B2A932DD3C47F779989"/>
    <w:rsid w:val="006D2C56"/>
  </w:style>
  <w:style w:type="paragraph" w:customStyle="1" w:styleId="3AB7A744A4FC4281B33678A5CC6A3A73">
    <w:name w:val="3AB7A744A4FC4281B33678A5CC6A3A73"/>
    <w:rsid w:val="006D2C56"/>
  </w:style>
  <w:style w:type="paragraph" w:customStyle="1" w:styleId="2400C7EB4A0C40E0A1731D3DCD33ABC0">
    <w:name w:val="2400C7EB4A0C40E0A1731D3DCD33ABC0"/>
    <w:rsid w:val="006D2C56"/>
  </w:style>
  <w:style w:type="paragraph" w:customStyle="1" w:styleId="74401E59E5924B1CBB1055A1D1E19F69">
    <w:name w:val="74401E59E5924B1CBB1055A1D1E19F69"/>
    <w:rsid w:val="006D2C56"/>
  </w:style>
  <w:style w:type="paragraph" w:customStyle="1" w:styleId="6E11A0BF6C00468AA19FE41F4E41486A">
    <w:name w:val="6E11A0BF6C00468AA19FE41F4E41486A"/>
    <w:rsid w:val="006D2C56"/>
  </w:style>
  <w:style w:type="paragraph" w:customStyle="1" w:styleId="CA0E8CEC9AF547FB830A578C00D402BA">
    <w:name w:val="CA0E8CEC9AF547FB830A578C00D402BA"/>
    <w:rsid w:val="006D2C56"/>
  </w:style>
  <w:style w:type="paragraph" w:customStyle="1" w:styleId="499994139D2447F9A6CF49A5983DEF08">
    <w:name w:val="499994139D2447F9A6CF49A5983DEF08"/>
    <w:rsid w:val="006D2C56"/>
  </w:style>
  <w:style w:type="paragraph" w:customStyle="1" w:styleId="BCBA60B229CE4C149F8DABCAC8C2E569">
    <w:name w:val="BCBA60B229CE4C149F8DABCAC8C2E569"/>
    <w:rsid w:val="006D2C56"/>
  </w:style>
  <w:style w:type="paragraph" w:customStyle="1" w:styleId="237AF483A47D48A59216B3FA53EF2A73">
    <w:name w:val="237AF483A47D48A59216B3FA53EF2A73"/>
    <w:rsid w:val="006D2C56"/>
  </w:style>
  <w:style w:type="paragraph" w:customStyle="1" w:styleId="01802C0E1EFC47249FF6A8EB2B6093C0">
    <w:name w:val="01802C0E1EFC47249FF6A8EB2B6093C0"/>
    <w:rsid w:val="006D2C56"/>
  </w:style>
  <w:style w:type="paragraph" w:customStyle="1" w:styleId="478E7F0F28594F4D86D98C9354405428">
    <w:name w:val="478E7F0F28594F4D86D98C9354405428"/>
    <w:rsid w:val="006D2C56"/>
  </w:style>
  <w:style w:type="paragraph" w:customStyle="1" w:styleId="CF97749AADDB4ABEA997F57C9DC16855">
    <w:name w:val="CF97749AADDB4ABEA997F57C9DC16855"/>
    <w:rsid w:val="006D2C56"/>
  </w:style>
  <w:style w:type="paragraph" w:customStyle="1" w:styleId="46C03F80F8B6443F86536EAE2E520D89">
    <w:name w:val="46C03F80F8B6443F86536EAE2E520D89"/>
    <w:rsid w:val="006D2C56"/>
  </w:style>
  <w:style w:type="paragraph" w:customStyle="1" w:styleId="EE33890D06264D938C36F8712FCB39FA">
    <w:name w:val="EE33890D06264D938C36F8712FCB39FA"/>
    <w:rsid w:val="006D2C56"/>
  </w:style>
  <w:style w:type="paragraph" w:customStyle="1" w:styleId="3E35BFDBDE374D9899D64C3125F2A928">
    <w:name w:val="3E35BFDBDE374D9899D64C3125F2A928"/>
    <w:rsid w:val="006D2C56"/>
  </w:style>
  <w:style w:type="paragraph" w:customStyle="1" w:styleId="50084C870D6E40E683175A03F17C7587">
    <w:name w:val="50084C870D6E40E683175A03F17C7587"/>
    <w:rsid w:val="006D2C56"/>
  </w:style>
  <w:style w:type="paragraph" w:customStyle="1" w:styleId="EBED470351614A8D843AC1036C94A797">
    <w:name w:val="EBED470351614A8D843AC1036C94A797"/>
    <w:rsid w:val="006D2C56"/>
  </w:style>
  <w:style w:type="paragraph" w:customStyle="1" w:styleId="01ACB1E0C91D478C922D6E62A7C63A21">
    <w:name w:val="01ACB1E0C91D478C922D6E62A7C63A21"/>
    <w:rsid w:val="006D2C56"/>
  </w:style>
  <w:style w:type="paragraph" w:customStyle="1" w:styleId="9F1FBD173AFC4207AB32D9467CFDB7E8">
    <w:name w:val="9F1FBD173AFC4207AB32D9467CFDB7E8"/>
    <w:rsid w:val="006D2C56"/>
  </w:style>
  <w:style w:type="paragraph" w:customStyle="1" w:styleId="44283AD5DC4B465C9AD483749108A781">
    <w:name w:val="44283AD5DC4B465C9AD483749108A781"/>
    <w:rsid w:val="006D2C56"/>
  </w:style>
  <w:style w:type="paragraph" w:customStyle="1" w:styleId="965ECBFA3AE74830BA275F67197A66F6">
    <w:name w:val="965ECBFA3AE74830BA275F67197A66F6"/>
    <w:rsid w:val="006D2C56"/>
  </w:style>
  <w:style w:type="paragraph" w:customStyle="1" w:styleId="651FCBA92F28489B978DB74A49BFAEDC">
    <w:name w:val="651FCBA92F28489B978DB74A49BFAEDC"/>
    <w:rsid w:val="006D2C56"/>
  </w:style>
  <w:style w:type="paragraph" w:customStyle="1" w:styleId="5215868FD01F43A196EE77CB8F12CF8E">
    <w:name w:val="5215868FD01F43A196EE77CB8F12CF8E"/>
    <w:rsid w:val="006D2C56"/>
  </w:style>
  <w:style w:type="paragraph" w:customStyle="1" w:styleId="CCD40A26E1574440960518B2984C56E2">
    <w:name w:val="CCD40A26E1574440960518B2984C56E2"/>
    <w:rsid w:val="006D2C56"/>
  </w:style>
  <w:style w:type="paragraph" w:customStyle="1" w:styleId="4EF0A54900E04591B05AE14199338A76">
    <w:name w:val="4EF0A54900E04591B05AE14199338A76"/>
    <w:rsid w:val="006D2C56"/>
  </w:style>
  <w:style w:type="paragraph" w:customStyle="1" w:styleId="620D7B2DC0DB4A27A52EDA419124890C">
    <w:name w:val="620D7B2DC0DB4A27A52EDA419124890C"/>
    <w:rsid w:val="006D2C56"/>
  </w:style>
  <w:style w:type="paragraph" w:customStyle="1" w:styleId="F53C1BA9AF364FF8BC1BE127A80F5870">
    <w:name w:val="F53C1BA9AF364FF8BC1BE127A80F5870"/>
    <w:rsid w:val="006D2C56"/>
  </w:style>
  <w:style w:type="paragraph" w:customStyle="1" w:styleId="870D517EC5C447CF85F1B4ABA97E38F7">
    <w:name w:val="870D517EC5C447CF85F1B4ABA97E38F7"/>
    <w:rsid w:val="006D2C56"/>
  </w:style>
  <w:style w:type="paragraph" w:customStyle="1" w:styleId="B556C13E234E43B99D606CE2822708B8">
    <w:name w:val="B556C13E234E43B99D606CE2822708B8"/>
    <w:rsid w:val="006D2C56"/>
  </w:style>
  <w:style w:type="paragraph" w:customStyle="1" w:styleId="47946012D27A4EA0BB04F51B3321819D">
    <w:name w:val="47946012D27A4EA0BB04F51B3321819D"/>
    <w:rsid w:val="006D2C56"/>
  </w:style>
  <w:style w:type="paragraph" w:customStyle="1" w:styleId="C784428E621D40CC92E1EFF6F251DAFA">
    <w:name w:val="C784428E621D40CC92E1EFF6F251DAFA"/>
    <w:rsid w:val="006D2C56"/>
  </w:style>
  <w:style w:type="paragraph" w:customStyle="1" w:styleId="CAB0FA6BA5594BCAA3272F209B32B31C">
    <w:name w:val="CAB0FA6BA5594BCAA3272F209B32B31C"/>
    <w:rsid w:val="006D2C56"/>
  </w:style>
  <w:style w:type="paragraph" w:customStyle="1" w:styleId="174DDEB9DB284F5399BA183DD5B0A1C4">
    <w:name w:val="174DDEB9DB284F5399BA183DD5B0A1C4"/>
    <w:rsid w:val="006D2C56"/>
  </w:style>
  <w:style w:type="paragraph" w:customStyle="1" w:styleId="6B04136A0AF14CD3AF7DE91C12424BD6">
    <w:name w:val="6B04136A0AF14CD3AF7DE91C12424BD6"/>
    <w:rsid w:val="006D2C56"/>
  </w:style>
  <w:style w:type="paragraph" w:customStyle="1" w:styleId="D2D4A88C0B0946498AFE3C010E7951FD">
    <w:name w:val="D2D4A88C0B0946498AFE3C010E7951FD"/>
    <w:rsid w:val="006D2C56"/>
  </w:style>
  <w:style w:type="paragraph" w:customStyle="1" w:styleId="C6435E050B384EF8B65B1FEBE0740F3C">
    <w:name w:val="C6435E050B384EF8B65B1FEBE0740F3C"/>
    <w:rsid w:val="006D2C56"/>
  </w:style>
  <w:style w:type="paragraph" w:customStyle="1" w:styleId="D22FCBC2024F4A92B01FC7B8C0DECE30">
    <w:name w:val="D22FCBC2024F4A92B01FC7B8C0DECE30"/>
    <w:rsid w:val="006D2C56"/>
  </w:style>
  <w:style w:type="paragraph" w:customStyle="1" w:styleId="DD31D6CB3FAC4497B7036FB6C58DFFAD">
    <w:name w:val="DD31D6CB3FAC4497B7036FB6C58DFFAD"/>
    <w:rsid w:val="006D2C56"/>
  </w:style>
  <w:style w:type="paragraph" w:customStyle="1" w:styleId="8C6D739C3CF84484ADD0B1D3AB371629">
    <w:name w:val="8C6D739C3CF84484ADD0B1D3AB371629"/>
    <w:rsid w:val="006D2C56"/>
  </w:style>
  <w:style w:type="paragraph" w:customStyle="1" w:styleId="368A5361BEEB45A3B25E5A2ABCEC4F00">
    <w:name w:val="368A5361BEEB45A3B25E5A2ABCEC4F00"/>
    <w:rsid w:val="006D2C56"/>
  </w:style>
  <w:style w:type="paragraph" w:customStyle="1" w:styleId="891603B05C37412FA5A9C51E4E8568C6">
    <w:name w:val="891603B05C37412FA5A9C51E4E8568C6"/>
    <w:rsid w:val="006D2C56"/>
  </w:style>
  <w:style w:type="paragraph" w:customStyle="1" w:styleId="DE86D4376992437DB0BE4ED743D7E493">
    <w:name w:val="DE86D4376992437DB0BE4ED743D7E493"/>
    <w:rsid w:val="006D2C56"/>
  </w:style>
  <w:style w:type="paragraph" w:customStyle="1" w:styleId="99FE5111B2664F2887D008BDEE2DF338">
    <w:name w:val="99FE5111B2664F2887D008BDEE2DF338"/>
    <w:rsid w:val="006D2C56"/>
  </w:style>
  <w:style w:type="paragraph" w:customStyle="1" w:styleId="35BCB578A8C94C0991A699272238F28A">
    <w:name w:val="35BCB578A8C94C0991A699272238F28A"/>
    <w:rsid w:val="006D2C56"/>
  </w:style>
  <w:style w:type="paragraph" w:customStyle="1" w:styleId="04142670622444D38845EDD14A59EB30">
    <w:name w:val="04142670622444D38845EDD14A59EB30"/>
    <w:rsid w:val="006D2C56"/>
  </w:style>
  <w:style w:type="paragraph" w:customStyle="1" w:styleId="60C4D7FE33364003956FEBCB4C2854B7">
    <w:name w:val="60C4D7FE33364003956FEBCB4C2854B7"/>
    <w:rsid w:val="006D2C56"/>
  </w:style>
  <w:style w:type="paragraph" w:customStyle="1" w:styleId="8E7BABF629494FC58162CD791391C21A">
    <w:name w:val="8E7BABF629494FC58162CD791391C21A"/>
    <w:rsid w:val="006D2C56"/>
  </w:style>
  <w:style w:type="paragraph" w:customStyle="1" w:styleId="26A2AF6F5E4F43D29F2D4FB83B1FC477">
    <w:name w:val="26A2AF6F5E4F43D29F2D4FB83B1FC477"/>
    <w:rsid w:val="006D2C56"/>
  </w:style>
  <w:style w:type="paragraph" w:customStyle="1" w:styleId="D6C409734B4545D98E5000DCBC4087C6">
    <w:name w:val="D6C409734B4545D98E5000DCBC4087C6"/>
    <w:rsid w:val="006D2C56"/>
  </w:style>
  <w:style w:type="paragraph" w:customStyle="1" w:styleId="7B39F2723B33494EA4A183001099F215">
    <w:name w:val="7B39F2723B33494EA4A183001099F215"/>
    <w:rsid w:val="006D2C56"/>
  </w:style>
  <w:style w:type="paragraph" w:customStyle="1" w:styleId="DD15964A92FF4F1B89FE456BEA33CB11">
    <w:name w:val="DD15964A92FF4F1B89FE456BEA33CB11"/>
    <w:rsid w:val="006D2C56"/>
  </w:style>
  <w:style w:type="paragraph" w:customStyle="1" w:styleId="C5F1FC8DB7F644D1827345310E17B023">
    <w:name w:val="C5F1FC8DB7F644D1827345310E17B023"/>
    <w:rsid w:val="006D2C56"/>
  </w:style>
  <w:style w:type="paragraph" w:customStyle="1" w:styleId="9C7379CCCBBD4C09823DD362C909E05E">
    <w:name w:val="9C7379CCCBBD4C09823DD362C909E05E"/>
    <w:rsid w:val="006D2C56"/>
  </w:style>
  <w:style w:type="paragraph" w:customStyle="1" w:styleId="2F79159F0EFF4A939F07916F50A310EC">
    <w:name w:val="2F79159F0EFF4A939F07916F50A310EC"/>
    <w:rsid w:val="006D2C56"/>
  </w:style>
  <w:style w:type="paragraph" w:customStyle="1" w:styleId="5845D7EB4894434DACF191AF47F8C89B">
    <w:name w:val="5845D7EB4894434DACF191AF47F8C89B"/>
    <w:rsid w:val="006D2C56"/>
  </w:style>
  <w:style w:type="paragraph" w:customStyle="1" w:styleId="53C333A0363841E6BDA8C28E31847172">
    <w:name w:val="53C333A0363841E6BDA8C28E31847172"/>
    <w:rsid w:val="006D2C56"/>
  </w:style>
  <w:style w:type="paragraph" w:customStyle="1" w:styleId="676B995CDB84466A9B8E76E930D8D915">
    <w:name w:val="676B995CDB84466A9B8E76E930D8D915"/>
    <w:rsid w:val="006D2C56"/>
  </w:style>
  <w:style w:type="paragraph" w:customStyle="1" w:styleId="F1222F3C9EA94B2B8E168A2E1F7A8C43">
    <w:name w:val="F1222F3C9EA94B2B8E168A2E1F7A8C43"/>
    <w:rsid w:val="006D2C56"/>
  </w:style>
  <w:style w:type="paragraph" w:customStyle="1" w:styleId="44754F4ABE31427FAA006F21DD6ACBA8">
    <w:name w:val="44754F4ABE31427FAA006F21DD6ACBA8"/>
    <w:rsid w:val="006D2C56"/>
  </w:style>
  <w:style w:type="paragraph" w:customStyle="1" w:styleId="EBB9A61E1CC6415B968008659A747A2D">
    <w:name w:val="EBB9A61E1CC6415B968008659A747A2D"/>
    <w:rsid w:val="006D2C56"/>
  </w:style>
  <w:style w:type="paragraph" w:customStyle="1" w:styleId="7B619060277146A4A79AE9FF0B175053">
    <w:name w:val="7B619060277146A4A79AE9FF0B175053"/>
    <w:rsid w:val="006D2C56"/>
  </w:style>
  <w:style w:type="paragraph" w:customStyle="1" w:styleId="F1D23A41DC6F49878B2D541F7C113980">
    <w:name w:val="F1D23A41DC6F49878B2D541F7C113980"/>
    <w:rsid w:val="006D2C56"/>
  </w:style>
  <w:style w:type="paragraph" w:customStyle="1" w:styleId="0098880CD16A43F885653B623C220D36">
    <w:name w:val="0098880CD16A43F885653B623C220D36"/>
    <w:rsid w:val="006D2C56"/>
  </w:style>
  <w:style w:type="paragraph" w:customStyle="1" w:styleId="3BED7EC8797A4B1E9E9194EE4ABDD277">
    <w:name w:val="3BED7EC8797A4B1E9E9194EE4ABDD277"/>
    <w:rsid w:val="006D2C56"/>
  </w:style>
  <w:style w:type="paragraph" w:customStyle="1" w:styleId="A348542A5BF84FF9BF35B7F21C55BDA8">
    <w:name w:val="A348542A5BF84FF9BF35B7F21C55BDA8"/>
    <w:rsid w:val="006D2C56"/>
  </w:style>
  <w:style w:type="paragraph" w:customStyle="1" w:styleId="AB0E950BF1C74F7099F24801AB661F34">
    <w:name w:val="AB0E950BF1C74F7099F24801AB661F34"/>
    <w:rsid w:val="006D2C56"/>
  </w:style>
  <w:style w:type="paragraph" w:customStyle="1" w:styleId="CAA055CEEF97489BA974F2740AA7188A">
    <w:name w:val="CAA055CEEF97489BA974F2740AA7188A"/>
    <w:rsid w:val="006D2C56"/>
  </w:style>
  <w:style w:type="paragraph" w:customStyle="1" w:styleId="E24606B6CD5849B299BD41FF5BBAAA1B">
    <w:name w:val="E24606B6CD5849B299BD41FF5BBAAA1B"/>
    <w:rsid w:val="006D2C56"/>
  </w:style>
  <w:style w:type="paragraph" w:customStyle="1" w:styleId="326B49A0289145B7A230CEE389B3823B">
    <w:name w:val="326B49A0289145B7A230CEE389B3823B"/>
    <w:rsid w:val="006D2C56"/>
  </w:style>
  <w:style w:type="paragraph" w:customStyle="1" w:styleId="2BA23AD9E05942FF871D278A3E8AC339">
    <w:name w:val="2BA23AD9E05942FF871D278A3E8AC339"/>
    <w:rsid w:val="006D2C56"/>
  </w:style>
  <w:style w:type="paragraph" w:customStyle="1" w:styleId="8E68D612E72A48EFA76EB3F42A44D7E4">
    <w:name w:val="8E68D612E72A48EFA76EB3F42A44D7E4"/>
    <w:rsid w:val="006D2C56"/>
  </w:style>
  <w:style w:type="paragraph" w:customStyle="1" w:styleId="02198E5E6A9A4273BDF5C4F043933FF4">
    <w:name w:val="02198E5E6A9A4273BDF5C4F043933FF4"/>
    <w:rsid w:val="006D2C56"/>
  </w:style>
  <w:style w:type="paragraph" w:customStyle="1" w:styleId="A361CD8752354820B3D9811F7A936758">
    <w:name w:val="A361CD8752354820B3D9811F7A936758"/>
    <w:rsid w:val="006D2C56"/>
  </w:style>
  <w:style w:type="paragraph" w:customStyle="1" w:styleId="1DB758F9EFFB421288AC25076E806F19">
    <w:name w:val="1DB758F9EFFB421288AC25076E806F19"/>
    <w:rsid w:val="006D2C56"/>
  </w:style>
  <w:style w:type="paragraph" w:customStyle="1" w:styleId="E23C6C8DBAA24D08BA2E2A53D0001CD5">
    <w:name w:val="E23C6C8DBAA24D08BA2E2A53D0001CD5"/>
    <w:rsid w:val="006D2C56"/>
  </w:style>
  <w:style w:type="paragraph" w:customStyle="1" w:styleId="9E3478D6817744E296F3F634B9B7CB9A">
    <w:name w:val="9E3478D6817744E296F3F634B9B7CB9A"/>
    <w:rsid w:val="006D2C56"/>
  </w:style>
  <w:style w:type="paragraph" w:customStyle="1" w:styleId="E4334C5CA1F64A5A9586DECEA4000D97">
    <w:name w:val="E4334C5CA1F64A5A9586DECEA4000D97"/>
    <w:rsid w:val="006D2C56"/>
  </w:style>
  <w:style w:type="paragraph" w:customStyle="1" w:styleId="6A0E3182F233491BA9DB06971B1F1BF3">
    <w:name w:val="6A0E3182F233491BA9DB06971B1F1BF3"/>
    <w:rsid w:val="006D2C56"/>
  </w:style>
  <w:style w:type="paragraph" w:customStyle="1" w:styleId="C41F6D7DA601428C81F917756282EB99">
    <w:name w:val="C41F6D7DA601428C81F917756282EB99"/>
    <w:rsid w:val="006D2C56"/>
  </w:style>
  <w:style w:type="paragraph" w:customStyle="1" w:styleId="CB9DF4E4F078474598CFC1B1F65FEA9D">
    <w:name w:val="CB9DF4E4F078474598CFC1B1F65FEA9D"/>
    <w:rsid w:val="006D2C56"/>
  </w:style>
  <w:style w:type="paragraph" w:customStyle="1" w:styleId="8534BB389F2B46BEB994BE5CCDBC7220">
    <w:name w:val="8534BB389F2B46BEB994BE5CCDBC7220"/>
    <w:rsid w:val="006D2C56"/>
  </w:style>
  <w:style w:type="paragraph" w:customStyle="1" w:styleId="85CBE0DA7BB2403B875ED1F883793F98">
    <w:name w:val="85CBE0DA7BB2403B875ED1F883793F98"/>
    <w:rsid w:val="006D2C56"/>
  </w:style>
  <w:style w:type="paragraph" w:customStyle="1" w:styleId="C6A2B98A75CE49BE9F4D5FC7995391DB">
    <w:name w:val="C6A2B98A75CE49BE9F4D5FC7995391DB"/>
    <w:rsid w:val="006D2C56"/>
  </w:style>
  <w:style w:type="paragraph" w:customStyle="1" w:styleId="66081FE9996143AAA4D59DCF670C21B5">
    <w:name w:val="66081FE9996143AAA4D59DCF670C21B5"/>
    <w:rsid w:val="006D2C56"/>
  </w:style>
  <w:style w:type="paragraph" w:customStyle="1" w:styleId="9FAE1C60C27F46E59E1F5A860497C0F8">
    <w:name w:val="9FAE1C60C27F46E59E1F5A860497C0F8"/>
    <w:rsid w:val="006D2C56"/>
  </w:style>
  <w:style w:type="paragraph" w:customStyle="1" w:styleId="AB8DA97ED9584D778FEE1982F1C5809E">
    <w:name w:val="AB8DA97ED9584D778FEE1982F1C5809E"/>
    <w:rsid w:val="006D2C56"/>
  </w:style>
  <w:style w:type="paragraph" w:customStyle="1" w:styleId="3A45AC4303B64028AC09D7D0DCA64EA7">
    <w:name w:val="3A45AC4303B64028AC09D7D0DCA64EA7"/>
    <w:rsid w:val="006D2C56"/>
  </w:style>
  <w:style w:type="paragraph" w:customStyle="1" w:styleId="D9E770489DBF43CE93F7C73980116E62">
    <w:name w:val="D9E770489DBF43CE93F7C73980116E62"/>
    <w:rsid w:val="006D2C56"/>
  </w:style>
  <w:style w:type="paragraph" w:customStyle="1" w:styleId="EC2795B595F447FBA9AC125B0AC99751">
    <w:name w:val="EC2795B595F447FBA9AC125B0AC99751"/>
    <w:rsid w:val="006D2C56"/>
  </w:style>
  <w:style w:type="paragraph" w:customStyle="1" w:styleId="0943F704AE984D5D94C1DF5CD0E3B842">
    <w:name w:val="0943F704AE984D5D94C1DF5CD0E3B842"/>
    <w:rsid w:val="006D2C56"/>
  </w:style>
  <w:style w:type="paragraph" w:customStyle="1" w:styleId="0A431C5D56E949CDBC28CFD32001C2C8">
    <w:name w:val="0A431C5D56E949CDBC28CFD32001C2C8"/>
    <w:rsid w:val="006D2C56"/>
  </w:style>
  <w:style w:type="paragraph" w:customStyle="1" w:styleId="E397D93867AA43B6B361532C1584516C">
    <w:name w:val="E397D93867AA43B6B361532C1584516C"/>
    <w:rsid w:val="006D2C56"/>
  </w:style>
  <w:style w:type="paragraph" w:customStyle="1" w:styleId="1E4E2867A31D40F98EB9826100B64B12">
    <w:name w:val="1E4E2867A31D40F98EB9826100B64B12"/>
    <w:rsid w:val="006D2C56"/>
  </w:style>
  <w:style w:type="paragraph" w:customStyle="1" w:styleId="715651379588428CA4A5F4C299E3B06E">
    <w:name w:val="715651379588428CA4A5F4C299E3B06E"/>
    <w:rsid w:val="006D2C56"/>
  </w:style>
  <w:style w:type="paragraph" w:customStyle="1" w:styleId="7D3C798233F74492B400DE07B5C759AF">
    <w:name w:val="7D3C798233F74492B400DE07B5C759AF"/>
    <w:rsid w:val="006D2C56"/>
  </w:style>
  <w:style w:type="paragraph" w:customStyle="1" w:styleId="0200241FBADE48A3B2DEBFE1FE1FCDA0">
    <w:name w:val="0200241FBADE48A3B2DEBFE1FE1FCDA0"/>
    <w:rsid w:val="006D2C56"/>
  </w:style>
  <w:style w:type="paragraph" w:customStyle="1" w:styleId="D6198FE54AEB40258F5F147401A3E0F1">
    <w:name w:val="D6198FE54AEB40258F5F147401A3E0F1"/>
    <w:rsid w:val="006D2C56"/>
  </w:style>
  <w:style w:type="paragraph" w:customStyle="1" w:styleId="9EAA7399F8E64630AF02DC7F01C936E2">
    <w:name w:val="9EAA7399F8E64630AF02DC7F01C936E2"/>
    <w:rsid w:val="006D2C56"/>
  </w:style>
  <w:style w:type="paragraph" w:customStyle="1" w:styleId="CF94DC7AD934442AAFDE4D0A984F9AFF">
    <w:name w:val="CF94DC7AD934442AAFDE4D0A984F9AFF"/>
    <w:rsid w:val="006D2C56"/>
  </w:style>
  <w:style w:type="paragraph" w:customStyle="1" w:styleId="64883216D77D45F791A39214C2945FDC">
    <w:name w:val="64883216D77D45F791A39214C2945FDC"/>
    <w:rsid w:val="006D2C56"/>
  </w:style>
  <w:style w:type="paragraph" w:customStyle="1" w:styleId="98B32B457D0D4571AC7A6D3170AD078A">
    <w:name w:val="98B32B457D0D4571AC7A6D3170AD078A"/>
    <w:rsid w:val="006D2C56"/>
  </w:style>
  <w:style w:type="paragraph" w:customStyle="1" w:styleId="657C19AD11CC4A5DA10BDD43ACD02955">
    <w:name w:val="657C19AD11CC4A5DA10BDD43ACD02955"/>
    <w:rsid w:val="006D2C56"/>
  </w:style>
  <w:style w:type="paragraph" w:customStyle="1" w:styleId="C544E5FB7F1B48118A3679F9FD6C7D34">
    <w:name w:val="C544E5FB7F1B48118A3679F9FD6C7D34"/>
    <w:rsid w:val="006D2C56"/>
  </w:style>
  <w:style w:type="paragraph" w:customStyle="1" w:styleId="44114F4CCE7D4E8EABCB4991CFBEC52E">
    <w:name w:val="44114F4CCE7D4E8EABCB4991CFBEC52E"/>
    <w:rsid w:val="006D2C56"/>
  </w:style>
  <w:style w:type="paragraph" w:customStyle="1" w:styleId="F9FA61E982E14FBAB61D1D6F6497FFD3">
    <w:name w:val="F9FA61E982E14FBAB61D1D6F6497FFD3"/>
    <w:rsid w:val="006D2C56"/>
  </w:style>
  <w:style w:type="paragraph" w:customStyle="1" w:styleId="B251EE2C0CD247619E18EAD5A4B8D974">
    <w:name w:val="B251EE2C0CD247619E18EAD5A4B8D974"/>
    <w:rsid w:val="006D2C56"/>
  </w:style>
  <w:style w:type="paragraph" w:customStyle="1" w:styleId="72BFA99CBE8E4A3CAF25E24F32FC4EEA">
    <w:name w:val="72BFA99CBE8E4A3CAF25E24F32FC4EEA"/>
    <w:rsid w:val="006D2C56"/>
  </w:style>
  <w:style w:type="paragraph" w:customStyle="1" w:styleId="DF21B320742041179F22A3C2C7B5AFB8">
    <w:name w:val="DF21B320742041179F22A3C2C7B5AFB8"/>
    <w:rsid w:val="006D2C56"/>
  </w:style>
  <w:style w:type="paragraph" w:customStyle="1" w:styleId="585F3A8CAF274D3CA84DA05DB985730F">
    <w:name w:val="585F3A8CAF274D3CA84DA05DB985730F"/>
    <w:rsid w:val="006D2C56"/>
  </w:style>
  <w:style w:type="paragraph" w:customStyle="1" w:styleId="B3A2BD3C53AB4F03AAAA68826FAF4241">
    <w:name w:val="B3A2BD3C53AB4F03AAAA68826FAF4241"/>
    <w:rsid w:val="006D2C56"/>
  </w:style>
  <w:style w:type="paragraph" w:customStyle="1" w:styleId="D5796B5ADB6048A38AC786D5EA8AD906">
    <w:name w:val="D5796B5ADB6048A38AC786D5EA8AD906"/>
    <w:rsid w:val="006D2C56"/>
  </w:style>
  <w:style w:type="paragraph" w:customStyle="1" w:styleId="18BFF74A47214E45A87B59ED18FFC4D1">
    <w:name w:val="18BFF74A47214E45A87B59ED18FFC4D1"/>
    <w:rsid w:val="006D2C56"/>
  </w:style>
  <w:style w:type="paragraph" w:customStyle="1" w:styleId="372BE9969ED04172BECC705E9ABD4D2C">
    <w:name w:val="372BE9969ED04172BECC705E9ABD4D2C"/>
    <w:rsid w:val="006D2C56"/>
  </w:style>
  <w:style w:type="paragraph" w:customStyle="1" w:styleId="A228E9A5D57741E4883A90EE8A3C6223">
    <w:name w:val="A228E9A5D57741E4883A90EE8A3C6223"/>
    <w:rsid w:val="006D2C56"/>
  </w:style>
  <w:style w:type="paragraph" w:customStyle="1" w:styleId="DC83A59C690F4F75A4B03A76E656D20D">
    <w:name w:val="DC83A59C690F4F75A4B03A76E656D20D"/>
    <w:rsid w:val="006D2C56"/>
  </w:style>
  <w:style w:type="paragraph" w:customStyle="1" w:styleId="68C7F3683FE74806AE70CD7FDE06F26B">
    <w:name w:val="68C7F3683FE74806AE70CD7FDE06F26B"/>
    <w:rsid w:val="006D2C56"/>
  </w:style>
  <w:style w:type="paragraph" w:customStyle="1" w:styleId="92FD96D7B6114AFFB0456E366890FB02">
    <w:name w:val="92FD96D7B6114AFFB0456E366890FB02"/>
    <w:rsid w:val="006D2C56"/>
  </w:style>
  <w:style w:type="paragraph" w:customStyle="1" w:styleId="FB31C263F72340E5905D0073CC19AFAD">
    <w:name w:val="FB31C263F72340E5905D0073CC19AFAD"/>
    <w:rsid w:val="006D2C56"/>
  </w:style>
  <w:style w:type="paragraph" w:customStyle="1" w:styleId="903B0389CEC14E93BEB3B45650986AF7">
    <w:name w:val="903B0389CEC14E93BEB3B45650986AF7"/>
    <w:rsid w:val="006D2C56"/>
  </w:style>
  <w:style w:type="paragraph" w:customStyle="1" w:styleId="EFBAEB4C2E884B98A0F82E0BC37B4704">
    <w:name w:val="EFBAEB4C2E884B98A0F82E0BC37B4704"/>
    <w:rsid w:val="006D2C56"/>
  </w:style>
  <w:style w:type="paragraph" w:customStyle="1" w:styleId="1C8D59F56EEE4A27A826A69CAD37A26C">
    <w:name w:val="1C8D59F56EEE4A27A826A69CAD37A26C"/>
    <w:rsid w:val="006D2C56"/>
  </w:style>
  <w:style w:type="paragraph" w:customStyle="1" w:styleId="628F869290154C65AA30B61ABA0FD29C">
    <w:name w:val="628F869290154C65AA30B61ABA0FD29C"/>
    <w:rsid w:val="006D2C56"/>
  </w:style>
  <w:style w:type="paragraph" w:customStyle="1" w:styleId="BC9786A7BA394637BF8C5D180D88CE4B">
    <w:name w:val="BC9786A7BA394637BF8C5D180D88CE4B"/>
    <w:rsid w:val="006D2C56"/>
  </w:style>
  <w:style w:type="paragraph" w:customStyle="1" w:styleId="74D19AD343A74B2F9901A83BF2D037F4">
    <w:name w:val="74D19AD343A74B2F9901A83BF2D037F4"/>
    <w:rsid w:val="006D2C56"/>
  </w:style>
  <w:style w:type="paragraph" w:customStyle="1" w:styleId="5227A5C65F304E0A95200E0A4B4038F7">
    <w:name w:val="5227A5C65F304E0A95200E0A4B4038F7"/>
    <w:rsid w:val="006D2C56"/>
  </w:style>
  <w:style w:type="paragraph" w:customStyle="1" w:styleId="D6E6EC7740A34D9EBBE90C48674A2C45">
    <w:name w:val="D6E6EC7740A34D9EBBE90C48674A2C45"/>
    <w:rsid w:val="006D2C56"/>
  </w:style>
  <w:style w:type="paragraph" w:customStyle="1" w:styleId="715E1F754CB346678DFB58C5D3916409">
    <w:name w:val="715E1F754CB346678DFB58C5D3916409"/>
    <w:rsid w:val="006D2C56"/>
  </w:style>
  <w:style w:type="paragraph" w:customStyle="1" w:styleId="961995F9B2BE4542B1C28A438E6483A5">
    <w:name w:val="961995F9B2BE4542B1C28A438E6483A5"/>
    <w:rsid w:val="006D2C56"/>
  </w:style>
  <w:style w:type="paragraph" w:customStyle="1" w:styleId="2CB6EA33EAC6476091583203E612E198">
    <w:name w:val="2CB6EA33EAC6476091583203E612E198"/>
    <w:rsid w:val="006D2C56"/>
  </w:style>
  <w:style w:type="paragraph" w:customStyle="1" w:styleId="C506AE8B1199407DA6E7312F103018E5">
    <w:name w:val="C506AE8B1199407DA6E7312F103018E5"/>
    <w:rsid w:val="006D2C56"/>
  </w:style>
  <w:style w:type="paragraph" w:customStyle="1" w:styleId="30C0B6F6DCC74348806D97B606F8405A">
    <w:name w:val="30C0B6F6DCC74348806D97B606F8405A"/>
    <w:rsid w:val="006D2C56"/>
  </w:style>
  <w:style w:type="paragraph" w:customStyle="1" w:styleId="D107EED38FC4465CBD2B1D7174897F59">
    <w:name w:val="D107EED38FC4465CBD2B1D7174897F59"/>
    <w:rsid w:val="006D2C56"/>
  </w:style>
  <w:style w:type="paragraph" w:customStyle="1" w:styleId="147C52D7E2CA41B4B71B4546A95DD3B0">
    <w:name w:val="147C52D7E2CA41B4B71B4546A95DD3B0"/>
    <w:rsid w:val="006D2C56"/>
  </w:style>
  <w:style w:type="paragraph" w:customStyle="1" w:styleId="9AC6F72889434562A0F34C18D6B92CDD">
    <w:name w:val="9AC6F72889434562A0F34C18D6B92CDD"/>
    <w:rsid w:val="006D2C56"/>
  </w:style>
  <w:style w:type="paragraph" w:customStyle="1" w:styleId="640DE73967644595B1DF807B87208E7F">
    <w:name w:val="640DE73967644595B1DF807B87208E7F"/>
    <w:rsid w:val="006D2C56"/>
  </w:style>
  <w:style w:type="paragraph" w:customStyle="1" w:styleId="877188FB21674D49913B61865B168C36">
    <w:name w:val="877188FB21674D49913B61865B168C36"/>
    <w:rsid w:val="006D2C56"/>
  </w:style>
  <w:style w:type="paragraph" w:customStyle="1" w:styleId="08194B81669B41BCB046A037C58785E5">
    <w:name w:val="08194B81669B41BCB046A037C58785E5"/>
    <w:rsid w:val="006D2C56"/>
  </w:style>
  <w:style w:type="paragraph" w:customStyle="1" w:styleId="6DE05492FBAB454BBA4DCAF8A68661D7">
    <w:name w:val="6DE05492FBAB454BBA4DCAF8A68661D7"/>
    <w:rsid w:val="006D2C56"/>
  </w:style>
  <w:style w:type="paragraph" w:customStyle="1" w:styleId="096274F592FE4F7280ED0F3C079AEDE1">
    <w:name w:val="096274F592FE4F7280ED0F3C079AEDE1"/>
    <w:rsid w:val="006D2C56"/>
  </w:style>
  <w:style w:type="paragraph" w:customStyle="1" w:styleId="6B3C69A5F28448299F46683ABEA93E6A">
    <w:name w:val="6B3C69A5F28448299F46683ABEA93E6A"/>
    <w:rsid w:val="006D2C56"/>
  </w:style>
  <w:style w:type="paragraph" w:customStyle="1" w:styleId="CB41963783C14F81A84541FEF0EBF3C2">
    <w:name w:val="CB41963783C14F81A84541FEF0EBF3C2"/>
    <w:rsid w:val="006D2C56"/>
  </w:style>
  <w:style w:type="paragraph" w:customStyle="1" w:styleId="2F2E3E88CFEB4B2BB30D641E5FECA1F1">
    <w:name w:val="2F2E3E88CFEB4B2BB30D641E5FECA1F1"/>
    <w:rsid w:val="006D2C56"/>
  </w:style>
  <w:style w:type="paragraph" w:customStyle="1" w:styleId="4205E4BED6054A4F9194B4118F910923">
    <w:name w:val="4205E4BED6054A4F9194B4118F910923"/>
    <w:rsid w:val="006D2C56"/>
  </w:style>
  <w:style w:type="paragraph" w:customStyle="1" w:styleId="344B80EC345C46539219FE76FD901ED8">
    <w:name w:val="344B80EC345C46539219FE76FD901ED8"/>
    <w:rsid w:val="006D2C56"/>
  </w:style>
  <w:style w:type="paragraph" w:customStyle="1" w:styleId="C8E24D5831E54071A2B1649C25A95700">
    <w:name w:val="C8E24D5831E54071A2B1649C25A95700"/>
    <w:rsid w:val="006D2C56"/>
  </w:style>
  <w:style w:type="paragraph" w:customStyle="1" w:styleId="F2E1C72EF8DD47979010893D2B16A082">
    <w:name w:val="F2E1C72EF8DD47979010893D2B16A082"/>
    <w:rsid w:val="006D2C56"/>
  </w:style>
  <w:style w:type="paragraph" w:customStyle="1" w:styleId="6F622BE09639401BAB982C416C23664C">
    <w:name w:val="6F622BE09639401BAB982C416C23664C"/>
    <w:rsid w:val="006D2C56"/>
  </w:style>
  <w:style w:type="paragraph" w:customStyle="1" w:styleId="C2E930D2AA6E4C79B672645EE1C202EF">
    <w:name w:val="C2E930D2AA6E4C79B672645EE1C202EF"/>
    <w:rsid w:val="006D2C56"/>
  </w:style>
  <w:style w:type="paragraph" w:customStyle="1" w:styleId="28CA073B668F42A98B2DC8844D071869">
    <w:name w:val="28CA073B668F42A98B2DC8844D071869"/>
    <w:rsid w:val="006D2C56"/>
  </w:style>
  <w:style w:type="paragraph" w:customStyle="1" w:styleId="2CB15B14096E4934962B65725CE23200">
    <w:name w:val="2CB15B14096E4934962B65725CE23200"/>
    <w:rsid w:val="006D2C56"/>
  </w:style>
  <w:style w:type="paragraph" w:customStyle="1" w:styleId="18D7053D50914671B4E43BFAFFB3CD67">
    <w:name w:val="18D7053D50914671B4E43BFAFFB3CD67"/>
    <w:rsid w:val="006D2C56"/>
  </w:style>
  <w:style w:type="paragraph" w:customStyle="1" w:styleId="A798E0123DE849EAAD494EABB11D6986">
    <w:name w:val="A798E0123DE849EAAD494EABB11D6986"/>
    <w:rsid w:val="006D2C56"/>
  </w:style>
  <w:style w:type="paragraph" w:customStyle="1" w:styleId="BB8B87E8563249378218D141BDDA9BEB">
    <w:name w:val="BB8B87E8563249378218D141BDDA9BEB"/>
    <w:rsid w:val="006D2C56"/>
  </w:style>
  <w:style w:type="paragraph" w:customStyle="1" w:styleId="AAE4BD8B2AFE4042B3227C2114263079">
    <w:name w:val="AAE4BD8B2AFE4042B3227C2114263079"/>
    <w:rsid w:val="006D2C56"/>
  </w:style>
  <w:style w:type="paragraph" w:customStyle="1" w:styleId="C354DE4046E14CD9BBE76BD1F18C6E41">
    <w:name w:val="C354DE4046E14CD9BBE76BD1F18C6E41"/>
    <w:rsid w:val="006D2C56"/>
  </w:style>
  <w:style w:type="paragraph" w:customStyle="1" w:styleId="FBFA96D8F6964AA19F13F1BDA26D227B">
    <w:name w:val="FBFA96D8F6964AA19F13F1BDA26D227B"/>
    <w:rsid w:val="006D2C56"/>
  </w:style>
  <w:style w:type="paragraph" w:customStyle="1" w:styleId="5FF36798EA204CE8B9E7F50CAF0A5108">
    <w:name w:val="5FF36798EA204CE8B9E7F50CAF0A5108"/>
    <w:rsid w:val="006D2C56"/>
  </w:style>
  <w:style w:type="paragraph" w:customStyle="1" w:styleId="A2EB2686ADC24C94A8B6A1CE2DF9D1F2">
    <w:name w:val="A2EB2686ADC24C94A8B6A1CE2DF9D1F2"/>
    <w:rsid w:val="006D2C56"/>
  </w:style>
  <w:style w:type="paragraph" w:customStyle="1" w:styleId="55AADCCE4D2B4D9DA9C5AE3702C2D576">
    <w:name w:val="55AADCCE4D2B4D9DA9C5AE3702C2D576"/>
    <w:rsid w:val="006D2C56"/>
  </w:style>
  <w:style w:type="paragraph" w:customStyle="1" w:styleId="8FB195B79FBD42DA8601E1147D108842">
    <w:name w:val="8FB195B79FBD42DA8601E1147D108842"/>
    <w:rsid w:val="006D2C56"/>
  </w:style>
  <w:style w:type="paragraph" w:customStyle="1" w:styleId="9F4DF59C52B64493B77502842BFD3202">
    <w:name w:val="9F4DF59C52B64493B77502842BFD3202"/>
    <w:rsid w:val="006D2C56"/>
  </w:style>
  <w:style w:type="paragraph" w:customStyle="1" w:styleId="49145D9441264BFDAD3A6F89397BC595">
    <w:name w:val="49145D9441264BFDAD3A6F89397BC595"/>
    <w:rsid w:val="006D2C56"/>
  </w:style>
  <w:style w:type="paragraph" w:customStyle="1" w:styleId="37F7F4900FBF4B8C9C57386C4023D2C2">
    <w:name w:val="37F7F4900FBF4B8C9C57386C4023D2C2"/>
    <w:rsid w:val="006D2C56"/>
  </w:style>
  <w:style w:type="paragraph" w:customStyle="1" w:styleId="D65062E886AA4350B2435EBBB95934DE">
    <w:name w:val="D65062E886AA4350B2435EBBB95934DE"/>
    <w:rsid w:val="006D2C56"/>
  </w:style>
  <w:style w:type="paragraph" w:customStyle="1" w:styleId="3D1A42C4AAC24957BE41B56295B1FA51">
    <w:name w:val="3D1A42C4AAC24957BE41B56295B1FA51"/>
    <w:rsid w:val="006D2C56"/>
  </w:style>
  <w:style w:type="paragraph" w:customStyle="1" w:styleId="59B68CDDAF404BF5AB0C60108ED26FDB">
    <w:name w:val="59B68CDDAF404BF5AB0C60108ED26FDB"/>
    <w:rsid w:val="006D2C56"/>
  </w:style>
  <w:style w:type="paragraph" w:customStyle="1" w:styleId="51F0A6B4AAA84D879233612BC0EC3877">
    <w:name w:val="51F0A6B4AAA84D879233612BC0EC3877"/>
    <w:rsid w:val="006D2C56"/>
  </w:style>
  <w:style w:type="paragraph" w:customStyle="1" w:styleId="454077A8CD194354A7F40BA5BFF20578">
    <w:name w:val="454077A8CD194354A7F40BA5BFF20578"/>
    <w:rsid w:val="006D2C56"/>
  </w:style>
  <w:style w:type="paragraph" w:customStyle="1" w:styleId="CFDCDB32CD8B4F2E842C4FA78FF6D5A1">
    <w:name w:val="CFDCDB32CD8B4F2E842C4FA78FF6D5A1"/>
    <w:rsid w:val="006D2C56"/>
  </w:style>
  <w:style w:type="paragraph" w:customStyle="1" w:styleId="7787BBEDE86849B7BE1795C696B478A9">
    <w:name w:val="7787BBEDE86849B7BE1795C696B478A9"/>
    <w:rsid w:val="006D2C56"/>
  </w:style>
  <w:style w:type="paragraph" w:customStyle="1" w:styleId="6B0B1DD012924F5CA2E0AF08FC6E3E43">
    <w:name w:val="6B0B1DD012924F5CA2E0AF08FC6E3E43"/>
    <w:rsid w:val="006D2C56"/>
  </w:style>
  <w:style w:type="paragraph" w:customStyle="1" w:styleId="24F1B6EBAF844A7894152CF28C6AFB0F">
    <w:name w:val="24F1B6EBAF844A7894152CF28C6AFB0F"/>
    <w:rsid w:val="006D2C56"/>
  </w:style>
  <w:style w:type="paragraph" w:customStyle="1" w:styleId="EBFEAB79121E4AA7A1AA0B6433A68BF6">
    <w:name w:val="EBFEAB79121E4AA7A1AA0B6433A68BF6"/>
    <w:rsid w:val="006D2C56"/>
  </w:style>
  <w:style w:type="paragraph" w:customStyle="1" w:styleId="3412A659F79C4CB3974BFD402B48AFEA">
    <w:name w:val="3412A659F79C4CB3974BFD402B48AFEA"/>
    <w:rsid w:val="006D2C56"/>
  </w:style>
  <w:style w:type="paragraph" w:customStyle="1" w:styleId="AA0ACCACD1BF40E1A7C1DB37E7BA559A">
    <w:name w:val="AA0ACCACD1BF40E1A7C1DB37E7BA559A"/>
    <w:rsid w:val="006D2C56"/>
  </w:style>
  <w:style w:type="paragraph" w:customStyle="1" w:styleId="E04072C7C8004816849F73CD890EB27D">
    <w:name w:val="E04072C7C8004816849F73CD890EB27D"/>
    <w:rsid w:val="006D2C56"/>
  </w:style>
  <w:style w:type="paragraph" w:customStyle="1" w:styleId="F1727C915173424F83F7C5EBF2BF052E">
    <w:name w:val="F1727C915173424F83F7C5EBF2BF052E"/>
    <w:rsid w:val="006D2C56"/>
  </w:style>
  <w:style w:type="paragraph" w:customStyle="1" w:styleId="BB39B9960C3D4120AC3247B8C3BE1DF7">
    <w:name w:val="BB39B9960C3D4120AC3247B8C3BE1DF7"/>
    <w:rsid w:val="006D2C56"/>
  </w:style>
  <w:style w:type="paragraph" w:customStyle="1" w:styleId="D1750FEDD03541C4981EA5C5D81B5E14">
    <w:name w:val="D1750FEDD03541C4981EA5C5D81B5E14"/>
    <w:rsid w:val="006D2C56"/>
  </w:style>
  <w:style w:type="paragraph" w:customStyle="1" w:styleId="A37F8E1CC8BF49EB9BEFFC3CF1FE529F">
    <w:name w:val="A37F8E1CC8BF49EB9BEFFC3CF1FE529F"/>
    <w:rsid w:val="006D2C56"/>
  </w:style>
  <w:style w:type="paragraph" w:customStyle="1" w:styleId="6084D5E889D940708A5340626CD1309B">
    <w:name w:val="6084D5E889D940708A5340626CD1309B"/>
    <w:rsid w:val="006D2C56"/>
  </w:style>
  <w:style w:type="paragraph" w:customStyle="1" w:styleId="FB1DB70F03D34A2F89B169F386E29349">
    <w:name w:val="FB1DB70F03D34A2F89B169F386E29349"/>
    <w:rsid w:val="006D2C56"/>
  </w:style>
  <w:style w:type="paragraph" w:customStyle="1" w:styleId="092F0271A5B9475AB2DD988C76D57394">
    <w:name w:val="092F0271A5B9475AB2DD988C76D57394"/>
    <w:rsid w:val="006D2C56"/>
  </w:style>
  <w:style w:type="paragraph" w:customStyle="1" w:styleId="0063163ADDCA42E7B5085CD1CEB3B66D">
    <w:name w:val="0063163ADDCA42E7B5085CD1CEB3B66D"/>
    <w:rsid w:val="006D2C56"/>
  </w:style>
  <w:style w:type="paragraph" w:customStyle="1" w:styleId="648592C4F5694A0FBC0A729DF3412570">
    <w:name w:val="648592C4F5694A0FBC0A729DF3412570"/>
    <w:rsid w:val="006D2C56"/>
  </w:style>
  <w:style w:type="paragraph" w:customStyle="1" w:styleId="CFD3AD9A6D784200B2337F43DBD3553F">
    <w:name w:val="CFD3AD9A6D784200B2337F43DBD3553F"/>
    <w:rsid w:val="006D2C56"/>
  </w:style>
  <w:style w:type="paragraph" w:customStyle="1" w:styleId="D4D7173FC77C429B92C2F73613F0F973">
    <w:name w:val="D4D7173FC77C429B92C2F73613F0F973"/>
    <w:rsid w:val="006D2C56"/>
  </w:style>
  <w:style w:type="paragraph" w:customStyle="1" w:styleId="7A7B9E13ECD342419767E6DF722E7CB7">
    <w:name w:val="7A7B9E13ECD342419767E6DF722E7CB7"/>
    <w:rsid w:val="006D2C56"/>
  </w:style>
  <w:style w:type="paragraph" w:customStyle="1" w:styleId="2CC156B3895A4AE4B5573B4AD89262B6">
    <w:name w:val="2CC156B3895A4AE4B5573B4AD89262B6"/>
    <w:rsid w:val="006D2C56"/>
  </w:style>
  <w:style w:type="paragraph" w:customStyle="1" w:styleId="EF635049E1F54EB58CE0742B0688CAEE">
    <w:name w:val="EF635049E1F54EB58CE0742B0688CAEE"/>
    <w:rsid w:val="006D2C56"/>
  </w:style>
  <w:style w:type="paragraph" w:customStyle="1" w:styleId="EFC2524EB7F04F5FA5EFF0BDE0D42251">
    <w:name w:val="EFC2524EB7F04F5FA5EFF0BDE0D42251"/>
    <w:rsid w:val="006D2C56"/>
  </w:style>
  <w:style w:type="paragraph" w:customStyle="1" w:styleId="99F54548EF454094996AA346709EDC93">
    <w:name w:val="99F54548EF454094996AA346709EDC93"/>
    <w:rsid w:val="006D2C56"/>
  </w:style>
  <w:style w:type="paragraph" w:customStyle="1" w:styleId="CE724C957F9F44BCBAECD34693F28EF4">
    <w:name w:val="CE724C957F9F44BCBAECD34693F28EF4"/>
    <w:rsid w:val="006D2C56"/>
  </w:style>
  <w:style w:type="paragraph" w:customStyle="1" w:styleId="29A357FFD1104171B59B911AC270E7F5">
    <w:name w:val="29A357FFD1104171B59B911AC270E7F5"/>
    <w:rsid w:val="006D2C56"/>
  </w:style>
  <w:style w:type="paragraph" w:customStyle="1" w:styleId="C7E4613DBB564D108878F9B29C6AFC6C">
    <w:name w:val="C7E4613DBB564D108878F9B29C6AFC6C"/>
    <w:rsid w:val="006D2C56"/>
  </w:style>
  <w:style w:type="paragraph" w:customStyle="1" w:styleId="8C233F95D6A54EAE9B3A13711E6CADD4">
    <w:name w:val="8C233F95D6A54EAE9B3A13711E6CADD4"/>
    <w:rsid w:val="006D2C56"/>
  </w:style>
  <w:style w:type="paragraph" w:customStyle="1" w:styleId="23722B8C58504F7182EE5AAA88C36DF6">
    <w:name w:val="23722B8C58504F7182EE5AAA88C36DF6"/>
    <w:rsid w:val="006D2C56"/>
  </w:style>
  <w:style w:type="paragraph" w:customStyle="1" w:styleId="B85238FBAFB640FDA71633AA2E07FDC0">
    <w:name w:val="B85238FBAFB640FDA71633AA2E07FDC0"/>
    <w:rsid w:val="006D2C56"/>
  </w:style>
  <w:style w:type="paragraph" w:customStyle="1" w:styleId="54F3444B0D52401EAF8C8D2997E37F86">
    <w:name w:val="54F3444B0D52401EAF8C8D2997E37F86"/>
    <w:rsid w:val="006D2C56"/>
  </w:style>
  <w:style w:type="paragraph" w:customStyle="1" w:styleId="3A754482816846DD86A9F1FAD4F2710F">
    <w:name w:val="3A754482816846DD86A9F1FAD4F2710F"/>
    <w:rsid w:val="006D2C56"/>
  </w:style>
  <w:style w:type="paragraph" w:customStyle="1" w:styleId="A43650C936BF4BA3B8ACCE86176AA7A9">
    <w:name w:val="A43650C936BF4BA3B8ACCE86176AA7A9"/>
    <w:rsid w:val="006D2C56"/>
  </w:style>
  <w:style w:type="paragraph" w:customStyle="1" w:styleId="0A27FDF9ABFB46539BA1458DF2A6BE4A">
    <w:name w:val="0A27FDF9ABFB46539BA1458DF2A6BE4A"/>
    <w:rsid w:val="006D2C56"/>
  </w:style>
  <w:style w:type="paragraph" w:customStyle="1" w:styleId="E07661BAA70E4963AA7AFA33D57293D1">
    <w:name w:val="E07661BAA70E4963AA7AFA33D57293D1"/>
    <w:rsid w:val="006D2C56"/>
  </w:style>
  <w:style w:type="paragraph" w:customStyle="1" w:styleId="10922EDE32D24798A36E27CDA4EAEAF5">
    <w:name w:val="10922EDE32D24798A36E27CDA4EAEAF5"/>
    <w:rsid w:val="006D2C56"/>
  </w:style>
  <w:style w:type="paragraph" w:customStyle="1" w:styleId="B7DF25E2BBF34849BE2CBF78AAB3A4CA">
    <w:name w:val="B7DF25E2BBF34849BE2CBF78AAB3A4CA"/>
    <w:rsid w:val="006D2C56"/>
  </w:style>
  <w:style w:type="paragraph" w:customStyle="1" w:styleId="507BED8B848B402497070743348975BB">
    <w:name w:val="507BED8B848B402497070743348975BB"/>
    <w:rsid w:val="006D2C56"/>
  </w:style>
  <w:style w:type="paragraph" w:customStyle="1" w:styleId="DCE43ABA626D4EB7854080C177CC5FCC">
    <w:name w:val="DCE43ABA626D4EB7854080C177CC5FCC"/>
    <w:rsid w:val="006D2C56"/>
  </w:style>
  <w:style w:type="paragraph" w:customStyle="1" w:styleId="712C86EAD03B40F0868FC29A74E85B72">
    <w:name w:val="712C86EAD03B40F0868FC29A74E85B72"/>
    <w:rsid w:val="006D2C56"/>
  </w:style>
  <w:style w:type="paragraph" w:customStyle="1" w:styleId="89930F6B104042E1957FB5C2CDB2BE1D">
    <w:name w:val="89930F6B104042E1957FB5C2CDB2BE1D"/>
    <w:rsid w:val="006D2C56"/>
  </w:style>
  <w:style w:type="paragraph" w:customStyle="1" w:styleId="4E6FED450407454DB1CABE5C8BFB5736">
    <w:name w:val="4E6FED450407454DB1CABE5C8BFB5736"/>
    <w:rsid w:val="006D2C56"/>
  </w:style>
  <w:style w:type="paragraph" w:customStyle="1" w:styleId="DC11995AA31A4577B03FD7880F923900">
    <w:name w:val="DC11995AA31A4577B03FD7880F923900"/>
    <w:rsid w:val="006D2C56"/>
  </w:style>
  <w:style w:type="paragraph" w:customStyle="1" w:styleId="E6CD820456C049DD88F9B99C32D7B26B">
    <w:name w:val="E6CD820456C049DD88F9B99C32D7B26B"/>
    <w:rsid w:val="006D2C56"/>
  </w:style>
  <w:style w:type="paragraph" w:customStyle="1" w:styleId="7955515720F946E7AA5EB9A9A85178CC">
    <w:name w:val="7955515720F946E7AA5EB9A9A85178CC"/>
    <w:rsid w:val="006D2C56"/>
  </w:style>
  <w:style w:type="paragraph" w:customStyle="1" w:styleId="52A2D415597544B79B1A9141883888C0">
    <w:name w:val="52A2D415597544B79B1A9141883888C0"/>
    <w:rsid w:val="006D2C56"/>
  </w:style>
  <w:style w:type="paragraph" w:customStyle="1" w:styleId="BB6B81BBD9A0483D90F5235DF16C5B72">
    <w:name w:val="BB6B81BBD9A0483D90F5235DF16C5B72"/>
    <w:rsid w:val="006D2C56"/>
  </w:style>
  <w:style w:type="paragraph" w:customStyle="1" w:styleId="173953B3894A4F4282D28FAD4E5DF524">
    <w:name w:val="173953B3894A4F4282D28FAD4E5DF524"/>
    <w:rsid w:val="006D2C56"/>
  </w:style>
  <w:style w:type="paragraph" w:customStyle="1" w:styleId="9E781A0EEE2D46D1BF15ABB609B14C7C">
    <w:name w:val="9E781A0EEE2D46D1BF15ABB609B14C7C"/>
    <w:rsid w:val="006D2C56"/>
  </w:style>
  <w:style w:type="paragraph" w:customStyle="1" w:styleId="9BE4A3A3D1814138A7F54B511E796E2F">
    <w:name w:val="9BE4A3A3D1814138A7F54B511E796E2F"/>
    <w:rsid w:val="006D2C56"/>
  </w:style>
  <w:style w:type="paragraph" w:customStyle="1" w:styleId="FEC68022A3454206AD079EF33355322D">
    <w:name w:val="FEC68022A3454206AD079EF33355322D"/>
    <w:rsid w:val="006D2C56"/>
  </w:style>
  <w:style w:type="paragraph" w:customStyle="1" w:styleId="BC1BA123A2CE45E29B1E08E8B646047A">
    <w:name w:val="BC1BA123A2CE45E29B1E08E8B646047A"/>
    <w:rsid w:val="006D2C56"/>
  </w:style>
  <w:style w:type="paragraph" w:customStyle="1" w:styleId="E4CD837F9A2E4A6CACB1CFB28E69661D">
    <w:name w:val="E4CD837F9A2E4A6CACB1CFB28E69661D"/>
    <w:rsid w:val="006D2C56"/>
  </w:style>
  <w:style w:type="paragraph" w:customStyle="1" w:styleId="010E6078336A431E9013E9D71BE6B85C">
    <w:name w:val="010E6078336A431E9013E9D71BE6B85C"/>
    <w:rsid w:val="006D2C56"/>
  </w:style>
  <w:style w:type="paragraph" w:customStyle="1" w:styleId="AB7763B0B062468DBA79D62E95D4BF3A">
    <w:name w:val="AB7763B0B062468DBA79D62E95D4BF3A"/>
    <w:rsid w:val="006D2C56"/>
  </w:style>
  <w:style w:type="paragraph" w:customStyle="1" w:styleId="58A256D8A808495F86373C09191348A3">
    <w:name w:val="58A256D8A808495F86373C09191348A3"/>
    <w:rsid w:val="006D2C56"/>
  </w:style>
  <w:style w:type="paragraph" w:customStyle="1" w:styleId="2C5C7B2C09FA475CBC4513A0D4B010CE">
    <w:name w:val="2C5C7B2C09FA475CBC4513A0D4B010CE"/>
    <w:rsid w:val="006D2C56"/>
  </w:style>
  <w:style w:type="paragraph" w:customStyle="1" w:styleId="437AE0AE09694BA5B7B693C5BCE08C8D">
    <w:name w:val="437AE0AE09694BA5B7B693C5BCE08C8D"/>
    <w:rsid w:val="006D2C56"/>
  </w:style>
  <w:style w:type="paragraph" w:customStyle="1" w:styleId="B774A764317A4DC49F80364BB2EC69AB">
    <w:name w:val="B774A764317A4DC49F80364BB2EC69AB"/>
    <w:rsid w:val="006D2C56"/>
  </w:style>
  <w:style w:type="paragraph" w:customStyle="1" w:styleId="12606CCFA3E14523A20AF2F02D8298AC">
    <w:name w:val="12606CCFA3E14523A20AF2F02D8298AC"/>
    <w:rsid w:val="006D2C56"/>
  </w:style>
  <w:style w:type="paragraph" w:customStyle="1" w:styleId="F85F4B1C8D2F4629AB5342F6FA1A4EED">
    <w:name w:val="F85F4B1C8D2F4629AB5342F6FA1A4EED"/>
    <w:rsid w:val="006D2C56"/>
  </w:style>
  <w:style w:type="paragraph" w:customStyle="1" w:styleId="67EB2906A8C842F9B0B7D0859CCC5EEF">
    <w:name w:val="67EB2906A8C842F9B0B7D0859CCC5EEF"/>
    <w:rsid w:val="006D2C56"/>
  </w:style>
  <w:style w:type="paragraph" w:customStyle="1" w:styleId="55EC59393C594BF5AEAAC632E04CB531">
    <w:name w:val="55EC59393C594BF5AEAAC632E04CB531"/>
    <w:rsid w:val="006D2C56"/>
  </w:style>
  <w:style w:type="paragraph" w:customStyle="1" w:styleId="A1009B52D866430E9588E8FA15C4B7D1">
    <w:name w:val="A1009B52D866430E9588E8FA15C4B7D1"/>
    <w:rsid w:val="006D2C56"/>
  </w:style>
  <w:style w:type="paragraph" w:customStyle="1" w:styleId="B4E65AF5967148FC90E736FF05048B3D">
    <w:name w:val="B4E65AF5967148FC90E736FF05048B3D"/>
    <w:rsid w:val="006D2C56"/>
  </w:style>
  <w:style w:type="paragraph" w:customStyle="1" w:styleId="085CBA4982CB463D8A2FA925A1AE5635">
    <w:name w:val="085CBA4982CB463D8A2FA925A1AE5635"/>
    <w:rsid w:val="006D2C56"/>
  </w:style>
  <w:style w:type="paragraph" w:customStyle="1" w:styleId="E3743E3B23AE4ED9984C5F915A92EAE8">
    <w:name w:val="E3743E3B23AE4ED9984C5F915A92EAE8"/>
    <w:rsid w:val="006D2C56"/>
  </w:style>
  <w:style w:type="paragraph" w:customStyle="1" w:styleId="DE1F7A09667D4D4EB0829F674F10FBE9">
    <w:name w:val="DE1F7A09667D4D4EB0829F674F10FBE9"/>
    <w:rsid w:val="006D2C56"/>
  </w:style>
  <w:style w:type="paragraph" w:customStyle="1" w:styleId="EDC3FD7EC2E24364BCD524D8AA87E94D">
    <w:name w:val="EDC3FD7EC2E24364BCD524D8AA87E94D"/>
    <w:rsid w:val="006D2C56"/>
  </w:style>
  <w:style w:type="paragraph" w:customStyle="1" w:styleId="A380EB0DA6E24921B7C23CF899DF60EF">
    <w:name w:val="A380EB0DA6E24921B7C23CF899DF60EF"/>
    <w:rsid w:val="006D2C56"/>
  </w:style>
  <w:style w:type="paragraph" w:customStyle="1" w:styleId="8FF57FEACF4640C6933C88BCB7FFEB3E">
    <w:name w:val="8FF57FEACF4640C6933C88BCB7FFEB3E"/>
    <w:rsid w:val="006D2C56"/>
  </w:style>
  <w:style w:type="paragraph" w:customStyle="1" w:styleId="7E508503F51F4030BB4D889681427D82">
    <w:name w:val="7E508503F51F4030BB4D889681427D82"/>
    <w:rsid w:val="006D2C56"/>
  </w:style>
  <w:style w:type="paragraph" w:customStyle="1" w:styleId="F08FEFA1680A490DBC492A0719CA1F9F">
    <w:name w:val="F08FEFA1680A490DBC492A0719CA1F9F"/>
    <w:rsid w:val="006D2C56"/>
  </w:style>
  <w:style w:type="paragraph" w:customStyle="1" w:styleId="10D03288D29B49F3A916F8415A26E187">
    <w:name w:val="10D03288D29B49F3A916F8415A26E187"/>
    <w:rsid w:val="006D2C56"/>
  </w:style>
  <w:style w:type="paragraph" w:customStyle="1" w:styleId="A030254C6FE64F78BCB81576565526AE">
    <w:name w:val="A030254C6FE64F78BCB81576565526AE"/>
    <w:rsid w:val="006D2C56"/>
  </w:style>
  <w:style w:type="paragraph" w:customStyle="1" w:styleId="F02603C84106490AA1A5DB957396F2B4">
    <w:name w:val="F02603C84106490AA1A5DB957396F2B4"/>
    <w:rsid w:val="006D2C56"/>
  </w:style>
  <w:style w:type="paragraph" w:customStyle="1" w:styleId="626952F2563541619A5C41205E248FA3">
    <w:name w:val="626952F2563541619A5C41205E248FA3"/>
    <w:rsid w:val="006D2C56"/>
  </w:style>
  <w:style w:type="paragraph" w:customStyle="1" w:styleId="8581347159D64189891A79558D444DBF">
    <w:name w:val="8581347159D64189891A79558D444DBF"/>
    <w:rsid w:val="006D2C56"/>
  </w:style>
  <w:style w:type="paragraph" w:customStyle="1" w:styleId="F3E7DCC8C6A542CC8AADE780F00D9AEA">
    <w:name w:val="F3E7DCC8C6A542CC8AADE780F00D9AEA"/>
    <w:rsid w:val="006D2C56"/>
  </w:style>
  <w:style w:type="paragraph" w:customStyle="1" w:styleId="01230A46F914417EB7B19AAF1264A9E3">
    <w:name w:val="01230A46F914417EB7B19AAF1264A9E3"/>
    <w:rsid w:val="006D2C56"/>
  </w:style>
  <w:style w:type="paragraph" w:customStyle="1" w:styleId="E091E123FA574176B657A1E029EAE3A8">
    <w:name w:val="E091E123FA574176B657A1E029EAE3A8"/>
    <w:rsid w:val="006D2C56"/>
  </w:style>
  <w:style w:type="paragraph" w:customStyle="1" w:styleId="BB3BBCB6B0C24BC2A93969DF0A7933D7">
    <w:name w:val="BB3BBCB6B0C24BC2A93969DF0A7933D7"/>
    <w:rsid w:val="006D2C56"/>
  </w:style>
  <w:style w:type="paragraph" w:customStyle="1" w:styleId="D714A80CDB0B4F5DAAC1310FAB93BD92">
    <w:name w:val="D714A80CDB0B4F5DAAC1310FAB93BD92"/>
    <w:rsid w:val="006D2C56"/>
  </w:style>
  <w:style w:type="paragraph" w:customStyle="1" w:styleId="6AF2FC8B557647CC9470B46CDE8C0B21">
    <w:name w:val="6AF2FC8B557647CC9470B46CDE8C0B21"/>
    <w:rsid w:val="006D2C56"/>
  </w:style>
  <w:style w:type="paragraph" w:customStyle="1" w:styleId="0F532B4F5CC1423D9CAD90C300277942">
    <w:name w:val="0F532B4F5CC1423D9CAD90C300277942"/>
    <w:rsid w:val="006D2C56"/>
  </w:style>
  <w:style w:type="paragraph" w:customStyle="1" w:styleId="23A80D49A8EE4C5B8B1C9851455FC781">
    <w:name w:val="23A80D49A8EE4C5B8B1C9851455FC781"/>
    <w:rsid w:val="009970AF"/>
  </w:style>
  <w:style w:type="paragraph" w:customStyle="1" w:styleId="A79D05709B594372A41F6C74CBACE6C8">
    <w:name w:val="A79D05709B594372A41F6C74CBACE6C8"/>
    <w:rsid w:val="009970AF"/>
  </w:style>
  <w:style w:type="paragraph" w:customStyle="1" w:styleId="3E05CC8D4E9C40A19D792619515AC625">
    <w:name w:val="3E05CC8D4E9C40A19D792619515AC625"/>
    <w:rsid w:val="006D3D27"/>
  </w:style>
  <w:style w:type="paragraph" w:customStyle="1" w:styleId="CA49C78423B246E2BBFBF7834A9301A4">
    <w:name w:val="CA49C78423B246E2BBFBF7834A9301A4"/>
    <w:rsid w:val="006D3D27"/>
  </w:style>
  <w:style w:type="paragraph" w:customStyle="1" w:styleId="AE86E372F93C4F499F046A7BC0423BD2">
    <w:name w:val="AE86E372F93C4F499F046A7BC0423BD2"/>
    <w:rsid w:val="000E3558"/>
  </w:style>
  <w:style w:type="paragraph" w:customStyle="1" w:styleId="DEBA7061E24449BB8EA010A41B17B766">
    <w:name w:val="DEBA7061E24449BB8EA010A41B17B766"/>
    <w:rsid w:val="000E3558"/>
  </w:style>
  <w:style w:type="paragraph" w:customStyle="1" w:styleId="97A83D468E1040B7818A9FFD7E960DF4">
    <w:name w:val="97A83D468E1040B7818A9FFD7E960DF4"/>
    <w:rsid w:val="000E3558"/>
  </w:style>
  <w:style w:type="paragraph" w:customStyle="1" w:styleId="F833C5EEC1214DE587805E76CFF46562">
    <w:name w:val="F833C5EEC1214DE587805E76CFF46562"/>
    <w:rsid w:val="000E3558"/>
  </w:style>
  <w:style w:type="paragraph" w:customStyle="1" w:styleId="520AA1E25AC347EFA8CED8D3CAA1BF46">
    <w:name w:val="520AA1E25AC347EFA8CED8D3CAA1BF46"/>
    <w:rsid w:val="000E3558"/>
  </w:style>
  <w:style w:type="paragraph" w:customStyle="1" w:styleId="B32EB8DFBCD1449FAF982B99BEF75DB0">
    <w:name w:val="B32EB8DFBCD1449FAF982B99BEF75DB0"/>
    <w:rsid w:val="00750632"/>
  </w:style>
  <w:style w:type="paragraph" w:customStyle="1" w:styleId="F39DEBF7C0624A0297BEB0CEDA1E877D">
    <w:name w:val="F39DEBF7C0624A0297BEB0CEDA1E877D"/>
    <w:rsid w:val="00750632"/>
  </w:style>
  <w:style w:type="paragraph" w:customStyle="1" w:styleId="719E1DF26BBA4F50BC04C54B2ED64963">
    <w:name w:val="719E1DF26BBA4F50BC04C54B2ED64963"/>
    <w:rsid w:val="00750632"/>
  </w:style>
  <w:style w:type="paragraph" w:customStyle="1" w:styleId="AA7DDF6E87CC49B280B27E0B65784092">
    <w:name w:val="AA7DDF6E87CC49B280B27E0B65784092"/>
    <w:rsid w:val="00750632"/>
  </w:style>
  <w:style w:type="paragraph" w:customStyle="1" w:styleId="6AE44A91CFAD4A14A36CAA414E71CCD4">
    <w:name w:val="6AE44A91CFAD4A14A36CAA414E71CCD4"/>
    <w:rsid w:val="00750632"/>
  </w:style>
  <w:style w:type="paragraph" w:customStyle="1" w:styleId="5B39C059540B4B028C1CE7AC87259350">
    <w:name w:val="5B39C059540B4B028C1CE7AC87259350"/>
    <w:rsid w:val="00750632"/>
  </w:style>
  <w:style w:type="paragraph" w:customStyle="1" w:styleId="BC1030D7D307414980872C5560A433FA">
    <w:name w:val="BC1030D7D307414980872C5560A433FA"/>
    <w:rsid w:val="00750632"/>
  </w:style>
  <w:style w:type="paragraph" w:customStyle="1" w:styleId="F1170F7C46E94E05A8D79B2105FD615F">
    <w:name w:val="F1170F7C46E94E05A8D79B2105FD615F"/>
    <w:rsid w:val="00750632"/>
  </w:style>
  <w:style w:type="paragraph" w:customStyle="1" w:styleId="9469C5611D3341AB9D8C55832CC198DF">
    <w:name w:val="9469C5611D3341AB9D8C55832CC198DF"/>
    <w:rsid w:val="00750632"/>
  </w:style>
  <w:style w:type="paragraph" w:customStyle="1" w:styleId="F0D29BFC05E44FE68A0EFAC359FF7D64">
    <w:name w:val="F0D29BFC05E44FE68A0EFAC359FF7D64"/>
    <w:rsid w:val="00750632"/>
  </w:style>
  <w:style w:type="paragraph" w:customStyle="1" w:styleId="5FF9C55DF4324E96964DA6AF429326AD">
    <w:name w:val="5FF9C55DF4324E96964DA6AF429326AD"/>
    <w:rsid w:val="00750632"/>
  </w:style>
  <w:style w:type="paragraph" w:customStyle="1" w:styleId="B41230FD568D4D22ADA60595132F901A">
    <w:name w:val="B41230FD568D4D22ADA60595132F901A"/>
    <w:rsid w:val="00750632"/>
  </w:style>
  <w:style w:type="paragraph" w:customStyle="1" w:styleId="7F5194052EFE46B3892F0B543EA7C624">
    <w:name w:val="7F5194052EFE46B3892F0B543EA7C624"/>
    <w:rsid w:val="00750632"/>
  </w:style>
  <w:style w:type="paragraph" w:customStyle="1" w:styleId="1D0E6DB1BF9548B895B94C5EB1B7AF6E">
    <w:name w:val="1D0E6DB1BF9548B895B94C5EB1B7AF6E"/>
    <w:rsid w:val="00750632"/>
  </w:style>
  <w:style w:type="paragraph" w:customStyle="1" w:styleId="49C96167964C4A72BF4F5FADA8A2BB60">
    <w:name w:val="49C96167964C4A72BF4F5FADA8A2BB60"/>
    <w:rsid w:val="00750632"/>
  </w:style>
  <w:style w:type="paragraph" w:customStyle="1" w:styleId="596CEA6A2BF74A9085EF0609F265F6E8">
    <w:name w:val="596CEA6A2BF74A9085EF0609F265F6E8"/>
    <w:rsid w:val="00750632"/>
  </w:style>
  <w:style w:type="paragraph" w:customStyle="1" w:styleId="5ABDF548C94B4C0F811B574261E392A9">
    <w:name w:val="5ABDF548C94B4C0F811B574261E392A9"/>
    <w:rsid w:val="00750632"/>
  </w:style>
  <w:style w:type="paragraph" w:customStyle="1" w:styleId="7AFB24825A7545E2902961E8C17BEE8B">
    <w:name w:val="7AFB24825A7545E2902961E8C17BEE8B"/>
    <w:rsid w:val="00750632"/>
  </w:style>
  <w:style w:type="paragraph" w:customStyle="1" w:styleId="AF7C201CF6C54529AC30B9D623372F48">
    <w:name w:val="AF7C201CF6C54529AC30B9D623372F48"/>
    <w:rsid w:val="00750632"/>
  </w:style>
  <w:style w:type="paragraph" w:customStyle="1" w:styleId="713E9BA5626D48CEAE8E3594F5979DFE">
    <w:name w:val="713E9BA5626D48CEAE8E3594F5979DFE"/>
    <w:rsid w:val="00750632"/>
  </w:style>
  <w:style w:type="paragraph" w:customStyle="1" w:styleId="40481D8C306D478498D570BF2861723C">
    <w:name w:val="40481D8C306D478498D570BF2861723C"/>
    <w:rsid w:val="00750632"/>
  </w:style>
  <w:style w:type="paragraph" w:customStyle="1" w:styleId="AD714D0B7FE94BB7A7D1AFE0A3109C4F">
    <w:name w:val="AD714D0B7FE94BB7A7D1AFE0A3109C4F"/>
    <w:rsid w:val="00750632"/>
  </w:style>
  <w:style w:type="paragraph" w:customStyle="1" w:styleId="6E93ECB184F049CE9A0D5F2A3E40CA5D">
    <w:name w:val="6E93ECB184F049CE9A0D5F2A3E40CA5D"/>
    <w:rsid w:val="00750632"/>
  </w:style>
  <w:style w:type="paragraph" w:customStyle="1" w:styleId="9629D00B67D04566A6F9EFD5EE255CA4">
    <w:name w:val="9629D00B67D04566A6F9EFD5EE255CA4"/>
    <w:rsid w:val="00750632"/>
  </w:style>
  <w:style w:type="paragraph" w:customStyle="1" w:styleId="6CCB5C442360435794C08EFD51B3C31A">
    <w:name w:val="6CCB5C442360435794C08EFD51B3C31A"/>
    <w:rsid w:val="00750632"/>
  </w:style>
  <w:style w:type="paragraph" w:customStyle="1" w:styleId="F652188CC42B48CD80F4D33CB756392C">
    <w:name w:val="F652188CC42B48CD80F4D33CB756392C"/>
    <w:rsid w:val="00750632"/>
  </w:style>
  <w:style w:type="paragraph" w:customStyle="1" w:styleId="6A494929BD944CF39094A87ADFA95B6D">
    <w:name w:val="6A494929BD944CF39094A87ADFA95B6D"/>
    <w:rsid w:val="00750632"/>
  </w:style>
  <w:style w:type="paragraph" w:customStyle="1" w:styleId="5FCD11EFF190463FAB1DF687C29793BE">
    <w:name w:val="5FCD11EFF190463FAB1DF687C29793BE"/>
    <w:rsid w:val="00750632"/>
  </w:style>
  <w:style w:type="paragraph" w:customStyle="1" w:styleId="9D6E96499EC84C2294322F34ECB92FB6">
    <w:name w:val="9D6E96499EC84C2294322F34ECB92FB6"/>
    <w:rsid w:val="00750632"/>
  </w:style>
  <w:style w:type="paragraph" w:customStyle="1" w:styleId="5353112E0D4541418BDC03F022F2DD6D">
    <w:name w:val="5353112E0D4541418BDC03F022F2DD6D"/>
    <w:rsid w:val="00750632"/>
  </w:style>
  <w:style w:type="paragraph" w:customStyle="1" w:styleId="94AACC405787429DB1EF027E17506E66">
    <w:name w:val="94AACC405787429DB1EF027E17506E66"/>
    <w:rsid w:val="00750632"/>
  </w:style>
  <w:style w:type="paragraph" w:customStyle="1" w:styleId="594215DDCD114E6C967543E2EB925774">
    <w:name w:val="594215DDCD114E6C967543E2EB925774"/>
    <w:rsid w:val="00750632"/>
  </w:style>
  <w:style w:type="paragraph" w:customStyle="1" w:styleId="5B92C5DE05B04CD28E780668BD81B159">
    <w:name w:val="5B92C5DE05B04CD28E780668BD81B159"/>
    <w:rsid w:val="00750632"/>
  </w:style>
  <w:style w:type="paragraph" w:customStyle="1" w:styleId="2CD7501C60314D9ABD8F681EEE9312D3">
    <w:name w:val="2CD7501C60314D9ABD8F681EEE9312D3"/>
    <w:rsid w:val="00750632"/>
  </w:style>
  <w:style w:type="paragraph" w:customStyle="1" w:styleId="DA84EA3B43F84B5DA263743624F2A861">
    <w:name w:val="DA84EA3B43F84B5DA263743624F2A861"/>
    <w:rsid w:val="00750632"/>
  </w:style>
  <w:style w:type="paragraph" w:customStyle="1" w:styleId="0457D3A822AA4BFCA588A929C1CC5E9E">
    <w:name w:val="0457D3A822AA4BFCA588A929C1CC5E9E"/>
    <w:rsid w:val="00750632"/>
  </w:style>
  <w:style w:type="paragraph" w:customStyle="1" w:styleId="F40C4208F44F439C8067FCDF8851963C">
    <w:name w:val="F40C4208F44F439C8067FCDF8851963C"/>
    <w:rsid w:val="00750632"/>
  </w:style>
  <w:style w:type="paragraph" w:customStyle="1" w:styleId="B35899732BE94D059CBA320F5C5FCCD6">
    <w:name w:val="B35899732BE94D059CBA320F5C5FCCD6"/>
    <w:rsid w:val="00750632"/>
  </w:style>
  <w:style w:type="paragraph" w:customStyle="1" w:styleId="29E75A41453347078B82D9F320455225">
    <w:name w:val="29E75A41453347078B82D9F320455225"/>
    <w:rsid w:val="00750632"/>
  </w:style>
  <w:style w:type="paragraph" w:customStyle="1" w:styleId="9BA777EAE5FB4B96A1BAD24FEB0BD256">
    <w:name w:val="9BA777EAE5FB4B96A1BAD24FEB0BD256"/>
    <w:rsid w:val="00750632"/>
  </w:style>
  <w:style w:type="paragraph" w:customStyle="1" w:styleId="1C797E8722EE4615A1A772E34268CC2E">
    <w:name w:val="1C797E8722EE4615A1A772E34268CC2E"/>
    <w:rsid w:val="00750632"/>
  </w:style>
  <w:style w:type="paragraph" w:customStyle="1" w:styleId="24ACD1FA74314D7AAAD9234256478A53">
    <w:name w:val="24ACD1FA74314D7AAAD9234256478A53"/>
    <w:rsid w:val="00750632"/>
  </w:style>
  <w:style w:type="paragraph" w:customStyle="1" w:styleId="4CC5B32E700E445FB80E7872E8FE0B09">
    <w:name w:val="4CC5B32E700E445FB80E7872E8FE0B09"/>
    <w:rsid w:val="00750632"/>
  </w:style>
  <w:style w:type="paragraph" w:customStyle="1" w:styleId="5FE3CA98AA554A3B955796BF4E48B25E">
    <w:name w:val="5FE3CA98AA554A3B955796BF4E48B25E"/>
    <w:rsid w:val="00750632"/>
  </w:style>
  <w:style w:type="paragraph" w:customStyle="1" w:styleId="1F64309DD1FF40E8A90994FB39231AA1">
    <w:name w:val="1F64309DD1FF40E8A90994FB39231AA1"/>
    <w:rsid w:val="00750632"/>
  </w:style>
  <w:style w:type="paragraph" w:customStyle="1" w:styleId="2F9F107046AA45939438281ED519FDBB">
    <w:name w:val="2F9F107046AA45939438281ED519FDBB"/>
    <w:rsid w:val="00750632"/>
  </w:style>
  <w:style w:type="paragraph" w:customStyle="1" w:styleId="49BCABF6227D4AED925BAFDF5F192CBB">
    <w:name w:val="49BCABF6227D4AED925BAFDF5F192CBB"/>
    <w:rsid w:val="00750632"/>
  </w:style>
  <w:style w:type="paragraph" w:customStyle="1" w:styleId="64F1D346656D41CFA1E812593E3DCEBF">
    <w:name w:val="64F1D346656D41CFA1E812593E3DCEBF"/>
    <w:rsid w:val="00750632"/>
  </w:style>
  <w:style w:type="paragraph" w:customStyle="1" w:styleId="5B4193C073EE40969D2D22F976676C13">
    <w:name w:val="5B4193C073EE40969D2D22F976676C13"/>
    <w:rsid w:val="00750632"/>
  </w:style>
  <w:style w:type="paragraph" w:customStyle="1" w:styleId="9E3F21C04826420C834039D5E2748734">
    <w:name w:val="9E3F21C04826420C834039D5E2748734"/>
    <w:rsid w:val="00750632"/>
  </w:style>
  <w:style w:type="paragraph" w:customStyle="1" w:styleId="3E3C705DFE1B482CA356277FAC4E32E1">
    <w:name w:val="3E3C705DFE1B482CA356277FAC4E32E1"/>
    <w:rsid w:val="00750632"/>
  </w:style>
  <w:style w:type="paragraph" w:customStyle="1" w:styleId="49704377F2064D789AA35CE38A39F69D">
    <w:name w:val="49704377F2064D789AA35CE38A39F69D"/>
    <w:rsid w:val="001B757E"/>
  </w:style>
  <w:style w:type="paragraph" w:customStyle="1" w:styleId="4069DB8BFADC458C8964EAE320961172">
    <w:name w:val="4069DB8BFADC458C8964EAE320961172"/>
    <w:rsid w:val="001B757E"/>
  </w:style>
  <w:style w:type="paragraph" w:customStyle="1" w:styleId="385B6C2B7FB54E93A92D28AA60592C5F">
    <w:name w:val="385B6C2B7FB54E93A92D28AA60592C5F"/>
    <w:rsid w:val="001B757E"/>
  </w:style>
  <w:style w:type="paragraph" w:customStyle="1" w:styleId="FCF22308B29C4A03AE61731A6EFB0021">
    <w:name w:val="FCF22308B29C4A03AE61731A6EFB0021"/>
    <w:rsid w:val="00C20DBA"/>
  </w:style>
  <w:style w:type="paragraph" w:customStyle="1" w:styleId="52BB60A1BDFB491495325384BFF64918">
    <w:name w:val="52BB60A1BDFB491495325384BFF64918"/>
    <w:rsid w:val="00C20DBA"/>
  </w:style>
  <w:style w:type="paragraph" w:customStyle="1" w:styleId="B7A055BEAE1C4EF6A6EDAA7FDE1E6957">
    <w:name w:val="B7A055BEAE1C4EF6A6EDAA7FDE1E6957"/>
    <w:rsid w:val="00C20DBA"/>
  </w:style>
  <w:style w:type="paragraph" w:customStyle="1" w:styleId="971E7D373CA04C868A376BE489325F9D">
    <w:name w:val="971E7D373CA04C868A376BE489325F9D"/>
    <w:rsid w:val="00C20DBA"/>
  </w:style>
  <w:style w:type="paragraph" w:customStyle="1" w:styleId="CD1F4D4FD1B74052A0515552E0DC1778">
    <w:name w:val="CD1F4D4FD1B74052A0515552E0DC1778"/>
    <w:rsid w:val="00C20DBA"/>
  </w:style>
  <w:style w:type="paragraph" w:customStyle="1" w:styleId="A3764DE67ABB4BCAAEAC31B077ED3B19">
    <w:name w:val="A3764DE67ABB4BCAAEAC31B077ED3B19"/>
    <w:rsid w:val="00C20DBA"/>
  </w:style>
  <w:style w:type="paragraph" w:customStyle="1" w:styleId="1765C4B87046407586395762A0F18B2B">
    <w:name w:val="1765C4B87046407586395762A0F18B2B"/>
    <w:rsid w:val="00C20DBA"/>
  </w:style>
  <w:style w:type="paragraph" w:customStyle="1" w:styleId="E0F97590BA7F4AC08BFE3AA872C6918E">
    <w:name w:val="E0F97590BA7F4AC08BFE3AA872C6918E"/>
    <w:rsid w:val="00C20DBA"/>
  </w:style>
  <w:style w:type="paragraph" w:customStyle="1" w:styleId="FFE48D9FFDB44E6CA75FA6AA91DCFA7A">
    <w:name w:val="FFE48D9FFDB44E6CA75FA6AA91DCFA7A"/>
    <w:rsid w:val="00C20DBA"/>
  </w:style>
  <w:style w:type="paragraph" w:customStyle="1" w:styleId="3C4D2D24FF1B4C5A9D329927943EAB70">
    <w:name w:val="3C4D2D24FF1B4C5A9D329927943EAB70"/>
    <w:rsid w:val="00C20DBA"/>
  </w:style>
  <w:style w:type="paragraph" w:customStyle="1" w:styleId="CE1D175418BE4AA28A246B44F82DCE91">
    <w:name w:val="CE1D175418BE4AA28A246B44F82DCE91"/>
    <w:rsid w:val="00C20DBA"/>
  </w:style>
  <w:style w:type="paragraph" w:customStyle="1" w:styleId="2421A85B898F456D81E2465AD0A36C15">
    <w:name w:val="2421A85B898F456D81E2465AD0A36C15"/>
    <w:rsid w:val="00C20DBA"/>
  </w:style>
  <w:style w:type="paragraph" w:customStyle="1" w:styleId="C431BEC4984E4571A815B5CA87138B2B">
    <w:name w:val="C431BEC4984E4571A815B5CA87138B2B"/>
    <w:rsid w:val="00C20DBA"/>
  </w:style>
  <w:style w:type="paragraph" w:customStyle="1" w:styleId="9A6E0DF17D9D4C3BA3227EB15EEDF56B">
    <w:name w:val="9A6E0DF17D9D4C3BA3227EB15EEDF56B"/>
    <w:rsid w:val="00C20DBA"/>
  </w:style>
  <w:style w:type="paragraph" w:customStyle="1" w:styleId="26D93A8C9C7644CF83D749C54FDD0418">
    <w:name w:val="26D93A8C9C7644CF83D749C54FDD0418"/>
    <w:rsid w:val="00C20DBA"/>
  </w:style>
  <w:style w:type="paragraph" w:customStyle="1" w:styleId="5F0BC9432A6B4570889750EB2BAAC599">
    <w:name w:val="5F0BC9432A6B4570889750EB2BAAC599"/>
    <w:rsid w:val="00C20DBA"/>
  </w:style>
  <w:style w:type="paragraph" w:customStyle="1" w:styleId="BAE3DEB87F594365AFE07027AA48EED9">
    <w:name w:val="BAE3DEB87F594365AFE07027AA48EED9"/>
    <w:rsid w:val="00C20DBA"/>
  </w:style>
  <w:style w:type="paragraph" w:customStyle="1" w:styleId="2DA5F207D86143079AB12474E5E54DEA">
    <w:name w:val="2DA5F207D86143079AB12474E5E54DEA"/>
    <w:rsid w:val="00C20DBA"/>
  </w:style>
  <w:style w:type="paragraph" w:customStyle="1" w:styleId="C04FC35320C0413A9B58A1946AA51895">
    <w:name w:val="C04FC35320C0413A9B58A1946AA51895"/>
    <w:rsid w:val="00C20DBA"/>
  </w:style>
  <w:style w:type="paragraph" w:customStyle="1" w:styleId="1C9A785FBF544ACAA50AB0362F7DAF62">
    <w:name w:val="1C9A785FBF544ACAA50AB0362F7DAF62"/>
    <w:rsid w:val="00C20DBA"/>
  </w:style>
  <w:style w:type="paragraph" w:customStyle="1" w:styleId="91C5B40E2DE14D9B8239FDACB55CE6D5">
    <w:name w:val="91C5B40E2DE14D9B8239FDACB55CE6D5"/>
    <w:rsid w:val="00C20DBA"/>
  </w:style>
  <w:style w:type="paragraph" w:customStyle="1" w:styleId="53878BC9B48A43039C95D83E421CFAD9">
    <w:name w:val="53878BC9B48A43039C95D83E421CFAD9"/>
    <w:rsid w:val="00C20DBA"/>
  </w:style>
  <w:style w:type="paragraph" w:customStyle="1" w:styleId="EA09B7D7720A40A5BED99C7822CA6134">
    <w:name w:val="EA09B7D7720A40A5BED99C7822CA6134"/>
    <w:rsid w:val="00C20DBA"/>
  </w:style>
  <w:style w:type="paragraph" w:customStyle="1" w:styleId="FD21D22D0E3A4B83A6F5C97499AB9571">
    <w:name w:val="FD21D22D0E3A4B83A6F5C97499AB9571"/>
    <w:rsid w:val="00C20DBA"/>
  </w:style>
  <w:style w:type="paragraph" w:customStyle="1" w:styleId="EE535FC9AEC24B61835F528F56A805A0">
    <w:name w:val="EE535FC9AEC24B61835F528F56A805A0"/>
    <w:rsid w:val="00C20DBA"/>
  </w:style>
  <w:style w:type="paragraph" w:customStyle="1" w:styleId="15D91F26E1F54CAA9A364478AE85B876">
    <w:name w:val="15D91F26E1F54CAA9A364478AE85B876"/>
    <w:rsid w:val="00C20DBA"/>
  </w:style>
  <w:style w:type="paragraph" w:customStyle="1" w:styleId="7C9DC104288845AC842DF30B72FCB2AD">
    <w:name w:val="7C9DC104288845AC842DF30B72FCB2AD"/>
    <w:rsid w:val="00C20DBA"/>
  </w:style>
  <w:style w:type="paragraph" w:customStyle="1" w:styleId="558DE1AB78494350A03CF964E547C656">
    <w:name w:val="558DE1AB78494350A03CF964E547C656"/>
    <w:rsid w:val="00C20DBA"/>
  </w:style>
  <w:style w:type="paragraph" w:customStyle="1" w:styleId="9CAEDB4F93F74B6586CDDBBFDA26F577">
    <w:name w:val="9CAEDB4F93F74B6586CDDBBFDA26F577"/>
    <w:rsid w:val="00C20DBA"/>
  </w:style>
  <w:style w:type="paragraph" w:customStyle="1" w:styleId="5B82C66033EF4922BD109B390E7073F3">
    <w:name w:val="5B82C66033EF4922BD109B390E7073F3"/>
    <w:rsid w:val="00C20DBA"/>
  </w:style>
  <w:style w:type="paragraph" w:customStyle="1" w:styleId="3DD7306CFA2C42FDAF69FDFFD95A0784">
    <w:name w:val="3DD7306CFA2C42FDAF69FDFFD95A0784"/>
    <w:rsid w:val="00C20DBA"/>
  </w:style>
  <w:style w:type="paragraph" w:customStyle="1" w:styleId="7920DB1345D5476D915DF5991A0CD5C7">
    <w:name w:val="7920DB1345D5476D915DF5991A0CD5C7"/>
    <w:rsid w:val="00C20DBA"/>
  </w:style>
  <w:style w:type="paragraph" w:customStyle="1" w:styleId="10A02AF615354E29ACD061BBF33E1857">
    <w:name w:val="10A02AF615354E29ACD061BBF33E1857"/>
    <w:rsid w:val="00C20DBA"/>
  </w:style>
  <w:style w:type="paragraph" w:customStyle="1" w:styleId="C5FC341BA7C846FCAAED745F2E191005">
    <w:name w:val="C5FC341BA7C846FCAAED745F2E191005"/>
    <w:rsid w:val="00C20DBA"/>
  </w:style>
  <w:style w:type="paragraph" w:customStyle="1" w:styleId="7B433F7F89B34771B7D5DDF99FE31198">
    <w:name w:val="7B433F7F89B34771B7D5DDF99FE31198"/>
    <w:rsid w:val="00C20DBA"/>
  </w:style>
  <w:style w:type="paragraph" w:customStyle="1" w:styleId="0A2908C118224D7BBA67C82DEF17AC7D">
    <w:name w:val="0A2908C118224D7BBA67C82DEF17AC7D"/>
    <w:rsid w:val="00C20DBA"/>
  </w:style>
  <w:style w:type="paragraph" w:customStyle="1" w:styleId="8ACF503463FE4A679C6A21290F565ACF">
    <w:name w:val="8ACF503463FE4A679C6A21290F565ACF"/>
    <w:rsid w:val="00C20DBA"/>
  </w:style>
  <w:style w:type="paragraph" w:customStyle="1" w:styleId="9037C1182A814313A85C73589272ED31">
    <w:name w:val="9037C1182A814313A85C73589272ED31"/>
    <w:rsid w:val="00C20DBA"/>
  </w:style>
  <w:style w:type="paragraph" w:customStyle="1" w:styleId="D20684A2918E45379EFEB26426619604">
    <w:name w:val="D20684A2918E45379EFEB26426619604"/>
    <w:rsid w:val="00C20DBA"/>
  </w:style>
  <w:style w:type="paragraph" w:customStyle="1" w:styleId="4FBC26E816254BAE943730428028873B">
    <w:name w:val="4FBC26E816254BAE943730428028873B"/>
    <w:rsid w:val="00C20DBA"/>
  </w:style>
  <w:style w:type="paragraph" w:customStyle="1" w:styleId="C8B79DB0EA334657B5801F381F0D4045">
    <w:name w:val="C8B79DB0EA334657B5801F381F0D4045"/>
    <w:rsid w:val="00C20DBA"/>
  </w:style>
  <w:style w:type="paragraph" w:customStyle="1" w:styleId="915358E64F33465F8B10FD58BFD04A7A">
    <w:name w:val="915358E64F33465F8B10FD58BFD04A7A"/>
    <w:rsid w:val="00C20DBA"/>
  </w:style>
  <w:style w:type="paragraph" w:customStyle="1" w:styleId="738B3B79486449DDBC9E4955BF7A4181">
    <w:name w:val="738B3B79486449DDBC9E4955BF7A4181"/>
    <w:rsid w:val="00C20DBA"/>
  </w:style>
  <w:style w:type="paragraph" w:customStyle="1" w:styleId="4CDF1195DEE14C478890D78756359C45">
    <w:name w:val="4CDF1195DEE14C478890D78756359C45"/>
    <w:rsid w:val="00C20DBA"/>
  </w:style>
  <w:style w:type="paragraph" w:customStyle="1" w:styleId="362D01CA2BB649478CCF94F4791AC898">
    <w:name w:val="362D01CA2BB649478CCF94F4791AC898"/>
    <w:rsid w:val="00C20DBA"/>
  </w:style>
  <w:style w:type="paragraph" w:customStyle="1" w:styleId="E9F8EB3F38384DFFA163340E4EAF483C">
    <w:name w:val="E9F8EB3F38384DFFA163340E4EAF483C"/>
    <w:rsid w:val="00C20DBA"/>
  </w:style>
  <w:style w:type="paragraph" w:customStyle="1" w:styleId="1D734F964AFF4BEBA70EA1D133AC7EE3">
    <w:name w:val="1D734F964AFF4BEBA70EA1D133AC7EE3"/>
    <w:rsid w:val="00C20DBA"/>
  </w:style>
  <w:style w:type="paragraph" w:customStyle="1" w:styleId="45502753977B4B3BB360FF903884809F">
    <w:name w:val="45502753977B4B3BB360FF903884809F"/>
    <w:rsid w:val="00C20DBA"/>
  </w:style>
  <w:style w:type="paragraph" w:customStyle="1" w:styleId="ECEF67AE38494DD480EEE7A76DCA64E4">
    <w:name w:val="ECEF67AE38494DD480EEE7A76DCA64E4"/>
    <w:rsid w:val="00C20DBA"/>
  </w:style>
  <w:style w:type="paragraph" w:customStyle="1" w:styleId="0CB9D31CD13B4FBBBF602AD8DF1FC0FB">
    <w:name w:val="0CB9D31CD13B4FBBBF602AD8DF1FC0FB"/>
    <w:rsid w:val="00C20DBA"/>
  </w:style>
  <w:style w:type="paragraph" w:customStyle="1" w:styleId="F197891665004BB082CBD4981A6B1ED6">
    <w:name w:val="F197891665004BB082CBD4981A6B1ED6"/>
    <w:rsid w:val="00C20DBA"/>
  </w:style>
  <w:style w:type="paragraph" w:customStyle="1" w:styleId="F64528FA2CB1477EADB102D39D61489C">
    <w:name w:val="F64528FA2CB1477EADB102D39D61489C"/>
    <w:rsid w:val="00C20DBA"/>
  </w:style>
  <w:style w:type="paragraph" w:customStyle="1" w:styleId="0FB71469517A4BF697B99419CEB06FFF">
    <w:name w:val="0FB71469517A4BF697B99419CEB06FFF"/>
    <w:rsid w:val="00C20DBA"/>
  </w:style>
  <w:style w:type="paragraph" w:customStyle="1" w:styleId="7915C3E567BE425885F438E35AC7E89D">
    <w:name w:val="7915C3E567BE425885F438E35AC7E89D"/>
    <w:rsid w:val="00C20DBA"/>
  </w:style>
  <w:style w:type="paragraph" w:customStyle="1" w:styleId="6E83FF4AECA4492A9D922BDF12B63AE0">
    <w:name w:val="6E83FF4AECA4492A9D922BDF12B63AE0"/>
    <w:rsid w:val="00C20DBA"/>
  </w:style>
  <w:style w:type="paragraph" w:customStyle="1" w:styleId="F8FB2CBE2BFB4B559D75E6F0E0FE40C5">
    <w:name w:val="F8FB2CBE2BFB4B559D75E6F0E0FE40C5"/>
    <w:rsid w:val="00C20DBA"/>
  </w:style>
  <w:style w:type="paragraph" w:customStyle="1" w:styleId="72F486AD6D3B4EFAA8CB358AC970C6B8">
    <w:name w:val="72F486AD6D3B4EFAA8CB358AC970C6B8"/>
    <w:rsid w:val="00C20DBA"/>
  </w:style>
  <w:style w:type="paragraph" w:customStyle="1" w:styleId="615F22417E8E4BAA85B1DFA04E05947C">
    <w:name w:val="615F22417E8E4BAA85B1DFA04E05947C"/>
    <w:rsid w:val="00C20DBA"/>
  </w:style>
  <w:style w:type="paragraph" w:customStyle="1" w:styleId="358755827DA14803A3E57255B2C84B25">
    <w:name w:val="358755827DA14803A3E57255B2C84B25"/>
    <w:rsid w:val="00C20DBA"/>
  </w:style>
  <w:style w:type="paragraph" w:customStyle="1" w:styleId="F0CBF789C0BE43C68D5293B73477EE08">
    <w:name w:val="F0CBF789C0BE43C68D5293B73477EE08"/>
    <w:rsid w:val="00C20DBA"/>
  </w:style>
  <w:style w:type="paragraph" w:customStyle="1" w:styleId="2F664B191D8D40B491F2D989293ECED9">
    <w:name w:val="2F664B191D8D40B491F2D989293ECED9"/>
    <w:rsid w:val="00C20DBA"/>
  </w:style>
  <w:style w:type="paragraph" w:customStyle="1" w:styleId="590BC643CD2945FA953D3EEB9FF9C548">
    <w:name w:val="590BC643CD2945FA953D3EEB9FF9C548"/>
    <w:rsid w:val="00C20DBA"/>
  </w:style>
  <w:style w:type="paragraph" w:customStyle="1" w:styleId="2B8D49927FAE423D9D53D3559556528B">
    <w:name w:val="2B8D49927FAE423D9D53D3559556528B"/>
    <w:rsid w:val="00C20DBA"/>
  </w:style>
  <w:style w:type="paragraph" w:customStyle="1" w:styleId="81461ACB58BE45F08C377A9766888845">
    <w:name w:val="81461ACB58BE45F08C377A9766888845"/>
    <w:rsid w:val="00C20DBA"/>
  </w:style>
  <w:style w:type="paragraph" w:customStyle="1" w:styleId="26FD53F1418441DEBFE6754DEF161D2E">
    <w:name w:val="26FD53F1418441DEBFE6754DEF161D2E"/>
    <w:rsid w:val="00AD553F"/>
  </w:style>
  <w:style w:type="paragraph" w:customStyle="1" w:styleId="41F50CDD91724AA18797F6034299A3D7">
    <w:name w:val="41F50CDD91724AA18797F6034299A3D7"/>
    <w:rsid w:val="00AD553F"/>
  </w:style>
  <w:style w:type="paragraph" w:customStyle="1" w:styleId="05262A40B30A4BD0B0DBD44BDDD621C5">
    <w:name w:val="05262A40B30A4BD0B0DBD44BDDD621C5"/>
    <w:rsid w:val="00AD553F"/>
  </w:style>
  <w:style w:type="paragraph" w:customStyle="1" w:styleId="6B5D78A1E06449258235BCC68AA1E6C7">
    <w:name w:val="6B5D78A1E06449258235BCC68AA1E6C7"/>
    <w:rsid w:val="00AD553F"/>
  </w:style>
  <w:style w:type="paragraph" w:customStyle="1" w:styleId="CE1673B356F64B83AA9B583963D2619B">
    <w:name w:val="CE1673B356F64B83AA9B583963D2619B"/>
    <w:rsid w:val="00AD553F"/>
  </w:style>
  <w:style w:type="paragraph" w:customStyle="1" w:styleId="0EEF2569F7244866810BCCE12E67D9D5">
    <w:name w:val="0EEF2569F7244866810BCCE12E67D9D5"/>
    <w:rsid w:val="00AD553F"/>
  </w:style>
  <w:style w:type="paragraph" w:customStyle="1" w:styleId="837A43A2D6F649159635AECCBCE94421">
    <w:name w:val="837A43A2D6F649159635AECCBCE94421"/>
    <w:rsid w:val="00AD553F"/>
  </w:style>
  <w:style w:type="paragraph" w:customStyle="1" w:styleId="9B44C201444A4500AE2697340EE4F1D0">
    <w:name w:val="9B44C201444A4500AE2697340EE4F1D0"/>
    <w:rsid w:val="00AD553F"/>
  </w:style>
  <w:style w:type="paragraph" w:customStyle="1" w:styleId="83FB75C961C7424299BE73DF51AD3FE2">
    <w:name w:val="83FB75C961C7424299BE73DF51AD3FE2"/>
    <w:rsid w:val="00AD553F"/>
  </w:style>
  <w:style w:type="paragraph" w:customStyle="1" w:styleId="BD39DB9F2F9A4314A414F6E0B45B1CD5">
    <w:name w:val="BD39DB9F2F9A4314A414F6E0B45B1CD5"/>
    <w:rsid w:val="00AD553F"/>
  </w:style>
  <w:style w:type="paragraph" w:customStyle="1" w:styleId="7913E91437294D2ABAEBF9EBDAADB3C0">
    <w:name w:val="7913E91437294D2ABAEBF9EBDAADB3C0"/>
    <w:rsid w:val="00AD553F"/>
  </w:style>
  <w:style w:type="paragraph" w:customStyle="1" w:styleId="68438ABC5AEB47BCB19D66159B718EA1">
    <w:name w:val="68438ABC5AEB47BCB19D66159B718EA1"/>
    <w:rsid w:val="00AD553F"/>
  </w:style>
  <w:style w:type="paragraph" w:customStyle="1" w:styleId="952AE5D90596469EB9D879224EC33312">
    <w:name w:val="952AE5D90596469EB9D879224EC33312"/>
    <w:rsid w:val="00AD553F"/>
  </w:style>
  <w:style w:type="paragraph" w:customStyle="1" w:styleId="A4B0230370FF417FBBC585C04D71EEE7">
    <w:name w:val="A4B0230370FF417FBBC585C04D71EEE7"/>
    <w:rsid w:val="00AD553F"/>
  </w:style>
  <w:style w:type="paragraph" w:customStyle="1" w:styleId="15E02FDA2AC74B0F97CD051CEA080E9C">
    <w:name w:val="15E02FDA2AC74B0F97CD051CEA080E9C"/>
    <w:rsid w:val="00AD553F"/>
  </w:style>
  <w:style w:type="paragraph" w:customStyle="1" w:styleId="69EC55AB7BBD469193B95FA826316B3B">
    <w:name w:val="69EC55AB7BBD469193B95FA826316B3B"/>
    <w:rsid w:val="00AD553F"/>
  </w:style>
  <w:style w:type="paragraph" w:customStyle="1" w:styleId="7C9FB3BF2551493CB4237898AE1FFE94">
    <w:name w:val="7C9FB3BF2551493CB4237898AE1FFE94"/>
    <w:rsid w:val="00AD553F"/>
  </w:style>
  <w:style w:type="paragraph" w:customStyle="1" w:styleId="8BC8C1AF65FF47E8AB403A4B55ABB49D">
    <w:name w:val="8BC8C1AF65FF47E8AB403A4B55ABB49D"/>
    <w:rsid w:val="00AD553F"/>
  </w:style>
  <w:style w:type="paragraph" w:customStyle="1" w:styleId="761203B7FD734D24BB167F1AAC4F03AD">
    <w:name w:val="761203B7FD734D24BB167F1AAC4F03AD"/>
    <w:rsid w:val="00AD553F"/>
  </w:style>
  <w:style w:type="paragraph" w:customStyle="1" w:styleId="E96E208ED3BA4FA5895061A04AAD23E6">
    <w:name w:val="E96E208ED3BA4FA5895061A04AAD23E6"/>
    <w:rsid w:val="00AD553F"/>
  </w:style>
  <w:style w:type="paragraph" w:customStyle="1" w:styleId="AA9A6CDE006642A2916CA6F0FB84266F">
    <w:name w:val="AA9A6CDE006642A2916CA6F0FB84266F"/>
    <w:rsid w:val="00AD553F"/>
  </w:style>
  <w:style w:type="paragraph" w:customStyle="1" w:styleId="4252FF2481934F03AB1A5FDD7D929468">
    <w:name w:val="4252FF2481934F03AB1A5FDD7D929468"/>
    <w:rsid w:val="00AD553F"/>
  </w:style>
  <w:style w:type="paragraph" w:customStyle="1" w:styleId="707145B0D6774987A2F57C56E21E1A31">
    <w:name w:val="707145B0D6774987A2F57C56E21E1A31"/>
    <w:rsid w:val="00AD553F"/>
  </w:style>
  <w:style w:type="paragraph" w:customStyle="1" w:styleId="3E55C59E036A4001B1FBCF0B3A1542FE">
    <w:name w:val="3E55C59E036A4001B1FBCF0B3A1542FE"/>
    <w:rsid w:val="00AD553F"/>
  </w:style>
  <w:style w:type="paragraph" w:customStyle="1" w:styleId="048AFC31C8B14C3BB32CCBAD94157304">
    <w:name w:val="048AFC31C8B14C3BB32CCBAD94157304"/>
    <w:rsid w:val="00AD553F"/>
  </w:style>
  <w:style w:type="paragraph" w:customStyle="1" w:styleId="4BDE441660DB4E2391E72BFF376C61AB">
    <w:name w:val="4BDE441660DB4E2391E72BFF376C61AB"/>
    <w:rsid w:val="00AD553F"/>
  </w:style>
  <w:style w:type="paragraph" w:customStyle="1" w:styleId="A0EEF2E2AFF540A287495E596DB43BF8">
    <w:name w:val="A0EEF2E2AFF540A287495E596DB43BF8"/>
    <w:rsid w:val="00AD553F"/>
  </w:style>
  <w:style w:type="paragraph" w:customStyle="1" w:styleId="59BCC01EB7404DD1B90D39BF47C9C75B">
    <w:name w:val="59BCC01EB7404DD1B90D39BF47C9C75B"/>
    <w:rsid w:val="00AD553F"/>
  </w:style>
  <w:style w:type="paragraph" w:customStyle="1" w:styleId="2120D1CBF26246F495C5C9B06A80BB9B">
    <w:name w:val="2120D1CBF26246F495C5C9B06A80BB9B"/>
    <w:rsid w:val="00AD553F"/>
  </w:style>
  <w:style w:type="paragraph" w:customStyle="1" w:styleId="5C54290CB2AD40B3BC33ADAC5583CF07">
    <w:name w:val="5C54290CB2AD40B3BC33ADAC5583CF07"/>
    <w:rsid w:val="00AD553F"/>
  </w:style>
  <w:style w:type="paragraph" w:customStyle="1" w:styleId="0C751B5559AB4C8B9EA6448F77A92920">
    <w:name w:val="0C751B5559AB4C8B9EA6448F77A92920"/>
    <w:rsid w:val="00AD553F"/>
  </w:style>
  <w:style w:type="paragraph" w:customStyle="1" w:styleId="A34DBE0A43BF4CB083B6E5AF41806775">
    <w:name w:val="A34DBE0A43BF4CB083B6E5AF41806775"/>
    <w:rsid w:val="00AD553F"/>
  </w:style>
  <w:style w:type="paragraph" w:customStyle="1" w:styleId="FCFBC31FC86246B887D3E898A97D16C9">
    <w:name w:val="FCFBC31FC86246B887D3E898A97D16C9"/>
    <w:rsid w:val="00AD553F"/>
  </w:style>
  <w:style w:type="paragraph" w:customStyle="1" w:styleId="98AE92084F604A779EE722CBAD619B13">
    <w:name w:val="98AE92084F604A779EE722CBAD619B13"/>
    <w:rsid w:val="00AD553F"/>
  </w:style>
  <w:style w:type="paragraph" w:customStyle="1" w:styleId="D1C6B5025AE245EF86381018284EBF2F">
    <w:name w:val="D1C6B5025AE245EF86381018284EBF2F"/>
    <w:rsid w:val="00AD553F"/>
  </w:style>
  <w:style w:type="paragraph" w:customStyle="1" w:styleId="76492B36598446B68F82B579F85932E4">
    <w:name w:val="76492B36598446B68F82B579F85932E4"/>
    <w:rsid w:val="00AD553F"/>
  </w:style>
  <w:style w:type="paragraph" w:customStyle="1" w:styleId="1368DE45A858463DB6AF92DF4E9000E0">
    <w:name w:val="1368DE45A858463DB6AF92DF4E9000E0"/>
    <w:rsid w:val="00AD553F"/>
  </w:style>
  <w:style w:type="paragraph" w:customStyle="1" w:styleId="1302C2853018481EA063E6AA36C841D4">
    <w:name w:val="1302C2853018481EA063E6AA36C841D4"/>
    <w:rsid w:val="00AD553F"/>
  </w:style>
  <w:style w:type="paragraph" w:customStyle="1" w:styleId="5513D6EC43A346E1A7761A546B5F42F5">
    <w:name w:val="5513D6EC43A346E1A7761A546B5F42F5"/>
    <w:rsid w:val="00AD553F"/>
  </w:style>
  <w:style w:type="paragraph" w:customStyle="1" w:styleId="5DABD9C17C0E41D2A89547A47920E11E">
    <w:name w:val="5DABD9C17C0E41D2A89547A47920E11E"/>
    <w:rsid w:val="00AD553F"/>
  </w:style>
  <w:style w:type="paragraph" w:customStyle="1" w:styleId="FB61B05730B54C43A22C1B2FD048AE69">
    <w:name w:val="FB61B05730B54C43A22C1B2FD048AE69"/>
    <w:rsid w:val="00AD553F"/>
  </w:style>
  <w:style w:type="paragraph" w:customStyle="1" w:styleId="8301550DEAC94C1A81C1373CDE37E9BC">
    <w:name w:val="8301550DEAC94C1A81C1373CDE37E9BC"/>
    <w:rsid w:val="00AD553F"/>
  </w:style>
  <w:style w:type="paragraph" w:customStyle="1" w:styleId="A934D4C057F1407A93A41E2250608322">
    <w:name w:val="A934D4C057F1407A93A41E2250608322"/>
    <w:rsid w:val="00AD553F"/>
  </w:style>
  <w:style w:type="paragraph" w:customStyle="1" w:styleId="0FBD649EB26C429CA3B77AC60C95A45C">
    <w:name w:val="0FBD649EB26C429CA3B77AC60C95A45C"/>
    <w:rsid w:val="00AD553F"/>
  </w:style>
  <w:style w:type="paragraph" w:customStyle="1" w:styleId="1420C4123A68434BB870A7C0F483E5BE">
    <w:name w:val="1420C4123A68434BB870A7C0F483E5BE"/>
    <w:rsid w:val="00AD553F"/>
  </w:style>
  <w:style w:type="paragraph" w:customStyle="1" w:styleId="9A83E8E48103417499131BF2E736DE4D">
    <w:name w:val="9A83E8E48103417499131BF2E736DE4D"/>
    <w:rsid w:val="00AD553F"/>
  </w:style>
  <w:style w:type="paragraph" w:customStyle="1" w:styleId="485A1280E8B6410DA22A7F6B91687879">
    <w:name w:val="485A1280E8B6410DA22A7F6B91687879"/>
    <w:rsid w:val="00AD553F"/>
  </w:style>
  <w:style w:type="paragraph" w:customStyle="1" w:styleId="454DA597091F49818D445BFFCE9BE057">
    <w:name w:val="454DA597091F49818D445BFFCE9BE057"/>
    <w:rsid w:val="00AD553F"/>
  </w:style>
  <w:style w:type="paragraph" w:customStyle="1" w:styleId="0618F5589FD4494699D5FF24BD2C04AE">
    <w:name w:val="0618F5589FD4494699D5FF24BD2C04AE"/>
    <w:rsid w:val="00AD553F"/>
  </w:style>
  <w:style w:type="paragraph" w:customStyle="1" w:styleId="45B18E3E3DA34C678B4821DB1ACA8EB7">
    <w:name w:val="45B18E3E3DA34C678B4821DB1ACA8EB7"/>
    <w:rsid w:val="00AD553F"/>
  </w:style>
  <w:style w:type="paragraph" w:customStyle="1" w:styleId="E0221439CD5C4A06BAD30C2B8171F8C4">
    <w:name w:val="E0221439CD5C4A06BAD30C2B8171F8C4"/>
    <w:rsid w:val="005D69E7"/>
  </w:style>
  <w:style w:type="paragraph" w:customStyle="1" w:styleId="DEC364C46EEB4A4EAC093A9A461FF23D">
    <w:name w:val="DEC364C46EEB4A4EAC093A9A461FF23D"/>
    <w:rsid w:val="005D69E7"/>
  </w:style>
  <w:style w:type="paragraph" w:customStyle="1" w:styleId="97D02EB048544BF88161E985472CB8CB">
    <w:name w:val="97D02EB048544BF88161E985472CB8CB"/>
    <w:rsid w:val="00224AF1"/>
  </w:style>
  <w:style w:type="paragraph" w:customStyle="1" w:styleId="884BD70AD50B4BF08DFDC00FD2B0A9F5">
    <w:name w:val="884BD70AD50B4BF08DFDC00FD2B0A9F5"/>
    <w:rsid w:val="00224AF1"/>
  </w:style>
  <w:style w:type="paragraph" w:customStyle="1" w:styleId="A0A0CB7349BE42BE863A602D25D98459">
    <w:name w:val="A0A0CB7349BE42BE863A602D25D98459"/>
    <w:rsid w:val="00224AF1"/>
  </w:style>
  <w:style w:type="paragraph" w:customStyle="1" w:styleId="6EAFB482E57C4E4E927CFFCD1CA15FBF">
    <w:name w:val="6EAFB482E57C4E4E927CFFCD1CA15FBF"/>
    <w:rsid w:val="00224AF1"/>
  </w:style>
  <w:style w:type="paragraph" w:customStyle="1" w:styleId="A5A98F1518884ECFBA3840B0B88CC44E">
    <w:name w:val="A5A98F1518884ECFBA3840B0B88CC44E"/>
    <w:rsid w:val="00224AF1"/>
  </w:style>
  <w:style w:type="paragraph" w:customStyle="1" w:styleId="07E6067B901F4004BFEEF908E4596DF2">
    <w:name w:val="07E6067B901F4004BFEEF908E4596DF2"/>
    <w:rsid w:val="00224AF1"/>
  </w:style>
  <w:style w:type="paragraph" w:customStyle="1" w:styleId="1EA2934D004B4FA6A807A4D38E9CD829">
    <w:name w:val="1EA2934D004B4FA6A807A4D38E9CD829"/>
    <w:rsid w:val="00224AF1"/>
  </w:style>
  <w:style w:type="paragraph" w:customStyle="1" w:styleId="A1C0AE40A88345B3A0D547BCFFDCDE94">
    <w:name w:val="A1C0AE40A88345B3A0D547BCFFDCDE94"/>
    <w:rsid w:val="00224AF1"/>
  </w:style>
  <w:style w:type="paragraph" w:customStyle="1" w:styleId="F1F2607AE49741408A69BD2B2E011232">
    <w:name w:val="F1F2607AE49741408A69BD2B2E011232"/>
    <w:rsid w:val="00224AF1"/>
  </w:style>
  <w:style w:type="paragraph" w:customStyle="1" w:styleId="64202E80B4F34D719B3FBFC05A4231EA">
    <w:name w:val="64202E80B4F34D719B3FBFC05A4231EA"/>
    <w:rsid w:val="00997C45"/>
  </w:style>
  <w:style w:type="paragraph" w:customStyle="1" w:styleId="58F223CF450F401788C292A2197BC135">
    <w:name w:val="58F223CF450F401788C292A2197BC135"/>
    <w:rsid w:val="00997C45"/>
  </w:style>
  <w:style w:type="paragraph" w:customStyle="1" w:styleId="DE0CDA8B7092407D931D681CC51DBF0C">
    <w:name w:val="DE0CDA8B7092407D931D681CC51DBF0C"/>
    <w:rsid w:val="00997C45"/>
  </w:style>
  <w:style w:type="paragraph" w:customStyle="1" w:styleId="198CB2111C4D4E43955C309C7640ADAB">
    <w:name w:val="198CB2111C4D4E43955C309C7640ADAB"/>
    <w:rsid w:val="00997C45"/>
  </w:style>
  <w:style w:type="paragraph" w:customStyle="1" w:styleId="D3C05FDA862F47B19A6088199D3C8447">
    <w:name w:val="D3C05FDA862F47B19A6088199D3C8447"/>
    <w:rsid w:val="00997C45"/>
  </w:style>
  <w:style w:type="paragraph" w:customStyle="1" w:styleId="653E9E8452CB447BB41A68883DD5718D">
    <w:name w:val="653E9E8452CB447BB41A68883DD5718D"/>
    <w:rsid w:val="00997C45"/>
  </w:style>
  <w:style w:type="paragraph" w:customStyle="1" w:styleId="6F09D73951CB443484BD3D549AD21C6A">
    <w:name w:val="6F09D73951CB443484BD3D549AD21C6A"/>
    <w:rsid w:val="00997C45"/>
  </w:style>
  <w:style w:type="paragraph" w:customStyle="1" w:styleId="A2107B0264B6415B909E20D2D35215C5">
    <w:name w:val="A2107B0264B6415B909E20D2D35215C5"/>
    <w:rsid w:val="00997C45"/>
  </w:style>
  <w:style w:type="paragraph" w:customStyle="1" w:styleId="240C8334CE334389A677EC8E6172C470">
    <w:name w:val="240C8334CE334389A677EC8E6172C470"/>
    <w:rsid w:val="00997C45"/>
  </w:style>
  <w:style w:type="paragraph" w:customStyle="1" w:styleId="AD9C0D2B959B4398A399DF343F3A6022">
    <w:name w:val="AD9C0D2B959B4398A399DF343F3A6022"/>
    <w:rsid w:val="00997C45"/>
  </w:style>
  <w:style w:type="paragraph" w:customStyle="1" w:styleId="5BC93B66CAFE4300A48C6A1567AFC925">
    <w:name w:val="5BC93B66CAFE4300A48C6A1567AFC925"/>
    <w:rsid w:val="00997C45"/>
  </w:style>
  <w:style w:type="paragraph" w:customStyle="1" w:styleId="3E10571DF8524254A009FAD4303198C3">
    <w:name w:val="3E10571DF8524254A009FAD4303198C3"/>
    <w:rsid w:val="00997C45"/>
  </w:style>
  <w:style w:type="paragraph" w:customStyle="1" w:styleId="8CA42B91B3F241E29580661657F999D4">
    <w:name w:val="8CA42B91B3F241E29580661657F999D4"/>
    <w:rsid w:val="00997C45"/>
  </w:style>
  <w:style w:type="paragraph" w:customStyle="1" w:styleId="781D2103F59E4ED39F58A2FDFBE3288F">
    <w:name w:val="781D2103F59E4ED39F58A2FDFBE3288F"/>
    <w:rsid w:val="00997C45"/>
  </w:style>
  <w:style w:type="paragraph" w:customStyle="1" w:styleId="274F34F6A5D444FC9EA82AC24DC3C65C">
    <w:name w:val="274F34F6A5D444FC9EA82AC24DC3C65C"/>
    <w:rsid w:val="00997C45"/>
  </w:style>
  <w:style w:type="paragraph" w:customStyle="1" w:styleId="FE8798AC92A14A3292B116B75948A39F">
    <w:name w:val="FE8798AC92A14A3292B116B75948A39F"/>
    <w:rsid w:val="00997C45"/>
  </w:style>
  <w:style w:type="paragraph" w:customStyle="1" w:styleId="1BEB8AB1C1944983810C8FBB8AB583DF">
    <w:name w:val="1BEB8AB1C1944983810C8FBB8AB583DF"/>
    <w:rsid w:val="00997C45"/>
  </w:style>
  <w:style w:type="paragraph" w:customStyle="1" w:styleId="480E1318FBD34B0683BC4A7863B08FA2">
    <w:name w:val="480E1318FBD34B0683BC4A7863B08FA2"/>
    <w:rsid w:val="00997C45"/>
  </w:style>
  <w:style w:type="paragraph" w:customStyle="1" w:styleId="10E3CED363BA4AC1856F86AB1817894E">
    <w:name w:val="10E3CED363BA4AC1856F86AB1817894E"/>
    <w:rsid w:val="00997C45"/>
  </w:style>
  <w:style w:type="paragraph" w:customStyle="1" w:styleId="A3C94B7403664896BD6C6EE903C75C01">
    <w:name w:val="A3C94B7403664896BD6C6EE903C75C01"/>
    <w:rsid w:val="00997C45"/>
  </w:style>
  <w:style w:type="paragraph" w:customStyle="1" w:styleId="9D292AD08B4D42B1A75EE7E475D07216">
    <w:name w:val="9D292AD08B4D42B1A75EE7E475D07216"/>
    <w:rsid w:val="00997C45"/>
  </w:style>
  <w:style w:type="paragraph" w:customStyle="1" w:styleId="25745090B4884A9D8AB16B7F11E97EB5">
    <w:name w:val="25745090B4884A9D8AB16B7F11E97EB5"/>
    <w:rsid w:val="00997C45"/>
  </w:style>
  <w:style w:type="paragraph" w:customStyle="1" w:styleId="7C6423711F7345ACB67150BA7E1CC093">
    <w:name w:val="7C6423711F7345ACB67150BA7E1CC093"/>
    <w:rsid w:val="00997C45"/>
  </w:style>
  <w:style w:type="paragraph" w:customStyle="1" w:styleId="DC81BB19249B47AE88FE1E1FF2E0261C">
    <w:name w:val="DC81BB19249B47AE88FE1E1FF2E0261C"/>
    <w:rsid w:val="00997C45"/>
  </w:style>
  <w:style w:type="paragraph" w:customStyle="1" w:styleId="7F14192761AA48598AD37AEFDED1F904">
    <w:name w:val="7F14192761AA48598AD37AEFDED1F904"/>
    <w:rsid w:val="00997C45"/>
  </w:style>
  <w:style w:type="paragraph" w:customStyle="1" w:styleId="428655B287BD4F348C2A875591AA059F">
    <w:name w:val="428655B287BD4F348C2A875591AA059F"/>
    <w:rsid w:val="00997C45"/>
  </w:style>
  <w:style w:type="paragraph" w:customStyle="1" w:styleId="F4BF6CB9C57D40B6915304E189838BE8">
    <w:name w:val="F4BF6CB9C57D40B6915304E189838BE8"/>
    <w:rsid w:val="00997C45"/>
  </w:style>
  <w:style w:type="paragraph" w:customStyle="1" w:styleId="97EAD4D2B0434B28AFA673A9BF197D9E">
    <w:name w:val="97EAD4D2B0434B28AFA673A9BF197D9E"/>
    <w:rsid w:val="00997C45"/>
  </w:style>
  <w:style w:type="paragraph" w:customStyle="1" w:styleId="149E8FF1B1E64EB58A7CC504EAAD4F37">
    <w:name w:val="149E8FF1B1E64EB58A7CC504EAAD4F37"/>
    <w:rsid w:val="00997C45"/>
  </w:style>
  <w:style w:type="paragraph" w:customStyle="1" w:styleId="4F856EEDB4F84EE4ADAAC54CE7E3EAED">
    <w:name w:val="4F856EEDB4F84EE4ADAAC54CE7E3EAED"/>
    <w:rsid w:val="00997C45"/>
  </w:style>
  <w:style w:type="paragraph" w:customStyle="1" w:styleId="174BE33A4CE04ABD9DCED96070F4B5D7">
    <w:name w:val="174BE33A4CE04ABD9DCED96070F4B5D7"/>
    <w:rsid w:val="00997C45"/>
  </w:style>
  <w:style w:type="paragraph" w:customStyle="1" w:styleId="6B0602DF002646CDBD638B43205ACA04">
    <w:name w:val="6B0602DF002646CDBD638B43205ACA04"/>
    <w:rsid w:val="00997C45"/>
  </w:style>
  <w:style w:type="paragraph" w:customStyle="1" w:styleId="49738030F8B442A58D884C7449BC47E1">
    <w:name w:val="49738030F8B442A58D884C7449BC47E1"/>
    <w:rsid w:val="00997C45"/>
  </w:style>
  <w:style w:type="paragraph" w:customStyle="1" w:styleId="3B06B2144E8542C98B90B19EA7B22080">
    <w:name w:val="3B06B2144E8542C98B90B19EA7B22080"/>
    <w:rsid w:val="00997C45"/>
  </w:style>
  <w:style w:type="paragraph" w:customStyle="1" w:styleId="CFF6DD0B579441CB935F4FC8DE9A1320">
    <w:name w:val="CFF6DD0B579441CB935F4FC8DE9A1320"/>
    <w:rsid w:val="00997C45"/>
  </w:style>
  <w:style w:type="paragraph" w:customStyle="1" w:styleId="F3CBC860288F4920BD7D0F0D6B454BE8">
    <w:name w:val="F3CBC860288F4920BD7D0F0D6B454BE8"/>
    <w:rsid w:val="00997C45"/>
  </w:style>
  <w:style w:type="paragraph" w:customStyle="1" w:styleId="2107880FEB274462B12A64F1C11170F5">
    <w:name w:val="2107880FEB274462B12A64F1C11170F5"/>
    <w:rsid w:val="00997C45"/>
  </w:style>
  <w:style w:type="paragraph" w:customStyle="1" w:styleId="36FE3E1A362D43C3B8277A5BC962D3AF">
    <w:name w:val="36FE3E1A362D43C3B8277A5BC962D3AF"/>
    <w:rsid w:val="00997C45"/>
  </w:style>
  <w:style w:type="paragraph" w:customStyle="1" w:styleId="3C4B108537464579A16D59996C125759">
    <w:name w:val="3C4B108537464579A16D59996C125759"/>
    <w:rsid w:val="00997C45"/>
  </w:style>
  <w:style w:type="paragraph" w:customStyle="1" w:styleId="7D1F70B9711E476FBE6BBA71473D23C8">
    <w:name w:val="7D1F70B9711E476FBE6BBA71473D23C8"/>
    <w:rsid w:val="00997C45"/>
  </w:style>
  <w:style w:type="paragraph" w:customStyle="1" w:styleId="6CB0B331422649759DCF14FCA89AE5C3">
    <w:name w:val="6CB0B331422649759DCF14FCA89AE5C3"/>
    <w:rsid w:val="00997C45"/>
  </w:style>
  <w:style w:type="paragraph" w:customStyle="1" w:styleId="43D37F1E8AFC41A5A585598DD37EE2C8">
    <w:name w:val="43D37F1E8AFC41A5A585598DD37EE2C8"/>
    <w:rsid w:val="00997C45"/>
  </w:style>
  <w:style w:type="paragraph" w:customStyle="1" w:styleId="379919C1F10A4D7B9B5F5D74CD563109">
    <w:name w:val="379919C1F10A4D7B9B5F5D74CD563109"/>
    <w:rsid w:val="00997C45"/>
  </w:style>
  <w:style w:type="paragraph" w:customStyle="1" w:styleId="85FF802337AD4FDAAAFDA29BC78AFAF8">
    <w:name w:val="85FF802337AD4FDAAAFDA29BC78AFAF8"/>
    <w:rsid w:val="00997C45"/>
  </w:style>
  <w:style w:type="paragraph" w:customStyle="1" w:styleId="C7CAC25F3F0A4C889C450D266A6F4841">
    <w:name w:val="C7CAC25F3F0A4C889C450D266A6F4841"/>
    <w:rsid w:val="00997C45"/>
  </w:style>
  <w:style w:type="paragraph" w:customStyle="1" w:styleId="9B96681A3FDE446FB58D8D12B2D0D47C">
    <w:name w:val="9B96681A3FDE446FB58D8D12B2D0D47C"/>
    <w:rsid w:val="00997C45"/>
  </w:style>
  <w:style w:type="paragraph" w:customStyle="1" w:styleId="A3035059F34C47CCBA698E33296E7335">
    <w:name w:val="A3035059F34C47CCBA698E33296E7335"/>
    <w:rsid w:val="00997C45"/>
  </w:style>
  <w:style w:type="paragraph" w:customStyle="1" w:styleId="B6B02F6F699D43EC8131B0A33BB31131">
    <w:name w:val="B6B02F6F699D43EC8131B0A33BB31131"/>
    <w:rsid w:val="00997C45"/>
  </w:style>
  <w:style w:type="paragraph" w:customStyle="1" w:styleId="D21159DD90F348269AEF07FBA9373606">
    <w:name w:val="D21159DD90F348269AEF07FBA9373606"/>
    <w:rsid w:val="00997C45"/>
  </w:style>
  <w:style w:type="paragraph" w:customStyle="1" w:styleId="9001A618C4F842EA910AE4C6B4E8E480">
    <w:name w:val="9001A618C4F842EA910AE4C6B4E8E480"/>
    <w:rsid w:val="00997C45"/>
  </w:style>
  <w:style w:type="paragraph" w:customStyle="1" w:styleId="2066E0825EA54630A6FA2B48597797DD">
    <w:name w:val="2066E0825EA54630A6FA2B48597797DD"/>
    <w:rsid w:val="00997C45"/>
  </w:style>
  <w:style w:type="paragraph" w:customStyle="1" w:styleId="549886A396B34CD79D4200A309A59313">
    <w:name w:val="549886A396B34CD79D4200A309A59313"/>
    <w:rsid w:val="00997C45"/>
  </w:style>
  <w:style w:type="paragraph" w:customStyle="1" w:styleId="FF5BAF7D6B7E426CBC8F0F18D974AC1D">
    <w:name w:val="FF5BAF7D6B7E426CBC8F0F18D974AC1D"/>
    <w:rsid w:val="00997C45"/>
  </w:style>
  <w:style w:type="paragraph" w:customStyle="1" w:styleId="5D42F2E128624A6CAC6C88DE9A80ECD5">
    <w:name w:val="5D42F2E128624A6CAC6C88DE9A80ECD5"/>
    <w:rsid w:val="00997C45"/>
  </w:style>
  <w:style w:type="paragraph" w:customStyle="1" w:styleId="DEDA421D14314F949D76E67A428D759D">
    <w:name w:val="DEDA421D14314F949D76E67A428D759D"/>
    <w:rsid w:val="00997C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92395-F792-44A3-B783-CD83A1191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0</TotalTime>
  <Pages>75</Pages>
  <Words>25908</Words>
  <Characters>147680</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173242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Vu</dc:creator>
  <cp:lastModifiedBy>Carla Angelica Co</cp:lastModifiedBy>
  <cp:revision>2</cp:revision>
  <cp:lastPrinted>2015-07-24T00:25:00Z</cp:lastPrinted>
  <dcterms:created xsi:type="dcterms:W3CDTF">2016-07-04T01:42:00Z</dcterms:created>
  <dcterms:modified xsi:type="dcterms:W3CDTF">2016-07-04T01:42:00Z</dcterms:modified>
</cp:coreProperties>
</file>