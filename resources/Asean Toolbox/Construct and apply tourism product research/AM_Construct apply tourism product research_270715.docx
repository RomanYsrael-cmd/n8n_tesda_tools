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21.xml" ContentType="application/vnd.openxmlformats-officedocument.wordprocessingml.header+xml"/>
  <Override PartName="/word/header22.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F4A72" w:rsidRPr="00EB6A28" w:rsidRDefault="008F50B0">
      <w:bookmarkStart w:id="0" w:name="_GoBack"/>
      <w:bookmarkEnd w:id="0"/>
      <w:r>
        <w:rPr>
          <w:noProof/>
          <w:lang w:val="en-US" w:eastAsia="en-US"/>
        </w:rPr>
        <mc:AlternateContent>
          <mc:Choice Requires="wps">
            <w:drawing>
              <wp:anchor distT="0" distB="0" distL="114300" distR="114300" simplePos="0" relativeHeight="251653120" behindDoc="0" locked="0" layoutInCell="1" allowOverlap="1">
                <wp:simplePos x="0" y="0"/>
                <wp:positionH relativeFrom="column">
                  <wp:posOffset>-1111885</wp:posOffset>
                </wp:positionH>
                <wp:positionV relativeFrom="paragraph">
                  <wp:posOffset>8187055</wp:posOffset>
                </wp:positionV>
                <wp:extent cx="7724775" cy="1830705"/>
                <wp:effectExtent l="0" t="0" r="9525" b="0"/>
                <wp:wrapNone/>
                <wp:docPr id="8"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24775" cy="1830705"/>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DB6841D" id="Rectangle 8" o:spid="_x0000_s1026" style="position:absolute;margin-left:-87.55pt;margin-top:644.65pt;width:608.25pt;height:144.1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" fillcolor="#5a5a5a [2109]" stroked="f"/>
            </w:pict>
          </mc:Fallback>
        </mc:AlternateContent>
      </w:r>
      <w:r w:rsidR="005724B1" w:rsidRPr="00EB6A28">
        <w:rPr>
          <w:noProof/>
          <w:lang w:val="en-US" w:eastAsia="en-US"/>
        </w:rPr>
        <w:drawing>
          <wp:anchor distT="0" distB="0" distL="114300" distR="114300" simplePos="0" relativeHeight="251676672" behindDoc="0" locked="0" layoutInCell="1" allowOverlap="1">
            <wp:simplePos x="0" y="0"/>
            <wp:positionH relativeFrom="column">
              <wp:posOffset>-1101090</wp:posOffset>
            </wp:positionH>
            <wp:positionV relativeFrom="paragraph">
              <wp:posOffset>2317115</wp:posOffset>
            </wp:positionV>
            <wp:extent cx="7543165" cy="6028055"/>
            <wp:effectExtent l="0" t="0" r="635" b="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sessment_115352104.jpg"/>
                    <pic:cNvPicPr/>
                  </pic:nvPicPr>
                  <pic:blipFill rotWithShape="1">
                    <a:blip r:embed="rId8" cstate="print">
                      <a:extLst>
                        <a:ext uri="{28A0092B-C50C-407E-A947-70E740481C1C}">
                          <a14:useLocalDpi xmlns:a14="http://schemas.microsoft.com/office/drawing/2010/main" val="0"/>
                        </a:ext>
                      </a:extLst>
                    </a:blip>
                    <a:srcRect r="16304"/>
                    <a:stretch/>
                  </pic:blipFill>
                  <pic:spPr bwMode="auto">
                    <a:xfrm>
                      <a:off x="0" y="0"/>
                      <a:ext cx="7543165" cy="6028055"/>
                    </a:xfrm>
                    <a:prstGeom prst="rect">
                      <a:avLst/>
                    </a:prstGeom>
                    <a:ln>
                      <a:noFill/>
                    </a:ln>
                    <a:extLst>
                      <a:ext uri="{53640926-AAD7-44D8-BBD7-CCE9431645EC}">
                        <a14:shadowObscured xmlns:a14="http://schemas.microsoft.com/office/drawing/2010/main"/>
                      </a:ext>
                    </a:extLst>
                  </pic:spPr>
                </pic:pic>
              </a:graphicData>
            </a:graphic>
          </wp:anchor>
        </w:drawing>
      </w:r>
      <w:r>
        <w:rPr>
          <w:noProof/>
          <w:lang w:val="en-US" w:eastAsia="en-US"/>
        </w:rPr>
        <mc:AlternateContent>
          <mc:Choice Requires="wpg">
            <w:drawing>
              <wp:anchor distT="0" distB="0" distL="114300" distR="114300" simplePos="0" relativeHeight="251656192" behindDoc="0" locked="0" layoutInCell="1" allowOverlap="1">
                <wp:simplePos x="0" y="0"/>
                <wp:positionH relativeFrom="column">
                  <wp:posOffset>1062355</wp:posOffset>
                </wp:positionH>
                <wp:positionV relativeFrom="paragraph">
                  <wp:posOffset>8673465</wp:posOffset>
                </wp:positionV>
                <wp:extent cx="4087495" cy="716280"/>
                <wp:effectExtent l="0" t="0" r="0" b="7620"/>
                <wp:wrapSquare wrapText="bothSides"/>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87495" cy="716280"/>
                          <a:chOff x="0" y="0"/>
                          <a:chExt cx="4087504" cy="716508"/>
                        </a:xfrm>
                      </wpg:grpSpPr>
                      <pic:pic xmlns:pic="http://schemas.openxmlformats.org/drawingml/2006/picture">
                        <pic:nvPicPr>
                          <pic:cNvPr id="11" name="Picture 11" descr="420px-Seal_of_ASEAN.svg.png"/>
                          <pic:cNvPicPr>
                            <a:picLocks noChangeAspect="1"/>
                          </pic:cNvPicPr>
                        </pic:nvPicPr>
                        <pic:blipFill>
                          <a:blip r:embed="rId9" cstate="print"/>
                          <a:stretch>
                            <a:fillRect/>
                          </a:stretch>
                        </pic:blipFill>
                        <pic:spPr>
                          <a:xfrm>
                            <a:off x="1323832" y="75063"/>
                            <a:ext cx="614150" cy="641445"/>
                          </a:xfrm>
                          <a:prstGeom prst="rect">
                            <a:avLst/>
                          </a:prstGeom>
                        </pic:spPr>
                      </pic:pic>
                      <pic:pic xmlns:pic="http://schemas.openxmlformats.org/drawingml/2006/picture">
                        <pic:nvPicPr>
                          <pic:cNvPr id="27" name="Picture 7" descr="Colour_Logo-lockup.png"/>
                          <pic:cNvPicPr>
                            <a:picLocks noChangeAspect="1"/>
                          </pic:cNvPicPr>
                        </pic:nvPicPr>
                        <pic:blipFill>
                          <a:blip r:embed="rId10" cstate="print"/>
                          <a:stretch>
                            <a:fillRect/>
                          </a:stretch>
                        </pic:blipFill>
                        <pic:spPr>
                          <a:xfrm>
                            <a:off x="1869743" y="0"/>
                            <a:ext cx="2217761" cy="716508"/>
                          </a:xfrm>
                          <a:prstGeom prst="rect">
                            <a:avLst/>
                          </a:prstGeom>
                        </pic:spPr>
                      </pic:pic>
                      <pic:pic xmlns:pic="http://schemas.openxmlformats.org/drawingml/2006/picture">
                        <pic:nvPicPr>
                          <pic:cNvPr id="25" name="Picture 115"/>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136478"/>
                            <a:ext cx="1269241" cy="573206"/>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369E53C9" id="Group 3" o:spid="_x0000_s1026" style="position:absolute;margin-left:83.65pt;margin-top:682.95pt;width:321.85pt;height:56.4pt;z-index:251656192" coordsize="40875,7165"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&#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 o:spid="_x0000_s1027" type="#_x0000_t75" alt="420px-Seal_of_ASEAN.svg.png" style="position:absolute;left:13238;top:750;width:6141;height:641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">
                  <v:imagedata r:id="rId12" o:title="420px-Seal_of_ASEAN.svg"/>
                  <v:path arrowok="t"/>
                </v:shape>
                <v:shape id="Picture 7" o:spid="_x0000_s1028" type="#_x0000_t75" alt="Colour_Logo-lockup.png" style="position:absolute;left:18697;width:22178;height:716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rUNUHFAAAA2wAAAA8AAABkcnMvZG93bnJldi54bWxEj81qwzAQhO+FvoPYQm+NHFNa40Y2JhBw&#10;e2p+obeNtbFNrJWxVMd5+ypQyHGYmW+YRT6ZTow0uNaygvksAkFcWd1yrWC3Xb0kIJxH1thZJgVX&#10;cpBnjw8LTLW98JrGja9FgLBLUUHjfZ9K6aqGDLqZ7YmDd7KDQR/kUEs94CXATSfjKHqTBlsOCw32&#10;tGyoOm9+jYLye/9VVvMiPu621/E1OfycivZTqeenqfgA4Wny9/B/u9QK4ne4fQk/QGZ/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AK1DVBxQAAANsAAAAPAAAAAAAAAAAAAAAA&#10;AJ8CAABkcnMvZG93bnJldi54bWxQSwUGAAAAAAQABAD3AAAAkQMAAAAA&#10;">
                  <v:imagedata r:id="rId13" o:title="Colour_Logo-lockup"/>
                  <v:path arrowok="t"/>
                </v:shape>
                <v:shape id="Picture 115" o:spid="_x0000_s1029" type="#_x0000_t75" style="position:absolute;top:1364;width:12692;height:573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ayKu7FAAAA2wAAAA8AAABkcnMvZG93bnJldi54bWxEj0Frg0AUhO+F/IflBXqra6SVYrIJQRLo&#10;pVCtl9xe3Bc1cd+KuzX233cLhR6HmfmG2exm04uJRtdZVrCKYhDEtdUdNwqqz+PTKwjnkTX2lknB&#10;NznYbRcPG8y0vXNBU+kbESDsMlTQej9kUrq6JYMusgNx8C52NOiDHBupR7wHuOllEsepNNhxWGhx&#10;oLyl+lZ+GQVNcb7m5+dDref0WibTx+k9rwalHpfzfg3C0+z/w3/tN60geYHfL+EHyO0P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WsiruxQAAANsAAAAPAAAAAAAAAAAAAAAA&#10;AJ8CAABkcnMvZG93bnJldi54bWxQSwUGAAAAAAQABAD3AAAAkQMAAAAA&#10;">
                  <v:imagedata r:id="rId14" o:title=""/>
                  <v:path arrowok="t"/>
                </v:shape>
                <w10:wrap type="square"/>
              </v:group>
            </w:pict>
          </mc:Fallback>
        </mc:AlternateContent>
      </w:r>
      <w:r>
        <w:rPr>
          <w:noProof/>
          <w:lang w:val="en-US" w:eastAsia="en-US"/>
        </w:rPr>
        <mc:AlternateContent>
          <mc:Choice Requires="wps">
            <w:drawing>
              <wp:anchor distT="0" distB="0" distL="114300" distR="114300" simplePos="0" relativeHeight="251652095" behindDoc="0" locked="0" layoutInCell="1" allowOverlap="1">
                <wp:simplePos x="0" y="0"/>
                <wp:positionH relativeFrom="column">
                  <wp:posOffset>-1104265</wp:posOffset>
                </wp:positionH>
                <wp:positionV relativeFrom="paragraph">
                  <wp:posOffset>-918210</wp:posOffset>
                </wp:positionV>
                <wp:extent cx="7986395" cy="11001375"/>
                <wp:effectExtent l="0" t="0" r="14605" b="28575"/>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86395" cy="11001375"/>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8421849" id="Rectangle 1" o:spid="_x0000_s1026" style="position:absolute;margin-left:-86.95pt;margin-top:-72.3pt;width:628.85pt;height:866.25pt;z-index:25165209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" fillcolor="#7f7f7f [1612]"/>
            </w:pict>
          </mc:Fallback>
        </mc:AlternateContent>
      </w:r>
      <w:r>
        <w:rPr>
          <w:noProof/>
          <w:lang w:val="en-US" w:eastAsia="en-US"/>
        </w:rPr>
        <mc:AlternateContent>
          <mc:Choice Requires="wpg">
            <w:drawing>
              <wp:anchor distT="0" distB="0" distL="114300" distR="114300" simplePos="0" relativeHeight="251674624" behindDoc="0" locked="0" layoutInCell="1" allowOverlap="1">
                <wp:simplePos x="0" y="0"/>
                <wp:positionH relativeFrom="column">
                  <wp:posOffset>-518795</wp:posOffset>
                </wp:positionH>
                <wp:positionV relativeFrom="paragraph">
                  <wp:posOffset>-5080</wp:posOffset>
                </wp:positionV>
                <wp:extent cx="6475095" cy="2113915"/>
                <wp:effectExtent l="0" t="0" r="1905" b="635"/>
                <wp:wrapNone/>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75095" cy="2113915"/>
                          <a:chOff x="0" y="0"/>
                          <a:chExt cx="6475095" cy="2113915"/>
                        </a:xfrm>
                      </wpg:grpSpPr>
                      <wps:wsp>
                        <wps:cNvPr id="24" name="Text Box 24"/>
                        <wps:cNvSpPr txBox="1"/>
                        <wps:spPr>
                          <a:xfrm>
                            <a:off x="914400" y="0"/>
                            <a:ext cx="5560695" cy="2113280"/>
                          </a:xfrm>
                          <a:prstGeom prst="rect">
                            <a:avLst/>
                          </a:prstGeom>
                          <a:solidFill>
                            <a:srgbClr val="7F7F7F"/>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3C7FE6" w:rsidRPr="009343EE" w:rsidRDefault="00F47184" w:rsidP="00785293">
                              <w:pPr>
                                <w:pStyle w:val="UnitNameCoverPage"/>
                              </w:pPr>
                              <w:fldSimple w:instr=" REF  UnitName  \* MERGEFORMAT ">
                                <w:sdt>
                                  <w:sdtPr>
                                    <w:alias w:val="Unit name "/>
                                    <w:tag w:val="Unit name "/>
                                    <w:id w:val="-1612279998"/>
                                    <w:placeholder>
                                      <w:docPart w:val="2CFADBBD89174FB39777A1E702804C22"/>
                                    </w:placeholder>
                                  </w:sdtPr>
                                  <w:sdtEndPr>
                                    <w:rPr>
                                      <w:highlight w:val="yellow"/>
                                    </w:rPr>
                                  </w:sdtEndPr>
                                  <w:sdtContent>
                                    <w:r w:rsidRPr="00EB6A28">
                                      <w:t>Construct and apply tourism product research</w:t>
                                    </w:r>
                                  </w:sdtContent>
                                </w:sdt>
                              </w:fldSimple>
                            </w:p>
                            <w:p w:rsidR="003C7FE6" w:rsidRPr="009343EE" w:rsidRDefault="00F47184" w:rsidP="00785293">
                              <w:pPr>
                                <w:pStyle w:val="UnitCodeCoverPage"/>
                              </w:pPr>
                              <w:fldSimple w:instr=" REF  UnitCode  \* MERGEFORMAT ">
                                <w:sdt>
                                  <w:sdtPr>
                                    <w:alias w:val="Unit code"/>
                                    <w:tag w:val="Unit code"/>
                                    <w:id w:val="2064899038"/>
                                    <w:placeholder>
                                      <w:docPart w:val="AD77D5CAEB0542D0A523BDC6B9EF7640"/>
                                    </w:placeholder>
                                  </w:sdtPr>
                                  <w:sdtEndPr/>
                                  <w:sdtContent>
                                    <w:r w:rsidRPr="00EB6A28">
                                      <w:t>D2.TCS.CL5.04</w:t>
                                    </w:r>
                                  </w:sdtContent>
                                </w:sdt>
                              </w:fldSimple>
                            </w:p>
                            <w:p w:rsidR="003C7FE6" w:rsidRPr="009343EE" w:rsidRDefault="00F47184" w:rsidP="00785293">
                              <w:pPr>
                                <w:pStyle w:val="TraineeManualCoverPage"/>
                              </w:pPr>
                              <w:fldSimple w:instr=" REF  AssessorManual  \* MERGEFORMAT ">
                                <w:sdt>
                                  <w:sdtPr>
                                    <w:alias w:val="Assessor Manual"/>
                                    <w:tag w:val="Assessor Manual"/>
                                    <w:id w:val="-190224819"/>
                                    <w:placeholder>
                                      <w:docPart w:val="0FBC12CAF5D043D7ADD5447FAE026EEB"/>
                                    </w:placeholder>
                                  </w:sdtPr>
                                  <w:sdtEndPr/>
                                  <w:sdtContent>
                                    <w:r w:rsidRPr="00EB6A28">
                                      <w:t>Assessor Manual</w:t>
                                    </w:r>
                                  </w:sdtContent>
                                </w:sdt>
                              </w:fldSimple>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1" name="Text Box 31"/>
                        <wps:cNvSpPr txBox="1"/>
                        <wps:spPr>
                          <a:xfrm>
                            <a:off x="0" y="0"/>
                            <a:ext cx="914400" cy="2113915"/>
                          </a:xfrm>
                          <a:prstGeom prst="rect">
                            <a:avLst/>
                          </a:prstGeom>
                          <a:solidFill>
                            <a:srgbClr val="7F7F7F"/>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3C7FE6" w:rsidRDefault="003C7FE6" w:rsidP="00785293">
                              <w:r>
                                <w:rPr>
                                  <w:noProof/>
                                  <w:lang w:val="en-US" w:eastAsia="en-US"/>
                                </w:rPr>
                                <w:drawing>
                                  <wp:inline distT="0" distB="0" distL="0" distR="0">
                                    <wp:extent cx="658495" cy="1974850"/>
                                    <wp:effectExtent l="0" t="0" r="8255" b="63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58495" cy="197485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id="Group 37" o:spid="_x0000_s1026" style="position:absolute;margin-left:-40.85pt;margin-top:-.4pt;width:509.85pt;height:166.45pt;z-index:251674624" coordsize="64750,21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">
                <v:shapetype id="_x0000_t202" coordsize="21600,21600" o:spt="202" path="m,l,21600r21600,l21600,xe">
                  <v:stroke joinstyle="miter"/>
                  <v:path gradientshapeok="t" o:connecttype="rect"/>
                </v:shapetype>
                <v:shape id="Text Box 24" o:spid="_x0000_s1027" type="#_x0000_t202" style="position:absolute;left:9144;width:55606;height:211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Jcc8scA&#10;AADbAAAADwAAAGRycy9kb3ducmV2LnhtbESPW2vCQBSE3wv+h+UUfAl144VSUlfxgijSh1YF8e00&#10;e5oEs2djdtX4711B6OMwM98ww3FjSnGh2hWWFXQ7MQji1OqCMwW77eLtA4TzyBpLy6TgRg7Go9bL&#10;EBNtr/xDl43PRICwS1BB7n2VSOnSnAy6jq2Ig/dna4M+yDqTusZrgJtS9uL4XRosOCzkWNEsp/S4&#10;ORsFg/1vdLDr71M2XfaLr/kh2i7iSKn2azP5BOGp8f/hZ3ulFfQG8PgSfoAc3Q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iXHPLHAAAA2wAAAA8AAAAAAAAAAAAAAAAAmAIAAGRy&#10;cy9kb3ducmV2LnhtbFBLBQYAAAAABAAEAPUAAACMAwAAAAA=&#10;" fillcolor="#7f7f7f" stroked="f" strokeweight=".5pt">
                  <v:textbox>
                    <w:txbxContent>
                      <w:p w:rsidR="003C7FE6" w:rsidRPr="009343EE" w:rsidRDefault="00F47184" w:rsidP="00785293">
                        <w:pPr>
                          <w:pStyle w:val="UnitNameCoverPage"/>
                        </w:pPr>
                        <w:fldSimple w:instr=" REF  UnitName  \* MERGEFORMAT ">
                          <w:sdt>
                            <w:sdtPr>
                              <w:alias w:val="Unit name "/>
                              <w:tag w:val="Unit name "/>
                              <w:id w:val="-1612279998"/>
                              <w:placeholder>
                                <w:docPart w:val="2CFADBBD89174FB39777A1E702804C22"/>
                              </w:placeholder>
                            </w:sdtPr>
                            <w:sdtEndPr>
                              <w:rPr>
                                <w:highlight w:val="yellow"/>
                              </w:rPr>
                            </w:sdtEndPr>
                            <w:sdtContent>
                              <w:r w:rsidRPr="00EB6A28">
                                <w:t>Construct and apply tourism product research</w:t>
                              </w:r>
                            </w:sdtContent>
                          </w:sdt>
                        </w:fldSimple>
                      </w:p>
                      <w:p w:rsidR="003C7FE6" w:rsidRPr="009343EE" w:rsidRDefault="00F47184" w:rsidP="00785293">
                        <w:pPr>
                          <w:pStyle w:val="UnitCodeCoverPage"/>
                        </w:pPr>
                        <w:fldSimple w:instr=" REF  UnitCode  \* MERGEFORMAT ">
                          <w:sdt>
                            <w:sdtPr>
                              <w:alias w:val="Unit code"/>
                              <w:tag w:val="Unit code"/>
                              <w:id w:val="2064899038"/>
                              <w:placeholder>
                                <w:docPart w:val="AD77D5CAEB0542D0A523BDC6B9EF7640"/>
                              </w:placeholder>
                            </w:sdtPr>
                            <w:sdtEndPr/>
                            <w:sdtContent>
                              <w:r w:rsidRPr="00EB6A28">
                                <w:t>D2.TCS.CL5.04</w:t>
                              </w:r>
                            </w:sdtContent>
                          </w:sdt>
                        </w:fldSimple>
                      </w:p>
                      <w:p w:rsidR="003C7FE6" w:rsidRPr="009343EE" w:rsidRDefault="00F47184" w:rsidP="00785293">
                        <w:pPr>
                          <w:pStyle w:val="TraineeManualCoverPage"/>
                        </w:pPr>
                        <w:fldSimple w:instr=" REF  AssessorManual  \* MERGEFORMAT ">
                          <w:sdt>
                            <w:sdtPr>
                              <w:alias w:val="Assessor Manual"/>
                              <w:tag w:val="Assessor Manual"/>
                              <w:id w:val="-190224819"/>
                              <w:placeholder>
                                <w:docPart w:val="0FBC12CAF5D043D7ADD5447FAE026EEB"/>
                              </w:placeholder>
                            </w:sdtPr>
                            <w:sdtEndPr/>
                            <w:sdtContent>
                              <w:r w:rsidRPr="00EB6A28">
                                <w:t>Assessor Manual</w:t>
                              </w:r>
                            </w:sdtContent>
                          </w:sdt>
                        </w:fldSimple>
                      </w:p>
                    </w:txbxContent>
                  </v:textbox>
                </v:shape>
                <v:shape id="Text Box 31" o:spid="_x0000_s1028" type="#_x0000_t202" style="position:absolute;width:9144;height:211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Tkpt8gA&#10;AADbAAAADwAAAGRycy9kb3ducmV2LnhtbESPS2vDMBCE74X+B7GFXkws50EIbpSQB6Gh9NA8IPi2&#10;tba2qbVyLDVx/n1VCPQ4zMw3zHTemVpcqHWVZQX9OAFBnFtdcaHgeNj0JiCcR9ZYWyYFN3Iwnz0+&#10;TDHV9so7uux9IQKEXYoKSu+bVEqXl2TQxbYhDt6XbQ36INtC6havAW5qOUiSsTRYcVgosaFVSfn3&#10;/scoGJ0+o8y+fZyL5euwel9n0WGTREo9P3WLFxCeOv8fvre3WsGwD39fwg+Qs1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tOSm3yAAAANsAAAAPAAAAAAAAAAAAAAAAAJgCAABk&#10;cnMvZG93bnJldi54bWxQSwUGAAAAAAQABAD1AAAAjQMAAAAA&#10;" fillcolor="#7f7f7f" stroked="f" strokeweight=".5pt">
                  <v:textbox>
                    <w:txbxContent>
                      <w:p w:rsidR="003C7FE6" w:rsidRDefault="003C7FE6" w:rsidP="00785293">
                        <w:r>
                          <w:rPr>
                            <w:noProof/>
                            <w:lang w:val="en-US" w:eastAsia="en-US"/>
                          </w:rPr>
                          <w:drawing>
                            <wp:inline distT="0" distB="0" distL="0" distR="0">
                              <wp:extent cx="658495" cy="1974850"/>
                              <wp:effectExtent l="0" t="0" r="8255" b="63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58495" cy="1974850"/>
                                      </a:xfrm>
                                      <a:prstGeom prst="rect">
                                        <a:avLst/>
                                      </a:prstGeom>
                                      <a:noFill/>
                                      <a:ln>
                                        <a:noFill/>
                                      </a:ln>
                                    </pic:spPr>
                                  </pic:pic>
                                </a:graphicData>
                              </a:graphic>
                            </wp:inline>
                          </w:drawing>
                        </w:r>
                      </w:p>
                    </w:txbxContent>
                  </v:textbox>
                </v:shape>
              </v:group>
            </w:pict>
          </mc:Fallback>
        </mc:AlternateContent>
      </w:r>
      <w:r w:rsidR="003F4A72" w:rsidRPr="00EB6A28">
        <w:br w:type="page"/>
      </w:r>
    </w:p>
    <w:p w:rsidR="003F4A72" w:rsidRPr="00EB6A28" w:rsidRDefault="003F4A72"/>
    <w:p w:rsidR="003F4A72" w:rsidRPr="00EB6A28" w:rsidRDefault="003F4A72"/>
    <w:p w:rsidR="003F4A72" w:rsidRPr="00EB6A28" w:rsidRDefault="003F4A72"/>
    <w:p w:rsidR="003F4A72" w:rsidRPr="00EB6A28" w:rsidRDefault="003F4A72">
      <w:pPr>
        <w:sectPr w:rsidR="003F4A72" w:rsidRPr="00EB6A28" w:rsidSect="002A472D">
          <w:pgSz w:w="11906" w:h="16838" w:code="9"/>
          <w:pgMar w:top="1440" w:right="1440" w:bottom="1440" w:left="1701" w:header="709" w:footer="709" w:gutter="0"/>
          <w:cols w:space="708"/>
          <w:docGrid w:linePitch="360"/>
        </w:sectPr>
      </w:pPr>
    </w:p>
    <w:bookmarkStart w:id="1" w:name="UnitName" w:displacedByCustomXml="next"/>
    <w:sdt>
      <w:sdtPr>
        <w:alias w:val="Unit name "/>
        <w:tag w:val="Unit name "/>
        <w:id w:val="-1349710054"/>
        <w:placeholder>
          <w:docPart w:val="20384A9C8C68441FA0D059951476AEAE"/>
        </w:placeholder>
      </w:sdtPr>
      <w:sdtEndPr>
        <w:rPr>
          <w:highlight w:val="yellow"/>
        </w:rPr>
      </w:sdtEndPr>
      <w:sdtContent>
        <w:p w:rsidR="000F0184" w:rsidRPr="00EB6A28" w:rsidRDefault="00D16103" w:rsidP="000F0184">
          <w:pPr>
            <w:pStyle w:val="UnitNameTitlePage"/>
          </w:pPr>
          <w:r w:rsidRPr="00EB6A28">
            <w:t>Construct and apply tourism product research</w:t>
          </w:r>
        </w:p>
      </w:sdtContent>
    </w:sdt>
    <w:bookmarkEnd w:id="1" w:displacedByCustomXml="prev"/>
    <w:bookmarkStart w:id="2" w:name="UnitCode" w:displacedByCustomXml="next"/>
    <w:sdt>
      <w:sdtPr>
        <w:alias w:val="Unit code"/>
        <w:tag w:val="Unit code"/>
        <w:id w:val="1867242621"/>
        <w:placeholder>
          <w:docPart w:val="20384A9C8C68441FA0D059951476AEAE"/>
        </w:placeholder>
      </w:sdtPr>
      <w:sdtEndPr/>
      <w:sdtContent>
        <w:p w:rsidR="000F0184" w:rsidRPr="00EB6A28" w:rsidRDefault="00D16103" w:rsidP="000F0184">
          <w:pPr>
            <w:pStyle w:val="UnitCodeTitlePage"/>
          </w:pPr>
          <w:r w:rsidRPr="00EB6A28">
            <w:t>D2.TCS.CL5.04</w:t>
          </w:r>
        </w:p>
      </w:sdtContent>
    </w:sdt>
    <w:bookmarkEnd w:id="2" w:displacedByCustomXml="prev"/>
    <w:bookmarkStart w:id="3" w:name="AssessorManual" w:displacedByCustomXml="next"/>
    <w:sdt>
      <w:sdtPr>
        <w:alias w:val="Assessor Manual"/>
        <w:tag w:val="Assessor Manual"/>
        <w:id w:val="198362398"/>
        <w:placeholder>
          <w:docPart w:val="20384A9C8C68441FA0D059951476AEAE"/>
        </w:placeholder>
      </w:sdtPr>
      <w:sdtEndPr/>
      <w:sdtContent>
        <w:p w:rsidR="000F0184" w:rsidRPr="00EB6A28" w:rsidRDefault="00AF4220" w:rsidP="000F0184">
          <w:pPr>
            <w:pStyle w:val="UnitCodeTitlePage"/>
          </w:pPr>
          <w:r w:rsidRPr="00EB6A28">
            <w:t>Assessor Manual</w:t>
          </w:r>
        </w:p>
      </w:sdtContent>
    </w:sdt>
    <w:bookmarkEnd w:id="3" w:displacedByCustomXml="prev"/>
    <w:p w:rsidR="000F0184" w:rsidRPr="00EB6A28" w:rsidRDefault="008F50B0" w:rsidP="000F0184">
      <w:r>
        <w:rPr>
          <w:noProof/>
          <w:lang w:val="en-US" w:eastAsia="en-US"/>
        </w:rPr>
        <mc:AlternateContent>
          <mc:Choice Requires="wpg">
            <w:drawing>
              <wp:anchor distT="0" distB="0" distL="114300" distR="114300" simplePos="0" relativeHeight="251678720" behindDoc="0" locked="0" layoutInCell="1" allowOverlap="1">
                <wp:simplePos x="0" y="0"/>
                <wp:positionH relativeFrom="column">
                  <wp:posOffset>967740</wp:posOffset>
                </wp:positionH>
                <wp:positionV relativeFrom="paragraph">
                  <wp:posOffset>3225165</wp:posOffset>
                </wp:positionV>
                <wp:extent cx="4087495" cy="729615"/>
                <wp:effectExtent l="0" t="0" r="0" b="0"/>
                <wp:wrapSquare wrapText="bothSides"/>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87495" cy="729615"/>
                          <a:chOff x="0" y="0"/>
                          <a:chExt cx="4087504" cy="730155"/>
                        </a:xfrm>
                      </wpg:grpSpPr>
                      <pic:pic xmlns:pic="http://schemas.openxmlformats.org/drawingml/2006/picture">
                        <pic:nvPicPr>
                          <pic:cNvPr id="15" name="Picture 15" descr="420px-Seal_of_ASEAN.svg.png"/>
                          <pic:cNvPicPr>
                            <a:picLocks noChangeAspect="1"/>
                          </pic:cNvPicPr>
                        </pic:nvPicPr>
                        <pic:blipFill>
                          <a:blip r:embed="rId9" cstate="print"/>
                          <a:stretch>
                            <a:fillRect/>
                          </a:stretch>
                        </pic:blipFill>
                        <pic:spPr>
                          <a:xfrm>
                            <a:off x="1323833" y="88710"/>
                            <a:ext cx="614149" cy="641445"/>
                          </a:xfrm>
                          <a:prstGeom prst="rect">
                            <a:avLst/>
                          </a:prstGeom>
                        </pic:spPr>
                      </pic:pic>
                      <pic:pic xmlns:pic="http://schemas.openxmlformats.org/drawingml/2006/picture">
                        <pic:nvPicPr>
                          <pic:cNvPr id="16" name="Picture 7" descr="Colour_Logo-lockup.png"/>
                          <pic:cNvPicPr>
                            <a:picLocks noChangeAspect="1"/>
                          </pic:cNvPicPr>
                        </pic:nvPicPr>
                        <pic:blipFill>
                          <a:blip r:embed="rId10" cstate="print"/>
                          <a:stretch>
                            <a:fillRect/>
                          </a:stretch>
                        </pic:blipFill>
                        <pic:spPr>
                          <a:xfrm>
                            <a:off x="1869743" y="0"/>
                            <a:ext cx="2217761" cy="716507"/>
                          </a:xfrm>
                          <a:prstGeom prst="rect">
                            <a:avLst/>
                          </a:prstGeom>
                        </pic:spPr>
                      </pic:pic>
                      <pic:pic xmlns:pic="http://schemas.openxmlformats.org/drawingml/2006/picture">
                        <pic:nvPicPr>
                          <pic:cNvPr id="20" name="Picture 115"/>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136477"/>
                            <a:ext cx="1269242" cy="573206"/>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7844A689" id="Group 4" o:spid="_x0000_s1026" style="position:absolute;margin-left:76.2pt;margin-top:253.95pt;width:321.85pt;height:57.45pt;z-index:251678720" coordsize="40875,7301"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">
                <v:shape id="Picture 15" o:spid="_x0000_s1027" type="#_x0000_t75" alt="420px-Seal_of_ASEAN.svg.png" style="position:absolute;left:13238;top:887;width:6141;height:641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NwnhDBAAAA2wAAAA8AAABkcnMvZG93bnJldi54bWxET81qAjEQvhd8hzCCt5pswVJWo4jYUk/a&#10;1QcYNuPu6mayJFFXn94UCr3Nx/c7s0VvW3ElHxrHGrKxAkFcOtNwpeGw/3z9ABEissHWMWm4U4DF&#10;fPAyw9y4G//QtYiVSCEcctRQx9jlUoayJoth7DrixB2dtxgT9JU0Hm8p3LbyTal3abHh1FBjR6ua&#10;ynNxsRp2p69y3TUqy3Zbf1F3ud+0j5PWo2G/nIKI1Md/8Z/726T5E/j9JR0g50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MNwnhDBAAAA2wAAAA8AAAAAAAAAAAAAAAAAnwIA&#10;AGRycy9kb3ducmV2LnhtbFBLBQYAAAAABAAEAPcAAACNAwAAAAA=&#10;">
                  <v:imagedata r:id="rId12" o:title="420px-Seal_of_ASEAN.svg"/>
                  <v:path arrowok="t"/>
                </v:shape>
                <v:shape id="Picture 7" o:spid="_x0000_s1028" type="#_x0000_t75" alt="Colour_Logo-lockup.png" style="position:absolute;left:18697;width:22178;height:716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v0WmfCAAAA2wAAAA8AAABkcnMvZG93bnJldi54bWxET0uLwjAQvgv7H8IseNNUEZFqlCIsdD35&#10;qAt7G5uxLTaT0sRa/70RFvY2H99zVpve1KKj1lWWFUzGEQji3OqKCwXZ6Wu0AOE8ssbaMil4koPN&#10;+mOwwljbBx+oO/pChBB2MSoovW9iKV1ekkE3tg1x4K62NegDbAupW3yEcFPLaRTNpcGKQ0OJDW1L&#10;ym/Hu1GQ7s+7NJ8k00t2enazxc/vNam+lRp+9skShKfe/4v/3KkO8+fw/iUcINcv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r9FpnwgAAANsAAAAPAAAAAAAAAAAAAAAAAJ8C&#10;AABkcnMvZG93bnJldi54bWxQSwUGAAAAAAQABAD3AAAAjgMAAAAA&#10;">
                  <v:imagedata r:id="rId13" o:title="Colour_Logo-lockup"/>
                  <v:path arrowok="t"/>
                </v:shape>
                <v:shape id="Picture 115" o:spid="_x0000_s1029" type="#_x0000_t75" style="position:absolute;top:1364;width:12692;height:573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bFiXbBAAAA2wAAAA8AAABkcnMvZG93bnJldi54bWxET01rg0AQvRfyH5YJ9NaskSLBZhOCJNBL&#10;oRovvY3uRE3cWXG3xv777iGQ4+N9b/ez6cVEo+ssK1ivIhDEtdUdNwrK8+ltA8J5ZI29ZVLwRw72&#10;u8XLFlNt75zTVPhGhBB2KSpovR9SKV3dkkG3sgNx4C52NOgDHBupR7yHcNPLOIoSabDj0NDiQFlL&#10;9a34NQqavLpm1fux1nNyLeLp++crKwelXpfz4QOEp9k/xQ/3p1YQh/XhS/gBcvcP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EbFiXbBAAAA2wAAAA8AAAAAAAAAAAAAAAAAnwIA&#10;AGRycy9kb3ducmV2LnhtbFBLBQYAAAAABAAEAPcAAACNAwAAAAA=&#10;">
                  <v:imagedata r:id="rId14" o:title=""/>
                  <v:path arrowok="t"/>
                </v:shape>
                <w10:wrap type="square"/>
              </v:group>
            </w:pict>
          </mc:Fallback>
        </mc:AlternateContent>
      </w:r>
      <w:r w:rsidR="000F0184" w:rsidRPr="00EB6A28">
        <w:t xml:space="preserve"> </w:t>
      </w:r>
      <w:r w:rsidR="000F0184" w:rsidRPr="00EB6A28">
        <w:br w:type="page"/>
      </w:r>
    </w:p>
    <w:p w:rsidR="000F0184" w:rsidRPr="00EB6A28" w:rsidRDefault="008F50B0" w:rsidP="000F0184">
      <w:pPr>
        <w:pStyle w:val="AcknowledgementsImprint"/>
        <w:rPr>
          <w:lang w:val="en-AU"/>
        </w:rPr>
      </w:pPr>
      <w:r>
        <w:rPr>
          <w:noProof/>
          <w:lang w:val="en-US" w:eastAsia="en-US"/>
        </w:rPr>
        <w:lastRenderedPageBreak/>
        <mc:AlternateContent>
          <mc:Choice Requires="wpg">
            <w:drawing>
              <wp:anchor distT="0" distB="0" distL="114300" distR="114300" simplePos="0" relativeHeight="251662336" behindDoc="0" locked="0" layoutInCell="1" allowOverlap="1">
                <wp:simplePos x="0" y="0"/>
                <wp:positionH relativeFrom="column">
                  <wp:posOffset>368300</wp:posOffset>
                </wp:positionH>
                <wp:positionV relativeFrom="paragraph">
                  <wp:posOffset>-54610</wp:posOffset>
                </wp:positionV>
                <wp:extent cx="3016250" cy="546100"/>
                <wp:effectExtent l="0" t="0" r="0" b="0"/>
                <wp:wrapSquare wrapText="bothSides"/>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16250" cy="546100"/>
                          <a:chOff x="0" y="0"/>
                          <a:chExt cx="3016155" cy="545910"/>
                        </a:xfrm>
                      </wpg:grpSpPr>
                      <pic:pic xmlns:pic="http://schemas.openxmlformats.org/drawingml/2006/picture">
                        <pic:nvPicPr>
                          <pic:cNvPr id="19" name="Picture 3" descr="420px-Seal_of_ASEAN.svg.png"/>
                          <pic:cNvPicPr>
                            <a:picLocks noChangeAspect="1"/>
                          </pic:cNvPicPr>
                        </pic:nvPicPr>
                        <pic:blipFill>
                          <a:blip r:embed="rId9" cstate="print"/>
                          <a:stretch>
                            <a:fillRect/>
                          </a:stretch>
                        </pic:blipFill>
                        <pic:spPr>
                          <a:xfrm>
                            <a:off x="928047" y="20472"/>
                            <a:ext cx="457200" cy="464023"/>
                          </a:xfrm>
                          <a:prstGeom prst="rect">
                            <a:avLst/>
                          </a:prstGeom>
                        </pic:spPr>
                      </pic:pic>
                      <pic:pic xmlns:pic="http://schemas.openxmlformats.org/drawingml/2006/picture">
                        <pic:nvPicPr>
                          <pic:cNvPr id="6" name="Picture 7" descr="Colour_Logo-lockup.png"/>
                          <pic:cNvPicPr>
                            <a:picLocks noChangeAspect="1"/>
                          </pic:cNvPicPr>
                        </pic:nvPicPr>
                        <pic:blipFill>
                          <a:blip r:embed="rId10" cstate="print"/>
                          <a:stretch>
                            <a:fillRect/>
                          </a:stretch>
                        </pic:blipFill>
                        <pic:spPr>
                          <a:xfrm>
                            <a:off x="1344304" y="0"/>
                            <a:ext cx="1671851" cy="545910"/>
                          </a:xfrm>
                          <a:prstGeom prst="rect">
                            <a:avLst/>
                          </a:prstGeom>
                        </pic:spPr>
                      </pic:pic>
                      <pic:pic xmlns:pic="http://schemas.openxmlformats.org/drawingml/2006/picture">
                        <pic:nvPicPr>
                          <pic:cNvPr id="7" name="Picture 115"/>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61415"/>
                            <a:ext cx="880280" cy="395785"/>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60B2E2EE" id="Group 5" o:spid="_x0000_s1026" style="position:absolute;margin-left:29pt;margin-top:-4.3pt;width:237.5pt;height:43pt;z-index:251662336" coordsize="30161,5459"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">
                <v:shape id="Picture 3" o:spid="_x0000_s1027" type="#_x0000_t75" alt="420px-Seal_of_ASEAN.svg.png" style="position:absolute;left:9280;top:204;width:4572;height:464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I9lBXBAAAA2wAAAA8AAABkcnMvZG93bnJldi54bWxET81qAjEQvhd8hzCCt5psD9KuRhGxpZ60&#10;qw8wbMbd1c1kSaKuPr0pFHqbj+93ZovetuJKPjSONWRjBYK4dKbhSsNh//n6DiJEZIOtY9JwpwCL&#10;+eBlhrlxN/6haxErkUI45KihjrHLpQxlTRbD2HXEiTs6bzEm6CtpPN5SuG3lm1ITabHh1FBjR6ua&#10;ynNxsRp2p69y3TUqy3Zbf1F3ud+0j5PWo2G/nIKI1Md/8Z/726T5H/D7SzpAzp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EI9lBXBAAAA2wAAAA8AAAAAAAAAAAAAAAAAnwIA&#10;AGRycy9kb3ducmV2LnhtbFBLBQYAAAAABAAEAPcAAACNAwAAAAA=&#10;">
                  <v:imagedata r:id="rId12" o:title="420px-Seal_of_ASEAN.svg"/>
                  <v:path arrowok="t"/>
                </v:shape>
                <v:shape id="Picture 7" o:spid="_x0000_s1028" type="#_x0000_t75" alt="Colour_Logo-lockup.png" style="position:absolute;left:13443;width:16718;height:545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E2/yjEAAAA2gAAAA8AAABkcnMvZG93bnJldi54bWxEj81qwzAQhO+FvIPYQG+1HFNCcK0EUwg4&#10;PbX5g9y21sY2tVbGUm3n7atCIMdhZr5hss1kWjFQ7xrLChZRDIK4tLrhSsHxsH1ZgXAeWWNrmRTc&#10;yMFmPXvKMNV25C8a9r4SAcIuRQW1910qpStrMugi2xEH72p7gz7IvpK6xzHATSuTOF5Kgw2HhRo7&#10;eq+p/Nn/GgXF5+mjKBd58n083IbX1flyzZudUs/zKX8D4Wnyj/C9XWgFS/i/Em6AXP8B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AE2/yjEAAAA2gAAAA8AAAAAAAAAAAAAAAAA&#10;nwIAAGRycy9kb3ducmV2LnhtbFBLBQYAAAAABAAEAPcAAACQAwAAAAA=&#10;">
                  <v:imagedata r:id="rId13" o:title="Colour_Logo-lockup"/>
                  <v:path arrowok="t"/>
                </v:shape>
                <v:shape id="Picture 115" o:spid="_x0000_s1029" type="#_x0000_t75" style="position:absolute;top:614;width:8802;height:395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bTS/7CAAAA2gAAAA8AAABkcnMvZG93bnJldi54bWxEj0GLwjAUhO+C/yE8wZumiqh0jSJFwYuw&#10;Vi97ezZv27rNS2lirf9+Iwgeh5n5hlltOlOJlhpXWlYwGUcgiDOrS84VXM770RKE88gaK8uk4EkO&#10;Nut+b4Wxtg8+UZv6XAQIuxgVFN7XsZQuK8igG9uaOHi/tjHog2xyqRt8BLip5DSK5tJgyWGhwJqS&#10;grK/9G4U5KfrLbnOdpnu5rd02n7/HJNLrdRw0G2/QHjq/Cf8bh+0ggW8roQbINf/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G00v+wgAAANoAAAAPAAAAAAAAAAAAAAAAAJ8C&#10;AABkcnMvZG93bnJldi54bWxQSwUGAAAAAAQABAD3AAAAjgMAAAAA&#10;">
                  <v:imagedata r:id="rId14" o:title=""/>
                  <v:path arrowok="t"/>
                </v:shape>
                <w10:wrap type="square"/>
              </v:group>
            </w:pict>
          </mc:Fallback>
        </mc:AlternateContent>
      </w:r>
    </w:p>
    <w:p w:rsidR="000F0184" w:rsidRPr="00EB6A28" w:rsidRDefault="000F0184" w:rsidP="000F0184">
      <w:pPr>
        <w:pStyle w:val="AcknowledgementsImprint"/>
        <w:rPr>
          <w:lang w:val="en-AU"/>
        </w:rPr>
      </w:pPr>
    </w:p>
    <w:tbl>
      <w:tblPr>
        <w:tblStyle w:val="TableGrid"/>
        <w:tblW w:w="6771"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4395"/>
      </w:tblGrid>
      <w:tr w:rsidR="000F0184" w:rsidRPr="00EB6A28" w:rsidTr="008B4AA7">
        <w:tc>
          <w:tcPr>
            <w:tcW w:w="6771" w:type="dxa"/>
            <w:gridSpan w:val="2"/>
          </w:tcPr>
          <w:p w:rsidR="000F0184" w:rsidRPr="00EB6A28" w:rsidRDefault="000F0184" w:rsidP="00D16103">
            <w:pPr>
              <w:pStyle w:val="AcknowledgementsImprintBold"/>
              <w:ind w:left="0"/>
              <w:jc w:val="both"/>
              <w:rPr>
                <w:lang w:val="en-AU"/>
              </w:rPr>
            </w:pPr>
            <w:r w:rsidRPr="00EB6A28">
              <w:rPr>
                <w:bCs/>
                <w:lang w:val="en-AU"/>
              </w:rPr>
              <w:br/>
            </w:r>
            <w:r w:rsidRPr="00EB6A28">
              <w:rPr>
                <w:bCs/>
                <w:lang w:val="en-AU"/>
              </w:rPr>
              <w:br/>
            </w:r>
            <w:r w:rsidRPr="00EB6A28">
              <w:rPr>
                <w:bCs/>
                <w:lang w:val="en-AU"/>
              </w:rPr>
              <w:br/>
              <w:t>Project Base</w:t>
            </w:r>
          </w:p>
        </w:tc>
      </w:tr>
      <w:tr w:rsidR="000F0184" w:rsidRPr="00EB6A28" w:rsidTr="008B4AA7">
        <w:tc>
          <w:tcPr>
            <w:tcW w:w="6771" w:type="dxa"/>
            <w:gridSpan w:val="2"/>
          </w:tcPr>
          <w:p w:rsidR="000F0184" w:rsidRPr="00EB6A28" w:rsidRDefault="000F0184" w:rsidP="008B4AA7">
            <w:pPr>
              <w:pStyle w:val="AcknowledgementsImprint"/>
              <w:spacing w:before="0" w:after="0"/>
              <w:ind w:left="0"/>
              <w:rPr>
                <w:lang w:val="en-AU"/>
              </w:rPr>
            </w:pPr>
            <w:r w:rsidRPr="00EB6A28">
              <w:rPr>
                <w:lang w:val="en-AU"/>
              </w:rPr>
              <w:t>William Angliss Institute of TAFE</w:t>
            </w:r>
          </w:p>
        </w:tc>
      </w:tr>
      <w:tr w:rsidR="000F0184" w:rsidRPr="00EB6A28" w:rsidTr="008B4AA7">
        <w:tc>
          <w:tcPr>
            <w:tcW w:w="6771" w:type="dxa"/>
            <w:gridSpan w:val="2"/>
          </w:tcPr>
          <w:p w:rsidR="000F0184" w:rsidRPr="00EB6A28" w:rsidRDefault="000F0184" w:rsidP="008B4AA7">
            <w:pPr>
              <w:pStyle w:val="AcknowledgementsImprint"/>
              <w:spacing w:before="0" w:after="0"/>
              <w:ind w:left="0"/>
              <w:rPr>
                <w:lang w:val="en-AU"/>
              </w:rPr>
            </w:pPr>
            <w:r w:rsidRPr="00EB6A28">
              <w:rPr>
                <w:lang w:val="en-AU"/>
              </w:rPr>
              <w:t>555 La Trobe Street</w:t>
            </w:r>
          </w:p>
        </w:tc>
      </w:tr>
      <w:tr w:rsidR="000F0184" w:rsidRPr="00EB6A28" w:rsidTr="008B4AA7">
        <w:tc>
          <w:tcPr>
            <w:tcW w:w="6771" w:type="dxa"/>
            <w:gridSpan w:val="2"/>
          </w:tcPr>
          <w:p w:rsidR="000F0184" w:rsidRPr="00EB6A28" w:rsidRDefault="000F0184" w:rsidP="008B4AA7">
            <w:pPr>
              <w:pStyle w:val="AcknowledgementsImprint"/>
              <w:spacing w:before="0" w:after="0"/>
              <w:ind w:left="0"/>
              <w:rPr>
                <w:lang w:val="en-AU"/>
              </w:rPr>
            </w:pPr>
            <w:r w:rsidRPr="00EB6A28">
              <w:rPr>
                <w:lang w:val="en-AU"/>
              </w:rPr>
              <w:t>Melbourne 3000 Victoria</w:t>
            </w:r>
          </w:p>
        </w:tc>
      </w:tr>
      <w:tr w:rsidR="000F0184" w:rsidRPr="00EB6A28" w:rsidTr="008B4AA7">
        <w:tc>
          <w:tcPr>
            <w:tcW w:w="2376" w:type="dxa"/>
          </w:tcPr>
          <w:p w:rsidR="000F0184" w:rsidRPr="00EB6A28" w:rsidRDefault="000F0184" w:rsidP="008B4AA7">
            <w:pPr>
              <w:pStyle w:val="AcknowledgementsImprint"/>
              <w:spacing w:before="0" w:after="0"/>
              <w:ind w:left="0"/>
              <w:rPr>
                <w:lang w:val="en-AU"/>
              </w:rPr>
            </w:pPr>
            <w:r w:rsidRPr="00EB6A28">
              <w:rPr>
                <w:lang w:val="en-AU"/>
              </w:rPr>
              <w:t>Telephone:</w:t>
            </w:r>
          </w:p>
        </w:tc>
        <w:tc>
          <w:tcPr>
            <w:tcW w:w="4395" w:type="dxa"/>
          </w:tcPr>
          <w:p w:rsidR="000F0184" w:rsidRPr="00EB6A28" w:rsidRDefault="000F0184" w:rsidP="008B4AA7">
            <w:pPr>
              <w:pStyle w:val="AcknowledgementsImprint"/>
              <w:spacing w:before="0" w:after="0"/>
              <w:ind w:left="0"/>
              <w:rPr>
                <w:lang w:val="en-AU"/>
              </w:rPr>
            </w:pPr>
            <w:r w:rsidRPr="00EB6A28">
              <w:rPr>
                <w:lang w:val="en-AU"/>
              </w:rPr>
              <w:t>(03) 9606 2111</w:t>
            </w:r>
          </w:p>
        </w:tc>
      </w:tr>
      <w:tr w:rsidR="000F0184" w:rsidRPr="00EB6A28" w:rsidTr="008B4AA7">
        <w:tc>
          <w:tcPr>
            <w:tcW w:w="2376" w:type="dxa"/>
          </w:tcPr>
          <w:p w:rsidR="000F0184" w:rsidRPr="00EB6A28" w:rsidRDefault="000F0184" w:rsidP="008B4AA7">
            <w:pPr>
              <w:pStyle w:val="AcknowledgementsImprint"/>
              <w:spacing w:before="0" w:after="0"/>
              <w:ind w:left="0"/>
              <w:rPr>
                <w:lang w:val="en-AU"/>
              </w:rPr>
            </w:pPr>
            <w:r w:rsidRPr="00EB6A28">
              <w:rPr>
                <w:lang w:val="en-AU"/>
              </w:rPr>
              <w:t>Facsimile:</w:t>
            </w:r>
          </w:p>
        </w:tc>
        <w:tc>
          <w:tcPr>
            <w:tcW w:w="4395" w:type="dxa"/>
          </w:tcPr>
          <w:p w:rsidR="000F0184" w:rsidRPr="00EB6A28" w:rsidRDefault="000F0184" w:rsidP="008B4AA7">
            <w:pPr>
              <w:pStyle w:val="AcknowledgementsImprint"/>
              <w:spacing w:before="0" w:after="0"/>
              <w:ind w:left="0"/>
              <w:rPr>
                <w:lang w:val="en-AU"/>
              </w:rPr>
            </w:pPr>
            <w:r w:rsidRPr="00EB6A28">
              <w:rPr>
                <w:lang w:val="en-AU"/>
              </w:rPr>
              <w:t>(03) 9670 1330</w:t>
            </w:r>
          </w:p>
        </w:tc>
      </w:tr>
      <w:tr w:rsidR="000F0184" w:rsidRPr="00EB6A28" w:rsidTr="008B4AA7">
        <w:tc>
          <w:tcPr>
            <w:tcW w:w="6771" w:type="dxa"/>
            <w:gridSpan w:val="2"/>
          </w:tcPr>
          <w:p w:rsidR="000F0184" w:rsidRPr="00EB6A28" w:rsidRDefault="000F0184" w:rsidP="008B4AA7">
            <w:pPr>
              <w:pStyle w:val="AcknowledgementsImprintBold"/>
              <w:ind w:left="0"/>
              <w:jc w:val="both"/>
              <w:rPr>
                <w:lang w:val="en-AU"/>
              </w:rPr>
            </w:pPr>
            <w:r w:rsidRPr="00EB6A28">
              <w:rPr>
                <w:lang w:val="en-AU"/>
              </w:rPr>
              <w:t>Acknowledgements</w:t>
            </w:r>
          </w:p>
        </w:tc>
      </w:tr>
      <w:tr w:rsidR="00092CBB" w:rsidRPr="00EB6A28" w:rsidTr="008B4AA7">
        <w:tc>
          <w:tcPr>
            <w:tcW w:w="2376" w:type="dxa"/>
          </w:tcPr>
          <w:p w:rsidR="00092CBB" w:rsidRPr="00EB6A28" w:rsidRDefault="00092CBB" w:rsidP="008B4AA7">
            <w:pPr>
              <w:pStyle w:val="AcknowledgementsImprint"/>
              <w:spacing w:before="0" w:after="0"/>
              <w:ind w:left="0"/>
              <w:rPr>
                <w:lang w:val="en-AU"/>
              </w:rPr>
            </w:pPr>
            <w:r w:rsidRPr="00EB6A28">
              <w:rPr>
                <w:lang w:val="en-AU"/>
              </w:rPr>
              <w:t>Project Director:</w:t>
            </w:r>
          </w:p>
        </w:tc>
        <w:tc>
          <w:tcPr>
            <w:tcW w:w="4395" w:type="dxa"/>
          </w:tcPr>
          <w:p w:rsidR="00092CBB" w:rsidRPr="00935FA8" w:rsidRDefault="00092CBB" w:rsidP="00092CBB">
            <w:pPr>
              <w:pStyle w:val="AcknowledgementsImprint"/>
              <w:spacing w:before="0" w:after="0"/>
              <w:ind w:left="0"/>
              <w:rPr>
                <w:lang w:val="en-AU"/>
              </w:rPr>
            </w:pPr>
            <w:r w:rsidRPr="00935FA8">
              <w:rPr>
                <w:lang w:val="en-AU"/>
              </w:rPr>
              <w:t>Wayne Crosbie</w:t>
            </w:r>
          </w:p>
        </w:tc>
      </w:tr>
      <w:tr w:rsidR="00092CBB" w:rsidRPr="00EB6A28" w:rsidTr="008B4AA7">
        <w:tc>
          <w:tcPr>
            <w:tcW w:w="2376" w:type="dxa"/>
          </w:tcPr>
          <w:p w:rsidR="00092CBB" w:rsidRPr="00EB6A28" w:rsidRDefault="00092CBB" w:rsidP="008B4AA7">
            <w:pPr>
              <w:pStyle w:val="AcknowledgementsImprint"/>
              <w:spacing w:before="0" w:after="0"/>
              <w:ind w:left="0"/>
              <w:rPr>
                <w:lang w:val="en-AU"/>
              </w:rPr>
            </w:pPr>
            <w:r w:rsidRPr="00EB6A28">
              <w:rPr>
                <w:lang w:val="en-AU"/>
              </w:rPr>
              <w:t>Project Manager</w:t>
            </w:r>
          </w:p>
        </w:tc>
        <w:tc>
          <w:tcPr>
            <w:tcW w:w="4395" w:type="dxa"/>
          </w:tcPr>
          <w:p w:rsidR="00092CBB" w:rsidRPr="00935FA8" w:rsidRDefault="00092CBB" w:rsidP="00092CBB">
            <w:pPr>
              <w:pStyle w:val="AcknowledgementsImprint"/>
              <w:spacing w:before="0" w:after="0"/>
              <w:ind w:left="0"/>
              <w:rPr>
                <w:lang w:val="en-AU"/>
              </w:rPr>
            </w:pPr>
            <w:r w:rsidRPr="00935FA8">
              <w:rPr>
                <w:lang w:val="en-AU"/>
              </w:rPr>
              <w:t>Jim Irwin</w:t>
            </w:r>
          </w:p>
        </w:tc>
      </w:tr>
      <w:tr w:rsidR="00092CBB" w:rsidRPr="00EB6A28" w:rsidTr="008B4AA7">
        <w:tc>
          <w:tcPr>
            <w:tcW w:w="2376" w:type="dxa"/>
          </w:tcPr>
          <w:p w:rsidR="00092CBB" w:rsidRPr="00EB6A28" w:rsidRDefault="00092CBB" w:rsidP="008B4AA7">
            <w:pPr>
              <w:pStyle w:val="AcknowledgementsImprint"/>
              <w:spacing w:before="0" w:after="0"/>
              <w:ind w:left="0"/>
              <w:rPr>
                <w:lang w:val="en-AU"/>
              </w:rPr>
            </w:pPr>
            <w:r w:rsidRPr="00EB6A28">
              <w:rPr>
                <w:lang w:val="en-AU"/>
              </w:rPr>
              <w:t>Chief Writer:</w:t>
            </w:r>
          </w:p>
        </w:tc>
        <w:tc>
          <w:tcPr>
            <w:tcW w:w="4395" w:type="dxa"/>
          </w:tcPr>
          <w:p w:rsidR="00092CBB" w:rsidRPr="00935FA8" w:rsidRDefault="00092CBB" w:rsidP="00092CBB">
            <w:pPr>
              <w:pStyle w:val="AcknowledgementsImprint"/>
              <w:spacing w:before="0" w:after="0"/>
              <w:ind w:left="0"/>
              <w:rPr>
                <w:lang w:val="en-AU"/>
              </w:rPr>
            </w:pPr>
            <w:r w:rsidRPr="00935FA8">
              <w:rPr>
                <w:lang w:val="en-AU"/>
              </w:rPr>
              <w:t>Alan Hickman</w:t>
            </w:r>
          </w:p>
        </w:tc>
      </w:tr>
      <w:tr w:rsidR="00092CBB" w:rsidRPr="00EB6A28" w:rsidTr="008B4AA7">
        <w:tc>
          <w:tcPr>
            <w:tcW w:w="2376" w:type="dxa"/>
          </w:tcPr>
          <w:p w:rsidR="00092CBB" w:rsidRPr="00EB6A28" w:rsidRDefault="00092CBB" w:rsidP="008B4AA7">
            <w:pPr>
              <w:pStyle w:val="AcknowledgementsImprint"/>
              <w:spacing w:before="0" w:after="0"/>
              <w:ind w:left="0"/>
              <w:rPr>
                <w:lang w:val="en-AU"/>
              </w:rPr>
            </w:pPr>
            <w:r w:rsidRPr="00EB6A28">
              <w:rPr>
                <w:lang w:val="en-AU"/>
              </w:rPr>
              <w:t>Subject Writer:</w:t>
            </w:r>
          </w:p>
        </w:tc>
        <w:tc>
          <w:tcPr>
            <w:tcW w:w="4395" w:type="dxa"/>
          </w:tcPr>
          <w:p w:rsidR="00092CBB" w:rsidRPr="00935FA8" w:rsidRDefault="00092CBB" w:rsidP="00092CBB">
            <w:pPr>
              <w:pStyle w:val="AcknowledgementsImprint"/>
              <w:spacing w:before="0" w:after="0"/>
              <w:ind w:left="0"/>
              <w:rPr>
                <w:lang w:val="en-AU"/>
              </w:rPr>
            </w:pPr>
            <w:r w:rsidRPr="00935FA8">
              <w:rPr>
                <w:lang w:val="en-AU"/>
              </w:rPr>
              <w:t>Dianne Whelan</w:t>
            </w:r>
          </w:p>
        </w:tc>
      </w:tr>
      <w:tr w:rsidR="00092CBB" w:rsidRPr="00EB6A28" w:rsidTr="008B4AA7">
        <w:tc>
          <w:tcPr>
            <w:tcW w:w="2376" w:type="dxa"/>
          </w:tcPr>
          <w:p w:rsidR="00092CBB" w:rsidRPr="00EB6A28" w:rsidRDefault="00092CBB" w:rsidP="008B4AA7">
            <w:pPr>
              <w:pStyle w:val="AcknowledgementsImprint"/>
              <w:spacing w:before="0" w:after="0"/>
              <w:ind w:left="0"/>
              <w:rPr>
                <w:lang w:val="en-AU"/>
              </w:rPr>
            </w:pPr>
            <w:r w:rsidRPr="00EB6A28">
              <w:rPr>
                <w:lang w:val="en-AU"/>
              </w:rPr>
              <w:t>Editor:</w:t>
            </w:r>
          </w:p>
        </w:tc>
        <w:tc>
          <w:tcPr>
            <w:tcW w:w="4395" w:type="dxa"/>
          </w:tcPr>
          <w:p w:rsidR="00092CBB" w:rsidRPr="00935FA8" w:rsidRDefault="00092CBB" w:rsidP="00092CBB">
            <w:pPr>
              <w:pStyle w:val="AcknowledgementsImprint"/>
              <w:spacing w:before="0" w:after="0"/>
              <w:ind w:left="0"/>
              <w:rPr>
                <w:lang w:val="en-AU"/>
              </w:rPr>
            </w:pPr>
            <w:r w:rsidRPr="00935FA8">
              <w:rPr>
                <w:lang w:val="en-AU"/>
              </w:rPr>
              <w:t>Jim Irwin</w:t>
            </w:r>
          </w:p>
        </w:tc>
      </w:tr>
      <w:tr w:rsidR="00092CBB" w:rsidRPr="00EB6A28" w:rsidTr="008B4AA7">
        <w:tc>
          <w:tcPr>
            <w:tcW w:w="2376" w:type="dxa"/>
          </w:tcPr>
          <w:p w:rsidR="00092CBB" w:rsidRPr="00EB6A28" w:rsidRDefault="00092CBB" w:rsidP="008B4AA7">
            <w:pPr>
              <w:pStyle w:val="AcknowledgementsImprint"/>
              <w:spacing w:before="0" w:after="0"/>
              <w:ind w:left="0"/>
              <w:rPr>
                <w:lang w:val="en-AU"/>
              </w:rPr>
            </w:pPr>
            <w:r w:rsidRPr="00EB6A28">
              <w:rPr>
                <w:lang w:val="en-AU"/>
              </w:rPr>
              <w:t>DTP/Production:</w:t>
            </w:r>
          </w:p>
        </w:tc>
        <w:tc>
          <w:tcPr>
            <w:tcW w:w="4395" w:type="dxa"/>
          </w:tcPr>
          <w:p w:rsidR="00092CBB" w:rsidRPr="00935FA8" w:rsidRDefault="00092CBB" w:rsidP="00092CBB">
            <w:pPr>
              <w:pStyle w:val="AcknowledgementsImprint"/>
              <w:spacing w:before="0" w:after="0"/>
              <w:ind w:left="0"/>
              <w:rPr>
                <w:lang w:val="en-AU"/>
              </w:rPr>
            </w:pPr>
            <w:r w:rsidRPr="00935FA8">
              <w:rPr>
                <w:lang w:val="en-AU"/>
              </w:rPr>
              <w:t>Daniel Chee, Mai Vu, Cindy Curran</w:t>
            </w:r>
          </w:p>
        </w:tc>
      </w:tr>
    </w:tbl>
    <w:p w:rsidR="000F0184" w:rsidRPr="00EB6A28" w:rsidRDefault="000F0184" w:rsidP="000F0184">
      <w:pPr>
        <w:pStyle w:val="BodyCopy-Introduction"/>
        <w:rPr>
          <w:noProof w:val="0"/>
        </w:rPr>
      </w:pPr>
    </w:p>
    <w:p w:rsidR="009B33F6" w:rsidRPr="00EB6A28" w:rsidRDefault="009B33F6" w:rsidP="009B33F6">
      <w:pPr>
        <w:pStyle w:val="AcknowledgementsImprint"/>
        <w:rPr>
          <w:lang w:val="en-AU"/>
        </w:rPr>
      </w:pPr>
      <w:r w:rsidRPr="00EB6A28">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9B33F6" w:rsidRPr="00EB6A28" w:rsidRDefault="009B33F6" w:rsidP="009B33F6">
      <w:pPr>
        <w:pStyle w:val="AcknowledgementsImprint"/>
        <w:rPr>
          <w:lang w:val="en-AU"/>
        </w:rPr>
      </w:pPr>
      <w:r w:rsidRPr="00EB6A28">
        <w:rPr>
          <w:lang w:val="en-AU"/>
        </w:rPr>
        <w:t xml:space="preserve">The ASEAN Secretariat is based in Jakarta, Indonesia. </w:t>
      </w:r>
    </w:p>
    <w:p w:rsidR="009B33F6" w:rsidRPr="00EB6A28" w:rsidRDefault="009B33F6" w:rsidP="009B33F6">
      <w:pPr>
        <w:pStyle w:val="AcknowledgementsImprint"/>
        <w:rPr>
          <w:lang w:val="en-AU"/>
        </w:rPr>
      </w:pPr>
      <w:r w:rsidRPr="00EB6A28">
        <w:rPr>
          <w:lang w:val="en-AU"/>
        </w:rPr>
        <w:t xml:space="preserve">General Information on ASEAN appears online at the ASEAN Website: </w:t>
      </w:r>
      <w:hyperlink r:id="rId16" w:history="1">
        <w:r w:rsidRPr="00EB6A28">
          <w:rPr>
            <w:rStyle w:val="Hyperlink"/>
            <w:rFonts w:eastAsiaTheme="majorEastAsia"/>
            <w:lang w:val="en-AU"/>
          </w:rPr>
          <w:t>www.asean.org</w:t>
        </w:r>
      </w:hyperlink>
      <w:r w:rsidRPr="00EB6A28">
        <w:rPr>
          <w:lang w:val="en-AU"/>
        </w:rPr>
        <w:t>.</w:t>
      </w:r>
    </w:p>
    <w:p w:rsidR="009B33F6" w:rsidRPr="00EB6A28" w:rsidRDefault="009B33F6" w:rsidP="009B33F6">
      <w:pPr>
        <w:pStyle w:val="AcknowledgementsImprint"/>
        <w:rPr>
          <w:lang w:val="en-AU"/>
        </w:rPr>
      </w:pPr>
      <w:r w:rsidRPr="00EB6A28">
        <w:rPr>
          <w:lang w:val="en-AU"/>
        </w:rPr>
        <w:t>All text is produced by William Angliss Institute of TAFE for the ASEAN Project on “</w:t>
      </w:r>
      <w:r w:rsidR="000F7E4A" w:rsidRPr="00EB6A28">
        <w:rPr>
          <w:lang w:val="en-AU"/>
        </w:rPr>
        <w:t>Toolbox Development for Tourism Labour Divisions for Travel Agencies and Tour Operations</w:t>
      </w:r>
      <w:r w:rsidRPr="00EB6A28">
        <w:rPr>
          <w:lang w:val="en-AU"/>
        </w:rPr>
        <w:t>”.</w:t>
      </w:r>
    </w:p>
    <w:p w:rsidR="009B33F6" w:rsidRPr="00EB6A28" w:rsidRDefault="009B33F6" w:rsidP="009B33F6">
      <w:pPr>
        <w:pStyle w:val="AcknowledgementsImprint"/>
        <w:rPr>
          <w:lang w:val="en-AU"/>
        </w:rPr>
      </w:pPr>
      <w:r w:rsidRPr="00EB6A28">
        <w:rPr>
          <w:lang w:val="en-AU"/>
        </w:rPr>
        <w:t>This publication is supported by the Australian Government’s aid program through the ASEAN-Australia Development Cooperation Program Phase II (AADCP II).</w:t>
      </w:r>
    </w:p>
    <w:p w:rsidR="009B33F6" w:rsidRPr="00EB6A28" w:rsidRDefault="009B33F6" w:rsidP="009B33F6">
      <w:pPr>
        <w:pStyle w:val="AcknowledgementsImprint"/>
        <w:rPr>
          <w:lang w:val="en-AU"/>
        </w:rPr>
      </w:pPr>
      <w:r w:rsidRPr="00EB6A28">
        <w:rPr>
          <w:lang w:val="en-AU"/>
        </w:rPr>
        <w:t xml:space="preserve">Copyright: Association of Southeast Asian Nations (ASEAN) </w:t>
      </w:r>
      <w:r w:rsidR="00092CBB">
        <w:rPr>
          <w:lang w:val="en-AU"/>
        </w:rPr>
        <w:t>2015</w:t>
      </w:r>
      <w:r w:rsidRPr="00EB6A28">
        <w:rPr>
          <w:lang w:val="en-AU"/>
        </w:rPr>
        <w:t>.</w:t>
      </w:r>
    </w:p>
    <w:p w:rsidR="009B33F6" w:rsidRPr="00EB6A28" w:rsidRDefault="009B33F6" w:rsidP="009B33F6">
      <w:pPr>
        <w:pStyle w:val="AcknowledgementsImprint"/>
        <w:rPr>
          <w:lang w:val="en-AU"/>
        </w:rPr>
      </w:pPr>
      <w:r w:rsidRPr="00EB6A28">
        <w:rPr>
          <w:lang w:val="en-AU"/>
        </w:rPr>
        <w:t>All rights reserved.</w:t>
      </w:r>
    </w:p>
    <w:p w:rsidR="009B33F6" w:rsidRPr="00EB6A28" w:rsidRDefault="009B33F6" w:rsidP="009B33F6">
      <w:pPr>
        <w:pStyle w:val="AcknowledgementsImprintBold"/>
        <w:jc w:val="both"/>
        <w:rPr>
          <w:lang w:val="en-AU"/>
        </w:rPr>
      </w:pPr>
      <w:r w:rsidRPr="00EB6A28">
        <w:rPr>
          <w:lang w:val="en-AU"/>
        </w:rPr>
        <w:t>Disclaimer</w:t>
      </w:r>
    </w:p>
    <w:p w:rsidR="009B33F6" w:rsidRPr="00EB6A28" w:rsidRDefault="009B33F6" w:rsidP="009B33F6">
      <w:pPr>
        <w:pStyle w:val="AcknowledgementsImprint"/>
        <w:rPr>
          <w:lang w:val="en-AU"/>
        </w:rPr>
      </w:pPr>
      <w:r w:rsidRPr="00EB6A28">
        <w:rPr>
          <w:lang w:val="en-AU"/>
        </w:rPr>
        <w:t>Every effort has been made to ensure that this publication is free from errors or omissions. However, you should conduct your own enquiries and seek professional advice before relying on any fact, statement or matter contained in this book. The 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w:t>
      </w:r>
    </w:p>
    <w:p w:rsidR="009B33F6" w:rsidRPr="00EB6A28" w:rsidRDefault="009B33F6" w:rsidP="009B33F6">
      <w:pPr>
        <w:pStyle w:val="AcknowledgementsImprint"/>
        <w:rPr>
          <w:lang w:val="en-AU"/>
        </w:rPr>
      </w:pPr>
      <w:r w:rsidRPr="00EB6A28">
        <w:rPr>
          <w:lang w:val="en-AU"/>
        </w:rPr>
        <w:t>Some images appearing in this resource have been purchased from stock photography suppliers Shutterstock and iStockphoto and other third party copyright owners and as such are non-transferable and non-exclusive.  Clip arts, font images and illustrations used are from the Microsoft Office Clip Art and Media Library.  Some images have been provided by and are the property of William Angliss Institute.</w:t>
      </w:r>
    </w:p>
    <w:p w:rsidR="009B33F6" w:rsidRPr="00EB6A28" w:rsidRDefault="009B33F6" w:rsidP="009B33F6">
      <w:pPr>
        <w:pStyle w:val="AcknowledgementsImprint"/>
        <w:rPr>
          <w:rStyle w:val="Hyperlink"/>
          <w:szCs w:val="18"/>
          <w:lang w:val="en-AU"/>
        </w:rPr>
      </w:pPr>
      <w:r w:rsidRPr="00EB6A28">
        <w:rPr>
          <w:lang w:val="en-AU"/>
        </w:rPr>
        <w:t xml:space="preserve">Additional images have been sourced from Flickr and SXC and are used under Creative Commons licence:  </w:t>
      </w:r>
      <w:hyperlink r:id="rId17" w:history="1">
        <w:r w:rsidRPr="00EB6A28">
          <w:rPr>
            <w:rStyle w:val="Hyperlink"/>
            <w:szCs w:val="18"/>
            <w:lang w:val="en-AU"/>
          </w:rPr>
          <w:t>http://creativecommons.org/licenses/by/2.0/deed.en</w:t>
        </w:r>
      </w:hyperlink>
    </w:p>
    <w:p w:rsidR="009B33F6" w:rsidRPr="00EB6A28" w:rsidRDefault="009B33F6" w:rsidP="009B33F6">
      <w:pPr>
        <w:pStyle w:val="AcknowledgementsImprint"/>
        <w:rPr>
          <w:lang w:val="en-AU"/>
        </w:rPr>
      </w:pPr>
      <w:r w:rsidRPr="00EB6A28">
        <w:rPr>
          <w:lang w:val="en-AU"/>
        </w:rPr>
        <w:t xml:space="preserve">File name: </w:t>
      </w:r>
      <w:r w:rsidR="00C54743" w:rsidRPr="00EB6A28">
        <w:rPr>
          <w:lang w:val="en-AU"/>
        </w:rPr>
        <w:fldChar w:fldCharType="begin"/>
      </w:r>
      <w:r w:rsidRPr="00EB6A28">
        <w:rPr>
          <w:lang w:val="en-AU"/>
        </w:rPr>
        <w:instrText xml:space="preserve"> FILENAME   \* MERGEFORMAT </w:instrText>
      </w:r>
      <w:r w:rsidR="00C54743" w:rsidRPr="00EB6A28">
        <w:rPr>
          <w:lang w:val="en-AU"/>
        </w:rPr>
        <w:fldChar w:fldCharType="separate"/>
      </w:r>
      <w:r w:rsidR="002C757A">
        <w:rPr>
          <w:noProof/>
          <w:lang w:val="en-AU"/>
        </w:rPr>
        <w:t>AM_Construct and apply tourism product research_270715</w:t>
      </w:r>
      <w:r w:rsidR="00C54743" w:rsidRPr="00EB6A28">
        <w:rPr>
          <w:lang w:val="en-AU"/>
        </w:rPr>
        <w:fldChar w:fldCharType="end"/>
      </w:r>
    </w:p>
    <w:p w:rsidR="009B33F6" w:rsidRPr="00EB6A28" w:rsidRDefault="009B33F6" w:rsidP="007C795B">
      <w:pPr>
        <w:pStyle w:val="AcknowledgementsImprint"/>
        <w:rPr>
          <w:lang w:val="en-AU"/>
        </w:rPr>
      </w:pPr>
    </w:p>
    <w:p w:rsidR="009B33F6" w:rsidRPr="00EB6A28" w:rsidRDefault="009B33F6" w:rsidP="007C795B">
      <w:pPr>
        <w:pStyle w:val="AcknowledgementsImprint"/>
        <w:rPr>
          <w:lang w:val="en-AU"/>
        </w:rPr>
      </w:pPr>
    </w:p>
    <w:p w:rsidR="009B33F6" w:rsidRPr="00EB6A28" w:rsidRDefault="009B33F6" w:rsidP="007C795B">
      <w:pPr>
        <w:pStyle w:val="AcknowledgementsImprint"/>
        <w:rPr>
          <w:lang w:val="en-AU"/>
        </w:rPr>
      </w:pPr>
    </w:p>
    <w:p w:rsidR="009B33F6" w:rsidRPr="00EB6A28" w:rsidRDefault="009B33F6" w:rsidP="007C795B">
      <w:pPr>
        <w:pStyle w:val="AcknowledgementsImprint"/>
        <w:rPr>
          <w:lang w:val="en-AU"/>
        </w:rPr>
        <w:sectPr w:rsidR="009B33F6" w:rsidRPr="00EB6A28" w:rsidSect="002A472D">
          <w:headerReference w:type="even" r:id="rId18"/>
          <w:headerReference w:type="default" r:id="rId19"/>
          <w:footerReference w:type="even" r:id="rId20"/>
          <w:footerReference w:type="default" r:id="rId21"/>
          <w:pgSz w:w="11906" w:h="16838" w:code="9"/>
          <w:pgMar w:top="1440" w:right="1440" w:bottom="1440" w:left="1701" w:header="709" w:footer="709" w:gutter="0"/>
          <w:cols w:space="708"/>
          <w:docGrid w:linePitch="360"/>
        </w:sectPr>
      </w:pPr>
    </w:p>
    <w:p w:rsidR="00C66768" w:rsidRPr="00EB6A28" w:rsidRDefault="008F50B0">
      <w:pPr>
        <w:rPr>
          <w:rStyle w:val="BodyCopyBold"/>
        </w:rPr>
      </w:pPr>
      <w:r>
        <w:rPr>
          <w:rFonts w:ascii="Helvetica 55 Roman" w:hAnsi="Helvetica 55 Roman" w:cs="Helvetica 55 Roman"/>
          <w:b/>
          <w:bCs/>
          <w:noProof/>
          <w:lang w:val="en-US" w:eastAsia="en-US"/>
        </w:rPr>
        <w:lastRenderedPageBreak/>
        <mc:AlternateContent>
          <mc:Choice Requires="wpg">
            <w:drawing>
              <wp:anchor distT="0" distB="0" distL="114300" distR="114300" simplePos="0" relativeHeight="251666432" behindDoc="0" locked="0" layoutInCell="1" allowOverlap="1">
                <wp:simplePos x="0" y="0"/>
                <wp:positionH relativeFrom="column">
                  <wp:posOffset>107315</wp:posOffset>
                </wp:positionH>
                <wp:positionV relativeFrom="paragraph">
                  <wp:posOffset>116205</wp:posOffset>
                </wp:positionV>
                <wp:extent cx="3016250" cy="546100"/>
                <wp:effectExtent l="0" t="0" r="0" b="0"/>
                <wp:wrapSquare wrapText="bothSides"/>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16250" cy="546100"/>
                          <a:chOff x="0" y="0"/>
                          <a:chExt cx="3016155" cy="545910"/>
                        </a:xfrm>
                      </wpg:grpSpPr>
                      <pic:pic xmlns:pic="http://schemas.openxmlformats.org/drawingml/2006/picture">
                        <pic:nvPicPr>
                          <pic:cNvPr id="10" name="Picture 3" descr="420px-Seal_of_ASEAN.svg.png"/>
                          <pic:cNvPicPr>
                            <a:picLocks noChangeAspect="1"/>
                          </pic:cNvPicPr>
                        </pic:nvPicPr>
                        <pic:blipFill>
                          <a:blip r:embed="rId9" cstate="print"/>
                          <a:stretch>
                            <a:fillRect/>
                          </a:stretch>
                        </pic:blipFill>
                        <pic:spPr>
                          <a:xfrm>
                            <a:off x="928048" y="13648"/>
                            <a:ext cx="457200" cy="464024"/>
                          </a:xfrm>
                          <a:prstGeom prst="rect">
                            <a:avLst/>
                          </a:prstGeom>
                        </pic:spPr>
                      </pic:pic>
                      <pic:pic xmlns:pic="http://schemas.openxmlformats.org/drawingml/2006/picture">
                        <pic:nvPicPr>
                          <pic:cNvPr id="13" name="Picture 7" descr="Colour_Logo-lockup.png"/>
                          <pic:cNvPicPr>
                            <a:picLocks noChangeAspect="1"/>
                          </pic:cNvPicPr>
                        </pic:nvPicPr>
                        <pic:blipFill>
                          <a:blip r:embed="rId10" cstate="print"/>
                          <a:stretch>
                            <a:fillRect/>
                          </a:stretch>
                        </pic:blipFill>
                        <pic:spPr>
                          <a:xfrm>
                            <a:off x="1344305" y="0"/>
                            <a:ext cx="1671850" cy="545910"/>
                          </a:xfrm>
                          <a:prstGeom prst="rect">
                            <a:avLst/>
                          </a:prstGeom>
                        </pic:spPr>
                      </pic:pic>
                      <pic:pic xmlns:pic="http://schemas.openxmlformats.org/drawingml/2006/picture">
                        <pic:nvPicPr>
                          <pic:cNvPr id="17" name="Picture 115"/>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61415"/>
                            <a:ext cx="880281" cy="395785"/>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3F8849C3" id="Group 21" o:spid="_x0000_s1026" style="position:absolute;margin-left:8.45pt;margin-top:9.15pt;width:237.5pt;height:43pt;z-index:251666432" coordsize="30161,5459"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">
                <v:shape id="Picture 3" o:spid="_x0000_s1027" type="#_x0000_t75" alt="420px-Seal_of_ASEAN.svg.png" style="position:absolute;left:9280;top:136;width:4572;height:464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MHPYjDAAAA2wAAAA8AAABkcnMvZG93bnJldi54bWxEj0FvwjAMhe+T+A+RkXYbSTlMqCMghNjE&#10;TmPAD7Aary00TpUEKPv18wFpN1vv+b3P8+XgO3WlmNrAFoqJAUVcBddybeF4eH+ZgUoZ2WEXmCzc&#10;KcFyMXqaY+nCjb/pus+1khBOJVpocu5LrVPVkMc0CT2xaD8hesyyxlq7iDcJ952eGvOqPbYsDQ32&#10;tG6oOu8v3sLu9FFt+tYUxe4rXsxdHz6735O1z+Nh9QYq05D/zY/rrRN8oZdfZAC9+AM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0wc9iMMAAADbAAAADwAAAAAAAAAAAAAAAACf&#10;AgAAZHJzL2Rvd25yZXYueG1sUEsFBgAAAAAEAAQA9wAAAI8DAAAAAA==&#10;">
                  <v:imagedata r:id="rId12" o:title="420px-Seal_of_ASEAN.svg"/>
                  <v:path arrowok="t"/>
                </v:shape>
                <v:shape id="Picture 7" o:spid="_x0000_s1028" type="#_x0000_t75" alt="Colour_Logo-lockup.png" style="position:absolute;left:13443;width:16718;height:545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uD+f/DAAAA2wAAAA8AAABkcnMvZG93bnJldi54bWxET01rwkAQvRf8D8sIvTUbbSkSs0oQhLSn&#10;NtqCtzE7JsHsbMhuY/Lvu4WCt3m8z0m3o2nFQL1rLCtYRDEI4tLqhisFx8P+aQXCeWSNrWVSMJGD&#10;7Wb2kGKi7Y0/aSh8JUIIuwQV1N53iZSurMmgi2xHHLiL7Q36APtK6h5vIdy0chnHr9Jgw6Ghxo52&#10;NZXX4scoyD++3vNykS3Px8M0vKy+T5eseVPqcT5maxCeRn8X/7tzHeY/w98v4QC5+QU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u4P5/8MAAADbAAAADwAAAAAAAAAAAAAAAACf&#10;AgAAZHJzL2Rvd25yZXYueG1sUEsFBgAAAAAEAAQA9wAAAI8DAAAAAA==&#10;">
                  <v:imagedata r:id="rId13" o:title="Colour_Logo-lockup"/>
                  <v:path arrowok="t"/>
                </v:shape>
                <v:shape id="Picture 115" o:spid="_x0000_s1029" type="#_x0000_t75" style="position:absolute;top:614;width:8802;height:395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dA27/AAAAA2wAAAA8AAABkcnMvZG93bnJldi54bWxET02LwjAQvQv+hzCCN00VUekaRYqCF2Gt&#10;XvY2NrNt3WZSmljrv98Igrd5vM9ZbTpTiZYaV1pWMBlHIIgzq0vOFVzO+9EShPPIGivLpOBJDjbr&#10;fm+FsbYPPlGb+lyEEHYxKii8r2MpXVaQQTe2NXHgfm1j0AfY5FI3+AjhppLTKJpLgyWHhgJrSgrK&#10;/tK7UZCfrrfkOttlupvf0mn7/XNMLrVSw0G3/QLhqfMf8dt90GH+Al6/hAPk+h8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B0Dbv8AAAADbAAAADwAAAAAAAAAAAAAAAACfAgAA&#10;ZHJzL2Rvd25yZXYueG1sUEsFBgAAAAAEAAQA9wAAAIwDAAAAAA==&#10;">
                  <v:imagedata r:id="rId14" o:title=""/>
                  <v:path arrowok="t"/>
                </v:shape>
                <w10:wrap type="square"/>
              </v:group>
            </w:pict>
          </mc:Fallback>
        </mc:AlternateContent>
      </w:r>
    </w:p>
    <w:p w:rsidR="00C66768" w:rsidRPr="00EB6A28" w:rsidRDefault="00C66768">
      <w:pPr>
        <w:rPr>
          <w:rStyle w:val="BodyCopyBold"/>
        </w:rPr>
      </w:pPr>
    </w:p>
    <w:p w:rsidR="00C66768" w:rsidRPr="00EB6A28" w:rsidRDefault="00C66768">
      <w:pPr>
        <w:rPr>
          <w:rStyle w:val="BodyCopyBold"/>
        </w:rPr>
      </w:pPr>
    </w:p>
    <w:p w:rsidR="00C66768" w:rsidRPr="00EB6A28" w:rsidRDefault="00C66768" w:rsidP="00C66768">
      <w:pPr>
        <w:pStyle w:val="TableofContents"/>
      </w:pPr>
      <w:bookmarkStart w:id="4" w:name="_Toc370805641"/>
      <w:r w:rsidRPr="00EB6A28">
        <w:t>Table of contents</w:t>
      </w:r>
      <w:bookmarkEnd w:id="4"/>
    </w:p>
    <w:p w:rsidR="002C757A" w:rsidRDefault="00C54743">
      <w:pPr>
        <w:pStyle w:val="TOC1"/>
        <w:tabs>
          <w:tab w:val="right" w:leader="dot" w:pos="8755"/>
        </w:tabs>
        <w:rPr>
          <w:rFonts w:asciiTheme="minorHAnsi" w:hAnsiTheme="minorHAnsi"/>
          <w:noProof/>
        </w:rPr>
      </w:pPr>
      <w:r w:rsidRPr="00EB6A28">
        <w:rPr>
          <w:rStyle w:val="BodyCopyBold"/>
        </w:rPr>
        <w:fldChar w:fldCharType="begin"/>
      </w:r>
      <w:r w:rsidR="00785293" w:rsidRPr="00EB6A28">
        <w:rPr>
          <w:rStyle w:val="BodyCopyBold"/>
        </w:rPr>
        <w:instrText xml:space="preserve"> TOC \h \z \t "Heading 1,1" </w:instrText>
      </w:r>
      <w:r w:rsidRPr="00EB6A28">
        <w:rPr>
          <w:rStyle w:val="BodyCopyBold"/>
        </w:rPr>
        <w:fldChar w:fldCharType="separate"/>
      </w:r>
      <w:hyperlink w:anchor="_Toc425769982" w:history="1">
        <w:r w:rsidR="002C757A" w:rsidRPr="00E56BE5">
          <w:rPr>
            <w:rStyle w:val="Hyperlink"/>
            <w:noProof/>
          </w:rPr>
          <w:t>Competency Based Assessment (CBA) – An Introduction for Assessors</w:t>
        </w:r>
        <w:r w:rsidR="002C757A">
          <w:rPr>
            <w:noProof/>
            <w:webHidden/>
          </w:rPr>
          <w:tab/>
        </w:r>
        <w:r w:rsidR="002C757A">
          <w:rPr>
            <w:noProof/>
            <w:webHidden/>
          </w:rPr>
          <w:fldChar w:fldCharType="begin"/>
        </w:r>
        <w:r w:rsidR="002C757A">
          <w:rPr>
            <w:noProof/>
            <w:webHidden/>
          </w:rPr>
          <w:instrText xml:space="preserve"> PAGEREF _Toc425769982 \h </w:instrText>
        </w:r>
        <w:r w:rsidR="002C757A">
          <w:rPr>
            <w:noProof/>
            <w:webHidden/>
          </w:rPr>
        </w:r>
        <w:r w:rsidR="002C757A">
          <w:rPr>
            <w:noProof/>
            <w:webHidden/>
          </w:rPr>
          <w:fldChar w:fldCharType="separate"/>
        </w:r>
        <w:r w:rsidR="00F47184">
          <w:rPr>
            <w:noProof/>
            <w:webHidden/>
          </w:rPr>
          <w:t>1</w:t>
        </w:r>
        <w:r w:rsidR="002C757A">
          <w:rPr>
            <w:noProof/>
            <w:webHidden/>
          </w:rPr>
          <w:fldChar w:fldCharType="end"/>
        </w:r>
      </w:hyperlink>
    </w:p>
    <w:p w:rsidR="002C757A" w:rsidRDefault="00F035A9">
      <w:pPr>
        <w:pStyle w:val="TOC1"/>
        <w:tabs>
          <w:tab w:val="right" w:leader="dot" w:pos="8755"/>
        </w:tabs>
        <w:rPr>
          <w:rFonts w:asciiTheme="minorHAnsi" w:hAnsiTheme="minorHAnsi"/>
          <w:noProof/>
        </w:rPr>
      </w:pPr>
      <w:hyperlink w:anchor="_Toc425769983" w:history="1">
        <w:r w:rsidR="002C757A" w:rsidRPr="00E56BE5">
          <w:rPr>
            <w:rStyle w:val="Hyperlink"/>
            <w:noProof/>
          </w:rPr>
          <w:t>Competency standard</w:t>
        </w:r>
        <w:r w:rsidR="002C757A">
          <w:rPr>
            <w:noProof/>
            <w:webHidden/>
          </w:rPr>
          <w:tab/>
        </w:r>
        <w:r w:rsidR="002C757A">
          <w:rPr>
            <w:noProof/>
            <w:webHidden/>
          </w:rPr>
          <w:fldChar w:fldCharType="begin"/>
        </w:r>
        <w:r w:rsidR="002C757A">
          <w:rPr>
            <w:noProof/>
            <w:webHidden/>
          </w:rPr>
          <w:instrText xml:space="preserve"> PAGEREF _Toc425769983 \h </w:instrText>
        </w:r>
        <w:r w:rsidR="002C757A">
          <w:rPr>
            <w:noProof/>
            <w:webHidden/>
          </w:rPr>
        </w:r>
        <w:r w:rsidR="002C757A">
          <w:rPr>
            <w:noProof/>
            <w:webHidden/>
          </w:rPr>
          <w:fldChar w:fldCharType="separate"/>
        </w:r>
        <w:r w:rsidR="00F47184">
          <w:rPr>
            <w:noProof/>
            <w:webHidden/>
          </w:rPr>
          <w:t>11</w:t>
        </w:r>
        <w:r w:rsidR="002C757A">
          <w:rPr>
            <w:noProof/>
            <w:webHidden/>
          </w:rPr>
          <w:fldChar w:fldCharType="end"/>
        </w:r>
      </w:hyperlink>
    </w:p>
    <w:p w:rsidR="002C757A" w:rsidRDefault="00F035A9">
      <w:pPr>
        <w:pStyle w:val="TOC1"/>
        <w:tabs>
          <w:tab w:val="right" w:leader="dot" w:pos="8755"/>
        </w:tabs>
        <w:rPr>
          <w:rFonts w:asciiTheme="minorHAnsi" w:hAnsiTheme="minorHAnsi"/>
          <w:noProof/>
        </w:rPr>
      </w:pPr>
      <w:hyperlink w:anchor="_Toc425769984" w:history="1">
        <w:r w:rsidR="002C757A" w:rsidRPr="00E56BE5">
          <w:rPr>
            <w:rStyle w:val="Hyperlink"/>
            <w:noProof/>
          </w:rPr>
          <w:t>Oral questions</w:t>
        </w:r>
        <w:r w:rsidR="002C757A">
          <w:rPr>
            <w:noProof/>
            <w:webHidden/>
          </w:rPr>
          <w:tab/>
        </w:r>
        <w:r w:rsidR="002C757A">
          <w:rPr>
            <w:noProof/>
            <w:webHidden/>
          </w:rPr>
          <w:fldChar w:fldCharType="begin"/>
        </w:r>
        <w:r w:rsidR="002C757A">
          <w:rPr>
            <w:noProof/>
            <w:webHidden/>
          </w:rPr>
          <w:instrText xml:space="preserve"> PAGEREF _Toc425769984 \h </w:instrText>
        </w:r>
        <w:r w:rsidR="002C757A">
          <w:rPr>
            <w:noProof/>
            <w:webHidden/>
          </w:rPr>
        </w:r>
        <w:r w:rsidR="002C757A">
          <w:rPr>
            <w:noProof/>
            <w:webHidden/>
          </w:rPr>
          <w:fldChar w:fldCharType="separate"/>
        </w:r>
        <w:r w:rsidR="00F47184">
          <w:rPr>
            <w:noProof/>
            <w:webHidden/>
          </w:rPr>
          <w:t>27</w:t>
        </w:r>
        <w:r w:rsidR="002C757A">
          <w:rPr>
            <w:noProof/>
            <w:webHidden/>
          </w:rPr>
          <w:fldChar w:fldCharType="end"/>
        </w:r>
      </w:hyperlink>
    </w:p>
    <w:p w:rsidR="002C757A" w:rsidRDefault="00F035A9">
      <w:pPr>
        <w:pStyle w:val="TOC1"/>
        <w:tabs>
          <w:tab w:val="right" w:leader="dot" w:pos="8755"/>
        </w:tabs>
        <w:rPr>
          <w:rFonts w:asciiTheme="minorHAnsi" w:hAnsiTheme="minorHAnsi"/>
          <w:noProof/>
        </w:rPr>
      </w:pPr>
      <w:hyperlink w:anchor="_Toc425769985" w:history="1">
        <w:r w:rsidR="002C757A" w:rsidRPr="00E56BE5">
          <w:rPr>
            <w:rStyle w:val="Hyperlink"/>
            <w:noProof/>
          </w:rPr>
          <w:t>Written questions</w:t>
        </w:r>
        <w:r w:rsidR="002C757A">
          <w:rPr>
            <w:noProof/>
            <w:webHidden/>
          </w:rPr>
          <w:tab/>
        </w:r>
        <w:r w:rsidR="002C757A">
          <w:rPr>
            <w:noProof/>
            <w:webHidden/>
          </w:rPr>
          <w:fldChar w:fldCharType="begin"/>
        </w:r>
        <w:r w:rsidR="002C757A">
          <w:rPr>
            <w:noProof/>
            <w:webHidden/>
          </w:rPr>
          <w:instrText xml:space="preserve"> PAGEREF _Toc425769985 \h </w:instrText>
        </w:r>
        <w:r w:rsidR="002C757A">
          <w:rPr>
            <w:noProof/>
            <w:webHidden/>
          </w:rPr>
        </w:r>
        <w:r w:rsidR="002C757A">
          <w:rPr>
            <w:noProof/>
            <w:webHidden/>
          </w:rPr>
          <w:fldChar w:fldCharType="separate"/>
        </w:r>
        <w:r w:rsidR="00F47184">
          <w:rPr>
            <w:noProof/>
            <w:webHidden/>
          </w:rPr>
          <w:t>37</w:t>
        </w:r>
        <w:r w:rsidR="002C757A">
          <w:rPr>
            <w:noProof/>
            <w:webHidden/>
          </w:rPr>
          <w:fldChar w:fldCharType="end"/>
        </w:r>
      </w:hyperlink>
    </w:p>
    <w:p w:rsidR="002C757A" w:rsidRDefault="00F035A9">
      <w:pPr>
        <w:pStyle w:val="TOC1"/>
        <w:tabs>
          <w:tab w:val="right" w:leader="dot" w:pos="8755"/>
        </w:tabs>
        <w:rPr>
          <w:rFonts w:asciiTheme="minorHAnsi" w:hAnsiTheme="minorHAnsi"/>
          <w:noProof/>
        </w:rPr>
      </w:pPr>
      <w:hyperlink w:anchor="_Toc425769986" w:history="1">
        <w:r w:rsidR="002C757A" w:rsidRPr="00E56BE5">
          <w:rPr>
            <w:rStyle w:val="Hyperlink"/>
            <w:noProof/>
          </w:rPr>
          <w:t>Answers to written questions</w:t>
        </w:r>
        <w:r w:rsidR="002C757A">
          <w:rPr>
            <w:noProof/>
            <w:webHidden/>
          </w:rPr>
          <w:tab/>
        </w:r>
        <w:r w:rsidR="002C757A">
          <w:rPr>
            <w:noProof/>
            <w:webHidden/>
          </w:rPr>
          <w:fldChar w:fldCharType="begin"/>
        </w:r>
        <w:r w:rsidR="002C757A">
          <w:rPr>
            <w:noProof/>
            <w:webHidden/>
          </w:rPr>
          <w:instrText xml:space="preserve"> PAGEREF _Toc425769986 \h </w:instrText>
        </w:r>
        <w:r w:rsidR="002C757A">
          <w:rPr>
            <w:noProof/>
            <w:webHidden/>
          </w:rPr>
        </w:r>
        <w:r w:rsidR="002C757A">
          <w:rPr>
            <w:noProof/>
            <w:webHidden/>
          </w:rPr>
          <w:fldChar w:fldCharType="separate"/>
        </w:r>
        <w:r w:rsidR="00F47184">
          <w:rPr>
            <w:noProof/>
            <w:webHidden/>
          </w:rPr>
          <w:t>43</w:t>
        </w:r>
        <w:r w:rsidR="002C757A">
          <w:rPr>
            <w:noProof/>
            <w:webHidden/>
          </w:rPr>
          <w:fldChar w:fldCharType="end"/>
        </w:r>
      </w:hyperlink>
    </w:p>
    <w:p w:rsidR="002C757A" w:rsidRDefault="00F035A9">
      <w:pPr>
        <w:pStyle w:val="TOC1"/>
        <w:tabs>
          <w:tab w:val="right" w:leader="dot" w:pos="8755"/>
        </w:tabs>
        <w:rPr>
          <w:rFonts w:asciiTheme="minorHAnsi" w:hAnsiTheme="minorHAnsi"/>
          <w:noProof/>
        </w:rPr>
      </w:pPr>
      <w:hyperlink w:anchor="_Toc425769987" w:history="1">
        <w:r w:rsidR="002C757A" w:rsidRPr="00E56BE5">
          <w:rPr>
            <w:rStyle w:val="Hyperlink"/>
            <w:noProof/>
          </w:rPr>
          <w:t>Observation checklist</w:t>
        </w:r>
        <w:r w:rsidR="002C757A">
          <w:rPr>
            <w:noProof/>
            <w:webHidden/>
          </w:rPr>
          <w:tab/>
        </w:r>
        <w:r w:rsidR="002C757A">
          <w:rPr>
            <w:noProof/>
            <w:webHidden/>
          </w:rPr>
          <w:fldChar w:fldCharType="begin"/>
        </w:r>
        <w:r w:rsidR="002C757A">
          <w:rPr>
            <w:noProof/>
            <w:webHidden/>
          </w:rPr>
          <w:instrText xml:space="preserve"> PAGEREF _Toc425769987 \h </w:instrText>
        </w:r>
        <w:r w:rsidR="002C757A">
          <w:rPr>
            <w:noProof/>
            <w:webHidden/>
          </w:rPr>
        </w:r>
        <w:r w:rsidR="002C757A">
          <w:rPr>
            <w:noProof/>
            <w:webHidden/>
          </w:rPr>
          <w:fldChar w:fldCharType="separate"/>
        </w:r>
        <w:r w:rsidR="00F47184">
          <w:rPr>
            <w:noProof/>
            <w:webHidden/>
          </w:rPr>
          <w:t>53</w:t>
        </w:r>
        <w:r w:rsidR="002C757A">
          <w:rPr>
            <w:noProof/>
            <w:webHidden/>
          </w:rPr>
          <w:fldChar w:fldCharType="end"/>
        </w:r>
      </w:hyperlink>
    </w:p>
    <w:p w:rsidR="002C757A" w:rsidRDefault="00F035A9">
      <w:pPr>
        <w:pStyle w:val="TOC1"/>
        <w:tabs>
          <w:tab w:val="right" w:leader="dot" w:pos="8755"/>
        </w:tabs>
        <w:rPr>
          <w:rFonts w:asciiTheme="minorHAnsi" w:hAnsiTheme="minorHAnsi"/>
          <w:noProof/>
        </w:rPr>
      </w:pPr>
      <w:hyperlink w:anchor="_Toc425769988" w:history="1">
        <w:r w:rsidR="002C757A" w:rsidRPr="00E56BE5">
          <w:rPr>
            <w:rStyle w:val="Hyperlink"/>
            <w:noProof/>
          </w:rPr>
          <w:t>Third Party Statement</w:t>
        </w:r>
        <w:r w:rsidR="002C757A">
          <w:rPr>
            <w:noProof/>
            <w:webHidden/>
          </w:rPr>
          <w:tab/>
        </w:r>
        <w:r w:rsidR="002C757A">
          <w:rPr>
            <w:noProof/>
            <w:webHidden/>
          </w:rPr>
          <w:fldChar w:fldCharType="begin"/>
        </w:r>
        <w:r w:rsidR="002C757A">
          <w:rPr>
            <w:noProof/>
            <w:webHidden/>
          </w:rPr>
          <w:instrText xml:space="preserve"> PAGEREF _Toc425769988 \h </w:instrText>
        </w:r>
        <w:r w:rsidR="002C757A">
          <w:rPr>
            <w:noProof/>
            <w:webHidden/>
          </w:rPr>
        </w:r>
        <w:r w:rsidR="002C757A">
          <w:rPr>
            <w:noProof/>
            <w:webHidden/>
          </w:rPr>
          <w:fldChar w:fldCharType="separate"/>
        </w:r>
        <w:r w:rsidR="00F47184">
          <w:rPr>
            <w:noProof/>
            <w:webHidden/>
          </w:rPr>
          <w:t>57</w:t>
        </w:r>
        <w:r w:rsidR="002C757A">
          <w:rPr>
            <w:noProof/>
            <w:webHidden/>
          </w:rPr>
          <w:fldChar w:fldCharType="end"/>
        </w:r>
      </w:hyperlink>
    </w:p>
    <w:p w:rsidR="002C757A" w:rsidRDefault="00F035A9">
      <w:pPr>
        <w:pStyle w:val="TOC1"/>
        <w:tabs>
          <w:tab w:val="right" w:leader="dot" w:pos="8755"/>
        </w:tabs>
        <w:rPr>
          <w:rFonts w:asciiTheme="minorHAnsi" w:hAnsiTheme="minorHAnsi"/>
          <w:noProof/>
        </w:rPr>
      </w:pPr>
      <w:hyperlink w:anchor="_Toc425769989" w:history="1">
        <w:r w:rsidR="002C757A" w:rsidRPr="00E56BE5">
          <w:rPr>
            <w:rStyle w:val="Hyperlink"/>
            <w:noProof/>
          </w:rPr>
          <w:t>Competency recording sheet</w:t>
        </w:r>
        <w:r w:rsidR="002C757A">
          <w:rPr>
            <w:noProof/>
            <w:webHidden/>
          </w:rPr>
          <w:tab/>
        </w:r>
        <w:r w:rsidR="002C757A">
          <w:rPr>
            <w:noProof/>
            <w:webHidden/>
          </w:rPr>
          <w:fldChar w:fldCharType="begin"/>
        </w:r>
        <w:r w:rsidR="002C757A">
          <w:rPr>
            <w:noProof/>
            <w:webHidden/>
          </w:rPr>
          <w:instrText xml:space="preserve"> PAGEREF _Toc425769989 \h </w:instrText>
        </w:r>
        <w:r w:rsidR="002C757A">
          <w:rPr>
            <w:noProof/>
            <w:webHidden/>
          </w:rPr>
        </w:r>
        <w:r w:rsidR="002C757A">
          <w:rPr>
            <w:noProof/>
            <w:webHidden/>
          </w:rPr>
          <w:fldChar w:fldCharType="separate"/>
        </w:r>
        <w:r w:rsidR="00F47184">
          <w:rPr>
            <w:noProof/>
            <w:webHidden/>
          </w:rPr>
          <w:t>61</w:t>
        </w:r>
        <w:r w:rsidR="002C757A">
          <w:rPr>
            <w:noProof/>
            <w:webHidden/>
          </w:rPr>
          <w:fldChar w:fldCharType="end"/>
        </w:r>
      </w:hyperlink>
    </w:p>
    <w:p w:rsidR="00C66768" w:rsidRPr="00EB6A28" w:rsidRDefault="00C54743">
      <w:pPr>
        <w:rPr>
          <w:rStyle w:val="BodyCopyBold"/>
        </w:rPr>
      </w:pPr>
      <w:r w:rsidRPr="00EB6A28">
        <w:rPr>
          <w:rStyle w:val="BodyCopyBold"/>
        </w:rPr>
        <w:fldChar w:fldCharType="end"/>
      </w:r>
      <w:r w:rsidR="00C66768" w:rsidRPr="00EB6A28">
        <w:rPr>
          <w:rStyle w:val="BodyCopyBold"/>
        </w:rPr>
        <w:br w:type="page"/>
      </w:r>
    </w:p>
    <w:p w:rsidR="000F0184" w:rsidRPr="00EB6A28" w:rsidRDefault="000F0184">
      <w:pPr>
        <w:rPr>
          <w:rStyle w:val="BodyCopyBold"/>
        </w:rPr>
      </w:pPr>
    </w:p>
    <w:p w:rsidR="00C66768" w:rsidRPr="00EB6A28" w:rsidRDefault="00C66768">
      <w:pPr>
        <w:rPr>
          <w:rStyle w:val="BodyCopyBold"/>
        </w:rPr>
      </w:pPr>
    </w:p>
    <w:p w:rsidR="00C66768" w:rsidRPr="00EB6A28" w:rsidRDefault="00C66768">
      <w:pPr>
        <w:rPr>
          <w:rStyle w:val="BodyCopyBold"/>
        </w:rPr>
        <w:sectPr w:rsidR="00C66768" w:rsidRPr="00EB6A28" w:rsidSect="00C66768">
          <w:headerReference w:type="even" r:id="rId22"/>
          <w:headerReference w:type="default" r:id="rId23"/>
          <w:footerReference w:type="even" r:id="rId24"/>
          <w:footerReference w:type="default" r:id="rId25"/>
          <w:pgSz w:w="11906" w:h="16838" w:code="9"/>
          <w:pgMar w:top="1440" w:right="1440" w:bottom="1440" w:left="1701" w:header="709" w:footer="388" w:gutter="0"/>
          <w:cols w:space="708"/>
          <w:docGrid w:linePitch="360"/>
        </w:sectPr>
      </w:pPr>
    </w:p>
    <w:p w:rsidR="00FD3362" w:rsidRPr="00EB6A28" w:rsidRDefault="00FD3362" w:rsidP="00FD3362">
      <w:pPr>
        <w:pStyle w:val="Heading1"/>
      </w:pPr>
      <w:bookmarkStart w:id="5" w:name="_Toc425769982"/>
      <w:r w:rsidRPr="00EB6A28">
        <w:lastRenderedPageBreak/>
        <w:t xml:space="preserve">Competency Based Assessment (CBA) – </w:t>
      </w:r>
      <w:r w:rsidR="00282AA6" w:rsidRPr="00EB6A28">
        <w:t>A</w:t>
      </w:r>
      <w:r w:rsidRPr="00EB6A28">
        <w:t xml:space="preserve">n </w:t>
      </w:r>
      <w:r w:rsidR="00282AA6" w:rsidRPr="00EB6A28">
        <w:t>I</w:t>
      </w:r>
      <w:r w:rsidRPr="00EB6A28">
        <w:t xml:space="preserve">ntroduction for </w:t>
      </w:r>
      <w:r w:rsidR="00282AA6" w:rsidRPr="00EB6A28">
        <w:t>A</w:t>
      </w:r>
      <w:r w:rsidRPr="00EB6A28">
        <w:t>ssessors</w:t>
      </w:r>
      <w:bookmarkEnd w:id="5"/>
    </w:p>
    <w:p w:rsidR="00FD3362" w:rsidRPr="00EB6A28" w:rsidRDefault="00FD3362" w:rsidP="00FD3362">
      <w:pPr>
        <w:pStyle w:val="BodyCopy"/>
        <w:rPr>
          <w:noProof w:val="0"/>
        </w:rPr>
      </w:pPr>
      <w:r w:rsidRPr="00EB6A28">
        <w:rPr>
          <w:noProof w:val="0"/>
        </w:rPr>
        <w:t>Assessment is the process of identifying a participant’s current knowledge, skills and attitudes sets against all elements of competency within a unit of competency.</w:t>
      </w:r>
    </w:p>
    <w:p w:rsidR="00FD3362" w:rsidRPr="00EB6A28" w:rsidRDefault="00FD3362" w:rsidP="00FD3362">
      <w:pPr>
        <w:pStyle w:val="Heading4"/>
      </w:pPr>
      <w:r w:rsidRPr="00EB6A28">
        <w:t xml:space="preserve">Suggested </w:t>
      </w:r>
      <w:r w:rsidR="00282AA6" w:rsidRPr="00EB6A28">
        <w:t>A</w:t>
      </w:r>
      <w:r w:rsidRPr="00EB6A28">
        <w:t xml:space="preserve">ssessment </w:t>
      </w:r>
      <w:r w:rsidR="00282AA6" w:rsidRPr="00EB6A28">
        <w:t>M</w:t>
      </w:r>
      <w:r w:rsidRPr="00EB6A28">
        <w:t>ethods</w:t>
      </w:r>
    </w:p>
    <w:p w:rsidR="00FD3362" w:rsidRPr="00EB6A28" w:rsidRDefault="00FD3362" w:rsidP="00FD3362">
      <w:pPr>
        <w:autoSpaceDE w:val="0"/>
        <w:autoSpaceDN w:val="0"/>
        <w:adjustRightInd w:val="0"/>
        <w:spacing w:before="80" w:after="120" w:line="240" w:lineRule="auto"/>
        <w:rPr>
          <w:rFonts w:ascii="Helvetica" w:hAnsi="Helvetica"/>
        </w:rPr>
      </w:pPr>
      <w:r w:rsidRPr="00EB6A28">
        <w:rPr>
          <w:rFonts w:ascii="Helvetica" w:hAnsi="Helvetica"/>
        </w:rPr>
        <w:t>For each unit of competency a number of assessment tools have been identified including:</w:t>
      </w:r>
    </w:p>
    <w:p w:rsidR="00FD3362" w:rsidRPr="00EB6A28" w:rsidRDefault="00FD3362" w:rsidP="00FD3362">
      <w:pPr>
        <w:pStyle w:val="Bullet1"/>
        <w:numPr>
          <w:ilvl w:val="0"/>
          <w:numId w:val="5"/>
        </w:numPr>
        <w:autoSpaceDE w:val="0"/>
        <w:autoSpaceDN w:val="0"/>
        <w:adjustRightInd w:val="0"/>
        <w:spacing w:before="120"/>
        <w:ind w:left="357" w:hanging="357"/>
      </w:pPr>
      <w:r w:rsidRPr="00EB6A28">
        <w:t>Work Projects</w:t>
      </w:r>
    </w:p>
    <w:p w:rsidR="00FD3362" w:rsidRPr="00EB6A28" w:rsidRDefault="00FD3362" w:rsidP="00FD3362">
      <w:pPr>
        <w:pStyle w:val="Bullet1"/>
        <w:numPr>
          <w:ilvl w:val="0"/>
          <w:numId w:val="5"/>
        </w:numPr>
        <w:autoSpaceDE w:val="0"/>
        <w:autoSpaceDN w:val="0"/>
        <w:adjustRightInd w:val="0"/>
        <w:spacing w:before="120"/>
        <w:ind w:left="357" w:hanging="357"/>
      </w:pPr>
      <w:r w:rsidRPr="00EB6A28">
        <w:t>Oral Questions</w:t>
      </w:r>
    </w:p>
    <w:p w:rsidR="00FD3362" w:rsidRPr="00EB6A28" w:rsidRDefault="00FD3362" w:rsidP="00FD3362">
      <w:pPr>
        <w:pStyle w:val="Bullet1"/>
        <w:numPr>
          <w:ilvl w:val="0"/>
          <w:numId w:val="5"/>
        </w:numPr>
        <w:autoSpaceDE w:val="0"/>
        <w:autoSpaceDN w:val="0"/>
        <w:adjustRightInd w:val="0"/>
        <w:spacing w:before="120"/>
        <w:ind w:left="357" w:hanging="357"/>
      </w:pPr>
      <w:r w:rsidRPr="00EB6A28">
        <w:t>Written Questions</w:t>
      </w:r>
    </w:p>
    <w:p w:rsidR="00FD3362" w:rsidRPr="00EB6A28" w:rsidRDefault="00FD3362" w:rsidP="00FD3362">
      <w:pPr>
        <w:pStyle w:val="Bullet1"/>
        <w:numPr>
          <w:ilvl w:val="0"/>
          <w:numId w:val="5"/>
        </w:numPr>
        <w:autoSpaceDE w:val="0"/>
        <w:autoSpaceDN w:val="0"/>
        <w:adjustRightInd w:val="0"/>
        <w:spacing w:before="120"/>
        <w:ind w:left="357" w:hanging="357"/>
      </w:pPr>
      <w:r w:rsidRPr="00EB6A28">
        <w:t>Third Party Statements</w:t>
      </w:r>
    </w:p>
    <w:p w:rsidR="00FD3362" w:rsidRPr="00EB6A28" w:rsidRDefault="00FD3362" w:rsidP="00FD3362">
      <w:pPr>
        <w:pStyle w:val="Bullet1"/>
        <w:numPr>
          <w:ilvl w:val="0"/>
          <w:numId w:val="5"/>
        </w:numPr>
        <w:autoSpaceDE w:val="0"/>
        <w:autoSpaceDN w:val="0"/>
        <w:adjustRightInd w:val="0"/>
        <w:spacing w:before="120"/>
        <w:ind w:left="357" w:hanging="357"/>
      </w:pPr>
      <w:r w:rsidRPr="00EB6A28">
        <w:t>Observation Checklists.</w:t>
      </w:r>
    </w:p>
    <w:p w:rsidR="00FD3362" w:rsidRPr="00EB6A28" w:rsidRDefault="00FD3362" w:rsidP="00FD3362">
      <w:pPr>
        <w:pStyle w:val="BodyCopy"/>
        <w:rPr>
          <w:noProof w:val="0"/>
        </w:rPr>
      </w:pPr>
      <w:r w:rsidRPr="00EB6A28">
        <w:rPr>
          <w:noProof w:val="0"/>
        </w:rPr>
        <w:t>Instructions and Evidence Recording Sheets have been identified in this Assessment Manual for use by Assessors.</w:t>
      </w:r>
    </w:p>
    <w:p w:rsidR="00FD3362" w:rsidRPr="00EB6A28" w:rsidRDefault="00FD3362" w:rsidP="00FD3362">
      <w:pPr>
        <w:pStyle w:val="Heading4"/>
      </w:pPr>
      <w:r w:rsidRPr="00EB6A28">
        <w:t xml:space="preserve">Alternative </w:t>
      </w:r>
      <w:r w:rsidR="00282AA6" w:rsidRPr="00EB6A28">
        <w:t>A</w:t>
      </w:r>
      <w:r w:rsidRPr="00EB6A28">
        <w:t xml:space="preserve">ssessment </w:t>
      </w:r>
      <w:r w:rsidR="00282AA6" w:rsidRPr="00EB6A28">
        <w:t>M</w:t>
      </w:r>
      <w:r w:rsidRPr="00EB6A28">
        <w:t>ethods</w:t>
      </w:r>
    </w:p>
    <w:p w:rsidR="00FD3362" w:rsidRPr="00EB6A28" w:rsidRDefault="00FD3362" w:rsidP="00FD3362">
      <w:pPr>
        <w:pStyle w:val="BodyCopy"/>
        <w:rPr>
          <w:noProof w:val="0"/>
        </w:rPr>
      </w:pPr>
      <w:r w:rsidRPr="00EB6A28">
        <w:rPr>
          <w:noProof w:val="0"/>
        </w:rPr>
        <w:t>Whilst the above mentioned assessment methods are suggested assessment methods, the assessor may use an alternate method of assessment taking into account:</w:t>
      </w:r>
    </w:p>
    <w:p w:rsidR="00FD3362" w:rsidRPr="00EB6A28" w:rsidRDefault="00FD3362" w:rsidP="00FD3362">
      <w:pPr>
        <w:pStyle w:val="BodyCopy"/>
        <w:numPr>
          <w:ilvl w:val="0"/>
          <w:numId w:val="7"/>
        </w:numPr>
        <w:suppressAutoHyphens w:val="0"/>
        <w:spacing w:after="120"/>
        <w:ind w:left="357" w:hanging="357"/>
        <w:rPr>
          <w:noProof w:val="0"/>
        </w:rPr>
      </w:pPr>
      <w:r w:rsidRPr="00EB6A28">
        <w:rPr>
          <w:noProof w:val="0"/>
        </w:rPr>
        <w:t>The nature of the unit</w:t>
      </w:r>
    </w:p>
    <w:p w:rsidR="00FD3362" w:rsidRPr="00EB6A28" w:rsidRDefault="00FD3362" w:rsidP="00FD3362">
      <w:pPr>
        <w:pStyle w:val="BodyCopy"/>
        <w:numPr>
          <w:ilvl w:val="0"/>
          <w:numId w:val="7"/>
        </w:numPr>
        <w:suppressAutoHyphens w:val="0"/>
        <w:spacing w:after="120"/>
        <w:ind w:left="357" w:hanging="357"/>
        <w:rPr>
          <w:noProof w:val="0"/>
        </w:rPr>
      </w:pPr>
      <w:r w:rsidRPr="00EB6A28">
        <w:rPr>
          <w:noProof w:val="0"/>
        </w:rPr>
        <w:t>The strengths of participants</w:t>
      </w:r>
    </w:p>
    <w:p w:rsidR="00FD3362" w:rsidRPr="00EB6A28" w:rsidRDefault="00FD3362" w:rsidP="00FD3362">
      <w:pPr>
        <w:pStyle w:val="BodyCopy"/>
        <w:numPr>
          <w:ilvl w:val="0"/>
          <w:numId w:val="7"/>
        </w:numPr>
        <w:suppressAutoHyphens w:val="0"/>
        <w:spacing w:after="120"/>
        <w:ind w:left="357" w:hanging="357"/>
        <w:rPr>
          <w:noProof w:val="0"/>
        </w:rPr>
      </w:pPr>
      <w:r w:rsidRPr="00EB6A28">
        <w:rPr>
          <w:noProof w:val="0"/>
        </w:rPr>
        <w:t>The number of participants in the class</w:t>
      </w:r>
    </w:p>
    <w:p w:rsidR="00FD3362" w:rsidRPr="00EB6A28" w:rsidRDefault="00FD3362" w:rsidP="00FD3362">
      <w:pPr>
        <w:pStyle w:val="BodyCopy"/>
        <w:numPr>
          <w:ilvl w:val="0"/>
          <w:numId w:val="7"/>
        </w:numPr>
        <w:suppressAutoHyphens w:val="0"/>
        <w:spacing w:after="120"/>
        <w:ind w:left="357" w:hanging="357"/>
        <w:rPr>
          <w:noProof w:val="0"/>
        </w:rPr>
      </w:pPr>
      <w:r w:rsidRPr="00EB6A28">
        <w:rPr>
          <w:noProof w:val="0"/>
        </w:rPr>
        <w:t>Time required to complete assessments</w:t>
      </w:r>
    </w:p>
    <w:p w:rsidR="00FD3362" w:rsidRPr="00EB6A28" w:rsidRDefault="00FD3362" w:rsidP="00FD3362">
      <w:pPr>
        <w:pStyle w:val="BodyCopy"/>
        <w:numPr>
          <w:ilvl w:val="0"/>
          <w:numId w:val="7"/>
        </w:numPr>
        <w:suppressAutoHyphens w:val="0"/>
        <w:spacing w:after="120"/>
        <w:ind w:left="357" w:hanging="357"/>
        <w:rPr>
          <w:noProof w:val="0"/>
        </w:rPr>
      </w:pPr>
      <w:r w:rsidRPr="00EB6A28">
        <w:rPr>
          <w:noProof w:val="0"/>
        </w:rPr>
        <w:t>Time dedicated to assessment</w:t>
      </w:r>
    </w:p>
    <w:p w:rsidR="00FD3362" w:rsidRPr="00EB6A28" w:rsidRDefault="00FD3362" w:rsidP="00FD3362">
      <w:pPr>
        <w:pStyle w:val="BodyCopy"/>
        <w:numPr>
          <w:ilvl w:val="0"/>
          <w:numId w:val="7"/>
        </w:numPr>
        <w:suppressAutoHyphens w:val="0"/>
        <w:spacing w:after="120"/>
        <w:ind w:left="357" w:hanging="357"/>
        <w:rPr>
          <w:noProof w:val="0"/>
        </w:rPr>
      </w:pPr>
      <w:r w:rsidRPr="00EB6A28">
        <w:rPr>
          <w:noProof w:val="0"/>
        </w:rPr>
        <w:t>Equipment and resources required.</w:t>
      </w:r>
    </w:p>
    <w:p w:rsidR="00FD3362" w:rsidRPr="00EB6A28" w:rsidRDefault="00FD3362" w:rsidP="00FD3362">
      <w:pPr>
        <w:pStyle w:val="BodyCopy"/>
        <w:rPr>
          <w:noProof w:val="0"/>
        </w:rPr>
      </w:pPr>
      <w:r w:rsidRPr="00EB6A28">
        <w:rPr>
          <w:noProof w:val="0"/>
        </w:rPr>
        <w:t>Alternate assessment methods include:</w:t>
      </w:r>
    </w:p>
    <w:p w:rsidR="00FD3362" w:rsidRPr="00EB6A28" w:rsidRDefault="00FD3362" w:rsidP="00FD3362">
      <w:pPr>
        <w:pStyle w:val="Bullet1"/>
        <w:numPr>
          <w:ilvl w:val="0"/>
          <w:numId w:val="5"/>
        </w:numPr>
        <w:autoSpaceDE w:val="0"/>
        <w:autoSpaceDN w:val="0"/>
        <w:adjustRightInd w:val="0"/>
        <w:spacing w:before="120"/>
        <w:ind w:left="357" w:hanging="357"/>
      </w:pPr>
      <w:r w:rsidRPr="00EB6A28">
        <w:t>Practical demonstrations</w:t>
      </w:r>
    </w:p>
    <w:p w:rsidR="00FD3362" w:rsidRPr="00EB6A28" w:rsidRDefault="00FD3362" w:rsidP="00FD3362">
      <w:pPr>
        <w:pStyle w:val="Bullet1"/>
        <w:numPr>
          <w:ilvl w:val="0"/>
          <w:numId w:val="5"/>
        </w:numPr>
        <w:autoSpaceDE w:val="0"/>
        <w:autoSpaceDN w:val="0"/>
        <w:adjustRightInd w:val="0"/>
        <w:spacing w:before="120"/>
        <w:ind w:left="357" w:hanging="357"/>
      </w:pPr>
      <w:r w:rsidRPr="00EB6A28">
        <w:t>Practical demonstrations in simulated work conditions</w:t>
      </w:r>
    </w:p>
    <w:p w:rsidR="00FD3362" w:rsidRPr="00EB6A28" w:rsidRDefault="00FD3362" w:rsidP="00FD3362">
      <w:pPr>
        <w:pStyle w:val="Bullet1"/>
        <w:numPr>
          <w:ilvl w:val="0"/>
          <w:numId w:val="5"/>
        </w:numPr>
        <w:autoSpaceDE w:val="0"/>
        <w:autoSpaceDN w:val="0"/>
        <w:adjustRightInd w:val="0"/>
        <w:spacing w:before="120"/>
        <w:ind w:left="357" w:hanging="357"/>
      </w:pPr>
      <w:r w:rsidRPr="00EB6A28">
        <w:t>Problem solving</w:t>
      </w:r>
    </w:p>
    <w:p w:rsidR="00FD3362" w:rsidRPr="00EB6A28" w:rsidRDefault="00FD3362" w:rsidP="00FD3362">
      <w:pPr>
        <w:pStyle w:val="Bullet1"/>
        <w:numPr>
          <w:ilvl w:val="0"/>
          <w:numId w:val="5"/>
        </w:numPr>
        <w:autoSpaceDE w:val="0"/>
        <w:autoSpaceDN w:val="0"/>
        <w:adjustRightInd w:val="0"/>
        <w:spacing w:before="120"/>
        <w:ind w:left="357" w:hanging="357"/>
      </w:pPr>
      <w:r w:rsidRPr="00EB6A28">
        <w:t xml:space="preserve">Portfolios of evidence </w:t>
      </w:r>
    </w:p>
    <w:p w:rsidR="00FD3362" w:rsidRPr="00EB6A28" w:rsidRDefault="00FD3362" w:rsidP="00FD3362">
      <w:pPr>
        <w:pStyle w:val="Bullet1"/>
        <w:numPr>
          <w:ilvl w:val="0"/>
          <w:numId w:val="5"/>
        </w:numPr>
        <w:autoSpaceDE w:val="0"/>
        <w:autoSpaceDN w:val="0"/>
        <w:adjustRightInd w:val="0"/>
        <w:spacing w:before="120"/>
        <w:ind w:left="357" w:hanging="357"/>
      </w:pPr>
      <w:r w:rsidRPr="00EB6A28">
        <w:t>Critical incident reports</w:t>
      </w:r>
    </w:p>
    <w:p w:rsidR="00FD3362" w:rsidRPr="00EB6A28" w:rsidRDefault="00FD3362" w:rsidP="00FD3362">
      <w:pPr>
        <w:pStyle w:val="Bullet1"/>
        <w:numPr>
          <w:ilvl w:val="0"/>
          <w:numId w:val="5"/>
        </w:numPr>
        <w:autoSpaceDE w:val="0"/>
        <w:autoSpaceDN w:val="0"/>
        <w:adjustRightInd w:val="0"/>
        <w:spacing w:before="120"/>
        <w:ind w:left="357" w:hanging="357"/>
      </w:pPr>
      <w:r w:rsidRPr="00EB6A28">
        <w:t>Journals</w:t>
      </w:r>
    </w:p>
    <w:p w:rsidR="00FD3362" w:rsidRPr="00EB6A28" w:rsidRDefault="00FD3362" w:rsidP="00FD3362">
      <w:pPr>
        <w:pStyle w:val="Bullet1"/>
        <w:numPr>
          <w:ilvl w:val="0"/>
          <w:numId w:val="5"/>
        </w:numPr>
        <w:autoSpaceDE w:val="0"/>
        <w:autoSpaceDN w:val="0"/>
        <w:adjustRightInd w:val="0"/>
        <w:spacing w:before="120"/>
        <w:ind w:left="357" w:hanging="357"/>
      </w:pPr>
      <w:r w:rsidRPr="00EB6A28">
        <w:t>Oral presentations</w:t>
      </w:r>
    </w:p>
    <w:p w:rsidR="00FD3362" w:rsidRPr="00EB6A28" w:rsidRDefault="00FD3362" w:rsidP="00FD3362">
      <w:pPr>
        <w:pStyle w:val="Bullet1"/>
        <w:numPr>
          <w:ilvl w:val="0"/>
          <w:numId w:val="5"/>
        </w:numPr>
        <w:autoSpaceDE w:val="0"/>
        <w:autoSpaceDN w:val="0"/>
        <w:adjustRightInd w:val="0"/>
        <w:spacing w:before="120"/>
        <w:ind w:left="357" w:hanging="357"/>
      </w:pPr>
      <w:r w:rsidRPr="00EB6A28">
        <w:t>Interviews</w:t>
      </w:r>
    </w:p>
    <w:p w:rsidR="00FD3362" w:rsidRPr="00EB6A28" w:rsidRDefault="00FD3362" w:rsidP="00FD3362">
      <w:pPr>
        <w:pStyle w:val="Bullet1"/>
        <w:numPr>
          <w:ilvl w:val="0"/>
          <w:numId w:val="5"/>
        </w:numPr>
        <w:autoSpaceDE w:val="0"/>
        <w:autoSpaceDN w:val="0"/>
        <w:adjustRightInd w:val="0"/>
        <w:spacing w:before="120"/>
        <w:ind w:left="357" w:hanging="357"/>
      </w:pPr>
      <w:r w:rsidRPr="00EB6A28">
        <w:t>Videos</w:t>
      </w:r>
    </w:p>
    <w:p w:rsidR="00FD3362" w:rsidRPr="00EB6A28" w:rsidRDefault="009964A4" w:rsidP="00FD3362">
      <w:pPr>
        <w:pStyle w:val="Bullet1"/>
        <w:numPr>
          <w:ilvl w:val="0"/>
          <w:numId w:val="5"/>
        </w:numPr>
        <w:autoSpaceDE w:val="0"/>
        <w:autoSpaceDN w:val="0"/>
        <w:adjustRightInd w:val="0"/>
        <w:spacing w:before="120"/>
        <w:ind w:left="357" w:hanging="357"/>
      </w:pPr>
      <w:r w:rsidRPr="00EB6A28">
        <w:t>Visuals/slides/audio</w:t>
      </w:r>
      <w:r w:rsidR="00FD3362" w:rsidRPr="00EB6A28">
        <w:t>tapes</w:t>
      </w:r>
    </w:p>
    <w:p w:rsidR="00FD3362" w:rsidRPr="00EB6A28" w:rsidRDefault="00FD3362" w:rsidP="00FD3362">
      <w:pPr>
        <w:pStyle w:val="Bullet1"/>
        <w:numPr>
          <w:ilvl w:val="0"/>
          <w:numId w:val="5"/>
        </w:numPr>
        <w:autoSpaceDE w:val="0"/>
        <w:autoSpaceDN w:val="0"/>
        <w:adjustRightInd w:val="0"/>
        <w:spacing w:before="120"/>
        <w:ind w:left="357" w:hanging="357"/>
      </w:pPr>
      <w:r w:rsidRPr="00EB6A28">
        <w:t>Case studies</w:t>
      </w:r>
    </w:p>
    <w:p w:rsidR="00FD3362" w:rsidRPr="00EB6A28" w:rsidRDefault="00FD3362" w:rsidP="00FD3362">
      <w:pPr>
        <w:pStyle w:val="Bullet1"/>
        <w:numPr>
          <w:ilvl w:val="0"/>
          <w:numId w:val="5"/>
        </w:numPr>
        <w:autoSpaceDE w:val="0"/>
        <w:autoSpaceDN w:val="0"/>
        <w:adjustRightInd w:val="0"/>
        <w:spacing w:before="120"/>
        <w:ind w:left="357" w:hanging="357"/>
      </w:pPr>
      <w:r w:rsidRPr="00EB6A28">
        <w:lastRenderedPageBreak/>
        <w:t>Log books</w:t>
      </w:r>
    </w:p>
    <w:p w:rsidR="00FD3362" w:rsidRPr="00EB6A28" w:rsidRDefault="00FD3362" w:rsidP="00FD3362">
      <w:pPr>
        <w:pStyle w:val="Bullet1"/>
        <w:numPr>
          <w:ilvl w:val="0"/>
          <w:numId w:val="5"/>
        </w:numPr>
        <w:autoSpaceDE w:val="0"/>
        <w:autoSpaceDN w:val="0"/>
        <w:adjustRightInd w:val="0"/>
        <w:spacing w:before="120"/>
        <w:ind w:left="357" w:hanging="357"/>
      </w:pPr>
      <w:r w:rsidRPr="00EB6A28">
        <w:t>Projects and Role plays</w:t>
      </w:r>
    </w:p>
    <w:p w:rsidR="00FD3362" w:rsidRPr="00EB6A28" w:rsidRDefault="00FD3362" w:rsidP="00FD3362">
      <w:pPr>
        <w:pStyle w:val="Bullet1"/>
        <w:numPr>
          <w:ilvl w:val="0"/>
          <w:numId w:val="5"/>
        </w:numPr>
        <w:autoSpaceDE w:val="0"/>
        <w:autoSpaceDN w:val="0"/>
        <w:adjustRightInd w:val="0"/>
        <w:spacing w:before="120"/>
        <w:ind w:left="357" w:hanging="357"/>
      </w:pPr>
      <w:r w:rsidRPr="00EB6A28">
        <w:t>Group projects</w:t>
      </w:r>
    </w:p>
    <w:p w:rsidR="00FD3362" w:rsidRPr="00EB6A28" w:rsidRDefault="00FD3362" w:rsidP="00FD3362">
      <w:pPr>
        <w:pStyle w:val="Bullet1"/>
        <w:numPr>
          <w:ilvl w:val="0"/>
          <w:numId w:val="5"/>
        </w:numPr>
        <w:autoSpaceDE w:val="0"/>
        <w:autoSpaceDN w:val="0"/>
        <w:adjustRightInd w:val="0"/>
        <w:spacing w:before="120"/>
        <w:ind w:left="357" w:hanging="357"/>
      </w:pPr>
      <w:r w:rsidRPr="00EB6A28">
        <w:t>Recognition of Prior Learning.</w:t>
      </w:r>
    </w:p>
    <w:p w:rsidR="00FD3362" w:rsidRPr="00EB6A28" w:rsidRDefault="00FD3362" w:rsidP="00FD3362">
      <w:pPr>
        <w:pStyle w:val="BodyCopy"/>
        <w:rPr>
          <w:noProof w:val="0"/>
        </w:rPr>
      </w:pPr>
      <w:r w:rsidRPr="00EB6A28">
        <w:rPr>
          <w:noProof w:val="0"/>
        </w:rPr>
        <w:t>Whilst there is no specific instruction or evidence collection documents for all the alternative assessment methods, assessors can record competency in the ‘Other’ section within the ‘Competency Recording Sheet’.</w:t>
      </w:r>
    </w:p>
    <w:p w:rsidR="00FD3362" w:rsidRPr="00EB6A28" w:rsidRDefault="00FD3362" w:rsidP="00FD3362">
      <w:pPr>
        <w:pStyle w:val="Heading4"/>
      </w:pPr>
      <w:r w:rsidRPr="00EB6A28">
        <w:t xml:space="preserve">Selection of </w:t>
      </w:r>
      <w:r w:rsidR="00282AA6" w:rsidRPr="00EB6A28">
        <w:t>A</w:t>
      </w:r>
      <w:r w:rsidRPr="00EB6A28">
        <w:t xml:space="preserve">ssessment </w:t>
      </w:r>
      <w:r w:rsidR="00282AA6" w:rsidRPr="00EB6A28">
        <w:t>M</w:t>
      </w:r>
      <w:r w:rsidRPr="00EB6A28">
        <w:t>ethods</w:t>
      </w:r>
    </w:p>
    <w:p w:rsidR="00FD3362" w:rsidRPr="00EB6A28" w:rsidRDefault="00FD3362" w:rsidP="00FD3362">
      <w:pPr>
        <w:pStyle w:val="BodyCopy"/>
        <w:rPr>
          <w:noProof w:val="0"/>
        </w:rPr>
      </w:pPr>
      <w:r w:rsidRPr="00EB6A28">
        <w:rPr>
          <w:noProof w:val="0"/>
        </w:rPr>
        <w:t xml:space="preserve">Each assessor will determine the combination of Assessment Methods to be used to determine Competency for each Competency Unit on a student by student basis. </w:t>
      </w:r>
    </w:p>
    <w:p w:rsidR="00FD3362" w:rsidRPr="00EB6A28" w:rsidRDefault="00FD3362" w:rsidP="00FD3362">
      <w:pPr>
        <w:pStyle w:val="BodyCopy"/>
        <w:rPr>
          <w:noProof w:val="0"/>
        </w:rPr>
      </w:pPr>
      <w:r w:rsidRPr="00EB6A28">
        <w:rPr>
          <w:noProof w:val="0"/>
        </w:rPr>
        <w:t>‘Sufficient’ evidence to support the ‘</w:t>
      </w:r>
      <w:r w:rsidR="009964A4" w:rsidRPr="00EB6A28">
        <w:rPr>
          <w:noProof w:val="0"/>
        </w:rPr>
        <w:t xml:space="preserve">Pass Competent’/’Not Yet </w:t>
      </w:r>
      <w:r w:rsidRPr="00EB6A28">
        <w:rPr>
          <w:noProof w:val="0"/>
        </w:rPr>
        <w:t xml:space="preserve">Competent’ decision must be captured. </w:t>
      </w:r>
    </w:p>
    <w:p w:rsidR="00FD3362" w:rsidRPr="00EB6A28" w:rsidRDefault="00FD3362" w:rsidP="00FD3362">
      <w:pPr>
        <w:pStyle w:val="BodyCopy"/>
        <w:rPr>
          <w:noProof w:val="0"/>
        </w:rPr>
      </w:pPr>
      <w:r w:rsidRPr="00EB6A28">
        <w:rPr>
          <w:noProof w:val="0"/>
        </w:rPr>
        <w:t xml:space="preserve">In practice this means a minimum of </w:t>
      </w:r>
      <w:r w:rsidR="009964A4" w:rsidRPr="00EB6A28">
        <w:rPr>
          <w:noProof w:val="0"/>
        </w:rPr>
        <w:t xml:space="preserve">2 – 3 </w:t>
      </w:r>
      <w:r w:rsidRPr="00EB6A28">
        <w:rPr>
          <w:noProof w:val="0"/>
        </w:rPr>
        <w:t>Assessment Methods for each candidate for each Competency Element is suggested.</w:t>
      </w:r>
    </w:p>
    <w:p w:rsidR="00FD3362" w:rsidRPr="00EB6A28" w:rsidRDefault="00FD3362" w:rsidP="00FD3362">
      <w:pPr>
        <w:pStyle w:val="BodyCopy"/>
        <w:rPr>
          <w:noProof w:val="0"/>
        </w:rPr>
      </w:pPr>
      <w:r w:rsidRPr="00EB6A28">
        <w:rPr>
          <w:noProof w:val="0"/>
        </w:rPr>
        <w:t>At least one method should provide evidence of practical demonstration of competence.</w:t>
      </w:r>
    </w:p>
    <w:p w:rsidR="00FD3362" w:rsidRPr="00EB6A28" w:rsidRDefault="00FD3362" w:rsidP="00FD3362">
      <w:pPr>
        <w:pStyle w:val="BodyCopy"/>
        <w:rPr>
          <w:noProof w:val="0"/>
        </w:rPr>
      </w:pPr>
      <w:r w:rsidRPr="00EB6A28">
        <w:rPr>
          <w:noProof w:val="0"/>
        </w:rPr>
        <w:t>The following assessment methods deemed to provide evidence of practical demonstration of competence include:</w:t>
      </w:r>
    </w:p>
    <w:p w:rsidR="00FD3362" w:rsidRPr="00EB6A28" w:rsidRDefault="00FD3362" w:rsidP="00FD3362">
      <w:pPr>
        <w:pStyle w:val="Bullet1"/>
        <w:numPr>
          <w:ilvl w:val="0"/>
          <w:numId w:val="5"/>
        </w:numPr>
        <w:autoSpaceDE w:val="0"/>
        <w:autoSpaceDN w:val="0"/>
        <w:adjustRightInd w:val="0"/>
        <w:spacing w:before="120"/>
        <w:ind w:left="357" w:hanging="357"/>
      </w:pPr>
      <w:r w:rsidRPr="00EB6A28">
        <w:t>Practical Work Projects</w:t>
      </w:r>
    </w:p>
    <w:p w:rsidR="00FD3362" w:rsidRPr="00EB6A28" w:rsidRDefault="00FD3362" w:rsidP="00FD3362">
      <w:pPr>
        <w:pStyle w:val="Bullet1"/>
        <w:numPr>
          <w:ilvl w:val="0"/>
          <w:numId w:val="5"/>
        </w:numPr>
        <w:autoSpaceDE w:val="0"/>
        <w:autoSpaceDN w:val="0"/>
        <w:adjustRightInd w:val="0"/>
        <w:spacing w:before="120"/>
        <w:ind w:left="357" w:hanging="357"/>
      </w:pPr>
      <w:r w:rsidRPr="00EB6A28">
        <w:t>Third Party Statement</w:t>
      </w:r>
    </w:p>
    <w:p w:rsidR="00FD3362" w:rsidRPr="00EB6A28" w:rsidRDefault="00FD3362" w:rsidP="00FD3362">
      <w:pPr>
        <w:pStyle w:val="Bullet1"/>
        <w:numPr>
          <w:ilvl w:val="0"/>
          <w:numId w:val="5"/>
        </w:numPr>
        <w:autoSpaceDE w:val="0"/>
        <w:autoSpaceDN w:val="0"/>
        <w:adjustRightInd w:val="0"/>
        <w:spacing w:before="120"/>
        <w:ind w:left="357" w:hanging="357"/>
      </w:pPr>
      <w:r w:rsidRPr="00EB6A28">
        <w:t>Observation Checklist.</w:t>
      </w:r>
    </w:p>
    <w:p w:rsidR="00FD3362" w:rsidRPr="00EB6A28" w:rsidRDefault="00FD3362" w:rsidP="00FD3362">
      <w:pPr>
        <w:pStyle w:val="Heading4"/>
      </w:pPr>
      <w:r w:rsidRPr="00EB6A28">
        <w:t xml:space="preserve">Assessing </w:t>
      </w:r>
      <w:r w:rsidR="00282AA6" w:rsidRPr="00EB6A28">
        <w:t>C</w:t>
      </w:r>
      <w:r w:rsidRPr="00EB6A28">
        <w:t>ompetency</w:t>
      </w:r>
    </w:p>
    <w:p w:rsidR="00FD3362" w:rsidRPr="00EB6A28" w:rsidRDefault="00FD3362" w:rsidP="00FD3362">
      <w:pPr>
        <w:pStyle w:val="BodyCopy"/>
        <w:rPr>
          <w:noProof w:val="0"/>
        </w:rPr>
      </w:pPr>
      <w:r w:rsidRPr="00EB6A28">
        <w:rPr>
          <w:noProof w:val="0"/>
        </w:rPr>
        <w:t>Competency based assessment does not award grades, but simply identifies if the participant has the knowledge, skills and attitudes to undertake the required task to the specified standard.</w:t>
      </w:r>
    </w:p>
    <w:p w:rsidR="00FD3362" w:rsidRPr="00EB6A28" w:rsidRDefault="00FD3362" w:rsidP="00FD3362">
      <w:pPr>
        <w:pStyle w:val="BodyCopy"/>
        <w:rPr>
          <w:noProof w:val="0"/>
        </w:rPr>
      </w:pPr>
      <w:r w:rsidRPr="00EB6A28">
        <w:rPr>
          <w:noProof w:val="0"/>
        </w:rPr>
        <w:t>Therefore, when assessing competency, an assessor has two possible results that can be awarded:</w:t>
      </w:r>
    </w:p>
    <w:p w:rsidR="00FD3362" w:rsidRPr="00EB6A28" w:rsidRDefault="00FD3362" w:rsidP="00CE09E3">
      <w:pPr>
        <w:pStyle w:val="Bullet1"/>
      </w:pPr>
      <w:r w:rsidRPr="00EB6A28">
        <w:t>‘Pass Competent’ (PC)</w:t>
      </w:r>
    </w:p>
    <w:p w:rsidR="00FD3362" w:rsidRPr="00EB6A28" w:rsidRDefault="00FD3362" w:rsidP="00CE09E3">
      <w:pPr>
        <w:pStyle w:val="Bullet1"/>
      </w:pPr>
      <w:r w:rsidRPr="00EB6A28">
        <w:t>‘Not Yet Competent’ (NYC).</w:t>
      </w:r>
    </w:p>
    <w:p w:rsidR="00FD3362" w:rsidRPr="00EB6A28" w:rsidRDefault="00FD3362" w:rsidP="00FD3362">
      <w:pPr>
        <w:pStyle w:val="BodyCopyBold0"/>
        <w:rPr>
          <w:noProof w:val="0"/>
        </w:rPr>
      </w:pPr>
      <w:r w:rsidRPr="00EB6A28">
        <w:rPr>
          <w:noProof w:val="0"/>
        </w:rPr>
        <w:t>Pass Competent (PC)</w:t>
      </w:r>
    </w:p>
    <w:p w:rsidR="00FD3362" w:rsidRPr="00EB6A28" w:rsidRDefault="00FD3362" w:rsidP="00FD3362">
      <w:pPr>
        <w:pStyle w:val="BodyCopy"/>
        <w:rPr>
          <w:noProof w:val="0"/>
        </w:rPr>
      </w:pPr>
      <w:r w:rsidRPr="00EB6A28">
        <w:rPr>
          <w:noProof w:val="0"/>
        </w:rPr>
        <w:t>If the participant is able to successfully answer or demonstrate what is required, to the expected standards of the performance criteria, they will be deemed as ‘Pass Competent’ (PC).</w:t>
      </w:r>
    </w:p>
    <w:p w:rsidR="00FD3362" w:rsidRPr="00EB6A28" w:rsidRDefault="00FD3362" w:rsidP="00FD3362">
      <w:pPr>
        <w:pStyle w:val="BodyCopy"/>
        <w:rPr>
          <w:noProof w:val="0"/>
        </w:rPr>
      </w:pPr>
      <w:r w:rsidRPr="00EB6A28">
        <w:rPr>
          <w:noProof w:val="0"/>
        </w:rPr>
        <w:t>The assessor will award a ‘Pass Competent’</w:t>
      </w:r>
      <w:r w:rsidR="003F407D" w:rsidRPr="00EB6A28">
        <w:rPr>
          <w:noProof w:val="0"/>
        </w:rPr>
        <w:t xml:space="preserve"> </w:t>
      </w:r>
      <w:r w:rsidRPr="00EB6A28">
        <w:rPr>
          <w:noProof w:val="0"/>
        </w:rPr>
        <w:t>(PC) if they feel the participant has the necessary knowledge, skills and attitudes in all assessment tasks for a unit.</w:t>
      </w:r>
    </w:p>
    <w:p w:rsidR="00FD3362" w:rsidRPr="00EB6A28" w:rsidRDefault="00FD3362" w:rsidP="00FD3362">
      <w:pPr>
        <w:pStyle w:val="BodyCopyBold0"/>
        <w:rPr>
          <w:noProof w:val="0"/>
        </w:rPr>
      </w:pPr>
      <w:r w:rsidRPr="00EB6A28">
        <w:rPr>
          <w:noProof w:val="0"/>
        </w:rPr>
        <w:t>Not Yet Competent’ (NYC)</w:t>
      </w:r>
    </w:p>
    <w:p w:rsidR="00FD3362" w:rsidRPr="00EB6A28" w:rsidRDefault="00FD3362" w:rsidP="00FD3362">
      <w:pPr>
        <w:pStyle w:val="BodyCopy"/>
        <w:rPr>
          <w:noProof w:val="0"/>
        </w:rPr>
      </w:pPr>
      <w:r w:rsidRPr="00EB6A28">
        <w:rPr>
          <w:noProof w:val="0"/>
        </w:rPr>
        <w:t>If the participant is unable to answer or demonstrate competency to the desired standard, they will be deemed to be ‘No</w:t>
      </w:r>
      <w:r w:rsidR="009B33F6" w:rsidRPr="00EB6A28">
        <w:rPr>
          <w:noProof w:val="0"/>
        </w:rPr>
        <w:t>t Yet Competent’ (NYC).</w:t>
      </w:r>
    </w:p>
    <w:p w:rsidR="00FD3362" w:rsidRPr="00EB6A28" w:rsidRDefault="00FD3362" w:rsidP="00FD3362">
      <w:pPr>
        <w:pStyle w:val="BodyCopy"/>
        <w:rPr>
          <w:noProof w:val="0"/>
        </w:rPr>
      </w:pPr>
      <w:r w:rsidRPr="00EB6A28">
        <w:rPr>
          <w:noProof w:val="0"/>
        </w:rPr>
        <w:lastRenderedPageBreak/>
        <w:t>This does not mean the participant will need to complete all the assessment tasks again. The focus will be on the specific assessment tasks that were not performed to the expected standards.</w:t>
      </w:r>
    </w:p>
    <w:p w:rsidR="00FD3362" w:rsidRPr="00EB6A28" w:rsidRDefault="00FD3362" w:rsidP="00FD3362">
      <w:pPr>
        <w:pStyle w:val="BodyCopy"/>
        <w:rPr>
          <w:noProof w:val="0"/>
        </w:rPr>
      </w:pPr>
      <w:r w:rsidRPr="00EB6A28">
        <w:rPr>
          <w:noProof w:val="0"/>
        </w:rPr>
        <w:t>The participant may be required to:</w:t>
      </w:r>
    </w:p>
    <w:p w:rsidR="00FD3362" w:rsidRPr="00EB6A28" w:rsidRDefault="00FD3362" w:rsidP="00FD3362">
      <w:pPr>
        <w:pStyle w:val="BodyCopy"/>
        <w:ind w:left="357" w:hanging="357"/>
        <w:rPr>
          <w:noProof w:val="0"/>
        </w:rPr>
      </w:pPr>
      <w:r w:rsidRPr="00EB6A28">
        <w:rPr>
          <w:noProof w:val="0"/>
        </w:rPr>
        <w:t>a)</w:t>
      </w:r>
      <w:r w:rsidRPr="00EB6A28">
        <w:rPr>
          <w:noProof w:val="0"/>
        </w:rPr>
        <w:tab/>
        <w:t>Undertake further training or instruction</w:t>
      </w:r>
    </w:p>
    <w:p w:rsidR="00FD3362" w:rsidRPr="00EB6A28" w:rsidRDefault="00FD3362" w:rsidP="00FD3362">
      <w:pPr>
        <w:pStyle w:val="BodyCopy"/>
        <w:ind w:left="357" w:hanging="357"/>
        <w:rPr>
          <w:noProof w:val="0"/>
        </w:rPr>
      </w:pPr>
      <w:r w:rsidRPr="00EB6A28">
        <w:rPr>
          <w:noProof w:val="0"/>
        </w:rPr>
        <w:t>b)</w:t>
      </w:r>
      <w:r w:rsidRPr="00EB6A28">
        <w:rPr>
          <w:noProof w:val="0"/>
        </w:rPr>
        <w:tab/>
        <w:t>Undertake the assessment task again until they are deemed to be ‘Pass Competent’.</w:t>
      </w:r>
    </w:p>
    <w:p w:rsidR="00FD3362" w:rsidRPr="00EB6A28" w:rsidRDefault="00FD3362" w:rsidP="00FD3362">
      <w:pPr>
        <w:pStyle w:val="Heading4"/>
      </w:pPr>
      <w:r w:rsidRPr="00EB6A28">
        <w:t>Regional Qualifications Framework and Skills Recognition System</w:t>
      </w:r>
    </w:p>
    <w:p w:rsidR="00FD3362" w:rsidRPr="00EB6A28" w:rsidRDefault="00FD3362" w:rsidP="00FD3362">
      <w:pPr>
        <w:pStyle w:val="BodyCopy"/>
        <w:rPr>
          <w:noProof w:val="0"/>
        </w:rPr>
      </w:pPr>
      <w:r w:rsidRPr="00EB6A28">
        <w:rPr>
          <w:noProof w:val="0"/>
        </w:rPr>
        <w:t>The ‘Regional Qualifications Framework and Skills Recognition System’, also known as the ‘RQFSRS’ is the overriding educational framework for the ASEAN region.</w:t>
      </w:r>
    </w:p>
    <w:p w:rsidR="00FD3362" w:rsidRPr="00EB6A28" w:rsidRDefault="00FD3362" w:rsidP="00FD3362">
      <w:pPr>
        <w:pStyle w:val="BodyCopy"/>
        <w:rPr>
          <w:noProof w:val="0"/>
        </w:rPr>
      </w:pPr>
      <w:r w:rsidRPr="00EB6A28">
        <w:rPr>
          <w:noProof w:val="0"/>
        </w:rPr>
        <w:t>The purpose of this framework is to provide:</w:t>
      </w:r>
    </w:p>
    <w:p w:rsidR="00FD3362" w:rsidRPr="00EB6A28" w:rsidRDefault="00FD3362" w:rsidP="00FD3362">
      <w:pPr>
        <w:pStyle w:val="Bullet1"/>
        <w:numPr>
          <w:ilvl w:val="0"/>
          <w:numId w:val="5"/>
        </w:numPr>
        <w:autoSpaceDE w:val="0"/>
        <w:autoSpaceDN w:val="0"/>
        <w:adjustRightInd w:val="0"/>
        <w:spacing w:before="120"/>
        <w:ind w:left="357" w:hanging="357"/>
      </w:pPr>
      <w:r w:rsidRPr="00EB6A28">
        <w:t>A standardised teaching and assessment framework</w:t>
      </w:r>
    </w:p>
    <w:p w:rsidR="00FD3362" w:rsidRPr="00EB6A28" w:rsidRDefault="00FD3362" w:rsidP="00FD3362">
      <w:pPr>
        <w:pStyle w:val="Bullet1"/>
        <w:numPr>
          <w:ilvl w:val="0"/>
          <w:numId w:val="5"/>
        </w:numPr>
        <w:autoSpaceDE w:val="0"/>
        <w:autoSpaceDN w:val="0"/>
        <w:adjustRightInd w:val="0"/>
        <w:spacing w:before="120"/>
        <w:ind w:left="357" w:hanging="357"/>
      </w:pPr>
      <w:r w:rsidRPr="00EB6A28">
        <w:t>Mutual recognition of participant achievement across the ASEAN region. This includes achievement in individual Units of Competency or qualifications as a whole.</w:t>
      </w:r>
    </w:p>
    <w:p w:rsidR="00FD3362" w:rsidRPr="00EB6A28" w:rsidRDefault="00FD3362" w:rsidP="00FD3362">
      <w:pPr>
        <w:pStyle w:val="BodyCopy"/>
        <w:rPr>
          <w:noProof w:val="0"/>
        </w:rPr>
      </w:pPr>
      <w:r w:rsidRPr="00EB6A28">
        <w:rPr>
          <w:noProof w:val="0"/>
        </w:rPr>
        <w:t>The role of the ‘RQFSRS’ is to provide, ensure and maintain ‘quality assurance’ across all countries and educational providers across the ASEAN region.</w:t>
      </w:r>
    </w:p>
    <w:p w:rsidR="00FD3362" w:rsidRPr="00EB6A28" w:rsidRDefault="00FD3362" w:rsidP="00FD3362">
      <w:pPr>
        <w:pStyle w:val="Heading4"/>
      </w:pPr>
      <w:r w:rsidRPr="00EB6A28">
        <w:t>Recognition of Prior Learning (RPL)</w:t>
      </w:r>
    </w:p>
    <w:p w:rsidR="00FD3362" w:rsidRPr="00EB6A28" w:rsidRDefault="00FD3362" w:rsidP="00FD3362">
      <w:pPr>
        <w:pStyle w:val="BodyCopy"/>
        <w:rPr>
          <w:noProof w:val="0"/>
        </w:rPr>
      </w:pPr>
      <w:r w:rsidRPr="00EB6A28">
        <w:rPr>
          <w:noProof w:val="0"/>
        </w:rPr>
        <w:t>Recognition of Prior Learning is the process that gives current industry professionals who do not have a formal qualification, the opportunity to benchmark their extensive skills and experience against the standards set out in each unit of competency/subject.</w:t>
      </w:r>
    </w:p>
    <w:p w:rsidR="00FD3362" w:rsidRPr="00EB6A28" w:rsidRDefault="00FD3362" w:rsidP="00FD3362">
      <w:pPr>
        <w:pStyle w:val="BodyCopy"/>
        <w:rPr>
          <w:noProof w:val="0"/>
        </w:rPr>
      </w:pPr>
      <w:r w:rsidRPr="00EB6A28">
        <w:rPr>
          <w:noProof w:val="0"/>
        </w:rPr>
        <w:t>This process is a learning and assessment pathway which encompasses:</w:t>
      </w:r>
    </w:p>
    <w:p w:rsidR="00FD3362" w:rsidRPr="00EB6A28" w:rsidRDefault="00FD3362" w:rsidP="00FD3362">
      <w:pPr>
        <w:pStyle w:val="Bullet1"/>
        <w:numPr>
          <w:ilvl w:val="0"/>
          <w:numId w:val="5"/>
        </w:numPr>
        <w:autoSpaceDE w:val="0"/>
        <w:autoSpaceDN w:val="0"/>
        <w:adjustRightInd w:val="0"/>
        <w:spacing w:before="120"/>
        <w:ind w:left="357" w:hanging="357"/>
      </w:pPr>
      <w:r w:rsidRPr="00EB6A28">
        <w:t>Recognition of Current Competencies (RCC)</w:t>
      </w:r>
    </w:p>
    <w:p w:rsidR="00FD3362" w:rsidRPr="00EB6A28" w:rsidRDefault="00FD3362" w:rsidP="00FD3362">
      <w:pPr>
        <w:pStyle w:val="Bullet1"/>
        <w:numPr>
          <w:ilvl w:val="0"/>
          <w:numId w:val="5"/>
        </w:numPr>
        <w:autoSpaceDE w:val="0"/>
        <w:autoSpaceDN w:val="0"/>
        <w:adjustRightInd w:val="0"/>
        <w:spacing w:before="120"/>
        <w:ind w:left="357" w:hanging="357"/>
      </w:pPr>
      <w:r w:rsidRPr="00EB6A28">
        <w:t>Skills auditing</w:t>
      </w:r>
    </w:p>
    <w:p w:rsidR="00FD3362" w:rsidRPr="00EB6A28" w:rsidRDefault="00FD3362" w:rsidP="00FD3362">
      <w:pPr>
        <w:pStyle w:val="Bullet1"/>
        <w:numPr>
          <w:ilvl w:val="0"/>
          <w:numId w:val="5"/>
        </w:numPr>
        <w:autoSpaceDE w:val="0"/>
        <w:autoSpaceDN w:val="0"/>
        <w:adjustRightInd w:val="0"/>
        <w:spacing w:before="120"/>
        <w:ind w:left="357" w:hanging="357"/>
      </w:pPr>
      <w:r w:rsidRPr="00EB6A28">
        <w:t>Gap analysis and training</w:t>
      </w:r>
    </w:p>
    <w:p w:rsidR="00FD3362" w:rsidRPr="00EB6A28" w:rsidRDefault="00FD3362" w:rsidP="00FD3362">
      <w:pPr>
        <w:pStyle w:val="Bullet1"/>
        <w:numPr>
          <w:ilvl w:val="0"/>
          <w:numId w:val="5"/>
        </w:numPr>
        <w:autoSpaceDE w:val="0"/>
        <w:autoSpaceDN w:val="0"/>
        <w:adjustRightInd w:val="0"/>
        <w:spacing w:before="120"/>
        <w:ind w:left="357" w:hanging="357"/>
      </w:pPr>
      <w:r w:rsidRPr="00EB6A28">
        <w:t>Credit transfer.</w:t>
      </w:r>
    </w:p>
    <w:p w:rsidR="00FD3362" w:rsidRPr="00EB6A28" w:rsidRDefault="00FD3362" w:rsidP="00FD3362">
      <w:pPr>
        <w:pStyle w:val="Heading4"/>
      </w:pPr>
      <w:bookmarkStart w:id="6" w:name="_Toc325720550"/>
      <w:bookmarkStart w:id="7" w:name="_Toc325720554"/>
      <w:r w:rsidRPr="00EB6A28">
        <w:t xml:space="preserve">Code of </w:t>
      </w:r>
      <w:r w:rsidR="00282AA6" w:rsidRPr="00EB6A28">
        <w:t>P</w:t>
      </w:r>
      <w:r w:rsidRPr="00EB6A28">
        <w:t xml:space="preserve">ractice for </w:t>
      </w:r>
      <w:r w:rsidR="00282AA6" w:rsidRPr="00EB6A28">
        <w:t>A</w:t>
      </w:r>
      <w:r w:rsidRPr="00EB6A28">
        <w:t>ssessors</w:t>
      </w:r>
      <w:bookmarkEnd w:id="6"/>
    </w:p>
    <w:p w:rsidR="00FD3362" w:rsidRPr="00EB6A28" w:rsidRDefault="00FD3362" w:rsidP="00FD3362">
      <w:pPr>
        <w:pStyle w:val="BodyCopy"/>
        <w:rPr>
          <w:noProof w:val="0"/>
        </w:rPr>
      </w:pPr>
      <w:r w:rsidRPr="00EB6A28">
        <w:rPr>
          <w:noProof w:val="0"/>
        </w:rPr>
        <w:t>This Code of Practice provides:</w:t>
      </w:r>
    </w:p>
    <w:p w:rsidR="00FD3362" w:rsidRPr="00EB6A28" w:rsidRDefault="00FD3362" w:rsidP="00FD3362">
      <w:pPr>
        <w:pStyle w:val="Bullet1"/>
        <w:numPr>
          <w:ilvl w:val="0"/>
          <w:numId w:val="5"/>
        </w:numPr>
        <w:autoSpaceDE w:val="0"/>
        <w:autoSpaceDN w:val="0"/>
        <w:adjustRightInd w:val="0"/>
        <w:spacing w:before="120"/>
        <w:ind w:left="357" w:hanging="357"/>
      </w:pPr>
      <w:r w:rsidRPr="00EB6A28">
        <w:t xml:space="preserve">Assessors with direction on the standard of practice expected of them </w:t>
      </w:r>
    </w:p>
    <w:p w:rsidR="00FD3362" w:rsidRPr="00EB6A28" w:rsidRDefault="00FD3362" w:rsidP="00FD3362">
      <w:pPr>
        <w:pStyle w:val="Bullet1"/>
        <w:numPr>
          <w:ilvl w:val="0"/>
          <w:numId w:val="5"/>
        </w:numPr>
        <w:autoSpaceDE w:val="0"/>
        <w:autoSpaceDN w:val="0"/>
        <w:adjustRightInd w:val="0"/>
        <w:spacing w:before="120"/>
        <w:ind w:left="357" w:hanging="357"/>
      </w:pPr>
      <w:r w:rsidRPr="00EB6A28">
        <w:t>Candidates with assurance of the standards of practice expected of assessors</w:t>
      </w:r>
    </w:p>
    <w:p w:rsidR="00FD3362" w:rsidRPr="00EB6A28" w:rsidRDefault="00FD3362" w:rsidP="00FD3362">
      <w:pPr>
        <w:pStyle w:val="Bullet1"/>
        <w:numPr>
          <w:ilvl w:val="0"/>
          <w:numId w:val="5"/>
        </w:numPr>
        <w:autoSpaceDE w:val="0"/>
        <w:autoSpaceDN w:val="0"/>
        <w:adjustRightInd w:val="0"/>
        <w:spacing w:before="120"/>
        <w:ind w:left="357" w:hanging="357"/>
      </w:pPr>
      <w:r w:rsidRPr="00EB6A28">
        <w:t>Employers with assurance of the standards maintained in the conduct of assessment.</w:t>
      </w:r>
    </w:p>
    <w:p w:rsidR="00FD3362" w:rsidRPr="00EB6A28" w:rsidRDefault="00FD3362" w:rsidP="00FD3362">
      <w:pPr>
        <w:pStyle w:val="BodyCopy"/>
        <w:rPr>
          <w:noProof w:val="0"/>
        </w:rPr>
      </w:pPr>
      <w:r w:rsidRPr="00EB6A28">
        <w:rPr>
          <w:noProof w:val="0"/>
        </w:rPr>
        <w:t>The Code detailed below is based on the International Code of Ethics and Practice (The National Council for Measurement in Education [NCME]):</w:t>
      </w:r>
    </w:p>
    <w:p w:rsidR="00FD3362" w:rsidRPr="00EB6A28" w:rsidRDefault="00FD3362" w:rsidP="00FD3362">
      <w:pPr>
        <w:pStyle w:val="Bullet1"/>
        <w:numPr>
          <w:ilvl w:val="0"/>
          <w:numId w:val="5"/>
        </w:numPr>
        <w:autoSpaceDE w:val="0"/>
        <w:autoSpaceDN w:val="0"/>
        <w:adjustRightInd w:val="0"/>
        <w:spacing w:before="120"/>
        <w:ind w:left="357" w:hanging="357"/>
      </w:pPr>
      <w:r w:rsidRPr="00EB6A28">
        <w:t xml:space="preserve">The differing needs and requirements of the person being assessed, the local enterprise and/or industry are identified and handled with sensitivity </w:t>
      </w:r>
    </w:p>
    <w:p w:rsidR="00FD3362" w:rsidRPr="00EB6A28" w:rsidRDefault="00FD3362" w:rsidP="00FD3362">
      <w:pPr>
        <w:pStyle w:val="Bullet1"/>
        <w:numPr>
          <w:ilvl w:val="0"/>
          <w:numId w:val="5"/>
        </w:numPr>
        <w:autoSpaceDE w:val="0"/>
        <w:autoSpaceDN w:val="0"/>
        <w:adjustRightInd w:val="0"/>
        <w:spacing w:before="120"/>
        <w:ind w:left="357" w:hanging="357"/>
      </w:pPr>
      <w:r w:rsidRPr="00EB6A28">
        <w:t>Potential forms of conflict of interest in the assessment process and/or outcomes are identified and appropriate referrals are made, if necessary</w:t>
      </w:r>
    </w:p>
    <w:p w:rsidR="00FD3362" w:rsidRPr="00EB6A28" w:rsidRDefault="00FD3362" w:rsidP="00FD3362">
      <w:pPr>
        <w:pStyle w:val="Bullet1"/>
        <w:numPr>
          <w:ilvl w:val="0"/>
          <w:numId w:val="5"/>
        </w:numPr>
        <w:autoSpaceDE w:val="0"/>
        <w:autoSpaceDN w:val="0"/>
        <w:adjustRightInd w:val="0"/>
        <w:spacing w:before="120"/>
        <w:ind w:left="357" w:hanging="357"/>
      </w:pPr>
      <w:r w:rsidRPr="00EB6A28">
        <w:t>All forms of harassment are avoided throughout the planning, conducting, reviewing and reporting of the assessment outcomes</w:t>
      </w:r>
    </w:p>
    <w:p w:rsidR="00FD3362" w:rsidRPr="00EB6A28" w:rsidRDefault="00FD3362" w:rsidP="00FD3362">
      <w:pPr>
        <w:pStyle w:val="Bullet1"/>
        <w:numPr>
          <w:ilvl w:val="0"/>
          <w:numId w:val="5"/>
        </w:numPr>
        <w:autoSpaceDE w:val="0"/>
        <w:autoSpaceDN w:val="0"/>
        <w:adjustRightInd w:val="0"/>
        <w:spacing w:before="120"/>
        <w:ind w:left="357" w:hanging="357"/>
      </w:pPr>
      <w:r w:rsidRPr="00EB6A28">
        <w:t>The rights of the candidate are protected during and after the assessment</w:t>
      </w:r>
    </w:p>
    <w:p w:rsidR="00FD3362" w:rsidRPr="00EB6A28" w:rsidRDefault="00FD3362" w:rsidP="00FD3362">
      <w:pPr>
        <w:pStyle w:val="Bullet1"/>
        <w:numPr>
          <w:ilvl w:val="0"/>
          <w:numId w:val="5"/>
        </w:numPr>
        <w:autoSpaceDE w:val="0"/>
        <w:autoSpaceDN w:val="0"/>
        <w:adjustRightInd w:val="0"/>
        <w:spacing w:before="120"/>
        <w:ind w:left="357" w:hanging="357"/>
      </w:pPr>
      <w:r w:rsidRPr="00EB6A28">
        <w:lastRenderedPageBreak/>
        <w:t>Personal and interpersonal factors that are not relevant to the assessment of competency must not influence the assessment outcomes</w:t>
      </w:r>
    </w:p>
    <w:p w:rsidR="00FD3362" w:rsidRPr="00EB6A28" w:rsidRDefault="00FD3362" w:rsidP="00FD3362">
      <w:pPr>
        <w:pStyle w:val="Bullet1"/>
        <w:numPr>
          <w:ilvl w:val="0"/>
          <w:numId w:val="5"/>
        </w:numPr>
        <w:autoSpaceDE w:val="0"/>
        <w:autoSpaceDN w:val="0"/>
        <w:adjustRightInd w:val="0"/>
        <w:spacing w:before="120"/>
        <w:ind w:left="357" w:hanging="357"/>
      </w:pPr>
      <w:r w:rsidRPr="00EB6A28">
        <w:t>The candidate is made aware of rights and process of appeal</w:t>
      </w:r>
    </w:p>
    <w:p w:rsidR="00FD3362" w:rsidRPr="00EB6A28" w:rsidRDefault="00FD3362" w:rsidP="00FD3362">
      <w:pPr>
        <w:pStyle w:val="Bullet1"/>
        <w:numPr>
          <w:ilvl w:val="0"/>
          <w:numId w:val="5"/>
        </w:numPr>
        <w:autoSpaceDE w:val="0"/>
        <w:autoSpaceDN w:val="0"/>
        <w:adjustRightInd w:val="0"/>
        <w:spacing w:before="120"/>
        <w:ind w:left="357" w:hanging="357"/>
      </w:pPr>
      <w:r w:rsidRPr="00EB6A28">
        <w:t>Evidence that is gathered during the assessment is verified for validity, reliability, authenticity, sufficiency and currency</w:t>
      </w:r>
    </w:p>
    <w:p w:rsidR="00FD3362" w:rsidRPr="00EB6A28" w:rsidRDefault="00FD3362" w:rsidP="00FD3362">
      <w:pPr>
        <w:pStyle w:val="Bullet1"/>
        <w:numPr>
          <w:ilvl w:val="0"/>
          <w:numId w:val="5"/>
        </w:numPr>
        <w:autoSpaceDE w:val="0"/>
        <w:autoSpaceDN w:val="0"/>
        <w:adjustRightInd w:val="0"/>
        <w:spacing w:before="120"/>
        <w:ind w:left="357" w:hanging="357"/>
      </w:pPr>
      <w:r w:rsidRPr="00EB6A28">
        <w:t>Assessment decisions are based on available evidence that can be produced and verified by another assessor</w:t>
      </w:r>
    </w:p>
    <w:p w:rsidR="00FD3362" w:rsidRPr="00EB6A28" w:rsidRDefault="00FD3362" w:rsidP="00FD3362">
      <w:pPr>
        <w:pStyle w:val="Bullet1"/>
        <w:numPr>
          <w:ilvl w:val="0"/>
          <w:numId w:val="5"/>
        </w:numPr>
        <w:autoSpaceDE w:val="0"/>
        <w:autoSpaceDN w:val="0"/>
        <w:adjustRightInd w:val="0"/>
        <w:spacing w:before="120"/>
        <w:ind w:left="357" w:hanging="357"/>
      </w:pPr>
      <w:r w:rsidRPr="00EB6A28">
        <w:t>Assessments are conducted within the boundaries of the assessment system policies and procedures</w:t>
      </w:r>
    </w:p>
    <w:p w:rsidR="00FD3362" w:rsidRPr="00EB6A28" w:rsidRDefault="00FD3362" w:rsidP="00FD3362">
      <w:pPr>
        <w:pStyle w:val="Bullet1"/>
        <w:numPr>
          <w:ilvl w:val="0"/>
          <w:numId w:val="5"/>
        </w:numPr>
        <w:autoSpaceDE w:val="0"/>
        <w:autoSpaceDN w:val="0"/>
        <w:adjustRightInd w:val="0"/>
        <w:spacing w:before="120"/>
        <w:ind w:left="357" w:hanging="357"/>
      </w:pPr>
      <w:r w:rsidRPr="00EB6A28">
        <w:t>Formal agreement is obtained from both the candidate and the assessor that the assessment was carried out in accordance with agreed procedures</w:t>
      </w:r>
    </w:p>
    <w:p w:rsidR="00FD3362" w:rsidRPr="00EB6A28" w:rsidRDefault="00FD3362" w:rsidP="00FD3362">
      <w:pPr>
        <w:pStyle w:val="Bullet1"/>
        <w:numPr>
          <w:ilvl w:val="0"/>
          <w:numId w:val="5"/>
        </w:numPr>
        <w:autoSpaceDE w:val="0"/>
        <w:autoSpaceDN w:val="0"/>
        <w:adjustRightInd w:val="0"/>
        <w:spacing w:before="120"/>
        <w:ind w:left="357" w:hanging="357"/>
      </w:pPr>
      <w:r w:rsidRPr="00EB6A28">
        <w:t>The candidate is informed of all assessment reporting processes prior to the assessment</w:t>
      </w:r>
    </w:p>
    <w:p w:rsidR="00FD3362" w:rsidRPr="00EB6A28" w:rsidRDefault="00FD3362" w:rsidP="00FD3362">
      <w:pPr>
        <w:pStyle w:val="Bullet1"/>
        <w:numPr>
          <w:ilvl w:val="0"/>
          <w:numId w:val="5"/>
        </w:numPr>
        <w:autoSpaceDE w:val="0"/>
        <w:autoSpaceDN w:val="0"/>
        <w:adjustRightInd w:val="0"/>
        <w:spacing w:before="120"/>
        <w:ind w:left="357" w:hanging="357"/>
      </w:pPr>
      <w:r w:rsidRPr="00EB6A28">
        <w:t>The candidate is informed of all known potential consequences of decisions arising from an assessment, prior to the assessment</w:t>
      </w:r>
    </w:p>
    <w:p w:rsidR="00FD3362" w:rsidRPr="00EB6A28" w:rsidRDefault="00FD3362" w:rsidP="00FD3362">
      <w:pPr>
        <w:pStyle w:val="Bullet1"/>
        <w:numPr>
          <w:ilvl w:val="0"/>
          <w:numId w:val="5"/>
        </w:numPr>
        <w:autoSpaceDE w:val="0"/>
        <w:autoSpaceDN w:val="0"/>
        <w:adjustRightInd w:val="0"/>
        <w:spacing w:before="120"/>
        <w:ind w:left="357" w:hanging="357"/>
      </w:pPr>
      <w:r w:rsidRPr="00EB6A28">
        <w:t>Confidentiality is maintained regarding assessment results</w:t>
      </w:r>
    </w:p>
    <w:p w:rsidR="00FD3362" w:rsidRPr="00EB6A28" w:rsidRDefault="00FD3362" w:rsidP="00FD3362">
      <w:pPr>
        <w:pStyle w:val="Bullet1"/>
        <w:numPr>
          <w:ilvl w:val="0"/>
          <w:numId w:val="5"/>
        </w:numPr>
        <w:autoSpaceDE w:val="0"/>
        <w:autoSpaceDN w:val="0"/>
        <w:adjustRightInd w:val="0"/>
        <w:spacing w:before="120"/>
        <w:ind w:left="357" w:hanging="357"/>
      </w:pPr>
      <w:r w:rsidRPr="00EB6A28">
        <w:t>The assessment results are used consistently with the purposes explained to the candidate</w:t>
      </w:r>
    </w:p>
    <w:p w:rsidR="00FD3362" w:rsidRPr="00EB6A28" w:rsidRDefault="00FD3362" w:rsidP="00FD3362">
      <w:pPr>
        <w:pStyle w:val="Bullet1"/>
        <w:numPr>
          <w:ilvl w:val="0"/>
          <w:numId w:val="5"/>
        </w:numPr>
        <w:autoSpaceDE w:val="0"/>
        <w:autoSpaceDN w:val="0"/>
        <w:adjustRightInd w:val="0"/>
        <w:spacing w:before="120"/>
        <w:ind w:left="357" w:hanging="357"/>
      </w:pPr>
      <w:r w:rsidRPr="00EB6A28">
        <w:t>Opportunities are created for technical assistance in planning, conducting and reviewing assessment procedures and outcomes.</w:t>
      </w:r>
    </w:p>
    <w:p w:rsidR="00FD3362" w:rsidRPr="00EB6A28" w:rsidRDefault="00FD3362" w:rsidP="00FD3362">
      <w:pPr>
        <w:pStyle w:val="Heading4"/>
      </w:pPr>
      <w:r w:rsidRPr="00EB6A28">
        <w:t xml:space="preserve">Instructions and </w:t>
      </w:r>
      <w:r w:rsidR="00282AA6" w:rsidRPr="00EB6A28">
        <w:t>C</w:t>
      </w:r>
      <w:r w:rsidRPr="00EB6A28">
        <w:t xml:space="preserve">hecklist for </w:t>
      </w:r>
      <w:r w:rsidR="00282AA6" w:rsidRPr="00EB6A28">
        <w:t>A</w:t>
      </w:r>
      <w:r w:rsidRPr="00EB6A28">
        <w:t>ssessors</w:t>
      </w:r>
      <w:bookmarkEnd w:id="7"/>
    </w:p>
    <w:p w:rsidR="00FD3362" w:rsidRPr="00EB6A28" w:rsidRDefault="00FD3362" w:rsidP="00FD3362">
      <w:pPr>
        <w:pStyle w:val="BodyCopyBold0"/>
        <w:rPr>
          <w:noProof w:val="0"/>
        </w:rPr>
      </w:pPr>
      <w:r w:rsidRPr="00EB6A28">
        <w:rPr>
          <w:noProof w:val="0"/>
        </w:rPr>
        <w:t>Instructions</w:t>
      </w:r>
    </w:p>
    <w:p w:rsidR="00FD3362" w:rsidRPr="00EB6A28" w:rsidRDefault="00FD3362" w:rsidP="00FD3362">
      <w:pPr>
        <w:pStyle w:val="BodyCopy"/>
        <w:rPr>
          <w:noProof w:val="0"/>
        </w:rPr>
      </w:pPr>
      <w:r w:rsidRPr="00EB6A28">
        <w:rPr>
          <w:noProof w:val="0"/>
        </w:rPr>
        <w:t>General instructions for the assessment:</w:t>
      </w:r>
    </w:p>
    <w:p w:rsidR="00FD3362" w:rsidRPr="00EB6A28" w:rsidRDefault="00FD3362" w:rsidP="00FD3362">
      <w:pPr>
        <w:pStyle w:val="Bullet1"/>
        <w:numPr>
          <w:ilvl w:val="0"/>
          <w:numId w:val="5"/>
        </w:numPr>
        <w:autoSpaceDE w:val="0"/>
        <w:autoSpaceDN w:val="0"/>
        <w:adjustRightInd w:val="0"/>
        <w:spacing w:before="120"/>
        <w:ind w:left="357" w:hanging="357"/>
      </w:pPr>
      <w:r w:rsidRPr="00EB6A28">
        <w:t>Assessment should be conducted at a scheduled time that has been notified to the candidate</w:t>
      </w:r>
    </w:p>
    <w:p w:rsidR="00FD3362" w:rsidRPr="00EB6A28" w:rsidRDefault="00FD3362" w:rsidP="00FD3362">
      <w:pPr>
        <w:pStyle w:val="Bullet1"/>
        <w:numPr>
          <w:ilvl w:val="0"/>
          <w:numId w:val="5"/>
        </w:numPr>
        <w:autoSpaceDE w:val="0"/>
        <w:autoSpaceDN w:val="0"/>
        <w:adjustRightInd w:val="0"/>
        <w:spacing w:before="120"/>
        <w:ind w:left="357" w:hanging="357"/>
      </w:pPr>
      <w:r w:rsidRPr="00EB6A28">
        <w:t>Facilitators must ensure participants are made aware of the need to complete assessments and attend assessment sessions</w:t>
      </w:r>
    </w:p>
    <w:p w:rsidR="00FD3362" w:rsidRPr="00EB6A28" w:rsidRDefault="00FD3362" w:rsidP="00FD3362">
      <w:pPr>
        <w:pStyle w:val="Bullet1"/>
        <w:numPr>
          <w:ilvl w:val="0"/>
          <w:numId w:val="5"/>
        </w:numPr>
        <w:autoSpaceDE w:val="0"/>
        <w:autoSpaceDN w:val="0"/>
        <w:adjustRightInd w:val="0"/>
        <w:spacing w:before="120"/>
        <w:ind w:left="357" w:hanging="357"/>
      </w:pPr>
      <w:r w:rsidRPr="00EB6A28">
        <w:t>If a participant is unable to attend a scheduled session, they must make arrangements with the Assessor to undertake the assessment at an alternative time</w:t>
      </w:r>
    </w:p>
    <w:p w:rsidR="00FD3362" w:rsidRPr="00EB6A28" w:rsidRDefault="00FD3362" w:rsidP="00FD3362">
      <w:pPr>
        <w:pStyle w:val="Bullet1"/>
        <w:numPr>
          <w:ilvl w:val="0"/>
          <w:numId w:val="5"/>
        </w:numPr>
        <w:autoSpaceDE w:val="0"/>
        <w:autoSpaceDN w:val="0"/>
        <w:adjustRightInd w:val="0"/>
        <w:spacing w:before="120"/>
        <w:ind w:left="357" w:hanging="357"/>
      </w:pPr>
      <w:r w:rsidRPr="00EB6A28">
        <w:t xml:space="preserve">At the end of the assessment the Assessor must give feedback and advise the participant on their </w:t>
      </w:r>
      <w:r w:rsidR="009964A4" w:rsidRPr="00EB6A28">
        <w:t>P</w:t>
      </w:r>
      <w:r w:rsidRPr="00EB6A28">
        <w:t>C/NYC status</w:t>
      </w:r>
    </w:p>
    <w:p w:rsidR="00500A63" w:rsidRPr="00EB6A28" w:rsidRDefault="00FD3362" w:rsidP="00500A63">
      <w:pPr>
        <w:pStyle w:val="Bullet1"/>
        <w:numPr>
          <w:ilvl w:val="0"/>
          <w:numId w:val="5"/>
        </w:numPr>
        <w:autoSpaceDE w:val="0"/>
        <w:autoSpaceDN w:val="0"/>
        <w:adjustRightInd w:val="0"/>
        <w:spacing w:before="120"/>
        <w:ind w:left="357" w:hanging="357"/>
      </w:pPr>
      <w:r w:rsidRPr="00EB6A28">
        <w:t>Complete the relevant documentation and submit to the appropriate department.</w:t>
      </w:r>
    </w:p>
    <w:p w:rsidR="00FD3362" w:rsidRPr="00EB6A28" w:rsidRDefault="00FD3362" w:rsidP="00FD3362">
      <w:pPr>
        <w:pStyle w:val="BodyCopyBold0"/>
        <w:rPr>
          <w:noProof w:val="0"/>
        </w:rPr>
      </w:pPr>
      <w:r w:rsidRPr="00EB6A28">
        <w:rPr>
          <w:noProof w:val="0"/>
        </w:rPr>
        <w:t>Preparation</w:t>
      </w:r>
    </w:p>
    <w:p w:rsidR="00FD3362" w:rsidRPr="00EB6A28" w:rsidRDefault="00FD3362" w:rsidP="00FD3362">
      <w:pPr>
        <w:pStyle w:val="Bullet1"/>
        <w:numPr>
          <w:ilvl w:val="0"/>
          <w:numId w:val="5"/>
        </w:numPr>
        <w:autoSpaceDE w:val="0"/>
        <w:autoSpaceDN w:val="0"/>
        <w:adjustRightInd w:val="0"/>
        <w:spacing w:before="120"/>
        <w:ind w:left="357" w:hanging="357"/>
      </w:pPr>
      <w:r w:rsidRPr="00EB6A28">
        <w:t>Gain familiarity with the Unit of Competency, Elements of Competency and the Performance Criteria expected</w:t>
      </w:r>
    </w:p>
    <w:p w:rsidR="00FD3362" w:rsidRPr="00EB6A28" w:rsidRDefault="00FD3362" w:rsidP="00FD3362">
      <w:pPr>
        <w:pStyle w:val="Bullet1"/>
        <w:numPr>
          <w:ilvl w:val="0"/>
          <w:numId w:val="5"/>
        </w:numPr>
        <w:autoSpaceDE w:val="0"/>
        <w:autoSpaceDN w:val="0"/>
        <w:adjustRightInd w:val="0"/>
        <w:spacing w:before="120"/>
        <w:ind w:left="357" w:hanging="357"/>
      </w:pPr>
      <w:r w:rsidRPr="00EB6A28">
        <w:t>Study details assessment documentation and requirements</w:t>
      </w:r>
    </w:p>
    <w:p w:rsidR="00FD3362" w:rsidRPr="00EB6A28" w:rsidRDefault="00FD3362" w:rsidP="00FD3362">
      <w:pPr>
        <w:pStyle w:val="Bullet1"/>
        <w:numPr>
          <w:ilvl w:val="0"/>
          <w:numId w:val="5"/>
        </w:numPr>
        <w:autoSpaceDE w:val="0"/>
        <w:autoSpaceDN w:val="0"/>
        <w:adjustRightInd w:val="0"/>
        <w:spacing w:before="120"/>
        <w:ind w:left="357" w:hanging="357"/>
      </w:pPr>
      <w:r w:rsidRPr="00EB6A28">
        <w:t>Brief candidate regarding all assessment criteria and requirements.</w:t>
      </w:r>
    </w:p>
    <w:p w:rsidR="00FD3362" w:rsidRPr="00EB6A28" w:rsidRDefault="00FD3362" w:rsidP="00FD3362">
      <w:pPr>
        <w:pStyle w:val="BodyCopyBold0"/>
        <w:rPr>
          <w:noProof w:val="0"/>
        </w:rPr>
      </w:pPr>
      <w:r w:rsidRPr="00EB6A28">
        <w:rPr>
          <w:noProof w:val="0"/>
        </w:rPr>
        <w:t xml:space="preserve">Briefing </w:t>
      </w:r>
      <w:r w:rsidR="00282AA6" w:rsidRPr="00EB6A28">
        <w:rPr>
          <w:noProof w:val="0"/>
        </w:rPr>
        <w:t>C</w:t>
      </w:r>
      <w:r w:rsidRPr="00EB6A28">
        <w:rPr>
          <w:noProof w:val="0"/>
        </w:rPr>
        <w:t>hecklist</w:t>
      </w:r>
    </w:p>
    <w:p w:rsidR="00FD3362" w:rsidRPr="00EB6A28" w:rsidRDefault="00FD3362" w:rsidP="00FD3362">
      <w:pPr>
        <w:pStyle w:val="Bullet1"/>
        <w:numPr>
          <w:ilvl w:val="0"/>
          <w:numId w:val="5"/>
        </w:numPr>
        <w:autoSpaceDE w:val="0"/>
        <w:autoSpaceDN w:val="0"/>
        <w:adjustRightInd w:val="0"/>
        <w:spacing w:before="120"/>
        <w:ind w:left="357" w:hanging="357"/>
      </w:pPr>
      <w:r w:rsidRPr="00EB6A28">
        <w:t>Begin the assessment by implementing the following checklist and then invite the candidate to proceed with assessment.</w:t>
      </w:r>
    </w:p>
    <w:p w:rsidR="00FD3362" w:rsidRPr="00EB6A28" w:rsidRDefault="00FD3362" w:rsidP="00A57AFD">
      <w:pPr>
        <w:pStyle w:val="Heading4"/>
        <w:spacing w:after="120"/>
      </w:pPr>
      <w:r w:rsidRPr="00EB6A28">
        <w:lastRenderedPageBreak/>
        <w:t>Checklist for Assessors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708"/>
        <w:gridCol w:w="1182"/>
        <w:gridCol w:w="1182"/>
      </w:tblGrid>
      <w:tr w:rsidR="00FD3362" w:rsidRPr="00EB6A28" w:rsidTr="00951D65">
        <w:trPr>
          <w:trHeight w:val="490"/>
        </w:trPr>
        <w:tc>
          <w:tcPr>
            <w:tcW w:w="6771" w:type="dxa"/>
            <w:shd w:val="clear" w:color="auto" w:fill="45545F"/>
            <w:vAlign w:val="center"/>
          </w:tcPr>
          <w:p w:rsidR="00FD3362" w:rsidRPr="00EB6A28" w:rsidRDefault="00FD3362" w:rsidP="00951D65">
            <w:pPr>
              <w:pStyle w:val="Tableheading0"/>
            </w:pPr>
            <w:r w:rsidRPr="00EB6A28">
              <w:t>Prior to the assessment I have:</w:t>
            </w:r>
          </w:p>
        </w:tc>
        <w:tc>
          <w:tcPr>
            <w:tcW w:w="1191" w:type="dxa"/>
            <w:shd w:val="clear" w:color="auto" w:fill="45545F"/>
            <w:vAlign w:val="center"/>
          </w:tcPr>
          <w:p w:rsidR="00FD3362" w:rsidRPr="00EB6A28" w:rsidRDefault="00FD3362" w:rsidP="00951D65">
            <w:pPr>
              <w:pStyle w:val="Tableheading0"/>
            </w:pPr>
            <w:r w:rsidRPr="00EB6A28">
              <w:t>Tick (</w:t>
            </w:r>
            <w:r w:rsidRPr="00EB6A28">
              <w:sym w:font="Wingdings" w:char="F0FC"/>
            </w:r>
            <w:r w:rsidRPr="00EB6A28">
              <w:t>)</w:t>
            </w:r>
          </w:p>
        </w:tc>
        <w:tc>
          <w:tcPr>
            <w:tcW w:w="1191" w:type="dxa"/>
            <w:shd w:val="clear" w:color="auto" w:fill="45545F"/>
            <w:vAlign w:val="center"/>
          </w:tcPr>
          <w:p w:rsidR="00FD3362" w:rsidRPr="00EB6A28" w:rsidRDefault="00FD3362" w:rsidP="00951D65">
            <w:pPr>
              <w:pStyle w:val="Tableheading0"/>
            </w:pPr>
            <w:r w:rsidRPr="00EB6A28">
              <w:t>Remarks</w:t>
            </w:r>
          </w:p>
        </w:tc>
      </w:tr>
      <w:tr w:rsidR="00FD3362" w:rsidRPr="00EB6A28" w:rsidTr="00A57AFD">
        <w:trPr>
          <w:trHeight w:val="478"/>
        </w:trPr>
        <w:tc>
          <w:tcPr>
            <w:tcW w:w="6771" w:type="dxa"/>
            <w:vAlign w:val="center"/>
          </w:tcPr>
          <w:p w:rsidR="00FD3362" w:rsidRPr="00EB6A28" w:rsidRDefault="00FD3362" w:rsidP="00951D65">
            <w:pPr>
              <w:pStyle w:val="TableText"/>
            </w:pPr>
            <w:r w:rsidRPr="00EB6A28">
              <w:t>Ensured the candidate is informed about the venue and schedule of assessment.</w:t>
            </w:r>
          </w:p>
        </w:tc>
        <w:tc>
          <w:tcPr>
            <w:tcW w:w="1191" w:type="dxa"/>
            <w:vAlign w:val="center"/>
          </w:tcPr>
          <w:p w:rsidR="00FD3362" w:rsidRPr="00EB6A28" w:rsidRDefault="00FD3362" w:rsidP="00951D65">
            <w:pPr>
              <w:pStyle w:val="TableText"/>
            </w:pPr>
          </w:p>
        </w:tc>
        <w:tc>
          <w:tcPr>
            <w:tcW w:w="1191" w:type="dxa"/>
            <w:vAlign w:val="center"/>
          </w:tcPr>
          <w:p w:rsidR="00FD3362" w:rsidRPr="00EB6A28" w:rsidRDefault="00FD3362" w:rsidP="00951D65">
            <w:pPr>
              <w:pStyle w:val="TableText"/>
            </w:pPr>
          </w:p>
        </w:tc>
      </w:tr>
      <w:tr w:rsidR="00FD3362" w:rsidRPr="00EB6A28" w:rsidTr="00A57AFD">
        <w:trPr>
          <w:trHeight w:val="478"/>
        </w:trPr>
        <w:tc>
          <w:tcPr>
            <w:tcW w:w="6771" w:type="dxa"/>
            <w:vAlign w:val="center"/>
          </w:tcPr>
          <w:p w:rsidR="00FD3362" w:rsidRPr="00EB6A28" w:rsidRDefault="00FD3362" w:rsidP="00951D65">
            <w:pPr>
              <w:pStyle w:val="TableText"/>
            </w:pPr>
            <w:r w:rsidRPr="00EB6A28">
              <w:t>Received current copies of the performance criteria to be assessed, assessment plan, evidence gathering plan, assessment checklist, appeal form and the company’s standard operating procedures (SOP).</w:t>
            </w:r>
          </w:p>
        </w:tc>
        <w:tc>
          <w:tcPr>
            <w:tcW w:w="1191" w:type="dxa"/>
            <w:vAlign w:val="center"/>
          </w:tcPr>
          <w:p w:rsidR="00FD3362" w:rsidRPr="00EB6A28" w:rsidRDefault="00FD3362" w:rsidP="00951D65">
            <w:pPr>
              <w:pStyle w:val="TableText"/>
            </w:pPr>
          </w:p>
        </w:tc>
        <w:tc>
          <w:tcPr>
            <w:tcW w:w="1191" w:type="dxa"/>
          </w:tcPr>
          <w:p w:rsidR="00FD3362" w:rsidRPr="00EB6A28" w:rsidRDefault="00FD3362" w:rsidP="00951D65">
            <w:pPr>
              <w:pStyle w:val="TableText"/>
            </w:pPr>
          </w:p>
        </w:tc>
      </w:tr>
      <w:tr w:rsidR="00FD3362" w:rsidRPr="00EB6A28" w:rsidTr="00A57AFD">
        <w:trPr>
          <w:trHeight w:val="478"/>
        </w:trPr>
        <w:tc>
          <w:tcPr>
            <w:tcW w:w="6771" w:type="dxa"/>
            <w:vAlign w:val="center"/>
          </w:tcPr>
          <w:p w:rsidR="00FD3362" w:rsidRPr="00EB6A28" w:rsidRDefault="00FD3362" w:rsidP="00951D65">
            <w:pPr>
              <w:pStyle w:val="TableText"/>
            </w:pPr>
            <w:r w:rsidRPr="00EB6A28">
              <w:t>Reviewed the performance criteria and evidence plan to ensure I clearly understood the instructions and the requirements of the assessment process.</w:t>
            </w:r>
          </w:p>
        </w:tc>
        <w:tc>
          <w:tcPr>
            <w:tcW w:w="1191" w:type="dxa"/>
            <w:vAlign w:val="center"/>
          </w:tcPr>
          <w:p w:rsidR="00FD3362" w:rsidRPr="00EB6A28" w:rsidRDefault="00FD3362" w:rsidP="00951D65">
            <w:pPr>
              <w:pStyle w:val="TableText"/>
            </w:pPr>
          </w:p>
        </w:tc>
        <w:tc>
          <w:tcPr>
            <w:tcW w:w="1191" w:type="dxa"/>
          </w:tcPr>
          <w:p w:rsidR="00FD3362" w:rsidRPr="00EB6A28" w:rsidRDefault="00FD3362" w:rsidP="00951D65">
            <w:pPr>
              <w:pStyle w:val="TableText"/>
            </w:pPr>
          </w:p>
        </w:tc>
      </w:tr>
      <w:tr w:rsidR="00FD3362" w:rsidRPr="00EB6A28" w:rsidTr="00A57AFD">
        <w:trPr>
          <w:trHeight w:val="478"/>
        </w:trPr>
        <w:tc>
          <w:tcPr>
            <w:tcW w:w="6771" w:type="dxa"/>
            <w:vAlign w:val="center"/>
          </w:tcPr>
          <w:p w:rsidR="00FD3362" w:rsidRPr="00EB6A28" w:rsidRDefault="00FD3362" w:rsidP="00951D65">
            <w:pPr>
              <w:pStyle w:val="TableText"/>
            </w:pPr>
            <w:r w:rsidRPr="00EB6A28">
              <w:t>Identified and accommodated any special needs of the candidate.</w:t>
            </w:r>
          </w:p>
        </w:tc>
        <w:tc>
          <w:tcPr>
            <w:tcW w:w="1191" w:type="dxa"/>
            <w:vAlign w:val="center"/>
          </w:tcPr>
          <w:p w:rsidR="00FD3362" w:rsidRPr="00EB6A28" w:rsidRDefault="00FD3362" w:rsidP="00951D65">
            <w:pPr>
              <w:pStyle w:val="TableText"/>
            </w:pPr>
          </w:p>
        </w:tc>
        <w:tc>
          <w:tcPr>
            <w:tcW w:w="1191" w:type="dxa"/>
          </w:tcPr>
          <w:p w:rsidR="00FD3362" w:rsidRPr="00EB6A28" w:rsidRDefault="00FD3362" w:rsidP="00951D65">
            <w:pPr>
              <w:pStyle w:val="TableText"/>
            </w:pPr>
          </w:p>
        </w:tc>
      </w:tr>
      <w:tr w:rsidR="00FD3362" w:rsidRPr="00EB6A28" w:rsidTr="00A57AFD">
        <w:trPr>
          <w:trHeight w:val="478"/>
        </w:trPr>
        <w:tc>
          <w:tcPr>
            <w:tcW w:w="6771" w:type="dxa"/>
            <w:vAlign w:val="center"/>
          </w:tcPr>
          <w:p w:rsidR="00FD3362" w:rsidRPr="00EB6A28" w:rsidRDefault="00FD3362" w:rsidP="00951D65">
            <w:pPr>
              <w:pStyle w:val="TableText"/>
            </w:pPr>
            <w:r w:rsidRPr="00EB6A28">
              <w:t>Checked the set-up and resources for the assessment.</w:t>
            </w:r>
          </w:p>
        </w:tc>
        <w:tc>
          <w:tcPr>
            <w:tcW w:w="1191" w:type="dxa"/>
            <w:vAlign w:val="center"/>
          </w:tcPr>
          <w:p w:rsidR="00FD3362" w:rsidRPr="00EB6A28" w:rsidRDefault="00FD3362" w:rsidP="00951D65">
            <w:pPr>
              <w:pStyle w:val="TableText"/>
            </w:pPr>
          </w:p>
        </w:tc>
        <w:tc>
          <w:tcPr>
            <w:tcW w:w="1191" w:type="dxa"/>
          </w:tcPr>
          <w:p w:rsidR="00FD3362" w:rsidRPr="00EB6A28" w:rsidRDefault="00FD3362" w:rsidP="00951D65">
            <w:pPr>
              <w:pStyle w:val="TableText"/>
            </w:pPr>
          </w:p>
        </w:tc>
      </w:tr>
      <w:tr w:rsidR="00FD3362" w:rsidRPr="00EB6A28" w:rsidTr="00951D65">
        <w:trPr>
          <w:trHeight w:val="478"/>
        </w:trPr>
        <w:tc>
          <w:tcPr>
            <w:tcW w:w="1191" w:type="dxa"/>
            <w:gridSpan w:val="3"/>
            <w:shd w:val="clear" w:color="auto" w:fill="45545F"/>
            <w:vAlign w:val="center"/>
          </w:tcPr>
          <w:p w:rsidR="00FD3362" w:rsidRPr="00EB6A28" w:rsidRDefault="00FD3362" w:rsidP="00951D65">
            <w:pPr>
              <w:pStyle w:val="Tableheading0"/>
            </w:pPr>
            <w:r w:rsidRPr="00EB6A28">
              <w:t>During the assessment I have:</w:t>
            </w:r>
          </w:p>
        </w:tc>
      </w:tr>
      <w:tr w:rsidR="00FD3362" w:rsidRPr="00EB6A28" w:rsidTr="00A57AFD">
        <w:trPr>
          <w:trHeight w:val="478"/>
        </w:trPr>
        <w:tc>
          <w:tcPr>
            <w:tcW w:w="6771" w:type="dxa"/>
            <w:vAlign w:val="center"/>
          </w:tcPr>
          <w:p w:rsidR="00FD3362" w:rsidRPr="00EB6A28" w:rsidRDefault="00FD3362" w:rsidP="00951D65">
            <w:pPr>
              <w:pStyle w:val="TableText"/>
            </w:pPr>
            <w:r w:rsidRPr="00EB6A28">
              <w:t>Introduced myself and confirmed identities of candidates.</w:t>
            </w:r>
          </w:p>
        </w:tc>
        <w:tc>
          <w:tcPr>
            <w:tcW w:w="1191" w:type="dxa"/>
            <w:vAlign w:val="center"/>
          </w:tcPr>
          <w:p w:rsidR="00FD3362" w:rsidRPr="00EB6A28" w:rsidRDefault="00FD3362" w:rsidP="00951D65">
            <w:pPr>
              <w:pStyle w:val="TableText"/>
            </w:pPr>
          </w:p>
        </w:tc>
        <w:tc>
          <w:tcPr>
            <w:tcW w:w="1191" w:type="dxa"/>
          </w:tcPr>
          <w:p w:rsidR="00FD3362" w:rsidRPr="00EB6A28" w:rsidRDefault="00FD3362" w:rsidP="00951D65">
            <w:pPr>
              <w:pStyle w:val="TableText"/>
            </w:pPr>
          </w:p>
        </w:tc>
      </w:tr>
      <w:tr w:rsidR="00FD3362" w:rsidRPr="00EB6A28" w:rsidTr="00A57AFD">
        <w:trPr>
          <w:trHeight w:val="478"/>
        </w:trPr>
        <w:tc>
          <w:tcPr>
            <w:tcW w:w="6771" w:type="dxa"/>
            <w:vAlign w:val="center"/>
          </w:tcPr>
          <w:p w:rsidR="00FD3362" w:rsidRPr="00EB6A28" w:rsidRDefault="00FD3362" w:rsidP="00951D65">
            <w:pPr>
              <w:pStyle w:val="TableText"/>
            </w:pPr>
            <w:r w:rsidRPr="00EB6A28">
              <w:t>Put candidates at ease by being friendly and helpful.</w:t>
            </w:r>
          </w:p>
        </w:tc>
        <w:tc>
          <w:tcPr>
            <w:tcW w:w="1191" w:type="dxa"/>
            <w:vAlign w:val="center"/>
          </w:tcPr>
          <w:p w:rsidR="00FD3362" w:rsidRPr="00EB6A28" w:rsidRDefault="00FD3362" w:rsidP="00951D65">
            <w:pPr>
              <w:pStyle w:val="TableText"/>
            </w:pPr>
          </w:p>
        </w:tc>
        <w:tc>
          <w:tcPr>
            <w:tcW w:w="1191" w:type="dxa"/>
          </w:tcPr>
          <w:p w:rsidR="00FD3362" w:rsidRPr="00EB6A28" w:rsidRDefault="00FD3362" w:rsidP="00951D65">
            <w:pPr>
              <w:pStyle w:val="TableText"/>
            </w:pPr>
          </w:p>
        </w:tc>
      </w:tr>
      <w:tr w:rsidR="00FD3362" w:rsidRPr="00EB6A28" w:rsidTr="00A57AFD">
        <w:trPr>
          <w:trHeight w:val="478"/>
        </w:trPr>
        <w:tc>
          <w:tcPr>
            <w:tcW w:w="6771" w:type="dxa"/>
            <w:vAlign w:val="center"/>
          </w:tcPr>
          <w:p w:rsidR="00FD3362" w:rsidRPr="00EB6A28" w:rsidRDefault="00FD3362" w:rsidP="00951D65">
            <w:pPr>
              <w:pStyle w:val="TableText"/>
            </w:pPr>
            <w:r w:rsidRPr="00EB6A28">
              <w:t>Explained to candidates the purpose, context and benefits of the assessment.</w:t>
            </w:r>
          </w:p>
        </w:tc>
        <w:tc>
          <w:tcPr>
            <w:tcW w:w="1191" w:type="dxa"/>
            <w:vAlign w:val="center"/>
          </w:tcPr>
          <w:p w:rsidR="00FD3362" w:rsidRPr="00EB6A28" w:rsidRDefault="00FD3362" w:rsidP="00951D65">
            <w:pPr>
              <w:pStyle w:val="TableText"/>
            </w:pPr>
          </w:p>
        </w:tc>
        <w:tc>
          <w:tcPr>
            <w:tcW w:w="1191" w:type="dxa"/>
          </w:tcPr>
          <w:p w:rsidR="00FD3362" w:rsidRPr="00EB6A28" w:rsidRDefault="00FD3362" w:rsidP="00951D65">
            <w:pPr>
              <w:pStyle w:val="TableText"/>
            </w:pPr>
          </w:p>
        </w:tc>
      </w:tr>
      <w:tr w:rsidR="00FD3362" w:rsidRPr="00EB6A28" w:rsidTr="00A57AFD">
        <w:trPr>
          <w:trHeight w:val="478"/>
        </w:trPr>
        <w:tc>
          <w:tcPr>
            <w:tcW w:w="6771" w:type="dxa"/>
            <w:vAlign w:val="center"/>
          </w:tcPr>
          <w:p w:rsidR="00FD3362" w:rsidRPr="00EB6A28" w:rsidRDefault="00FD3362" w:rsidP="00951D65">
            <w:pPr>
              <w:pStyle w:val="TableText"/>
            </w:pPr>
            <w:r w:rsidRPr="00EB6A28">
              <w:t>Ensured candidates understood the assessment process and all attendant procedures.</w:t>
            </w:r>
          </w:p>
        </w:tc>
        <w:tc>
          <w:tcPr>
            <w:tcW w:w="1191" w:type="dxa"/>
            <w:vAlign w:val="center"/>
          </w:tcPr>
          <w:p w:rsidR="00FD3362" w:rsidRPr="00EB6A28" w:rsidRDefault="00FD3362" w:rsidP="00951D65">
            <w:pPr>
              <w:pStyle w:val="TableText"/>
            </w:pPr>
          </w:p>
        </w:tc>
        <w:tc>
          <w:tcPr>
            <w:tcW w:w="1191" w:type="dxa"/>
          </w:tcPr>
          <w:p w:rsidR="00FD3362" w:rsidRPr="00EB6A28" w:rsidRDefault="00FD3362" w:rsidP="00951D65">
            <w:pPr>
              <w:pStyle w:val="TableText"/>
            </w:pPr>
          </w:p>
        </w:tc>
      </w:tr>
      <w:tr w:rsidR="00FD3362" w:rsidRPr="00EB6A28" w:rsidTr="00A57AFD">
        <w:trPr>
          <w:trHeight w:val="478"/>
        </w:trPr>
        <w:tc>
          <w:tcPr>
            <w:tcW w:w="6771" w:type="dxa"/>
            <w:vAlign w:val="center"/>
          </w:tcPr>
          <w:p w:rsidR="00FD3362" w:rsidRPr="00EB6A28" w:rsidRDefault="00FD3362" w:rsidP="00951D65">
            <w:pPr>
              <w:pStyle w:val="TableText"/>
            </w:pPr>
            <w:r w:rsidRPr="00EB6A28">
              <w:t>Provided candidates with an overview of performance criteria to be assessed.</w:t>
            </w:r>
          </w:p>
        </w:tc>
        <w:tc>
          <w:tcPr>
            <w:tcW w:w="1191" w:type="dxa"/>
            <w:vAlign w:val="center"/>
          </w:tcPr>
          <w:p w:rsidR="00FD3362" w:rsidRPr="00EB6A28" w:rsidRDefault="00FD3362" w:rsidP="00951D65">
            <w:pPr>
              <w:pStyle w:val="TableText"/>
            </w:pPr>
          </w:p>
        </w:tc>
        <w:tc>
          <w:tcPr>
            <w:tcW w:w="1191" w:type="dxa"/>
          </w:tcPr>
          <w:p w:rsidR="00FD3362" w:rsidRPr="00EB6A28" w:rsidRDefault="00FD3362" w:rsidP="00951D65">
            <w:pPr>
              <w:pStyle w:val="TableText"/>
            </w:pPr>
          </w:p>
        </w:tc>
      </w:tr>
      <w:tr w:rsidR="00FD3362" w:rsidRPr="00EB6A28" w:rsidTr="00A57AFD">
        <w:trPr>
          <w:trHeight w:val="478"/>
        </w:trPr>
        <w:tc>
          <w:tcPr>
            <w:tcW w:w="6771" w:type="dxa"/>
            <w:vAlign w:val="center"/>
          </w:tcPr>
          <w:p w:rsidR="00FD3362" w:rsidRPr="00EB6A28" w:rsidRDefault="00FD3362" w:rsidP="00951D65">
            <w:pPr>
              <w:pStyle w:val="TableText"/>
            </w:pPr>
            <w:r w:rsidRPr="00EB6A28">
              <w:t>Explained the results reporting procedure.</w:t>
            </w:r>
          </w:p>
        </w:tc>
        <w:tc>
          <w:tcPr>
            <w:tcW w:w="1191" w:type="dxa"/>
            <w:vAlign w:val="center"/>
          </w:tcPr>
          <w:p w:rsidR="00FD3362" w:rsidRPr="00EB6A28" w:rsidRDefault="00FD3362" w:rsidP="00951D65">
            <w:pPr>
              <w:pStyle w:val="TableText"/>
            </w:pPr>
          </w:p>
        </w:tc>
        <w:tc>
          <w:tcPr>
            <w:tcW w:w="1191" w:type="dxa"/>
          </w:tcPr>
          <w:p w:rsidR="00FD3362" w:rsidRPr="00EB6A28" w:rsidRDefault="00FD3362" w:rsidP="00951D65">
            <w:pPr>
              <w:pStyle w:val="TableText"/>
            </w:pPr>
          </w:p>
        </w:tc>
      </w:tr>
      <w:tr w:rsidR="00FD3362" w:rsidRPr="00EB6A28" w:rsidTr="00A57AFD">
        <w:trPr>
          <w:trHeight w:val="478"/>
        </w:trPr>
        <w:tc>
          <w:tcPr>
            <w:tcW w:w="6771" w:type="dxa"/>
            <w:vAlign w:val="center"/>
          </w:tcPr>
          <w:p w:rsidR="00FD3362" w:rsidRPr="00EB6A28" w:rsidRDefault="00FD3362" w:rsidP="00951D65">
            <w:pPr>
              <w:pStyle w:val="TableText"/>
            </w:pPr>
            <w:r w:rsidRPr="00EB6A28">
              <w:t>Encouraged candidates to seek clarifications if in doubt.</w:t>
            </w:r>
          </w:p>
        </w:tc>
        <w:tc>
          <w:tcPr>
            <w:tcW w:w="1191" w:type="dxa"/>
            <w:vAlign w:val="center"/>
          </w:tcPr>
          <w:p w:rsidR="00FD3362" w:rsidRPr="00EB6A28" w:rsidRDefault="00FD3362" w:rsidP="00951D65">
            <w:pPr>
              <w:pStyle w:val="TableText"/>
            </w:pPr>
          </w:p>
        </w:tc>
        <w:tc>
          <w:tcPr>
            <w:tcW w:w="1191" w:type="dxa"/>
          </w:tcPr>
          <w:p w:rsidR="00FD3362" w:rsidRPr="00EB6A28" w:rsidRDefault="00FD3362" w:rsidP="00951D65">
            <w:pPr>
              <w:pStyle w:val="TableText"/>
            </w:pPr>
          </w:p>
        </w:tc>
      </w:tr>
      <w:tr w:rsidR="00FD3362" w:rsidRPr="00EB6A28" w:rsidTr="00A57AFD">
        <w:trPr>
          <w:trHeight w:val="478"/>
        </w:trPr>
        <w:tc>
          <w:tcPr>
            <w:tcW w:w="6771" w:type="dxa"/>
            <w:vAlign w:val="center"/>
          </w:tcPr>
          <w:p w:rsidR="00FD3362" w:rsidRPr="00EB6A28" w:rsidRDefault="00FD3362" w:rsidP="00951D65">
            <w:pPr>
              <w:pStyle w:val="TableText"/>
            </w:pPr>
            <w:r w:rsidRPr="00EB6A28">
              <w:t>Asked candidates for feedback on the assessment.</w:t>
            </w:r>
          </w:p>
        </w:tc>
        <w:tc>
          <w:tcPr>
            <w:tcW w:w="1191" w:type="dxa"/>
            <w:vAlign w:val="center"/>
          </w:tcPr>
          <w:p w:rsidR="00FD3362" w:rsidRPr="00EB6A28" w:rsidRDefault="00FD3362" w:rsidP="00951D65">
            <w:pPr>
              <w:pStyle w:val="TableText"/>
            </w:pPr>
          </w:p>
        </w:tc>
        <w:tc>
          <w:tcPr>
            <w:tcW w:w="1191" w:type="dxa"/>
          </w:tcPr>
          <w:p w:rsidR="00FD3362" w:rsidRPr="00EB6A28" w:rsidRDefault="00FD3362" w:rsidP="00951D65">
            <w:pPr>
              <w:pStyle w:val="TableText"/>
            </w:pPr>
          </w:p>
        </w:tc>
      </w:tr>
      <w:tr w:rsidR="00FD3362" w:rsidRPr="00EB6A28" w:rsidTr="00A57AFD">
        <w:trPr>
          <w:trHeight w:val="478"/>
        </w:trPr>
        <w:tc>
          <w:tcPr>
            <w:tcW w:w="6771" w:type="dxa"/>
            <w:vAlign w:val="center"/>
          </w:tcPr>
          <w:p w:rsidR="00FD3362" w:rsidRPr="00EB6A28" w:rsidRDefault="00FD3362" w:rsidP="00951D65">
            <w:pPr>
              <w:pStyle w:val="TableText"/>
            </w:pPr>
            <w:r w:rsidRPr="00EB6A28">
              <w:t>Explained legal, safety and ethical issues, if applicable.</w:t>
            </w:r>
          </w:p>
        </w:tc>
        <w:tc>
          <w:tcPr>
            <w:tcW w:w="1191" w:type="dxa"/>
            <w:vAlign w:val="center"/>
          </w:tcPr>
          <w:p w:rsidR="00FD3362" w:rsidRPr="00EB6A28" w:rsidRDefault="00FD3362" w:rsidP="00951D65">
            <w:pPr>
              <w:pStyle w:val="TableText"/>
            </w:pPr>
          </w:p>
        </w:tc>
        <w:tc>
          <w:tcPr>
            <w:tcW w:w="1191" w:type="dxa"/>
          </w:tcPr>
          <w:p w:rsidR="00FD3362" w:rsidRPr="00EB6A28" w:rsidRDefault="00FD3362" w:rsidP="00951D65">
            <w:pPr>
              <w:pStyle w:val="TableText"/>
            </w:pPr>
          </w:p>
        </w:tc>
      </w:tr>
      <w:tr w:rsidR="00FD3362" w:rsidRPr="00EB6A28" w:rsidTr="00951D65">
        <w:trPr>
          <w:trHeight w:val="478"/>
        </w:trPr>
        <w:tc>
          <w:tcPr>
            <w:tcW w:w="1191" w:type="dxa"/>
            <w:gridSpan w:val="3"/>
            <w:shd w:val="clear" w:color="auto" w:fill="45545F"/>
            <w:vAlign w:val="center"/>
          </w:tcPr>
          <w:p w:rsidR="00FD3362" w:rsidRPr="00EB6A28" w:rsidRDefault="00FD3362" w:rsidP="00951D65">
            <w:pPr>
              <w:pStyle w:val="Tableheading0"/>
              <w:keepNext/>
            </w:pPr>
            <w:r w:rsidRPr="00EB6A28">
              <w:t>After the assessment I have:</w:t>
            </w:r>
          </w:p>
        </w:tc>
      </w:tr>
      <w:tr w:rsidR="00FD3362" w:rsidRPr="00EB6A28" w:rsidTr="00A57AFD">
        <w:trPr>
          <w:trHeight w:val="478"/>
        </w:trPr>
        <w:tc>
          <w:tcPr>
            <w:tcW w:w="6771" w:type="dxa"/>
            <w:vAlign w:val="center"/>
          </w:tcPr>
          <w:p w:rsidR="00FD3362" w:rsidRPr="00EB6A28" w:rsidRDefault="00FD3362" w:rsidP="00951D65">
            <w:pPr>
              <w:pStyle w:val="TableText"/>
              <w:keepNext/>
            </w:pPr>
            <w:r w:rsidRPr="00EB6A28">
              <w:t>Ensured candidate is given constructive feedback.</w:t>
            </w:r>
          </w:p>
        </w:tc>
        <w:tc>
          <w:tcPr>
            <w:tcW w:w="1191" w:type="dxa"/>
            <w:vAlign w:val="center"/>
          </w:tcPr>
          <w:p w:rsidR="00FD3362" w:rsidRPr="00EB6A28" w:rsidRDefault="00FD3362" w:rsidP="00951D65">
            <w:pPr>
              <w:pStyle w:val="TableText"/>
              <w:keepNext/>
            </w:pPr>
          </w:p>
        </w:tc>
        <w:tc>
          <w:tcPr>
            <w:tcW w:w="1191" w:type="dxa"/>
          </w:tcPr>
          <w:p w:rsidR="00FD3362" w:rsidRPr="00EB6A28" w:rsidRDefault="00FD3362" w:rsidP="00951D65">
            <w:pPr>
              <w:pStyle w:val="TableText"/>
              <w:keepNext/>
            </w:pPr>
          </w:p>
        </w:tc>
      </w:tr>
      <w:tr w:rsidR="00FD3362" w:rsidRPr="00EB6A28" w:rsidTr="00A57AFD">
        <w:trPr>
          <w:trHeight w:val="478"/>
        </w:trPr>
        <w:tc>
          <w:tcPr>
            <w:tcW w:w="6771" w:type="dxa"/>
            <w:vAlign w:val="center"/>
          </w:tcPr>
          <w:p w:rsidR="00FD3362" w:rsidRPr="00EB6A28" w:rsidRDefault="00FD3362" w:rsidP="00951D65">
            <w:pPr>
              <w:pStyle w:val="TableText"/>
              <w:keepNext/>
            </w:pPr>
            <w:r w:rsidRPr="00EB6A28">
              <w:t xml:space="preserve">Completed and signed the assessment record. </w:t>
            </w:r>
          </w:p>
        </w:tc>
        <w:tc>
          <w:tcPr>
            <w:tcW w:w="1191" w:type="dxa"/>
            <w:vAlign w:val="center"/>
          </w:tcPr>
          <w:p w:rsidR="00FD3362" w:rsidRPr="00EB6A28" w:rsidRDefault="00FD3362" w:rsidP="00951D65">
            <w:pPr>
              <w:pStyle w:val="TableText"/>
              <w:keepNext/>
            </w:pPr>
          </w:p>
        </w:tc>
        <w:tc>
          <w:tcPr>
            <w:tcW w:w="1191" w:type="dxa"/>
          </w:tcPr>
          <w:p w:rsidR="00FD3362" w:rsidRPr="00EB6A28" w:rsidRDefault="00FD3362" w:rsidP="00951D65">
            <w:pPr>
              <w:pStyle w:val="TableText"/>
              <w:keepNext/>
            </w:pPr>
          </w:p>
        </w:tc>
      </w:tr>
      <w:tr w:rsidR="00FD3362" w:rsidRPr="00EB6A28" w:rsidTr="00A57AFD">
        <w:trPr>
          <w:trHeight w:val="478"/>
        </w:trPr>
        <w:tc>
          <w:tcPr>
            <w:tcW w:w="6771" w:type="dxa"/>
            <w:vAlign w:val="center"/>
          </w:tcPr>
          <w:p w:rsidR="00FD3362" w:rsidRPr="00EB6A28" w:rsidRDefault="00FD3362" w:rsidP="00951D65">
            <w:pPr>
              <w:pStyle w:val="TableText"/>
            </w:pPr>
            <w:r w:rsidRPr="00EB6A28">
              <w:t>Thanked candidate for participating in the assessment.</w:t>
            </w:r>
          </w:p>
        </w:tc>
        <w:tc>
          <w:tcPr>
            <w:tcW w:w="1191" w:type="dxa"/>
            <w:vAlign w:val="center"/>
          </w:tcPr>
          <w:p w:rsidR="00FD3362" w:rsidRPr="00EB6A28" w:rsidRDefault="00FD3362" w:rsidP="00951D65">
            <w:pPr>
              <w:pStyle w:val="TableText"/>
            </w:pPr>
          </w:p>
        </w:tc>
        <w:tc>
          <w:tcPr>
            <w:tcW w:w="1191" w:type="dxa"/>
          </w:tcPr>
          <w:p w:rsidR="00FD3362" w:rsidRPr="00EB6A28" w:rsidRDefault="00FD3362" w:rsidP="00951D65">
            <w:pPr>
              <w:pStyle w:val="TableText"/>
            </w:pPr>
          </w:p>
        </w:tc>
      </w:tr>
    </w:tbl>
    <w:p w:rsidR="00853337" w:rsidRPr="00EB6A28" w:rsidRDefault="00853337">
      <w:pPr>
        <w:rPr>
          <w:rFonts w:ascii="Helvetica" w:eastAsiaTheme="majorEastAsia" w:hAnsi="Helvetica" w:cstheme="majorBidi"/>
          <w:b/>
          <w:bCs/>
          <w:i/>
          <w:iCs/>
          <w:sz w:val="24"/>
        </w:rPr>
      </w:pPr>
      <w:r w:rsidRPr="00EB6A28">
        <w:br w:type="page"/>
      </w:r>
    </w:p>
    <w:p w:rsidR="00FD3362" w:rsidRPr="00EB6A28" w:rsidRDefault="00282AA6" w:rsidP="00FD3362">
      <w:pPr>
        <w:pStyle w:val="Heading4"/>
      </w:pPr>
      <w:r w:rsidRPr="00EB6A28">
        <w:lastRenderedPageBreak/>
        <w:t>Instructions for Recording C</w:t>
      </w:r>
      <w:r w:rsidR="00FD3362" w:rsidRPr="00EB6A28">
        <w:t>ompetency</w:t>
      </w:r>
    </w:p>
    <w:p w:rsidR="00FD3362" w:rsidRPr="00EB6A28" w:rsidRDefault="00FD3362" w:rsidP="00FD3362">
      <w:pPr>
        <w:pStyle w:val="BodyCopyBold0"/>
        <w:rPr>
          <w:noProof w:val="0"/>
        </w:rPr>
      </w:pPr>
      <w:r w:rsidRPr="00EB6A28">
        <w:rPr>
          <w:noProof w:val="0"/>
        </w:rPr>
        <w:t xml:space="preserve">Specifications for </w:t>
      </w:r>
      <w:r w:rsidR="00282AA6" w:rsidRPr="00EB6A28">
        <w:rPr>
          <w:noProof w:val="0"/>
        </w:rPr>
        <w:t>R</w:t>
      </w:r>
      <w:r w:rsidRPr="00EB6A28">
        <w:rPr>
          <w:noProof w:val="0"/>
        </w:rPr>
        <w:t xml:space="preserve">ecording </w:t>
      </w:r>
      <w:r w:rsidR="00282AA6" w:rsidRPr="00EB6A28">
        <w:rPr>
          <w:noProof w:val="0"/>
        </w:rPr>
        <w:t>C</w:t>
      </w:r>
      <w:r w:rsidRPr="00EB6A28">
        <w:rPr>
          <w:noProof w:val="0"/>
        </w:rPr>
        <w:t>ompetency</w:t>
      </w:r>
    </w:p>
    <w:p w:rsidR="00FD3362" w:rsidRPr="00EB6A28" w:rsidRDefault="00FD3362" w:rsidP="00FD3362">
      <w:pPr>
        <w:pStyle w:val="BodyCopy"/>
        <w:rPr>
          <w:noProof w:val="0"/>
        </w:rPr>
      </w:pPr>
      <w:r w:rsidRPr="00EB6A28">
        <w:rPr>
          <w:noProof w:val="0"/>
        </w:rPr>
        <w:t>The following specifications apply to the preparation of Evidence Gathering Plans:</w:t>
      </w:r>
    </w:p>
    <w:p w:rsidR="00FD3362" w:rsidRPr="00EB6A28" w:rsidRDefault="00FD3362" w:rsidP="00FD3362">
      <w:pPr>
        <w:pStyle w:val="Bullet1"/>
        <w:numPr>
          <w:ilvl w:val="0"/>
          <w:numId w:val="5"/>
        </w:numPr>
        <w:autoSpaceDE w:val="0"/>
        <w:autoSpaceDN w:val="0"/>
        <w:adjustRightInd w:val="0"/>
        <w:spacing w:before="120"/>
        <w:ind w:left="357" w:hanging="357"/>
      </w:pPr>
      <w:bookmarkStart w:id="8" w:name="_Toc285991747"/>
      <w:r w:rsidRPr="00EB6A28">
        <w:t>A Competency Recording Sheet must be prepared for each candidate to ensure and demonstrate all Performance Criteria and Competency Elements are appropriately assessed. This Sheet indicates how the Assessor will gather evidence during their assessment of each candidate</w:t>
      </w:r>
      <w:bookmarkEnd w:id="8"/>
    </w:p>
    <w:p w:rsidR="00FD3362" w:rsidRPr="00EB6A28" w:rsidRDefault="00FD3362" w:rsidP="00FD3362">
      <w:pPr>
        <w:pStyle w:val="Bullet1"/>
        <w:numPr>
          <w:ilvl w:val="0"/>
          <w:numId w:val="5"/>
        </w:numPr>
        <w:autoSpaceDE w:val="0"/>
        <w:autoSpaceDN w:val="0"/>
        <w:adjustRightInd w:val="0"/>
        <w:spacing w:before="120"/>
        <w:ind w:left="357" w:hanging="357"/>
      </w:pPr>
      <w:r w:rsidRPr="00EB6A28">
        <w:t>This Competency Recording Sheet is located at the end of the Assessment Plan</w:t>
      </w:r>
    </w:p>
    <w:p w:rsidR="00FD3362" w:rsidRPr="00EB6A28" w:rsidRDefault="00FD3362" w:rsidP="00FD3362">
      <w:pPr>
        <w:pStyle w:val="Bullet1"/>
        <w:numPr>
          <w:ilvl w:val="0"/>
          <w:numId w:val="5"/>
        </w:numPr>
        <w:autoSpaceDE w:val="0"/>
        <w:autoSpaceDN w:val="0"/>
        <w:adjustRightInd w:val="0"/>
        <w:spacing w:before="120"/>
        <w:ind w:left="357" w:hanging="357"/>
      </w:pPr>
      <w:r w:rsidRPr="00EB6A28">
        <w:t>It is the overriding document to record competency</w:t>
      </w:r>
    </w:p>
    <w:p w:rsidR="00FD3362" w:rsidRPr="00EB6A28" w:rsidRDefault="009964A4" w:rsidP="00FD3362">
      <w:pPr>
        <w:pStyle w:val="Bullet1"/>
        <w:numPr>
          <w:ilvl w:val="0"/>
          <w:numId w:val="5"/>
        </w:numPr>
        <w:autoSpaceDE w:val="0"/>
        <w:autoSpaceDN w:val="0"/>
        <w:adjustRightInd w:val="0"/>
        <w:spacing w:before="120"/>
        <w:ind w:left="357" w:hanging="357"/>
      </w:pPr>
      <w:bookmarkStart w:id="9" w:name="_Toc285991749"/>
      <w:r w:rsidRPr="00EB6A28">
        <w:t xml:space="preserve">The </w:t>
      </w:r>
      <w:r w:rsidR="00FD3362" w:rsidRPr="00EB6A28">
        <w:t>Assessor may vary the Competency Recording Sheet to accommodate practical and individual candidate and/or workplace needs</w:t>
      </w:r>
      <w:bookmarkEnd w:id="9"/>
    </w:p>
    <w:p w:rsidR="00FD3362" w:rsidRPr="00EB6A28" w:rsidRDefault="00FD3362" w:rsidP="00FD3362">
      <w:pPr>
        <w:pStyle w:val="Bullet1"/>
        <w:numPr>
          <w:ilvl w:val="0"/>
          <w:numId w:val="5"/>
        </w:numPr>
        <w:autoSpaceDE w:val="0"/>
        <w:autoSpaceDN w:val="0"/>
        <w:adjustRightInd w:val="0"/>
        <w:spacing w:before="120"/>
        <w:ind w:left="357" w:hanging="357"/>
      </w:pPr>
      <w:bookmarkStart w:id="10" w:name="_Toc285991750"/>
      <w:r w:rsidRPr="00EB6A28">
        <w:t>Assessor must place a tick (</w:t>
      </w:r>
      <w:r w:rsidRPr="00EB6A28">
        <w:sym w:font="Wingdings" w:char="F0FC"/>
      </w:r>
      <w:r w:rsidRPr="00EB6A28">
        <w:t>) in the ‘Assessment Method’ columns to identify the methods of assessment to be used for each candidate</w:t>
      </w:r>
      <w:bookmarkEnd w:id="10"/>
    </w:p>
    <w:p w:rsidR="00FD3362" w:rsidRPr="00EB6A28" w:rsidRDefault="00FD3362" w:rsidP="00FD3362">
      <w:pPr>
        <w:pStyle w:val="Bullet1"/>
        <w:numPr>
          <w:ilvl w:val="0"/>
          <w:numId w:val="5"/>
        </w:numPr>
        <w:autoSpaceDE w:val="0"/>
        <w:autoSpaceDN w:val="0"/>
        <w:adjustRightInd w:val="0"/>
        <w:spacing w:before="120"/>
        <w:ind w:left="357" w:hanging="357"/>
      </w:pPr>
      <w:bookmarkStart w:id="11" w:name="_Toc285991751"/>
      <w:r w:rsidRPr="00EB6A28">
        <w:t>Multiple Competency Elements/Performance Criteria may be assessed at the one time, where appropriate</w:t>
      </w:r>
      <w:bookmarkEnd w:id="11"/>
    </w:p>
    <w:p w:rsidR="00FD3362" w:rsidRPr="00EB6A28" w:rsidRDefault="00FD3362" w:rsidP="00FD3362">
      <w:pPr>
        <w:pStyle w:val="Bullet1"/>
        <w:numPr>
          <w:ilvl w:val="0"/>
          <w:numId w:val="5"/>
        </w:numPr>
        <w:autoSpaceDE w:val="0"/>
        <w:autoSpaceDN w:val="0"/>
        <w:adjustRightInd w:val="0"/>
        <w:spacing w:before="120"/>
        <w:ind w:left="357" w:hanging="357"/>
      </w:pPr>
      <w:r w:rsidRPr="00EB6A28">
        <w:t>The assessor and participant should sign and date the Competency Recording Sheet, when all forms of evidence and assessment have been completed</w:t>
      </w:r>
    </w:p>
    <w:p w:rsidR="00FD3362" w:rsidRPr="00EB6A28" w:rsidRDefault="00FD3362" w:rsidP="00FD3362">
      <w:pPr>
        <w:pStyle w:val="Bullet1"/>
        <w:numPr>
          <w:ilvl w:val="0"/>
          <w:numId w:val="5"/>
        </w:numPr>
        <w:autoSpaceDE w:val="0"/>
        <w:autoSpaceDN w:val="0"/>
        <w:adjustRightInd w:val="0"/>
        <w:spacing w:before="120"/>
        <w:ind w:left="357" w:hanging="357"/>
      </w:pPr>
      <w:r w:rsidRPr="00EB6A28">
        <w:t>The assessor may provide and feedback or clarify questions which the participant may have in regards to the assessment grade or findings</w:t>
      </w:r>
    </w:p>
    <w:p w:rsidR="00FD3362" w:rsidRPr="00EB6A28" w:rsidRDefault="00FD3362" w:rsidP="00FD3362">
      <w:pPr>
        <w:pStyle w:val="Bullet1"/>
        <w:numPr>
          <w:ilvl w:val="0"/>
          <w:numId w:val="5"/>
        </w:numPr>
        <w:autoSpaceDE w:val="0"/>
        <w:autoSpaceDN w:val="0"/>
        <w:adjustRightInd w:val="0"/>
        <w:spacing w:before="120"/>
        <w:ind w:left="357" w:hanging="357"/>
      </w:pPr>
      <w:bookmarkStart w:id="12" w:name="_Toc285991752"/>
      <w:r w:rsidRPr="00EB6A28">
        <w:t>All documents used to capture evidence must be retained, and attached to the Competency Recording Sheet for each candidate for each Competency Unit.</w:t>
      </w:r>
      <w:bookmarkEnd w:id="12"/>
    </w:p>
    <w:p w:rsidR="00FD3362" w:rsidRPr="00EB6A28" w:rsidRDefault="00FD3362" w:rsidP="00FD3362">
      <w:pPr>
        <w:pStyle w:val="Heading4"/>
      </w:pPr>
      <w:r w:rsidRPr="00EB6A28">
        <w:t xml:space="preserve">Instructions for </w:t>
      </w:r>
      <w:r w:rsidR="00282AA6" w:rsidRPr="00EB6A28">
        <w:t>D</w:t>
      </w:r>
      <w:r w:rsidRPr="00EB6A28">
        <w:t xml:space="preserve">ifferent </w:t>
      </w:r>
      <w:r w:rsidR="00282AA6" w:rsidRPr="00EB6A28">
        <w:t>A</w:t>
      </w:r>
      <w:r w:rsidRPr="00EB6A28">
        <w:t xml:space="preserve">ssessment </w:t>
      </w:r>
      <w:r w:rsidR="00282AA6" w:rsidRPr="00EB6A28">
        <w:t>M</w:t>
      </w:r>
      <w:r w:rsidRPr="00EB6A28">
        <w:t>ethods</w:t>
      </w:r>
    </w:p>
    <w:p w:rsidR="00FD3362" w:rsidRPr="00EB6A28" w:rsidRDefault="00FD3362" w:rsidP="00FD3362">
      <w:pPr>
        <w:pStyle w:val="BodyCopyBold0"/>
        <w:rPr>
          <w:noProof w:val="0"/>
        </w:rPr>
      </w:pPr>
      <w:r w:rsidRPr="00EB6A28">
        <w:rPr>
          <w:rStyle w:val="BodyCopyChar1"/>
          <w:noProof w:val="0"/>
        </w:rPr>
        <w:t>Specifications</w:t>
      </w:r>
      <w:r w:rsidRPr="00EB6A28">
        <w:rPr>
          <w:noProof w:val="0"/>
        </w:rPr>
        <w:t xml:space="preserve"> for </w:t>
      </w:r>
      <w:r w:rsidR="00282AA6" w:rsidRPr="00EB6A28">
        <w:rPr>
          <w:noProof w:val="0"/>
        </w:rPr>
        <w:t>W</w:t>
      </w:r>
      <w:r w:rsidRPr="00EB6A28">
        <w:rPr>
          <w:noProof w:val="0"/>
        </w:rPr>
        <w:t xml:space="preserve">ork </w:t>
      </w:r>
      <w:r w:rsidR="00282AA6" w:rsidRPr="00EB6A28">
        <w:rPr>
          <w:noProof w:val="0"/>
        </w:rPr>
        <w:t>P</w:t>
      </w:r>
      <w:r w:rsidRPr="00EB6A28">
        <w:rPr>
          <w:noProof w:val="0"/>
        </w:rPr>
        <w:t xml:space="preserve">roject </w:t>
      </w:r>
      <w:r w:rsidR="00282AA6" w:rsidRPr="00EB6A28">
        <w:rPr>
          <w:noProof w:val="0"/>
        </w:rPr>
        <w:t>A</w:t>
      </w:r>
      <w:r w:rsidRPr="00EB6A28">
        <w:rPr>
          <w:noProof w:val="0"/>
        </w:rPr>
        <w:t>ssessment</w:t>
      </w:r>
    </w:p>
    <w:p w:rsidR="00FD3362" w:rsidRPr="00EB6A28" w:rsidRDefault="00FD3362" w:rsidP="00FD3362">
      <w:pPr>
        <w:pStyle w:val="BodyCopy"/>
        <w:rPr>
          <w:noProof w:val="0"/>
        </w:rPr>
      </w:pPr>
      <w:r w:rsidRPr="00EB6A28">
        <w:rPr>
          <w:noProof w:val="0"/>
        </w:rPr>
        <w:t>These guidelines concern the use of work projects.</w:t>
      </w:r>
    </w:p>
    <w:p w:rsidR="00FD3362" w:rsidRPr="00EB6A28" w:rsidRDefault="00FD3362" w:rsidP="00FD3362">
      <w:pPr>
        <w:pStyle w:val="BodyCopy"/>
        <w:rPr>
          <w:noProof w:val="0"/>
        </w:rPr>
      </w:pPr>
      <w:r w:rsidRPr="00EB6A28">
        <w:rPr>
          <w:noProof w:val="0"/>
        </w:rPr>
        <w:t>The work projects identified in the Training Manuals involve a range of tasks, to be performed at the discretion of the Assessor.</w:t>
      </w:r>
    </w:p>
    <w:p w:rsidR="00FD3362" w:rsidRPr="00EB6A28" w:rsidRDefault="00FD3362" w:rsidP="00FD3362">
      <w:pPr>
        <w:pStyle w:val="BodyCopy"/>
        <w:rPr>
          <w:noProof w:val="0"/>
        </w:rPr>
      </w:pPr>
      <w:r w:rsidRPr="00EB6A28">
        <w:rPr>
          <w:noProof w:val="0"/>
        </w:rPr>
        <w:t>Work project tasks can be completed through any form of assessment as identified in the Trainer and Trainee Manuals and stated at the start of this section.</w:t>
      </w:r>
    </w:p>
    <w:p w:rsidR="00FD3362" w:rsidRPr="00EB6A28" w:rsidRDefault="00FD3362" w:rsidP="00FD3362">
      <w:pPr>
        <w:pStyle w:val="BodyCopy"/>
        <w:rPr>
          <w:noProof w:val="0"/>
        </w:rPr>
      </w:pPr>
      <w:r w:rsidRPr="00EB6A28">
        <w:rPr>
          <w:noProof w:val="0"/>
        </w:rPr>
        <w:t>Assessors should follow these guidelines:</w:t>
      </w:r>
    </w:p>
    <w:p w:rsidR="00A57AFD" w:rsidRPr="00EB6A28" w:rsidRDefault="00FD3362" w:rsidP="00A57AFD">
      <w:pPr>
        <w:pStyle w:val="Bullet1"/>
        <w:numPr>
          <w:ilvl w:val="0"/>
          <w:numId w:val="5"/>
        </w:numPr>
        <w:autoSpaceDE w:val="0"/>
        <w:autoSpaceDN w:val="0"/>
        <w:adjustRightInd w:val="0"/>
        <w:spacing w:before="120"/>
        <w:ind w:left="357" w:hanging="357"/>
      </w:pPr>
      <w:r w:rsidRPr="00EB6A28">
        <w:t>Review the Work Projects at the end of each ‘Element of Competency’ in the Trainee Manual to ensure you understand the content and what is expected</w:t>
      </w:r>
    </w:p>
    <w:p w:rsidR="00FD3362" w:rsidRPr="00EB6A28" w:rsidRDefault="00FD3362" w:rsidP="00FD3362">
      <w:pPr>
        <w:pStyle w:val="Bullet1"/>
        <w:numPr>
          <w:ilvl w:val="0"/>
          <w:numId w:val="5"/>
        </w:numPr>
        <w:autoSpaceDE w:val="0"/>
        <w:autoSpaceDN w:val="0"/>
        <w:adjustRightInd w:val="0"/>
        <w:spacing w:before="120"/>
        <w:ind w:left="357" w:hanging="357"/>
      </w:pPr>
      <w:r w:rsidRPr="00EB6A28">
        <w:t>Prepare sufficient resources for the completion of work activities including:</w:t>
      </w:r>
    </w:p>
    <w:p w:rsidR="00FD3362" w:rsidRPr="00EB6A28" w:rsidRDefault="00FD3362" w:rsidP="00FD3362">
      <w:pPr>
        <w:pStyle w:val="Bullet2"/>
        <w:ind w:left="717" w:hanging="360"/>
        <w:rPr>
          <w:lang w:val="en-AU"/>
        </w:rPr>
      </w:pPr>
      <w:r w:rsidRPr="00EB6A28">
        <w:rPr>
          <w:lang w:val="en-AU"/>
        </w:rPr>
        <w:t>Time – whether in scheduled delivery hours or suggested time participants to spend outside of class</w:t>
      </w:r>
      <w:r w:rsidR="009B33F6" w:rsidRPr="00EB6A28">
        <w:rPr>
          <w:lang w:val="en-AU"/>
        </w:rPr>
        <w:t xml:space="preserve"> hours</w:t>
      </w:r>
    </w:p>
    <w:p w:rsidR="00FD3362" w:rsidRPr="00EB6A28" w:rsidRDefault="00FD3362" w:rsidP="00FD3362">
      <w:pPr>
        <w:pStyle w:val="Bullet2"/>
        <w:ind w:left="717" w:hanging="360"/>
        <w:rPr>
          <w:lang w:val="en-AU"/>
        </w:rPr>
      </w:pPr>
      <w:r w:rsidRPr="00EB6A28">
        <w:rPr>
          <w:lang w:val="en-AU"/>
        </w:rPr>
        <w:t>Resources – this may involve technical equipment, computer, internet access, stationery and other supplementary materials and documents</w:t>
      </w:r>
    </w:p>
    <w:p w:rsidR="00FD3362" w:rsidRPr="00EB6A28" w:rsidRDefault="00FD3362" w:rsidP="00FD3362">
      <w:pPr>
        <w:pStyle w:val="Bullet1"/>
        <w:numPr>
          <w:ilvl w:val="0"/>
          <w:numId w:val="5"/>
        </w:numPr>
        <w:autoSpaceDE w:val="0"/>
        <w:autoSpaceDN w:val="0"/>
        <w:adjustRightInd w:val="0"/>
        <w:spacing w:before="120"/>
        <w:ind w:left="357" w:hanging="357"/>
      </w:pPr>
      <w:r w:rsidRPr="00EB6A28">
        <w:t>Prepare assessment location (if done in class) making it conducive to assessment</w:t>
      </w:r>
    </w:p>
    <w:p w:rsidR="00853337" w:rsidRPr="00EB6A28" w:rsidRDefault="00FD3362" w:rsidP="00853337">
      <w:pPr>
        <w:pStyle w:val="Bullet1"/>
        <w:numPr>
          <w:ilvl w:val="0"/>
          <w:numId w:val="5"/>
        </w:numPr>
        <w:autoSpaceDE w:val="0"/>
        <w:autoSpaceDN w:val="0"/>
        <w:adjustRightInd w:val="0"/>
        <w:spacing w:before="120"/>
        <w:ind w:left="357" w:hanging="357"/>
      </w:pPr>
      <w:r w:rsidRPr="00EB6A28">
        <w:t>Explain Work Projects assessment to candidate, at the start of each Element of Competency. This ensures that participants are aware of what is expected and can collate information as delivery takes place</w:t>
      </w:r>
      <w:r w:rsidR="00853337" w:rsidRPr="00EB6A28">
        <w:br w:type="page"/>
      </w:r>
    </w:p>
    <w:p w:rsidR="00FD3362" w:rsidRPr="00EB6A28" w:rsidRDefault="00FD3362" w:rsidP="00FD3362">
      <w:pPr>
        <w:pStyle w:val="Bullet1"/>
        <w:numPr>
          <w:ilvl w:val="0"/>
          <w:numId w:val="5"/>
        </w:numPr>
        <w:autoSpaceDE w:val="0"/>
        <w:autoSpaceDN w:val="0"/>
        <w:adjustRightInd w:val="0"/>
        <w:spacing w:before="120"/>
        <w:ind w:left="357" w:hanging="357"/>
      </w:pPr>
      <w:r w:rsidRPr="00EB6A28">
        <w:lastRenderedPageBreak/>
        <w:t>Assessors can use the following phrase as a guide (where an ‘X’ is identified, please input appropriate information):</w:t>
      </w:r>
    </w:p>
    <w:p w:rsidR="00FD3362" w:rsidRPr="00EB6A28" w:rsidRDefault="00FD3362" w:rsidP="00FD3362">
      <w:pPr>
        <w:pStyle w:val="BodyCopy"/>
        <w:ind w:left="357"/>
        <w:rPr>
          <w:noProof w:val="0"/>
        </w:rPr>
      </w:pPr>
      <w:r w:rsidRPr="00EB6A28">
        <w:rPr>
          <w:noProof w:val="0"/>
        </w:rPr>
        <w:t>“At the end of each Element of Competency there are Work Projects which must be completed. These projects require different tasks that must be completed.</w:t>
      </w:r>
    </w:p>
    <w:p w:rsidR="00FD3362" w:rsidRPr="00EB6A28" w:rsidRDefault="00FD3362" w:rsidP="00FD3362">
      <w:pPr>
        <w:pStyle w:val="BodyCopy"/>
        <w:ind w:left="357"/>
        <w:rPr>
          <w:noProof w:val="0"/>
        </w:rPr>
      </w:pPr>
      <w:r w:rsidRPr="00EB6A28">
        <w:rPr>
          <w:noProof w:val="0"/>
        </w:rPr>
        <w:t>These work projects are part of the formal assessment for the unit of competency titled X:</w:t>
      </w:r>
    </w:p>
    <w:p w:rsidR="00FD3362" w:rsidRPr="00EB6A28" w:rsidRDefault="00FD3362" w:rsidP="00FD3362">
      <w:pPr>
        <w:pStyle w:val="Bullet2"/>
        <w:ind w:left="717" w:hanging="360"/>
        <w:rPr>
          <w:lang w:val="en-AU"/>
        </w:rPr>
      </w:pPr>
      <w:r w:rsidRPr="00EB6A28">
        <w:rPr>
          <w:lang w:val="en-AU"/>
        </w:rPr>
        <w:t>You are required to complete these activities:</w:t>
      </w:r>
    </w:p>
    <w:p w:rsidR="00FD3362" w:rsidRPr="00EB6A28" w:rsidRDefault="00FD3362" w:rsidP="00FD3362">
      <w:pPr>
        <w:pStyle w:val="BodyCopy"/>
        <w:numPr>
          <w:ilvl w:val="0"/>
          <w:numId w:val="8"/>
        </w:numPr>
        <w:suppressAutoHyphens w:val="0"/>
        <w:spacing w:after="120"/>
        <w:ind w:left="1071" w:hanging="357"/>
        <w:rPr>
          <w:i/>
          <w:noProof w:val="0"/>
        </w:rPr>
      </w:pPr>
      <w:r w:rsidRPr="00EB6A28">
        <w:rPr>
          <w:i/>
          <w:noProof w:val="0"/>
        </w:rPr>
        <w:t>Using the ‘X’ method of assessment</w:t>
      </w:r>
    </w:p>
    <w:p w:rsidR="00FD3362" w:rsidRPr="00EB6A28" w:rsidRDefault="00FD3362" w:rsidP="00FD3362">
      <w:pPr>
        <w:pStyle w:val="BodyCopy"/>
        <w:numPr>
          <w:ilvl w:val="0"/>
          <w:numId w:val="8"/>
        </w:numPr>
        <w:suppressAutoHyphens w:val="0"/>
        <w:spacing w:after="120"/>
        <w:rPr>
          <w:i/>
          <w:noProof w:val="0"/>
        </w:rPr>
      </w:pPr>
      <w:r w:rsidRPr="00EB6A28">
        <w:rPr>
          <w:i/>
          <w:noProof w:val="0"/>
        </w:rPr>
        <w:t>At ‘X’ location</w:t>
      </w:r>
    </w:p>
    <w:p w:rsidR="00FD3362" w:rsidRPr="00EB6A28" w:rsidRDefault="00FD3362" w:rsidP="00FD3362">
      <w:pPr>
        <w:pStyle w:val="BodyCopy"/>
        <w:numPr>
          <w:ilvl w:val="0"/>
          <w:numId w:val="8"/>
        </w:numPr>
        <w:suppressAutoHyphens w:val="0"/>
        <w:spacing w:after="120"/>
        <w:rPr>
          <w:i/>
          <w:noProof w:val="0"/>
        </w:rPr>
      </w:pPr>
      <w:r w:rsidRPr="00EB6A28">
        <w:rPr>
          <w:i/>
          <w:noProof w:val="0"/>
        </w:rPr>
        <w:t>You will have ‘X time period’ for this assessment</w:t>
      </w:r>
    </w:p>
    <w:p w:rsidR="00FD3362" w:rsidRPr="00EB6A28" w:rsidRDefault="00FD3362" w:rsidP="00FD3362">
      <w:pPr>
        <w:pStyle w:val="Bullet2"/>
        <w:ind w:left="717" w:hanging="360"/>
        <w:rPr>
          <w:lang w:val="en-AU"/>
        </w:rPr>
      </w:pPr>
      <w:r w:rsidRPr="00EB6A28">
        <w:rPr>
          <w:lang w:val="en-AU"/>
        </w:rPr>
        <w:t>You are required to compile information in a format that you feel is appropriate to the assessment</w:t>
      </w:r>
    </w:p>
    <w:p w:rsidR="00FD3362" w:rsidRPr="00EB6A28" w:rsidRDefault="00FD3362" w:rsidP="00FD3362">
      <w:pPr>
        <w:pStyle w:val="Bullet2"/>
        <w:ind w:left="717" w:hanging="360"/>
        <w:rPr>
          <w:lang w:val="en-AU"/>
        </w:rPr>
      </w:pPr>
      <w:r w:rsidRPr="00EB6A28">
        <w:rPr>
          <w:lang w:val="en-AU"/>
        </w:rPr>
        <w:t>Do you have any questions about this assessment?”</w:t>
      </w:r>
    </w:p>
    <w:p w:rsidR="00FD3362" w:rsidRPr="00EB6A28" w:rsidRDefault="00FD3362" w:rsidP="00FD3362">
      <w:pPr>
        <w:pStyle w:val="Bullet1"/>
        <w:numPr>
          <w:ilvl w:val="0"/>
          <w:numId w:val="5"/>
        </w:numPr>
        <w:autoSpaceDE w:val="0"/>
        <w:autoSpaceDN w:val="0"/>
        <w:adjustRightInd w:val="0"/>
        <w:spacing w:before="120"/>
        <w:ind w:left="357" w:hanging="357"/>
      </w:pPr>
      <w:r w:rsidRPr="00EB6A28">
        <w:t>Commence Work Project assessment:</w:t>
      </w:r>
    </w:p>
    <w:p w:rsidR="00FD3362" w:rsidRPr="00EB6A28" w:rsidRDefault="00FD3362" w:rsidP="00FD3362">
      <w:pPr>
        <w:pStyle w:val="Bullet2"/>
        <w:rPr>
          <w:lang w:val="en-AU"/>
        </w:rPr>
      </w:pPr>
      <w:r w:rsidRPr="00EB6A28">
        <w:rPr>
          <w:lang w:val="en-AU"/>
        </w:rPr>
        <w:t>The assessor may give time for participants to review the questions at this time to ensure they understand the nature of the questions. The assessor may need to clarify questions</w:t>
      </w:r>
    </w:p>
    <w:p w:rsidR="00FD3362" w:rsidRPr="00EB6A28" w:rsidRDefault="00FD3362" w:rsidP="00FD3362">
      <w:pPr>
        <w:pStyle w:val="Bullet2"/>
        <w:rPr>
          <w:lang w:val="en-AU"/>
        </w:rPr>
      </w:pPr>
      <w:r w:rsidRPr="00EB6A28">
        <w:rPr>
          <w:lang w:val="en-AU"/>
        </w:rPr>
        <w:t xml:space="preserve">Participants complete work projects in the most appropriate format </w:t>
      </w:r>
    </w:p>
    <w:p w:rsidR="00FD3362" w:rsidRPr="00EB6A28" w:rsidRDefault="00FD3362" w:rsidP="00FD3362">
      <w:pPr>
        <w:pStyle w:val="Bullet2"/>
        <w:rPr>
          <w:lang w:val="en-AU"/>
        </w:rPr>
      </w:pPr>
      <w:r w:rsidRPr="00EB6A28">
        <w:rPr>
          <w:lang w:val="en-AU"/>
        </w:rPr>
        <w:t>Participants must submit Work Project evidence to the assessor before the scheduled due date</w:t>
      </w:r>
    </w:p>
    <w:p w:rsidR="00FD3362" w:rsidRPr="00EB6A28" w:rsidRDefault="00FD3362" w:rsidP="00FD3362">
      <w:pPr>
        <w:pStyle w:val="Bullet1"/>
        <w:numPr>
          <w:ilvl w:val="0"/>
          <w:numId w:val="5"/>
        </w:numPr>
        <w:autoSpaceDE w:val="0"/>
        <w:autoSpaceDN w:val="0"/>
        <w:adjustRightInd w:val="0"/>
        <w:spacing w:before="120"/>
        <w:ind w:left="357" w:hanging="357"/>
      </w:pPr>
      <w:r w:rsidRPr="00EB6A28">
        <w:t>Assessor must assess the participant’s evidence against the competency standards specified in each Element of Competency and their own understanding. The assessor can determine if the participant has provided evidence to a ‘competent’ standard</w:t>
      </w:r>
    </w:p>
    <w:p w:rsidR="00FD3362" w:rsidRPr="00EB6A28" w:rsidRDefault="00FD3362" w:rsidP="00FD3362">
      <w:pPr>
        <w:pStyle w:val="Bullet1"/>
        <w:numPr>
          <w:ilvl w:val="0"/>
          <w:numId w:val="5"/>
        </w:numPr>
        <w:autoSpaceDE w:val="0"/>
        <w:autoSpaceDN w:val="0"/>
        <w:adjustRightInd w:val="0"/>
        <w:spacing w:before="120"/>
        <w:ind w:left="357" w:hanging="357"/>
      </w:pPr>
      <w:r w:rsidRPr="00EB6A28">
        <w:t>Transcribe results/details to Competency Recording Sheet</w:t>
      </w:r>
    </w:p>
    <w:p w:rsidR="00FD3362" w:rsidRPr="00EB6A28" w:rsidRDefault="00FD3362" w:rsidP="00FD3362">
      <w:pPr>
        <w:pStyle w:val="Bullet1"/>
        <w:numPr>
          <w:ilvl w:val="0"/>
          <w:numId w:val="5"/>
        </w:numPr>
        <w:autoSpaceDE w:val="0"/>
        <w:autoSpaceDN w:val="0"/>
        <w:adjustRightInd w:val="0"/>
        <w:spacing w:before="120"/>
        <w:ind w:left="357" w:hanging="357"/>
      </w:pPr>
      <w:r w:rsidRPr="00EB6A28">
        <w:t>Forward/file assessment record.</w:t>
      </w:r>
    </w:p>
    <w:p w:rsidR="00FD3362" w:rsidRPr="00EB6A28" w:rsidRDefault="00FD3362" w:rsidP="00853337">
      <w:pPr>
        <w:pStyle w:val="Heading4"/>
        <w:spacing w:after="160"/>
      </w:pPr>
      <w:r w:rsidRPr="00EB6A28">
        <w:rPr>
          <w:rStyle w:val="BodyCopyChar1"/>
          <w:rFonts w:eastAsiaTheme="majorEastAsia" w:cstheme="majorBidi"/>
          <w:noProof w:val="0"/>
          <w:szCs w:val="22"/>
          <w:lang w:eastAsia="en-AU"/>
        </w:rPr>
        <w:t>Specifications</w:t>
      </w:r>
      <w:r w:rsidRPr="00EB6A28">
        <w:t xml:space="preserve"> for Oral Question Assessment</w:t>
      </w:r>
    </w:p>
    <w:p w:rsidR="00FD3362" w:rsidRPr="00EB6A28" w:rsidRDefault="00FD3362" w:rsidP="00FD3362">
      <w:pPr>
        <w:pStyle w:val="BodyCopy"/>
        <w:rPr>
          <w:noProof w:val="0"/>
        </w:rPr>
      </w:pPr>
      <w:r w:rsidRPr="00EB6A28">
        <w:rPr>
          <w:noProof w:val="0"/>
        </w:rPr>
        <w:t>These guidelines concern the use of oral questioning.</w:t>
      </w:r>
    </w:p>
    <w:p w:rsidR="00FD3362" w:rsidRPr="00EB6A28" w:rsidRDefault="00FD3362" w:rsidP="00FD3362">
      <w:pPr>
        <w:pStyle w:val="BodyCopy"/>
        <w:rPr>
          <w:noProof w:val="0"/>
        </w:rPr>
      </w:pPr>
      <w:r w:rsidRPr="00EB6A28">
        <w:rPr>
          <w:noProof w:val="0"/>
        </w:rPr>
        <w:t>Assessors should follow these guidelines.</w:t>
      </w:r>
    </w:p>
    <w:p w:rsidR="00FD3362" w:rsidRPr="00EB6A28" w:rsidRDefault="00FD3362" w:rsidP="00FD3362">
      <w:pPr>
        <w:pStyle w:val="Bullet1"/>
        <w:numPr>
          <w:ilvl w:val="0"/>
          <w:numId w:val="5"/>
        </w:numPr>
        <w:autoSpaceDE w:val="0"/>
        <w:autoSpaceDN w:val="0"/>
        <w:adjustRightInd w:val="0"/>
        <w:spacing w:before="120"/>
        <w:ind w:left="357" w:hanging="357"/>
      </w:pPr>
      <w:r w:rsidRPr="00EB6A28">
        <w:t>Prepare Assessment Record for Oral Questioning. One record for each candidate:</w:t>
      </w:r>
    </w:p>
    <w:p w:rsidR="00A57AFD" w:rsidRPr="00EB6A28" w:rsidRDefault="00FD3362" w:rsidP="00A57AFD">
      <w:pPr>
        <w:pStyle w:val="Bullet2"/>
        <w:ind w:left="717" w:hanging="360"/>
        <w:rPr>
          <w:lang w:val="en-AU"/>
        </w:rPr>
      </w:pPr>
      <w:r w:rsidRPr="00EB6A28">
        <w:rPr>
          <w:lang w:val="en-AU"/>
        </w:rPr>
        <w:t>Enter Student name</w:t>
      </w:r>
    </w:p>
    <w:p w:rsidR="00FD3362" w:rsidRPr="00EB6A28" w:rsidRDefault="00FD3362" w:rsidP="00FD3362">
      <w:pPr>
        <w:pStyle w:val="Bullet2"/>
        <w:ind w:left="717" w:hanging="360"/>
        <w:rPr>
          <w:lang w:val="en-AU"/>
        </w:rPr>
      </w:pPr>
      <w:r w:rsidRPr="00EB6A28">
        <w:rPr>
          <w:lang w:val="en-AU"/>
        </w:rPr>
        <w:t>Enter Assessor name</w:t>
      </w:r>
    </w:p>
    <w:p w:rsidR="00FD3362" w:rsidRPr="00EB6A28" w:rsidRDefault="00FD3362" w:rsidP="00FD3362">
      <w:pPr>
        <w:pStyle w:val="Bullet2"/>
        <w:ind w:left="717" w:hanging="360"/>
        <w:rPr>
          <w:lang w:val="en-AU"/>
        </w:rPr>
      </w:pPr>
      <w:r w:rsidRPr="00EB6A28">
        <w:rPr>
          <w:lang w:val="en-AU"/>
        </w:rPr>
        <w:t>Enter Location</w:t>
      </w:r>
    </w:p>
    <w:p w:rsidR="00FD3362" w:rsidRPr="00EB6A28" w:rsidRDefault="00FD3362" w:rsidP="00FD3362">
      <w:pPr>
        <w:pStyle w:val="Bullet1"/>
        <w:numPr>
          <w:ilvl w:val="0"/>
          <w:numId w:val="5"/>
        </w:numPr>
        <w:autoSpaceDE w:val="0"/>
        <w:autoSpaceDN w:val="0"/>
        <w:adjustRightInd w:val="0"/>
        <w:spacing w:before="120"/>
        <w:ind w:left="357" w:hanging="357"/>
      </w:pPr>
      <w:r w:rsidRPr="00EB6A28">
        <w:t xml:space="preserve">Familiarise self with Questions to be asked </w:t>
      </w:r>
    </w:p>
    <w:p w:rsidR="00FD3362" w:rsidRPr="00EB6A28" w:rsidRDefault="00FD3362" w:rsidP="00FD3362">
      <w:pPr>
        <w:pStyle w:val="Bullet1"/>
        <w:numPr>
          <w:ilvl w:val="0"/>
          <w:numId w:val="5"/>
        </w:numPr>
        <w:autoSpaceDE w:val="0"/>
        <w:autoSpaceDN w:val="0"/>
        <w:adjustRightInd w:val="0"/>
        <w:spacing w:before="120"/>
        <w:ind w:left="357" w:hanging="357"/>
      </w:pPr>
      <w:r w:rsidRPr="00EB6A28">
        <w:t>Prepare assessment location (table and chairs) making it conducive to assessment</w:t>
      </w:r>
    </w:p>
    <w:p w:rsidR="00FD3362" w:rsidRPr="00EB6A28" w:rsidRDefault="00FD3362" w:rsidP="00FD3362">
      <w:pPr>
        <w:pStyle w:val="Bullet1"/>
        <w:numPr>
          <w:ilvl w:val="0"/>
          <w:numId w:val="5"/>
        </w:numPr>
        <w:autoSpaceDE w:val="0"/>
        <w:autoSpaceDN w:val="0"/>
        <w:adjustRightInd w:val="0"/>
        <w:spacing w:before="120"/>
        <w:ind w:left="357" w:hanging="357"/>
      </w:pPr>
      <w:r w:rsidRPr="00EB6A28">
        <w:t xml:space="preserve">Explain Oral Questioning assessment to candidate, using the following phrase as a guide (where a ‘X’ is identified, please input appropriate information): </w:t>
      </w:r>
    </w:p>
    <w:p w:rsidR="00FD3362" w:rsidRPr="00EB6A28" w:rsidRDefault="00FD3362" w:rsidP="00FD3362">
      <w:pPr>
        <w:pStyle w:val="BodyCopy"/>
        <w:ind w:left="357"/>
        <w:rPr>
          <w:i/>
          <w:noProof w:val="0"/>
        </w:rPr>
      </w:pPr>
      <w:r w:rsidRPr="00EB6A28">
        <w:rPr>
          <w:i/>
          <w:noProof w:val="0"/>
        </w:rPr>
        <w:t>“These oral questions are part of the formal assessment for the unit of competency titled X.</w:t>
      </w:r>
    </w:p>
    <w:p w:rsidR="00853337" w:rsidRPr="00EB6A28" w:rsidRDefault="00FD3362" w:rsidP="00853337">
      <w:pPr>
        <w:pStyle w:val="BodyCopy"/>
        <w:ind w:left="357"/>
        <w:rPr>
          <w:i/>
          <w:noProof w:val="0"/>
        </w:rPr>
      </w:pPr>
      <w:r w:rsidRPr="00EB6A28">
        <w:rPr>
          <w:i/>
          <w:noProof w:val="0"/>
        </w:rPr>
        <w:t>There are X questions and you are required to answer all of them to the best of your ability and I will record whether or not you have answered correctly.</w:t>
      </w:r>
      <w:r w:rsidR="00853337" w:rsidRPr="00EB6A28">
        <w:rPr>
          <w:i/>
          <w:noProof w:val="0"/>
        </w:rPr>
        <w:br w:type="page"/>
      </w:r>
    </w:p>
    <w:p w:rsidR="00FD3362" w:rsidRPr="00EB6A28" w:rsidRDefault="00FD3362" w:rsidP="00FD3362">
      <w:pPr>
        <w:pStyle w:val="BodyCopy"/>
        <w:ind w:left="357"/>
        <w:rPr>
          <w:i/>
          <w:noProof w:val="0"/>
        </w:rPr>
      </w:pPr>
      <w:r w:rsidRPr="00EB6A28">
        <w:rPr>
          <w:i/>
          <w:noProof w:val="0"/>
        </w:rPr>
        <w:lastRenderedPageBreak/>
        <w:t>We have 60 minutes for this assessment.</w:t>
      </w:r>
    </w:p>
    <w:p w:rsidR="00FD3362" w:rsidRPr="00EB6A28" w:rsidRDefault="00FD3362" w:rsidP="00FD3362">
      <w:pPr>
        <w:pStyle w:val="Bullet2"/>
        <w:ind w:left="717" w:hanging="360"/>
        <w:rPr>
          <w:lang w:val="en-AU"/>
        </w:rPr>
      </w:pPr>
      <w:r w:rsidRPr="00EB6A28">
        <w:rPr>
          <w:lang w:val="en-AU"/>
        </w:rPr>
        <w:t>I will give you feedback at the end of the assessment</w:t>
      </w:r>
    </w:p>
    <w:p w:rsidR="00FD3362" w:rsidRPr="00EB6A28" w:rsidRDefault="00FD3362" w:rsidP="00FD3362">
      <w:pPr>
        <w:pStyle w:val="Bullet2"/>
        <w:spacing w:before="60"/>
        <w:ind w:left="717" w:hanging="360"/>
        <w:rPr>
          <w:lang w:val="en-AU"/>
        </w:rPr>
      </w:pPr>
      <w:r w:rsidRPr="00EB6A28">
        <w:rPr>
          <w:lang w:val="en-AU"/>
        </w:rPr>
        <w:t>Do you have any questions about this assessment?”</w:t>
      </w:r>
    </w:p>
    <w:p w:rsidR="00FD3362" w:rsidRPr="00EB6A28" w:rsidRDefault="00FD3362" w:rsidP="00FD3362">
      <w:pPr>
        <w:pStyle w:val="Bullet1"/>
        <w:numPr>
          <w:ilvl w:val="0"/>
          <w:numId w:val="5"/>
        </w:numPr>
        <w:autoSpaceDE w:val="0"/>
        <w:autoSpaceDN w:val="0"/>
        <w:adjustRightInd w:val="0"/>
        <w:ind w:left="357" w:hanging="357"/>
      </w:pPr>
      <w:r w:rsidRPr="00EB6A28">
        <w:t>Commence Oral Questioning assessment:</w:t>
      </w:r>
    </w:p>
    <w:p w:rsidR="00FD3362" w:rsidRPr="00EB6A28" w:rsidRDefault="00FD3362" w:rsidP="00FD3362">
      <w:pPr>
        <w:pStyle w:val="Bullet2"/>
        <w:spacing w:before="60"/>
        <w:rPr>
          <w:lang w:val="en-AU"/>
        </w:rPr>
      </w:pPr>
      <w:r w:rsidRPr="00EB6A28">
        <w:rPr>
          <w:lang w:val="en-AU"/>
        </w:rPr>
        <w:t>Complete Assessment Record for the Oral Questioning by:</w:t>
      </w:r>
    </w:p>
    <w:p w:rsidR="00FD3362" w:rsidRPr="00EB6A28" w:rsidRDefault="00FD3362" w:rsidP="00FD3362">
      <w:pPr>
        <w:pStyle w:val="Bullet2"/>
        <w:numPr>
          <w:ilvl w:val="0"/>
          <w:numId w:val="9"/>
        </w:numPr>
        <w:spacing w:before="60"/>
        <w:ind w:left="1077" w:hanging="357"/>
        <w:rPr>
          <w:lang w:val="en-AU"/>
        </w:rPr>
      </w:pPr>
      <w:r w:rsidRPr="00EB6A28">
        <w:rPr>
          <w:lang w:val="en-AU"/>
        </w:rPr>
        <w:t xml:space="preserve">Ticking </w:t>
      </w:r>
      <w:r w:rsidR="009964A4" w:rsidRPr="00EB6A28">
        <w:rPr>
          <w:lang w:val="en-AU"/>
        </w:rPr>
        <w:t>P</w:t>
      </w:r>
      <w:r w:rsidRPr="00EB6A28">
        <w:rPr>
          <w:lang w:val="en-AU"/>
        </w:rPr>
        <w:t>C or NYC, as appropriate</w:t>
      </w:r>
    </w:p>
    <w:p w:rsidR="00FD3362" w:rsidRPr="00EB6A28" w:rsidRDefault="00FD3362" w:rsidP="00FD3362">
      <w:pPr>
        <w:pStyle w:val="Bullet2"/>
        <w:numPr>
          <w:ilvl w:val="0"/>
          <w:numId w:val="9"/>
        </w:numPr>
        <w:spacing w:before="60"/>
        <w:ind w:left="1077" w:hanging="357"/>
        <w:rPr>
          <w:lang w:val="en-AU"/>
        </w:rPr>
      </w:pPr>
      <w:r w:rsidRPr="00EB6A28">
        <w:rPr>
          <w:lang w:val="en-AU"/>
        </w:rPr>
        <w:t>Entering ‘Remarks’ as required</w:t>
      </w:r>
    </w:p>
    <w:p w:rsidR="00FD3362" w:rsidRPr="00EB6A28" w:rsidRDefault="00FD3362" w:rsidP="00FD3362">
      <w:pPr>
        <w:pStyle w:val="Bullet2"/>
        <w:numPr>
          <w:ilvl w:val="0"/>
          <w:numId w:val="9"/>
        </w:numPr>
        <w:spacing w:before="60"/>
        <w:ind w:left="1077" w:hanging="357"/>
        <w:rPr>
          <w:lang w:val="en-AU"/>
        </w:rPr>
      </w:pPr>
      <w:r w:rsidRPr="00EB6A28">
        <w:rPr>
          <w:lang w:val="en-AU"/>
        </w:rPr>
        <w:t>Completing Oral Questioning within 60 minutes</w:t>
      </w:r>
    </w:p>
    <w:p w:rsidR="00FD3362" w:rsidRPr="00EB6A28" w:rsidRDefault="00FD3362" w:rsidP="00FD3362">
      <w:pPr>
        <w:pStyle w:val="Bullet1"/>
        <w:numPr>
          <w:ilvl w:val="0"/>
          <w:numId w:val="5"/>
        </w:numPr>
        <w:autoSpaceDE w:val="0"/>
        <w:autoSpaceDN w:val="0"/>
        <w:adjustRightInd w:val="0"/>
        <w:ind w:left="357" w:hanging="357"/>
      </w:pPr>
      <w:r w:rsidRPr="00EB6A28">
        <w:t>Complete Oral Questioning and provide feedback to candidate</w:t>
      </w:r>
    </w:p>
    <w:p w:rsidR="00FD3362" w:rsidRPr="00EB6A28" w:rsidRDefault="00FD3362" w:rsidP="00FD3362">
      <w:pPr>
        <w:pStyle w:val="Bullet1"/>
        <w:numPr>
          <w:ilvl w:val="0"/>
          <w:numId w:val="5"/>
        </w:numPr>
        <w:autoSpaceDE w:val="0"/>
        <w:autoSpaceDN w:val="0"/>
        <w:adjustRightInd w:val="0"/>
        <w:ind w:left="357" w:hanging="357"/>
      </w:pPr>
      <w:r w:rsidRPr="00EB6A28">
        <w:t>Transcribe results/details to Competency Recording Sheet</w:t>
      </w:r>
    </w:p>
    <w:p w:rsidR="00FD3362" w:rsidRPr="00EB6A28" w:rsidRDefault="00FD3362" w:rsidP="00FD3362">
      <w:pPr>
        <w:pStyle w:val="Bullet1"/>
        <w:numPr>
          <w:ilvl w:val="0"/>
          <w:numId w:val="5"/>
        </w:numPr>
        <w:autoSpaceDE w:val="0"/>
        <w:autoSpaceDN w:val="0"/>
        <w:adjustRightInd w:val="0"/>
        <w:ind w:left="357" w:hanging="357"/>
      </w:pPr>
      <w:r w:rsidRPr="00EB6A28">
        <w:t>Forward/file assessment record.</w:t>
      </w:r>
    </w:p>
    <w:p w:rsidR="00FD3362" w:rsidRPr="00EB6A28" w:rsidRDefault="00FD3362" w:rsidP="00853337">
      <w:pPr>
        <w:pStyle w:val="Heading4"/>
        <w:spacing w:after="160"/>
      </w:pPr>
      <w:r w:rsidRPr="00EB6A28">
        <w:t>Specifications for Written Question Assessment</w:t>
      </w:r>
    </w:p>
    <w:p w:rsidR="00FD3362" w:rsidRPr="00EB6A28" w:rsidRDefault="00FD3362" w:rsidP="00FD3362">
      <w:pPr>
        <w:pStyle w:val="BodyCopy"/>
        <w:rPr>
          <w:noProof w:val="0"/>
        </w:rPr>
      </w:pPr>
      <w:r w:rsidRPr="00EB6A28">
        <w:rPr>
          <w:noProof w:val="0"/>
        </w:rPr>
        <w:t>These guidelines concern the use of written questioning.</w:t>
      </w:r>
    </w:p>
    <w:p w:rsidR="00FD3362" w:rsidRPr="00EB6A28" w:rsidRDefault="00FD3362" w:rsidP="00FD3362">
      <w:pPr>
        <w:pStyle w:val="BodyCopy"/>
        <w:rPr>
          <w:noProof w:val="0"/>
        </w:rPr>
      </w:pPr>
      <w:r w:rsidRPr="00EB6A28">
        <w:rPr>
          <w:noProof w:val="0"/>
        </w:rPr>
        <w:t>Assessors should follow these guidelines:</w:t>
      </w:r>
    </w:p>
    <w:p w:rsidR="00FD3362" w:rsidRPr="00EB6A28" w:rsidRDefault="00FD3362" w:rsidP="00FD3362">
      <w:pPr>
        <w:pStyle w:val="Bullet1"/>
        <w:numPr>
          <w:ilvl w:val="0"/>
          <w:numId w:val="5"/>
        </w:numPr>
        <w:autoSpaceDE w:val="0"/>
        <w:autoSpaceDN w:val="0"/>
        <w:adjustRightInd w:val="0"/>
        <w:spacing w:before="120" w:after="60"/>
        <w:ind w:left="357" w:hanging="357"/>
      </w:pPr>
      <w:r w:rsidRPr="00EB6A28">
        <w:t>Familiarise self with Questions and Answers provided</w:t>
      </w:r>
    </w:p>
    <w:p w:rsidR="00FD3362" w:rsidRPr="00EB6A28" w:rsidRDefault="00FD3362" w:rsidP="00FD3362">
      <w:pPr>
        <w:pStyle w:val="Bullet1"/>
        <w:numPr>
          <w:ilvl w:val="0"/>
          <w:numId w:val="5"/>
        </w:numPr>
        <w:autoSpaceDE w:val="0"/>
        <w:autoSpaceDN w:val="0"/>
        <w:adjustRightInd w:val="0"/>
        <w:spacing w:before="120" w:after="60"/>
        <w:ind w:left="357" w:hanging="357"/>
      </w:pPr>
      <w:r w:rsidRPr="00EB6A28">
        <w:t>Print and distribute copies of ‘Written Questions’ for participants. Ideally this should take place with adequate time for participants to answer all questions before the expected due date</w:t>
      </w:r>
    </w:p>
    <w:p w:rsidR="00FD3362" w:rsidRPr="00EB6A28" w:rsidRDefault="00FD3362" w:rsidP="00FD3362">
      <w:pPr>
        <w:pStyle w:val="Bullet1"/>
        <w:numPr>
          <w:ilvl w:val="0"/>
          <w:numId w:val="5"/>
        </w:numPr>
        <w:autoSpaceDE w:val="0"/>
        <w:autoSpaceDN w:val="0"/>
        <w:adjustRightInd w:val="0"/>
        <w:spacing w:before="120" w:after="60"/>
        <w:ind w:left="357" w:hanging="357"/>
      </w:pPr>
      <w:r w:rsidRPr="00EB6A28">
        <w:t xml:space="preserve">Explain Written Questioning assessment to candidate, using the following phrase as a guide (where a ‘X’ is identified, please input appropriate information): </w:t>
      </w:r>
    </w:p>
    <w:p w:rsidR="00FD3362" w:rsidRPr="00EB6A28" w:rsidRDefault="00FD3362" w:rsidP="00FD3362">
      <w:pPr>
        <w:pStyle w:val="BodyCopy"/>
        <w:spacing w:before="120" w:after="60"/>
        <w:ind w:left="357"/>
        <w:rPr>
          <w:noProof w:val="0"/>
        </w:rPr>
      </w:pPr>
      <w:r w:rsidRPr="00EB6A28">
        <w:rPr>
          <w:noProof w:val="0"/>
        </w:rPr>
        <w:t>“These written questions are part of the formal assessment for the unit of competency titled X.</w:t>
      </w:r>
    </w:p>
    <w:p w:rsidR="00FD3362" w:rsidRPr="00EB6A28" w:rsidRDefault="00FD3362" w:rsidP="00FD3362">
      <w:pPr>
        <w:pStyle w:val="BodyCopy"/>
        <w:spacing w:before="120" w:after="60"/>
        <w:ind w:left="357"/>
        <w:rPr>
          <w:noProof w:val="0"/>
        </w:rPr>
      </w:pPr>
      <w:r w:rsidRPr="00EB6A28">
        <w:rPr>
          <w:noProof w:val="0"/>
        </w:rPr>
        <w:t>There are X questions and you are required to answer all of them to the best of your ability.</w:t>
      </w:r>
    </w:p>
    <w:p w:rsidR="00FD3362" w:rsidRPr="00EB6A28" w:rsidRDefault="00FD3362" w:rsidP="00FD3362">
      <w:pPr>
        <w:pStyle w:val="BodyCopy"/>
        <w:spacing w:before="120" w:after="60"/>
        <w:ind w:left="357"/>
        <w:rPr>
          <w:noProof w:val="0"/>
        </w:rPr>
      </w:pPr>
      <w:r w:rsidRPr="00EB6A28">
        <w:rPr>
          <w:noProof w:val="0"/>
        </w:rPr>
        <w:t>You may refer to your subject materials, however where possible try to utilise your existing knowledge when answering questions.</w:t>
      </w:r>
    </w:p>
    <w:p w:rsidR="00A57AFD" w:rsidRPr="00EB6A28" w:rsidRDefault="00FD3362" w:rsidP="00A57AFD">
      <w:pPr>
        <w:pStyle w:val="BodyCopy"/>
        <w:spacing w:before="120" w:after="60"/>
        <w:ind w:left="357"/>
        <w:rPr>
          <w:noProof w:val="0"/>
        </w:rPr>
      </w:pPr>
      <w:r w:rsidRPr="00EB6A28">
        <w:rPr>
          <w:noProof w:val="0"/>
        </w:rPr>
        <w:t>Where you are unsure of questions, please ask the Assessor for further instruction. This may be answering the question orally or asking the assessor to redefine the question</w:t>
      </w:r>
      <w:r w:rsidR="009B33F6" w:rsidRPr="00EB6A28">
        <w:rPr>
          <w:noProof w:val="0"/>
        </w:rPr>
        <w:t>.</w:t>
      </w:r>
    </w:p>
    <w:p w:rsidR="00FD3362" w:rsidRPr="00EB6A28" w:rsidRDefault="00FD3362" w:rsidP="00FD3362">
      <w:pPr>
        <w:pStyle w:val="BodyCopy"/>
        <w:spacing w:before="120" w:after="60"/>
        <w:ind w:left="357"/>
        <w:rPr>
          <w:noProof w:val="0"/>
        </w:rPr>
      </w:pPr>
      <w:r w:rsidRPr="00EB6A28">
        <w:rPr>
          <w:noProof w:val="0"/>
        </w:rPr>
        <w:t>We have X time for this assessment:</w:t>
      </w:r>
    </w:p>
    <w:p w:rsidR="00FD3362" w:rsidRPr="00EB6A28" w:rsidRDefault="00FD3362" w:rsidP="00FD3362">
      <w:pPr>
        <w:pStyle w:val="Bullet2"/>
        <w:spacing w:after="60"/>
        <w:ind w:left="717" w:hanging="360"/>
        <w:rPr>
          <w:lang w:val="en-AU"/>
        </w:rPr>
      </w:pPr>
      <w:r w:rsidRPr="00EB6A28">
        <w:rPr>
          <w:lang w:val="en-AU"/>
        </w:rPr>
        <w:t>The due date for completion of this assessment is X</w:t>
      </w:r>
    </w:p>
    <w:p w:rsidR="00FD3362" w:rsidRPr="00EB6A28" w:rsidRDefault="00FD3362" w:rsidP="00FD3362">
      <w:pPr>
        <w:pStyle w:val="Bullet2"/>
        <w:spacing w:after="60"/>
        <w:ind w:left="717" w:hanging="360"/>
        <w:rPr>
          <w:lang w:val="en-AU"/>
        </w:rPr>
      </w:pPr>
      <w:r w:rsidRPr="00EB6A28">
        <w:rPr>
          <w:lang w:val="en-AU"/>
        </w:rPr>
        <w:t>On this date you must forward the completed questions to the assessor by X time on the date of X</w:t>
      </w:r>
    </w:p>
    <w:p w:rsidR="00FD3362" w:rsidRPr="00EB6A28" w:rsidRDefault="00FD3362" w:rsidP="00FD3362">
      <w:pPr>
        <w:pStyle w:val="Bullet2"/>
        <w:spacing w:after="60"/>
        <w:ind w:left="717" w:hanging="360"/>
        <w:rPr>
          <w:lang w:val="en-AU"/>
        </w:rPr>
      </w:pPr>
      <w:r w:rsidRPr="00EB6A28">
        <w:rPr>
          <w:lang w:val="en-AU"/>
        </w:rPr>
        <w:t>Do you have any questions about this assessment?”</w:t>
      </w:r>
    </w:p>
    <w:p w:rsidR="00FD3362" w:rsidRPr="00EB6A28" w:rsidRDefault="00FD3362" w:rsidP="00FD3362">
      <w:pPr>
        <w:pStyle w:val="Bullet1"/>
        <w:numPr>
          <w:ilvl w:val="0"/>
          <w:numId w:val="5"/>
        </w:numPr>
        <w:autoSpaceDE w:val="0"/>
        <w:autoSpaceDN w:val="0"/>
        <w:adjustRightInd w:val="0"/>
        <w:spacing w:before="120" w:after="60"/>
        <w:ind w:left="357" w:hanging="357"/>
      </w:pPr>
      <w:r w:rsidRPr="00EB6A28">
        <w:t>The assessor may give time for participants to review the questions at this time to ensure they understand the nature of the questions. The assessor may need to clarify questions</w:t>
      </w:r>
    </w:p>
    <w:p w:rsidR="00FD3362" w:rsidRPr="00EB6A28" w:rsidRDefault="00FD3362" w:rsidP="00FD3362">
      <w:pPr>
        <w:pStyle w:val="Bullet1"/>
        <w:numPr>
          <w:ilvl w:val="0"/>
          <w:numId w:val="5"/>
        </w:numPr>
        <w:autoSpaceDE w:val="0"/>
        <w:autoSpaceDN w:val="0"/>
        <w:adjustRightInd w:val="0"/>
        <w:spacing w:before="120" w:after="60"/>
        <w:ind w:left="357" w:hanging="357"/>
      </w:pPr>
      <w:r w:rsidRPr="00EB6A28">
        <w:t>Participants may record written answers (where possible)</w:t>
      </w:r>
    </w:p>
    <w:p w:rsidR="009B33F6" w:rsidRPr="00EB6A28" w:rsidRDefault="00FD3362" w:rsidP="00853337">
      <w:pPr>
        <w:pStyle w:val="Bullet1"/>
        <w:numPr>
          <w:ilvl w:val="0"/>
          <w:numId w:val="5"/>
        </w:numPr>
        <w:autoSpaceDE w:val="0"/>
        <w:autoSpaceDN w:val="0"/>
        <w:adjustRightInd w:val="0"/>
        <w:spacing w:before="120" w:after="60"/>
        <w:ind w:left="357" w:hanging="357"/>
      </w:pPr>
      <w:r w:rsidRPr="00EB6A28">
        <w:t>Participants must submit the written answers to the assessor before the scheduled due date</w:t>
      </w:r>
      <w:r w:rsidR="009B33F6" w:rsidRPr="00EB6A28">
        <w:br w:type="page"/>
      </w:r>
    </w:p>
    <w:p w:rsidR="00FD3362" w:rsidRPr="00EB6A28" w:rsidRDefault="00FD3362" w:rsidP="00FD3362">
      <w:pPr>
        <w:pStyle w:val="Bullet1"/>
        <w:numPr>
          <w:ilvl w:val="0"/>
          <w:numId w:val="5"/>
        </w:numPr>
        <w:autoSpaceDE w:val="0"/>
        <w:autoSpaceDN w:val="0"/>
        <w:adjustRightInd w:val="0"/>
        <w:spacing w:before="120" w:after="60"/>
        <w:ind w:left="357" w:hanging="357"/>
      </w:pPr>
      <w:r w:rsidRPr="00EB6A28">
        <w:lastRenderedPageBreak/>
        <w:t>Assessor must assess the participant’s written answers against the model answers provided as a guide, or their own understanding. The assessor can determine if the participant has answered the questions to a ‘competent’ standard</w:t>
      </w:r>
    </w:p>
    <w:p w:rsidR="00FD3362" w:rsidRPr="00EB6A28" w:rsidRDefault="00FD3362" w:rsidP="00FD3362">
      <w:pPr>
        <w:pStyle w:val="Bullet1"/>
        <w:numPr>
          <w:ilvl w:val="0"/>
          <w:numId w:val="5"/>
        </w:numPr>
        <w:autoSpaceDE w:val="0"/>
        <w:autoSpaceDN w:val="0"/>
        <w:adjustRightInd w:val="0"/>
        <w:spacing w:before="120" w:after="60"/>
        <w:ind w:left="357" w:hanging="357"/>
      </w:pPr>
      <w:r w:rsidRPr="00EB6A28">
        <w:t>Transcribe results/details to Competency Recording Sheet</w:t>
      </w:r>
    </w:p>
    <w:p w:rsidR="00FD3362" w:rsidRPr="00EB6A28" w:rsidRDefault="00FD3362" w:rsidP="00FD3362">
      <w:pPr>
        <w:pStyle w:val="Bullet1"/>
        <w:numPr>
          <w:ilvl w:val="0"/>
          <w:numId w:val="5"/>
        </w:numPr>
        <w:autoSpaceDE w:val="0"/>
        <w:autoSpaceDN w:val="0"/>
        <w:adjustRightInd w:val="0"/>
        <w:spacing w:before="120" w:after="60"/>
        <w:ind w:left="357" w:hanging="357"/>
      </w:pPr>
      <w:r w:rsidRPr="00EB6A28">
        <w:t>Forward/file assessment record.</w:t>
      </w:r>
    </w:p>
    <w:p w:rsidR="00FD3362" w:rsidRPr="00EB6A28" w:rsidRDefault="00FD3362" w:rsidP="00FD3362">
      <w:pPr>
        <w:pStyle w:val="Heading4"/>
      </w:pPr>
      <w:r w:rsidRPr="00EB6A28">
        <w:t>Specifications for Observation Checklist</w:t>
      </w:r>
    </w:p>
    <w:p w:rsidR="00FD3362" w:rsidRPr="00EB6A28" w:rsidRDefault="00FD3362" w:rsidP="00FD3362">
      <w:pPr>
        <w:pStyle w:val="BodyCopy"/>
        <w:rPr>
          <w:noProof w:val="0"/>
        </w:rPr>
      </w:pPr>
      <w:r w:rsidRPr="00EB6A28">
        <w:rPr>
          <w:noProof w:val="0"/>
        </w:rPr>
        <w:t>These specifications apply to the use of the Observation Checklist in determining competency for candidates.</w:t>
      </w:r>
    </w:p>
    <w:p w:rsidR="00FD3362" w:rsidRPr="00EB6A28" w:rsidRDefault="00FD3362" w:rsidP="00FD3362">
      <w:pPr>
        <w:pStyle w:val="BodyCopy"/>
        <w:rPr>
          <w:noProof w:val="0"/>
        </w:rPr>
      </w:pPr>
      <w:r w:rsidRPr="00EB6A28">
        <w:rPr>
          <w:noProof w:val="0"/>
        </w:rPr>
        <w:t>Only an approved assessor is authorised to complete the Observation Checklist.</w:t>
      </w:r>
    </w:p>
    <w:p w:rsidR="00FD3362" w:rsidRPr="00EB6A28" w:rsidRDefault="00FD3362" w:rsidP="00FD3362">
      <w:pPr>
        <w:pStyle w:val="BodyCopy"/>
        <w:rPr>
          <w:noProof w:val="0"/>
        </w:rPr>
      </w:pPr>
      <w:r w:rsidRPr="00EB6A28">
        <w:rPr>
          <w:noProof w:val="0"/>
        </w:rPr>
        <w:t>The assessor is required to observe the participant, ideally in a simulated environment or their practical workplace setting and record their performance (or otherwise) of the competencies listed on the Observation Checklist for the Competency Unit.</w:t>
      </w:r>
    </w:p>
    <w:p w:rsidR="00FD3362" w:rsidRPr="00EB6A28" w:rsidRDefault="00FD3362" w:rsidP="00FD3362">
      <w:pPr>
        <w:pStyle w:val="BodyCopy"/>
        <w:rPr>
          <w:noProof w:val="0"/>
        </w:rPr>
      </w:pPr>
      <w:r w:rsidRPr="00EB6A28">
        <w:rPr>
          <w:noProof w:val="0"/>
        </w:rPr>
        <w:t xml:space="preserve">To complete the Observation Checklist the Assessor must: </w:t>
      </w:r>
    </w:p>
    <w:p w:rsidR="00FD3362" w:rsidRPr="00EB6A28" w:rsidRDefault="00FD3362" w:rsidP="00FD3362">
      <w:pPr>
        <w:pStyle w:val="Bullet1"/>
        <w:numPr>
          <w:ilvl w:val="0"/>
          <w:numId w:val="5"/>
        </w:numPr>
        <w:autoSpaceDE w:val="0"/>
        <w:autoSpaceDN w:val="0"/>
        <w:adjustRightInd w:val="0"/>
        <w:spacing w:before="120"/>
        <w:ind w:left="357" w:hanging="357"/>
      </w:pPr>
      <w:r w:rsidRPr="00EB6A28">
        <w:t>Insert name of candidate</w:t>
      </w:r>
    </w:p>
    <w:p w:rsidR="00FD3362" w:rsidRPr="00EB6A28" w:rsidRDefault="00FD3362" w:rsidP="00FD3362">
      <w:pPr>
        <w:pStyle w:val="Bullet1"/>
        <w:numPr>
          <w:ilvl w:val="0"/>
          <w:numId w:val="5"/>
        </w:numPr>
        <w:autoSpaceDE w:val="0"/>
        <w:autoSpaceDN w:val="0"/>
        <w:adjustRightInd w:val="0"/>
        <w:spacing w:before="120"/>
        <w:ind w:left="357" w:hanging="357"/>
      </w:pPr>
      <w:r w:rsidRPr="00EB6A28">
        <w:t>Insert assessor name</w:t>
      </w:r>
    </w:p>
    <w:p w:rsidR="00FD3362" w:rsidRPr="00EB6A28" w:rsidRDefault="00FD3362" w:rsidP="00FD3362">
      <w:pPr>
        <w:pStyle w:val="Bullet1"/>
        <w:numPr>
          <w:ilvl w:val="0"/>
          <w:numId w:val="5"/>
        </w:numPr>
        <w:autoSpaceDE w:val="0"/>
        <w:autoSpaceDN w:val="0"/>
        <w:adjustRightInd w:val="0"/>
        <w:spacing w:before="120"/>
        <w:ind w:left="357" w:hanging="357"/>
      </w:pPr>
      <w:r w:rsidRPr="00EB6A28">
        <w:t>Insert identify of location where observations are being undertaken</w:t>
      </w:r>
    </w:p>
    <w:p w:rsidR="00FD3362" w:rsidRPr="00EB6A28" w:rsidRDefault="00FD3362" w:rsidP="00FD3362">
      <w:pPr>
        <w:pStyle w:val="Bullet1"/>
        <w:numPr>
          <w:ilvl w:val="0"/>
          <w:numId w:val="5"/>
        </w:numPr>
        <w:autoSpaceDE w:val="0"/>
        <w:autoSpaceDN w:val="0"/>
        <w:adjustRightInd w:val="0"/>
        <w:spacing w:before="120"/>
        <w:ind w:left="357" w:hanging="357"/>
      </w:pPr>
      <w:r w:rsidRPr="00EB6A28">
        <w:t>Insert date/s of observations – may be single date or multiple dates</w:t>
      </w:r>
    </w:p>
    <w:p w:rsidR="00FD3362" w:rsidRPr="00EB6A28" w:rsidRDefault="00FD3362" w:rsidP="00FD3362">
      <w:pPr>
        <w:pStyle w:val="Bullet1"/>
        <w:numPr>
          <w:ilvl w:val="0"/>
          <w:numId w:val="5"/>
        </w:numPr>
        <w:autoSpaceDE w:val="0"/>
        <w:autoSpaceDN w:val="0"/>
        <w:adjustRightInd w:val="0"/>
        <w:spacing w:before="120"/>
        <w:ind w:left="357" w:hanging="357"/>
      </w:pPr>
      <w:r w:rsidRPr="00EB6A28">
        <w:t>Place a tick in either the ‘Yes’ or ‘No’ box for each listed Performance Criteria to indicate the candidate has demonstrated/not demonstrated that skill</w:t>
      </w:r>
    </w:p>
    <w:p w:rsidR="00FD3362" w:rsidRPr="00EB6A28" w:rsidRDefault="00FD3362" w:rsidP="00FD3362">
      <w:pPr>
        <w:pStyle w:val="Bullet1"/>
        <w:numPr>
          <w:ilvl w:val="0"/>
          <w:numId w:val="5"/>
        </w:numPr>
        <w:autoSpaceDE w:val="0"/>
        <w:autoSpaceDN w:val="0"/>
        <w:adjustRightInd w:val="0"/>
        <w:spacing w:before="120"/>
        <w:ind w:left="357" w:hanging="357"/>
      </w:pPr>
      <w:r w:rsidRPr="00EB6A28">
        <w:t>Provide written (and verbal) feedback to candidate – as/if appropriate</w:t>
      </w:r>
    </w:p>
    <w:p w:rsidR="00FD3362" w:rsidRPr="00EB6A28" w:rsidRDefault="00FD3362" w:rsidP="00FD3362">
      <w:pPr>
        <w:pStyle w:val="Bullet1"/>
        <w:numPr>
          <w:ilvl w:val="0"/>
          <w:numId w:val="5"/>
        </w:numPr>
        <w:autoSpaceDE w:val="0"/>
        <w:autoSpaceDN w:val="0"/>
        <w:adjustRightInd w:val="0"/>
        <w:spacing w:before="120"/>
        <w:ind w:left="357" w:hanging="357"/>
      </w:pPr>
      <w:r w:rsidRPr="00EB6A28">
        <w:t>Sign and date the form</w:t>
      </w:r>
    </w:p>
    <w:p w:rsidR="00FD3362" w:rsidRPr="00EB6A28" w:rsidRDefault="00FD3362" w:rsidP="00FD3362">
      <w:pPr>
        <w:pStyle w:val="Bullet1"/>
        <w:numPr>
          <w:ilvl w:val="0"/>
          <w:numId w:val="5"/>
        </w:numPr>
        <w:autoSpaceDE w:val="0"/>
        <w:autoSpaceDN w:val="0"/>
        <w:adjustRightInd w:val="0"/>
        <w:spacing w:before="120"/>
        <w:ind w:left="357" w:hanging="357"/>
      </w:pPr>
      <w:r w:rsidRPr="00EB6A28">
        <w:t>Present form to candidate for them to sign and date</w:t>
      </w:r>
    </w:p>
    <w:p w:rsidR="00FD3362" w:rsidRPr="00EB6A28" w:rsidRDefault="00FD3362" w:rsidP="00FD3362">
      <w:pPr>
        <w:pStyle w:val="Bullet1"/>
        <w:numPr>
          <w:ilvl w:val="0"/>
          <w:numId w:val="5"/>
        </w:numPr>
        <w:autoSpaceDE w:val="0"/>
        <w:autoSpaceDN w:val="0"/>
        <w:adjustRightInd w:val="0"/>
        <w:spacing w:before="120"/>
        <w:ind w:left="357" w:hanging="357"/>
      </w:pPr>
      <w:r w:rsidRPr="00EB6A28">
        <w:t>Transcribe results/details to Competency Recording Sheet for candidate</w:t>
      </w:r>
    </w:p>
    <w:p w:rsidR="00FD3362" w:rsidRPr="00EB6A28" w:rsidRDefault="00FD3362" w:rsidP="00FD3362">
      <w:pPr>
        <w:pStyle w:val="Bullet1"/>
        <w:numPr>
          <w:ilvl w:val="0"/>
          <w:numId w:val="5"/>
        </w:numPr>
        <w:autoSpaceDE w:val="0"/>
        <w:autoSpaceDN w:val="0"/>
        <w:adjustRightInd w:val="0"/>
        <w:spacing w:before="120"/>
        <w:ind w:left="357" w:hanging="357"/>
      </w:pPr>
      <w:r w:rsidRPr="00EB6A28">
        <w:t>Forward/file Observation Checklist.</w:t>
      </w:r>
    </w:p>
    <w:p w:rsidR="00A57AFD" w:rsidRPr="00EB6A28" w:rsidRDefault="00FD3362" w:rsidP="00A57AFD">
      <w:pPr>
        <w:pStyle w:val="BodyCopy"/>
        <w:rPr>
          <w:noProof w:val="0"/>
        </w:rPr>
      </w:pPr>
      <w:r w:rsidRPr="00EB6A28">
        <w:rPr>
          <w:noProof w:val="0"/>
        </w:rPr>
        <w:t>This source of evidence combines with other forms of assessment to assist in determining the ‘</w:t>
      </w:r>
      <w:r w:rsidR="009964A4" w:rsidRPr="00EB6A28">
        <w:rPr>
          <w:noProof w:val="0"/>
        </w:rPr>
        <w:t xml:space="preserve">Pass </w:t>
      </w:r>
      <w:r w:rsidRPr="00EB6A28">
        <w:rPr>
          <w:noProof w:val="0"/>
        </w:rPr>
        <w:t>Competent’ or ‘Not Yet Competent’ decision for the participant.</w:t>
      </w:r>
    </w:p>
    <w:p w:rsidR="00FD3362" w:rsidRPr="00EB6A28" w:rsidRDefault="00FD3362" w:rsidP="00FD3362">
      <w:pPr>
        <w:pStyle w:val="Heading4"/>
      </w:pPr>
      <w:r w:rsidRPr="00EB6A28">
        <w:t>Specifications for Third Party Statement</w:t>
      </w:r>
    </w:p>
    <w:p w:rsidR="00FD3362" w:rsidRPr="00EB6A28" w:rsidRDefault="00FD3362" w:rsidP="00FD3362">
      <w:pPr>
        <w:pStyle w:val="BodyCopy"/>
        <w:rPr>
          <w:noProof w:val="0"/>
        </w:rPr>
      </w:pPr>
      <w:r w:rsidRPr="00EB6A28">
        <w:rPr>
          <w:noProof w:val="0"/>
        </w:rPr>
        <w:t>These specifications relate to the use of a relevant workplace person to assist in determining competency for candidates.</w:t>
      </w:r>
    </w:p>
    <w:p w:rsidR="00FD3362" w:rsidRPr="00EB6A28" w:rsidRDefault="00FD3362" w:rsidP="00FD3362">
      <w:pPr>
        <w:pStyle w:val="BodyCopy"/>
        <w:rPr>
          <w:noProof w:val="0"/>
        </w:rPr>
      </w:pPr>
      <w:r w:rsidRPr="00EB6A28">
        <w:rPr>
          <w:noProof w:val="0"/>
        </w:rPr>
        <w:t>The Third Party Statement is to be supplied by the assessor to a person in the workplace who supervises and/or works closely with the participant.</w:t>
      </w:r>
    </w:p>
    <w:p w:rsidR="00FD3362" w:rsidRPr="00EB6A28" w:rsidRDefault="00FD3362" w:rsidP="00FD3362">
      <w:pPr>
        <w:pStyle w:val="BodyCopy"/>
        <w:rPr>
          <w:noProof w:val="0"/>
        </w:rPr>
      </w:pPr>
      <w:r w:rsidRPr="00EB6A28">
        <w:rPr>
          <w:noProof w:val="0"/>
        </w:rPr>
        <w:t>This may be their Supervisor, the venue manager, the Department Manager or similar.</w:t>
      </w:r>
    </w:p>
    <w:p w:rsidR="00FD3362" w:rsidRPr="00EB6A28" w:rsidRDefault="00FD3362" w:rsidP="00FD3362">
      <w:pPr>
        <w:pStyle w:val="BodyCopy"/>
        <w:rPr>
          <w:noProof w:val="0"/>
        </w:rPr>
      </w:pPr>
      <w:r w:rsidRPr="00EB6A28">
        <w:rPr>
          <w:noProof w:val="0"/>
        </w:rPr>
        <w:t>The Third Party Statement asks the Supervisor to record what they believe to be the competencies of the participant based on their workplace experience of the participant. This experience may be gained through observation of their workplace performance, feedback from others, inspection of candidate’s work etc.</w:t>
      </w:r>
    </w:p>
    <w:p w:rsidR="009B33F6" w:rsidRPr="00EB6A28" w:rsidRDefault="009B33F6">
      <w:pPr>
        <w:rPr>
          <w:rFonts w:ascii="Helvetica" w:eastAsia="Calibri" w:hAnsi="Helvetica" w:cs="Calibri"/>
          <w:szCs w:val="16"/>
          <w:lang w:eastAsia="ar-SA"/>
        </w:rPr>
      </w:pPr>
      <w:r w:rsidRPr="00EB6A28">
        <w:br w:type="page"/>
      </w:r>
    </w:p>
    <w:p w:rsidR="00FD3362" w:rsidRPr="00EB6A28" w:rsidRDefault="00FD3362" w:rsidP="00FD3362">
      <w:pPr>
        <w:pStyle w:val="BodyCopy"/>
        <w:rPr>
          <w:noProof w:val="0"/>
        </w:rPr>
      </w:pPr>
      <w:r w:rsidRPr="00EB6A28">
        <w:rPr>
          <w:noProof w:val="0"/>
        </w:rPr>
        <w:lastRenderedPageBreak/>
        <w:t>A meeting must take place between the Assessor and the Third Party to explain and demonstrate the use of the Third Party Statement.</w:t>
      </w:r>
    </w:p>
    <w:p w:rsidR="00FD3362" w:rsidRPr="00EB6A28" w:rsidRDefault="00FD3362" w:rsidP="00FD3362">
      <w:pPr>
        <w:pStyle w:val="BodyCopy"/>
        <w:rPr>
          <w:noProof w:val="0"/>
        </w:rPr>
      </w:pPr>
      <w:r w:rsidRPr="00EB6A28">
        <w:rPr>
          <w:noProof w:val="0"/>
        </w:rPr>
        <w:t>To complete the Third Party Verificati</w:t>
      </w:r>
      <w:r w:rsidR="009B33F6" w:rsidRPr="00EB6A28">
        <w:rPr>
          <w:noProof w:val="0"/>
        </w:rPr>
        <w:t>on Statement the Assessor must:</w:t>
      </w:r>
    </w:p>
    <w:p w:rsidR="00FD3362" w:rsidRPr="00EB6A28" w:rsidRDefault="00FD3362" w:rsidP="00FD3362">
      <w:pPr>
        <w:pStyle w:val="Bullet1"/>
        <w:numPr>
          <w:ilvl w:val="0"/>
          <w:numId w:val="5"/>
        </w:numPr>
        <w:autoSpaceDE w:val="0"/>
        <w:autoSpaceDN w:val="0"/>
        <w:adjustRightInd w:val="0"/>
        <w:spacing w:before="120"/>
        <w:ind w:left="357" w:hanging="357"/>
      </w:pPr>
      <w:r w:rsidRPr="00EB6A28">
        <w:t>Insert candidate name</w:t>
      </w:r>
    </w:p>
    <w:p w:rsidR="00FD3362" w:rsidRPr="00EB6A28" w:rsidRDefault="00FD3362" w:rsidP="00FD3362">
      <w:pPr>
        <w:pStyle w:val="Bullet1"/>
        <w:numPr>
          <w:ilvl w:val="0"/>
          <w:numId w:val="5"/>
        </w:numPr>
        <w:autoSpaceDE w:val="0"/>
        <w:autoSpaceDN w:val="0"/>
        <w:adjustRightInd w:val="0"/>
        <w:spacing w:before="120"/>
        <w:ind w:left="357" w:hanging="357"/>
      </w:pPr>
      <w:r w:rsidRPr="00EB6A28">
        <w:t>Insert name and contact details of the Third Party</w:t>
      </w:r>
    </w:p>
    <w:p w:rsidR="00FD3362" w:rsidRPr="00EB6A28" w:rsidRDefault="00FD3362" w:rsidP="00FD3362">
      <w:pPr>
        <w:pStyle w:val="Bullet1"/>
        <w:numPr>
          <w:ilvl w:val="0"/>
          <w:numId w:val="5"/>
        </w:numPr>
        <w:autoSpaceDE w:val="0"/>
        <w:autoSpaceDN w:val="0"/>
        <w:adjustRightInd w:val="0"/>
        <w:spacing w:before="120"/>
        <w:ind w:left="357" w:hanging="357"/>
      </w:pPr>
      <w:r w:rsidRPr="00EB6A28">
        <w:t>Tick the box to indicate the relationship of the Third Party to the candidate</w:t>
      </w:r>
    </w:p>
    <w:p w:rsidR="00FD3362" w:rsidRPr="00EB6A28" w:rsidRDefault="00FD3362" w:rsidP="00FD3362">
      <w:pPr>
        <w:pStyle w:val="Bullet1"/>
        <w:numPr>
          <w:ilvl w:val="0"/>
          <w:numId w:val="5"/>
        </w:numPr>
        <w:autoSpaceDE w:val="0"/>
        <w:autoSpaceDN w:val="0"/>
        <w:adjustRightInd w:val="0"/>
        <w:spacing w:before="120"/>
        <w:ind w:left="357" w:hanging="357"/>
      </w:pPr>
      <w:r w:rsidRPr="00EB6A28">
        <w:t>Present the partially completed form to the Third Party for them to finalise</w:t>
      </w:r>
    </w:p>
    <w:p w:rsidR="00FD3362" w:rsidRPr="00EB6A28" w:rsidRDefault="00FD3362" w:rsidP="00FD3362">
      <w:pPr>
        <w:pStyle w:val="Bullet1"/>
        <w:numPr>
          <w:ilvl w:val="0"/>
          <w:numId w:val="5"/>
        </w:numPr>
        <w:autoSpaceDE w:val="0"/>
        <w:autoSpaceDN w:val="0"/>
        <w:adjustRightInd w:val="0"/>
        <w:spacing w:before="120"/>
        <w:ind w:left="357" w:hanging="357"/>
      </w:pPr>
      <w:r w:rsidRPr="00EB6A28">
        <w:t xml:space="preserve">Collect the completed form from the Third Party </w:t>
      </w:r>
    </w:p>
    <w:p w:rsidR="00FD3362" w:rsidRPr="00EB6A28" w:rsidRDefault="00FD3362" w:rsidP="00FD3362">
      <w:pPr>
        <w:pStyle w:val="Bullet1"/>
        <w:numPr>
          <w:ilvl w:val="0"/>
          <w:numId w:val="5"/>
        </w:numPr>
        <w:autoSpaceDE w:val="0"/>
        <w:autoSpaceDN w:val="0"/>
        <w:adjustRightInd w:val="0"/>
        <w:spacing w:before="120"/>
        <w:ind w:left="357" w:hanging="357"/>
      </w:pPr>
      <w:r w:rsidRPr="00EB6A28">
        <w:t>Transcribe results/details to Competency Recording Sheet for candidate</w:t>
      </w:r>
    </w:p>
    <w:p w:rsidR="00FD3362" w:rsidRPr="00EB6A28" w:rsidRDefault="00FD3362" w:rsidP="00FD3362">
      <w:pPr>
        <w:pStyle w:val="Bullet1"/>
        <w:numPr>
          <w:ilvl w:val="0"/>
          <w:numId w:val="5"/>
        </w:numPr>
        <w:autoSpaceDE w:val="0"/>
        <w:autoSpaceDN w:val="0"/>
        <w:adjustRightInd w:val="0"/>
        <w:spacing w:before="120"/>
        <w:ind w:left="357" w:hanging="357"/>
      </w:pPr>
      <w:r w:rsidRPr="00EB6A28">
        <w:t>Forward/file Third Party Statement.</w:t>
      </w:r>
    </w:p>
    <w:p w:rsidR="00FD3362" w:rsidRPr="00EB6A28" w:rsidRDefault="00FD3362" w:rsidP="00FD3362">
      <w:pPr>
        <w:pStyle w:val="BodyCopy"/>
        <w:rPr>
          <w:noProof w:val="0"/>
        </w:rPr>
      </w:pPr>
      <w:r w:rsidRPr="00EB6A28">
        <w:rPr>
          <w:noProof w:val="0"/>
        </w:rPr>
        <w:t>The Third Party must:</w:t>
      </w:r>
    </w:p>
    <w:p w:rsidR="00FD3362" w:rsidRPr="00EB6A28" w:rsidRDefault="00FD3362" w:rsidP="00FD3362">
      <w:pPr>
        <w:pStyle w:val="Bullet1"/>
        <w:numPr>
          <w:ilvl w:val="0"/>
          <w:numId w:val="5"/>
        </w:numPr>
        <w:autoSpaceDE w:val="0"/>
        <w:autoSpaceDN w:val="0"/>
        <w:adjustRightInd w:val="0"/>
        <w:spacing w:before="120"/>
        <w:ind w:left="357" w:hanging="357"/>
      </w:pPr>
      <w:r w:rsidRPr="00EB6A28">
        <w:t>Record their belief regarding candidate ability/competency as either:</w:t>
      </w:r>
    </w:p>
    <w:p w:rsidR="00FD3362" w:rsidRPr="00EB6A28" w:rsidRDefault="009964A4" w:rsidP="00FD3362">
      <w:pPr>
        <w:pStyle w:val="Bullet2"/>
        <w:ind w:left="717" w:hanging="360"/>
        <w:rPr>
          <w:lang w:val="en-AU"/>
        </w:rPr>
      </w:pPr>
      <w:r w:rsidRPr="00EB6A28">
        <w:rPr>
          <w:rFonts w:eastAsiaTheme="minorHAnsi" w:cstheme="minorBidi"/>
          <w:szCs w:val="22"/>
          <w:lang w:val="en-AU"/>
        </w:rPr>
        <w:t>Pass</w:t>
      </w:r>
      <w:r w:rsidRPr="00EB6A28">
        <w:rPr>
          <w:lang w:val="en-AU"/>
        </w:rPr>
        <w:t xml:space="preserve"> </w:t>
      </w:r>
      <w:r w:rsidR="00FD3362" w:rsidRPr="00EB6A28">
        <w:rPr>
          <w:lang w:val="en-AU"/>
        </w:rPr>
        <w:t>Competent = Yes</w:t>
      </w:r>
    </w:p>
    <w:p w:rsidR="00FD3362" w:rsidRPr="00EB6A28" w:rsidRDefault="00FD3362" w:rsidP="00FD3362">
      <w:pPr>
        <w:pStyle w:val="Bullet2"/>
        <w:ind w:left="717" w:hanging="360"/>
        <w:rPr>
          <w:lang w:val="en-AU"/>
        </w:rPr>
      </w:pPr>
      <w:r w:rsidRPr="00EB6A28">
        <w:rPr>
          <w:lang w:val="en-AU"/>
        </w:rPr>
        <w:t>Not Yet Competent = No</w:t>
      </w:r>
    </w:p>
    <w:p w:rsidR="00FD3362" w:rsidRPr="00EB6A28" w:rsidRDefault="00FD3362" w:rsidP="00FD3362">
      <w:pPr>
        <w:pStyle w:val="Bullet2"/>
        <w:ind w:left="717" w:hanging="360"/>
        <w:rPr>
          <w:lang w:val="en-AU"/>
        </w:rPr>
      </w:pPr>
      <w:r w:rsidRPr="00EB6A28">
        <w:rPr>
          <w:lang w:val="en-AU"/>
        </w:rPr>
        <w:t>Unsure about whether candidate is competent or not = Not Sure</w:t>
      </w:r>
    </w:p>
    <w:p w:rsidR="00FD3362" w:rsidRPr="00EB6A28" w:rsidRDefault="00FD3362" w:rsidP="00FD3362">
      <w:pPr>
        <w:pStyle w:val="Bullet1"/>
        <w:numPr>
          <w:ilvl w:val="0"/>
          <w:numId w:val="5"/>
        </w:numPr>
        <w:autoSpaceDE w:val="0"/>
        <w:autoSpaceDN w:val="0"/>
        <w:adjustRightInd w:val="0"/>
        <w:spacing w:before="120"/>
        <w:ind w:left="357" w:hanging="357"/>
      </w:pPr>
      <w:r w:rsidRPr="00EB6A28">
        <w:t>Meet briefly with the assessor to discuss and/or clarify the form.</w:t>
      </w:r>
    </w:p>
    <w:p w:rsidR="00FD3362" w:rsidRPr="00EB6A28" w:rsidRDefault="00FD3362" w:rsidP="00FD3362">
      <w:pPr>
        <w:pStyle w:val="BodyCopy"/>
        <w:rPr>
          <w:noProof w:val="0"/>
        </w:rPr>
      </w:pPr>
      <w:r w:rsidRPr="00EB6A28">
        <w:rPr>
          <w:noProof w:val="0"/>
        </w:rPr>
        <w:t>This source of evidence combines with other forms of assessment to assist in determining the ‘</w:t>
      </w:r>
      <w:r w:rsidR="009964A4" w:rsidRPr="00EB6A28">
        <w:rPr>
          <w:noProof w:val="0"/>
        </w:rPr>
        <w:t xml:space="preserve">Pass </w:t>
      </w:r>
      <w:r w:rsidRPr="00EB6A28">
        <w:rPr>
          <w:noProof w:val="0"/>
        </w:rPr>
        <w:t>Competent’ or ‘Not Yet Competent’ decision for the candidate.</w:t>
      </w:r>
    </w:p>
    <w:p w:rsidR="00FD3362" w:rsidRPr="00EB6A28" w:rsidRDefault="00FD3362" w:rsidP="00FD3362">
      <w:pPr>
        <w:pStyle w:val="BodyCopy"/>
        <w:rPr>
          <w:noProof w:val="0"/>
        </w:rPr>
      </w:pPr>
      <w:r w:rsidRPr="00EB6A28">
        <w:rPr>
          <w:noProof w:val="0"/>
        </w:rPr>
        <w:t>A separate Third Party Statement is required for each Competency Unit undertaken by the candidate.</w:t>
      </w:r>
    </w:p>
    <w:p w:rsidR="00AC3C86" w:rsidRPr="00EB6A28" w:rsidRDefault="00AC3C86">
      <w:pPr>
        <w:rPr>
          <w:rStyle w:val="BodyCopyBold"/>
        </w:rPr>
      </w:pPr>
    </w:p>
    <w:p w:rsidR="00AC3C86" w:rsidRPr="00EB6A28" w:rsidRDefault="00AC3C86">
      <w:pPr>
        <w:rPr>
          <w:rStyle w:val="BodyCopyBold"/>
        </w:rPr>
        <w:sectPr w:rsidR="00AC3C86" w:rsidRPr="00EB6A28" w:rsidSect="00415AA5">
          <w:headerReference w:type="even" r:id="rId26"/>
          <w:headerReference w:type="default" r:id="rId27"/>
          <w:footerReference w:type="even" r:id="rId28"/>
          <w:footerReference w:type="default" r:id="rId29"/>
          <w:pgSz w:w="11906" w:h="16838" w:code="9"/>
          <w:pgMar w:top="1440" w:right="1440" w:bottom="1440" w:left="1701" w:header="709" w:footer="388" w:gutter="0"/>
          <w:pgNumType w:start="1"/>
          <w:cols w:space="708"/>
          <w:docGrid w:linePitch="360"/>
        </w:sectPr>
      </w:pPr>
    </w:p>
    <w:p w:rsidR="00AC3C86" w:rsidRPr="00EB6A28" w:rsidRDefault="00AC3C86" w:rsidP="00AC3C86">
      <w:pPr>
        <w:pStyle w:val="Heading1"/>
      </w:pPr>
      <w:bookmarkStart w:id="15" w:name="_Toc337029269"/>
      <w:bookmarkStart w:id="16" w:name="_Toc425769983"/>
      <w:r w:rsidRPr="00EB6A28">
        <w:lastRenderedPageBreak/>
        <w:t>Competency standard</w:t>
      </w:r>
      <w:bookmarkEnd w:id="15"/>
      <w:bookmarkEnd w:id="16"/>
    </w:p>
    <w:tbl>
      <w:tblPr>
        <w:tblStyle w:val="TableGrid"/>
        <w:tblW w:w="141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4928"/>
        <w:gridCol w:w="3685"/>
        <w:gridCol w:w="1134"/>
        <w:gridCol w:w="949"/>
        <w:gridCol w:w="3479"/>
      </w:tblGrid>
      <w:tr w:rsidR="00433947" w:rsidRPr="00EB6A28" w:rsidTr="004376D5">
        <w:tc>
          <w:tcPr>
            <w:tcW w:w="10696" w:type="dxa"/>
            <w:gridSpan w:val="4"/>
            <w:tcBorders>
              <w:top w:val="single" w:sz="4" w:space="0" w:color="auto"/>
              <w:left w:val="single" w:sz="4" w:space="0" w:color="auto"/>
              <w:bottom w:val="single" w:sz="6" w:space="0" w:color="auto"/>
              <w:right w:val="single" w:sz="4" w:space="0" w:color="auto"/>
            </w:tcBorders>
          </w:tcPr>
          <w:p w:rsidR="00433947" w:rsidRPr="00EB6A28" w:rsidRDefault="00433947" w:rsidP="004376D5">
            <w:pPr>
              <w:pStyle w:val="TableText"/>
              <w:spacing w:before="60" w:after="100"/>
            </w:pPr>
            <w:r w:rsidRPr="00EB6A28">
              <w:rPr>
                <w:b/>
              </w:rPr>
              <w:t xml:space="preserve">UNIT TITLE: </w:t>
            </w:r>
            <w:r w:rsidRPr="00EB6A28">
              <w:t>CONSTRUCT AND APPLY TOURISM PRODUCT RESEARCH</w:t>
            </w:r>
          </w:p>
        </w:tc>
        <w:tc>
          <w:tcPr>
            <w:tcW w:w="3479" w:type="dxa"/>
            <w:tcBorders>
              <w:top w:val="single" w:sz="4" w:space="0" w:color="auto"/>
              <w:left w:val="single" w:sz="4" w:space="0" w:color="auto"/>
              <w:bottom w:val="single" w:sz="6" w:space="0" w:color="auto"/>
              <w:right w:val="single" w:sz="4" w:space="0" w:color="auto"/>
            </w:tcBorders>
          </w:tcPr>
          <w:p w:rsidR="00433947" w:rsidRPr="00EB6A28" w:rsidRDefault="00433947" w:rsidP="004376D5">
            <w:pPr>
              <w:pStyle w:val="TableText"/>
              <w:spacing w:before="60" w:after="100"/>
            </w:pPr>
            <w:r w:rsidRPr="00EB6A28">
              <w:rPr>
                <w:b/>
              </w:rPr>
              <w:t xml:space="preserve">NOMINAL HOURS: </w:t>
            </w:r>
            <w:r w:rsidRPr="00EB6A28">
              <w:t>100</w:t>
            </w:r>
          </w:p>
        </w:tc>
      </w:tr>
      <w:tr w:rsidR="00433947" w:rsidRPr="00EB6A28" w:rsidTr="004376D5">
        <w:tc>
          <w:tcPr>
            <w:tcW w:w="14175" w:type="dxa"/>
            <w:gridSpan w:val="5"/>
            <w:tcBorders>
              <w:top w:val="single" w:sz="6" w:space="0" w:color="auto"/>
              <w:left w:val="single" w:sz="4" w:space="0" w:color="auto"/>
              <w:bottom w:val="single" w:sz="4" w:space="0" w:color="auto"/>
              <w:right w:val="single" w:sz="4" w:space="0" w:color="auto"/>
            </w:tcBorders>
          </w:tcPr>
          <w:p w:rsidR="00433947" w:rsidRPr="00EB6A28" w:rsidRDefault="00433947" w:rsidP="004376D5">
            <w:pPr>
              <w:pStyle w:val="TableText"/>
              <w:spacing w:before="60" w:after="100"/>
              <w:rPr>
                <w:b/>
              </w:rPr>
            </w:pPr>
            <w:r w:rsidRPr="00EB6A28">
              <w:rPr>
                <w:b/>
              </w:rPr>
              <w:t>UNIT NUMBER:</w:t>
            </w:r>
            <w:r w:rsidRPr="00EB6A28">
              <w:t xml:space="preserve"> D2.TCS.CL5.04</w:t>
            </w:r>
          </w:p>
        </w:tc>
      </w:tr>
      <w:tr w:rsidR="00433947" w:rsidRPr="00EB6A28" w:rsidTr="004376D5">
        <w:tc>
          <w:tcPr>
            <w:tcW w:w="14175" w:type="dxa"/>
            <w:gridSpan w:val="5"/>
            <w:tcBorders>
              <w:top w:val="single" w:sz="6" w:space="0" w:color="auto"/>
              <w:left w:val="single" w:sz="4" w:space="0" w:color="auto"/>
              <w:bottom w:val="single" w:sz="4" w:space="0" w:color="auto"/>
              <w:right w:val="single" w:sz="4" w:space="0" w:color="auto"/>
            </w:tcBorders>
          </w:tcPr>
          <w:p w:rsidR="00433947" w:rsidRPr="00EB6A28" w:rsidRDefault="00433947" w:rsidP="004376D5">
            <w:pPr>
              <w:pStyle w:val="TableText"/>
              <w:spacing w:before="60" w:after="100"/>
            </w:pPr>
            <w:r w:rsidRPr="00EB6A28">
              <w:rPr>
                <w:b/>
              </w:rPr>
              <w:t>UNIT DESCRIPTOR:</w:t>
            </w:r>
            <w:r w:rsidRPr="00EB6A28">
              <w:t xml:space="preserve"> This unit deals with skills and knowledge required to construct and apply tourism product research.</w:t>
            </w:r>
          </w:p>
        </w:tc>
      </w:tr>
      <w:tr w:rsidR="00433947" w:rsidRPr="00EB6A28" w:rsidTr="004376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single" w:sz="4" w:space="0" w:color="auto"/>
            </w:tcBorders>
          </w:tcPr>
          <w:p w:rsidR="00433947" w:rsidRPr="00EB6A28" w:rsidRDefault="00433947" w:rsidP="004376D5">
            <w:pPr>
              <w:pStyle w:val="TableTextBold"/>
              <w:spacing w:before="60" w:after="100"/>
            </w:pPr>
            <w:r w:rsidRPr="00EB6A28">
              <w:t>ELEMENTS AND PERFORMANCE CRITERIA</w:t>
            </w:r>
          </w:p>
        </w:tc>
        <w:tc>
          <w:tcPr>
            <w:tcW w:w="9247" w:type="dxa"/>
            <w:gridSpan w:val="4"/>
            <w:tcBorders>
              <w:top w:val="single" w:sz="4" w:space="0" w:color="auto"/>
            </w:tcBorders>
          </w:tcPr>
          <w:p w:rsidR="00433947" w:rsidRPr="00EB6A28" w:rsidRDefault="00433947" w:rsidP="004376D5">
            <w:pPr>
              <w:pStyle w:val="TableTextBold"/>
              <w:spacing w:before="60" w:after="100"/>
            </w:pPr>
            <w:r w:rsidRPr="00EB6A28">
              <w:t>UNIT VARIABLE AND ASSESSMENT GUIDE</w:t>
            </w:r>
          </w:p>
        </w:tc>
      </w:tr>
      <w:tr w:rsidR="00433947" w:rsidRPr="00EB6A28" w:rsidTr="004376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bottom w:val="single" w:sz="4" w:space="0" w:color="auto"/>
            </w:tcBorders>
          </w:tcPr>
          <w:p w:rsidR="00433947" w:rsidRPr="00EB6A28" w:rsidRDefault="00433947" w:rsidP="004376D5">
            <w:pPr>
              <w:pStyle w:val="TableTextBold"/>
              <w:spacing w:before="60" w:after="100"/>
              <w:rPr>
                <w:i/>
              </w:rPr>
            </w:pPr>
            <w:r w:rsidRPr="00EB6A28">
              <w:t xml:space="preserve">Element 1: Define the need for </w:t>
            </w:r>
            <w:r w:rsidRPr="00EB6A28">
              <w:rPr>
                <w:i/>
              </w:rPr>
              <w:t>tourism product research</w:t>
            </w:r>
          </w:p>
          <w:p w:rsidR="00433947" w:rsidRPr="00EB6A28" w:rsidRDefault="00433947" w:rsidP="00433947">
            <w:pPr>
              <w:numPr>
                <w:ilvl w:val="1"/>
                <w:numId w:val="31"/>
              </w:numPr>
              <w:tabs>
                <w:tab w:val="clear" w:pos="375"/>
              </w:tabs>
              <w:spacing w:before="60" w:after="100"/>
              <w:ind w:left="482" w:hanging="482"/>
              <w:rPr>
                <w:rFonts w:ascii="Helvetica" w:hAnsi="Helvetica" w:cs="Arial"/>
                <w:sz w:val="22"/>
                <w:szCs w:val="22"/>
              </w:rPr>
            </w:pPr>
            <w:r w:rsidRPr="00EB6A28">
              <w:rPr>
                <w:rFonts w:ascii="Helvetica" w:hAnsi="Helvetica" w:cs="Arial"/>
                <w:sz w:val="22"/>
                <w:szCs w:val="22"/>
              </w:rPr>
              <w:t>Explain the</w:t>
            </w:r>
            <w:r w:rsidRPr="00EB6A28">
              <w:rPr>
                <w:rFonts w:ascii="Helvetica" w:hAnsi="Helvetica" w:cs="Arial"/>
                <w:i/>
                <w:sz w:val="22"/>
                <w:szCs w:val="22"/>
              </w:rPr>
              <w:t xml:space="preserve"> context </w:t>
            </w:r>
            <w:r w:rsidRPr="00EB6A28">
              <w:rPr>
                <w:rFonts w:ascii="Helvetica" w:hAnsi="Helvetica" w:cs="Arial"/>
                <w:sz w:val="22"/>
                <w:szCs w:val="22"/>
              </w:rPr>
              <w:t>within which the product research needs to occur</w:t>
            </w:r>
          </w:p>
          <w:p w:rsidR="00433947" w:rsidRPr="00EB6A28" w:rsidRDefault="00433947" w:rsidP="00433947">
            <w:pPr>
              <w:numPr>
                <w:ilvl w:val="1"/>
                <w:numId w:val="31"/>
              </w:numPr>
              <w:tabs>
                <w:tab w:val="clear" w:pos="375"/>
              </w:tabs>
              <w:spacing w:before="60" w:after="100"/>
              <w:ind w:left="482" w:hanging="482"/>
              <w:rPr>
                <w:rFonts w:ascii="Helvetica" w:hAnsi="Helvetica" w:cs="Arial"/>
                <w:sz w:val="22"/>
                <w:szCs w:val="22"/>
              </w:rPr>
            </w:pPr>
            <w:r w:rsidRPr="00EB6A28">
              <w:rPr>
                <w:rFonts w:ascii="Helvetica" w:hAnsi="Helvetica" w:cs="Arial"/>
                <w:sz w:val="22"/>
                <w:szCs w:val="22"/>
              </w:rPr>
              <w:t xml:space="preserve">Identify the </w:t>
            </w:r>
            <w:r w:rsidRPr="00EB6A28">
              <w:rPr>
                <w:rFonts w:ascii="Helvetica" w:hAnsi="Helvetica" w:cs="Arial"/>
                <w:i/>
                <w:sz w:val="22"/>
                <w:szCs w:val="22"/>
              </w:rPr>
              <w:t>tourism product</w:t>
            </w:r>
            <w:r w:rsidRPr="00EB6A28">
              <w:rPr>
                <w:rFonts w:ascii="Helvetica" w:hAnsi="Helvetica" w:cs="Arial"/>
                <w:sz w:val="22"/>
                <w:szCs w:val="22"/>
              </w:rPr>
              <w:t xml:space="preserve"> to be researched</w:t>
            </w:r>
          </w:p>
          <w:p w:rsidR="00433947" w:rsidRPr="00EB6A28" w:rsidRDefault="00433947" w:rsidP="00433947">
            <w:pPr>
              <w:numPr>
                <w:ilvl w:val="1"/>
                <w:numId w:val="31"/>
              </w:numPr>
              <w:tabs>
                <w:tab w:val="clear" w:pos="375"/>
              </w:tabs>
              <w:spacing w:before="60" w:after="100"/>
              <w:ind w:left="482" w:hanging="482"/>
              <w:rPr>
                <w:rFonts w:ascii="Helvetica" w:hAnsi="Helvetica" w:cs="Arial"/>
                <w:b/>
                <w:sz w:val="22"/>
                <w:szCs w:val="22"/>
              </w:rPr>
            </w:pPr>
            <w:r w:rsidRPr="00EB6A28">
              <w:rPr>
                <w:rFonts w:ascii="Helvetica" w:hAnsi="Helvetica" w:cs="Arial"/>
                <w:sz w:val="22"/>
                <w:szCs w:val="22"/>
              </w:rPr>
              <w:t xml:space="preserve">Identify the </w:t>
            </w:r>
            <w:r w:rsidRPr="00EB6A28">
              <w:rPr>
                <w:rFonts w:ascii="Helvetica" w:hAnsi="Helvetica" w:cs="Arial"/>
                <w:i/>
                <w:sz w:val="22"/>
                <w:szCs w:val="22"/>
              </w:rPr>
              <w:t xml:space="preserve">objectives of the research </w:t>
            </w:r>
          </w:p>
          <w:p w:rsidR="00433947" w:rsidRPr="00EB6A28" w:rsidRDefault="00433947" w:rsidP="00433947">
            <w:pPr>
              <w:numPr>
                <w:ilvl w:val="1"/>
                <w:numId w:val="31"/>
              </w:numPr>
              <w:tabs>
                <w:tab w:val="clear" w:pos="375"/>
              </w:tabs>
              <w:spacing w:before="60" w:after="100"/>
              <w:ind w:left="482" w:hanging="482"/>
              <w:rPr>
                <w:rFonts w:ascii="Helvetica" w:hAnsi="Helvetica" w:cs="Arial"/>
                <w:sz w:val="22"/>
                <w:szCs w:val="22"/>
              </w:rPr>
            </w:pPr>
            <w:r w:rsidRPr="00EB6A28">
              <w:rPr>
                <w:rFonts w:ascii="Helvetica" w:hAnsi="Helvetica" w:cs="Arial"/>
                <w:sz w:val="22"/>
                <w:szCs w:val="22"/>
              </w:rPr>
              <w:t xml:space="preserve">Identify the </w:t>
            </w:r>
            <w:r w:rsidRPr="00EB6A28">
              <w:rPr>
                <w:rFonts w:ascii="Helvetica" w:hAnsi="Helvetica" w:cs="Arial"/>
                <w:i/>
                <w:sz w:val="22"/>
                <w:szCs w:val="22"/>
              </w:rPr>
              <w:t>research data that needs to be obtained</w:t>
            </w:r>
          </w:p>
          <w:p w:rsidR="00433947" w:rsidRPr="00EB6A28" w:rsidRDefault="00433947" w:rsidP="004376D5">
            <w:pPr>
              <w:pStyle w:val="TableTextBold"/>
              <w:spacing w:before="60" w:after="100"/>
            </w:pPr>
            <w:r w:rsidRPr="00EB6A28">
              <w:t>Element 2: Develop the research to be undertaken</w:t>
            </w:r>
          </w:p>
          <w:p w:rsidR="00433947" w:rsidRPr="00EB6A28" w:rsidRDefault="00433947" w:rsidP="00433947">
            <w:pPr>
              <w:numPr>
                <w:ilvl w:val="1"/>
                <w:numId w:val="32"/>
              </w:numPr>
              <w:tabs>
                <w:tab w:val="clear" w:pos="375"/>
              </w:tabs>
              <w:spacing w:before="60" w:after="100"/>
              <w:ind w:left="482" w:hanging="482"/>
              <w:rPr>
                <w:rFonts w:ascii="Helvetica" w:hAnsi="Helvetica" w:cs="Arial"/>
                <w:sz w:val="22"/>
                <w:szCs w:val="22"/>
              </w:rPr>
            </w:pPr>
            <w:r w:rsidRPr="00EB6A28">
              <w:rPr>
                <w:rFonts w:ascii="Helvetica" w:hAnsi="Helvetica" w:cs="Arial"/>
                <w:sz w:val="22"/>
                <w:szCs w:val="22"/>
              </w:rPr>
              <w:t>Decide the</w:t>
            </w:r>
            <w:r w:rsidRPr="00EB6A28">
              <w:rPr>
                <w:rFonts w:ascii="Helvetica" w:hAnsi="Helvetica" w:cs="Arial"/>
                <w:i/>
                <w:sz w:val="22"/>
                <w:szCs w:val="22"/>
              </w:rPr>
              <w:t xml:space="preserve"> primary data that needs to be obtained</w:t>
            </w:r>
          </w:p>
          <w:p w:rsidR="00433947" w:rsidRPr="00EB6A28" w:rsidRDefault="00433947" w:rsidP="00433947">
            <w:pPr>
              <w:numPr>
                <w:ilvl w:val="1"/>
                <w:numId w:val="32"/>
              </w:numPr>
              <w:tabs>
                <w:tab w:val="clear" w:pos="375"/>
              </w:tabs>
              <w:spacing w:before="60" w:after="100"/>
              <w:ind w:left="482" w:hanging="482"/>
              <w:rPr>
                <w:rFonts w:ascii="Helvetica" w:hAnsi="Helvetica" w:cs="Arial"/>
                <w:sz w:val="22"/>
                <w:szCs w:val="22"/>
              </w:rPr>
            </w:pPr>
            <w:r w:rsidRPr="00EB6A28">
              <w:rPr>
                <w:rFonts w:ascii="Helvetica" w:hAnsi="Helvetica" w:cs="Arial"/>
                <w:sz w:val="22"/>
                <w:szCs w:val="22"/>
              </w:rPr>
              <w:t xml:space="preserve">Select the </w:t>
            </w:r>
            <w:r w:rsidRPr="00EB6A28">
              <w:rPr>
                <w:rFonts w:ascii="Helvetica" w:hAnsi="Helvetica" w:cs="Arial"/>
                <w:i/>
                <w:sz w:val="22"/>
                <w:szCs w:val="22"/>
              </w:rPr>
              <w:t xml:space="preserve">research methods </w:t>
            </w:r>
            <w:r w:rsidRPr="00EB6A28">
              <w:rPr>
                <w:rFonts w:ascii="Helvetica" w:hAnsi="Helvetica" w:cs="Arial"/>
                <w:sz w:val="22"/>
                <w:szCs w:val="22"/>
              </w:rPr>
              <w:t>to be applied</w:t>
            </w:r>
          </w:p>
          <w:p w:rsidR="00433947" w:rsidRPr="00EB6A28" w:rsidRDefault="00433947" w:rsidP="00433947">
            <w:pPr>
              <w:numPr>
                <w:ilvl w:val="1"/>
                <w:numId w:val="32"/>
              </w:numPr>
              <w:tabs>
                <w:tab w:val="clear" w:pos="375"/>
              </w:tabs>
              <w:spacing w:before="60" w:after="100"/>
              <w:ind w:left="482" w:hanging="482"/>
              <w:rPr>
                <w:rFonts w:ascii="Helvetica" w:hAnsi="Helvetica" w:cs="Arial"/>
                <w:i/>
                <w:sz w:val="22"/>
                <w:szCs w:val="22"/>
              </w:rPr>
            </w:pPr>
            <w:r w:rsidRPr="00EB6A28">
              <w:rPr>
                <w:rFonts w:ascii="Helvetica" w:hAnsi="Helvetica" w:cs="Arial"/>
                <w:i/>
                <w:sz w:val="22"/>
                <w:szCs w:val="22"/>
              </w:rPr>
              <w:t>Develop the survey instruments</w:t>
            </w:r>
          </w:p>
          <w:p w:rsidR="00433947" w:rsidRPr="00EB6A28" w:rsidRDefault="00433947" w:rsidP="00433947">
            <w:pPr>
              <w:numPr>
                <w:ilvl w:val="1"/>
                <w:numId w:val="32"/>
              </w:numPr>
              <w:tabs>
                <w:tab w:val="clear" w:pos="375"/>
              </w:tabs>
              <w:spacing w:before="60" w:after="100"/>
              <w:ind w:left="482" w:hanging="482"/>
              <w:rPr>
                <w:rFonts w:ascii="Helvetica" w:hAnsi="Helvetica" w:cs="Arial"/>
                <w:b/>
                <w:sz w:val="22"/>
                <w:szCs w:val="22"/>
              </w:rPr>
            </w:pPr>
            <w:r w:rsidRPr="00EB6A28">
              <w:rPr>
                <w:rFonts w:ascii="Helvetica" w:hAnsi="Helvetica" w:cs="Arial"/>
                <w:sz w:val="22"/>
                <w:szCs w:val="22"/>
              </w:rPr>
              <w:t xml:space="preserve">Identify the need for </w:t>
            </w:r>
            <w:r w:rsidRPr="00EB6A28">
              <w:rPr>
                <w:rFonts w:ascii="Helvetica" w:hAnsi="Helvetica" w:cs="Arial"/>
                <w:i/>
                <w:sz w:val="22"/>
                <w:szCs w:val="22"/>
              </w:rPr>
              <w:t>external professional assistance</w:t>
            </w:r>
          </w:p>
        </w:tc>
        <w:tc>
          <w:tcPr>
            <w:tcW w:w="9247" w:type="dxa"/>
            <w:gridSpan w:val="4"/>
            <w:tcBorders>
              <w:bottom w:val="single" w:sz="4" w:space="0" w:color="auto"/>
            </w:tcBorders>
          </w:tcPr>
          <w:p w:rsidR="00433947" w:rsidRPr="00EB6A28" w:rsidRDefault="00433947" w:rsidP="004376D5">
            <w:pPr>
              <w:pStyle w:val="TableTextBold"/>
              <w:spacing w:before="60" w:after="100"/>
            </w:pPr>
            <w:r w:rsidRPr="00EB6A28">
              <w:t>Unit Variables</w:t>
            </w:r>
          </w:p>
          <w:p w:rsidR="00433947" w:rsidRPr="00EB6A28" w:rsidRDefault="00433947" w:rsidP="004376D5">
            <w:pPr>
              <w:pStyle w:val="TableText"/>
              <w:spacing w:before="60" w:after="100"/>
            </w:pPr>
            <w:r w:rsidRPr="00EB6A28">
              <w:t>The Unit Variables provide advice to interpret the scope and context of this unit of competence, allowing for differences between enterprises and workplaces. It relates to the unit as a whole and facilitates holistic assessment.</w:t>
            </w:r>
          </w:p>
          <w:p w:rsidR="00433947" w:rsidRPr="00EB6A28" w:rsidRDefault="00433947" w:rsidP="004376D5">
            <w:pPr>
              <w:pStyle w:val="TableText"/>
              <w:spacing w:before="60" w:after="100"/>
            </w:pPr>
            <w:r w:rsidRPr="00EB6A28">
              <w:t>This unit applies to all industry sectors that are involved in, or anticipate involvement with, researching tourism products for presentation to existing or potential clients or target markets within the labour divisions of the hotel and travel industries and may include:</w:t>
            </w:r>
          </w:p>
          <w:p w:rsidR="00433947" w:rsidRPr="00EB6A28" w:rsidRDefault="00433947" w:rsidP="00433947">
            <w:pPr>
              <w:pStyle w:val="TableText"/>
              <w:numPr>
                <w:ilvl w:val="0"/>
                <w:numId w:val="36"/>
              </w:numPr>
              <w:spacing w:before="60" w:after="100"/>
              <w:ind w:left="357" w:hanging="357"/>
            </w:pPr>
            <w:r w:rsidRPr="00EB6A28">
              <w:t>Travel Agencies</w:t>
            </w:r>
          </w:p>
          <w:p w:rsidR="00433947" w:rsidRPr="00EB6A28" w:rsidRDefault="00433947" w:rsidP="00433947">
            <w:pPr>
              <w:pStyle w:val="TableText"/>
              <w:numPr>
                <w:ilvl w:val="0"/>
                <w:numId w:val="36"/>
              </w:numPr>
              <w:spacing w:before="60" w:after="100"/>
              <w:ind w:left="357" w:hanging="357"/>
            </w:pPr>
            <w:r w:rsidRPr="00EB6A28">
              <w:t>Tour Operation</w:t>
            </w:r>
          </w:p>
          <w:p w:rsidR="00433947" w:rsidRPr="00EB6A28" w:rsidRDefault="00433947" w:rsidP="004376D5">
            <w:pPr>
              <w:pStyle w:val="TableText"/>
              <w:spacing w:before="60" w:after="100"/>
            </w:pPr>
            <w:r w:rsidRPr="00EB6A28">
              <w:rPr>
                <w:i/>
              </w:rPr>
              <w:t>Tourism product research</w:t>
            </w:r>
            <w:r w:rsidRPr="00EB6A28">
              <w:t xml:space="preserve"> may apply to:</w:t>
            </w:r>
          </w:p>
          <w:p w:rsidR="00433947" w:rsidRPr="00EB6A28" w:rsidRDefault="00433947" w:rsidP="004376D5">
            <w:pPr>
              <w:pStyle w:val="TableBullet1"/>
              <w:spacing w:before="60" w:after="100"/>
              <w:ind w:left="360" w:hanging="360"/>
              <w:rPr>
                <w:sz w:val="22"/>
                <w:szCs w:val="22"/>
              </w:rPr>
            </w:pPr>
            <w:r w:rsidRPr="00EB6A28">
              <w:rPr>
                <w:sz w:val="22"/>
                <w:szCs w:val="22"/>
              </w:rPr>
              <w:t>General industry-wide research to determine products worthy of commercial interest</w:t>
            </w:r>
          </w:p>
          <w:p w:rsidR="00433947" w:rsidRPr="00EB6A28" w:rsidRDefault="00433947" w:rsidP="004376D5">
            <w:pPr>
              <w:pStyle w:val="TableBullet1"/>
              <w:spacing w:before="60" w:after="100"/>
              <w:ind w:left="360" w:hanging="360"/>
              <w:rPr>
                <w:sz w:val="22"/>
                <w:szCs w:val="22"/>
              </w:rPr>
            </w:pPr>
            <w:r w:rsidRPr="00EB6A28">
              <w:rPr>
                <w:sz w:val="22"/>
                <w:szCs w:val="22"/>
              </w:rPr>
              <w:t>Research targeted at one or more identified products to determine their market place performance and ongoing viability</w:t>
            </w:r>
          </w:p>
          <w:p w:rsidR="00433947" w:rsidRPr="00EB6A28" w:rsidRDefault="00433947" w:rsidP="004376D5">
            <w:pPr>
              <w:pStyle w:val="TableText"/>
              <w:spacing w:before="60" w:after="100"/>
            </w:pPr>
            <w:r w:rsidRPr="00EB6A28">
              <w:rPr>
                <w:i/>
              </w:rPr>
              <w:t xml:space="preserve">Context </w:t>
            </w:r>
            <w:r w:rsidRPr="00EB6A28">
              <w:t>may be related to:</w:t>
            </w:r>
          </w:p>
          <w:p w:rsidR="00433947" w:rsidRPr="00EB6A28" w:rsidRDefault="00433947" w:rsidP="004376D5">
            <w:pPr>
              <w:pStyle w:val="TableBullet1"/>
              <w:spacing w:before="60" w:after="100"/>
              <w:ind w:left="360" w:hanging="360"/>
              <w:rPr>
                <w:sz w:val="22"/>
                <w:szCs w:val="22"/>
              </w:rPr>
            </w:pPr>
            <w:r w:rsidRPr="00EB6A28">
              <w:rPr>
                <w:sz w:val="22"/>
                <w:szCs w:val="22"/>
              </w:rPr>
              <w:t>Internal and external variable factors, as determined by a situational analysis identifying strengths, weaknesses, opportunities and threats</w:t>
            </w:r>
          </w:p>
        </w:tc>
      </w:tr>
      <w:tr w:rsidR="00433947" w:rsidRPr="00EB6A28" w:rsidTr="004376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single" w:sz="4" w:space="0" w:color="auto"/>
            </w:tcBorders>
          </w:tcPr>
          <w:p w:rsidR="00433947" w:rsidRPr="00EB6A28" w:rsidRDefault="00433947" w:rsidP="00433947">
            <w:pPr>
              <w:keepNext/>
              <w:numPr>
                <w:ilvl w:val="1"/>
                <w:numId w:val="32"/>
              </w:numPr>
              <w:tabs>
                <w:tab w:val="clear" w:pos="375"/>
              </w:tabs>
              <w:spacing w:before="60" w:after="100"/>
              <w:ind w:left="482" w:hanging="482"/>
              <w:rPr>
                <w:rFonts w:ascii="Helvetica" w:hAnsi="Helvetica" w:cs="Arial"/>
                <w:sz w:val="22"/>
                <w:szCs w:val="22"/>
              </w:rPr>
            </w:pPr>
            <w:r w:rsidRPr="00EB6A28">
              <w:rPr>
                <w:rFonts w:ascii="Helvetica" w:hAnsi="Helvetica" w:cs="Arial"/>
                <w:sz w:val="22"/>
                <w:szCs w:val="22"/>
              </w:rPr>
              <w:lastRenderedPageBreak/>
              <w:t xml:space="preserve">Identify the </w:t>
            </w:r>
            <w:r w:rsidRPr="00EB6A28">
              <w:rPr>
                <w:rFonts w:ascii="Helvetica" w:hAnsi="Helvetica" w:cs="Arial"/>
                <w:i/>
                <w:sz w:val="22"/>
                <w:szCs w:val="22"/>
              </w:rPr>
              <w:t xml:space="preserve">sample size </w:t>
            </w:r>
            <w:r w:rsidRPr="00EB6A28">
              <w:rPr>
                <w:rFonts w:ascii="Helvetica" w:hAnsi="Helvetica" w:cs="Arial"/>
                <w:sz w:val="22"/>
                <w:szCs w:val="22"/>
              </w:rPr>
              <w:t>to be researched</w:t>
            </w:r>
          </w:p>
          <w:p w:rsidR="00433947" w:rsidRPr="00EB6A28" w:rsidRDefault="00433947" w:rsidP="004376D5">
            <w:pPr>
              <w:pStyle w:val="TableTextBold"/>
              <w:keepNext/>
              <w:spacing w:before="60" w:after="100"/>
            </w:pPr>
            <w:r w:rsidRPr="00EB6A28">
              <w:t>Element 3: Conduct the tourism product research</w:t>
            </w:r>
          </w:p>
          <w:p w:rsidR="00433947" w:rsidRPr="00EB6A28" w:rsidRDefault="00433947" w:rsidP="00433947">
            <w:pPr>
              <w:keepNext/>
              <w:numPr>
                <w:ilvl w:val="1"/>
                <w:numId w:val="33"/>
              </w:numPr>
              <w:tabs>
                <w:tab w:val="clear" w:pos="375"/>
              </w:tabs>
              <w:spacing w:before="60" w:after="100"/>
              <w:ind w:left="482" w:hanging="482"/>
              <w:rPr>
                <w:rFonts w:ascii="Helvetica" w:hAnsi="Helvetica" w:cs="Arial"/>
                <w:i/>
                <w:sz w:val="22"/>
                <w:szCs w:val="22"/>
              </w:rPr>
            </w:pPr>
            <w:r w:rsidRPr="00EB6A28">
              <w:rPr>
                <w:rFonts w:ascii="Helvetica" w:hAnsi="Helvetica" w:cs="Arial"/>
                <w:i/>
                <w:sz w:val="22"/>
                <w:szCs w:val="22"/>
              </w:rPr>
              <w:t>Apply the identified research methods and survey instruments</w:t>
            </w:r>
          </w:p>
          <w:p w:rsidR="00433947" w:rsidRPr="00EB6A28" w:rsidRDefault="00433947" w:rsidP="00433947">
            <w:pPr>
              <w:keepNext/>
              <w:numPr>
                <w:ilvl w:val="1"/>
                <w:numId w:val="33"/>
              </w:numPr>
              <w:tabs>
                <w:tab w:val="clear" w:pos="375"/>
              </w:tabs>
              <w:spacing w:before="60" w:after="100"/>
              <w:ind w:left="482" w:hanging="482"/>
              <w:rPr>
                <w:rFonts w:ascii="Helvetica" w:hAnsi="Helvetica" w:cs="Arial"/>
                <w:i/>
                <w:sz w:val="22"/>
                <w:szCs w:val="22"/>
              </w:rPr>
            </w:pPr>
            <w:r w:rsidRPr="00EB6A28">
              <w:rPr>
                <w:rFonts w:ascii="Helvetica" w:hAnsi="Helvetica" w:cs="Arial"/>
                <w:i/>
                <w:sz w:val="22"/>
                <w:szCs w:val="22"/>
              </w:rPr>
              <w:t>Record the research results</w:t>
            </w:r>
          </w:p>
          <w:p w:rsidR="00433947" w:rsidRPr="00EB6A28" w:rsidRDefault="00433947" w:rsidP="00433947">
            <w:pPr>
              <w:keepNext/>
              <w:numPr>
                <w:ilvl w:val="1"/>
                <w:numId w:val="33"/>
              </w:numPr>
              <w:tabs>
                <w:tab w:val="clear" w:pos="375"/>
              </w:tabs>
              <w:spacing w:before="60" w:after="100"/>
              <w:ind w:left="482" w:hanging="482"/>
              <w:rPr>
                <w:rFonts w:ascii="Helvetica" w:hAnsi="Helvetica" w:cs="Arial"/>
                <w:i/>
                <w:sz w:val="22"/>
                <w:szCs w:val="22"/>
              </w:rPr>
            </w:pPr>
            <w:r w:rsidRPr="00EB6A28">
              <w:rPr>
                <w:rFonts w:ascii="Helvetica" w:hAnsi="Helvetica" w:cs="Arial"/>
                <w:i/>
                <w:sz w:val="22"/>
                <w:szCs w:val="22"/>
              </w:rPr>
              <w:t>Monitor the effectiveness of the research</w:t>
            </w:r>
          </w:p>
          <w:p w:rsidR="00433947" w:rsidRPr="00EB6A28" w:rsidRDefault="00433947" w:rsidP="00433947">
            <w:pPr>
              <w:keepNext/>
              <w:numPr>
                <w:ilvl w:val="1"/>
                <w:numId w:val="33"/>
              </w:numPr>
              <w:tabs>
                <w:tab w:val="clear" w:pos="375"/>
              </w:tabs>
              <w:spacing w:before="60" w:after="100"/>
              <w:ind w:left="482" w:hanging="482"/>
              <w:rPr>
                <w:rFonts w:ascii="Helvetica" w:hAnsi="Helvetica" w:cs="Arial"/>
                <w:i/>
                <w:sz w:val="22"/>
                <w:szCs w:val="22"/>
              </w:rPr>
            </w:pPr>
            <w:r w:rsidRPr="00EB6A28">
              <w:rPr>
                <w:rFonts w:ascii="Helvetica" w:hAnsi="Helvetica" w:cs="Arial"/>
                <w:i/>
                <w:sz w:val="22"/>
                <w:szCs w:val="22"/>
              </w:rPr>
              <w:t>Take action to capture research data identified as absent</w:t>
            </w:r>
          </w:p>
          <w:p w:rsidR="00433947" w:rsidRPr="00EB6A28" w:rsidRDefault="00433947" w:rsidP="00433947">
            <w:pPr>
              <w:keepNext/>
              <w:numPr>
                <w:ilvl w:val="1"/>
                <w:numId w:val="33"/>
              </w:numPr>
              <w:tabs>
                <w:tab w:val="clear" w:pos="375"/>
              </w:tabs>
              <w:spacing w:before="60" w:after="100"/>
              <w:ind w:left="482" w:hanging="482"/>
              <w:rPr>
                <w:rFonts w:ascii="Helvetica" w:hAnsi="Helvetica" w:cs="Arial"/>
                <w:i/>
                <w:sz w:val="22"/>
                <w:szCs w:val="22"/>
              </w:rPr>
            </w:pPr>
            <w:r w:rsidRPr="00EB6A28">
              <w:rPr>
                <w:rFonts w:ascii="Helvetica" w:hAnsi="Helvetica" w:cs="Arial"/>
                <w:i/>
                <w:sz w:val="22"/>
                <w:szCs w:val="22"/>
              </w:rPr>
              <w:t>Monitor the topic of the research</w:t>
            </w:r>
          </w:p>
          <w:p w:rsidR="00433947" w:rsidRPr="00EB6A28" w:rsidRDefault="00433947" w:rsidP="00433947">
            <w:pPr>
              <w:keepNext/>
              <w:numPr>
                <w:ilvl w:val="1"/>
                <w:numId w:val="33"/>
              </w:numPr>
              <w:tabs>
                <w:tab w:val="clear" w:pos="375"/>
              </w:tabs>
              <w:spacing w:before="60" w:after="100"/>
              <w:ind w:left="482" w:hanging="482"/>
              <w:rPr>
                <w:rFonts w:ascii="Helvetica" w:hAnsi="Helvetica" w:cs="Arial"/>
                <w:sz w:val="22"/>
                <w:szCs w:val="22"/>
              </w:rPr>
            </w:pPr>
            <w:r w:rsidRPr="00EB6A28">
              <w:rPr>
                <w:rFonts w:ascii="Helvetica" w:hAnsi="Helvetica" w:cs="Arial"/>
                <w:i/>
                <w:sz w:val="22"/>
                <w:szCs w:val="22"/>
              </w:rPr>
              <w:t xml:space="preserve">Follow-up on issues raised </w:t>
            </w:r>
            <w:r w:rsidRPr="00EB6A28">
              <w:rPr>
                <w:rFonts w:ascii="Helvetica" w:hAnsi="Helvetica" w:cs="Arial"/>
                <w:sz w:val="22"/>
                <w:szCs w:val="22"/>
              </w:rPr>
              <w:t>during the research process</w:t>
            </w:r>
          </w:p>
          <w:p w:rsidR="00433947" w:rsidRPr="00EB6A28" w:rsidRDefault="00433947" w:rsidP="004376D5">
            <w:pPr>
              <w:pStyle w:val="TableTextBold"/>
              <w:keepNext/>
              <w:spacing w:before="60" w:after="100"/>
            </w:pPr>
            <w:r w:rsidRPr="00EB6A28">
              <w:t>Element 4: Interpret the research results</w:t>
            </w:r>
          </w:p>
          <w:p w:rsidR="00433947" w:rsidRPr="00EB6A28" w:rsidRDefault="00433947" w:rsidP="00433947">
            <w:pPr>
              <w:keepNext/>
              <w:numPr>
                <w:ilvl w:val="1"/>
                <w:numId w:val="34"/>
              </w:numPr>
              <w:tabs>
                <w:tab w:val="clear" w:pos="375"/>
              </w:tabs>
              <w:spacing w:before="60" w:after="100"/>
              <w:ind w:left="482" w:hanging="482"/>
              <w:rPr>
                <w:rFonts w:ascii="Helvetica" w:hAnsi="Helvetica" w:cs="Arial"/>
                <w:sz w:val="22"/>
                <w:szCs w:val="22"/>
              </w:rPr>
            </w:pPr>
            <w:r w:rsidRPr="00EB6A28">
              <w:rPr>
                <w:rFonts w:ascii="Helvetica" w:hAnsi="Helvetica" w:cs="Arial"/>
                <w:i/>
                <w:sz w:val="22"/>
                <w:szCs w:val="22"/>
              </w:rPr>
              <w:t xml:space="preserve">Ensure all identified research activities have been completed </w:t>
            </w:r>
            <w:r w:rsidRPr="00EB6A28">
              <w:rPr>
                <w:rFonts w:ascii="Helvetica" w:hAnsi="Helvetica" w:cs="Arial"/>
                <w:sz w:val="22"/>
                <w:szCs w:val="22"/>
              </w:rPr>
              <w:t>as planned</w:t>
            </w:r>
          </w:p>
          <w:p w:rsidR="00433947" w:rsidRPr="00EB6A28" w:rsidRDefault="00433947" w:rsidP="00433947">
            <w:pPr>
              <w:keepNext/>
              <w:numPr>
                <w:ilvl w:val="1"/>
                <w:numId w:val="34"/>
              </w:numPr>
              <w:tabs>
                <w:tab w:val="clear" w:pos="375"/>
              </w:tabs>
              <w:spacing w:before="60" w:after="100"/>
              <w:ind w:left="482" w:hanging="482"/>
              <w:rPr>
                <w:rFonts w:ascii="Helvetica" w:hAnsi="Helvetica" w:cs="Arial"/>
                <w:sz w:val="22"/>
                <w:szCs w:val="22"/>
              </w:rPr>
            </w:pPr>
            <w:r w:rsidRPr="00EB6A28">
              <w:rPr>
                <w:rFonts w:ascii="Helvetica" w:hAnsi="Helvetica" w:cs="Arial"/>
                <w:i/>
                <w:sz w:val="22"/>
                <w:szCs w:val="22"/>
              </w:rPr>
              <w:t xml:space="preserve">Analyse the data </w:t>
            </w:r>
            <w:r w:rsidRPr="00EB6A28">
              <w:rPr>
                <w:rFonts w:ascii="Helvetica" w:hAnsi="Helvetica" w:cs="Arial"/>
                <w:sz w:val="22"/>
                <w:szCs w:val="22"/>
              </w:rPr>
              <w:t>that has been captured</w:t>
            </w:r>
          </w:p>
          <w:p w:rsidR="00433947" w:rsidRPr="00EB6A28" w:rsidRDefault="00433947" w:rsidP="00433947">
            <w:pPr>
              <w:keepNext/>
              <w:numPr>
                <w:ilvl w:val="1"/>
                <w:numId w:val="34"/>
              </w:numPr>
              <w:tabs>
                <w:tab w:val="clear" w:pos="375"/>
              </w:tabs>
              <w:spacing w:before="60" w:after="100"/>
              <w:ind w:left="482" w:hanging="482"/>
              <w:rPr>
                <w:rFonts w:ascii="Helvetica" w:hAnsi="Helvetica" w:cs="Arial"/>
                <w:sz w:val="22"/>
                <w:szCs w:val="22"/>
              </w:rPr>
            </w:pPr>
            <w:r w:rsidRPr="00EB6A28">
              <w:rPr>
                <w:rFonts w:ascii="Helvetica" w:hAnsi="Helvetica" w:cs="Arial"/>
                <w:i/>
                <w:sz w:val="22"/>
                <w:szCs w:val="22"/>
              </w:rPr>
              <w:t>Integrate primary and secondary research</w:t>
            </w:r>
            <w:r w:rsidRPr="00EB6A28">
              <w:rPr>
                <w:rFonts w:ascii="Helvetica" w:hAnsi="Helvetica" w:cs="Arial"/>
                <w:sz w:val="22"/>
                <w:szCs w:val="22"/>
              </w:rPr>
              <w:t xml:space="preserve"> findings</w:t>
            </w:r>
          </w:p>
          <w:p w:rsidR="00433947" w:rsidRPr="00EB6A28" w:rsidRDefault="00433947" w:rsidP="00433947">
            <w:pPr>
              <w:keepNext/>
              <w:numPr>
                <w:ilvl w:val="1"/>
                <w:numId w:val="34"/>
              </w:numPr>
              <w:tabs>
                <w:tab w:val="clear" w:pos="375"/>
              </w:tabs>
              <w:spacing w:before="60" w:after="100"/>
              <w:ind w:left="482" w:hanging="482"/>
              <w:rPr>
                <w:rFonts w:ascii="Helvetica" w:hAnsi="Helvetica" w:cs="Arial"/>
                <w:sz w:val="22"/>
                <w:szCs w:val="22"/>
              </w:rPr>
            </w:pPr>
            <w:r w:rsidRPr="00EB6A28">
              <w:rPr>
                <w:rFonts w:ascii="Helvetica" w:hAnsi="Helvetica" w:cs="Arial"/>
                <w:sz w:val="22"/>
                <w:szCs w:val="22"/>
              </w:rPr>
              <w:t xml:space="preserve">Prepare a </w:t>
            </w:r>
            <w:r w:rsidRPr="00EB6A28">
              <w:rPr>
                <w:rFonts w:ascii="Helvetica" w:hAnsi="Helvetica" w:cs="Arial"/>
                <w:i/>
                <w:sz w:val="22"/>
                <w:szCs w:val="22"/>
              </w:rPr>
              <w:t>written report</w:t>
            </w:r>
          </w:p>
          <w:p w:rsidR="00433947" w:rsidRPr="00EB6A28" w:rsidRDefault="00433947" w:rsidP="00433947">
            <w:pPr>
              <w:keepNext/>
              <w:numPr>
                <w:ilvl w:val="1"/>
                <w:numId w:val="34"/>
              </w:numPr>
              <w:tabs>
                <w:tab w:val="clear" w:pos="375"/>
              </w:tabs>
              <w:spacing w:before="60" w:after="100"/>
              <w:ind w:left="482" w:hanging="482"/>
              <w:rPr>
                <w:rFonts w:ascii="Helvetica" w:hAnsi="Helvetica" w:cs="Arial"/>
                <w:i/>
                <w:sz w:val="22"/>
                <w:szCs w:val="22"/>
              </w:rPr>
            </w:pPr>
            <w:r w:rsidRPr="00EB6A28">
              <w:rPr>
                <w:rFonts w:ascii="Helvetica" w:hAnsi="Helvetica" w:cs="Arial"/>
                <w:i/>
                <w:sz w:val="22"/>
                <w:szCs w:val="22"/>
              </w:rPr>
              <w:t>Obtain direction on action to be taken</w:t>
            </w:r>
          </w:p>
          <w:p w:rsidR="00433947" w:rsidRPr="00EB6A28" w:rsidRDefault="00433947" w:rsidP="004376D5">
            <w:pPr>
              <w:pStyle w:val="TableTextBold"/>
              <w:keepNext/>
              <w:spacing w:before="60" w:after="100"/>
            </w:pPr>
            <w:r w:rsidRPr="00EB6A28">
              <w:t>Element 5: Apply product research knowledge</w:t>
            </w:r>
          </w:p>
          <w:p w:rsidR="00433947" w:rsidRPr="00EB6A28" w:rsidRDefault="00433947" w:rsidP="00433947">
            <w:pPr>
              <w:keepNext/>
              <w:numPr>
                <w:ilvl w:val="1"/>
                <w:numId w:val="35"/>
              </w:numPr>
              <w:tabs>
                <w:tab w:val="clear" w:pos="375"/>
              </w:tabs>
              <w:spacing w:before="60" w:after="100"/>
              <w:ind w:left="482" w:hanging="482"/>
              <w:rPr>
                <w:rFonts w:ascii="Helvetica" w:hAnsi="Helvetica" w:cs="Arial"/>
                <w:sz w:val="22"/>
                <w:szCs w:val="22"/>
              </w:rPr>
            </w:pPr>
            <w:r w:rsidRPr="00EB6A28">
              <w:rPr>
                <w:rFonts w:ascii="Helvetica" w:hAnsi="Helvetica" w:cs="Arial"/>
                <w:sz w:val="22"/>
                <w:szCs w:val="22"/>
              </w:rPr>
              <w:t xml:space="preserve">Identify </w:t>
            </w:r>
            <w:r w:rsidRPr="00EB6A28">
              <w:rPr>
                <w:rFonts w:ascii="Helvetica" w:hAnsi="Helvetica" w:cs="Arial"/>
                <w:i/>
                <w:sz w:val="22"/>
                <w:szCs w:val="22"/>
              </w:rPr>
              <w:t xml:space="preserve">tourism products to be developed </w:t>
            </w:r>
            <w:r w:rsidRPr="00EB6A28">
              <w:rPr>
                <w:rFonts w:ascii="Helvetica" w:hAnsi="Helvetica" w:cs="Arial"/>
                <w:sz w:val="22"/>
                <w:szCs w:val="22"/>
              </w:rPr>
              <w:t>or promoted</w:t>
            </w:r>
          </w:p>
          <w:p w:rsidR="00433947" w:rsidRPr="00EB6A28" w:rsidRDefault="00433947" w:rsidP="00433947">
            <w:pPr>
              <w:keepNext/>
              <w:numPr>
                <w:ilvl w:val="1"/>
                <w:numId w:val="35"/>
              </w:numPr>
              <w:tabs>
                <w:tab w:val="clear" w:pos="375"/>
              </w:tabs>
              <w:spacing w:before="60" w:after="100"/>
              <w:ind w:left="482" w:hanging="482"/>
              <w:rPr>
                <w:rFonts w:ascii="Helvetica" w:hAnsi="Helvetica"/>
                <w:sz w:val="22"/>
                <w:szCs w:val="22"/>
              </w:rPr>
            </w:pPr>
            <w:r w:rsidRPr="00EB6A28">
              <w:rPr>
                <w:rFonts w:ascii="Helvetica" w:hAnsi="Helvetica" w:cs="Arial"/>
                <w:i/>
                <w:sz w:val="22"/>
                <w:szCs w:val="22"/>
              </w:rPr>
              <w:t>Plan a relevant campaign</w:t>
            </w:r>
          </w:p>
        </w:tc>
        <w:tc>
          <w:tcPr>
            <w:tcW w:w="9247" w:type="dxa"/>
            <w:gridSpan w:val="4"/>
            <w:tcBorders>
              <w:top w:val="single" w:sz="4" w:space="0" w:color="auto"/>
              <w:bottom w:val="single" w:sz="4" w:space="0" w:color="auto"/>
            </w:tcBorders>
          </w:tcPr>
          <w:p w:rsidR="00433947" w:rsidRPr="00EB6A28" w:rsidRDefault="00433947" w:rsidP="004376D5">
            <w:pPr>
              <w:pStyle w:val="TableBullet1"/>
              <w:keepNext/>
              <w:spacing w:before="60" w:after="100"/>
              <w:ind w:left="360" w:hanging="360"/>
              <w:rPr>
                <w:sz w:val="22"/>
                <w:szCs w:val="22"/>
              </w:rPr>
            </w:pPr>
            <w:r w:rsidRPr="00EB6A28">
              <w:rPr>
                <w:sz w:val="22"/>
                <w:szCs w:val="22"/>
              </w:rPr>
              <w:t>Determining and obtaining existing data both qualitative and quantitative that exists to support decision making, including internal information such as sales, bookings, complaints, customer feedback and information from external sources, such as industry research reports from peak tourism bodies and government agencies</w:t>
            </w:r>
          </w:p>
          <w:p w:rsidR="00433947" w:rsidRPr="00EB6A28" w:rsidRDefault="00433947" w:rsidP="004376D5">
            <w:pPr>
              <w:pStyle w:val="TableBullet1"/>
              <w:keepNext/>
              <w:spacing w:before="60" w:after="100"/>
              <w:ind w:left="360" w:hanging="360"/>
              <w:rPr>
                <w:sz w:val="22"/>
                <w:szCs w:val="22"/>
              </w:rPr>
            </w:pPr>
            <w:r w:rsidRPr="00EB6A28">
              <w:rPr>
                <w:sz w:val="22"/>
                <w:szCs w:val="22"/>
              </w:rPr>
              <w:t>Past and predicted patterns of trade, including emerging trends, sales, bookings, profit, numbers/volume, destinations, preferences for inclusions, preferred carriers and package types</w:t>
            </w:r>
          </w:p>
          <w:p w:rsidR="00433947" w:rsidRPr="00EB6A28" w:rsidRDefault="00433947" w:rsidP="004376D5">
            <w:pPr>
              <w:pStyle w:val="TableBullet1"/>
              <w:keepNext/>
              <w:spacing w:before="60" w:after="100"/>
              <w:ind w:left="360" w:hanging="360"/>
              <w:rPr>
                <w:sz w:val="22"/>
                <w:szCs w:val="22"/>
              </w:rPr>
            </w:pPr>
            <w:r w:rsidRPr="00EB6A28">
              <w:rPr>
                <w:sz w:val="22"/>
                <w:szCs w:val="22"/>
              </w:rPr>
              <w:t>Past promotional activities engaged in by the organisations, including identifying products involved, costs and evaluations undertaken</w:t>
            </w:r>
          </w:p>
          <w:p w:rsidR="00433947" w:rsidRPr="00EB6A28" w:rsidRDefault="00433947" w:rsidP="004376D5">
            <w:pPr>
              <w:pStyle w:val="TableBullet1"/>
              <w:keepNext/>
              <w:spacing w:before="60" w:after="100"/>
              <w:ind w:left="360" w:hanging="360"/>
              <w:rPr>
                <w:sz w:val="22"/>
                <w:szCs w:val="22"/>
              </w:rPr>
            </w:pPr>
            <w:r w:rsidRPr="00EB6A28">
              <w:rPr>
                <w:sz w:val="22"/>
                <w:szCs w:val="22"/>
              </w:rPr>
              <w:t>Goals and objectives of the organisation as set out in business plans and other strategic operational documents</w:t>
            </w:r>
          </w:p>
          <w:p w:rsidR="00433947" w:rsidRPr="00EB6A28" w:rsidRDefault="00433947" w:rsidP="004376D5">
            <w:pPr>
              <w:pStyle w:val="TableBullet1"/>
              <w:keepNext/>
              <w:spacing w:before="60" w:after="100"/>
              <w:ind w:left="360" w:hanging="360"/>
              <w:rPr>
                <w:sz w:val="22"/>
                <w:szCs w:val="22"/>
              </w:rPr>
            </w:pPr>
            <w:r w:rsidRPr="00EB6A28">
              <w:rPr>
                <w:sz w:val="22"/>
                <w:szCs w:val="22"/>
              </w:rPr>
              <w:t>Marketing strategies of the organisation, including growth, expansion, stability, entry into new markets and re-positioning the business in the market place</w:t>
            </w:r>
          </w:p>
          <w:p w:rsidR="00433947" w:rsidRPr="00EB6A28" w:rsidRDefault="00433947" w:rsidP="004376D5">
            <w:pPr>
              <w:pStyle w:val="TableBullet1"/>
              <w:keepNext/>
              <w:spacing w:before="60" w:after="100"/>
              <w:ind w:left="360" w:hanging="360"/>
              <w:rPr>
                <w:sz w:val="22"/>
                <w:szCs w:val="22"/>
              </w:rPr>
            </w:pPr>
            <w:r w:rsidRPr="00EB6A28">
              <w:rPr>
                <w:sz w:val="22"/>
                <w:szCs w:val="22"/>
              </w:rPr>
              <w:t>Involving relevant others in the process, including partners, head office, peak bodies and government agencies</w:t>
            </w:r>
          </w:p>
          <w:p w:rsidR="00433947" w:rsidRPr="00EB6A28" w:rsidRDefault="00433947" w:rsidP="004376D5">
            <w:pPr>
              <w:pStyle w:val="TableBullet1"/>
              <w:keepNext/>
              <w:spacing w:before="60" w:after="100"/>
              <w:ind w:left="360" w:hanging="360"/>
              <w:rPr>
                <w:sz w:val="22"/>
                <w:szCs w:val="22"/>
              </w:rPr>
            </w:pPr>
            <w:r w:rsidRPr="00EB6A28">
              <w:rPr>
                <w:sz w:val="22"/>
                <w:szCs w:val="22"/>
              </w:rPr>
              <w:t>Identifying and analysing the existing marketing mix factors, that is, price, product, place and promotion that apply to organisational products and target markets</w:t>
            </w:r>
          </w:p>
          <w:p w:rsidR="00433947" w:rsidRPr="00EB6A28" w:rsidRDefault="00433947" w:rsidP="004376D5">
            <w:pPr>
              <w:pStyle w:val="TableBullet1"/>
              <w:keepNext/>
              <w:spacing w:before="60" w:after="100"/>
              <w:ind w:left="360" w:hanging="360"/>
              <w:rPr>
                <w:sz w:val="22"/>
                <w:szCs w:val="22"/>
              </w:rPr>
            </w:pPr>
            <w:r w:rsidRPr="00EB6A28">
              <w:rPr>
                <w:sz w:val="22"/>
                <w:szCs w:val="22"/>
              </w:rPr>
              <w:t>Company ethos, including social responsibility, adherence to sustainable practices, compliance with legislated and responsible non-mandatory codes</w:t>
            </w:r>
          </w:p>
          <w:p w:rsidR="00433947" w:rsidRPr="00EB6A28" w:rsidRDefault="00433947" w:rsidP="004376D5">
            <w:pPr>
              <w:pStyle w:val="TableBullet1"/>
              <w:keepNext/>
              <w:spacing w:before="60" w:after="100"/>
              <w:ind w:left="360" w:hanging="360"/>
              <w:rPr>
                <w:sz w:val="22"/>
                <w:szCs w:val="22"/>
              </w:rPr>
            </w:pPr>
            <w:r w:rsidRPr="00EB6A28">
              <w:rPr>
                <w:i/>
                <w:sz w:val="22"/>
                <w:szCs w:val="22"/>
              </w:rPr>
              <w:t>Tourism product</w:t>
            </w:r>
            <w:r w:rsidRPr="00EB6A28">
              <w:rPr>
                <w:sz w:val="22"/>
                <w:szCs w:val="22"/>
              </w:rPr>
              <w:t xml:space="preserve"> has a broad interpretation and may include:</w:t>
            </w:r>
          </w:p>
          <w:p w:rsidR="00433947" w:rsidRPr="00EB6A28" w:rsidRDefault="00433947" w:rsidP="004376D5">
            <w:pPr>
              <w:pStyle w:val="TableBullet1"/>
              <w:keepNext/>
              <w:spacing w:before="60" w:after="100"/>
              <w:ind w:left="360" w:hanging="360"/>
              <w:rPr>
                <w:sz w:val="22"/>
                <w:szCs w:val="22"/>
              </w:rPr>
            </w:pPr>
            <w:r w:rsidRPr="00EB6A28">
              <w:rPr>
                <w:sz w:val="22"/>
                <w:szCs w:val="22"/>
              </w:rPr>
              <w:t>Products, services and/or packages, including products for domestic and international markets and in-bound and out-bound travellers</w:t>
            </w:r>
          </w:p>
          <w:p w:rsidR="00433947" w:rsidRPr="00EB6A28" w:rsidRDefault="00433947" w:rsidP="004376D5">
            <w:pPr>
              <w:pStyle w:val="TableBullet1"/>
              <w:keepNext/>
              <w:spacing w:before="60" w:after="100"/>
              <w:ind w:left="360" w:hanging="360"/>
              <w:rPr>
                <w:sz w:val="22"/>
                <w:szCs w:val="22"/>
              </w:rPr>
            </w:pPr>
            <w:r w:rsidRPr="00EB6A28">
              <w:rPr>
                <w:sz w:val="22"/>
                <w:szCs w:val="22"/>
              </w:rPr>
              <w:t>Specific products for an identified customer or market, such as attractions, venues, destinations, inclusions, activities and service standards</w:t>
            </w:r>
          </w:p>
          <w:p w:rsidR="00433947" w:rsidRPr="00EB6A28" w:rsidRDefault="00433947" w:rsidP="004376D5">
            <w:pPr>
              <w:pStyle w:val="TableBullet1"/>
              <w:keepNext/>
              <w:spacing w:before="60" w:after="100"/>
              <w:ind w:left="360" w:hanging="360"/>
              <w:rPr>
                <w:sz w:val="22"/>
                <w:szCs w:val="22"/>
              </w:rPr>
            </w:pPr>
            <w:r w:rsidRPr="00EB6A28">
              <w:rPr>
                <w:sz w:val="22"/>
                <w:szCs w:val="22"/>
              </w:rPr>
              <w:t>Generic products for market segments or target markets.</w:t>
            </w:r>
          </w:p>
          <w:p w:rsidR="00433947" w:rsidRPr="00EB6A28" w:rsidRDefault="00433947" w:rsidP="004376D5">
            <w:pPr>
              <w:pStyle w:val="TableText"/>
              <w:keepNext/>
              <w:spacing w:before="60" w:after="100"/>
            </w:pPr>
            <w:r w:rsidRPr="00EB6A28">
              <w:rPr>
                <w:i/>
              </w:rPr>
              <w:t>Objectives of the research</w:t>
            </w:r>
            <w:r w:rsidRPr="00EB6A28">
              <w:t xml:space="preserve"> may be related to:</w:t>
            </w:r>
          </w:p>
          <w:p w:rsidR="00433947" w:rsidRPr="00EB6A28" w:rsidRDefault="00433947" w:rsidP="004376D5">
            <w:pPr>
              <w:pStyle w:val="TableBullet1"/>
              <w:keepNext/>
              <w:spacing w:before="60" w:after="100"/>
              <w:ind w:left="360" w:hanging="360"/>
              <w:rPr>
                <w:sz w:val="22"/>
                <w:szCs w:val="22"/>
              </w:rPr>
            </w:pPr>
            <w:r w:rsidRPr="00EB6A28">
              <w:rPr>
                <w:sz w:val="22"/>
                <w:szCs w:val="22"/>
              </w:rPr>
              <w:t>Gathering data</w:t>
            </w:r>
          </w:p>
        </w:tc>
      </w:tr>
      <w:tr w:rsidR="00433947" w:rsidRPr="00EB6A28" w:rsidTr="004376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433947" w:rsidRPr="00EB6A28" w:rsidRDefault="00433947" w:rsidP="00433947">
            <w:pPr>
              <w:numPr>
                <w:ilvl w:val="1"/>
                <w:numId w:val="35"/>
              </w:numPr>
              <w:tabs>
                <w:tab w:val="clear" w:pos="375"/>
              </w:tabs>
              <w:spacing w:before="60" w:after="100"/>
              <w:ind w:left="482" w:hanging="482"/>
              <w:rPr>
                <w:rFonts w:ascii="Helvetica" w:hAnsi="Helvetica" w:cs="Arial"/>
                <w:sz w:val="22"/>
                <w:szCs w:val="22"/>
              </w:rPr>
            </w:pPr>
            <w:r w:rsidRPr="00EB6A28">
              <w:rPr>
                <w:rFonts w:ascii="Helvetica" w:hAnsi="Helvetica" w:cs="Arial"/>
                <w:sz w:val="22"/>
                <w:szCs w:val="22"/>
              </w:rPr>
              <w:lastRenderedPageBreak/>
              <w:t xml:space="preserve">Produce </w:t>
            </w:r>
            <w:r w:rsidRPr="00EB6A28">
              <w:rPr>
                <w:rFonts w:ascii="Helvetica" w:hAnsi="Helvetica" w:cs="Arial"/>
                <w:i/>
                <w:sz w:val="22"/>
                <w:szCs w:val="22"/>
              </w:rPr>
              <w:t>resources to support implementation</w:t>
            </w:r>
          </w:p>
          <w:p w:rsidR="00433947" w:rsidRPr="00EB6A28" w:rsidRDefault="00433947" w:rsidP="00433947">
            <w:pPr>
              <w:numPr>
                <w:ilvl w:val="1"/>
                <w:numId w:val="35"/>
              </w:numPr>
              <w:tabs>
                <w:tab w:val="clear" w:pos="375"/>
              </w:tabs>
              <w:spacing w:before="60" w:after="100"/>
              <w:ind w:left="482" w:hanging="482"/>
              <w:rPr>
                <w:rFonts w:ascii="Helvetica" w:hAnsi="Helvetica" w:cs="Arial"/>
                <w:sz w:val="22"/>
                <w:szCs w:val="22"/>
              </w:rPr>
            </w:pPr>
            <w:r w:rsidRPr="00EB6A28">
              <w:rPr>
                <w:rFonts w:ascii="Helvetica" w:hAnsi="Helvetica" w:cs="Arial"/>
                <w:i/>
                <w:sz w:val="22"/>
                <w:szCs w:val="22"/>
              </w:rPr>
              <w:t xml:space="preserve">Implement the plan(s) </w:t>
            </w:r>
            <w:r w:rsidRPr="00EB6A28">
              <w:rPr>
                <w:rFonts w:ascii="Helvetica" w:hAnsi="Helvetica" w:cs="Arial"/>
                <w:sz w:val="22"/>
                <w:szCs w:val="22"/>
              </w:rPr>
              <w:t>as prepared</w:t>
            </w:r>
          </w:p>
          <w:p w:rsidR="00433947" w:rsidRPr="00EB6A28" w:rsidRDefault="00433947" w:rsidP="00433947">
            <w:pPr>
              <w:numPr>
                <w:ilvl w:val="1"/>
                <w:numId w:val="35"/>
              </w:numPr>
              <w:tabs>
                <w:tab w:val="clear" w:pos="375"/>
              </w:tabs>
              <w:spacing w:before="60" w:after="100"/>
              <w:ind w:left="482" w:hanging="482"/>
              <w:rPr>
                <w:rFonts w:ascii="Helvetica" w:hAnsi="Helvetica" w:cs="Arial"/>
                <w:sz w:val="22"/>
                <w:szCs w:val="22"/>
              </w:rPr>
            </w:pPr>
            <w:r w:rsidRPr="00EB6A28">
              <w:rPr>
                <w:rFonts w:ascii="Helvetica" w:hAnsi="Helvetica" w:cs="Arial"/>
                <w:i/>
                <w:sz w:val="22"/>
                <w:szCs w:val="22"/>
              </w:rPr>
              <w:t xml:space="preserve">Monitor implementation </w:t>
            </w:r>
            <w:r w:rsidRPr="00EB6A28">
              <w:rPr>
                <w:rFonts w:ascii="Helvetica" w:hAnsi="Helvetica" w:cs="Arial"/>
                <w:sz w:val="22"/>
                <w:szCs w:val="22"/>
              </w:rPr>
              <w:t>of the plan(s)</w:t>
            </w:r>
          </w:p>
          <w:p w:rsidR="00433947" w:rsidRPr="00EB6A28" w:rsidRDefault="00433947" w:rsidP="00433947">
            <w:pPr>
              <w:numPr>
                <w:ilvl w:val="1"/>
                <w:numId w:val="35"/>
              </w:numPr>
              <w:tabs>
                <w:tab w:val="clear" w:pos="375"/>
              </w:tabs>
              <w:spacing w:before="60" w:after="100"/>
              <w:ind w:left="482" w:hanging="482"/>
              <w:rPr>
                <w:rFonts w:ascii="Helvetica" w:hAnsi="Helvetica"/>
                <w:sz w:val="22"/>
                <w:szCs w:val="22"/>
              </w:rPr>
            </w:pPr>
            <w:r w:rsidRPr="00EB6A28">
              <w:rPr>
                <w:rFonts w:ascii="Helvetica" w:hAnsi="Helvetica" w:cs="Arial"/>
                <w:i/>
                <w:sz w:val="22"/>
                <w:szCs w:val="22"/>
              </w:rPr>
              <w:t>Take remedial action</w:t>
            </w:r>
            <w:r w:rsidRPr="00EB6A28">
              <w:rPr>
                <w:rFonts w:ascii="Helvetica" w:hAnsi="Helvetica" w:cs="Arial"/>
                <w:sz w:val="22"/>
                <w:szCs w:val="22"/>
              </w:rPr>
              <w:t>, where required</w:t>
            </w:r>
          </w:p>
          <w:p w:rsidR="00433947" w:rsidRPr="00EB6A28" w:rsidRDefault="00433947" w:rsidP="00433947">
            <w:pPr>
              <w:numPr>
                <w:ilvl w:val="1"/>
                <w:numId w:val="35"/>
              </w:numPr>
              <w:tabs>
                <w:tab w:val="clear" w:pos="375"/>
              </w:tabs>
              <w:spacing w:before="60" w:after="100"/>
              <w:ind w:left="482" w:hanging="482"/>
              <w:rPr>
                <w:rFonts w:ascii="Helvetica" w:hAnsi="Helvetica"/>
                <w:sz w:val="22"/>
                <w:szCs w:val="22"/>
              </w:rPr>
            </w:pPr>
            <w:r w:rsidRPr="00EB6A28">
              <w:rPr>
                <w:rFonts w:ascii="Helvetica" w:hAnsi="Helvetica" w:cs="Arial"/>
                <w:i/>
                <w:sz w:val="22"/>
                <w:szCs w:val="22"/>
              </w:rPr>
              <w:t>Evaluate the initiative</w:t>
            </w:r>
          </w:p>
        </w:tc>
        <w:tc>
          <w:tcPr>
            <w:tcW w:w="9247" w:type="dxa"/>
            <w:gridSpan w:val="4"/>
            <w:tcBorders>
              <w:top w:val="single" w:sz="4" w:space="0" w:color="auto"/>
              <w:bottom w:val="nil"/>
            </w:tcBorders>
          </w:tcPr>
          <w:p w:rsidR="00433947" w:rsidRPr="00EB6A28" w:rsidRDefault="00433947" w:rsidP="004376D5">
            <w:pPr>
              <w:pStyle w:val="TableBullet1"/>
              <w:spacing w:before="60" w:after="100"/>
              <w:ind w:left="360" w:hanging="360"/>
              <w:rPr>
                <w:sz w:val="22"/>
                <w:szCs w:val="22"/>
              </w:rPr>
            </w:pPr>
            <w:r w:rsidRPr="00EB6A28">
              <w:rPr>
                <w:sz w:val="22"/>
                <w:szCs w:val="22"/>
              </w:rPr>
              <w:t>Comparing alternatives</w:t>
            </w:r>
          </w:p>
          <w:p w:rsidR="00433947" w:rsidRPr="00EB6A28" w:rsidRDefault="00433947" w:rsidP="004376D5">
            <w:pPr>
              <w:pStyle w:val="TableBullet1"/>
              <w:spacing w:before="60" w:after="100"/>
              <w:ind w:left="360" w:hanging="360"/>
              <w:rPr>
                <w:sz w:val="22"/>
                <w:szCs w:val="22"/>
              </w:rPr>
            </w:pPr>
            <w:r w:rsidRPr="00EB6A28">
              <w:rPr>
                <w:sz w:val="22"/>
                <w:szCs w:val="22"/>
              </w:rPr>
              <w:t>Assessing the market place</w:t>
            </w:r>
          </w:p>
          <w:p w:rsidR="00433947" w:rsidRPr="00EB6A28" w:rsidRDefault="00433947" w:rsidP="004376D5">
            <w:pPr>
              <w:pStyle w:val="TableBullet1"/>
              <w:spacing w:before="60" w:after="100"/>
              <w:ind w:left="360" w:hanging="360"/>
              <w:rPr>
                <w:sz w:val="22"/>
                <w:szCs w:val="22"/>
              </w:rPr>
            </w:pPr>
            <w:r w:rsidRPr="00EB6A28">
              <w:rPr>
                <w:sz w:val="22"/>
                <w:szCs w:val="22"/>
              </w:rPr>
              <w:t>Predicting trends</w:t>
            </w:r>
          </w:p>
          <w:p w:rsidR="00433947" w:rsidRPr="00EB6A28" w:rsidRDefault="00433947" w:rsidP="004376D5">
            <w:pPr>
              <w:pStyle w:val="TableBullet1"/>
              <w:spacing w:before="60" w:after="100"/>
              <w:ind w:left="360" w:hanging="360"/>
              <w:rPr>
                <w:sz w:val="22"/>
                <w:szCs w:val="22"/>
              </w:rPr>
            </w:pPr>
            <w:r w:rsidRPr="00EB6A28">
              <w:rPr>
                <w:sz w:val="22"/>
                <w:szCs w:val="22"/>
              </w:rPr>
              <w:t>Identifying the specific tourism products that provide viable and attractive experiences and value-for-money to individual target markets</w:t>
            </w:r>
          </w:p>
          <w:p w:rsidR="00433947" w:rsidRPr="00EB6A28" w:rsidRDefault="00433947" w:rsidP="004376D5">
            <w:pPr>
              <w:pStyle w:val="TableBullet1"/>
              <w:spacing w:before="60" w:after="100"/>
              <w:ind w:left="360" w:hanging="360"/>
              <w:rPr>
                <w:sz w:val="22"/>
                <w:szCs w:val="22"/>
              </w:rPr>
            </w:pPr>
            <w:r w:rsidRPr="00EB6A28">
              <w:rPr>
                <w:sz w:val="22"/>
                <w:szCs w:val="22"/>
              </w:rPr>
              <w:t>Making a product-related decision, including adding a new product, modifying an existing product, continuing with a product or removing a product from the range</w:t>
            </w:r>
          </w:p>
        </w:tc>
      </w:tr>
      <w:tr w:rsidR="00433947" w:rsidRPr="00EB6A28" w:rsidTr="004376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433947" w:rsidRPr="00EB6A28" w:rsidRDefault="00433947" w:rsidP="004376D5">
            <w:pPr>
              <w:pStyle w:val="TableText"/>
              <w:spacing w:before="60" w:after="100"/>
            </w:pPr>
          </w:p>
        </w:tc>
        <w:tc>
          <w:tcPr>
            <w:tcW w:w="9247" w:type="dxa"/>
            <w:gridSpan w:val="4"/>
            <w:tcBorders>
              <w:top w:val="nil"/>
              <w:bottom w:val="nil"/>
            </w:tcBorders>
          </w:tcPr>
          <w:p w:rsidR="00433947" w:rsidRPr="00EB6A28" w:rsidRDefault="00433947" w:rsidP="004376D5">
            <w:pPr>
              <w:pStyle w:val="TableBullet1"/>
              <w:spacing w:before="60" w:after="100"/>
              <w:ind w:left="360" w:hanging="360"/>
              <w:rPr>
                <w:sz w:val="22"/>
                <w:szCs w:val="22"/>
              </w:rPr>
            </w:pPr>
            <w:r w:rsidRPr="00EB6A28">
              <w:rPr>
                <w:sz w:val="22"/>
                <w:szCs w:val="22"/>
              </w:rPr>
              <w:t>Understanding factors affecting the customer buying decision.</w:t>
            </w:r>
          </w:p>
          <w:p w:rsidR="00433947" w:rsidRPr="00EB6A28" w:rsidRDefault="00433947" w:rsidP="004376D5">
            <w:pPr>
              <w:pStyle w:val="TableText"/>
              <w:spacing w:before="60" w:after="100"/>
            </w:pPr>
            <w:r w:rsidRPr="00EB6A28">
              <w:rPr>
                <w:i/>
              </w:rPr>
              <w:t>Research data that needs to be obtained</w:t>
            </w:r>
            <w:r w:rsidRPr="00EB6A28">
              <w:t xml:space="preserve"> should include:</w:t>
            </w:r>
          </w:p>
          <w:p w:rsidR="00433947" w:rsidRPr="00EB6A28" w:rsidRDefault="00433947" w:rsidP="004376D5">
            <w:pPr>
              <w:pStyle w:val="TableBullet1"/>
              <w:spacing w:before="60" w:after="100"/>
              <w:ind w:left="360" w:hanging="360"/>
              <w:rPr>
                <w:sz w:val="22"/>
                <w:szCs w:val="22"/>
              </w:rPr>
            </w:pPr>
            <w:r w:rsidRPr="00EB6A28">
              <w:rPr>
                <w:sz w:val="22"/>
                <w:szCs w:val="22"/>
              </w:rPr>
              <w:t>Qualitative and quantitative data</w:t>
            </w:r>
          </w:p>
          <w:p w:rsidR="00433947" w:rsidRPr="00EB6A28" w:rsidRDefault="00433947" w:rsidP="004376D5">
            <w:pPr>
              <w:pStyle w:val="TableBullet1"/>
              <w:spacing w:before="60" w:after="100"/>
              <w:ind w:left="360" w:hanging="360"/>
              <w:rPr>
                <w:sz w:val="22"/>
                <w:szCs w:val="22"/>
              </w:rPr>
            </w:pPr>
            <w:r w:rsidRPr="00EB6A28">
              <w:rPr>
                <w:sz w:val="22"/>
                <w:szCs w:val="22"/>
              </w:rPr>
              <w:t>Primary research data</w:t>
            </w:r>
          </w:p>
          <w:p w:rsidR="00433947" w:rsidRPr="00EB6A28" w:rsidRDefault="00433947" w:rsidP="004376D5">
            <w:pPr>
              <w:pStyle w:val="TableBullet1"/>
              <w:spacing w:before="60" w:after="100"/>
              <w:ind w:left="360" w:hanging="360"/>
              <w:rPr>
                <w:sz w:val="22"/>
                <w:szCs w:val="22"/>
              </w:rPr>
            </w:pPr>
            <w:r w:rsidRPr="00EB6A28">
              <w:rPr>
                <w:sz w:val="22"/>
                <w:szCs w:val="22"/>
              </w:rPr>
              <w:t>Market intelligence factors, including macro and micro trends, political factors, safety and security issues, environmental issues, trends and anticipated consequences.</w:t>
            </w:r>
          </w:p>
        </w:tc>
      </w:tr>
      <w:tr w:rsidR="00433947" w:rsidRPr="00EB6A28" w:rsidTr="004376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433947" w:rsidRPr="00EB6A28" w:rsidRDefault="00433947" w:rsidP="004376D5">
            <w:pPr>
              <w:pStyle w:val="TableText"/>
              <w:spacing w:before="60" w:after="100"/>
            </w:pPr>
          </w:p>
        </w:tc>
        <w:tc>
          <w:tcPr>
            <w:tcW w:w="9247" w:type="dxa"/>
            <w:gridSpan w:val="4"/>
            <w:tcBorders>
              <w:top w:val="nil"/>
              <w:bottom w:val="single" w:sz="4" w:space="0" w:color="auto"/>
            </w:tcBorders>
          </w:tcPr>
          <w:p w:rsidR="00433947" w:rsidRPr="00EB6A28" w:rsidRDefault="00433947" w:rsidP="004376D5">
            <w:pPr>
              <w:pStyle w:val="TableText"/>
              <w:spacing w:before="60" w:after="100"/>
            </w:pPr>
            <w:r w:rsidRPr="00EB6A28">
              <w:rPr>
                <w:i/>
              </w:rPr>
              <w:t>Primary data that needs to be obtained</w:t>
            </w:r>
            <w:r w:rsidRPr="00EB6A28">
              <w:t xml:space="preserve"> must relate to:</w:t>
            </w:r>
          </w:p>
          <w:p w:rsidR="00433947" w:rsidRPr="00EB6A28" w:rsidRDefault="00433947" w:rsidP="004376D5">
            <w:pPr>
              <w:pStyle w:val="TableBullet1"/>
              <w:spacing w:before="60" w:after="100"/>
              <w:ind w:left="360" w:hanging="360"/>
              <w:rPr>
                <w:sz w:val="22"/>
                <w:szCs w:val="22"/>
              </w:rPr>
            </w:pPr>
            <w:r w:rsidRPr="00EB6A28">
              <w:rPr>
                <w:sz w:val="22"/>
                <w:szCs w:val="22"/>
              </w:rPr>
              <w:t>The objectives of the research</w:t>
            </w:r>
          </w:p>
          <w:p w:rsidR="00433947" w:rsidRPr="00EB6A28" w:rsidRDefault="00433947" w:rsidP="004376D5">
            <w:pPr>
              <w:pStyle w:val="TableBullet1"/>
              <w:spacing w:before="60" w:after="100"/>
              <w:ind w:left="360" w:hanging="360"/>
              <w:rPr>
                <w:sz w:val="22"/>
                <w:szCs w:val="22"/>
              </w:rPr>
            </w:pPr>
            <w:r w:rsidRPr="00EB6A28">
              <w:rPr>
                <w:sz w:val="22"/>
                <w:szCs w:val="22"/>
              </w:rPr>
              <w:t>Filling in the information gaps that exist in the existing secondary research data</w:t>
            </w:r>
          </w:p>
          <w:p w:rsidR="00433947" w:rsidRPr="00EB6A28" w:rsidRDefault="00433947" w:rsidP="004376D5">
            <w:pPr>
              <w:pStyle w:val="TableBullet1"/>
              <w:spacing w:before="60" w:after="100"/>
              <w:ind w:left="360" w:hanging="360"/>
              <w:rPr>
                <w:sz w:val="22"/>
                <w:szCs w:val="22"/>
              </w:rPr>
            </w:pPr>
            <w:r w:rsidRPr="00EB6A28">
              <w:rPr>
                <w:sz w:val="22"/>
                <w:szCs w:val="22"/>
              </w:rPr>
              <w:t>Providing sufficient, accurate and reliable information on which to make a decision</w:t>
            </w:r>
          </w:p>
          <w:p w:rsidR="00433947" w:rsidRPr="00EB6A28" w:rsidRDefault="00433947" w:rsidP="004376D5">
            <w:pPr>
              <w:pStyle w:val="TableBullet1"/>
              <w:spacing w:before="60" w:after="100"/>
              <w:ind w:left="360" w:hanging="360"/>
              <w:rPr>
                <w:sz w:val="22"/>
                <w:szCs w:val="22"/>
              </w:rPr>
            </w:pPr>
            <w:r w:rsidRPr="00EB6A28">
              <w:rPr>
                <w:sz w:val="22"/>
                <w:szCs w:val="22"/>
              </w:rPr>
              <w:t>Identifying motivational factors that influence customer buying behaviour</w:t>
            </w:r>
          </w:p>
          <w:p w:rsidR="00433947" w:rsidRPr="00EB6A28" w:rsidRDefault="00433947" w:rsidP="004376D5">
            <w:pPr>
              <w:pStyle w:val="TableBullet1"/>
              <w:spacing w:before="60" w:after="100"/>
              <w:ind w:left="360" w:hanging="360"/>
              <w:rPr>
                <w:sz w:val="22"/>
                <w:szCs w:val="22"/>
              </w:rPr>
            </w:pPr>
            <w:r w:rsidRPr="00EB6A28">
              <w:rPr>
                <w:sz w:val="22"/>
                <w:szCs w:val="22"/>
              </w:rPr>
              <w:t>Identifying specific tourism activities, products and experiences that underpin reasons to travel</w:t>
            </w:r>
          </w:p>
          <w:p w:rsidR="00433947" w:rsidRPr="00EB6A28" w:rsidRDefault="00433947" w:rsidP="004376D5">
            <w:pPr>
              <w:pStyle w:val="TableBullet1"/>
              <w:spacing w:before="60" w:after="100"/>
              <w:ind w:left="360" w:hanging="360"/>
              <w:rPr>
                <w:sz w:val="22"/>
                <w:szCs w:val="22"/>
              </w:rPr>
            </w:pPr>
            <w:r w:rsidRPr="00EB6A28">
              <w:rPr>
                <w:sz w:val="22"/>
                <w:szCs w:val="22"/>
              </w:rPr>
              <w:t>Identifying barriers to travel and other conditions that may adversely affect uptake of a product</w:t>
            </w:r>
          </w:p>
          <w:p w:rsidR="00433947" w:rsidRPr="00EB6A28" w:rsidRDefault="00433947" w:rsidP="004376D5">
            <w:pPr>
              <w:pStyle w:val="TableBullet1"/>
              <w:spacing w:before="60" w:after="100"/>
              <w:ind w:left="360" w:hanging="360"/>
              <w:rPr>
                <w:sz w:val="22"/>
                <w:szCs w:val="22"/>
              </w:rPr>
            </w:pPr>
            <w:r w:rsidRPr="00EB6A28">
              <w:rPr>
                <w:sz w:val="22"/>
                <w:szCs w:val="22"/>
              </w:rPr>
              <w:t>Identifying psychometric factors that apply to the respondents.</w:t>
            </w:r>
          </w:p>
        </w:tc>
      </w:tr>
      <w:tr w:rsidR="00433947" w:rsidRPr="00EB6A28" w:rsidTr="004376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433947" w:rsidRPr="00EB6A28" w:rsidRDefault="00433947" w:rsidP="004376D5">
            <w:pPr>
              <w:pStyle w:val="TableText"/>
              <w:keepNext/>
              <w:spacing w:before="60" w:after="100"/>
            </w:pPr>
          </w:p>
        </w:tc>
        <w:tc>
          <w:tcPr>
            <w:tcW w:w="9247" w:type="dxa"/>
            <w:gridSpan w:val="4"/>
            <w:tcBorders>
              <w:top w:val="single" w:sz="4" w:space="0" w:color="auto"/>
              <w:bottom w:val="nil"/>
            </w:tcBorders>
          </w:tcPr>
          <w:p w:rsidR="00433947" w:rsidRPr="00EB6A28" w:rsidRDefault="00433947" w:rsidP="004376D5">
            <w:pPr>
              <w:pStyle w:val="TableText"/>
              <w:keepNext/>
              <w:spacing w:before="60" w:after="100"/>
            </w:pPr>
            <w:r w:rsidRPr="00EB6A28">
              <w:rPr>
                <w:i/>
              </w:rPr>
              <w:t>Research methods</w:t>
            </w:r>
            <w:r w:rsidRPr="00EB6A28">
              <w:t xml:space="preserve"> may include:</w:t>
            </w:r>
          </w:p>
          <w:p w:rsidR="00433947" w:rsidRPr="00EB6A28" w:rsidRDefault="00433947" w:rsidP="004376D5">
            <w:pPr>
              <w:pStyle w:val="TableBullet1"/>
              <w:spacing w:before="60" w:after="100"/>
              <w:rPr>
                <w:sz w:val="22"/>
                <w:szCs w:val="22"/>
              </w:rPr>
            </w:pPr>
            <w:r w:rsidRPr="00EB6A28">
              <w:rPr>
                <w:sz w:val="22"/>
                <w:szCs w:val="22"/>
              </w:rPr>
              <w:t>Desktop research, including research of internet websites</w:t>
            </w:r>
          </w:p>
          <w:p w:rsidR="00433947" w:rsidRPr="00EB6A28" w:rsidRDefault="00433947" w:rsidP="004376D5">
            <w:pPr>
              <w:pStyle w:val="TableBullet1"/>
              <w:spacing w:before="60" w:after="100"/>
              <w:rPr>
                <w:sz w:val="22"/>
                <w:szCs w:val="22"/>
              </w:rPr>
            </w:pPr>
            <w:r w:rsidRPr="00EB6A28">
              <w:rPr>
                <w:sz w:val="22"/>
                <w:szCs w:val="22"/>
              </w:rPr>
              <w:t>Personal observation, including the use of observation checklists</w:t>
            </w:r>
          </w:p>
          <w:p w:rsidR="00433947" w:rsidRPr="00EB6A28" w:rsidRDefault="00433947" w:rsidP="004376D5">
            <w:pPr>
              <w:pStyle w:val="TableBullet1"/>
              <w:spacing w:before="60" w:after="100"/>
              <w:rPr>
                <w:sz w:val="22"/>
                <w:szCs w:val="22"/>
              </w:rPr>
            </w:pPr>
            <w:r w:rsidRPr="00EB6A28">
              <w:rPr>
                <w:sz w:val="22"/>
                <w:szCs w:val="22"/>
              </w:rPr>
              <w:t>Postal surveys</w:t>
            </w:r>
          </w:p>
          <w:p w:rsidR="00433947" w:rsidRPr="00EB6A28" w:rsidRDefault="00433947" w:rsidP="004376D5">
            <w:pPr>
              <w:pStyle w:val="TableBullet1"/>
              <w:spacing w:before="60" w:after="100"/>
              <w:rPr>
                <w:sz w:val="22"/>
                <w:szCs w:val="22"/>
              </w:rPr>
            </w:pPr>
            <w:r w:rsidRPr="00EB6A28">
              <w:rPr>
                <w:sz w:val="22"/>
                <w:szCs w:val="22"/>
              </w:rPr>
              <w:t>Interviews, including face-to-face focus groups and one-on-one interviews that are fully structured and align with the identified objectives of the research</w:t>
            </w:r>
          </w:p>
          <w:p w:rsidR="00433947" w:rsidRPr="00EB6A28" w:rsidRDefault="00433947" w:rsidP="004376D5">
            <w:pPr>
              <w:pStyle w:val="TableBullet1"/>
              <w:spacing w:before="60" w:after="100"/>
              <w:rPr>
                <w:sz w:val="22"/>
                <w:szCs w:val="22"/>
              </w:rPr>
            </w:pPr>
            <w:r w:rsidRPr="00EB6A28">
              <w:rPr>
                <w:sz w:val="22"/>
                <w:szCs w:val="22"/>
              </w:rPr>
              <w:t>Telephone surveys</w:t>
            </w:r>
          </w:p>
          <w:p w:rsidR="00433947" w:rsidRPr="00EB6A28" w:rsidRDefault="00433947" w:rsidP="004376D5">
            <w:pPr>
              <w:pStyle w:val="TableBullet1"/>
              <w:spacing w:before="60" w:after="100"/>
              <w:rPr>
                <w:sz w:val="22"/>
                <w:szCs w:val="22"/>
              </w:rPr>
            </w:pPr>
            <w:r w:rsidRPr="00EB6A28">
              <w:rPr>
                <w:sz w:val="22"/>
                <w:szCs w:val="22"/>
              </w:rPr>
              <w:t>Questionnaires</w:t>
            </w:r>
          </w:p>
          <w:p w:rsidR="00433947" w:rsidRPr="00EB6A28" w:rsidRDefault="00433947" w:rsidP="004376D5">
            <w:pPr>
              <w:pStyle w:val="TableBullet1"/>
              <w:spacing w:before="60" w:after="100"/>
              <w:rPr>
                <w:sz w:val="22"/>
                <w:szCs w:val="22"/>
              </w:rPr>
            </w:pPr>
            <w:r w:rsidRPr="00EB6A28">
              <w:rPr>
                <w:sz w:val="22"/>
                <w:szCs w:val="22"/>
              </w:rPr>
              <w:t>Suggestion boxes</w:t>
            </w:r>
          </w:p>
          <w:p w:rsidR="00433947" w:rsidRPr="00EB6A28" w:rsidRDefault="00433947" w:rsidP="004376D5">
            <w:pPr>
              <w:pStyle w:val="TableBullet1"/>
              <w:spacing w:before="60" w:after="100"/>
              <w:rPr>
                <w:sz w:val="22"/>
                <w:szCs w:val="22"/>
              </w:rPr>
            </w:pPr>
            <w:r w:rsidRPr="00EB6A28">
              <w:rPr>
                <w:sz w:val="22"/>
                <w:szCs w:val="22"/>
              </w:rPr>
              <w:t>Soliciting feedback</w:t>
            </w:r>
          </w:p>
          <w:p w:rsidR="00433947" w:rsidRPr="00EB6A28" w:rsidRDefault="00433947" w:rsidP="004376D5">
            <w:pPr>
              <w:pStyle w:val="TableBullet1"/>
              <w:spacing w:before="60" w:after="100"/>
              <w:rPr>
                <w:sz w:val="22"/>
                <w:szCs w:val="22"/>
              </w:rPr>
            </w:pPr>
            <w:r w:rsidRPr="00EB6A28">
              <w:rPr>
                <w:sz w:val="22"/>
                <w:szCs w:val="22"/>
              </w:rPr>
              <w:t>Using stimuli to elicit responses, including broad experience evaluations, product experience research and specific activities evaluations.</w:t>
            </w:r>
          </w:p>
        </w:tc>
      </w:tr>
      <w:tr w:rsidR="00433947" w:rsidRPr="00EB6A28" w:rsidTr="004376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433947" w:rsidRPr="00EB6A28" w:rsidRDefault="00433947" w:rsidP="004376D5">
            <w:pPr>
              <w:pStyle w:val="TableText"/>
              <w:spacing w:before="60" w:after="100"/>
            </w:pPr>
          </w:p>
        </w:tc>
        <w:tc>
          <w:tcPr>
            <w:tcW w:w="9247" w:type="dxa"/>
            <w:gridSpan w:val="4"/>
            <w:tcBorders>
              <w:top w:val="nil"/>
              <w:bottom w:val="nil"/>
            </w:tcBorders>
          </w:tcPr>
          <w:p w:rsidR="00433947" w:rsidRPr="00EB6A28" w:rsidRDefault="00433947" w:rsidP="004376D5">
            <w:pPr>
              <w:pStyle w:val="TableText"/>
              <w:spacing w:before="60" w:after="100"/>
            </w:pPr>
            <w:r w:rsidRPr="00EB6A28">
              <w:rPr>
                <w:i/>
              </w:rPr>
              <w:t>Develop the survey instruments</w:t>
            </w:r>
            <w:r w:rsidRPr="00EB6A28">
              <w:t xml:space="preserve"> may include:</w:t>
            </w:r>
          </w:p>
          <w:p w:rsidR="00433947" w:rsidRPr="00EB6A28" w:rsidRDefault="00433947" w:rsidP="004376D5">
            <w:pPr>
              <w:pStyle w:val="TableBullet1"/>
              <w:spacing w:before="60" w:after="100"/>
              <w:rPr>
                <w:sz w:val="22"/>
                <w:szCs w:val="22"/>
              </w:rPr>
            </w:pPr>
            <w:r w:rsidRPr="00EB6A28">
              <w:rPr>
                <w:sz w:val="22"/>
                <w:szCs w:val="22"/>
              </w:rPr>
              <w:t>Preparing the questions to be asked during interviews</w:t>
            </w:r>
          </w:p>
          <w:p w:rsidR="00433947" w:rsidRPr="00EB6A28" w:rsidRDefault="00433947" w:rsidP="004376D5">
            <w:pPr>
              <w:pStyle w:val="TableBullet1"/>
              <w:spacing w:before="60" w:after="100"/>
              <w:rPr>
                <w:sz w:val="22"/>
                <w:szCs w:val="22"/>
              </w:rPr>
            </w:pPr>
            <w:r w:rsidRPr="00EB6A28">
              <w:rPr>
                <w:sz w:val="22"/>
                <w:szCs w:val="22"/>
              </w:rPr>
              <w:t>Preparing questionnaires</w:t>
            </w:r>
          </w:p>
          <w:p w:rsidR="00433947" w:rsidRPr="00EB6A28" w:rsidRDefault="00433947" w:rsidP="004376D5">
            <w:pPr>
              <w:pStyle w:val="TableBullet1"/>
              <w:spacing w:before="60" w:after="100"/>
              <w:rPr>
                <w:sz w:val="22"/>
                <w:szCs w:val="22"/>
              </w:rPr>
            </w:pPr>
            <w:r w:rsidRPr="00EB6A28">
              <w:rPr>
                <w:sz w:val="22"/>
                <w:szCs w:val="22"/>
              </w:rPr>
              <w:t>Preparing checklists for personal observation activities</w:t>
            </w:r>
          </w:p>
          <w:p w:rsidR="00433947" w:rsidRPr="00EB6A28" w:rsidRDefault="00433947" w:rsidP="004376D5">
            <w:pPr>
              <w:pStyle w:val="TableBullet1"/>
              <w:spacing w:before="60" w:after="100"/>
              <w:rPr>
                <w:sz w:val="22"/>
                <w:szCs w:val="22"/>
              </w:rPr>
            </w:pPr>
            <w:r w:rsidRPr="00EB6A28">
              <w:rPr>
                <w:sz w:val="22"/>
                <w:szCs w:val="22"/>
              </w:rPr>
              <w:t>Addressing the attitudes, interests and opinions of the respondents (AIO analysis)</w:t>
            </w:r>
          </w:p>
          <w:p w:rsidR="00433947" w:rsidRPr="00EB6A28" w:rsidRDefault="00433947" w:rsidP="004376D5">
            <w:pPr>
              <w:pStyle w:val="TableBullet1"/>
              <w:spacing w:before="60" w:after="100"/>
              <w:rPr>
                <w:sz w:val="22"/>
                <w:szCs w:val="22"/>
              </w:rPr>
            </w:pPr>
            <w:r w:rsidRPr="00EB6A28">
              <w:rPr>
                <w:sz w:val="22"/>
                <w:szCs w:val="22"/>
              </w:rPr>
              <w:t>Trailing the survey instruments</w:t>
            </w:r>
          </w:p>
          <w:p w:rsidR="00433947" w:rsidRPr="00EB6A28" w:rsidRDefault="00433947" w:rsidP="004376D5">
            <w:pPr>
              <w:pStyle w:val="TableBullet1"/>
              <w:spacing w:before="60" w:after="100"/>
              <w:rPr>
                <w:sz w:val="22"/>
                <w:szCs w:val="22"/>
              </w:rPr>
            </w:pPr>
            <w:r w:rsidRPr="00EB6A28">
              <w:rPr>
                <w:sz w:val="22"/>
                <w:szCs w:val="22"/>
              </w:rPr>
              <w:t>Revising survey instruments on the basis of the trials and the information captured.</w:t>
            </w:r>
          </w:p>
        </w:tc>
      </w:tr>
      <w:tr w:rsidR="00433947" w:rsidRPr="00EB6A28" w:rsidTr="004376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433947" w:rsidRPr="00EB6A28" w:rsidRDefault="00433947" w:rsidP="004376D5">
            <w:pPr>
              <w:pStyle w:val="HangingNumber"/>
              <w:tabs>
                <w:tab w:val="clear" w:pos="531"/>
              </w:tabs>
              <w:spacing w:after="100"/>
              <w:ind w:left="482" w:hanging="482"/>
              <w:rPr>
                <w:rFonts w:ascii="Helvetica" w:hAnsi="Helvetica"/>
                <w:sz w:val="22"/>
                <w:szCs w:val="22"/>
                <w:lang w:val="en-AU"/>
              </w:rPr>
            </w:pPr>
          </w:p>
        </w:tc>
        <w:tc>
          <w:tcPr>
            <w:tcW w:w="9247" w:type="dxa"/>
            <w:gridSpan w:val="4"/>
            <w:tcBorders>
              <w:top w:val="nil"/>
              <w:bottom w:val="single" w:sz="4" w:space="0" w:color="auto"/>
            </w:tcBorders>
          </w:tcPr>
          <w:p w:rsidR="00433947" w:rsidRPr="00EB6A28" w:rsidRDefault="00433947" w:rsidP="004376D5">
            <w:pPr>
              <w:pStyle w:val="TableText"/>
              <w:spacing w:before="60" w:after="100"/>
            </w:pPr>
            <w:r w:rsidRPr="00EB6A28">
              <w:rPr>
                <w:i/>
              </w:rPr>
              <w:t>External professional assistance</w:t>
            </w:r>
            <w:r w:rsidRPr="00EB6A28">
              <w:t xml:space="preserve"> may include:</w:t>
            </w:r>
          </w:p>
          <w:p w:rsidR="00433947" w:rsidRPr="00EB6A28" w:rsidRDefault="00433947" w:rsidP="004376D5">
            <w:pPr>
              <w:pStyle w:val="TableBullet1"/>
              <w:spacing w:before="60" w:after="100"/>
              <w:ind w:left="360" w:hanging="360"/>
              <w:rPr>
                <w:sz w:val="22"/>
                <w:szCs w:val="22"/>
              </w:rPr>
            </w:pPr>
            <w:r w:rsidRPr="00EB6A28">
              <w:rPr>
                <w:sz w:val="22"/>
                <w:szCs w:val="22"/>
              </w:rPr>
              <w:t>Market research companies with experience and expertise in the travel and tourism industries</w:t>
            </w:r>
          </w:p>
          <w:p w:rsidR="00433947" w:rsidRPr="00EB6A28" w:rsidRDefault="00433947" w:rsidP="004376D5">
            <w:pPr>
              <w:pStyle w:val="TableBullet1"/>
              <w:spacing w:before="60" w:after="100"/>
              <w:ind w:left="360" w:hanging="360"/>
              <w:rPr>
                <w:sz w:val="22"/>
                <w:szCs w:val="22"/>
              </w:rPr>
            </w:pPr>
            <w:r w:rsidRPr="00EB6A28">
              <w:rPr>
                <w:sz w:val="22"/>
                <w:szCs w:val="22"/>
              </w:rPr>
              <w:t>Overseas handling agents</w:t>
            </w:r>
          </w:p>
          <w:p w:rsidR="00433947" w:rsidRPr="00EB6A28" w:rsidRDefault="00433947" w:rsidP="004376D5">
            <w:pPr>
              <w:pStyle w:val="TableBullet1"/>
              <w:spacing w:before="60" w:after="100"/>
              <w:ind w:left="360" w:hanging="360"/>
              <w:rPr>
                <w:sz w:val="22"/>
                <w:szCs w:val="22"/>
              </w:rPr>
            </w:pPr>
            <w:r w:rsidRPr="00EB6A28">
              <w:rPr>
                <w:sz w:val="22"/>
                <w:szCs w:val="22"/>
              </w:rPr>
              <w:t>Industry peak bodies that provide fee-for-service assistance.</w:t>
            </w:r>
          </w:p>
        </w:tc>
      </w:tr>
      <w:tr w:rsidR="00433947" w:rsidRPr="00EB6A28" w:rsidTr="004376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433947" w:rsidRPr="00EB6A28" w:rsidRDefault="00433947" w:rsidP="004376D5">
            <w:pPr>
              <w:pStyle w:val="HangingNumber"/>
              <w:keepNext/>
              <w:tabs>
                <w:tab w:val="clear" w:pos="531"/>
              </w:tabs>
              <w:spacing w:after="100"/>
              <w:ind w:left="482" w:hanging="482"/>
              <w:rPr>
                <w:rFonts w:ascii="Helvetica" w:hAnsi="Helvetica"/>
                <w:sz w:val="22"/>
                <w:szCs w:val="22"/>
                <w:lang w:val="en-AU"/>
              </w:rPr>
            </w:pPr>
          </w:p>
        </w:tc>
        <w:tc>
          <w:tcPr>
            <w:tcW w:w="9247" w:type="dxa"/>
            <w:gridSpan w:val="4"/>
            <w:tcBorders>
              <w:top w:val="single" w:sz="4" w:space="0" w:color="auto"/>
              <w:bottom w:val="nil"/>
            </w:tcBorders>
          </w:tcPr>
          <w:p w:rsidR="00433947" w:rsidRPr="00EB6A28" w:rsidRDefault="00433947" w:rsidP="004376D5">
            <w:pPr>
              <w:pStyle w:val="TableText"/>
              <w:keepNext/>
              <w:spacing w:before="60" w:after="100"/>
            </w:pPr>
            <w:r w:rsidRPr="00EB6A28">
              <w:rPr>
                <w:i/>
              </w:rPr>
              <w:t xml:space="preserve">Sample size must include sufficient research respondents to enable a valid and reliable database of information to be assembled and </w:t>
            </w:r>
            <w:r w:rsidRPr="00EB6A28">
              <w:t>may relate to:</w:t>
            </w:r>
          </w:p>
          <w:p w:rsidR="00433947" w:rsidRPr="00EB6A28" w:rsidRDefault="00433947" w:rsidP="004376D5">
            <w:pPr>
              <w:pStyle w:val="TableBullet1"/>
              <w:keepNext/>
              <w:spacing w:before="60" w:after="100"/>
              <w:ind w:left="360" w:hanging="360"/>
              <w:rPr>
                <w:sz w:val="22"/>
                <w:szCs w:val="22"/>
              </w:rPr>
            </w:pPr>
            <w:r w:rsidRPr="00EB6A28">
              <w:rPr>
                <w:sz w:val="22"/>
                <w:szCs w:val="22"/>
              </w:rPr>
              <w:t>Specifying the market segment and target market profile</w:t>
            </w:r>
          </w:p>
          <w:p w:rsidR="00433947" w:rsidRPr="00EB6A28" w:rsidRDefault="00433947" w:rsidP="004376D5">
            <w:pPr>
              <w:pStyle w:val="TableBullet1"/>
              <w:keepNext/>
              <w:spacing w:before="60" w:after="100"/>
              <w:ind w:left="360" w:hanging="360"/>
              <w:rPr>
                <w:sz w:val="22"/>
                <w:szCs w:val="22"/>
              </w:rPr>
            </w:pPr>
            <w:r w:rsidRPr="00EB6A28">
              <w:rPr>
                <w:sz w:val="22"/>
                <w:szCs w:val="22"/>
              </w:rPr>
              <w:t>Determining the responses required for each</w:t>
            </w:r>
          </w:p>
          <w:p w:rsidR="00433947" w:rsidRPr="00EB6A28" w:rsidRDefault="00433947" w:rsidP="004376D5">
            <w:pPr>
              <w:pStyle w:val="TableBullet1"/>
              <w:keepNext/>
              <w:spacing w:before="60" w:after="100"/>
              <w:ind w:left="360" w:hanging="360"/>
              <w:rPr>
                <w:sz w:val="22"/>
                <w:szCs w:val="22"/>
              </w:rPr>
            </w:pPr>
            <w:r w:rsidRPr="00EB6A28">
              <w:rPr>
                <w:sz w:val="22"/>
                <w:szCs w:val="22"/>
              </w:rPr>
              <w:t>Ensuring the sample reflects the profile/demographic characteristics of the market segment and target market</w:t>
            </w:r>
          </w:p>
          <w:p w:rsidR="00433947" w:rsidRPr="00EB6A28" w:rsidRDefault="00433947" w:rsidP="004376D5">
            <w:pPr>
              <w:pStyle w:val="TableBullet1"/>
              <w:keepNext/>
              <w:spacing w:before="60" w:after="100"/>
              <w:ind w:left="360" w:hanging="360"/>
              <w:rPr>
                <w:sz w:val="22"/>
                <w:szCs w:val="22"/>
              </w:rPr>
            </w:pPr>
            <w:r w:rsidRPr="00EB6A28">
              <w:rPr>
                <w:sz w:val="22"/>
                <w:szCs w:val="22"/>
              </w:rPr>
              <w:t>Determining the sampling method to be applied, such as random or non-random sampling.</w:t>
            </w:r>
          </w:p>
        </w:tc>
      </w:tr>
      <w:tr w:rsidR="00433947" w:rsidRPr="00EB6A28" w:rsidTr="004376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433947" w:rsidRPr="00EB6A28" w:rsidRDefault="00433947" w:rsidP="004376D5">
            <w:pPr>
              <w:pStyle w:val="HangingNumber"/>
              <w:tabs>
                <w:tab w:val="clear" w:pos="531"/>
              </w:tabs>
              <w:spacing w:after="100"/>
              <w:ind w:left="482" w:hanging="482"/>
              <w:rPr>
                <w:rFonts w:ascii="Helvetica" w:hAnsi="Helvetica"/>
                <w:sz w:val="22"/>
                <w:szCs w:val="22"/>
                <w:lang w:val="en-AU"/>
              </w:rPr>
            </w:pPr>
          </w:p>
        </w:tc>
        <w:tc>
          <w:tcPr>
            <w:tcW w:w="9247" w:type="dxa"/>
            <w:gridSpan w:val="4"/>
            <w:tcBorders>
              <w:top w:val="nil"/>
              <w:bottom w:val="nil"/>
            </w:tcBorders>
          </w:tcPr>
          <w:p w:rsidR="00433947" w:rsidRPr="00EB6A28" w:rsidRDefault="00433947" w:rsidP="004376D5">
            <w:pPr>
              <w:pStyle w:val="TableText"/>
              <w:spacing w:before="60" w:after="100"/>
            </w:pPr>
            <w:r w:rsidRPr="00EB6A28">
              <w:rPr>
                <w:i/>
              </w:rPr>
              <w:t>Apply the identified research methods and survey instruments</w:t>
            </w:r>
            <w:r w:rsidRPr="00EB6A28">
              <w:t xml:space="preserve"> may include:</w:t>
            </w:r>
          </w:p>
          <w:p w:rsidR="00433947" w:rsidRPr="00EB6A28" w:rsidRDefault="00433947" w:rsidP="004376D5">
            <w:pPr>
              <w:pStyle w:val="TableBullet1"/>
              <w:spacing w:before="60" w:after="100"/>
              <w:ind w:left="360" w:hanging="360"/>
              <w:rPr>
                <w:sz w:val="22"/>
                <w:szCs w:val="22"/>
              </w:rPr>
            </w:pPr>
            <w:r w:rsidRPr="00EB6A28">
              <w:rPr>
                <w:sz w:val="22"/>
                <w:szCs w:val="22"/>
              </w:rPr>
              <w:t>Involving external personnel with research experience relevant to the industry or the specific product under consideration</w:t>
            </w:r>
          </w:p>
          <w:p w:rsidR="00433947" w:rsidRPr="00EB6A28" w:rsidRDefault="00433947" w:rsidP="004376D5">
            <w:pPr>
              <w:pStyle w:val="TableBullet1"/>
              <w:spacing w:before="60" w:after="100"/>
              <w:ind w:left="360" w:hanging="360"/>
              <w:rPr>
                <w:sz w:val="22"/>
                <w:szCs w:val="22"/>
              </w:rPr>
            </w:pPr>
            <w:r w:rsidRPr="00EB6A28">
              <w:rPr>
                <w:sz w:val="22"/>
                <w:szCs w:val="22"/>
              </w:rPr>
              <w:t>Ensuring the identified research methodology is applied as intended</w:t>
            </w:r>
          </w:p>
          <w:p w:rsidR="00433947" w:rsidRPr="00EB6A28" w:rsidRDefault="00433947" w:rsidP="004376D5">
            <w:pPr>
              <w:pStyle w:val="TableBullet1"/>
              <w:spacing w:before="60" w:after="100"/>
              <w:ind w:left="360" w:hanging="360"/>
              <w:rPr>
                <w:sz w:val="22"/>
                <w:szCs w:val="22"/>
              </w:rPr>
            </w:pPr>
            <w:r w:rsidRPr="00EB6A28">
              <w:rPr>
                <w:sz w:val="22"/>
                <w:szCs w:val="22"/>
              </w:rPr>
              <w:t>Ensuring the survey instruments are applied as prepared</w:t>
            </w:r>
          </w:p>
          <w:p w:rsidR="00433947" w:rsidRPr="00EB6A28" w:rsidRDefault="00433947" w:rsidP="004376D5">
            <w:pPr>
              <w:pStyle w:val="TableBullet1"/>
              <w:spacing w:before="60" w:after="100"/>
              <w:ind w:left="360" w:hanging="360"/>
              <w:rPr>
                <w:sz w:val="22"/>
                <w:szCs w:val="22"/>
              </w:rPr>
            </w:pPr>
            <w:r w:rsidRPr="00EB6A28">
              <w:rPr>
                <w:sz w:val="22"/>
                <w:szCs w:val="22"/>
              </w:rPr>
              <w:t>Ensuring the required sample size is surveyed</w:t>
            </w:r>
          </w:p>
          <w:p w:rsidR="00433947" w:rsidRPr="00EB6A28" w:rsidRDefault="00433947" w:rsidP="004376D5">
            <w:pPr>
              <w:pStyle w:val="TableBullet1"/>
              <w:spacing w:before="60" w:after="100"/>
              <w:ind w:left="360" w:hanging="360"/>
              <w:rPr>
                <w:sz w:val="22"/>
                <w:szCs w:val="22"/>
              </w:rPr>
            </w:pPr>
            <w:r w:rsidRPr="00EB6A28">
              <w:rPr>
                <w:sz w:val="22"/>
                <w:szCs w:val="22"/>
              </w:rPr>
              <w:t>Providing necessary financial, physical and human resources to support the effective implementation of the research.</w:t>
            </w:r>
          </w:p>
        </w:tc>
      </w:tr>
      <w:tr w:rsidR="00433947" w:rsidRPr="00EB6A28" w:rsidTr="004376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433947" w:rsidRPr="00EB6A28" w:rsidRDefault="00433947" w:rsidP="004376D5">
            <w:pPr>
              <w:pStyle w:val="HangingNumber"/>
              <w:tabs>
                <w:tab w:val="clear" w:pos="531"/>
              </w:tabs>
              <w:spacing w:after="100"/>
              <w:ind w:left="482" w:hanging="482"/>
              <w:rPr>
                <w:rFonts w:ascii="Helvetica" w:hAnsi="Helvetica"/>
                <w:sz w:val="22"/>
                <w:szCs w:val="22"/>
                <w:lang w:val="en-AU"/>
              </w:rPr>
            </w:pPr>
          </w:p>
        </w:tc>
        <w:tc>
          <w:tcPr>
            <w:tcW w:w="9247" w:type="dxa"/>
            <w:gridSpan w:val="4"/>
            <w:tcBorders>
              <w:top w:val="nil"/>
              <w:bottom w:val="single" w:sz="4" w:space="0" w:color="auto"/>
            </w:tcBorders>
          </w:tcPr>
          <w:p w:rsidR="00433947" w:rsidRPr="00EB6A28" w:rsidRDefault="00433947" w:rsidP="004376D5">
            <w:pPr>
              <w:pStyle w:val="TableText"/>
              <w:spacing w:before="60" w:after="100"/>
            </w:pPr>
            <w:r w:rsidRPr="00EB6A28">
              <w:rPr>
                <w:i/>
              </w:rPr>
              <w:t>Record the research results</w:t>
            </w:r>
            <w:r w:rsidRPr="00EB6A28">
              <w:t xml:space="preserve"> may include:</w:t>
            </w:r>
          </w:p>
          <w:p w:rsidR="00433947" w:rsidRPr="00EB6A28" w:rsidRDefault="00433947" w:rsidP="004376D5">
            <w:pPr>
              <w:pStyle w:val="TableBullet1"/>
              <w:spacing w:before="60" w:after="100"/>
              <w:ind w:left="360" w:hanging="360"/>
              <w:rPr>
                <w:sz w:val="22"/>
                <w:szCs w:val="22"/>
              </w:rPr>
            </w:pPr>
            <w:r w:rsidRPr="00EB6A28">
              <w:rPr>
                <w:sz w:val="22"/>
                <w:szCs w:val="22"/>
              </w:rPr>
              <w:t>Classifying the data into classifications and categories that will enable its useful interpretation, analysis and use</w:t>
            </w:r>
          </w:p>
          <w:p w:rsidR="00433947" w:rsidRPr="00EB6A28" w:rsidRDefault="00433947" w:rsidP="004376D5">
            <w:pPr>
              <w:pStyle w:val="TableBullet1"/>
              <w:spacing w:before="60" w:after="100"/>
              <w:ind w:left="360" w:hanging="360"/>
              <w:rPr>
                <w:sz w:val="22"/>
                <w:szCs w:val="22"/>
              </w:rPr>
            </w:pPr>
            <w:r w:rsidRPr="00EB6A28">
              <w:rPr>
                <w:sz w:val="22"/>
                <w:szCs w:val="22"/>
              </w:rPr>
              <w:t>Ensuring accuracy in the recording and transposing processes</w:t>
            </w:r>
          </w:p>
          <w:p w:rsidR="00433947" w:rsidRPr="00EB6A28" w:rsidRDefault="00433947" w:rsidP="004376D5">
            <w:pPr>
              <w:pStyle w:val="TableBullet1"/>
              <w:spacing w:before="60" w:after="100"/>
              <w:ind w:left="360" w:hanging="360"/>
              <w:rPr>
                <w:sz w:val="22"/>
                <w:szCs w:val="22"/>
              </w:rPr>
            </w:pPr>
            <w:r w:rsidRPr="00EB6A28">
              <w:rPr>
                <w:sz w:val="22"/>
                <w:szCs w:val="22"/>
              </w:rPr>
              <w:t>Filing the raw research material for future reference</w:t>
            </w:r>
          </w:p>
          <w:p w:rsidR="00433947" w:rsidRPr="00EB6A28" w:rsidRDefault="00433947" w:rsidP="004376D5">
            <w:pPr>
              <w:pStyle w:val="TableBullet1"/>
              <w:spacing w:before="60" w:after="100"/>
              <w:ind w:left="360" w:hanging="360"/>
              <w:rPr>
                <w:sz w:val="22"/>
                <w:szCs w:val="22"/>
              </w:rPr>
            </w:pPr>
            <w:r w:rsidRPr="00EB6A28">
              <w:rPr>
                <w:sz w:val="22"/>
                <w:szCs w:val="22"/>
              </w:rPr>
              <w:t>Tracking the number of respondents from each of the required respondent categories</w:t>
            </w:r>
          </w:p>
          <w:p w:rsidR="00433947" w:rsidRPr="00EB6A28" w:rsidRDefault="00433947" w:rsidP="004376D5">
            <w:pPr>
              <w:pStyle w:val="TableBullet1"/>
              <w:spacing w:before="60" w:after="100"/>
              <w:ind w:left="360" w:hanging="360"/>
              <w:rPr>
                <w:sz w:val="22"/>
                <w:szCs w:val="22"/>
              </w:rPr>
            </w:pPr>
            <w:r w:rsidRPr="00EB6A28">
              <w:rPr>
                <w:sz w:val="22"/>
                <w:szCs w:val="22"/>
              </w:rPr>
              <w:t>Ensuring security, privacy and confidentiality of the data.</w:t>
            </w:r>
          </w:p>
        </w:tc>
      </w:tr>
      <w:tr w:rsidR="00433947" w:rsidRPr="00EB6A28" w:rsidTr="004376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433947" w:rsidRPr="00EB6A28" w:rsidRDefault="00433947" w:rsidP="004376D5">
            <w:pPr>
              <w:pStyle w:val="HangingNumber"/>
              <w:keepNext/>
              <w:tabs>
                <w:tab w:val="clear" w:pos="531"/>
              </w:tabs>
              <w:spacing w:after="100"/>
              <w:ind w:left="482" w:hanging="482"/>
              <w:rPr>
                <w:rFonts w:ascii="Helvetica" w:hAnsi="Helvetica"/>
                <w:sz w:val="22"/>
                <w:szCs w:val="22"/>
                <w:lang w:val="en-AU"/>
              </w:rPr>
            </w:pPr>
          </w:p>
        </w:tc>
        <w:tc>
          <w:tcPr>
            <w:tcW w:w="9247" w:type="dxa"/>
            <w:gridSpan w:val="4"/>
            <w:tcBorders>
              <w:top w:val="single" w:sz="4" w:space="0" w:color="auto"/>
              <w:bottom w:val="nil"/>
            </w:tcBorders>
          </w:tcPr>
          <w:p w:rsidR="00433947" w:rsidRPr="00EB6A28" w:rsidRDefault="00433947" w:rsidP="004376D5">
            <w:pPr>
              <w:pStyle w:val="TableText"/>
              <w:keepNext/>
              <w:spacing w:before="60" w:after="100"/>
            </w:pPr>
            <w:r w:rsidRPr="00EB6A28">
              <w:rPr>
                <w:i/>
              </w:rPr>
              <w:t>Monitor the effectiveness of the research</w:t>
            </w:r>
            <w:r w:rsidRPr="00EB6A28">
              <w:t xml:space="preserve"> may include:</w:t>
            </w:r>
          </w:p>
          <w:p w:rsidR="00433947" w:rsidRPr="00EB6A28" w:rsidRDefault="00433947" w:rsidP="004376D5">
            <w:pPr>
              <w:pStyle w:val="TableBullet1"/>
              <w:keepNext/>
              <w:spacing w:before="60" w:after="100"/>
              <w:ind w:left="360" w:hanging="360"/>
              <w:rPr>
                <w:sz w:val="22"/>
                <w:szCs w:val="22"/>
              </w:rPr>
            </w:pPr>
            <w:r w:rsidRPr="00EB6A28">
              <w:rPr>
                <w:sz w:val="22"/>
                <w:szCs w:val="22"/>
              </w:rPr>
              <w:t>Conducting ongoing activities to identify whether or not the survey instruments and research methodologies being used are capturing the information needed for decision making purposes, including identifying data not being captured, or in insufficient quantities to be reliable</w:t>
            </w:r>
          </w:p>
          <w:p w:rsidR="00433947" w:rsidRPr="00EB6A28" w:rsidRDefault="00433947" w:rsidP="004376D5">
            <w:pPr>
              <w:pStyle w:val="TableBullet1"/>
              <w:keepNext/>
              <w:spacing w:before="60" w:after="100"/>
              <w:ind w:left="360" w:hanging="360"/>
              <w:rPr>
                <w:sz w:val="22"/>
                <w:szCs w:val="22"/>
              </w:rPr>
            </w:pPr>
            <w:r w:rsidRPr="00EB6A28">
              <w:rPr>
                <w:sz w:val="22"/>
                <w:szCs w:val="22"/>
              </w:rPr>
              <w:t xml:space="preserve">Checking that the people applying the survey instruments are applying them correctly, including following-up on issues raised by the respondents </w:t>
            </w:r>
          </w:p>
          <w:p w:rsidR="00433947" w:rsidRPr="00EB6A28" w:rsidRDefault="00433947" w:rsidP="004376D5">
            <w:pPr>
              <w:pStyle w:val="TableBullet1"/>
              <w:keepNext/>
              <w:spacing w:before="60" w:after="100"/>
              <w:ind w:left="360" w:hanging="360"/>
              <w:rPr>
                <w:sz w:val="22"/>
                <w:szCs w:val="22"/>
              </w:rPr>
            </w:pPr>
            <w:r w:rsidRPr="00EB6A28">
              <w:rPr>
                <w:sz w:val="22"/>
                <w:szCs w:val="22"/>
              </w:rPr>
              <w:t>Checking that budgetary limitations are being observed, where applicable</w:t>
            </w:r>
          </w:p>
          <w:p w:rsidR="00433947" w:rsidRPr="00EB6A28" w:rsidRDefault="00433947" w:rsidP="004376D5">
            <w:pPr>
              <w:pStyle w:val="TableBullet1"/>
              <w:keepNext/>
              <w:spacing w:before="60" w:after="100"/>
              <w:ind w:left="360" w:hanging="360"/>
              <w:rPr>
                <w:sz w:val="22"/>
                <w:szCs w:val="22"/>
              </w:rPr>
            </w:pPr>
            <w:r w:rsidRPr="00EB6A28">
              <w:rPr>
                <w:sz w:val="22"/>
                <w:szCs w:val="22"/>
              </w:rPr>
              <w:t>Ensuring that the required deadline for finishing the research process remains viable</w:t>
            </w:r>
          </w:p>
          <w:p w:rsidR="00433947" w:rsidRPr="00EB6A28" w:rsidRDefault="00433947" w:rsidP="004376D5">
            <w:pPr>
              <w:pStyle w:val="TableBullet1"/>
              <w:keepNext/>
              <w:spacing w:before="60" w:after="100"/>
              <w:ind w:left="360" w:hanging="360"/>
              <w:rPr>
                <w:sz w:val="22"/>
                <w:szCs w:val="22"/>
              </w:rPr>
            </w:pPr>
            <w:r w:rsidRPr="00EB6A28">
              <w:rPr>
                <w:sz w:val="22"/>
                <w:szCs w:val="22"/>
              </w:rPr>
              <w:t>Liaising with data gathering personnel to identify issues arising, including effective resolution of those issues as they relate to the research process.</w:t>
            </w:r>
          </w:p>
        </w:tc>
      </w:tr>
      <w:tr w:rsidR="00433947" w:rsidRPr="00EB6A28" w:rsidTr="004376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433947" w:rsidRPr="00EB6A28" w:rsidRDefault="00433947" w:rsidP="004376D5">
            <w:pPr>
              <w:pStyle w:val="HangingNumber"/>
              <w:tabs>
                <w:tab w:val="clear" w:pos="531"/>
              </w:tabs>
              <w:spacing w:after="100"/>
              <w:ind w:left="482" w:hanging="482"/>
              <w:rPr>
                <w:rFonts w:ascii="Helvetica" w:hAnsi="Helvetica"/>
                <w:sz w:val="22"/>
                <w:szCs w:val="22"/>
                <w:lang w:val="en-AU"/>
              </w:rPr>
            </w:pPr>
          </w:p>
        </w:tc>
        <w:tc>
          <w:tcPr>
            <w:tcW w:w="9247" w:type="dxa"/>
            <w:gridSpan w:val="4"/>
            <w:tcBorders>
              <w:top w:val="nil"/>
              <w:bottom w:val="nil"/>
            </w:tcBorders>
          </w:tcPr>
          <w:p w:rsidR="00433947" w:rsidRPr="00EB6A28" w:rsidRDefault="00433947" w:rsidP="004376D5">
            <w:pPr>
              <w:pStyle w:val="TableText"/>
              <w:spacing w:before="60" w:after="100"/>
            </w:pPr>
            <w:r w:rsidRPr="00EB6A28">
              <w:rPr>
                <w:i/>
              </w:rPr>
              <w:t>Take action to capture research data identified as absent</w:t>
            </w:r>
            <w:r w:rsidRPr="00EB6A28">
              <w:t xml:space="preserve"> may include:</w:t>
            </w:r>
          </w:p>
          <w:p w:rsidR="00433947" w:rsidRPr="00EB6A28" w:rsidRDefault="00433947" w:rsidP="004376D5">
            <w:pPr>
              <w:pStyle w:val="TableBullet1"/>
              <w:spacing w:before="60" w:after="100"/>
              <w:ind w:left="360" w:hanging="360"/>
              <w:rPr>
                <w:sz w:val="22"/>
                <w:szCs w:val="22"/>
              </w:rPr>
            </w:pPr>
            <w:r w:rsidRPr="00EB6A28">
              <w:rPr>
                <w:sz w:val="22"/>
                <w:szCs w:val="22"/>
              </w:rPr>
              <w:t>Re-drafting questions and questionnaires</w:t>
            </w:r>
          </w:p>
          <w:p w:rsidR="00433947" w:rsidRPr="00EB6A28" w:rsidRDefault="00433947" w:rsidP="004376D5">
            <w:pPr>
              <w:pStyle w:val="TableBullet1"/>
              <w:spacing w:before="60" w:after="100"/>
              <w:ind w:left="360" w:hanging="360"/>
              <w:rPr>
                <w:sz w:val="22"/>
                <w:szCs w:val="22"/>
              </w:rPr>
            </w:pPr>
            <w:r w:rsidRPr="00EB6A28">
              <w:rPr>
                <w:sz w:val="22"/>
                <w:szCs w:val="22"/>
              </w:rPr>
              <w:t>Starting the research process again and deleting all data already gathered</w:t>
            </w:r>
          </w:p>
          <w:p w:rsidR="00433947" w:rsidRPr="00EB6A28" w:rsidRDefault="00433947" w:rsidP="004376D5">
            <w:pPr>
              <w:pStyle w:val="TableBullet1"/>
              <w:spacing w:before="60" w:after="100"/>
              <w:ind w:left="360" w:hanging="360"/>
              <w:rPr>
                <w:sz w:val="22"/>
                <w:szCs w:val="22"/>
              </w:rPr>
            </w:pPr>
            <w:r w:rsidRPr="00EB6A28">
              <w:rPr>
                <w:sz w:val="22"/>
                <w:szCs w:val="22"/>
              </w:rPr>
              <w:t>Increasing the sample size</w:t>
            </w:r>
          </w:p>
          <w:p w:rsidR="00433947" w:rsidRPr="00EB6A28" w:rsidRDefault="00433947" w:rsidP="004376D5">
            <w:pPr>
              <w:pStyle w:val="TableBullet1"/>
              <w:spacing w:before="60" w:after="100"/>
              <w:ind w:left="360" w:hanging="360"/>
              <w:rPr>
                <w:sz w:val="22"/>
                <w:szCs w:val="22"/>
              </w:rPr>
            </w:pPr>
            <w:r w:rsidRPr="00EB6A28">
              <w:rPr>
                <w:sz w:val="22"/>
                <w:szCs w:val="22"/>
              </w:rPr>
              <w:t>Extending timelines</w:t>
            </w:r>
          </w:p>
          <w:p w:rsidR="00433947" w:rsidRPr="00EB6A28" w:rsidRDefault="00433947" w:rsidP="004376D5">
            <w:pPr>
              <w:pStyle w:val="TableBullet1"/>
              <w:spacing w:before="60" w:after="100"/>
              <w:ind w:left="360" w:hanging="360"/>
              <w:rPr>
                <w:sz w:val="22"/>
                <w:szCs w:val="22"/>
              </w:rPr>
            </w:pPr>
            <w:r w:rsidRPr="00EB6A28">
              <w:rPr>
                <w:sz w:val="22"/>
                <w:szCs w:val="22"/>
              </w:rPr>
              <w:t>Providing supplementary resources, including time as necessary to ensure reliable and comprehensive data can be captured</w:t>
            </w:r>
          </w:p>
          <w:p w:rsidR="00433947" w:rsidRPr="00EB6A28" w:rsidRDefault="00433947" w:rsidP="004376D5">
            <w:pPr>
              <w:pStyle w:val="TableBullet1"/>
              <w:spacing w:before="60" w:after="100"/>
              <w:ind w:left="360" w:hanging="360"/>
              <w:rPr>
                <w:sz w:val="22"/>
                <w:szCs w:val="22"/>
              </w:rPr>
            </w:pPr>
            <w:r w:rsidRPr="00EB6A28">
              <w:rPr>
                <w:sz w:val="22"/>
                <w:szCs w:val="22"/>
              </w:rPr>
              <w:t>Involving external organisations</w:t>
            </w:r>
          </w:p>
          <w:p w:rsidR="00433947" w:rsidRPr="00EB6A28" w:rsidRDefault="00433947" w:rsidP="004376D5">
            <w:pPr>
              <w:pStyle w:val="TableBullet1"/>
              <w:spacing w:before="60" w:after="100"/>
              <w:ind w:left="360" w:hanging="360"/>
              <w:rPr>
                <w:sz w:val="22"/>
                <w:szCs w:val="22"/>
              </w:rPr>
            </w:pPr>
            <w:r w:rsidRPr="00EB6A28">
              <w:rPr>
                <w:sz w:val="22"/>
                <w:szCs w:val="22"/>
              </w:rPr>
              <w:t>Re-formulating the research objectives.</w:t>
            </w:r>
          </w:p>
        </w:tc>
      </w:tr>
      <w:tr w:rsidR="00433947" w:rsidRPr="00EB6A28" w:rsidTr="004376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433947" w:rsidRPr="00EB6A28" w:rsidRDefault="00433947" w:rsidP="004376D5">
            <w:pPr>
              <w:pStyle w:val="HangingNumber"/>
              <w:tabs>
                <w:tab w:val="clear" w:pos="531"/>
              </w:tabs>
              <w:spacing w:after="100"/>
              <w:ind w:left="482" w:hanging="482"/>
              <w:rPr>
                <w:rFonts w:ascii="Helvetica" w:hAnsi="Helvetica"/>
                <w:sz w:val="22"/>
                <w:szCs w:val="22"/>
                <w:lang w:val="en-AU"/>
              </w:rPr>
            </w:pPr>
          </w:p>
        </w:tc>
        <w:tc>
          <w:tcPr>
            <w:tcW w:w="9247" w:type="dxa"/>
            <w:gridSpan w:val="4"/>
            <w:tcBorders>
              <w:top w:val="nil"/>
              <w:bottom w:val="single" w:sz="4" w:space="0" w:color="auto"/>
            </w:tcBorders>
          </w:tcPr>
          <w:p w:rsidR="00433947" w:rsidRPr="00EB6A28" w:rsidRDefault="00433947" w:rsidP="004376D5">
            <w:pPr>
              <w:pStyle w:val="TableText"/>
              <w:spacing w:before="60" w:after="100"/>
            </w:pPr>
            <w:r w:rsidRPr="00EB6A28">
              <w:rPr>
                <w:i/>
              </w:rPr>
              <w:t>Monitor the topic of the research</w:t>
            </w:r>
            <w:r w:rsidRPr="00EB6A28">
              <w:t xml:space="preserve"> may include:</w:t>
            </w:r>
          </w:p>
          <w:p w:rsidR="00433947" w:rsidRPr="00EB6A28" w:rsidRDefault="00433947" w:rsidP="004376D5">
            <w:pPr>
              <w:pStyle w:val="TableBullet1"/>
              <w:spacing w:before="60" w:after="100"/>
              <w:ind w:left="360" w:hanging="360"/>
              <w:rPr>
                <w:sz w:val="22"/>
                <w:szCs w:val="22"/>
              </w:rPr>
            </w:pPr>
            <w:r w:rsidRPr="00EB6A28">
              <w:rPr>
                <w:sz w:val="22"/>
                <w:szCs w:val="22"/>
              </w:rPr>
              <w:t>Identifying the ongoing market position and/or performance of the product that is at the centre of the research</w:t>
            </w:r>
          </w:p>
        </w:tc>
      </w:tr>
      <w:tr w:rsidR="00433947" w:rsidRPr="00EB6A28" w:rsidTr="004376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433947" w:rsidRPr="00EB6A28" w:rsidRDefault="00433947" w:rsidP="004376D5">
            <w:pPr>
              <w:pStyle w:val="HangingNumber"/>
              <w:keepNext/>
              <w:tabs>
                <w:tab w:val="clear" w:pos="531"/>
              </w:tabs>
              <w:spacing w:after="100"/>
              <w:ind w:left="482" w:hanging="482"/>
              <w:rPr>
                <w:rFonts w:ascii="Helvetica" w:hAnsi="Helvetica"/>
                <w:sz w:val="22"/>
                <w:szCs w:val="22"/>
                <w:lang w:val="en-AU"/>
              </w:rPr>
            </w:pPr>
          </w:p>
        </w:tc>
        <w:tc>
          <w:tcPr>
            <w:tcW w:w="9247" w:type="dxa"/>
            <w:gridSpan w:val="4"/>
            <w:tcBorders>
              <w:top w:val="single" w:sz="4" w:space="0" w:color="auto"/>
              <w:bottom w:val="nil"/>
            </w:tcBorders>
          </w:tcPr>
          <w:p w:rsidR="00433947" w:rsidRPr="00EB6A28" w:rsidRDefault="00433947" w:rsidP="004376D5">
            <w:pPr>
              <w:pStyle w:val="TableBullet1"/>
              <w:keepNext/>
              <w:spacing w:before="60" w:after="100"/>
              <w:ind w:left="360" w:hanging="360"/>
              <w:rPr>
                <w:sz w:val="22"/>
                <w:szCs w:val="22"/>
              </w:rPr>
            </w:pPr>
            <w:r w:rsidRPr="00EB6A28">
              <w:rPr>
                <w:sz w:val="22"/>
                <w:szCs w:val="22"/>
              </w:rPr>
              <w:t>Determining if changes in the product, environment and/or performance warrant changes to the research, including identifying new or amended topics for research, changes to sample sizes, alterations to target markets and/or market segments, alterations to questions and survey instruments and revisiting of data already gathered</w:t>
            </w:r>
          </w:p>
          <w:p w:rsidR="00433947" w:rsidRPr="00EB6A28" w:rsidRDefault="00433947" w:rsidP="004376D5">
            <w:pPr>
              <w:pStyle w:val="TableBullet1"/>
              <w:keepNext/>
              <w:spacing w:before="60" w:after="100"/>
              <w:ind w:left="360" w:hanging="360"/>
              <w:rPr>
                <w:i/>
                <w:sz w:val="22"/>
                <w:szCs w:val="22"/>
              </w:rPr>
            </w:pPr>
            <w:r w:rsidRPr="00EB6A28">
              <w:rPr>
                <w:sz w:val="22"/>
                <w:szCs w:val="22"/>
              </w:rPr>
              <w:t>Determining whether the research project should be suspended or cancelled.</w:t>
            </w:r>
          </w:p>
        </w:tc>
      </w:tr>
      <w:tr w:rsidR="00433947" w:rsidRPr="00EB6A28" w:rsidTr="004376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433947" w:rsidRPr="00EB6A28" w:rsidRDefault="00433947" w:rsidP="004376D5">
            <w:pPr>
              <w:pStyle w:val="HangingNumber"/>
              <w:tabs>
                <w:tab w:val="clear" w:pos="531"/>
              </w:tabs>
              <w:spacing w:after="100"/>
              <w:ind w:left="482" w:hanging="482"/>
              <w:rPr>
                <w:rFonts w:ascii="Helvetica" w:hAnsi="Helvetica"/>
                <w:sz w:val="22"/>
                <w:szCs w:val="22"/>
                <w:lang w:val="en-AU"/>
              </w:rPr>
            </w:pPr>
          </w:p>
        </w:tc>
        <w:tc>
          <w:tcPr>
            <w:tcW w:w="9247" w:type="dxa"/>
            <w:gridSpan w:val="4"/>
            <w:tcBorders>
              <w:top w:val="nil"/>
              <w:bottom w:val="nil"/>
            </w:tcBorders>
          </w:tcPr>
          <w:p w:rsidR="00433947" w:rsidRPr="00EB6A28" w:rsidRDefault="00433947" w:rsidP="004376D5">
            <w:pPr>
              <w:pStyle w:val="TableText"/>
              <w:spacing w:before="60" w:after="100"/>
            </w:pPr>
            <w:r w:rsidRPr="00EB6A28">
              <w:rPr>
                <w:i/>
              </w:rPr>
              <w:t>Follow-up on issues raised</w:t>
            </w:r>
            <w:r w:rsidRPr="00EB6A28">
              <w:t xml:space="preserve"> may include:</w:t>
            </w:r>
          </w:p>
          <w:p w:rsidR="00433947" w:rsidRPr="00EB6A28" w:rsidRDefault="00433947" w:rsidP="004376D5">
            <w:pPr>
              <w:pStyle w:val="TableBullet1"/>
              <w:spacing w:before="60" w:after="100"/>
              <w:ind w:left="360" w:hanging="360"/>
              <w:rPr>
                <w:sz w:val="22"/>
                <w:szCs w:val="22"/>
              </w:rPr>
            </w:pPr>
            <w:r w:rsidRPr="00EB6A28">
              <w:rPr>
                <w:sz w:val="22"/>
                <w:szCs w:val="22"/>
              </w:rPr>
              <w:t>Re-interviewing individuals or groups</w:t>
            </w:r>
          </w:p>
          <w:p w:rsidR="00433947" w:rsidRPr="00EB6A28" w:rsidRDefault="00433947" w:rsidP="004376D5">
            <w:pPr>
              <w:pStyle w:val="TableBullet1"/>
              <w:spacing w:before="60" w:after="100"/>
              <w:ind w:left="360" w:hanging="360"/>
              <w:rPr>
                <w:sz w:val="22"/>
                <w:szCs w:val="22"/>
              </w:rPr>
            </w:pPr>
            <w:r w:rsidRPr="00EB6A28">
              <w:rPr>
                <w:sz w:val="22"/>
                <w:szCs w:val="22"/>
              </w:rPr>
              <w:t>Seeking clarification on matters raised</w:t>
            </w:r>
          </w:p>
          <w:p w:rsidR="00433947" w:rsidRPr="00EB6A28" w:rsidRDefault="00433947" w:rsidP="004376D5">
            <w:pPr>
              <w:pStyle w:val="TableBullet1"/>
              <w:spacing w:before="60" w:after="100"/>
              <w:ind w:left="360" w:hanging="360"/>
              <w:rPr>
                <w:sz w:val="22"/>
                <w:szCs w:val="22"/>
              </w:rPr>
            </w:pPr>
            <w:r w:rsidRPr="00EB6A28">
              <w:rPr>
                <w:sz w:val="22"/>
                <w:szCs w:val="22"/>
              </w:rPr>
              <w:t>Redesigning the survey instrument and/or questions to accommodate legitimate additional issues raised by respondents.</w:t>
            </w:r>
          </w:p>
        </w:tc>
      </w:tr>
      <w:tr w:rsidR="00433947" w:rsidRPr="00EB6A28" w:rsidTr="004376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433947" w:rsidRPr="00EB6A28" w:rsidRDefault="00433947" w:rsidP="004376D5">
            <w:pPr>
              <w:pStyle w:val="HangingNumber"/>
              <w:tabs>
                <w:tab w:val="clear" w:pos="531"/>
              </w:tabs>
              <w:spacing w:after="100"/>
              <w:ind w:left="482" w:hanging="482"/>
              <w:rPr>
                <w:rFonts w:ascii="Helvetica" w:hAnsi="Helvetica"/>
                <w:sz w:val="22"/>
                <w:szCs w:val="22"/>
                <w:lang w:val="en-AU"/>
              </w:rPr>
            </w:pPr>
          </w:p>
        </w:tc>
        <w:tc>
          <w:tcPr>
            <w:tcW w:w="9247" w:type="dxa"/>
            <w:gridSpan w:val="4"/>
            <w:tcBorders>
              <w:top w:val="nil"/>
              <w:bottom w:val="nil"/>
            </w:tcBorders>
          </w:tcPr>
          <w:p w:rsidR="00433947" w:rsidRPr="00EB6A28" w:rsidRDefault="00433947" w:rsidP="004376D5">
            <w:pPr>
              <w:pStyle w:val="TableText"/>
              <w:spacing w:before="60" w:after="100"/>
            </w:pPr>
            <w:r w:rsidRPr="00EB6A28">
              <w:rPr>
                <w:i/>
              </w:rPr>
              <w:t>Ensure all identified research activities have been completed</w:t>
            </w:r>
            <w:r w:rsidRPr="00EB6A28">
              <w:t xml:space="preserve"> may include:</w:t>
            </w:r>
          </w:p>
          <w:p w:rsidR="00433947" w:rsidRPr="00EB6A28" w:rsidRDefault="00433947" w:rsidP="004376D5">
            <w:pPr>
              <w:pStyle w:val="TableBullet1"/>
              <w:spacing w:before="60" w:after="100"/>
              <w:ind w:left="360" w:hanging="360"/>
              <w:rPr>
                <w:sz w:val="22"/>
                <w:szCs w:val="22"/>
              </w:rPr>
            </w:pPr>
            <w:r w:rsidRPr="00EB6A28">
              <w:rPr>
                <w:sz w:val="22"/>
                <w:szCs w:val="22"/>
              </w:rPr>
              <w:t>Checking data that has been received</w:t>
            </w:r>
          </w:p>
          <w:p w:rsidR="00433947" w:rsidRPr="00EB6A28" w:rsidRDefault="00433947" w:rsidP="004376D5">
            <w:pPr>
              <w:pStyle w:val="TableBullet1"/>
              <w:spacing w:before="60" w:after="100"/>
              <w:ind w:left="360" w:hanging="360"/>
              <w:rPr>
                <w:sz w:val="22"/>
                <w:szCs w:val="22"/>
              </w:rPr>
            </w:pPr>
            <w:r w:rsidRPr="00EB6A28">
              <w:rPr>
                <w:sz w:val="22"/>
                <w:szCs w:val="22"/>
              </w:rPr>
              <w:t>Speaking with relevant staff</w:t>
            </w:r>
          </w:p>
          <w:p w:rsidR="00433947" w:rsidRPr="00EB6A28" w:rsidRDefault="00433947" w:rsidP="004376D5">
            <w:pPr>
              <w:pStyle w:val="TableBullet1"/>
              <w:spacing w:before="60" w:after="100"/>
              <w:ind w:left="360" w:hanging="360"/>
              <w:rPr>
                <w:sz w:val="22"/>
                <w:szCs w:val="22"/>
              </w:rPr>
            </w:pPr>
            <w:r w:rsidRPr="00EB6A28">
              <w:rPr>
                <w:sz w:val="22"/>
                <w:szCs w:val="22"/>
              </w:rPr>
              <w:t>Verifying operational plans/checklists against work completed.</w:t>
            </w:r>
          </w:p>
        </w:tc>
      </w:tr>
      <w:tr w:rsidR="00433947" w:rsidRPr="00EB6A28" w:rsidTr="004376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433947" w:rsidRPr="00EB6A28" w:rsidRDefault="00433947" w:rsidP="004376D5">
            <w:pPr>
              <w:pStyle w:val="HangingNumber"/>
              <w:tabs>
                <w:tab w:val="clear" w:pos="531"/>
              </w:tabs>
              <w:spacing w:after="100"/>
              <w:ind w:left="482" w:hanging="482"/>
              <w:rPr>
                <w:rFonts w:ascii="Helvetica" w:hAnsi="Helvetica"/>
                <w:sz w:val="22"/>
                <w:szCs w:val="22"/>
                <w:lang w:val="en-AU"/>
              </w:rPr>
            </w:pPr>
          </w:p>
        </w:tc>
        <w:tc>
          <w:tcPr>
            <w:tcW w:w="9247" w:type="dxa"/>
            <w:gridSpan w:val="4"/>
            <w:tcBorders>
              <w:top w:val="nil"/>
              <w:bottom w:val="single" w:sz="4" w:space="0" w:color="auto"/>
            </w:tcBorders>
          </w:tcPr>
          <w:p w:rsidR="00433947" w:rsidRPr="00EB6A28" w:rsidRDefault="00433947" w:rsidP="004376D5">
            <w:pPr>
              <w:pStyle w:val="TableText"/>
              <w:spacing w:before="60" w:after="100"/>
            </w:pPr>
            <w:r w:rsidRPr="00EB6A28">
              <w:rPr>
                <w:i/>
              </w:rPr>
              <w:t>Analyse the data</w:t>
            </w:r>
            <w:r w:rsidRPr="00EB6A28">
              <w:t xml:space="preserve"> may include:</w:t>
            </w:r>
          </w:p>
          <w:p w:rsidR="00433947" w:rsidRPr="00EB6A28" w:rsidRDefault="00433947" w:rsidP="004376D5">
            <w:pPr>
              <w:pStyle w:val="TableBullet1"/>
              <w:spacing w:before="60" w:after="100"/>
              <w:ind w:left="360" w:hanging="360"/>
              <w:rPr>
                <w:sz w:val="22"/>
                <w:szCs w:val="22"/>
              </w:rPr>
            </w:pPr>
            <w:r w:rsidRPr="00EB6A28">
              <w:rPr>
                <w:sz w:val="22"/>
                <w:szCs w:val="22"/>
              </w:rPr>
              <w:t>Classifying, grouping and categorising data</w:t>
            </w:r>
          </w:p>
          <w:p w:rsidR="00433947" w:rsidRPr="00EB6A28" w:rsidRDefault="00433947" w:rsidP="004376D5">
            <w:pPr>
              <w:pStyle w:val="TableBullet1"/>
              <w:spacing w:before="60" w:after="100"/>
              <w:ind w:left="360" w:hanging="360"/>
              <w:rPr>
                <w:sz w:val="22"/>
                <w:szCs w:val="22"/>
              </w:rPr>
            </w:pPr>
            <w:r w:rsidRPr="00EB6A28">
              <w:rPr>
                <w:sz w:val="22"/>
                <w:szCs w:val="22"/>
              </w:rPr>
              <w:t>Identifying trends</w:t>
            </w:r>
          </w:p>
          <w:p w:rsidR="00433947" w:rsidRPr="00EB6A28" w:rsidRDefault="00433947" w:rsidP="004376D5">
            <w:pPr>
              <w:pStyle w:val="TableBullet1"/>
              <w:spacing w:before="60" w:after="100"/>
              <w:ind w:left="360" w:hanging="360"/>
              <w:rPr>
                <w:sz w:val="22"/>
                <w:szCs w:val="22"/>
              </w:rPr>
            </w:pPr>
            <w:r w:rsidRPr="00EB6A28">
              <w:rPr>
                <w:sz w:val="22"/>
                <w:szCs w:val="22"/>
              </w:rPr>
              <w:t>Quantifying data</w:t>
            </w:r>
          </w:p>
          <w:p w:rsidR="00433947" w:rsidRPr="00EB6A28" w:rsidRDefault="00433947" w:rsidP="004376D5">
            <w:pPr>
              <w:pStyle w:val="TableBullet1"/>
              <w:spacing w:before="60" w:after="100"/>
              <w:ind w:left="360" w:hanging="360"/>
              <w:rPr>
                <w:sz w:val="22"/>
                <w:szCs w:val="22"/>
              </w:rPr>
            </w:pPr>
            <w:r w:rsidRPr="00EB6A28">
              <w:rPr>
                <w:sz w:val="22"/>
                <w:szCs w:val="22"/>
              </w:rPr>
              <w:t>Undertaking calculations to use as research statistics, including totals, ratios, percentages and other statistical analysis techniques</w:t>
            </w:r>
          </w:p>
          <w:p w:rsidR="00433947" w:rsidRPr="00EB6A28" w:rsidRDefault="00433947" w:rsidP="004376D5">
            <w:pPr>
              <w:pStyle w:val="TableBullet1"/>
              <w:spacing w:before="60" w:after="100"/>
              <w:ind w:left="360" w:hanging="360"/>
              <w:rPr>
                <w:sz w:val="22"/>
                <w:szCs w:val="22"/>
              </w:rPr>
            </w:pPr>
            <w:r w:rsidRPr="00EB6A28">
              <w:rPr>
                <w:sz w:val="22"/>
                <w:szCs w:val="22"/>
              </w:rPr>
              <w:t>Drawing conclusions from the data supported by verifiable evidence from the research</w:t>
            </w:r>
          </w:p>
          <w:p w:rsidR="00433947" w:rsidRPr="00EB6A28" w:rsidRDefault="00433947" w:rsidP="004376D5">
            <w:pPr>
              <w:pStyle w:val="TableBullet1"/>
              <w:spacing w:before="60" w:after="100"/>
              <w:ind w:left="360" w:hanging="360"/>
              <w:rPr>
                <w:sz w:val="22"/>
                <w:szCs w:val="22"/>
              </w:rPr>
            </w:pPr>
            <w:r w:rsidRPr="00EB6A28">
              <w:rPr>
                <w:sz w:val="22"/>
                <w:szCs w:val="22"/>
              </w:rPr>
              <w:t>Making recommendations based on the data.</w:t>
            </w:r>
          </w:p>
        </w:tc>
      </w:tr>
      <w:tr w:rsidR="00433947" w:rsidRPr="00EB6A28" w:rsidTr="004376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433947" w:rsidRPr="00EB6A28" w:rsidRDefault="00433947" w:rsidP="004376D5">
            <w:pPr>
              <w:pStyle w:val="HangingNumber"/>
              <w:keepNext/>
              <w:tabs>
                <w:tab w:val="clear" w:pos="531"/>
              </w:tabs>
              <w:spacing w:after="100"/>
              <w:ind w:left="482" w:hanging="482"/>
              <w:rPr>
                <w:rFonts w:ascii="Helvetica" w:hAnsi="Helvetica"/>
                <w:sz w:val="22"/>
                <w:szCs w:val="22"/>
                <w:lang w:val="en-AU"/>
              </w:rPr>
            </w:pPr>
          </w:p>
        </w:tc>
        <w:tc>
          <w:tcPr>
            <w:tcW w:w="9247" w:type="dxa"/>
            <w:gridSpan w:val="4"/>
            <w:tcBorders>
              <w:top w:val="single" w:sz="4" w:space="0" w:color="auto"/>
              <w:bottom w:val="nil"/>
            </w:tcBorders>
          </w:tcPr>
          <w:p w:rsidR="00433947" w:rsidRPr="00EB6A28" w:rsidRDefault="00433947" w:rsidP="004376D5">
            <w:pPr>
              <w:pStyle w:val="TableText"/>
              <w:keepNext/>
              <w:spacing w:before="60" w:after="100"/>
            </w:pPr>
            <w:r w:rsidRPr="00EB6A28">
              <w:rPr>
                <w:i/>
              </w:rPr>
              <w:t>Integrate primary and secondary research</w:t>
            </w:r>
            <w:r w:rsidRPr="00EB6A28">
              <w:t xml:space="preserve"> may include:</w:t>
            </w:r>
          </w:p>
          <w:p w:rsidR="00433947" w:rsidRPr="00EB6A28" w:rsidRDefault="00433947" w:rsidP="004376D5">
            <w:pPr>
              <w:pStyle w:val="TableBullet1"/>
              <w:keepNext/>
              <w:spacing w:before="60" w:after="100"/>
              <w:ind w:left="360" w:hanging="360"/>
              <w:rPr>
                <w:sz w:val="22"/>
                <w:szCs w:val="22"/>
              </w:rPr>
            </w:pPr>
            <w:r w:rsidRPr="00EB6A28">
              <w:rPr>
                <w:sz w:val="22"/>
                <w:szCs w:val="22"/>
              </w:rPr>
              <w:t>Ensuring existing and new data is considered</w:t>
            </w:r>
          </w:p>
          <w:p w:rsidR="00433947" w:rsidRPr="00EB6A28" w:rsidRDefault="00433947" w:rsidP="004376D5">
            <w:pPr>
              <w:pStyle w:val="TableBullet1"/>
              <w:keepNext/>
              <w:spacing w:before="60" w:after="100"/>
              <w:ind w:left="360" w:hanging="360"/>
              <w:rPr>
                <w:sz w:val="22"/>
                <w:szCs w:val="22"/>
              </w:rPr>
            </w:pPr>
            <w:r w:rsidRPr="00EB6A28">
              <w:rPr>
                <w:sz w:val="22"/>
                <w:szCs w:val="22"/>
              </w:rPr>
              <w:t>Covering qualitative information and quantitative data.</w:t>
            </w:r>
          </w:p>
        </w:tc>
      </w:tr>
      <w:tr w:rsidR="00433947" w:rsidRPr="00EB6A28" w:rsidTr="004376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433947" w:rsidRPr="00EB6A28" w:rsidRDefault="00433947" w:rsidP="004376D5">
            <w:pPr>
              <w:pStyle w:val="HangingNumber"/>
              <w:tabs>
                <w:tab w:val="clear" w:pos="531"/>
              </w:tabs>
              <w:spacing w:after="100"/>
              <w:ind w:left="482" w:hanging="482"/>
              <w:rPr>
                <w:rFonts w:ascii="Helvetica" w:hAnsi="Helvetica"/>
                <w:sz w:val="22"/>
                <w:szCs w:val="22"/>
                <w:lang w:val="en-AU"/>
              </w:rPr>
            </w:pPr>
          </w:p>
        </w:tc>
        <w:tc>
          <w:tcPr>
            <w:tcW w:w="9247" w:type="dxa"/>
            <w:gridSpan w:val="4"/>
            <w:tcBorders>
              <w:top w:val="nil"/>
              <w:bottom w:val="nil"/>
            </w:tcBorders>
          </w:tcPr>
          <w:p w:rsidR="00433947" w:rsidRPr="00EB6A28" w:rsidRDefault="00433947" w:rsidP="004376D5">
            <w:pPr>
              <w:pStyle w:val="TableText"/>
              <w:spacing w:before="60" w:after="100"/>
            </w:pPr>
            <w:r w:rsidRPr="00EB6A28">
              <w:rPr>
                <w:i/>
              </w:rPr>
              <w:t>Written report</w:t>
            </w:r>
            <w:r w:rsidRPr="00EB6A28">
              <w:t xml:space="preserve"> may include:</w:t>
            </w:r>
          </w:p>
          <w:p w:rsidR="00433947" w:rsidRPr="00EB6A28" w:rsidRDefault="00433947" w:rsidP="004376D5">
            <w:pPr>
              <w:pStyle w:val="TableBullet1"/>
              <w:spacing w:before="60" w:after="100"/>
              <w:rPr>
                <w:sz w:val="22"/>
                <w:szCs w:val="22"/>
              </w:rPr>
            </w:pPr>
            <w:r w:rsidRPr="00EB6A28">
              <w:rPr>
                <w:sz w:val="22"/>
                <w:szCs w:val="22"/>
              </w:rPr>
              <w:t>Identifying objectives for the research</w:t>
            </w:r>
          </w:p>
          <w:p w:rsidR="00433947" w:rsidRPr="00EB6A28" w:rsidRDefault="00433947" w:rsidP="004376D5">
            <w:pPr>
              <w:pStyle w:val="TableBullet1"/>
              <w:spacing w:before="60" w:after="100"/>
              <w:rPr>
                <w:sz w:val="22"/>
                <w:szCs w:val="22"/>
              </w:rPr>
            </w:pPr>
            <w:r w:rsidRPr="00EB6A28">
              <w:rPr>
                <w:sz w:val="22"/>
                <w:szCs w:val="22"/>
              </w:rPr>
              <w:t>Timelines and costs involved</w:t>
            </w:r>
          </w:p>
          <w:p w:rsidR="00433947" w:rsidRPr="00EB6A28" w:rsidRDefault="00433947" w:rsidP="004376D5">
            <w:pPr>
              <w:pStyle w:val="TableBullet1"/>
              <w:spacing w:before="60" w:after="100"/>
              <w:rPr>
                <w:sz w:val="22"/>
                <w:szCs w:val="22"/>
              </w:rPr>
            </w:pPr>
            <w:r w:rsidRPr="00EB6A28">
              <w:rPr>
                <w:sz w:val="22"/>
                <w:szCs w:val="22"/>
              </w:rPr>
              <w:t>Samples of data captured as part of the process</w:t>
            </w:r>
          </w:p>
          <w:p w:rsidR="00433947" w:rsidRPr="00EB6A28" w:rsidRDefault="00433947" w:rsidP="004376D5">
            <w:pPr>
              <w:pStyle w:val="TableBullet1"/>
              <w:spacing w:before="60" w:after="100"/>
              <w:rPr>
                <w:sz w:val="22"/>
                <w:szCs w:val="22"/>
              </w:rPr>
            </w:pPr>
            <w:r w:rsidRPr="00EB6A28">
              <w:rPr>
                <w:sz w:val="22"/>
                <w:szCs w:val="22"/>
              </w:rPr>
              <w:t>Names of those involved</w:t>
            </w:r>
          </w:p>
          <w:p w:rsidR="00433947" w:rsidRPr="00EB6A28" w:rsidRDefault="00433947" w:rsidP="004376D5">
            <w:pPr>
              <w:pStyle w:val="TableBullet1"/>
              <w:spacing w:before="60" w:after="100"/>
              <w:rPr>
                <w:sz w:val="22"/>
                <w:szCs w:val="22"/>
              </w:rPr>
            </w:pPr>
            <w:r w:rsidRPr="00EB6A28">
              <w:rPr>
                <w:sz w:val="22"/>
                <w:szCs w:val="22"/>
              </w:rPr>
              <w:t>Tables and charts</w:t>
            </w:r>
          </w:p>
          <w:p w:rsidR="00433947" w:rsidRPr="00EB6A28" w:rsidRDefault="00433947" w:rsidP="004376D5">
            <w:pPr>
              <w:pStyle w:val="TableBullet1"/>
              <w:spacing w:before="60" w:after="100"/>
              <w:rPr>
                <w:sz w:val="22"/>
                <w:szCs w:val="22"/>
              </w:rPr>
            </w:pPr>
            <w:r w:rsidRPr="00EB6A28">
              <w:rPr>
                <w:sz w:val="22"/>
                <w:szCs w:val="22"/>
              </w:rPr>
              <w:t>Supporting notes and explanations</w:t>
            </w:r>
          </w:p>
          <w:p w:rsidR="00433947" w:rsidRPr="00EB6A28" w:rsidRDefault="00433947" w:rsidP="004376D5">
            <w:pPr>
              <w:pStyle w:val="TableBullet1"/>
              <w:spacing w:before="60" w:after="100"/>
              <w:rPr>
                <w:sz w:val="22"/>
                <w:szCs w:val="22"/>
              </w:rPr>
            </w:pPr>
            <w:r w:rsidRPr="00EB6A28">
              <w:rPr>
                <w:sz w:val="22"/>
                <w:szCs w:val="22"/>
              </w:rPr>
              <w:t>Making a personal presentation of the report</w:t>
            </w:r>
          </w:p>
          <w:p w:rsidR="00433947" w:rsidRPr="00EB6A28" w:rsidRDefault="00433947" w:rsidP="004376D5">
            <w:pPr>
              <w:pStyle w:val="TableBullet1"/>
              <w:spacing w:before="60" w:after="100"/>
              <w:rPr>
                <w:sz w:val="22"/>
                <w:szCs w:val="22"/>
              </w:rPr>
            </w:pPr>
            <w:r w:rsidRPr="00EB6A28">
              <w:rPr>
                <w:sz w:val="22"/>
                <w:szCs w:val="22"/>
              </w:rPr>
              <w:t>Results of the review and analysis</w:t>
            </w:r>
          </w:p>
          <w:p w:rsidR="00433947" w:rsidRPr="00EB6A28" w:rsidRDefault="00433947" w:rsidP="004376D5">
            <w:pPr>
              <w:pStyle w:val="TableBullet1"/>
              <w:spacing w:before="60" w:after="100"/>
              <w:rPr>
                <w:sz w:val="22"/>
                <w:szCs w:val="22"/>
              </w:rPr>
            </w:pPr>
            <w:r w:rsidRPr="00EB6A28">
              <w:rPr>
                <w:sz w:val="22"/>
                <w:szCs w:val="22"/>
              </w:rPr>
              <w:t>Recommendations</w:t>
            </w:r>
          </w:p>
          <w:p w:rsidR="00433947" w:rsidRPr="00EB6A28" w:rsidRDefault="00433947" w:rsidP="004376D5">
            <w:pPr>
              <w:pStyle w:val="TableBullet1"/>
              <w:spacing w:before="60" w:after="100"/>
              <w:rPr>
                <w:sz w:val="22"/>
                <w:szCs w:val="22"/>
              </w:rPr>
            </w:pPr>
            <w:r w:rsidRPr="00EB6A28">
              <w:rPr>
                <w:sz w:val="22"/>
                <w:szCs w:val="22"/>
              </w:rPr>
              <w:t>Distributing the report</w:t>
            </w:r>
          </w:p>
          <w:p w:rsidR="00433947" w:rsidRPr="00EB6A28" w:rsidRDefault="00433947" w:rsidP="004376D5">
            <w:pPr>
              <w:pStyle w:val="TableBullet1"/>
              <w:spacing w:before="60" w:after="100"/>
              <w:rPr>
                <w:sz w:val="22"/>
                <w:szCs w:val="22"/>
              </w:rPr>
            </w:pPr>
            <w:r w:rsidRPr="00EB6A28">
              <w:rPr>
                <w:sz w:val="22"/>
                <w:szCs w:val="22"/>
              </w:rPr>
              <w:t>Gaining feedback on the report.</w:t>
            </w:r>
          </w:p>
        </w:tc>
      </w:tr>
      <w:tr w:rsidR="00433947" w:rsidRPr="00EB6A28" w:rsidTr="004376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433947" w:rsidRPr="00EB6A28" w:rsidRDefault="00433947" w:rsidP="004376D5">
            <w:pPr>
              <w:pStyle w:val="TableText"/>
              <w:spacing w:before="60" w:after="100"/>
            </w:pPr>
          </w:p>
        </w:tc>
        <w:tc>
          <w:tcPr>
            <w:tcW w:w="9247" w:type="dxa"/>
            <w:gridSpan w:val="4"/>
            <w:tcBorders>
              <w:top w:val="nil"/>
              <w:bottom w:val="single" w:sz="4" w:space="0" w:color="auto"/>
            </w:tcBorders>
          </w:tcPr>
          <w:p w:rsidR="00433947" w:rsidRPr="00EB6A28" w:rsidRDefault="00433947" w:rsidP="004376D5">
            <w:pPr>
              <w:pStyle w:val="TableText"/>
              <w:spacing w:before="60" w:after="100"/>
            </w:pPr>
            <w:r w:rsidRPr="00EB6A28">
              <w:rPr>
                <w:i/>
              </w:rPr>
              <w:t>Obtain direction on action to be taken</w:t>
            </w:r>
            <w:r w:rsidRPr="00EB6A28">
              <w:t xml:space="preserve"> may include:</w:t>
            </w:r>
          </w:p>
          <w:p w:rsidR="00433947" w:rsidRPr="00EB6A28" w:rsidRDefault="00433947" w:rsidP="004376D5">
            <w:pPr>
              <w:pStyle w:val="TableBullet1"/>
              <w:spacing w:before="60" w:after="100"/>
              <w:rPr>
                <w:sz w:val="22"/>
                <w:szCs w:val="22"/>
              </w:rPr>
            </w:pPr>
            <w:r w:rsidRPr="00EB6A28">
              <w:rPr>
                <w:sz w:val="22"/>
                <w:szCs w:val="22"/>
              </w:rPr>
              <w:t>Identifying the use to be made of the research material</w:t>
            </w:r>
          </w:p>
          <w:p w:rsidR="00433947" w:rsidRPr="00EB6A28" w:rsidRDefault="00433947" w:rsidP="004376D5">
            <w:pPr>
              <w:pStyle w:val="TableBullet1"/>
              <w:spacing w:before="60" w:after="100"/>
              <w:rPr>
                <w:sz w:val="22"/>
                <w:szCs w:val="22"/>
              </w:rPr>
            </w:pPr>
            <w:r w:rsidRPr="00EB6A28">
              <w:rPr>
                <w:sz w:val="22"/>
                <w:szCs w:val="22"/>
              </w:rPr>
              <w:t>Gaining official authorisation for action</w:t>
            </w:r>
          </w:p>
          <w:p w:rsidR="00433947" w:rsidRPr="00EB6A28" w:rsidRDefault="00433947" w:rsidP="004376D5">
            <w:pPr>
              <w:pStyle w:val="TableBullet1"/>
              <w:spacing w:before="60" w:after="100"/>
              <w:rPr>
                <w:sz w:val="22"/>
                <w:szCs w:val="22"/>
              </w:rPr>
            </w:pPr>
            <w:r w:rsidRPr="00EB6A28">
              <w:rPr>
                <w:sz w:val="22"/>
                <w:szCs w:val="22"/>
              </w:rPr>
              <w:t>Obtaining necessary resources to support the implementation of the approved course(s) of action</w:t>
            </w:r>
          </w:p>
          <w:p w:rsidR="00433947" w:rsidRPr="00EB6A28" w:rsidRDefault="00433947" w:rsidP="004376D5">
            <w:pPr>
              <w:pStyle w:val="TableBullet1"/>
              <w:spacing w:before="60" w:after="100"/>
              <w:rPr>
                <w:sz w:val="22"/>
                <w:szCs w:val="22"/>
              </w:rPr>
            </w:pPr>
            <w:r w:rsidRPr="00EB6A28">
              <w:rPr>
                <w:sz w:val="22"/>
                <w:szCs w:val="22"/>
              </w:rPr>
              <w:t>Identifying limitations and parameters that apply to the planning and implementation phases of the identified initiative</w:t>
            </w:r>
          </w:p>
          <w:p w:rsidR="00433947" w:rsidRPr="00EB6A28" w:rsidRDefault="00433947" w:rsidP="004376D5">
            <w:pPr>
              <w:pStyle w:val="TableBullet1"/>
              <w:spacing w:before="60" w:after="100"/>
              <w:rPr>
                <w:sz w:val="22"/>
                <w:szCs w:val="22"/>
              </w:rPr>
            </w:pPr>
            <w:r w:rsidRPr="00EB6A28">
              <w:rPr>
                <w:sz w:val="22"/>
                <w:szCs w:val="22"/>
              </w:rPr>
              <w:t>Identifying further research that needs to be undertaken before a business decision can be taken, where appropriate.</w:t>
            </w:r>
          </w:p>
        </w:tc>
      </w:tr>
      <w:tr w:rsidR="00433947" w:rsidRPr="00EB6A28" w:rsidTr="004376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433947" w:rsidRPr="00EB6A28" w:rsidRDefault="00433947" w:rsidP="004376D5">
            <w:pPr>
              <w:pStyle w:val="TableText"/>
              <w:spacing w:before="60" w:after="100"/>
            </w:pPr>
          </w:p>
        </w:tc>
        <w:tc>
          <w:tcPr>
            <w:tcW w:w="9247" w:type="dxa"/>
            <w:gridSpan w:val="4"/>
            <w:tcBorders>
              <w:top w:val="single" w:sz="4" w:space="0" w:color="auto"/>
              <w:bottom w:val="nil"/>
            </w:tcBorders>
          </w:tcPr>
          <w:p w:rsidR="00433947" w:rsidRPr="00EB6A28" w:rsidRDefault="00433947" w:rsidP="004376D5">
            <w:pPr>
              <w:pStyle w:val="TableText"/>
              <w:spacing w:before="60" w:after="100"/>
            </w:pPr>
            <w:r w:rsidRPr="00EB6A28">
              <w:rPr>
                <w:i/>
              </w:rPr>
              <w:t>Tourism products to be developed</w:t>
            </w:r>
            <w:r w:rsidRPr="00EB6A28">
              <w:t xml:space="preserve"> may include:</w:t>
            </w:r>
          </w:p>
          <w:p w:rsidR="00433947" w:rsidRPr="00EB6A28" w:rsidRDefault="00433947" w:rsidP="004376D5">
            <w:pPr>
              <w:pStyle w:val="TableBullet1"/>
              <w:spacing w:before="60" w:after="100"/>
              <w:ind w:left="360" w:hanging="360"/>
              <w:rPr>
                <w:sz w:val="22"/>
                <w:szCs w:val="22"/>
              </w:rPr>
            </w:pPr>
            <w:r w:rsidRPr="00EB6A28">
              <w:rPr>
                <w:sz w:val="22"/>
                <w:szCs w:val="22"/>
              </w:rPr>
              <w:t>Individual products or areas deemed valid or viable as a result of debate about and analysis of relevant research data</w:t>
            </w:r>
          </w:p>
          <w:p w:rsidR="00433947" w:rsidRPr="00EB6A28" w:rsidRDefault="00433947" w:rsidP="004376D5">
            <w:pPr>
              <w:pStyle w:val="TableBullet1"/>
              <w:spacing w:before="60" w:after="100"/>
              <w:ind w:left="360" w:hanging="360"/>
              <w:rPr>
                <w:sz w:val="22"/>
                <w:szCs w:val="22"/>
              </w:rPr>
            </w:pPr>
            <w:r w:rsidRPr="00EB6A28">
              <w:rPr>
                <w:sz w:val="22"/>
                <w:szCs w:val="22"/>
              </w:rPr>
              <w:t>Individual products or areas approved by management.</w:t>
            </w:r>
          </w:p>
        </w:tc>
      </w:tr>
      <w:tr w:rsidR="00433947" w:rsidRPr="00EB6A28" w:rsidTr="004376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433947" w:rsidRPr="00EB6A28" w:rsidRDefault="00433947" w:rsidP="004376D5">
            <w:pPr>
              <w:pStyle w:val="TableText"/>
              <w:spacing w:before="60" w:after="100"/>
            </w:pPr>
          </w:p>
        </w:tc>
        <w:tc>
          <w:tcPr>
            <w:tcW w:w="9247" w:type="dxa"/>
            <w:gridSpan w:val="4"/>
            <w:tcBorders>
              <w:top w:val="nil"/>
              <w:bottom w:val="nil"/>
            </w:tcBorders>
          </w:tcPr>
          <w:p w:rsidR="00433947" w:rsidRPr="00EB6A28" w:rsidRDefault="00433947" w:rsidP="004376D5">
            <w:pPr>
              <w:pStyle w:val="TableText"/>
              <w:spacing w:before="60" w:after="100"/>
            </w:pPr>
            <w:r w:rsidRPr="00EB6A28">
              <w:rPr>
                <w:i/>
              </w:rPr>
              <w:t>Plan a relevant campaign</w:t>
            </w:r>
            <w:r w:rsidRPr="00EB6A28">
              <w:t xml:space="preserve"> may include:</w:t>
            </w:r>
          </w:p>
          <w:p w:rsidR="00433947" w:rsidRPr="00EB6A28" w:rsidRDefault="00433947" w:rsidP="004376D5">
            <w:pPr>
              <w:pStyle w:val="TableBullet1"/>
              <w:spacing w:before="60" w:after="100"/>
              <w:ind w:left="360" w:hanging="360"/>
              <w:rPr>
                <w:sz w:val="22"/>
                <w:szCs w:val="22"/>
              </w:rPr>
            </w:pPr>
            <w:r w:rsidRPr="00EB6A28">
              <w:rPr>
                <w:sz w:val="22"/>
                <w:szCs w:val="22"/>
              </w:rPr>
              <w:t>Preparing written plans, including tasks/activities, timelines, responsibilities, resources required/available and milestones</w:t>
            </w:r>
          </w:p>
          <w:p w:rsidR="00433947" w:rsidRPr="00EB6A28" w:rsidRDefault="00433947" w:rsidP="004376D5">
            <w:pPr>
              <w:pStyle w:val="TableBullet1"/>
              <w:spacing w:before="60" w:after="100"/>
              <w:ind w:left="360" w:hanging="360"/>
              <w:rPr>
                <w:sz w:val="22"/>
                <w:szCs w:val="22"/>
              </w:rPr>
            </w:pPr>
            <w:r w:rsidRPr="00EB6A28">
              <w:rPr>
                <w:sz w:val="22"/>
                <w:szCs w:val="22"/>
              </w:rPr>
              <w:t>Identifying a theme or focus</w:t>
            </w:r>
          </w:p>
          <w:p w:rsidR="00433947" w:rsidRPr="00EB6A28" w:rsidRDefault="00433947" w:rsidP="004376D5">
            <w:pPr>
              <w:pStyle w:val="TableBullet1"/>
              <w:spacing w:before="60" w:after="100"/>
              <w:ind w:left="360" w:hanging="360"/>
              <w:rPr>
                <w:sz w:val="22"/>
                <w:szCs w:val="22"/>
              </w:rPr>
            </w:pPr>
            <w:r w:rsidRPr="00EB6A28">
              <w:rPr>
                <w:sz w:val="22"/>
                <w:szCs w:val="22"/>
              </w:rPr>
              <w:t>Identifying or confirming the target market and market segments</w:t>
            </w:r>
          </w:p>
          <w:p w:rsidR="00433947" w:rsidRPr="00EB6A28" w:rsidRDefault="00433947" w:rsidP="004376D5">
            <w:pPr>
              <w:pStyle w:val="TableBullet1"/>
              <w:spacing w:before="60" w:after="100"/>
              <w:ind w:left="360" w:hanging="360"/>
              <w:rPr>
                <w:sz w:val="22"/>
                <w:szCs w:val="22"/>
              </w:rPr>
            </w:pPr>
            <w:r w:rsidRPr="00EB6A28">
              <w:rPr>
                <w:sz w:val="22"/>
                <w:szCs w:val="22"/>
              </w:rPr>
              <w:t>Resourcing the initiative</w:t>
            </w:r>
          </w:p>
          <w:p w:rsidR="00433947" w:rsidRPr="00EB6A28" w:rsidRDefault="00433947" w:rsidP="004376D5">
            <w:pPr>
              <w:pStyle w:val="TableBullet1"/>
              <w:spacing w:before="60" w:after="100"/>
              <w:ind w:left="360" w:hanging="360"/>
              <w:rPr>
                <w:sz w:val="22"/>
                <w:szCs w:val="22"/>
              </w:rPr>
            </w:pPr>
            <w:r w:rsidRPr="00EB6A28">
              <w:rPr>
                <w:sz w:val="22"/>
                <w:szCs w:val="22"/>
              </w:rPr>
              <w:t>Developing monitoring and evaluation activities.</w:t>
            </w:r>
          </w:p>
        </w:tc>
      </w:tr>
      <w:tr w:rsidR="00433947" w:rsidRPr="00EB6A28" w:rsidTr="004376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433947" w:rsidRPr="00EB6A28" w:rsidRDefault="00433947" w:rsidP="004376D5">
            <w:pPr>
              <w:pStyle w:val="TableText"/>
              <w:spacing w:before="60" w:after="100"/>
            </w:pPr>
          </w:p>
        </w:tc>
        <w:tc>
          <w:tcPr>
            <w:tcW w:w="9247" w:type="dxa"/>
            <w:gridSpan w:val="4"/>
            <w:tcBorders>
              <w:top w:val="nil"/>
              <w:bottom w:val="nil"/>
            </w:tcBorders>
          </w:tcPr>
          <w:p w:rsidR="00433947" w:rsidRPr="00EB6A28" w:rsidRDefault="00433947" w:rsidP="004376D5">
            <w:pPr>
              <w:pStyle w:val="TableText"/>
              <w:spacing w:before="60" w:after="100"/>
            </w:pPr>
            <w:r w:rsidRPr="00EB6A28">
              <w:rPr>
                <w:i/>
              </w:rPr>
              <w:t>Resources to support implementation</w:t>
            </w:r>
            <w:r w:rsidRPr="00EB6A28">
              <w:t xml:space="preserve"> may include:</w:t>
            </w:r>
          </w:p>
          <w:p w:rsidR="00433947" w:rsidRPr="00EB6A28" w:rsidRDefault="00433947" w:rsidP="004376D5">
            <w:pPr>
              <w:pStyle w:val="TableBullet1"/>
              <w:spacing w:before="60" w:after="100"/>
              <w:ind w:left="360" w:hanging="360"/>
              <w:rPr>
                <w:sz w:val="22"/>
                <w:szCs w:val="22"/>
              </w:rPr>
            </w:pPr>
            <w:r w:rsidRPr="00EB6A28">
              <w:rPr>
                <w:sz w:val="22"/>
                <w:szCs w:val="22"/>
              </w:rPr>
              <w:t xml:space="preserve">Brochures </w:t>
            </w:r>
          </w:p>
          <w:p w:rsidR="00433947" w:rsidRPr="00EB6A28" w:rsidRDefault="00433947" w:rsidP="004376D5">
            <w:pPr>
              <w:pStyle w:val="TableBullet1"/>
              <w:spacing w:before="60" w:after="100"/>
              <w:ind w:left="360" w:hanging="360"/>
              <w:rPr>
                <w:sz w:val="22"/>
                <w:szCs w:val="22"/>
              </w:rPr>
            </w:pPr>
            <w:r w:rsidRPr="00EB6A28">
              <w:rPr>
                <w:sz w:val="22"/>
                <w:szCs w:val="22"/>
              </w:rPr>
              <w:t>Marketing materials</w:t>
            </w:r>
          </w:p>
          <w:p w:rsidR="00433947" w:rsidRPr="00EB6A28" w:rsidRDefault="00433947" w:rsidP="004376D5">
            <w:pPr>
              <w:pStyle w:val="TableBullet1"/>
              <w:spacing w:before="60" w:after="100"/>
              <w:ind w:left="360" w:hanging="360"/>
              <w:rPr>
                <w:sz w:val="22"/>
                <w:szCs w:val="22"/>
              </w:rPr>
            </w:pPr>
            <w:r w:rsidRPr="00EB6A28">
              <w:rPr>
                <w:sz w:val="22"/>
                <w:szCs w:val="22"/>
              </w:rPr>
              <w:t>Advertising</w:t>
            </w:r>
          </w:p>
          <w:p w:rsidR="00433947" w:rsidRPr="00EB6A28" w:rsidRDefault="00433947" w:rsidP="004376D5">
            <w:pPr>
              <w:pStyle w:val="TableBullet1"/>
              <w:spacing w:before="60" w:after="100"/>
              <w:ind w:left="360" w:hanging="360"/>
              <w:rPr>
                <w:sz w:val="22"/>
                <w:szCs w:val="22"/>
              </w:rPr>
            </w:pPr>
            <w:r w:rsidRPr="00EB6A28">
              <w:rPr>
                <w:sz w:val="22"/>
                <w:szCs w:val="22"/>
              </w:rPr>
              <w:t>Sales materials</w:t>
            </w:r>
          </w:p>
          <w:p w:rsidR="00433947" w:rsidRPr="00EB6A28" w:rsidRDefault="00433947" w:rsidP="004376D5">
            <w:pPr>
              <w:pStyle w:val="TableBullet1"/>
              <w:spacing w:before="60" w:after="100"/>
              <w:ind w:left="360" w:hanging="360"/>
              <w:rPr>
                <w:sz w:val="22"/>
                <w:szCs w:val="22"/>
              </w:rPr>
            </w:pPr>
            <w:r w:rsidRPr="00EB6A28">
              <w:rPr>
                <w:sz w:val="22"/>
                <w:szCs w:val="22"/>
              </w:rPr>
              <w:t>Sales team</w:t>
            </w:r>
          </w:p>
          <w:p w:rsidR="00433947" w:rsidRPr="00EB6A28" w:rsidRDefault="00433947" w:rsidP="004376D5">
            <w:pPr>
              <w:pStyle w:val="TableBullet1"/>
              <w:spacing w:before="60" w:after="100"/>
              <w:ind w:left="360" w:hanging="360"/>
              <w:rPr>
                <w:sz w:val="22"/>
                <w:szCs w:val="22"/>
              </w:rPr>
            </w:pPr>
            <w:r w:rsidRPr="00EB6A28">
              <w:rPr>
                <w:sz w:val="22"/>
                <w:szCs w:val="22"/>
              </w:rPr>
              <w:t>Training</w:t>
            </w:r>
          </w:p>
          <w:p w:rsidR="00433947" w:rsidRPr="00EB6A28" w:rsidRDefault="00433947" w:rsidP="004376D5">
            <w:pPr>
              <w:pStyle w:val="TableBullet1"/>
              <w:spacing w:before="60" w:after="100"/>
              <w:ind w:left="360" w:hanging="360"/>
              <w:rPr>
                <w:sz w:val="22"/>
                <w:szCs w:val="22"/>
              </w:rPr>
            </w:pPr>
            <w:r w:rsidRPr="00EB6A28">
              <w:rPr>
                <w:sz w:val="22"/>
                <w:szCs w:val="22"/>
              </w:rPr>
              <w:t>Public relations</w:t>
            </w:r>
          </w:p>
          <w:p w:rsidR="00433947" w:rsidRPr="00EB6A28" w:rsidRDefault="00433947" w:rsidP="004376D5">
            <w:pPr>
              <w:pStyle w:val="TableBullet1"/>
              <w:spacing w:before="60" w:after="100"/>
              <w:ind w:left="360" w:hanging="360"/>
              <w:rPr>
                <w:sz w:val="22"/>
                <w:szCs w:val="22"/>
              </w:rPr>
            </w:pPr>
            <w:r w:rsidRPr="00EB6A28">
              <w:rPr>
                <w:sz w:val="22"/>
                <w:szCs w:val="22"/>
              </w:rPr>
              <w:t>Point of sale material.</w:t>
            </w:r>
          </w:p>
        </w:tc>
      </w:tr>
      <w:tr w:rsidR="00433947" w:rsidRPr="00EB6A28" w:rsidTr="004376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433947" w:rsidRPr="00EB6A28" w:rsidRDefault="00433947" w:rsidP="004376D5">
            <w:pPr>
              <w:pStyle w:val="TableText"/>
              <w:spacing w:before="60" w:after="100"/>
            </w:pPr>
          </w:p>
        </w:tc>
        <w:tc>
          <w:tcPr>
            <w:tcW w:w="9247" w:type="dxa"/>
            <w:gridSpan w:val="4"/>
            <w:tcBorders>
              <w:top w:val="nil"/>
              <w:bottom w:val="single" w:sz="4" w:space="0" w:color="auto"/>
            </w:tcBorders>
          </w:tcPr>
          <w:p w:rsidR="00433947" w:rsidRPr="00EB6A28" w:rsidRDefault="00433947" w:rsidP="004376D5">
            <w:pPr>
              <w:pStyle w:val="TableText"/>
              <w:spacing w:before="60" w:after="100"/>
            </w:pPr>
            <w:r w:rsidRPr="00EB6A28">
              <w:rPr>
                <w:i/>
              </w:rPr>
              <w:t>Implement the plan(s)</w:t>
            </w:r>
            <w:r w:rsidRPr="00EB6A28">
              <w:t xml:space="preserve"> may include:</w:t>
            </w:r>
          </w:p>
          <w:p w:rsidR="00433947" w:rsidRPr="00EB6A28" w:rsidRDefault="00433947" w:rsidP="004376D5">
            <w:pPr>
              <w:pStyle w:val="TableBullet1"/>
              <w:spacing w:before="60" w:after="100"/>
              <w:ind w:left="360" w:hanging="360"/>
              <w:rPr>
                <w:sz w:val="22"/>
                <w:szCs w:val="22"/>
              </w:rPr>
            </w:pPr>
            <w:r w:rsidRPr="00EB6A28">
              <w:rPr>
                <w:sz w:val="22"/>
                <w:szCs w:val="22"/>
              </w:rPr>
              <w:t>Following plans as written</w:t>
            </w:r>
          </w:p>
          <w:p w:rsidR="00433947" w:rsidRPr="00EB6A28" w:rsidRDefault="00433947" w:rsidP="004376D5">
            <w:pPr>
              <w:pStyle w:val="TableBullet1"/>
              <w:spacing w:before="60" w:after="100"/>
              <w:ind w:left="360" w:hanging="360"/>
              <w:rPr>
                <w:sz w:val="22"/>
                <w:szCs w:val="22"/>
              </w:rPr>
            </w:pPr>
            <w:r w:rsidRPr="00EB6A28">
              <w:rPr>
                <w:sz w:val="22"/>
                <w:szCs w:val="22"/>
              </w:rPr>
              <w:t>Developing an appropriate implementation team</w:t>
            </w:r>
          </w:p>
        </w:tc>
      </w:tr>
      <w:tr w:rsidR="00433947" w:rsidRPr="00EB6A28" w:rsidTr="004376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433947" w:rsidRPr="00EB6A28" w:rsidRDefault="00433947" w:rsidP="004376D5">
            <w:pPr>
              <w:pStyle w:val="TableText"/>
              <w:spacing w:before="60" w:after="100"/>
            </w:pPr>
          </w:p>
        </w:tc>
        <w:tc>
          <w:tcPr>
            <w:tcW w:w="9247" w:type="dxa"/>
            <w:gridSpan w:val="4"/>
            <w:tcBorders>
              <w:top w:val="single" w:sz="4" w:space="0" w:color="auto"/>
              <w:bottom w:val="nil"/>
            </w:tcBorders>
          </w:tcPr>
          <w:p w:rsidR="00433947" w:rsidRPr="00EB6A28" w:rsidRDefault="00433947" w:rsidP="004376D5">
            <w:pPr>
              <w:pStyle w:val="TableBullet1"/>
              <w:spacing w:before="60" w:after="100"/>
              <w:ind w:left="360" w:hanging="360"/>
              <w:rPr>
                <w:sz w:val="22"/>
                <w:szCs w:val="22"/>
              </w:rPr>
            </w:pPr>
            <w:r w:rsidRPr="00EB6A28">
              <w:rPr>
                <w:sz w:val="22"/>
                <w:szCs w:val="22"/>
              </w:rPr>
              <w:t>Ensuring promised resources are provided</w:t>
            </w:r>
          </w:p>
          <w:p w:rsidR="00433947" w:rsidRPr="00EB6A28" w:rsidRDefault="00433947" w:rsidP="004376D5">
            <w:pPr>
              <w:pStyle w:val="TableBullet1"/>
              <w:spacing w:before="60" w:after="100"/>
              <w:ind w:left="360" w:hanging="360"/>
              <w:rPr>
                <w:sz w:val="22"/>
                <w:szCs w:val="22"/>
              </w:rPr>
            </w:pPr>
            <w:r w:rsidRPr="00EB6A28">
              <w:rPr>
                <w:sz w:val="22"/>
                <w:szCs w:val="22"/>
              </w:rPr>
              <w:t>Assisting personnel in discharging their responsibilities</w:t>
            </w:r>
          </w:p>
          <w:p w:rsidR="00433947" w:rsidRPr="00EB6A28" w:rsidRDefault="00433947" w:rsidP="004376D5">
            <w:pPr>
              <w:pStyle w:val="TableBullet1"/>
              <w:spacing w:before="60" w:after="100"/>
              <w:ind w:left="360" w:hanging="360"/>
              <w:rPr>
                <w:sz w:val="22"/>
                <w:szCs w:val="22"/>
              </w:rPr>
            </w:pPr>
            <w:r w:rsidRPr="00EB6A28">
              <w:rPr>
                <w:sz w:val="22"/>
                <w:szCs w:val="22"/>
              </w:rPr>
              <w:t>Negotiating and mentoring</w:t>
            </w:r>
          </w:p>
          <w:p w:rsidR="00433947" w:rsidRPr="00EB6A28" w:rsidRDefault="00433947" w:rsidP="004376D5">
            <w:pPr>
              <w:pStyle w:val="TableBullet1"/>
              <w:spacing w:before="60" w:after="100"/>
              <w:ind w:left="360" w:hanging="360"/>
              <w:rPr>
                <w:sz w:val="22"/>
                <w:szCs w:val="22"/>
              </w:rPr>
            </w:pPr>
            <w:r w:rsidRPr="00EB6A28">
              <w:rPr>
                <w:sz w:val="22"/>
                <w:szCs w:val="22"/>
              </w:rPr>
              <w:t>Approving actions</w:t>
            </w:r>
          </w:p>
          <w:p w:rsidR="00433947" w:rsidRPr="00EB6A28" w:rsidRDefault="00433947" w:rsidP="004376D5">
            <w:pPr>
              <w:pStyle w:val="TableBullet1"/>
              <w:spacing w:before="60" w:after="100"/>
              <w:ind w:left="360" w:hanging="360"/>
              <w:rPr>
                <w:sz w:val="22"/>
                <w:szCs w:val="22"/>
              </w:rPr>
            </w:pPr>
            <w:r w:rsidRPr="00EB6A28">
              <w:rPr>
                <w:sz w:val="22"/>
                <w:szCs w:val="22"/>
              </w:rPr>
              <w:t>Authorising payments</w:t>
            </w:r>
          </w:p>
          <w:p w:rsidR="00433947" w:rsidRPr="00EB6A28" w:rsidRDefault="00433947" w:rsidP="004376D5">
            <w:pPr>
              <w:pStyle w:val="TableBullet1"/>
              <w:spacing w:before="60" w:after="100"/>
              <w:ind w:left="360" w:hanging="360"/>
              <w:rPr>
                <w:i/>
                <w:sz w:val="22"/>
                <w:szCs w:val="22"/>
              </w:rPr>
            </w:pPr>
            <w:r w:rsidRPr="00EB6A28">
              <w:rPr>
                <w:sz w:val="22"/>
                <w:szCs w:val="22"/>
              </w:rPr>
              <w:t>Overseeing activities and providing managerial and supervisory expertise.</w:t>
            </w:r>
          </w:p>
        </w:tc>
      </w:tr>
      <w:tr w:rsidR="00433947" w:rsidRPr="00EB6A28" w:rsidTr="004376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433947" w:rsidRPr="00EB6A28" w:rsidRDefault="00433947" w:rsidP="004376D5">
            <w:pPr>
              <w:pStyle w:val="TableText"/>
              <w:keepNext/>
              <w:spacing w:before="60" w:after="100"/>
            </w:pPr>
          </w:p>
        </w:tc>
        <w:tc>
          <w:tcPr>
            <w:tcW w:w="9247" w:type="dxa"/>
            <w:gridSpan w:val="4"/>
            <w:tcBorders>
              <w:top w:val="nil"/>
              <w:bottom w:val="nil"/>
            </w:tcBorders>
          </w:tcPr>
          <w:p w:rsidR="00433947" w:rsidRPr="00EB6A28" w:rsidRDefault="00433947" w:rsidP="004376D5">
            <w:pPr>
              <w:pStyle w:val="TableText"/>
              <w:spacing w:before="60" w:after="100"/>
            </w:pPr>
            <w:r w:rsidRPr="00EB6A28">
              <w:rPr>
                <w:i/>
              </w:rPr>
              <w:t>Monitor implementation</w:t>
            </w:r>
            <w:r w:rsidRPr="00EB6A28">
              <w:t xml:space="preserve"> may include:</w:t>
            </w:r>
          </w:p>
          <w:p w:rsidR="00433947" w:rsidRPr="00EB6A28" w:rsidRDefault="00433947" w:rsidP="004376D5">
            <w:pPr>
              <w:pStyle w:val="TableBullet1"/>
              <w:spacing w:before="60" w:after="100"/>
              <w:ind w:left="360" w:hanging="360"/>
              <w:rPr>
                <w:sz w:val="22"/>
                <w:szCs w:val="22"/>
              </w:rPr>
            </w:pPr>
            <w:r w:rsidRPr="00EB6A28">
              <w:rPr>
                <w:sz w:val="22"/>
                <w:szCs w:val="22"/>
              </w:rPr>
              <w:t>Conducting regular meetings and debriefing sessions with relevant personnel</w:t>
            </w:r>
          </w:p>
          <w:p w:rsidR="00433947" w:rsidRPr="00EB6A28" w:rsidRDefault="00433947" w:rsidP="004376D5">
            <w:pPr>
              <w:pStyle w:val="TableBullet1"/>
              <w:spacing w:before="60" w:after="100"/>
              <w:ind w:left="360" w:hanging="360"/>
              <w:rPr>
                <w:sz w:val="22"/>
                <w:szCs w:val="22"/>
              </w:rPr>
            </w:pPr>
            <w:r w:rsidRPr="00EB6A28">
              <w:rPr>
                <w:sz w:val="22"/>
                <w:szCs w:val="22"/>
              </w:rPr>
              <w:t>Checking documentation related to the initiative</w:t>
            </w:r>
          </w:p>
          <w:p w:rsidR="00433947" w:rsidRPr="00EB6A28" w:rsidRDefault="00433947" w:rsidP="004376D5">
            <w:pPr>
              <w:pStyle w:val="TableBullet1"/>
              <w:spacing w:before="60" w:after="100"/>
              <w:ind w:left="360" w:hanging="360"/>
              <w:rPr>
                <w:sz w:val="22"/>
                <w:szCs w:val="22"/>
              </w:rPr>
            </w:pPr>
            <w:r w:rsidRPr="00EB6A28">
              <w:rPr>
                <w:sz w:val="22"/>
                <w:szCs w:val="22"/>
              </w:rPr>
              <w:t>Meeting with external providers to check on progress</w:t>
            </w:r>
          </w:p>
          <w:p w:rsidR="00433947" w:rsidRPr="00EB6A28" w:rsidRDefault="00433947" w:rsidP="004376D5">
            <w:pPr>
              <w:pStyle w:val="TableBullet1"/>
              <w:spacing w:before="60" w:after="100"/>
              <w:ind w:left="360" w:hanging="360"/>
              <w:rPr>
                <w:sz w:val="22"/>
                <w:szCs w:val="22"/>
              </w:rPr>
            </w:pPr>
            <w:r w:rsidRPr="00EB6A28">
              <w:rPr>
                <w:sz w:val="22"/>
                <w:szCs w:val="22"/>
              </w:rPr>
              <w:t>Evaluating progress against budget, timelines and specified other criteria</w:t>
            </w:r>
          </w:p>
          <w:p w:rsidR="00433947" w:rsidRPr="00EB6A28" w:rsidRDefault="00433947" w:rsidP="004376D5">
            <w:pPr>
              <w:pStyle w:val="TableBullet1"/>
              <w:spacing w:before="60" w:after="100"/>
              <w:ind w:left="360" w:hanging="360"/>
              <w:rPr>
                <w:sz w:val="22"/>
                <w:szCs w:val="22"/>
              </w:rPr>
            </w:pPr>
            <w:r w:rsidRPr="00EB6A28">
              <w:rPr>
                <w:sz w:val="22"/>
                <w:szCs w:val="22"/>
              </w:rPr>
              <w:t>Informing management of actual progress compared to projections.</w:t>
            </w:r>
          </w:p>
        </w:tc>
      </w:tr>
      <w:tr w:rsidR="00433947" w:rsidRPr="00EB6A28" w:rsidTr="004376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433947" w:rsidRPr="00EB6A28" w:rsidRDefault="00433947" w:rsidP="004376D5">
            <w:pPr>
              <w:pStyle w:val="TableText"/>
              <w:spacing w:before="60" w:after="100"/>
            </w:pPr>
          </w:p>
        </w:tc>
        <w:tc>
          <w:tcPr>
            <w:tcW w:w="9247" w:type="dxa"/>
            <w:gridSpan w:val="4"/>
            <w:tcBorders>
              <w:top w:val="nil"/>
              <w:bottom w:val="single" w:sz="4" w:space="0" w:color="auto"/>
            </w:tcBorders>
          </w:tcPr>
          <w:p w:rsidR="00433947" w:rsidRPr="00EB6A28" w:rsidRDefault="00433947" w:rsidP="004376D5">
            <w:pPr>
              <w:pStyle w:val="TableText"/>
              <w:spacing w:before="60" w:after="100"/>
            </w:pPr>
            <w:r w:rsidRPr="00EB6A28">
              <w:rPr>
                <w:i/>
              </w:rPr>
              <w:t>Take remedial action</w:t>
            </w:r>
            <w:r w:rsidRPr="00EB6A28">
              <w:t xml:space="preserve"> may include:</w:t>
            </w:r>
          </w:p>
          <w:p w:rsidR="00433947" w:rsidRPr="00EB6A28" w:rsidRDefault="00433947" w:rsidP="004376D5">
            <w:pPr>
              <w:pStyle w:val="TableBullet1"/>
              <w:spacing w:before="60" w:after="100"/>
              <w:ind w:left="360" w:hanging="360"/>
              <w:rPr>
                <w:sz w:val="22"/>
                <w:szCs w:val="22"/>
              </w:rPr>
            </w:pPr>
            <w:r w:rsidRPr="00EB6A28">
              <w:rPr>
                <w:sz w:val="22"/>
                <w:szCs w:val="22"/>
              </w:rPr>
              <w:t>Revising plans</w:t>
            </w:r>
          </w:p>
          <w:p w:rsidR="00433947" w:rsidRPr="00EB6A28" w:rsidRDefault="00433947" w:rsidP="004376D5">
            <w:pPr>
              <w:pStyle w:val="TableBullet1"/>
              <w:spacing w:before="60" w:after="100"/>
              <w:ind w:left="360" w:hanging="360"/>
              <w:rPr>
                <w:sz w:val="22"/>
                <w:szCs w:val="22"/>
              </w:rPr>
            </w:pPr>
            <w:r w:rsidRPr="00EB6A28">
              <w:rPr>
                <w:sz w:val="22"/>
                <w:szCs w:val="22"/>
              </w:rPr>
              <w:t>Revising resources allocation</w:t>
            </w:r>
          </w:p>
          <w:p w:rsidR="00433947" w:rsidRPr="00EB6A28" w:rsidRDefault="00433947" w:rsidP="004376D5">
            <w:pPr>
              <w:pStyle w:val="TableBullet1"/>
              <w:spacing w:before="60" w:after="100"/>
              <w:ind w:left="360" w:hanging="360"/>
              <w:rPr>
                <w:sz w:val="22"/>
                <w:szCs w:val="22"/>
              </w:rPr>
            </w:pPr>
            <w:r w:rsidRPr="00EB6A28">
              <w:rPr>
                <w:sz w:val="22"/>
                <w:szCs w:val="22"/>
              </w:rPr>
              <w:t>Changing the composition of the implementation team, including internal/external team members</w:t>
            </w:r>
          </w:p>
          <w:p w:rsidR="00433947" w:rsidRPr="00EB6A28" w:rsidRDefault="00433947" w:rsidP="004376D5">
            <w:pPr>
              <w:pStyle w:val="TableBullet1"/>
              <w:spacing w:before="60" w:after="100"/>
              <w:ind w:left="360" w:hanging="360"/>
              <w:rPr>
                <w:sz w:val="22"/>
                <w:szCs w:val="22"/>
              </w:rPr>
            </w:pPr>
            <w:r w:rsidRPr="00EB6A28">
              <w:rPr>
                <w:sz w:val="22"/>
                <w:szCs w:val="22"/>
              </w:rPr>
              <w:t>Changing allocation of duties, tasks and responsibilities</w:t>
            </w:r>
          </w:p>
          <w:p w:rsidR="00433947" w:rsidRPr="00EB6A28" w:rsidRDefault="00433947" w:rsidP="004376D5">
            <w:pPr>
              <w:pStyle w:val="TableBullet1"/>
              <w:spacing w:before="60" w:after="100"/>
              <w:ind w:left="360" w:hanging="360"/>
              <w:rPr>
                <w:sz w:val="22"/>
                <w:szCs w:val="22"/>
              </w:rPr>
            </w:pPr>
            <w:r w:rsidRPr="00EB6A28">
              <w:rPr>
                <w:sz w:val="22"/>
                <w:szCs w:val="22"/>
              </w:rPr>
              <w:t>Altering timelines.</w:t>
            </w:r>
          </w:p>
        </w:tc>
      </w:tr>
      <w:tr w:rsidR="00433947" w:rsidRPr="00EB6A28" w:rsidTr="004376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433947" w:rsidRPr="00EB6A28" w:rsidRDefault="00433947" w:rsidP="004376D5">
            <w:pPr>
              <w:pStyle w:val="TableText"/>
              <w:keepNext/>
              <w:spacing w:before="60" w:after="100"/>
            </w:pPr>
          </w:p>
        </w:tc>
        <w:tc>
          <w:tcPr>
            <w:tcW w:w="9247" w:type="dxa"/>
            <w:gridSpan w:val="4"/>
            <w:tcBorders>
              <w:top w:val="single" w:sz="4" w:space="0" w:color="auto"/>
              <w:bottom w:val="nil"/>
            </w:tcBorders>
          </w:tcPr>
          <w:p w:rsidR="00433947" w:rsidRPr="00EB6A28" w:rsidRDefault="00433947" w:rsidP="004376D5">
            <w:pPr>
              <w:pStyle w:val="TableText"/>
              <w:spacing w:before="60" w:after="100"/>
            </w:pPr>
            <w:r w:rsidRPr="00EB6A28">
              <w:rPr>
                <w:i/>
              </w:rPr>
              <w:t>Evaluate the initiative</w:t>
            </w:r>
            <w:r w:rsidRPr="00EB6A28">
              <w:t xml:space="preserve"> may include:</w:t>
            </w:r>
          </w:p>
          <w:p w:rsidR="00433947" w:rsidRPr="00EB6A28" w:rsidRDefault="00433947" w:rsidP="004376D5">
            <w:pPr>
              <w:pStyle w:val="TableBullet1"/>
              <w:spacing w:before="60" w:after="100"/>
              <w:ind w:left="360" w:hanging="360"/>
              <w:rPr>
                <w:sz w:val="22"/>
                <w:szCs w:val="22"/>
              </w:rPr>
            </w:pPr>
            <w:r w:rsidRPr="00EB6A28">
              <w:rPr>
                <w:sz w:val="22"/>
                <w:szCs w:val="22"/>
              </w:rPr>
              <w:t>Tracking performance of the project/initiative against expectations and projections, including cost and sales related issues as well as customer levels of response and satisfaction</w:t>
            </w:r>
          </w:p>
          <w:p w:rsidR="00433947" w:rsidRPr="00EB6A28" w:rsidRDefault="00433947" w:rsidP="004376D5">
            <w:pPr>
              <w:pStyle w:val="TableBullet1"/>
              <w:spacing w:before="60" w:after="100"/>
              <w:ind w:left="360" w:hanging="360"/>
              <w:rPr>
                <w:sz w:val="22"/>
                <w:szCs w:val="22"/>
              </w:rPr>
            </w:pPr>
            <w:r w:rsidRPr="00EB6A28">
              <w:rPr>
                <w:sz w:val="22"/>
                <w:szCs w:val="22"/>
              </w:rPr>
              <w:t>Identifying, capturing and analysing new market data generated by the initiative</w:t>
            </w:r>
          </w:p>
          <w:p w:rsidR="00433947" w:rsidRPr="00EB6A28" w:rsidRDefault="00433947" w:rsidP="004376D5">
            <w:pPr>
              <w:pStyle w:val="TableBullet1"/>
              <w:spacing w:before="60" w:after="100"/>
              <w:ind w:left="360" w:hanging="360"/>
              <w:rPr>
                <w:sz w:val="22"/>
                <w:szCs w:val="22"/>
              </w:rPr>
            </w:pPr>
            <w:r w:rsidRPr="00EB6A28">
              <w:rPr>
                <w:sz w:val="22"/>
                <w:szCs w:val="22"/>
              </w:rPr>
              <w:t>Identifying lessons that can be applied to other projects and initiatives within the organisation</w:t>
            </w:r>
          </w:p>
          <w:p w:rsidR="00433947" w:rsidRPr="00EB6A28" w:rsidRDefault="00433947" w:rsidP="004376D5">
            <w:pPr>
              <w:pStyle w:val="TableBullet1"/>
              <w:spacing w:before="60" w:after="100"/>
              <w:ind w:left="360" w:hanging="360"/>
              <w:rPr>
                <w:sz w:val="22"/>
                <w:szCs w:val="22"/>
              </w:rPr>
            </w:pPr>
            <w:r w:rsidRPr="00EB6A28">
              <w:rPr>
                <w:sz w:val="22"/>
                <w:szCs w:val="22"/>
              </w:rPr>
              <w:t>Determining the ongoing future of the project/initiative, including identifying location in the product life cycle, return on investment and potential for re-framing the initiative into another product.</w:t>
            </w:r>
          </w:p>
        </w:tc>
      </w:tr>
      <w:tr w:rsidR="00433947" w:rsidRPr="00EB6A28" w:rsidTr="004376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433947" w:rsidRPr="00EB6A28" w:rsidRDefault="00433947" w:rsidP="004376D5">
            <w:pPr>
              <w:pStyle w:val="TableText"/>
              <w:spacing w:before="60" w:after="100"/>
            </w:pPr>
          </w:p>
        </w:tc>
        <w:tc>
          <w:tcPr>
            <w:tcW w:w="9247" w:type="dxa"/>
            <w:gridSpan w:val="4"/>
            <w:tcBorders>
              <w:top w:val="nil"/>
              <w:bottom w:val="single" w:sz="4" w:space="0" w:color="auto"/>
            </w:tcBorders>
          </w:tcPr>
          <w:p w:rsidR="00433947" w:rsidRPr="00EB6A28" w:rsidRDefault="00433947" w:rsidP="004376D5">
            <w:pPr>
              <w:pStyle w:val="TableTextBold"/>
              <w:spacing w:before="60" w:after="100"/>
            </w:pPr>
            <w:r w:rsidRPr="00EB6A28">
              <w:t>Assessment Guide</w:t>
            </w:r>
          </w:p>
          <w:p w:rsidR="00433947" w:rsidRPr="00EB6A28" w:rsidRDefault="00433947" w:rsidP="004376D5">
            <w:pPr>
              <w:spacing w:before="60" w:after="100"/>
              <w:rPr>
                <w:rFonts w:ascii="Helvetica" w:hAnsi="Helvetica" w:cs="Arial"/>
                <w:sz w:val="22"/>
                <w:szCs w:val="22"/>
              </w:rPr>
            </w:pPr>
            <w:r w:rsidRPr="00EB6A28">
              <w:rPr>
                <w:rFonts w:ascii="Helvetica" w:hAnsi="Helvetica" w:cs="Arial"/>
                <w:sz w:val="22"/>
                <w:szCs w:val="22"/>
              </w:rPr>
              <w:t>T</w:t>
            </w:r>
            <w:r w:rsidRPr="00EB6A28">
              <w:rPr>
                <w:rStyle w:val="TableTextChar"/>
                <w:sz w:val="22"/>
                <w:szCs w:val="22"/>
              </w:rPr>
              <w:t>he following skills and knowledge must be assessed as part of this unit:</w:t>
            </w:r>
          </w:p>
          <w:p w:rsidR="00433947" w:rsidRPr="00EB6A28" w:rsidRDefault="00433947" w:rsidP="004376D5">
            <w:pPr>
              <w:pStyle w:val="TableBullet1"/>
              <w:spacing w:before="60" w:after="100"/>
              <w:ind w:left="360" w:hanging="360"/>
              <w:rPr>
                <w:sz w:val="22"/>
                <w:szCs w:val="22"/>
              </w:rPr>
            </w:pPr>
            <w:r w:rsidRPr="00EB6A28">
              <w:rPr>
                <w:sz w:val="22"/>
                <w:szCs w:val="22"/>
              </w:rPr>
              <w:t>Enterprise policies and procedures in regard to research and development including company ethos, corporate responsibility, values and business goals and direction</w:t>
            </w:r>
          </w:p>
          <w:p w:rsidR="00433947" w:rsidRPr="00EB6A28" w:rsidRDefault="00433947" w:rsidP="004376D5">
            <w:pPr>
              <w:pStyle w:val="TableBullet1"/>
              <w:spacing w:before="60" w:after="100"/>
              <w:ind w:left="360" w:hanging="360"/>
              <w:rPr>
                <w:sz w:val="22"/>
                <w:szCs w:val="22"/>
              </w:rPr>
            </w:pPr>
            <w:r w:rsidRPr="00EB6A28">
              <w:rPr>
                <w:sz w:val="22"/>
                <w:szCs w:val="22"/>
              </w:rPr>
              <w:t>Principles of tourism product research including the ability to plan and apply market research activities</w:t>
            </w:r>
          </w:p>
          <w:p w:rsidR="00433947" w:rsidRPr="00EB6A28" w:rsidRDefault="00433947" w:rsidP="004376D5">
            <w:pPr>
              <w:pStyle w:val="TableBullet1"/>
              <w:spacing w:before="60" w:after="100"/>
              <w:ind w:left="360" w:hanging="360"/>
              <w:rPr>
                <w:sz w:val="22"/>
                <w:szCs w:val="22"/>
              </w:rPr>
            </w:pPr>
            <w:r w:rsidRPr="00EB6A28">
              <w:rPr>
                <w:sz w:val="22"/>
                <w:szCs w:val="22"/>
              </w:rPr>
              <w:t>Ability to capture, classify, analyse and interpret research data</w:t>
            </w:r>
          </w:p>
          <w:p w:rsidR="00433947" w:rsidRPr="00EB6A28" w:rsidRDefault="00433947" w:rsidP="004376D5">
            <w:pPr>
              <w:pStyle w:val="TableBullet1"/>
              <w:spacing w:before="60" w:after="100"/>
              <w:ind w:left="360" w:hanging="360"/>
              <w:rPr>
                <w:sz w:val="22"/>
                <w:szCs w:val="22"/>
              </w:rPr>
            </w:pPr>
            <w:r w:rsidRPr="00EB6A28">
              <w:rPr>
                <w:sz w:val="22"/>
                <w:szCs w:val="22"/>
              </w:rPr>
              <w:t>Ability to draw conclusions and make recommendations from information and research data</w:t>
            </w:r>
          </w:p>
          <w:p w:rsidR="00433947" w:rsidRPr="00EB6A28" w:rsidRDefault="00433947" w:rsidP="004376D5">
            <w:pPr>
              <w:pStyle w:val="TableBullet1"/>
              <w:spacing w:before="60" w:after="100"/>
              <w:ind w:left="360" w:hanging="360"/>
              <w:rPr>
                <w:sz w:val="22"/>
                <w:szCs w:val="22"/>
              </w:rPr>
            </w:pPr>
            <w:r w:rsidRPr="00EB6A28">
              <w:rPr>
                <w:sz w:val="22"/>
                <w:szCs w:val="22"/>
              </w:rPr>
              <w:t>Ability to produce written reports reflecting the qualitative and quantitative findings of objective primary and secondary research data</w:t>
            </w:r>
          </w:p>
          <w:p w:rsidR="00433947" w:rsidRPr="00EB6A28" w:rsidRDefault="00433947" w:rsidP="004376D5">
            <w:pPr>
              <w:pStyle w:val="TableBullet1"/>
              <w:spacing w:before="60" w:after="100"/>
              <w:ind w:left="360" w:hanging="360"/>
              <w:rPr>
                <w:sz w:val="22"/>
                <w:szCs w:val="22"/>
              </w:rPr>
            </w:pPr>
            <w:r w:rsidRPr="00EB6A28">
              <w:rPr>
                <w:sz w:val="22"/>
                <w:szCs w:val="22"/>
              </w:rPr>
              <w:t>Ability to lead and manage the activities of a research and development team</w:t>
            </w:r>
          </w:p>
          <w:p w:rsidR="00433947" w:rsidRPr="00EB6A28" w:rsidRDefault="00433947" w:rsidP="004376D5">
            <w:pPr>
              <w:pStyle w:val="TableBullet1"/>
              <w:spacing w:before="60" w:after="100"/>
              <w:ind w:left="360" w:hanging="360"/>
              <w:rPr>
                <w:sz w:val="22"/>
                <w:szCs w:val="22"/>
              </w:rPr>
            </w:pPr>
            <w:r w:rsidRPr="00EB6A28">
              <w:rPr>
                <w:sz w:val="22"/>
                <w:szCs w:val="22"/>
              </w:rPr>
              <w:t>General knowledge of the travel and tourism industry with an in-depth knowledge of the area under consideration</w:t>
            </w:r>
          </w:p>
          <w:p w:rsidR="00433947" w:rsidRPr="00EB6A28" w:rsidRDefault="00433947" w:rsidP="004376D5">
            <w:pPr>
              <w:pStyle w:val="TableBullet1"/>
              <w:spacing w:before="60" w:after="100"/>
              <w:ind w:left="360" w:hanging="360"/>
              <w:rPr>
                <w:sz w:val="22"/>
                <w:szCs w:val="22"/>
              </w:rPr>
            </w:pPr>
            <w:r w:rsidRPr="00EB6A28">
              <w:rPr>
                <w:sz w:val="22"/>
                <w:szCs w:val="22"/>
              </w:rPr>
              <w:t>Ability to use management and supervisory skills including communication, negotiation, support, coaching and leadership.</w:t>
            </w:r>
          </w:p>
        </w:tc>
      </w:tr>
      <w:tr w:rsidR="00433947" w:rsidRPr="00EB6A28" w:rsidTr="004376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single" w:sz="4" w:space="0" w:color="auto"/>
            </w:tcBorders>
          </w:tcPr>
          <w:p w:rsidR="00433947" w:rsidRPr="00EB6A28" w:rsidRDefault="00433947" w:rsidP="004376D5">
            <w:pPr>
              <w:pStyle w:val="TableText"/>
              <w:spacing w:before="60" w:after="100"/>
            </w:pPr>
          </w:p>
        </w:tc>
        <w:tc>
          <w:tcPr>
            <w:tcW w:w="9247" w:type="dxa"/>
            <w:gridSpan w:val="4"/>
            <w:tcBorders>
              <w:top w:val="single" w:sz="4" w:space="0" w:color="auto"/>
              <w:bottom w:val="single" w:sz="4" w:space="0" w:color="auto"/>
            </w:tcBorders>
          </w:tcPr>
          <w:p w:rsidR="00433947" w:rsidRPr="00EB6A28" w:rsidRDefault="00433947" w:rsidP="004376D5">
            <w:pPr>
              <w:pStyle w:val="TableTextBold"/>
              <w:spacing w:before="60" w:after="100"/>
            </w:pPr>
            <w:r w:rsidRPr="00EB6A28">
              <w:t>Linkages To Other Units</w:t>
            </w:r>
          </w:p>
          <w:p w:rsidR="00433947" w:rsidRPr="00EB6A28" w:rsidRDefault="00433947" w:rsidP="004376D5">
            <w:pPr>
              <w:pStyle w:val="TableBullet1"/>
              <w:spacing w:before="60" w:after="100"/>
              <w:ind w:left="360" w:hanging="360"/>
              <w:rPr>
                <w:sz w:val="22"/>
                <w:szCs w:val="22"/>
              </w:rPr>
            </w:pPr>
            <w:r w:rsidRPr="00EB6A28">
              <w:rPr>
                <w:sz w:val="22"/>
                <w:szCs w:val="22"/>
              </w:rPr>
              <w:t>Access and retrieve computer-based data</w:t>
            </w:r>
          </w:p>
          <w:p w:rsidR="00433947" w:rsidRPr="00EB6A28" w:rsidRDefault="00433947" w:rsidP="004376D5">
            <w:pPr>
              <w:pStyle w:val="TableBullet1"/>
              <w:spacing w:before="60" w:after="100"/>
              <w:ind w:left="360" w:hanging="360"/>
              <w:rPr>
                <w:sz w:val="22"/>
                <w:szCs w:val="22"/>
              </w:rPr>
            </w:pPr>
            <w:r w:rsidRPr="00EB6A28">
              <w:rPr>
                <w:sz w:val="22"/>
                <w:szCs w:val="22"/>
              </w:rPr>
              <w:t>Develop and update local knowledge</w:t>
            </w:r>
          </w:p>
          <w:p w:rsidR="00433947" w:rsidRPr="00EB6A28" w:rsidRDefault="00433947" w:rsidP="004376D5">
            <w:pPr>
              <w:pStyle w:val="TableBullet1"/>
              <w:spacing w:before="60" w:after="100"/>
              <w:ind w:left="360" w:hanging="360"/>
              <w:rPr>
                <w:sz w:val="22"/>
                <w:szCs w:val="22"/>
              </w:rPr>
            </w:pPr>
            <w:r w:rsidRPr="00EB6A28">
              <w:rPr>
                <w:sz w:val="22"/>
                <w:szCs w:val="22"/>
              </w:rPr>
              <w:t>Develop a marketing strategy and coordinate sales activities</w:t>
            </w:r>
          </w:p>
          <w:p w:rsidR="00433947" w:rsidRPr="00EB6A28" w:rsidRDefault="00433947" w:rsidP="004376D5">
            <w:pPr>
              <w:pStyle w:val="TableBullet1"/>
              <w:spacing w:before="60" w:after="100"/>
              <w:ind w:left="360" w:hanging="360"/>
              <w:rPr>
                <w:sz w:val="22"/>
                <w:szCs w:val="22"/>
              </w:rPr>
            </w:pPr>
            <w:r w:rsidRPr="00EB6A28">
              <w:rPr>
                <w:sz w:val="22"/>
                <w:szCs w:val="22"/>
              </w:rPr>
              <w:t>Develop and implement a business plan</w:t>
            </w:r>
          </w:p>
          <w:p w:rsidR="00433947" w:rsidRPr="00EB6A28" w:rsidRDefault="00433947" w:rsidP="004376D5">
            <w:pPr>
              <w:pStyle w:val="TableBullet1"/>
              <w:spacing w:before="60" w:after="100"/>
              <w:ind w:left="360" w:hanging="360"/>
              <w:rPr>
                <w:sz w:val="22"/>
                <w:szCs w:val="22"/>
              </w:rPr>
            </w:pPr>
            <w:r w:rsidRPr="00EB6A28">
              <w:rPr>
                <w:sz w:val="22"/>
                <w:szCs w:val="22"/>
              </w:rPr>
              <w:t>Develop new products and services</w:t>
            </w:r>
          </w:p>
          <w:p w:rsidR="00433947" w:rsidRPr="00EB6A28" w:rsidRDefault="00433947" w:rsidP="004376D5">
            <w:pPr>
              <w:pStyle w:val="TableBullet1"/>
              <w:spacing w:before="60" w:after="100"/>
              <w:ind w:left="360" w:hanging="360"/>
              <w:rPr>
                <w:sz w:val="22"/>
                <w:szCs w:val="22"/>
              </w:rPr>
            </w:pPr>
            <w:r w:rsidRPr="00EB6A28">
              <w:rPr>
                <w:sz w:val="22"/>
                <w:szCs w:val="22"/>
              </w:rPr>
              <w:t>Gather and present product information</w:t>
            </w:r>
          </w:p>
          <w:p w:rsidR="00433947" w:rsidRPr="00EB6A28" w:rsidRDefault="00433947" w:rsidP="004376D5">
            <w:pPr>
              <w:pStyle w:val="TableBullet1"/>
              <w:spacing w:before="60" w:after="100"/>
              <w:ind w:left="360" w:hanging="360"/>
              <w:rPr>
                <w:sz w:val="22"/>
                <w:szCs w:val="22"/>
              </w:rPr>
            </w:pPr>
            <w:r w:rsidRPr="00EB6A28">
              <w:rPr>
                <w:sz w:val="22"/>
                <w:szCs w:val="22"/>
              </w:rPr>
              <w:t>Maintain a paper-based filing and retrieval system</w:t>
            </w:r>
          </w:p>
          <w:p w:rsidR="00433947" w:rsidRPr="00EB6A28" w:rsidRDefault="00433947" w:rsidP="004376D5">
            <w:pPr>
              <w:pStyle w:val="TableBullet1"/>
              <w:spacing w:before="60" w:after="100"/>
              <w:ind w:left="360" w:hanging="360"/>
              <w:rPr>
                <w:sz w:val="22"/>
                <w:szCs w:val="22"/>
              </w:rPr>
            </w:pPr>
            <w:r w:rsidRPr="00EB6A28">
              <w:rPr>
                <w:sz w:val="22"/>
                <w:szCs w:val="22"/>
              </w:rPr>
              <w:t>Manage and implement small projects</w:t>
            </w:r>
          </w:p>
          <w:p w:rsidR="00433947" w:rsidRPr="00EB6A28" w:rsidRDefault="00433947" w:rsidP="004376D5">
            <w:pPr>
              <w:pStyle w:val="TableBullet1"/>
              <w:spacing w:before="60" w:after="100"/>
              <w:ind w:left="360" w:hanging="360"/>
              <w:rPr>
                <w:sz w:val="22"/>
                <w:szCs w:val="22"/>
              </w:rPr>
            </w:pPr>
            <w:r w:rsidRPr="00EB6A28">
              <w:rPr>
                <w:sz w:val="22"/>
                <w:szCs w:val="22"/>
              </w:rPr>
              <w:t>Develop and supervise operational approaches</w:t>
            </w:r>
          </w:p>
          <w:p w:rsidR="00433947" w:rsidRPr="00EB6A28" w:rsidRDefault="00433947" w:rsidP="004376D5">
            <w:pPr>
              <w:pStyle w:val="TableBullet1"/>
              <w:spacing w:before="60" w:after="100"/>
              <w:ind w:left="360" w:hanging="360"/>
              <w:rPr>
                <w:sz w:val="22"/>
                <w:szCs w:val="22"/>
              </w:rPr>
            </w:pPr>
            <w:r w:rsidRPr="00EB6A28">
              <w:rPr>
                <w:sz w:val="22"/>
                <w:szCs w:val="22"/>
              </w:rPr>
              <w:t>Lead and manage people</w:t>
            </w:r>
          </w:p>
          <w:p w:rsidR="00433947" w:rsidRPr="00EB6A28" w:rsidRDefault="00433947" w:rsidP="004376D5">
            <w:pPr>
              <w:pStyle w:val="TableBullet1"/>
              <w:spacing w:before="60" w:after="100"/>
              <w:ind w:left="360" w:hanging="360"/>
              <w:rPr>
                <w:sz w:val="22"/>
                <w:szCs w:val="22"/>
              </w:rPr>
            </w:pPr>
            <w:r w:rsidRPr="00EB6A28">
              <w:rPr>
                <w:sz w:val="22"/>
                <w:szCs w:val="22"/>
              </w:rPr>
              <w:t>Manage the effective use of human resources</w:t>
            </w:r>
          </w:p>
          <w:p w:rsidR="00433947" w:rsidRPr="00EB6A28" w:rsidRDefault="00433947" w:rsidP="004376D5">
            <w:pPr>
              <w:pStyle w:val="TableBullet1"/>
              <w:spacing w:before="60" w:after="100"/>
              <w:ind w:left="360" w:hanging="360"/>
              <w:rPr>
                <w:sz w:val="22"/>
                <w:szCs w:val="22"/>
              </w:rPr>
            </w:pPr>
            <w:r w:rsidRPr="00EB6A28">
              <w:rPr>
                <w:sz w:val="22"/>
                <w:szCs w:val="22"/>
              </w:rPr>
              <w:t>Provide professional support to business colleagues</w:t>
            </w:r>
          </w:p>
          <w:p w:rsidR="00433947" w:rsidRPr="00EB6A28" w:rsidRDefault="00433947" w:rsidP="004376D5">
            <w:pPr>
              <w:pStyle w:val="TableBullet1"/>
              <w:spacing w:before="60" w:after="100"/>
              <w:ind w:left="360" w:hanging="360"/>
              <w:rPr>
                <w:sz w:val="22"/>
                <w:szCs w:val="22"/>
              </w:rPr>
            </w:pPr>
            <w:r w:rsidRPr="00EB6A28">
              <w:rPr>
                <w:sz w:val="22"/>
                <w:szCs w:val="22"/>
              </w:rPr>
              <w:t>Develop and update tourism industry knowledge</w:t>
            </w:r>
          </w:p>
          <w:p w:rsidR="00433947" w:rsidRPr="00EB6A28" w:rsidRDefault="00433947" w:rsidP="004376D5">
            <w:pPr>
              <w:pStyle w:val="TableBullet1"/>
              <w:spacing w:before="60" w:after="100"/>
              <w:ind w:left="360" w:hanging="360"/>
              <w:rPr>
                <w:sz w:val="22"/>
                <w:szCs w:val="22"/>
              </w:rPr>
            </w:pPr>
            <w:r w:rsidRPr="00EB6A28">
              <w:rPr>
                <w:sz w:val="22"/>
                <w:szCs w:val="22"/>
              </w:rPr>
              <w:t>Source and package tourism products and services</w:t>
            </w:r>
          </w:p>
          <w:p w:rsidR="00433947" w:rsidRPr="00EB6A28" w:rsidRDefault="00433947" w:rsidP="004376D5">
            <w:pPr>
              <w:pStyle w:val="TableBullet1"/>
              <w:spacing w:before="60" w:after="100"/>
              <w:ind w:left="360" w:hanging="360"/>
              <w:rPr>
                <w:sz w:val="22"/>
                <w:szCs w:val="22"/>
              </w:rPr>
            </w:pPr>
            <w:r w:rsidRPr="00EB6A28">
              <w:rPr>
                <w:sz w:val="22"/>
                <w:szCs w:val="22"/>
              </w:rPr>
              <w:t>Source and provide destination information and advice</w:t>
            </w:r>
          </w:p>
          <w:p w:rsidR="00433947" w:rsidRPr="00EB6A28" w:rsidRDefault="00433947" w:rsidP="004376D5">
            <w:pPr>
              <w:pStyle w:val="TableBullet1"/>
              <w:spacing w:before="60" w:after="100"/>
              <w:ind w:left="360" w:hanging="360"/>
              <w:rPr>
                <w:sz w:val="22"/>
                <w:szCs w:val="22"/>
              </w:rPr>
            </w:pPr>
            <w:r w:rsidRPr="00EB6A28">
              <w:rPr>
                <w:sz w:val="22"/>
                <w:szCs w:val="22"/>
              </w:rPr>
              <w:t>Maintain contacts with handling agents</w:t>
            </w:r>
          </w:p>
          <w:p w:rsidR="00433947" w:rsidRPr="00EB6A28" w:rsidRDefault="00433947" w:rsidP="004376D5">
            <w:pPr>
              <w:pStyle w:val="TableBullet1"/>
              <w:spacing w:before="60" w:after="100"/>
              <w:ind w:left="360" w:hanging="360"/>
              <w:rPr>
                <w:sz w:val="22"/>
                <w:szCs w:val="22"/>
              </w:rPr>
            </w:pPr>
            <w:r w:rsidRPr="00EB6A28">
              <w:rPr>
                <w:sz w:val="22"/>
                <w:szCs w:val="22"/>
              </w:rPr>
              <w:t>Monitor tourism operations</w:t>
            </w:r>
          </w:p>
          <w:p w:rsidR="00433947" w:rsidRPr="00EB6A28" w:rsidRDefault="00433947" w:rsidP="004376D5">
            <w:pPr>
              <w:pStyle w:val="TableBullet1"/>
              <w:spacing w:before="60" w:after="100"/>
              <w:ind w:left="360" w:hanging="360"/>
              <w:rPr>
                <w:sz w:val="22"/>
                <w:szCs w:val="22"/>
              </w:rPr>
            </w:pPr>
            <w:r w:rsidRPr="00EB6A28">
              <w:rPr>
                <w:sz w:val="22"/>
                <w:szCs w:val="22"/>
              </w:rPr>
              <w:t>Coordinate production of brochures and marketing materials</w:t>
            </w:r>
          </w:p>
          <w:p w:rsidR="00433947" w:rsidRPr="00EB6A28" w:rsidRDefault="00433947" w:rsidP="004376D5">
            <w:pPr>
              <w:pStyle w:val="TableBullet1"/>
              <w:spacing w:before="60" w:after="100"/>
              <w:ind w:left="360" w:hanging="360"/>
              <w:rPr>
                <w:sz w:val="22"/>
                <w:szCs w:val="22"/>
              </w:rPr>
            </w:pPr>
            <w:r w:rsidRPr="00EB6A28">
              <w:rPr>
                <w:sz w:val="22"/>
                <w:szCs w:val="22"/>
              </w:rPr>
              <w:t>Create, implement and evaluate strategic product initiatives</w:t>
            </w:r>
          </w:p>
          <w:p w:rsidR="00433947" w:rsidRPr="00EB6A28" w:rsidRDefault="00433947" w:rsidP="004376D5">
            <w:pPr>
              <w:pStyle w:val="TableBullet1"/>
              <w:spacing w:before="60" w:after="100"/>
              <w:ind w:left="360" w:hanging="360"/>
              <w:rPr>
                <w:sz w:val="22"/>
                <w:szCs w:val="22"/>
              </w:rPr>
            </w:pPr>
            <w:r w:rsidRPr="00EB6A28">
              <w:rPr>
                <w:sz w:val="22"/>
                <w:szCs w:val="22"/>
              </w:rPr>
              <w:t>Develop, manage and evaluate local marketing strategies</w:t>
            </w:r>
          </w:p>
          <w:p w:rsidR="00433947" w:rsidRPr="00EB6A28" w:rsidRDefault="00433947" w:rsidP="004376D5">
            <w:pPr>
              <w:pStyle w:val="TableBullet1"/>
              <w:spacing w:before="60" w:after="100"/>
              <w:ind w:left="360" w:hanging="360"/>
              <w:rPr>
                <w:sz w:val="22"/>
                <w:szCs w:val="22"/>
              </w:rPr>
            </w:pPr>
            <w:r w:rsidRPr="00EB6A28">
              <w:rPr>
                <w:sz w:val="22"/>
                <w:szCs w:val="22"/>
              </w:rPr>
              <w:t>Plan and implement sales activities</w:t>
            </w:r>
          </w:p>
        </w:tc>
      </w:tr>
      <w:tr w:rsidR="00433947" w:rsidRPr="00EB6A28" w:rsidTr="004376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433947" w:rsidRPr="00EB6A28" w:rsidRDefault="00433947" w:rsidP="004376D5">
            <w:pPr>
              <w:pStyle w:val="TableText"/>
              <w:keepNext/>
              <w:spacing w:before="60" w:after="100"/>
            </w:pPr>
          </w:p>
        </w:tc>
        <w:tc>
          <w:tcPr>
            <w:tcW w:w="9247" w:type="dxa"/>
            <w:gridSpan w:val="4"/>
            <w:tcBorders>
              <w:top w:val="single" w:sz="4" w:space="0" w:color="auto"/>
              <w:bottom w:val="nil"/>
            </w:tcBorders>
          </w:tcPr>
          <w:p w:rsidR="00433947" w:rsidRPr="00EB6A28" w:rsidRDefault="00433947" w:rsidP="004376D5">
            <w:pPr>
              <w:pStyle w:val="TableBullet1"/>
              <w:keepNext/>
              <w:spacing w:before="60" w:after="100"/>
              <w:ind w:left="360" w:hanging="360"/>
              <w:rPr>
                <w:sz w:val="22"/>
                <w:szCs w:val="22"/>
              </w:rPr>
            </w:pPr>
            <w:r w:rsidRPr="00EB6A28">
              <w:rPr>
                <w:sz w:val="22"/>
                <w:szCs w:val="22"/>
              </w:rPr>
              <w:t>Develop and manage business strategies</w:t>
            </w:r>
          </w:p>
          <w:p w:rsidR="00433947" w:rsidRPr="00EB6A28" w:rsidRDefault="00433947" w:rsidP="004376D5">
            <w:pPr>
              <w:pStyle w:val="TableBullet1"/>
              <w:keepNext/>
              <w:spacing w:before="60" w:after="100"/>
              <w:ind w:left="360" w:hanging="360"/>
              <w:rPr>
                <w:sz w:val="22"/>
                <w:szCs w:val="22"/>
              </w:rPr>
            </w:pPr>
            <w:r w:rsidRPr="00EB6A28">
              <w:rPr>
                <w:sz w:val="22"/>
                <w:szCs w:val="22"/>
              </w:rPr>
              <w:t>Manage and monitor innovative tourism programs and projects</w:t>
            </w:r>
          </w:p>
          <w:p w:rsidR="00433947" w:rsidRPr="00EB6A28" w:rsidRDefault="00433947" w:rsidP="004376D5">
            <w:pPr>
              <w:pStyle w:val="TableBullet1"/>
              <w:keepNext/>
              <w:spacing w:before="60" w:after="100"/>
              <w:ind w:left="360" w:hanging="360"/>
              <w:rPr>
                <w:sz w:val="22"/>
                <w:szCs w:val="22"/>
              </w:rPr>
            </w:pPr>
            <w:r w:rsidRPr="00EB6A28">
              <w:rPr>
                <w:sz w:val="22"/>
                <w:szCs w:val="22"/>
              </w:rPr>
              <w:t>Source and present information</w:t>
            </w:r>
          </w:p>
          <w:p w:rsidR="00433947" w:rsidRPr="00EB6A28" w:rsidRDefault="00433947" w:rsidP="004376D5">
            <w:pPr>
              <w:pStyle w:val="TableBullet1"/>
              <w:keepNext/>
              <w:spacing w:before="60" w:after="100"/>
              <w:ind w:left="360" w:hanging="360"/>
              <w:rPr>
                <w:sz w:val="22"/>
                <w:szCs w:val="22"/>
              </w:rPr>
            </w:pPr>
            <w:r w:rsidRPr="00EB6A28">
              <w:rPr>
                <w:sz w:val="22"/>
                <w:szCs w:val="22"/>
              </w:rPr>
              <w:t>Lead and manage a development team.</w:t>
            </w:r>
          </w:p>
        </w:tc>
      </w:tr>
      <w:tr w:rsidR="00433947" w:rsidRPr="00EB6A28" w:rsidTr="004376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433947" w:rsidRPr="00EB6A28" w:rsidRDefault="00433947" w:rsidP="004376D5">
            <w:pPr>
              <w:pStyle w:val="TableText"/>
              <w:spacing w:before="60" w:after="100"/>
            </w:pPr>
          </w:p>
        </w:tc>
        <w:tc>
          <w:tcPr>
            <w:tcW w:w="9247" w:type="dxa"/>
            <w:gridSpan w:val="4"/>
            <w:tcBorders>
              <w:top w:val="nil"/>
              <w:bottom w:val="nil"/>
            </w:tcBorders>
          </w:tcPr>
          <w:p w:rsidR="00433947" w:rsidRPr="00EB6A28" w:rsidRDefault="00433947" w:rsidP="004376D5">
            <w:pPr>
              <w:pStyle w:val="TableTextBold"/>
              <w:spacing w:before="60" w:after="100"/>
            </w:pPr>
            <w:r w:rsidRPr="00EB6A28">
              <w:t>Critical Aspects of Assessment</w:t>
            </w:r>
          </w:p>
          <w:p w:rsidR="00433947" w:rsidRPr="00EB6A28" w:rsidRDefault="00433947" w:rsidP="004376D5">
            <w:pPr>
              <w:pStyle w:val="TableText"/>
              <w:spacing w:before="60" w:after="100"/>
            </w:pPr>
            <w:r w:rsidRPr="00EB6A28">
              <w:t>Evidence of the following is essential:</w:t>
            </w:r>
          </w:p>
          <w:p w:rsidR="00433947" w:rsidRPr="00EB6A28" w:rsidRDefault="00433947" w:rsidP="004376D5">
            <w:pPr>
              <w:pStyle w:val="TableBullet1"/>
              <w:spacing w:before="60" w:after="100"/>
              <w:ind w:left="360" w:hanging="360"/>
              <w:rPr>
                <w:sz w:val="22"/>
                <w:szCs w:val="22"/>
              </w:rPr>
            </w:pPr>
            <w:r w:rsidRPr="00EB6A28">
              <w:rPr>
                <w:sz w:val="22"/>
                <w:szCs w:val="22"/>
              </w:rPr>
              <w:t>Understanding of host enterprise policies and procedures in regard to research and development including company ethos, corporate responsibility, values and business goals and direction</w:t>
            </w:r>
          </w:p>
          <w:p w:rsidR="00433947" w:rsidRPr="00EB6A28" w:rsidRDefault="00433947" w:rsidP="004376D5">
            <w:pPr>
              <w:pStyle w:val="TableBullet1"/>
              <w:spacing w:before="60" w:after="100"/>
              <w:ind w:left="360" w:hanging="360"/>
              <w:rPr>
                <w:sz w:val="22"/>
                <w:szCs w:val="22"/>
              </w:rPr>
            </w:pPr>
            <w:r w:rsidRPr="00EB6A28">
              <w:rPr>
                <w:sz w:val="22"/>
                <w:szCs w:val="22"/>
              </w:rPr>
              <w:t>Demonstrated ability to undertake tourism product research on a nominated product within a given context, including the prescription of research objectives and produce a comprehensive, contemporary and accurate written report that analyses the research data and provides viable recommendations for action to enable the attainment of the stated objectives.</w:t>
            </w:r>
          </w:p>
        </w:tc>
      </w:tr>
      <w:tr w:rsidR="00433947" w:rsidRPr="00EB6A28" w:rsidTr="004376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433947" w:rsidRPr="00EB6A28" w:rsidRDefault="00433947" w:rsidP="004376D5">
            <w:pPr>
              <w:pStyle w:val="TableText"/>
              <w:spacing w:before="60" w:after="100"/>
            </w:pPr>
          </w:p>
        </w:tc>
        <w:tc>
          <w:tcPr>
            <w:tcW w:w="9247" w:type="dxa"/>
            <w:gridSpan w:val="4"/>
            <w:tcBorders>
              <w:top w:val="nil"/>
              <w:bottom w:val="nil"/>
            </w:tcBorders>
          </w:tcPr>
          <w:p w:rsidR="00433947" w:rsidRPr="00EB6A28" w:rsidRDefault="00433947" w:rsidP="004376D5">
            <w:pPr>
              <w:pStyle w:val="TableTextBold"/>
              <w:spacing w:before="60" w:after="100"/>
            </w:pPr>
            <w:r w:rsidRPr="00EB6A28">
              <w:t>Context of Assessment</w:t>
            </w:r>
          </w:p>
          <w:p w:rsidR="00433947" w:rsidRPr="00EB6A28" w:rsidRDefault="00433947" w:rsidP="004376D5">
            <w:pPr>
              <w:pStyle w:val="TableText"/>
              <w:spacing w:before="60" w:after="100"/>
            </w:pPr>
            <w:r w:rsidRPr="00EB6A28">
              <w:t>This unit may be assessed on or off the job:</w:t>
            </w:r>
          </w:p>
          <w:p w:rsidR="00433947" w:rsidRPr="00EB6A28" w:rsidRDefault="00433947" w:rsidP="004376D5">
            <w:pPr>
              <w:pStyle w:val="TableBullet1"/>
              <w:spacing w:before="60" w:after="100"/>
              <w:ind w:left="360" w:hanging="360"/>
              <w:rPr>
                <w:sz w:val="22"/>
                <w:szCs w:val="22"/>
              </w:rPr>
            </w:pPr>
            <w:r w:rsidRPr="00EB6A28">
              <w:rPr>
                <w:sz w:val="22"/>
                <w:szCs w:val="22"/>
              </w:rPr>
              <w:t>Assessment should include practical demonstration of tourism product research either in the workplace or through a simulation activity, supported by a range of methods to assess underpinning knowledge</w:t>
            </w:r>
          </w:p>
          <w:p w:rsidR="00433947" w:rsidRPr="00EB6A28" w:rsidRDefault="00433947" w:rsidP="004376D5">
            <w:pPr>
              <w:pStyle w:val="TableBullet1"/>
              <w:spacing w:before="60" w:after="100"/>
              <w:ind w:left="360" w:hanging="360"/>
              <w:rPr>
                <w:sz w:val="22"/>
                <w:szCs w:val="22"/>
              </w:rPr>
            </w:pPr>
            <w:r w:rsidRPr="00EB6A28">
              <w:rPr>
                <w:sz w:val="22"/>
                <w:szCs w:val="22"/>
              </w:rPr>
              <w:t>Assessment must relate to the individual’s work area or area of responsibility.</w:t>
            </w:r>
          </w:p>
        </w:tc>
      </w:tr>
      <w:tr w:rsidR="00433947" w:rsidRPr="00EB6A28" w:rsidTr="00081B9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433947" w:rsidRPr="00EB6A28" w:rsidRDefault="00433947" w:rsidP="004376D5">
            <w:pPr>
              <w:pStyle w:val="TableText"/>
              <w:spacing w:before="60" w:after="100"/>
            </w:pPr>
          </w:p>
        </w:tc>
        <w:tc>
          <w:tcPr>
            <w:tcW w:w="9247" w:type="dxa"/>
            <w:gridSpan w:val="4"/>
            <w:tcBorders>
              <w:top w:val="nil"/>
              <w:bottom w:val="single" w:sz="4" w:space="0" w:color="auto"/>
            </w:tcBorders>
          </w:tcPr>
          <w:p w:rsidR="00433947" w:rsidRPr="00EB6A28" w:rsidRDefault="00433947" w:rsidP="004376D5">
            <w:pPr>
              <w:pStyle w:val="TableTextBold"/>
              <w:spacing w:before="60" w:after="100"/>
            </w:pPr>
            <w:r w:rsidRPr="00EB6A28">
              <w:t>Resource Implications</w:t>
            </w:r>
          </w:p>
          <w:p w:rsidR="00433947" w:rsidRPr="00EB6A28" w:rsidRDefault="00433947" w:rsidP="004376D5">
            <w:pPr>
              <w:pStyle w:val="TableText"/>
              <w:spacing w:before="60" w:after="100"/>
            </w:pPr>
            <w:r w:rsidRPr="00EB6A28">
              <w:t>Training and assessment to include access to a real or simulated workplace; and access to workplace standards, procedures, policies, guidelines, tools and equipment.</w:t>
            </w:r>
          </w:p>
        </w:tc>
      </w:tr>
      <w:tr w:rsidR="00433947" w:rsidRPr="00EB6A28" w:rsidTr="00081B9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433947" w:rsidRPr="00EB6A28" w:rsidRDefault="00433947" w:rsidP="004376D5">
            <w:pPr>
              <w:pStyle w:val="TableText"/>
              <w:keepNext/>
              <w:spacing w:before="60" w:after="100"/>
            </w:pPr>
          </w:p>
        </w:tc>
        <w:tc>
          <w:tcPr>
            <w:tcW w:w="9247" w:type="dxa"/>
            <w:gridSpan w:val="4"/>
            <w:tcBorders>
              <w:top w:val="single" w:sz="4" w:space="0" w:color="auto"/>
              <w:bottom w:val="nil"/>
            </w:tcBorders>
          </w:tcPr>
          <w:p w:rsidR="00433947" w:rsidRPr="00EB6A28" w:rsidRDefault="00433947" w:rsidP="004376D5">
            <w:pPr>
              <w:pStyle w:val="TableTextBold"/>
              <w:keepNext/>
              <w:spacing w:before="60" w:after="100"/>
            </w:pPr>
            <w:r w:rsidRPr="00EB6A28">
              <w:t>Assessment Methods</w:t>
            </w:r>
          </w:p>
          <w:p w:rsidR="00433947" w:rsidRPr="00EB6A28" w:rsidRDefault="00433947" w:rsidP="004376D5">
            <w:pPr>
              <w:pStyle w:val="TableText"/>
              <w:keepNext/>
              <w:spacing w:before="60" w:after="100"/>
            </w:pPr>
            <w:r w:rsidRPr="00EB6A28">
              <w:t>The following methods may be used to assess competency for this unit:</w:t>
            </w:r>
          </w:p>
          <w:p w:rsidR="00433947" w:rsidRPr="00EB6A28" w:rsidRDefault="00433947" w:rsidP="004376D5">
            <w:pPr>
              <w:pStyle w:val="TableBullet1"/>
              <w:keepNext/>
              <w:spacing w:before="60" w:after="100"/>
              <w:ind w:left="360" w:hanging="360"/>
              <w:rPr>
                <w:sz w:val="22"/>
                <w:szCs w:val="22"/>
              </w:rPr>
            </w:pPr>
            <w:r w:rsidRPr="00EB6A28">
              <w:rPr>
                <w:sz w:val="22"/>
                <w:szCs w:val="22"/>
              </w:rPr>
              <w:t>Case studies</w:t>
            </w:r>
          </w:p>
          <w:p w:rsidR="00433947" w:rsidRPr="00EB6A28" w:rsidRDefault="00433947" w:rsidP="004376D5">
            <w:pPr>
              <w:pStyle w:val="TableBullet1"/>
              <w:keepNext/>
              <w:spacing w:before="60" w:after="100"/>
              <w:ind w:left="360" w:hanging="360"/>
              <w:rPr>
                <w:sz w:val="22"/>
                <w:szCs w:val="22"/>
              </w:rPr>
            </w:pPr>
            <w:r w:rsidRPr="00EB6A28">
              <w:rPr>
                <w:sz w:val="22"/>
                <w:szCs w:val="22"/>
              </w:rPr>
              <w:t>Observation of practical candidate performance</w:t>
            </w:r>
          </w:p>
          <w:p w:rsidR="00433947" w:rsidRPr="00EB6A28" w:rsidRDefault="00433947" w:rsidP="004376D5">
            <w:pPr>
              <w:pStyle w:val="TableBullet1"/>
              <w:keepNext/>
              <w:spacing w:before="60" w:after="100"/>
              <w:ind w:left="360" w:hanging="360"/>
              <w:rPr>
                <w:sz w:val="22"/>
                <w:szCs w:val="22"/>
              </w:rPr>
            </w:pPr>
            <w:r w:rsidRPr="00EB6A28">
              <w:rPr>
                <w:sz w:val="22"/>
                <w:szCs w:val="22"/>
              </w:rPr>
              <w:t>Oral and written questions</w:t>
            </w:r>
          </w:p>
          <w:p w:rsidR="00433947" w:rsidRPr="00EB6A28" w:rsidRDefault="00433947" w:rsidP="004376D5">
            <w:pPr>
              <w:pStyle w:val="TableBullet1"/>
              <w:keepNext/>
              <w:spacing w:before="60" w:after="100"/>
              <w:ind w:left="360" w:hanging="360"/>
              <w:rPr>
                <w:sz w:val="22"/>
                <w:szCs w:val="22"/>
              </w:rPr>
            </w:pPr>
            <w:r w:rsidRPr="00EB6A28">
              <w:rPr>
                <w:sz w:val="22"/>
                <w:szCs w:val="22"/>
              </w:rPr>
              <w:t>Analysis of a portfolio of evidence generated by the candidate including research data, drafts, reports, feedback obtained, raw research material and plans</w:t>
            </w:r>
          </w:p>
          <w:p w:rsidR="00433947" w:rsidRPr="00EB6A28" w:rsidRDefault="00433947" w:rsidP="004376D5">
            <w:pPr>
              <w:pStyle w:val="TableBullet1"/>
              <w:keepNext/>
              <w:spacing w:before="60" w:after="100"/>
              <w:ind w:left="360" w:hanging="360"/>
              <w:rPr>
                <w:sz w:val="22"/>
                <w:szCs w:val="22"/>
              </w:rPr>
            </w:pPr>
            <w:r w:rsidRPr="00EB6A28">
              <w:rPr>
                <w:sz w:val="22"/>
                <w:szCs w:val="22"/>
              </w:rPr>
              <w:t>Role plays demonstrating research/interviewing skills, conducting staff briefings and presenting the findings of research</w:t>
            </w:r>
          </w:p>
          <w:p w:rsidR="00433947" w:rsidRPr="00EB6A28" w:rsidRDefault="00433947" w:rsidP="004376D5">
            <w:pPr>
              <w:pStyle w:val="TableBullet1"/>
              <w:keepNext/>
              <w:spacing w:before="60" w:after="100"/>
              <w:ind w:left="360" w:hanging="360"/>
              <w:rPr>
                <w:sz w:val="22"/>
                <w:szCs w:val="22"/>
              </w:rPr>
            </w:pPr>
            <w:r w:rsidRPr="00EB6A28">
              <w:rPr>
                <w:sz w:val="22"/>
                <w:szCs w:val="22"/>
              </w:rPr>
              <w:t>Third party reports completed by a supervisor</w:t>
            </w:r>
          </w:p>
          <w:p w:rsidR="00433947" w:rsidRPr="00EB6A28" w:rsidRDefault="00433947" w:rsidP="004376D5">
            <w:pPr>
              <w:pStyle w:val="TableBullet1"/>
              <w:keepNext/>
              <w:spacing w:before="60" w:after="100"/>
              <w:ind w:left="360" w:hanging="360"/>
              <w:rPr>
                <w:sz w:val="22"/>
                <w:szCs w:val="22"/>
              </w:rPr>
            </w:pPr>
            <w:r w:rsidRPr="00EB6A28">
              <w:rPr>
                <w:sz w:val="22"/>
                <w:szCs w:val="22"/>
              </w:rPr>
              <w:t>Project and assignment work.</w:t>
            </w:r>
          </w:p>
        </w:tc>
      </w:tr>
      <w:tr w:rsidR="00433947" w:rsidRPr="00EB6A28" w:rsidTr="00081B9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433947" w:rsidRPr="00EB6A28" w:rsidRDefault="00433947" w:rsidP="004376D5">
            <w:pPr>
              <w:pStyle w:val="TableText"/>
              <w:spacing w:before="60" w:after="100"/>
            </w:pPr>
          </w:p>
        </w:tc>
        <w:tc>
          <w:tcPr>
            <w:tcW w:w="9247" w:type="dxa"/>
            <w:gridSpan w:val="4"/>
            <w:tcBorders>
              <w:top w:val="nil"/>
              <w:bottom w:val="single" w:sz="4" w:space="0" w:color="auto"/>
            </w:tcBorders>
          </w:tcPr>
          <w:p w:rsidR="00433947" w:rsidRPr="00EB6A28" w:rsidRDefault="00433947" w:rsidP="004376D5">
            <w:pPr>
              <w:pStyle w:val="TableTextBold"/>
              <w:spacing w:before="60" w:after="100"/>
            </w:pPr>
            <w:r w:rsidRPr="00EB6A28">
              <w:t>Key Competencies in this Unit</w:t>
            </w:r>
          </w:p>
          <w:p w:rsidR="00433947" w:rsidRPr="00EB6A28" w:rsidRDefault="00433947" w:rsidP="004376D5">
            <w:pPr>
              <w:pStyle w:val="TableText"/>
              <w:spacing w:before="60" w:after="100"/>
              <w:rPr>
                <w:i/>
              </w:rPr>
            </w:pPr>
            <w:r w:rsidRPr="00EB6A28">
              <w:rPr>
                <w:i/>
              </w:rPr>
              <w:t>Level 1 = competence to undertake tasks effectively</w:t>
            </w:r>
          </w:p>
          <w:p w:rsidR="00433947" w:rsidRPr="00EB6A28" w:rsidRDefault="00433947" w:rsidP="004376D5">
            <w:pPr>
              <w:pStyle w:val="TableText"/>
              <w:spacing w:before="60" w:after="100"/>
              <w:rPr>
                <w:i/>
              </w:rPr>
            </w:pPr>
            <w:r w:rsidRPr="00EB6A28">
              <w:rPr>
                <w:i/>
              </w:rPr>
              <w:t>Level 2 = competence to manage tasks</w:t>
            </w:r>
          </w:p>
          <w:p w:rsidR="00433947" w:rsidRPr="00EB6A28" w:rsidRDefault="00433947" w:rsidP="004376D5">
            <w:pPr>
              <w:pStyle w:val="TableText"/>
              <w:spacing w:before="60" w:after="100"/>
            </w:pPr>
            <w:r w:rsidRPr="00EB6A28">
              <w:rPr>
                <w:i/>
              </w:rPr>
              <w:t>Level 3 = competence to use concepts for evaluating</w:t>
            </w:r>
          </w:p>
        </w:tc>
      </w:tr>
      <w:tr w:rsidR="00433947" w:rsidRPr="00EB6A28" w:rsidTr="004376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433947" w:rsidRPr="00EB6A28" w:rsidRDefault="00433947" w:rsidP="004376D5">
            <w:pPr>
              <w:pStyle w:val="TableTextBold"/>
              <w:spacing w:before="60" w:after="100"/>
            </w:pPr>
          </w:p>
        </w:tc>
        <w:tc>
          <w:tcPr>
            <w:tcW w:w="3685" w:type="dxa"/>
            <w:tcBorders>
              <w:top w:val="single" w:sz="4" w:space="0" w:color="auto"/>
            </w:tcBorders>
          </w:tcPr>
          <w:p w:rsidR="00433947" w:rsidRPr="00EB6A28" w:rsidRDefault="00433947" w:rsidP="004376D5">
            <w:pPr>
              <w:pStyle w:val="TableTextBold"/>
              <w:spacing w:before="60" w:after="100"/>
            </w:pPr>
            <w:r w:rsidRPr="00EB6A28">
              <w:t>Key Competencies</w:t>
            </w:r>
          </w:p>
        </w:tc>
        <w:tc>
          <w:tcPr>
            <w:tcW w:w="1134" w:type="dxa"/>
            <w:tcBorders>
              <w:top w:val="single" w:sz="4" w:space="0" w:color="auto"/>
            </w:tcBorders>
          </w:tcPr>
          <w:p w:rsidR="00433947" w:rsidRPr="00EB6A28" w:rsidRDefault="00433947" w:rsidP="004376D5">
            <w:pPr>
              <w:pStyle w:val="TableTextBold"/>
              <w:spacing w:before="60" w:after="100"/>
              <w:jc w:val="center"/>
            </w:pPr>
            <w:r w:rsidRPr="00EB6A28">
              <w:t>Level</w:t>
            </w:r>
          </w:p>
        </w:tc>
        <w:tc>
          <w:tcPr>
            <w:tcW w:w="4428" w:type="dxa"/>
            <w:gridSpan w:val="2"/>
            <w:tcBorders>
              <w:top w:val="single" w:sz="4" w:space="0" w:color="auto"/>
            </w:tcBorders>
          </w:tcPr>
          <w:p w:rsidR="00433947" w:rsidRPr="00EB6A28" w:rsidRDefault="00433947" w:rsidP="004376D5">
            <w:pPr>
              <w:pStyle w:val="TableTextBold"/>
              <w:spacing w:before="60" w:after="100"/>
            </w:pPr>
            <w:r w:rsidRPr="00EB6A28">
              <w:t>Examples</w:t>
            </w:r>
          </w:p>
        </w:tc>
      </w:tr>
      <w:tr w:rsidR="00433947" w:rsidRPr="00EB6A28" w:rsidTr="004376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433947" w:rsidRPr="00EB6A28" w:rsidRDefault="00433947" w:rsidP="004376D5">
            <w:pPr>
              <w:pStyle w:val="TableTextBold"/>
              <w:spacing w:before="60" w:after="100"/>
            </w:pPr>
          </w:p>
        </w:tc>
        <w:tc>
          <w:tcPr>
            <w:tcW w:w="3685" w:type="dxa"/>
          </w:tcPr>
          <w:p w:rsidR="00433947" w:rsidRPr="00EB6A28" w:rsidRDefault="00433947" w:rsidP="004376D5">
            <w:pPr>
              <w:pStyle w:val="TableText"/>
              <w:spacing w:before="60" w:after="100"/>
            </w:pPr>
            <w:r w:rsidRPr="00EB6A28">
              <w:t>Collecting, organising and analysing information</w:t>
            </w:r>
          </w:p>
        </w:tc>
        <w:tc>
          <w:tcPr>
            <w:tcW w:w="1134" w:type="dxa"/>
          </w:tcPr>
          <w:p w:rsidR="00433947" w:rsidRPr="00EB6A28" w:rsidRDefault="00433947" w:rsidP="004376D5">
            <w:pPr>
              <w:pStyle w:val="TableText"/>
              <w:spacing w:before="60" w:after="100"/>
              <w:jc w:val="center"/>
            </w:pPr>
            <w:r w:rsidRPr="00EB6A28">
              <w:t>3</w:t>
            </w:r>
          </w:p>
        </w:tc>
        <w:tc>
          <w:tcPr>
            <w:tcW w:w="4428" w:type="dxa"/>
            <w:gridSpan w:val="2"/>
          </w:tcPr>
          <w:p w:rsidR="00433947" w:rsidRPr="00EB6A28" w:rsidRDefault="00433947" w:rsidP="004376D5">
            <w:pPr>
              <w:pStyle w:val="TableText"/>
              <w:spacing w:before="60" w:after="100"/>
            </w:pPr>
            <w:r w:rsidRPr="00EB6A28">
              <w:t>Evaluate research information and data</w:t>
            </w:r>
          </w:p>
        </w:tc>
      </w:tr>
      <w:tr w:rsidR="00433947" w:rsidRPr="00EB6A28" w:rsidTr="004376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433947" w:rsidRPr="00EB6A28" w:rsidRDefault="00433947" w:rsidP="004376D5">
            <w:pPr>
              <w:pStyle w:val="TableTextBold"/>
              <w:spacing w:before="60" w:after="100"/>
            </w:pPr>
          </w:p>
        </w:tc>
        <w:tc>
          <w:tcPr>
            <w:tcW w:w="3685" w:type="dxa"/>
          </w:tcPr>
          <w:p w:rsidR="00433947" w:rsidRPr="00EB6A28" w:rsidRDefault="00433947" w:rsidP="004376D5">
            <w:pPr>
              <w:pStyle w:val="TableText"/>
              <w:spacing w:before="60" w:after="100"/>
            </w:pPr>
            <w:r w:rsidRPr="00EB6A28">
              <w:t>Communicating ideas and information</w:t>
            </w:r>
          </w:p>
        </w:tc>
        <w:tc>
          <w:tcPr>
            <w:tcW w:w="1134" w:type="dxa"/>
          </w:tcPr>
          <w:p w:rsidR="00433947" w:rsidRPr="00EB6A28" w:rsidRDefault="00433947" w:rsidP="004376D5">
            <w:pPr>
              <w:pStyle w:val="TableText"/>
              <w:spacing w:before="60" w:after="100"/>
              <w:jc w:val="center"/>
            </w:pPr>
            <w:r w:rsidRPr="00EB6A28">
              <w:t>2</w:t>
            </w:r>
          </w:p>
        </w:tc>
        <w:tc>
          <w:tcPr>
            <w:tcW w:w="4428" w:type="dxa"/>
            <w:gridSpan w:val="2"/>
          </w:tcPr>
          <w:p w:rsidR="00433947" w:rsidRPr="00EB6A28" w:rsidRDefault="00433947" w:rsidP="004376D5">
            <w:pPr>
              <w:pStyle w:val="TableText"/>
              <w:spacing w:before="60" w:after="100"/>
            </w:pPr>
            <w:r w:rsidRPr="00EB6A28">
              <w:t>Explain the research objectives to research staff</w:t>
            </w:r>
          </w:p>
        </w:tc>
      </w:tr>
      <w:tr w:rsidR="00433947" w:rsidRPr="00EB6A28" w:rsidTr="004376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433947" w:rsidRPr="00EB6A28" w:rsidRDefault="00433947" w:rsidP="004376D5">
            <w:pPr>
              <w:pStyle w:val="TableTextBold"/>
              <w:spacing w:before="60" w:after="100"/>
            </w:pPr>
          </w:p>
        </w:tc>
        <w:tc>
          <w:tcPr>
            <w:tcW w:w="3685" w:type="dxa"/>
            <w:tcBorders>
              <w:bottom w:val="single" w:sz="4" w:space="0" w:color="auto"/>
            </w:tcBorders>
          </w:tcPr>
          <w:p w:rsidR="00433947" w:rsidRPr="00EB6A28" w:rsidRDefault="00433947" w:rsidP="004376D5">
            <w:pPr>
              <w:pStyle w:val="TableText"/>
              <w:spacing w:before="60" w:after="100"/>
            </w:pPr>
            <w:r w:rsidRPr="00EB6A28">
              <w:t>Planning and organising activities</w:t>
            </w:r>
          </w:p>
        </w:tc>
        <w:tc>
          <w:tcPr>
            <w:tcW w:w="1134" w:type="dxa"/>
            <w:tcBorders>
              <w:bottom w:val="single" w:sz="4" w:space="0" w:color="auto"/>
            </w:tcBorders>
          </w:tcPr>
          <w:p w:rsidR="00433947" w:rsidRPr="00EB6A28" w:rsidRDefault="00433947" w:rsidP="004376D5">
            <w:pPr>
              <w:pStyle w:val="TableText"/>
              <w:spacing w:before="60" w:after="100"/>
              <w:jc w:val="center"/>
            </w:pPr>
            <w:r w:rsidRPr="00EB6A28">
              <w:t>3</w:t>
            </w:r>
          </w:p>
        </w:tc>
        <w:tc>
          <w:tcPr>
            <w:tcW w:w="4428" w:type="dxa"/>
            <w:gridSpan w:val="2"/>
            <w:tcBorders>
              <w:bottom w:val="single" w:sz="4" w:space="0" w:color="auto"/>
            </w:tcBorders>
          </w:tcPr>
          <w:p w:rsidR="00433947" w:rsidRPr="00EB6A28" w:rsidRDefault="00433947" w:rsidP="004376D5">
            <w:pPr>
              <w:pStyle w:val="TableText"/>
              <w:spacing w:before="60" w:after="100"/>
            </w:pPr>
            <w:r w:rsidRPr="00EB6A28">
              <w:t>Schedule research activities; prepare implementation plans</w:t>
            </w:r>
          </w:p>
        </w:tc>
      </w:tr>
      <w:tr w:rsidR="00433947" w:rsidRPr="00EB6A28" w:rsidTr="004376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433947" w:rsidRPr="00EB6A28" w:rsidRDefault="00433947" w:rsidP="004376D5">
            <w:pPr>
              <w:pStyle w:val="TableTextBold"/>
              <w:spacing w:before="60" w:after="100"/>
            </w:pPr>
          </w:p>
        </w:tc>
        <w:tc>
          <w:tcPr>
            <w:tcW w:w="3685" w:type="dxa"/>
            <w:tcBorders>
              <w:top w:val="single" w:sz="4" w:space="0" w:color="auto"/>
              <w:bottom w:val="single" w:sz="4" w:space="0" w:color="auto"/>
            </w:tcBorders>
          </w:tcPr>
          <w:p w:rsidR="00433947" w:rsidRPr="00EB6A28" w:rsidRDefault="00433947" w:rsidP="004376D5">
            <w:pPr>
              <w:pStyle w:val="TableText"/>
              <w:spacing w:before="60" w:after="100"/>
            </w:pPr>
            <w:r w:rsidRPr="00EB6A28">
              <w:t>Working with others and in teams</w:t>
            </w:r>
          </w:p>
        </w:tc>
        <w:tc>
          <w:tcPr>
            <w:tcW w:w="1134" w:type="dxa"/>
            <w:tcBorders>
              <w:top w:val="single" w:sz="4" w:space="0" w:color="auto"/>
              <w:bottom w:val="single" w:sz="4" w:space="0" w:color="auto"/>
            </w:tcBorders>
          </w:tcPr>
          <w:p w:rsidR="00433947" w:rsidRPr="00EB6A28" w:rsidRDefault="00433947" w:rsidP="004376D5">
            <w:pPr>
              <w:pStyle w:val="TableText"/>
              <w:spacing w:before="60" w:after="100"/>
              <w:jc w:val="center"/>
            </w:pPr>
            <w:r w:rsidRPr="00EB6A28">
              <w:t>2</w:t>
            </w:r>
          </w:p>
        </w:tc>
        <w:tc>
          <w:tcPr>
            <w:tcW w:w="4428" w:type="dxa"/>
            <w:gridSpan w:val="2"/>
            <w:tcBorders>
              <w:top w:val="single" w:sz="4" w:space="0" w:color="auto"/>
              <w:bottom w:val="single" w:sz="4" w:space="0" w:color="auto"/>
            </w:tcBorders>
          </w:tcPr>
          <w:p w:rsidR="00433947" w:rsidRPr="00EB6A28" w:rsidRDefault="00433947" w:rsidP="004376D5">
            <w:pPr>
              <w:pStyle w:val="TableText"/>
              <w:spacing w:before="60" w:after="100"/>
            </w:pPr>
            <w:r w:rsidRPr="00EB6A28">
              <w:t>Manage a research and development team</w:t>
            </w:r>
          </w:p>
        </w:tc>
      </w:tr>
      <w:tr w:rsidR="00433947" w:rsidRPr="00EB6A28" w:rsidTr="004376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433947" w:rsidRPr="00EB6A28" w:rsidRDefault="00433947" w:rsidP="004376D5">
            <w:pPr>
              <w:pStyle w:val="TableTextBold"/>
              <w:keepNext/>
              <w:spacing w:before="60" w:after="100"/>
            </w:pPr>
          </w:p>
        </w:tc>
        <w:tc>
          <w:tcPr>
            <w:tcW w:w="3685" w:type="dxa"/>
            <w:tcBorders>
              <w:top w:val="single" w:sz="4" w:space="0" w:color="auto"/>
              <w:bottom w:val="single" w:sz="4" w:space="0" w:color="auto"/>
            </w:tcBorders>
          </w:tcPr>
          <w:p w:rsidR="00433947" w:rsidRPr="00EB6A28" w:rsidRDefault="00433947" w:rsidP="004376D5">
            <w:pPr>
              <w:pStyle w:val="TableText"/>
              <w:keepNext/>
              <w:spacing w:before="60" w:after="100"/>
            </w:pPr>
            <w:r w:rsidRPr="00EB6A28">
              <w:t>Using mathematical ideas and techniques</w:t>
            </w:r>
          </w:p>
        </w:tc>
        <w:tc>
          <w:tcPr>
            <w:tcW w:w="1134" w:type="dxa"/>
            <w:tcBorders>
              <w:top w:val="single" w:sz="4" w:space="0" w:color="auto"/>
              <w:bottom w:val="single" w:sz="4" w:space="0" w:color="auto"/>
            </w:tcBorders>
          </w:tcPr>
          <w:p w:rsidR="00433947" w:rsidRPr="00EB6A28" w:rsidRDefault="00433947" w:rsidP="004376D5">
            <w:pPr>
              <w:pStyle w:val="TableText"/>
              <w:keepNext/>
              <w:spacing w:before="60" w:after="100"/>
              <w:jc w:val="center"/>
            </w:pPr>
            <w:r w:rsidRPr="00EB6A28">
              <w:t>2</w:t>
            </w:r>
          </w:p>
        </w:tc>
        <w:tc>
          <w:tcPr>
            <w:tcW w:w="4428" w:type="dxa"/>
            <w:gridSpan w:val="2"/>
            <w:tcBorders>
              <w:top w:val="single" w:sz="4" w:space="0" w:color="auto"/>
              <w:bottom w:val="single" w:sz="4" w:space="0" w:color="auto"/>
            </w:tcBorders>
          </w:tcPr>
          <w:p w:rsidR="00433947" w:rsidRPr="00EB6A28" w:rsidRDefault="00433947" w:rsidP="004376D5">
            <w:pPr>
              <w:pStyle w:val="TableText"/>
              <w:keepNext/>
              <w:spacing w:before="60" w:after="100"/>
            </w:pPr>
            <w:r w:rsidRPr="00EB6A28">
              <w:t>Calculate data obtained during the research process</w:t>
            </w:r>
          </w:p>
        </w:tc>
      </w:tr>
      <w:tr w:rsidR="00433947" w:rsidRPr="00EB6A28" w:rsidTr="004376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433947" w:rsidRPr="00EB6A28" w:rsidRDefault="00433947" w:rsidP="004376D5">
            <w:pPr>
              <w:pStyle w:val="TableTextBold"/>
              <w:spacing w:before="60" w:after="100"/>
            </w:pPr>
          </w:p>
        </w:tc>
        <w:tc>
          <w:tcPr>
            <w:tcW w:w="3685" w:type="dxa"/>
            <w:tcBorders>
              <w:top w:val="single" w:sz="4" w:space="0" w:color="auto"/>
            </w:tcBorders>
          </w:tcPr>
          <w:p w:rsidR="00433947" w:rsidRPr="00EB6A28" w:rsidRDefault="00433947" w:rsidP="004376D5">
            <w:pPr>
              <w:pStyle w:val="TableText"/>
              <w:spacing w:before="60" w:after="100"/>
            </w:pPr>
            <w:r w:rsidRPr="00EB6A28">
              <w:t>Solving problems</w:t>
            </w:r>
          </w:p>
        </w:tc>
        <w:tc>
          <w:tcPr>
            <w:tcW w:w="1134" w:type="dxa"/>
            <w:tcBorders>
              <w:top w:val="single" w:sz="4" w:space="0" w:color="auto"/>
            </w:tcBorders>
          </w:tcPr>
          <w:p w:rsidR="00433947" w:rsidRPr="00EB6A28" w:rsidRDefault="00433947" w:rsidP="004376D5">
            <w:pPr>
              <w:pStyle w:val="TableText"/>
              <w:spacing w:before="60" w:after="100"/>
              <w:jc w:val="center"/>
            </w:pPr>
            <w:r w:rsidRPr="00EB6A28">
              <w:t>3</w:t>
            </w:r>
          </w:p>
        </w:tc>
        <w:tc>
          <w:tcPr>
            <w:tcW w:w="4428" w:type="dxa"/>
            <w:gridSpan w:val="2"/>
            <w:tcBorders>
              <w:top w:val="single" w:sz="4" w:space="0" w:color="auto"/>
            </w:tcBorders>
          </w:tcPr>
          <w:p w:rsidR="00433947" w:rsidRPr="00EB6A28" w:rsidRDefault="00433947" w:rsidP="004376D5">
            <w:pPr>
              <w:pStyle w:val="TableText"/>
              <w:spacing w:before="60" w:after="100"/>
            </w:pPr>
            <w:r w:rsidRPr="00EB6A28">
              <w:t>Find additional data to ensure gaps in information are addressed</w:t>
            </w:r>
          </w:p>
        </w:tc>
      </w:tr>
      <w:tr w:rsidR="00433947" w:rsidRPr="00EB6A28" w:rsidTr="004376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tcBorders>
          </w:tcPr>
          <w:p w:rsidR="00433947" w:rsidRPr="00EB6A28" w:rsidRDefault="00433947" w:rsidP="004376D5">
            <w:pPr>
              <w:pStyle w:val="TableTextBold"/>
              <w:spacing w:before="60" w:after="100"/>
            </w:pPr>
          </w:p>
        </w:tc>
        <w:tc>
          <w:tcPr>
            <w:tcW w:w="3685" w:type="dxa"/>
          </w:tcPr>
          <w:p w:rsidR="00433947" w:rsidRPr="00EB6A28" w:rsidRDefault="00433947" w:rsidP="004376D5">
            <w:pPr>
              <w:pStyle w:val="TableText"/>
              <w:spacing w:before="60" w:after="100"/>
            </w:pPr>
            <w:r w:rsidRPr="00EB6A28">
              <w:t>Using technology</w:t>
            </w:r>
          </w:p>
        </w:tc>
        <w:tc>
          <w:tcPr>
            <w:tcW w:w="1134" w:type="dxa"/>
          </w:tcPr>
          <w:p w:rsidR="00433947" w:rsidRPr="00EB6A28" w:rsidRDefault="00433947" w:rsidP="004376D5">
            <w:pPr>
              <w:pStyle w:val="TableText"/>
              <w:spacing w:before="60" w:after="100"/>
              <w:jc w:val="center"/>
            </w:pPr>
            <w:r w:rsidRPr="00EB6A28">
              <w:t>2</w:t>
            </w:r>
          </w:p>
        </w:tc>
        <w:tc>
          <w:tcPr>
            <w:tcW w:w="4428" w:type="dxa"/>
            <w:gridSpan w:val="2"/>
          </w:tcPr>
          <w:p w:rsidR="00433947" w:rsidRPr="00EB6A28" w:rsidRDefault="00433947" w:rsidP="004376D5">
            <w:pPr>
              <w:pStyle w:val="TableText"/>
              <w:spacing w:before="60" w:after="100"/>
            </w:pPr>
            <w:r w:rsidRPr="00EB6A28">
              <w:t>Use the internet for research; use software programs to capture and manipulate research data</w:t>
            </w:r>
          </w:p>
        </w:tc>
      </w:tr>
    </w:tbl>
    <w:p w:rsidR="00AC3C86" w:rsidRPr="00EB6A28" w:rsidRDefault="00AC3C86">
      <w:pPr>
        <w:rPr>
          <w:rStyle w:val="BodyCopyBold"/>
        </w:rPr>
      </w:pPr>
      <w:r w:rsidRPr="00EB6A28">
        <w:rPr>
          <w:rStyle w:val="BodyCopyBold"/>
        </w:rPr>
        <w:br w:type="page"/>
      </w:r>
    </w:p>
    <w:p w:rsidR="00AC3C86" w:rsidRPr="00EB6A28" w:rsidRDefault="00AC3C86">
      <w:pPr>
        <w:rPr>
          <w:rStyle w:val="BodyCopyBold"/>
        </w:rPr>
      </w:pPr>
    </w:p>
    <w:p w:rsidR="00AC3C86" w:rsidRPr="00EB6A28" w:rsidRDefault="00AC3C86">
      <w:pPr>
        <w:rPr>
          <w:rStyle w:val="BodyCopyBold"/>
        </w:rPr>
      </w:pPr>
    </w:p>
    <w:p w:rsidR="00AC3C86" w:rsidRPr="00EB6A28" w:rsidRDefault="00AC3C86">
      <w:pPr>
        <w:rPr>
          <w:rStyle w:val="BodyCopyBold"/>
        </w:rPr>
      </w:pPr>
    </w:p>
    <w:p w:rsidR="00AC3C86" w:rsidRPr="00EB6A28" w:rsidRDefault="00AC3C86">
      <w:pPr>
        <w:rPr>
          <w:rStyle w:val="BodyCopyBold"/>
        </w:rPr>
      </w:pPr>
    </w:p>
    <w:p w:rsidR="00AC3C86" w:rsidRPr="00EB6A28" w:rsidRDefault="00AC3C86">
      <w:pPr>
        <w:rPr>
          <w:rStyle w:val="BodyCopyBold"/>
        </w:rPr>
      </w:pPr>
    </w:p>
    <w:p w:rsidR="00AC3C86" w:rsidRPr="00EB6A28" w:rsidRDefault="00AC3C86">
      <w:pPr>
        <w:rPr>
          <w:rStyle w:val="BodyCopyBold"/>
        </w:rPr>
      </w:pPr>
    </w:p>
    <w:p w:rsidR="00AC3C86" w:rsidRPr="00EB6A28" w:rsidRDefault="00AC3C86">
      <w:pPr>
        <w:rPr>
          <w:rStyle w:val="BodyCopyBold"/>
        </w:rPr>
        <w:sectPr w:rsidR="00AC3C86" w:rsidRPr="00EB6A28" w:rsidSect="00AC3C86">
          <w:headerReference w:type="even" r:id="rId30"/>
          <w:headerReference w:type="default" r:id="rId31"/>
          <w:footerReference w:type="even" r:id="rId32"/>
          <w:footerReference w:type="default" r:id="rId33"/>
          <w:pgSz w:w="16838" w:h="11906" w:orient="landscape" w:code="9"/>
          <w:pgMar w:top="1701" w:right="1440" w:bottom="1440" w:left="1440" w:header="709" w:footer="388" w:gutter="0"/>
          <w:cols w:space="708"/>
          <w:docGrid w:linePitch="360"/>
        </w:sectPr>
      </w:pPr>
    </w:p>
    <w:p w:rsidR="00415AA5" w:rsidRPr="00EB6A28" w:rsidRDefault="00A57AFD" w:rsidP="00415AA5">
      <w:pPr>
        <w:pStyle w:val="Heading1"/>
        <w:rPr>
          <w:rStyle w:val="PlaceholderText"/>
        </w:rPr>
      </w:pPr>
      <w:bookmarkStart w:id="17" w:name="_Toc337029310"/>
      <w:bookmarkStart w:id="18" w:name="_Toc425769984"/>
      <w:r w:rsidRPr="00EB6A28">
        <w:lastRenderedPageBreak/>
        <w:t>Oral questions</w:t>
      </w:r>
      <w:bookmarkEnd w:id="17"/>
      <w:bookmarkEnd w:id="18"/>
    </w:p>
    <w:tbl>
      <w:tblPr>
        <w:tblStyle w:val="TableGrid"/>
        <w:tblW w:w="9072" w:type="dxa"/>
        <w:tblLayout w:type="fixed"/>
        <w:tblLook w:val="04A0" w:firstRow="1" w:lastRow="0" w:firstColumn="1" w:lastColumn="0" w:noHBand="0" w:noVBand="1"/>
      </w:tblPr>
      <w:tblGrid>
        <w:gridCol w:w="2334"/>
        <w:gridCol w:w="6738"/>
      </w:tblGrid>
      <w:tr w:rsidR="00E27523" w:rsidRPr="00EB6A28" w:rsidTr="00E27523">
        <w:trPr>
          <w:trHeight w:val="510"/>
        </w:trPr>
        <w:tc>
          <w:tcPr>
            <w:tcW w:w="2369" w:type="dxa"/>
            <w:shd w:val="clear" w:color="auto" w:fill="F2F2F2" w:themeFill="background1" w:themeFillShade="F2"/>
          </w:tcPr>
          <w:p w:rsidR="00E27523" w:rsidRPr="00EB6A28" w:rsidRDefault="00E27523" w:rsidP="00E27523">
            <w:pPr>
              <w:pStyle w:val="TableTextBold"/>
            </w:pPr>
            <w:r w:rsidRPr="00EB6A28">
              <w:t>Student name</w:t>
            </w:r>
          </w:p>
        </w:tc>
        <w:tc>
          <w:tcPr>
            <w:tcW w:w="6845" w:type="dxa"/>
          </w:tcPr>
          <w:p w:rsidR="00E27523" w:rsidRPr="00EB6A28" w:rsidRDefault="00E27523" w:rsidP="00E27523">
            <w:pPr>
              <w:pStyle w:val="TableText"/>
            </w:pPr>
          </w:p>
        </w:tc>
      </w:tr>
      <w:tr w:rsidR="00E27523" w:rsidRPr="00EB6A28" w:rsidTr="00E27523">
        <w:trPr>
          <w:trHeight w:val="510"/>
        </w:trPr>
        <w:tc>
          <w:tcPr>
            <w:tcW w:w="2369" w:type="dxa"/>
            <w:shd w:val="clear" w:color="auto" w:fill="F2F2F2" w:themeFill="background1" w:themeFillShade="F2"/>
          </w:tcPr>
          <w:p w:rsidR="00E27523" w:rsidRPr="00EB6A28" w:rsidRDefault="00E27523" w:rsidP="00E27523">
            <w:pPr>
              <w:pStyle w:val="TableTextBold"/>
            </w:pPr>
            <w:r w:rsidRPr="00EB6A28">
              <w:t>Assessor name</w:t>
            </w:r>
          </w:p>
        </w:tc>
        <w:tc>
          <w:tcPr>
            <w:tcW w:w="6845" w:type="dxa"/>
          </w:tcPr>
          <w:p w:rsidR="00E27523" w:rsidRPr="00EB6A28" w:rsidRDefault="00E27523" w:rsidP="00E27523">
            <w:pPr>
              <w:pStyle w:val="TableText"/>
            </w:pPr>
          </w:p>
        </w:tc>
      </w:tr>
      <w:tr w:rsidR="00E27523" w:rsidRPr="00EB6A28" w:rsidTr="00E27523">
        <w:trPr>
          <w:trHeight w:val="510"/>
        </w:trPr>
        <w:tc>
          <w:tcPr>
            <w:tcW w:w="2369" w:type="dxa"/>
            <w:shd w:val="clear" w:color="auto" w:fill="F2F2F2" w:themeFill="background1" w:themeFillShade="F2"/>
          </w:tcPr>
          <w:p w:rsidR="00E27523" w:rsidRPr="00EB6A28" w:rsidRDefault="00E27523" w:rsidP="00E27523">
            <w:pPr>
              <w:pStyle w:val="TableTextBold"/>
            </w:pPr>
            <w:r w:rsidRPr="00EB6A28">
              <w:t>Location/venue</w:t>
            </w:r>
          </w:p>
        </w:tc>
        <w:tc>
          <w:tcPr>
            <w:tcW w:w="6845" w:type="dxa"/>
          </w:tcPr>
          <w:p w:rsidR="00E27523" w:rsidRPr="00EB6A28" w:rsidRDefault="00E27523" w:rsidP="00E27523">
            <w:pPr>
              <w:pStyle w:val="TableText"/>
            </w:pPr>
          </w:p>
        </w:tc>
      </w:tr>
      <w:tr w:rsidR="00E27523" w:rsidRPr="00EB6A28" w:rsidTr="00E27523">
        <w:trPr>
          <w:trHeight w:val="510"/>
        </w:trPr>
        <w:tc>
          <w:tcPr>
            <w:tcW w:w="2369" w:type="dxa"/>
            <w:shd w:val="clear" w:color="auto" w:fill="F2F2F2" w:themeFill="background1" w:themeFillShade="F2"/>
          </w:tcPr>
          <w:p w:rsidR="00E27523" w:rsidRPr="00EB6A28" w:rsidRDefault="00E27523" w:rsidP="00E27523">
            <w:pPr>
              <w:pStyle w:val="TableTextBold"/>
            </w:pPr>
            <w:r w:rsidRPr="00EB6A28">
              <w:t>Unit of competency</w:t>
            </w:r>
          </w:p>
        </w:tc>
        <w:tc>
          <w:tcPr>
            <w:tcW w:w="6845" w:type="dxa"/>
          </w:tcPr>
          <w:p w:rsidR="00E27523" w:rsidRPr="00EB6A28" w:rsidRDefault="00F47184" w:rsidP="00E27523">
            <w:pPr>
              <w:pStyle w:val="TableText"/>
            </w:pPr>
            <w:fldSimple w:instr=" REF  UnitName  \* MERGEFORMAT ">
              <w:sdt>
                <w:sdtPr>
                  <w:alias w:val="Unit name "/>
                  <w:tag w:val="Unit name "/>
                  <w:id w:val="670141254"/>
                  <w:placeholder>
                    <w:docPart w:val="5C515591EEEB45F79BC93C860F2BD24A"/>
                  </w:placeholder>
                </w:sdtPr>
                <w:sdtEndPr/>
                <w:sdtContent>
                  <w:r w:rsidRPr="00EB6A28">
                    <w:t>Construct and apply tourism product research</w:t>
                  </w:r>
                </w:sdtContent>
              </w:sdt>
            </w:fldSimple>
          </w:p>
          <w:p w:rsidR="00E27523" w:rsidRPr="00EB6A28" w:rsidRDefault="00F47184" w:rsidP="00E27523">
            <w:pPr>
              <w:pStyle w:val="TableText"/>
            </w:pPr>
            <w:fldSimple w:instr=" REF  UnitCode  \* MERGEFORMAT ">
              <w:sdt>
                <w:sdtPr>
                  <w:alias w:val="Unit code"/>
                  <w:tag w:val="Unit code"/>
                  <w:id w:val="-1792747755"/>
                  <w:placeholder>
                    <w:docPart w:val="B48B24793B2A4D518E70307C8874ECFB"/>
                  </w:placeholder>
                </w:sdtPr>
                <w:sdtEndPr/>
                <w:sdtContent>
                  <w:r w:rsidRPr="00EB6A28">
                    <w:t>D2.TCS.CL5.04</w:t>
                  </w:r>
                </w:sdtContent>
              </w:sdt>
            </w:fldSimple>
          </w:p>
        </w:tc>
      </w:tr>
      <w:tr w:rsidR="00E27523" w:rsidRPr="00EB6A28" w:rsidTr="00E27523">
        <w:trPr>
          <w:trHeight w:val="510"/>
        </w:trPr>
        <w:tc>
          <w:tcPr>
            <w:tcW w:w="2369" w:type="dxa"/>
            <w:shd w:val="clear" w:color="auto" w:fill="F2F2F2" w:themeFill="background1" w:themeFillShade="F2"/>
          </w:tcPr>
          <w:p w:rsidR="00E27523" w:rsidRPr="00EB6A28" w:rsidRDefault="00E27523" w:rsidP="00E27523">
            <w:pPr>
              <w:pStyle w:val="TableTextBold"/>
            </w:pPr>
            <w:r w:rsidRPr="00EB6A28">
              <w:t>Instructions</w:t>
            </w:r>
          </w:p>
        </w:tc>
        <w:tc>
          <w:tcPr>
            <w:tcW w:w="6845" w:type="dxa"/>
          </w:tcPr>
          <w:p w:rsidR="00E27523" w:rsidRPr="00EB6A28" w:rsidRDefault="00E27523" w:rsidP="00E27523">
            <w:pPr>
              <w:pStyle w:val="Numbering"/>
            </w:pPr>
            <w:r w:rsidRPr="00EB6A28">
              <w:t>Ask student questions from the attached list to confirm knowledge, as necessary</w:t>
            </w:r>
          </w:p>
          <w:p w:rsidR="00E27523" w:rsidRPr="00EB6A28" w:rsidRDefault="00E27523" w:rsidP="00E27523">
            <w:pPr>
              <w:pStyle w:val="Numbering"/>
            </w:pPr>
            <w:r w:rsidRPr="00EB6A28">
              <w:t>Place tick in boxes to reflect student achievement (</w:t>
            </w:r>
            <w:r w:rsidR="00604C0E" w:rsidRPr="00EB6A28">
              <w:t xml:space="preserve">Pass </w:t>
            </w:r>
            <w:r w:rsidRPr="00EB6A28">
              <w:t>Competent ‘</w:t>
            </w:r>
            <w:r w:rsidR="00A23257" w:rsidRPr="00EB6A28">
              <w:t>P</w:t>
            </w:r>
            <w:r w:rsidRPr="00EB6A28">
              <w:t>C’ or Not Yet Competent ‘NYC’)</w:t>
            </w:r>
          </w:p>
          <w:p w:rsidR="00E27523" w:rsidRPr="00EB6A28" w:rsidRDefault="00E27523" w:rsidP="00E27523">
            <w:pPr>
              <w:pStyle w:val="Numbering"/>
            </w:pPr>
            <w:r w:rsidRPr="00EB6A28">
              <w:t>Write short-form student answer in the space provided for each question.</w:t>
            </w:r>
          </w:p>
        </w:tc>
      </w:tr>
    </w:tbl>
    <w:p w:rsidR="00415AA5" w:rsidRPr="00EB6A28" w:rsidRDefault="00415AA5" w:rsidP="00E27523">
      <w:pPr>
        <w:pStyle w:val="BodyCopy"/>
        <w:spacing w:before="0" w:after="0"/>
        <w:rPr>
          <w:rStyle w:val="PlaceholderText"/>
          <w:noProof w:val="0"/>
          <w:color w:val="auto"/>
        </w:rPr>
      </w:pPr>
    </w:p>
    <w:tbl>
      <w:tblPr>
        <w:tblStyle w:val="TableGrid"/>
        <w:tblW w:w="9072" w:type="dxa"/>
        <w:tblLayout w:type="fixed"/>
        <w:tblLook w:val="04A0" w:firstRow="1" w:lastRow="0" w:firstColumn="1" w:lastColumn="0" w:noHBand="0" w:noVBand="1"/>
      </w:tblPr>
      <w:tblGrid>
        <w:gridCol w:w="7637"/>
        <w:gridCol w:w="717"/>
        <w:gridCol w:w="718"/>
      </w:tblGrid>
      <w:tr w:rsidR="00E27523" w:rsidRPr="00EB6A28" w:rsidTr="00E27523">
        <w:trPr>
          <w:trHeight w:val="418"/>
          <w:tblHeader/>
        </w:trPr>
        <w:tc>
          <w:tcPr>
            <w:tcW w:w="7763" w:type="dxa"/>
            <w:vMerge w:val="restart"/>
            <w:shd w:val="clear" w:color="auto" w:fill="F2F2F2" w:themeFill="background1" w:themeFillShade="F2"/>
            <w:vAlign w:val="center"/>
          </w:tcPr>
          <w:p w:rsidR="00E27523" w:rsidRPr="00EB6A28" w:rsidRDefault="00E27523" w:rsidP="00E27523">
            <w:pPr>
              <w:pStyle w:val="TableTextBold"/>
            </w:pPr>
            <w:r w:rsidRPr="00EB6A28">
              <w:t>Questions</w:t>
            </w:r>
          </w:p>
        </w:tc>
        <w:tc>
          <w:tcPr>
            <w:tcW w:w="1451" w:type="dxa"/>
            <w:gridSpan w:val="2"/>
            <w:shd w:val="clear" w:color="auto" w:fill="F2F2F2" w:themeFill="background1" w:themeFillShade="F2"/>
            <w:vAlign w:val="center"/>
          </w:tcPr>
          <w:p w:rsidR="00E27523" w:rsidRPr="00EB6A28" w:rsidRDefault="00E27523" w:rsidP="00E27523">
            <w:pPr>
              <w:pStyle w:val="TableTextBold"/>
              <w:spacing w:before="0" w:after="0"/>
              <w:jc w:val="center"/>
            </w:pPr>
            <w:r w:rsidRPr="00EB6A28">
              <w:t>Response</w:t>
            </w:r>
          </w:p>
        </w:tc>
      </w:tr>
      <w:tr w:rsidR="00E27523" w:rsidRPr="00EB6A28" w:rsidTr="00E27523">
        <w:trPr>
          <w:trHeight w:val="411"/>
          <w:tblHeader/>
        </w:trPr>
        <w:tc>
          <w:tcPr>
            <w:tcW w:w="7763" w:type="dxa"/>
            <w:vMerge/>
            <w:shd w:val="clear" w:color="auto" w:fill="F2F2F2" w:themeFill="background1" w:themeFillShade="F2"/>
          </w:tcPr>
          <w:p w:rsidR="00E27523" w:rsidRPr="00EB6A28" w:rsidRDefault="00E27523" w:rsidP="00E27523">
            <w:pPr>
              <w:pStyle w:val="TableText"/>
            </w:pPr>
          </w:p>
        </w:tc>
        <w:tc>
          <w:tcPr>
            <w:tcW w:w="725" w:type="dxa"/>
            <w:shd w:val="clear" w:color="auto" w:fill="F2F2F2" w:themeFill="background1" w:themeFillShade="F2"/>
            <w:vAlign w:val="center"/>
          </w:tcPr>
          <w:p w:rsidR="00E27523" w:rsidRPr="00EB6A28" w:rsidRDefault="00A23257" w:rsidP="00E27523">
            <w:pPr>
              <w:pStyle w:val="TableTextBold"/>
              <w:spacing w:before="0" w:after="0"/>
              <w:jc w:val="center"/>
            </w:pPr>
            <w:r w:rsidRPr="00EB6A28">
              <w:t>P</w:t>
            </w:r>
            <w:r w:rsidR="00E27523" w:rsidRPr="00EB6A28">
              <w:t>C</w:t>
            </w:r>
          </w:p>
        </w:tc>
        <w:tc>
          <w:tcPr>
            <w:tcW w:w="726" w:type="dxa"/>
            <w:shd w:val="clear" w:color="auto" w:fill="F2F2F2" w:themeFill="background1" w:themeFillShade="F2"/>
            <w:vAlign w:val="center"/>
          </w:tcPr>
          <w:p w:rsidR="00E27523" w:rsidRPr="00EB6A28" w:rsidRDefault="00E27523" w:rsidP="00E27523">
            <w:pPr>
              <w:pStyle w:val="TableTextBold"/>
              <w:spacing w:before="0" w:after="0"/>
              <w:jc w:val="center"/>
            </w:pPr>
            <w:r w:rsidRPr="00EB6A28">
              <w:t>NYC</w:t>
            </w:r>
          </w:p>
        </w:tc>
      </w:tr>
      <w:tr w:rsidR="00E27523" w:rsidRPr="00EB6A28" w:rsidTr="00E27523">
        <w:trPr>
          <w:trHeight w:val="3402"/>
        </w:trPr>
        <w:tc>
          <w:tcPr>
            <w:tcW w:w="7763" w:type="dxa"/>
          </w:tcPr>
          <w:p w:rsidR="00F94410" w:rsidRPr="00EB6A28" w:rsidRDefault="00090CC4" w:rsidP="001B5C1C">
            <w:pPr>
              <w:pStyle w:val="Tablelist"/>
            </w:pPr>
            <w:r w:rsidRPr="00090CC4">
              <w:t xml:space="preserve">Explain the context within which </w:t>
            </w:r>
            <w:r w:rsidR="00346615">
              <w:t>product research needs to occur.</w:t>
            </w:r>
          </w:p>
        </w:tc>
        <w:tc>
          <w:tcPr>
            <w:tcW w:w="725" w:type="dxa"/>
          </w:tcPr>
          <w:p w:rsidR="00E27523" w:rsidRPr="00EB6A28" w:rsidRDefault="00E27523" w:rsidP="00E27523">
            <w:pPr>
              <w:pStyle w:val="Checkbox"/>
              <w:rPr>
                <w:lang w:val="en-AU"/>
              </w:rPr>
            </w:pPr>
          </w:p>
        </w:tc>
        <w:tc>
          <w:tcPr>
            <w:tcW w:w="726" w:type="dxa"/>
          </w:tcPr>
          <w:p w:rsidR="00E27523" w:rsidRPr="00EB6A28" w:rsidRDefault="00E27523" w:rsidP="00E27523">
            <w:pPr>
              <w:pStyle w:val="Checkbox"/>
              <w:rPr>
                <w:lang w:val="en-AU"/>
              </w:rPr>
            </w:pPr>
          </w:p>
        </w:tc>
      </w:tr>
      <w:tr w:rsidR="00E27523" w:rsidRPr="00EB6A28" w:rsidTr="00E27523">
        <w:trPr>
          <w:trHeight w:val="3402"/>
        </w:trPr>
        <w:tc>
          <w:tcPr>
            <w:tcW w:w="7763" w:type="dxa"/>
          </w:tcPr>
          <w:p w:rsidR="00F94410" w:rsidRPr="00EB6A28" w:rsidRDefault="00090CC4" w:rsidP="001B5C1C">
            <w:pPr>
              <w:pStyle w:val="Tablelist"/>
            </w:pPr>
            <w:r>
              <w:t>How would you identify the tourism product to be researched?</w:t>
            </w:r>
          </w:p>
        </w:tc>
        <w:tc>
          <w:tcPr>
            <w:tcW w:w="725" w:type="dxa"/>
          </w:tcPr>
          <w:p w:rsidR="00E27523" w:rsidRPr="00EB6A28" w:rsidRDefault="00E27523" w:rsidP="00E27523">
            <w:pPr>
              <w:pStyle w:val="Checkbox"/>
              <w:rPr>
                <w:lang w:val="en-AU"/>
              </w:rPr>
            </w:pPr>
          </w:p>
        </w:tc>
        <w:tc>
          <w:tcPr>
            <w:tcW w:w="726" w:type="dxa"/>
          </w:tcPr>
          <w:p w:rsidR="00E27523" w:rsidRPr="00EB6A28" w:rsidRDefault="00E27523" w:rsidP="00E27523">
            <w:pPr>
              <w:pStyle w:val="Checkbox"/>
              <w:rPr>
                <w:lang w:val="en-AU"/>
              </w:rPr>
            </w:pPr>
          </w:p>
        </w:tc>
      </w:tr>
      <w:tr w:rsidR="00E27523" w:rsidRPr="00EB6A28" w:rsidTr="00E27523">
        <w:trPr>
          <w:trHeight w:val="3402"/>
        </w:trPr>
        <w:tc>
          <w:tcPr>
            <w:tcW w:w="7763" w:type="dxa"/>
          </w:tcPr>
          <w:p w:rsidR="00F94410" w:rsidRPr="00EB6A28" w:rsidRDefault="00090CC4" w:rsidP="001B5C1C">
            <w:pPr>
              <w:pStyle w:val="Tablelist"/>
            </w:pPr>
            <w:r>
              <w:lastRenderedPageBreak/>
              <w:t>Explain how you would identify</w:t>
            </w:r>
            <w:r w:rsidR="00346615">
              <w:t xml:space="preserve"> the objectives of the research.</w:t>
            </w:r>
          </w:p>
        </w:tc>
        <w:tc>
          <w:tcPr>
            <w:tcW w:w="725" w:type="dxa"/>
          </w:tcPr>
          <w:p w:rsidR="00E27523" w:rsidRPr="00EB6A28" w:rsidRDefault="00E27523" w:rsidP="00E27523">
            <w:pPr>
              <w:pStyle w:val="Checkbox"/>
              <w:rPr>
                <w:lang w:val="en-AU"/>
              </w:rPr>
            </w:pPr>
          </w:p>
        </w:tc>
        <w:tc>
          <w:tcPr>
            <w:tcW w:w="726" w:type="dxa"/>
          </w:tcPr>
          <w:p w:rsidR="00E27523" w:rsidRPr="00EB6A28" w:rsidRDefault="00E27523" w:rsidP="00E27523">
            <w:pPr>
              <w:pStyle w:val="Checkbox"/>
              <w:rPr>
                <w:lang w:val="en-AU"/>
              </w:rPr>
            </w:pPr>
          </w:p>
        </w:tc>
      </w:tr>
      <w:tr w:rsidR="00E27523" w:rsidRPr="00EB6A28" w:rsidTr="00E27523">
        <w:trPr>
          <w:trHeight w:val="3402"/>
        </w:trPr>
        <w:tc>
          <w:tcPr>
            <w:tcW w:w="7763" w:type="dxa"/>
          </w:tcPr>
          <w:p w:rsidR="00F94410" w:rsidRPr="00EB6A28" w:rsidRDefault="00090CC4" w:rsidP="001B5C1C">
            <w:pPr>
              <w:pStyle w:val="Tablelist"/>
            </w:pPr>
            <w:r>
              <w:t>Explain what res</w:t>
            </w:r>
            <w:r w:rsidR="00346615">
              <w:t>earch data needs to be obtained.</w:t>
            </w:r>
          </w:p>
        </w:tc>
        <w:tc>
          <w:tcPr>
            <w:tcW w:w="725" w:type="dxa"/>
          </w:tcPr>
          <w:p w:rsidR="00E27523" w:rsidRPr="00EB6A28" w:rsidRDefault="00E27523" w:rsidP="00E27523">
            <w:pPr>
              <w:pStyle w:val="Checkbox"/>
              <w:rPr>
                <w:lang w:val="en-AU"/>
              </w:rPr>
            </w:pPr>
          </w:p>
        </w:tc>
        <w:tc>
          <w:tcPr>
            <w:tcW w:w="726" w:type="dxa"/>
          </w:tcPr>
          <w:p w:rsidR="00E27523" w:rsidRPr="00EB6A28" w:rsidRDefault="00E27523" w:rsidP="00E27523">
            <w:pPr>
              <w:pStyle w:val="Checkbox"/>
              <w:rPr>
                <w:lang w:val="en-AU"/>
              </w:rPr>
            </w:pPr>
          </w:p>
        </w:tc>
      </w:tr>
      <w:tr w:rsidR="00E27523" w:rsidRPr="00EB6A28" w:rsidTr="00E27523">
        <w:trPr>
          <w:trHeight w:val="3402"/>
        </w:trPr>
        <w:tc>
          <w:tcPr>
            <w:tcW w:w="7763" w:type="dxa"/>
          </w:tcPr>
          <w:p w:rsidR="00F94410" w:rsidRPr="00EB6A28" w:rsidRDefault="00090CC4" w:rsidP="001B5C1C">
            <w:pPr>
              <w:pStyle w:val="Tablelist"/>
            </w:pPr>
            <w:r>
              <w:t>E</w:t>
            </w:r>
            <w:r w:rsidR="007E288C">
              <w:t>xplain what primary</w:t>
            </w:r>
            <w:r w:rsidR="00346615">
              <w:t xml:space="preserve"> data would need to be obtained.</w:t>
            </w:r>
          </w:p>
        </w:tc>
        <w:tc>
          <w:tcPr>
            <w:tcW w:w="725" w:type="dxa"/>
          </w:tcPr>
          <w:p w:rsidR="00E27523" w:rsidRPr="00EB6A28" w:rsidRDefault="00E27523" w:rsidP="00E27523">
            <w:pPr>
              <w:pStyle w:val="Checkbox"/>
              <w:rPr>
                <w:lang w:val="en-AU"/>
              </w:rPr>
            </w:pPr>
          </w:p>
        </w:tc>
        <w:tc>
          <w:tcPr>
            <w:tcW w:w="726" w:type="dxa"/>
          </w:tcPr>
          <w:p w:rsidR="00E27523" w:rsidRPr="00EB6A28" w:rsidRDefault="00E27523" w:rsidP="00E27523">
            <w:pPr>
              <w:pStyle w:val="Checkbox"/>
              <w:rPr>
                <w:lang w:val="en-AU"/>
              </w:rPr>
            </w:pPr>
          </w:p>
        </w:tc>
      </w:tr>
      <w:tr w:rsidR="00E27523" w:rsidRPr="00EB6A28" w:rsidTr="00E27523">
        <w:trPr>
          <w:trHeight w:val="3402"/>
        </w:trPr>
        <w:tc>
          <w:tcPr>
            <w:tcW w:w="7763" w:type="dxa"/>
          </w:tcPr>
          <w:p w:rsidR="00F94410" w:rsidRPr="00EB6A28" w:rsidRDefault="007E288C" w:rsidP="001B5C1C">
            <w:pPr>
              <w:pStyle w:val="Tablelist"/>
            </w:pPr>
            <w:r>
              <w:lastRenderedPageBreak/>
              <w:t>Explain what re</w:t>
            </w:r>
            <w:r w:rsidR="00346615">
              <w:t>search methods could be applied.</w:t>
            </w:r>
          </w:p>
        </w:tc>
        <w:tc>
          <w:tcPr>
            <w:tcW w:w="725" w:type="dxa"/>
          </w:tcPr>
          <w:p w:rsidR="00E27523" w:rsidRPr="00EB6A28" w:rsidRDefault="00E27523" w:rsidP="00E27523">
            <w:pPr>
              <w:pStyle w:val="Checkbox"/>
              <w:rPr>
                <w:lang w:val="en-AU"/>
              </w:rPr>
            </w:pPr>
          </w:p>
        </w:tc>
        <w:tc>
          <w:tcPr>
            <w:tcW w:w="726" w:type="dxa"/>
          </w:tcPr>
          <w:p w:rsidR="00E27523" w:rsidRPr="00EB6A28" w:rsidRDefault="00E27523" w:rsidP="00E27523">
            <w:pPr>
              <w:pStyle w:val="Checkbox"/>
              <w:rPr>
                <w:lang w:val="en-AU"/>
              </w:rPr>
            </w:pPr>
          </w:p>
        </w:tc>
      </w:tr>
      <w:tr w:rsidR="00E27523" w:rsidRPr="00EB6A28" w:rsidTr="00E27523">
        <w:trPr>
          <w:trHeight w:val="3402"/>
        </w:trPr>
        <w:tc>
          <w:tcPr>
            <w:tcW w:w="7763" w:type="dxa"/>
          </w:tcPr>
          <w:p w:rsidR="00F94410" w:rsidRPr="00EB6A28" w:rsidRDefault="007E288C" w:rsidP="001B5C1C">
            <w:pPr>
              <w:pStyle w:val="Tablelist"/>
            </w:pPr>
            <w:r>
              <w:t>What survey instruments could be utilised when conducting research?</w:t>
            </w:r>
          </w:p>
        </w:tc>
        <w:tc>
          <w:tcPr>
            <w:tcW w:w="725" w:type="dxa"/>
          </w:tcPr>
          <w:p w:rsidR="00E27523" w:rsidRPr="00EB6A28" w:rsidRDefault="00E27523" w:rsidP="00E27523">
            <w:pPr>
              <w:pStyle w:val="Checkbox"/>
              <w:rPr>
                <w:lang w:val="en-AU"/>
              </w:rPr>
            </w:pPr>
          </w:p>
        </w:tc>
        <w:tc>
          <w:tcPr>
            <w:tcW w:w="726" w:type="dxa"/>
          </w:tcPr>
          <w:p w:rsidR="00E27523" w:rsidRPr="00EB6A28" w:rsidRDefault="00E27523" w:rsidP="00E27523">
            <w:pPr>
              <w:pStyle w:val="Checkbox"/>
              <w:rPr>
                <w:lang w:val="en-AU"/>
              </w:rPr>
            </w:pPr>
          </w:p>
        </w:tc>
      </w:tr>
      <w:tr w:rsidR="00E27523" w:rsidRPr="00EB6A28" w:rsidTr="00E27523">
        <w:trPr>
          <w:trHeight w:val="3402"/>
        </w:trPr>
        <w:tc>
          <w:tcPr>
            <w:tcW w:w="7763" w:type="dxa"/>
          </w:tcPr>
          <w:p w:rsidR="00F94410" w:rsidRPr="00EB6A28" w:rsidRDefault="007E288C" w:rsidP="001B5C1C">
            <w:pPr>
              <w:pStyle w:val="Tablelist"/>
            </w:pPr>
            <w:r>
              <w:t>Why might there be a need for external assistance when conducting research?</w:t>
            </w:r>
          </w:p>
        </w:tc>
        <w:tc>
          <w:tcPr>
            <w:tcW w:w="725" w:type="dxa"/>
          </w:tcPr>
          <w:p w:rsidR="00E27523" w:rsidRPr="00EB6A28" w:rsidRDefault="00E27523" w:rsidP="00E27523">
            <w:pPr>
              <w:pStyle w:val="Checkbox"/>
              <w:rPr>
                <w:lang w:val="en-AU"/>
              </w:rPr>
            </w:pPr>
          </w:p>
        </w:tc>
        <w:tc>
          <w:tcPr>
            <w:tcW w:w="726" w:type="dxa"/>
          </w:tcPr>
          <w:p w:rsidR="00E27523" w:rsidRPr="00EB6A28" w:rsidRDefault="00E27523" w:rsidP="00E27523">
            <w:pPr>
              <w:pStyle w:val="Checkbox"/>
              <w:rPr>
                <w:lang w:val="en-AU"/>
              </w:rPr>
            </w:pPr>
          </w:p>
        </w:tc>
      </w:tr>
      <w:tr w:rsidR="00E27523" w:rsidRPr="00EB6A28" w:rsidTr="00E27523">
        <w:trPr>
          <w:trHeight w:val="3402"/>
        </w:trPr>
        <w:tc>
          <w:tcPr>
            <w:tcW w:w="7763" w:type="dxa"/>
          </w:tcPr>
          <w:p w:rsidR="00F94410" w:rsidRPr="00EB6A28" w:rsidRDefault="007E288C" w:rsidP="001B5C1C">
            <w:pPr>
              <w:pStyle w:val="Tablelist"/>
            </w:pPr>
            <w:r w:rsidRPr="007E288C">
              <w:lastRenderedPageBreak/>
              <w:t>How would you identify an appropriate sample size to be surveyed?</w:t>
            </w:r>
          </w:p>
        </w:tc>
        <w:tc>
          <w:tcPr>
            <w:tcW w:w="725" w:type="dxa"/>
          </w:tcPr>
          <w:p w:rsidR="00E27523" w:rsidRPr="00EB6A28" w:rsidRDefault="00E27523" w:rsidP="00E27523">
            <w:pPr>
              <w:pStyle w:val="Checkbox"/>
              <w:rPr>
                <w:lang w:val="en-AU"/>
              </w:rPr>
            </w:pPr>
          </w:p>
        </w:tc>
        <w:tc>
          <w:tcPr>
            <w:tcW w:w="726" w:type="dxa"/>
          </w:tcPr>
          <w:p w:rsidR="00E27523" w:rsidRPr="00EB6A28" w:rsidRDefault="00E27523" w:rsidP="00E27523">
            <w:pPr>
              <w:pStyle w:val="Checkbox"/>
              <w:rPr>
                <w:lang w:val="en-AU"/>
              </w:rPr>
            </w:pPr>
          </w:p>
        </w:tc>
      </w:tr>
      <w:tr w:rsidR="00E27523" w:rsidRPr="00EB6A28" w:rsidTr="00E27523">
        <w:trPr>
          <w:trHeight w:val="3402"/>
        </w:trPr>
        <w:tc>
          <w:tcPr>
            <w:tcW w:w="7763" w:type="dxa"/>
          </w:tcPr>
          <w:p w:rsidR="00F94410" w:rsidRPr="00EB6A28" w:rsidRDefault="007E288C" w:rsidP="001B5C1C">
            <w:pPr>
              <w:pStyle w:val="Tablelist"/>
            </w:pPr>
            <w:r>
              <w:t>Identify some of the activities involve</w:t>
            </w:r>
            <w:r w:rsidR="00346615">
              <w:t>d in applying the research plan.</w:t>
            </w:r>
          </w:p>
        </w:tc>
        <w:tc>
          <w:tcPr>
            <w:tcW w:w="725" w:type="dxa"/>
          </w:tcPr>
          <w:p w:rsidR="00E27523" w:rsidRPr="00EB6A28" w:rsidRDefault="00E27523" w:rsidP="00E27523">
            <w:pPr>
              <w:pStyle w:val="Checkbox"/>
              <w:rPr>
                <w:lang w:val="en-AU"/>
              </w:rPr>
            </w:pPr>
          </w:p>
        </w:tc>
        <w:tc>
          <w:tcPr>
            <w:tcW w:w="726" w:type="dxa"/>
          </w:tcPr>
          <w:p w:rsidR="00E27523" w:rsidRPr="00EB6A28" w:rsidRDefault="00E27523" w:rsidP="00E27523">
            <w:pPr>
              <w:pStyle w:val="Checkbox"/>
              <w:rPr>
                <w:lang w:val="en-AU"/>
              </w:rPr>
            </w:pPr>
          </w:p>
        </w:tc>
      </w:tr>
      <w:tr w:rsidR="00E27523" w:rsidRPr="00EB6A28" w:rsidTr="00E27523">
        <w:trPr>
          <w:trHeight w:val="3402"/>
        </w:trPr>
        <w:tc>
          <w:tcPr>
            <w:tcW w:w="7763" w:type="dxa"/>
          </w:tcPr>
          <w:p w:rsidR="00F94410" w:rsidRPr="00EB6A28" w:rsidRDefault="004F33E1" w:rsidP="001B5C1C">
            <w:pPr>
              <w:pStyle w:val="Tablelist"/>
            </w:pPr>
            <w:r>
              <w:t>Explain how you would rec</w:t>
            </w:r>
            <w:r w:rsidR="00346615">
              <w:t>ord the results of the research.</w:t>
            </w:r>
          </w:p>
        </w:tc>
        <w:tc>
          <w:tcPr>
            <w:tcW w:w="725" w:type="dxa"/>
          </w:tcPr>
          <w:p w:rsidR="00E27523" w:rsidRPr="00EB6A28" w:rsidRDefault="00E27523" w:rsidP="00E27523">
            <w:pPr>
              <w:pStyle w:val="Checkbox"/>
              <w:rPr>
                <w:lang w:val="en-AU"/>
              </w:rPr>
            </w:pPr>
          </w:p>
        </w:tc>
        <w:tc>
          <w:tcPr>
            <w:tcW w:w="726" w:type="dxa"/>
          </w:tcPr>
          <w:p w:rsidR="00E27523" w:rsidRPr="00EB6A28" w:rsidRDefault="00E27523" w:rsidP="00E27523">
            <w:pPr>
              <w:pStyle w:val="Checkbox"/>
              <w:rPr>
                <w:lang w:val="en-AU"/>
              </w:rPr>
            </w:pPr>
          </w:p>
        </w:tc>
      </w:tr>
      <w:tr w:rsidR="00E27523" w:rsidRPr="00EB6A28" w:rsidTr="00E27523">
        <w:trPr>
          <w:trHeight w:val="3402"/>
        </w:trPr>
        <w:tc>
          <w:tcPr>
            <w:tcW w:w="7763" w:type="dxa"/>
          </w:tcPr>
          <w:p w:rsidR="00F94410" w:rsidRPr="00EB6A28" w:rsidRDefault="004F33E1" w:rsidP="001B5C1C">
            <w:pPr>
              <w:pStyle w:val="Tablelist"/>
            </w:pPr>
            <w:r>
              <w:lastRenderedPageBreak/>
              <w:t>What steps might you take when monitoring the effectiveness of the research?</w:t>
            </w:r>
          </w:p>
        </w:tc>
        <w:tc>
          <w:tcPr>
            <w:tcW w:w="725" w:type="dxa"/>
          </w:tcPr>
          <w:p w:rsidR="00E27523" w:rsidRPr="00EB6A28" w:rsidRDefault="00E27523" w:rsidP="00E27523">
            <w:pPr>
              <w:pStyle w:val="Checkbox"/>
              <w:rPr>
                <w:lang w:val="en-AU"/>
              </w:rPr>
            </w:pPr>
          </w:p>
        </w:tc>
        <w:tc>
          <w:tcPr>
            <w:tcW w:w="726" w:type="dxa"/>
          </w:tcPr>
          <w:p w:rsidR="00E27523" w:rsidRPr="00EB6A28" w:rsidRDefault="00E27523" w:rsidP="00E27523">
            <w:pPr>
              <w:pStyle w:val="Checkbox"/>
              <w:rPr>
                <w:lang w:val="en-AU"/>
              </w:rPr>
            </w:pPr>
          </w:p>
        </w:tc>
      </w:tr>
      <w:tr w:rsidR="00E27523" w:rsidRPr="00EB6A28" w:rsidTr="00E27523">
        <w:trPr>
          <w:trHeight w:val="3402"/>
        </w:trPr>
        <w:tc>
          <w:tcPr>
            <w:tcW w:w="7763" w:type="dxa"/>
          </w:tcPr>
          <w:p w:rsidR="00F94410" w:rsidRPr="00EB6A28" w:rsidRDefault="004F33E1" w:rsidP="001B5C1C">
            <w:pPr>
              <w:pStyle w:val="Tablelist"/>
            </w:pPr>
            <w:r>
              <w:t>What action might you take to capture absent research data?</w:t>
            </w:r>
          </w:p>
        </w:tc>
        <w:tc>
          <w:tcPr>
            <w:tcW w:w="725" w:type="dxa"/>
          </w:tcPr>
          <w:p w:rsidR="00E27523" w:rsidRPr="00EB6A28" w:rsidRDefault="00E27523" w:rsidP="00E27523">
            <w:pPr>
              <w:pStyle w:val="Checkbox"/>
              <w:rPr>
                <w:lang w:val="en-AU"/>
              </w:rPr>
            </w:pPr>
          </w:p>
        </w:tc>
        <w:tc>
          <w:tcPr>
            <w:tcW w:w="726" w:type="dxa"/>
          </w:tcPr>
          <w:p w:rsidR="00E27523" w:rsidRPr="00EB6A28" w:rsidRDefault="00E27523" w:rsidP="00E27523">
            <w:pPr>
              <w:pStyle w:val="Checkbox"/>
              <w:rPr>
                <w:lang w:val="en-AU"/>
              </w:rPr>
            </w:pPr>
          </w:p>
        </w:tc>
      </w:tr>
      <w:tr w:rsidR="00E27523" w:rsidRPr="00EB6A28" w:rsidTr="00E27523">
        <w:trPr>
          <w:trHeight w:val="3402"/>
        </w:trPr>
        <w:tc>
          <w:tcPr>
            <w:tcW w:w="7763" w:type="dxa"/>
          </w:tcPr>
          <w:p w:rsidR="00F94410" w:rsidRPr="00EB6A28" w:rsidRDefault="004F33E1" w:rsidP="001B5C1C">
            <w:pPr>
              <w:pStyle w:val="Tablelist"/>
            </w:pPr>
            <w:r>
              <w:t>Explain how you woul</w:t>
            </w:r>
            <w:r w:rsidR="00346615">
              <w:t>d monitor the topic of research.</w:t>
            </w:r>
          </w:p>
        </w:tc>
        <w:tc>
          <w:tcPr>
            <w:tcW w:w="725" w:type="dxa"/>
          </w:tcPr>
          <w:p w:rsidR="00E27523" w:rsidRPr="00EB6A28" w:rsidRDefault="00E27523" w:rsidP="00E27523">
            <w:pPr>
              <w:pStyle w:val="Checkbox"/>
              <w:rPr>
                <w:lang w:val="en-AU"/>
              </w:rPr>
            </w:pPr>
          </w:p>
        </w:tc>
        <w:tc>
          <w:tcPr>
            <w:tcW w:w="726" w:type="dxa"/>
          </w:tcPr>
          <w:p w:rsidR="00E27523" w:rsidRPr="00EB6A28" w:rsidRDefault="00E27523" w:rsidP="00E27523">
            <w:pPr>
              <w:pStyle w:val="Checkbox"/>
              <w:rPr>
                <w:lang w:val="en-AU"/>
              </w:rPr>
            </w:pPr>
          </w:p>
        </w:tc>
      </w:tr>
      <w:tr w:rsidR="00E27523" w:rsidRPr="00EB6A28" w:rsidTr="00E27523">
        <w:trPr>
          <w:trHeight w:val="3402"/>
        </w:trPr>
        <w:tc>
          <w:tcPr>
            <w:tcW w:w="7763" w:type="dxa"/>
          </w:tcPr>
          <w:p w:rsidR="00F94410" w:rsidRPr="00EB6A28" w:rsidRDefault="004F33E1" w:rsidP="001B5C1C">
            <w:pPr>
              <w:pStyle w:val="Tablelist"/>
            </w:pPr>
            <w:r>
              <w:lastRenderedPageBreak/>
              <w:t>What action might you take to follow up on any issues raised during the research relating to data collected?</w:t>
            </w:r>
          </w:p>
        </w:tc>
        <w:tc>
          <w:tcPr>
            <w:tcW w:w="725" w:type="dxa"/>
          </w:tcPr>
          <w:p w:rsidR="00E27523" w:rsidRPr="00EB6A28" w:rsidRDefault="00E27523" w:rsidP="00E27523">
            <w:pPr>
              <w:pStyle w:val="Checkbox"/>
              <w:rPr>
                <w:lang w:val="en-AU"/>
              </w:rPr>
            </w:pPr>
          </w:p>
        </w:tc>
        <w:tc>
          <w:tcPr>
            <w:tcW w:w="726" w:type="dxa"/>
          </w:tcPr>
          <w:p w:rsidR="00E27523" w:rsidRPr="00EB6A28" w:rsidRDefault="00E27523" w:rsidP="00E27523">
            <w:pPr>
              <w:pStyle w:val="Checkbox"/>
              <w:rPr>
                <w:lang w:val="en-AU"/>
              </w:rPr>
            </w:pPr>
          </w:p>
        </w:tc>
      </w:tr>
      <w:tr w:rsidR="00E27523" w:rsidRPr="00EB6A28" w:rsidTr="00E27523">
        <w:trPr>
          <w:trHeight w:val="3402"/>
        </w:trPr>
        <w:tc>
          <w:tcPr>
            <w:tcW w:w="7763" w:type="dxa"/>
          </w:tcPr>
          <w:p w:rsidR="00F94410" w:rsidRPr="00EB6A28" w:rsidRDefault="004F33E1" w:rsidP="001B5C1C">
            <w:pPr>
              <w:pStyle w:val="Tablelist"/>
            </w:pPr>
            <w:r>
              <w:t>Explain how you will ensure all research activities</w:t>
            </w:r>
            <w:r w:rsidR="00346615">
              <w:t xml:space="preserve"> have been completed as planned.</w:t>
            </w:r>
          </w:p>
        </w:tc>
        <w:tc>
          <w:tcPr>
            <w:tcW w:w="725" w:type="dxa"/>
          </w:tcPr>
          <w:p w:rsidR="00E27523" w:rsidRPr="00EB6A28" w:rsidRDefault="00E27523" w:rsidP="00E27523">
            <w:pPr>
              <w:pStyle w:val="Checkbox"/>
              <w:rPr>
                <w:lang w:val="en-AU"/>
              </w:rPr>
            </w:pPr>
          </w:p>
        </w:tc>
        <w:tc>
          <w:tcPr>
            <w:tcW w:w="726" w:type="dxa"/>
          </w:tcPr>
          <w:p w:rsidR="00E27523" w:rsidRPr="00EB6A28" w:rsidRDefault="00E27523" w:rsidP="00E27523">
            <w:pPr>
              <w:pStyle w:val="Checkbox"/>
              <w:rPr>
                <w:lang w:val="en-AU"/>
              </w:rPr>
            </w:pPr>
          </w:p>
        </w:tc>
      </w:tr>
      <w:tr w:rsidR="00E27523" w:rsidRPr="00EB6A28" w:rsidTr="00E27523">
        <w:trPr>
          <w:trHeight w:val="3402"/>
        </w:trPr>
        <w:tc>
          <w:tcPr>
            <w:tcW w:w="7763" w:type="dxa"/>
          </w:tcPr>
          <w:p w:rsidR="00F94410" w:rsidRPr="00EB6A28" w:rsidRDefault="004F33E1" w:rsidP="001B5C1C">
            <w:pPr>
              <w:pStyle w:val="Tablelist"/>
            </w:pPr>
            <w:r>
              <w:t>What is the purpose of analysing the data obtained as a result of the research?</w:t>
            </w:r>
          </w:p>
        </w:tc>
        <w:tc>
          <w:tcPr>
            <w:tcW w:w="725" w:type="dxa"/>
          </w:tcPr>
          <w:p w:rsidR="00E27523" w:rsidRPr="00EB6A28" w:rsidRDefault="00E27523" w:rsidP="00E27523">
            <w:pPr>
              <w:pStyle w:val="Checkbox"/>
              <w:rPr>
                <w:lang w:val="en-AU"/>
              </w:rPr>
            </w:pPr>
          </w:p>
        </w:tc>
        <w:tc>
          <w:tcPr>
            <w:tcW w:w="726" w:type="dxa"/>
          </w:tcPr>
          <w:p w:rsidR="00E27523" w:rsidRPr="00EB6A28" w:rsidRDefault="00E27523" w:rsidP="00E27523">
            <w:pPr>
              <w:pStyle w:val="Checkbox"/>
              <w:rPr>
                <w:lang w:val="en-AU"/>
              </w:rPr>
            </w:pPr>
          </w:p>
        </w:tc>
      </w:tr>
      <w:tr w:rsidR="00E27523" w:rsidRPr="00EB6A28" w:rsidTr="00E27523">
        <w:trPr>
          <w:trHeight w:val="3402"/>
        </w:trPr>
        <w:tc>
          <w:tcPr>
            <w:tcW w:w="7763" w:type="dxa"/>
          </w:tcPr>
          <w:p w:rsidR="00F94410" w:rsidRPr="00EB6A28" w:rsidRDefault="004F33E1" w:rsidP="001B5C1C">
            <w:pPr>
              <w:pStyle w:val="Tablelist"/>
            </w:pPr>
            <w:r>
              <w:lastRenderedPageBreak/>
              <w:t>What activities might be conducted in order to integrate the primary and secondary research findings?</w:t>
            </w:r>
          </w:p>
        </w:tc>
        <w:tc>
          <w:tcPr>
            <w:tcW w:w="725" w:type="dxa"/>
          </w:tcPr>
          <w:p w:rsidR="00E27523" w:rsidRPr="00EB6A28" w:rsidRDefault="00E27523" w:rsidP="00E27523">
            <w:pPr>
              <w:pStyle w:val="Checkbox"/>
              <w:rPr>
                <w:lang w:val="en-AU"/>
              </w:rPr>
            </w:pPr>
          </w:p>
        </w:tc>
        <w:tc>
          <w:tcPr>
            <w:tcW w:w="726" w:type="dxa"/>
          </w:tcPr>
          <w:p w:rsidR="00E27523" w:rsidRPr="00EB6A28" w:rsidRDefault="00E27523" w:rsidP="00E27523">
            <w:pPr>
              <w:pStyle w:val="Checkbox"/>
              <w:rPr>
                <w:lang w:val="en-AU"/>
              </w:rPr>
            </w:pPr>
          </w:p>
        </w:tc>
      </w:tr>
      <w:tr w:rsidR="00E27523" w:rsidRPr="00EB6A28" w:rsidTr="00E27523">
        <w:trPr>
          <w:trHeight w:val="3402"/>
        </w:trPr>
        <w:tc>
          <w:tcPr>
            <w:tcW w:w="7763" w:type="dxa"/>
          </w:tcPr>
          <w:p w:rsidR="00F94410" w:rsidRPr="00EB6A28" w:rsidRDefault="006919EC" w:rsidP="001B5C1C">
            <w:pPr>
              <w:pStyle w:val="Tablelist"/>
            </w:pPr>
            <w:r>
              <w:t>What needs to be considered when preparing the written report?</w:t>
            </w:r>
          </w:p>
        </w:tc>
        <w:tc>
          <w:tcPr>
            <w:tcW w:w="725" w:type="dxa"/>
          </w:tcPr>
          <w:p w:rsidR="00E27523" w:rsidRPr="00EB6A28" w:rsidRDefault="00E27523" w:rsidP="00E27523">
            <w:pPr>
              <w:pStyle w:val="Checkbox"/>
              <w:rPr>
                <w:lang w:val="en-AU"/>
              </w:rPr>
            </w:pPr>
          </w:p>
        </w:tc>
        <w:tc>
          <w:tcPr>
            <w:tcW w:w="726" w:type="dxa"/>
          </w:tcPr>
          <w:p w:rsidR="00E27523" w:rsidRPr="00EB6A28" w:rsidRDefault="00E27523" w:rsidP="00E27523">
            <w:pPr>
              <w:pStyle w:val="Checkbox"/>
              <w:rPr>
                <w:lang w:val="en-AU"/>
              </w:rPr>
            </w:pPr>
          </w:p>
        </w:tc>
      </w:tr>
      <w:tr w:rsidR="00E27523" w:rsidRPr="00EB6A28" w:rsidTr="00E27523">
        <w:trPr>
          <w:trHeight w:val="3402"/>
        </w:trPr>
        <w:tc>
          <w:tcPr>
            <w:tcW w:w="7763" w:type="dxa"/>
          </w:tcPr>
          <w:p w:rsidR="00F94410" w:rsidRPr="00EB6A28" w:rsidRDefault="006919EC" w:rsidP="001B5C1C">
            <w:pPr>
              <w:pStyle w:val="Tablelist"/>
            </w:pPr>
            <w:r>
              <w:t>You need to obtain direction on the action to be taken regarding research outcomes, findings and recommendations. What process would you follow?</w:t>
            </w:r>
          </w:p>
        </w:tc>
        <w:tc>
          <w:tcPr>
            <w:tcW w:w="725" w:type="dxa"/>
          </w:tcPr>
          <w:p w:rsidR="00E27523" w:rsidRPr="00EB6A28" w:rsidRDefault="00E27523" w:rsidP="00E27523">
            <w:pPr>
              <w:pStyle w:val="Checkbox"/>
              <w:rPr>
                <w:lang w:val="en-AU"/>
              </w:rPr>
            </w:pPr>
          </w:p>
        </w:tc>
        <w:tc>
          <w:tcPr>
            <w:tcW w:w="726" w:type="dxa"/>
          </w:tcPr>
          <w:p w:rsidR="00E27523" w:rsidRPr="00EB6A28" w:rsidRDefault="00E27523" w:rsidP="00E27523">
            <w:pPr>
              <w:pStyle w:val="Checkbox"/>
              <w:rPr>
                <w:lang w:val="en-AU"/>
              </w:rPr>
            </w:pPr>
          </w:p>
        </w:tc>
      </w:tr>
      <w:tr w:rsidR="00F94410" w:rsidRPr="00EB6A28" w:rsidTr="00E27523">
        <w:trPr>
          <w:trHeight w:val="3402"/>
        </w:trPr>
        <w:tc>
          <w:tcPr>
            <w:tcW w:w="7763" w:type="dxa"/>
          </w:tcPr>
          <w:p w:rsidR="00F94410" w:rsidRPr="00EB6A28" w:rsidRDefault="006919EC" w:rsidP="001B5C1C">
            <w:pPr>
              <w:pStyle w:val="Tablelist"/>
            </w:pPr>
            <w:r>
              <w:lastRenderedPageBreak/>
              <w:t>Identify what types of tourism products or services could be consider</w:t>
            </w:r>
            <w:r w:rsidR="00346615">
              <w:t>ed for development or promotion.</w:t>
            </w:r>
          </w:p>
        </w:tc>
        <w:tc>
          <w:tcPr>
            <w:tcW w:w="725" w:type="dxa"/>
          </w:tcPr>
          <w:p w:rsidR="00F94410" w:rsidRPr="00EB6A28" w:rsidRDefault="00F94410" w:rsidP="00E27523">
            <w:pPr>
              <w:pStyle w:val="Checkbox"/>
              <w:rPr>
                <w:lang w:val="en-AU"/>
              </w:rPr>
            </w:pPr>
          </w:p>
        </w:tc>
        <w:tc>
          <w:tcPr>
            <w:tcW w:w="726" w:type="dxa"/>
          </w:tcPr>
          <w:p w:rsidR="00F94410" w:rsidRPr="00EB6A28" w:rsidRDefault="00F94410" w:rsidP="00E27523">
            <w:pPr>
              <w:pStyle w:val="Checkbox"/>
              <w:rPr>
                <w:lang w:val="en-AU"/>
              </w:rPr>
            </w:pPr>
          </w:p>
        </w:tc>
      </w:tr>
      <w:tr w:rsidR="00F94410" w:rsidRPr="00EB6A28" w:rsidTr="00E27523">
        <w:trPr>
          <w:trHeight w:val="3402"/>
        </w:trPr>
        <w:tc>
          <w:tcPr>
            <w:tcW w:w="7763" w:type="dxa"/>
          </w:tcPr>
          <w:p w:rsidR="00F94410" w:rsidRPr="00EB6A28" w:rsidRDefault="00761AA1" w:rsidP="001B5C1C">
            <w:pPr>
              <w:pStyle w:val="Tablelist"/>
            </w:pPr>
            <w:r>
              <w:t>Explain why it would be necessary to plan and develop a whole campaign to introduce a new product or service across and organisation</w:t>
            </w:r>
            <w:r w:rsidR="00346615">
              <w:t>.</w:t>
            </w:r>
          </w:p>
        </w:tc>
        <w:tc>
          <w:tcPr>
            <w:tcW w:w="725" w:type="dxa"/>
          </w:tcPr>
          <w:p w:rsidR="00F94410" w:rsidRPr="00EB6A28" w:rsidRDefault="00F94410" w:rsidP="00E27523">
            <w:pPr>
              <w:pStyle w:val="Checkbox"/>
              <w:rPr>
                <w:lang w:val="en-AU"/>
              </w:rPr>
            </w:pPr>
          </w:p>
        </w:tc>
        <w:tc>
          <w:tcPr>
            <w:tcW w:w="726" w:type="dxa"/>
          </w:tcPr>
          <w:p w:rsidR="00F94410" w:rsidRPr="00EB6A28" w:rsidRDefault="00F94410" w:rsidP="00E27523">
            <w:pPr>
              <w:pStyle w:val="Checkbox"/>
              <w:rPr>
                <w:lang w:val="en-AU"/>
              </w:rPr>
            </w:pPr>
          </w:p>
        </w:tc>
      </w:tr>
      <w:tr w:rsidR="00F94410" w:rsidRPr="00EB6A28" w:rsidTr="00E27523">
        <w:trPr>
          <w:trHeight w:val="3402"/>
        </w:trPr>
        <w:tc>
          <w:tcPr>
            <w:tcW w:w="7763" w:type="dxa"/>
          </w:tcPr>
          <w:p w:rsidR="00F94410" w:rsidRPr="00EB6A28" w:rsidRDefault="00761AA1" w:rsidP="001B5C1C">
            <w:pPr>
              <w:pStyle w:val="Tablelist"/>
            </w:pPr>
            <w:r>
              <w:t>Explain how the right resources might impact the success or fail</w:t>
            </w:r>
            <w:r w:rsidR="00346615">
              <w:t>ure of new products or services.</w:t>
            </w:r>
          </w:p>
        </w:tc>
        <w:tc>
          <w:tcPr>
            <w:tcW w:w="725" w:type="dxa"/>
          </w:tcPr>
          <w:p w:rsidR="00F94410" w:rsidRPr="00EB6A28" w:rsidRDefault="00F94410" w:rsidP="00E27523">
            <w:pPr>
              <w:pStyle w:val="Checkbox"/>
              <w:rPr>
                <w:lang w:val="en-AU"/>
              </w:rPr>
            </w:pPr>
          </w:p>
        </w:tc>
        <w:tc>
          <w:tcPr>
            <w:tcW w:w="726" w:type="dxa"/>
          </w:tcPr>
          <w:p w:rsidR="00F94410" w:rsidRPr="00EB6A28" w:rsidRDefault="00F94410" w:rsidP="00E27523">
            <w:pPr>
              <w:pStyle w:val="Checkbox"/>
              <w:rPr>
                <w:lang w:val="en-AU"/>
              </w:rPr>
            </w:pPr>
          </w:p>
        </w:tc>
      </w:tr>
      <w:tr w:rsidR="00F94410" w:rsidRPr="00EB6A28" w:rsidTr="00E27523">
        <w:trPr>
          <w:trHeight w:val="3402"/>
        </w:trPr>
        <w:tc>
          <w:tcPr>
            <w:tcW w:w="7763" w:type="dxa"/>
          </w:tcPr>
          <w:p w:rsidR="00F94410" w:rsidRPr="00EB6A28" w:rsidRDefault="00AD0465" w:rsidP="001B5C1C">
            <w:pPr>
              <w:pStyle w:val="Tablelist"/>
            </w:pPr>
            <w:r>
              <w:lastRenderedPageBreak/>
              <w:t>You are about to implement the plan for a new product or service</w:t>
            </w:r>
            <w:r w:rsidR="00346615">
              <w:t xml:space="preserve"> on which you have conducted research</w:t>
            </w:r>
            <w:r>
              <w:t>. Explain how you will prepare relevant staff and the importanc</w:t>
            </w:r>
            <w:r w:rsidR="00346615">
              <w:t>e of such preparation.</w:t>
            </w:r>
          </w:p>
        </w:tc>
        <w:tc>
          <w:tcPr>
            <w:tcW w:w="725" w:type="dxa"/>
          </w:tcPr>
          <w:p w:rsidR="00F94410" w:rsidRPr="00EB6A28" w:rsidRDefault="00F94410" w:rsidP="00E27523">
            <w:pPr>
              <w:pStyle w:val="Checkbox"/>
              <w:rPr>
                <w:lang w:val="en-AU"/>
              </w:rPr>
            </w:pPr>
          </w:p>
        </w:tc>
        <w:tc>
          <w:tcPr>
            <w:tcW w:w="726" w:type="dxa"/>
          </w:tcPr>
          <w:p w:rsidR="00F94410" w:rsidRPr="00EB6A28" w:rsidRDefault="00F94410" w:rsidP="00E27523">
            <w:pPr>
              <w:pStyle w:val="Checkbox"/>
              <w:rPr>
                <w:lang w:val="en-AU"/>
              </w:rPr>
            </w:pPr>
          </w:p>
        </w:tc>
      </w:tr>
      <w:tr w:rsidR="00F94410" w:rsidRPr="00EB6A28" w:rsidTr="00E27523">
        <w:trPr>
          <w:trHeight w:val="3402"/>
        </w:trPr>
        <w:tc>
          <w:tcPr>
            <w:tcW w:w="7763" w:type="dxa"/>
          </w:tcPr>
          <w:p w:rsidR="00F94410" w:rsidRPr="00EB6A28" w:rsidRDefault="00AD0465" w:rsidP="001B5C1C">
            <w:pPr>
              <w:pStyle w:val="Tablelist"/>
            </w:pPr>
            <w:r>
              <w:t>How would you monitor the implementation of the plan</w:t>
            </w:r>
            <w:r w:rsidR="001B5C1C">
              <w:t xml:space="preserve"> (as in Q 24)</w:t>
            </w:r>
            <w:r>
              <w:t>?</w:t>
            </w:r>
          </w:p>
        </w:tc>
        <w:tc>
          <w:tcPr>
            <w:tcW w:w="725" w:type="dxa"/>
          </w:tcPr>
          <w:p w:rsidR="00F94410" w:rsidRPr="00EB6A28" w:rsidRDefault="00F94410" w:rsidP="00E27523">
            <w:pPr>
              <w:pStyle w:val="Checkbox"/>
              <w:rPr>
                <w:lang w:val="en-AU"/>
              </w:rPr>
            </w:pPr>
          </w:p>
        </w:tc>
        <w:tc>
          <w:tcPr>
            <w:tcW w:w="726" w:type="dxa"/>
          </w:tcPr>
          <w:p w:rsidR="00F94410" w:rsidRPr="00EB6A28" w:rsidRDefault="00F94410" w:rsidP="00E27523">
            <w:pPr>
              <w:pStyle w:val="Checkbox"/>
              <w:rPr>
                <w:lang w:val="en-AU"/>
              </w:rPr>
            </w:pPr>
          </w:p>
        </w:tc>
      </w:tr>
      <w:tr w:rsidR="00F94410" w:rsidRPr="00EB6A28" w:rsidTr="00E27523">
        <w:trPr>
          <w:trHeight w:val="3402"/>
        </w:trPr>
        <w:tc>
          <w:tcPr>
            <w:tcW w:w="7763" w:type="dxa"/>
          </w:tcPr>
          <w:p w:rsidR="00F94410" w:rsidRPr="00EB6A28" w:rsidRDefault="00AD0465" w:rsidP="001B5C1C">
            <w:pPr>
              <w:pStyle w:val="Tablelist"/>
            </w:pPr>
            <w:r>
              <w:t>Why might you need to take remedial action once implementation</w:t>
            </w:r>
            <w:r w:rsidR="00992135">
              <w:t xml:space="preserve"> of the plan</w:t>
            </w:r>
            <w:r>
              <w:t xml:space="preserve"> is underway</w:t>
            </w:r>
            <w:r w:rsidR="00992135">
              <w:t>?</w:t>
            </w:r>
          </w:p>
        </w:tc>
        <w:tc>
          <w:tcPr>
            <w:tcW w:w="725" w:type="dxa"/>
          </w:tcPr>
          <w:p w:rsidR="00F94410" w:rsidRPr="00EB6A28" w:rsidRDefault="00F94410" w:rsidP="00E27523">
            <w:pPr>
              <w:pStyle w:val="Checkbox"/>
              <w:rPr>
                <w:lang w:val="en-AU"/>
              </w:rPr>
            </w:pPr>
          </w:p>
        </w:tc>
        <w:tc>
          <w:tcPr>
            <w:tcW w:w="726" w:type="dxa"/>
          </w:tcPr>
          <w:p w:rsidR="00F94410" w:rsidRPr="00EB6A28" w:rsidRDefault="00F94410" w:rsidP="00E27523">
            <w:pPr>
              <w:pStyle w:val="Checkbox"/>
              <w:rPr>
                <w:lang w:val="en-AU"/>
              </w:rPr>
            </w:pPr>
          </w:p>
        </w:tc>
      </w:tr>
      <w:tr w:rsidR="00F94410" w:rsidRPr="00EB6A28" w:rsidTr="00E27523">
        <w:trPr>
          <w:trHeight w:val="3402"/>
        </w:trPr>
        <w:tc>
          <w:tcPr>
            <w:tcW w:w="7763" w:type="dxa"/>
          </w:tcPr>
          <w:p w:rsidR="00F94410" w:rsidRPr="00EB6A28" w:rsidRDefault="00992135" w:rsidP="001B5C1C">
            <w:pPr>
              <w:pStyle w:val="Tablelist"/>
            </w:pPr>
            <w:r>
              <w:lastRenderedPageBreak/>
              <w:t>Explain the importance of evalu</w:t>
            </w:r>
            <w:r w:rsidR="00346615">
              <w:t>ating the initiative as a whole.</w:t>
            </w:r>
          </w:p>
        </w:tc>
        <w:tc>
          <w:tcPr>
            <w:tcW w:w="725" w:type="dxa"/>
          </w:tcPr>
          <w:p w:rsidR="00F94410" w:rsidRPr="00EB6A28" w:rsidRDefault="00F94410" w:rsidP="00E27523">
            <w:pPr>
              <w:pStyle w:val="Checkbox"/>
              <w:rPr>
                <w:lang w:val="en-AU"/>
              </w:rPr>
            </w:pPr>
          </w:p>
        </w:tc>
        <w:tc>
          <w:tcPr>
            <w:tcW w:w="726" w:type="dxa"/>
          </w:tcPr>
          <w:p w:rsidR="00F94410" w:rsidRPr="00EB6A28" w:rsidRDefault="00F94410" w:rsidP="00E27523">
            <w:pPr>
              <w:pStyle w:val="Checkbox"/>
              <w:rPr>
                <w:lang w:val="en-AU"/>
              </w:rPr>
            </w:pPr>
          </w:p>
        </w:tc>
      </w:tr>
    </w:tbl>
    <w:p w:rsidR="000748B7" w:rsidRPr="00EB6A28" w:rsidRDefault="000748B7" w:rsidP="000748B7">
      <w:pPr>
        <w:pStyle w:val="BodyCopy"/>
        <w:rPr>
          <w:rStyle w:val="PlaceholderText"/>
          <w:noProof w:val="0"/>
          <w:color w:val="auto"/>
        </w:rPr>
      </w:pPr>
    </w:p>
    <w:p w:rsidR="00415AA5" w:rsidRPr="00EB6A28" w:rsidRDefault="00415AA5" w:rsidP="000748B7">
      <w:pPr>
        <w:pStyle w:val="BodyCopy"/>
        <w:rPr>
          <w:rStyle w:val="PlaceholderText"/>
          <w:noProof w:val="0"/>
          <w:color w:val="auto"/>
        </w:rPr>
      </w:pPr>
    </w:p>
    <w:p w:rsidR="00415AA5" w:rsidRPr="00EB6A28" w:rsidRDefault="00415AA5" w:rsidP="00415AA5">
      <w:pPr>
        <w:pStyle w:val="BodyCopy"/>
        <w:rPr>
          <w:rStyle w:val="PlaceholderText"/>
          <w:noProof w:val="0"/>
          <w:color w:val="auto"/>
        </w:rPr>
        <w:sectPr w:rsidR="00415AA5" w:rsidRPr="00EB6A28" w:rsidSect="00C66768">
          <w:headerReference w:type="even" r:id="rId34"/>
          <w:headerReference w:type="default" r:id="rId35"/>
          <w:footerReference w:type="even" r:id="rId36"/>
          <w:footerReference w:type="default" r:id="rId37"/>
          <w:pgSz w:w="11906" w:h="16838" w:code="9"/>
          <w:pgMar w:top="1440" w:right="1440" w:bottom="1440" w:left="1701" w:header="709" w:footer="388" w:gutter="0"/>
          <w:cols w:space="708"/>
          <w:docGrid w:linePitch="360"/>
        </w:sectPr>
      </w:pPr>
    </w:p>
    <w:p w:rsidR="00415AA5" w:rsidRPr="00EB6A28" w:rsidRDefault="0085162D" w:rsidP="0085162D">
      <w:pPr>
        <w:pStyle w:val="Heading1"/>
      </w:pPr>
      <w:bookmarkStart w:id="19" w:name="_Toc337029311"/>
      <w:bookmarkStart w:id="20" w:name="_Toc425769985"/>
      <w:r w:rsidRPr="00EB6A28">
        <w:lastRenderedPageBreak/>
        <w:t>Written questions</w:t>
      </w:r>
      <w:bookmarkEnd w:id="19"/>
      <w:bookmarkEnd w:id="20"/>
    </w:p>
    <w:p w:rsidR="0085162D" w:rsidRPr="00EB6A28" w:rsidRDefault="00C54743" w:rsidP="0085162D">
      <w:pPr>
        <w:pStyle w:val="BodyCopy"/>
        <w:rPr>
          <w:rStyle w:val="BodyCopyBold"/>
          <w:rFonts w:ascii="Helvetica" w:hAnsi="Helvetica" w:cs="Calibri"/>
          <w:b w:val="0"/>
          <w:bCs w:val="0"/>
          <w:noProof w:val="0"/>
        </w:rPr>
      </w:pPr>
      <w:r w:rsidRPr="00EB6A28">
        <w:rPr>
          <w:rStyle w:val="BodyCopyBold"/>
          <w:rFonts w:ascii="Helvetica" w:hAnsi="Helvetica" w:cs="Calibri"/>
          <w:b w:val="0"/>
          <w:bCs w:val="0"/>
          <w:noProof w:val="0"/>
        </w:rPr>
        <w:fldChar w:fldCharType="begin"/>
      </w:r>
      <w:r w:rsidR="0085162D" w:rsidRPr="00EB6A28">
        <w:rPr>
          <w:rStyle w:val="BodyCopyBold"/>
          <w:rFonts w:ascii="Helvetica" w:hAnsi="Helvetica" w:cs="Calibri"/>
          <w:b w:val="0"/>
          <w:bCs w:val="0"/>
          <w:noProof w:val="0"/>
        </w:rPr>
        <w:instrText xml:space="preserve"> REF  UnitName </w:instrText>
      </w:r>
      <w:r w:rsidRPr="00EB6A28">
        <w:rPr>
          <w:rStyle w:val="BodyCopyBold"/>
          <w:rFonts w:ascii="Helvetica" w:hAnsi="Helvetica" w:cs="Calibri"/>
          <w:b w:val="0"/>
          <w:bCs w:val="0"/>
          <w:noProof w:val="0"/>
        </w:rPr>
        <w:fldChar w:fldCharType="separate"/>
      </w:r>
      <w:sdt>
        <w:sdtPr>
          <w:alias w:val="Unit name "/>
          <w:tag w:val="Unit name "/>
          <w:id w:val="789714685"/>
          <w:placeholder>
            <w:docPart w:val="AACCA4411284435995B5432E5FAFEC57"/>
          </w:placeholder>
        </w:sdtPr>
        <w:sdtEndPr>
          <w:rPr>
            <w:highlight w:val="yellow"/>
          </w:rPr>
        </w:sdtEndPr>
        <w:sdtContent>
          <w:r w:rsidR="00F47184" w:rsidRPr="00EB6A28">
            <w:t>Construct and apply tourism product research</w:t>
          </w:r>
        </w:sdtContent>
      </w:sdt>
      <w:r w:rsidRPr="00EB6A28">
        <w:rPr>
          <w:rStyle w:val="BodyCopyBold"/>
          <w:rFonts w:ascii="Helvetica" w:hAnsi="Helvetica" w:cs="Calibri"/>
          <w:b w:val="0"/>
          <w:bCs w:val="0"/>
          <w:noProof w:val="0"/>
        </w:rPr>
        <w:fldChar w:fldCharType="end"/>
      </w:r>
      <w:r w:rsidR="0085162D" w:rsidRPr="00EB6A28">
        <w:rPr>
          <w:rStyle w:val="BodyCopyBold"/>
          <w:rFonts w:ascii="Helvetica" w:hAnsi="Helvetica" w:cs="Calibri"/>
          <w:b w:val="0"/>
          <w:bCs w:val="0"/>
          <w:noProof w:val="0"/>
        </w:rPr>
        <w:t xml:space="preserve"> – </w:t>
      </w:r>
      <w:r w:rsidRPr="00EB6A28">
        <w:rPr>
          <w:rStyle w:val="BodyCopyBold"/>
          <w:rFonts w:ascii="Helvetica" w:hAnsi="Helvetica" w:cs="Calibri"/>
          <w:b w:val="0"/>
          <w:bCs w:val="0"/>
          <w:noProof w:val="0"/>
        </w:rPr>
        <w:fldChar w:fldCharType="begin"/>
      </w:r>
      <w:r w:rsidR="0085162D" w:rsidRPr="00EB6A28">
        <w:rPr>
          <w:rStyle w:val="BodyCopyBold"/>
          <w:rFonts w:ascii="Helvetica" w:hAnsi="Helvetica" w:cs="Calibri"/>
          <w:b w:val="0"/>
          <w:bCs w:val="0"/>
          <w:noProof w:val="0"/>
        </w:rPr>
        <w:instrText xml:space="preserve"> REF  UnitCode </w:instrText>
      </w:r>
      <w:r w:rsidRPr="00EB6A28">
        <w:rPr>
          <w:rStyle w:val="BodyCopyBold"/>
          <w:rFonts w:ascii="Helvetica" w:hAnsi="Helvetica" w:cs="Calibri"/>
          <w:b w:val="0"/>
          <w:bCs w:val="0"/>
          <w:noProof w:val="0"/>
        </w:rPr>
        <w:fldChar w:fldCharType="separate"/>
      </w:r>
      <w:sdt>
        <w:sdtPr>
          <w:alias w:val="Unit code"/>
          <w:tag w:val="Unit code"/>
          <w:id w:val="1860470720"/>
          <w:placeholder>
            <w:docPart w:val="F322FDA7EC2C403FBDE797F0F00EC442"/>
          </w:placeholder>
        </w:sdtPr>
        <w:sdtEndPr/>
        <w:sdtContent>
          <w:r w:rsidR="00F47184" w:rsidRPr="00EB6A28">
            <w:t>D2.TCS.CL5.04</w:t>
          </w:r>
        </w:sdtContent>
      </w:sdt>
      <w:r w:rsidRPr="00EB6A28">
        <w:rPr>
          <w:rStyle w:val="BodyCopyBold"/>
          <w:rFonts w:ascii="Helvetica" w:hAnsi="Helvetica" w:cs="Calibri"/>
          <w:b w:val="0"/>
          <w:bCs w:val="0"/>
          <w:noProof w:val="0"/>
        </w:rPr>
        <w:fldChar w:fldCharType="end"/>
      </w:r>
    </w:p>
    <w:p w:rsidR="0085162D" w:rsidRPr="00EB6A28" w:rsidRDefault="0085162D" w:rsidP="0085162D">
      <w:pPr>
        <w:pStyle w:val="BodyCopy"/>
        <w:spacing w:after="360"/>
        <w:rPr>
          <w:b/>
          <w:noProof w:val="0"/>
        </w:rPr>
      </w:pPr>
      <w:r w:rsidRPr="00EB6A28">
        <w:rPr>
          <w:b/>
          <w:noProof w:val="0"/>
        </w:rPr>
        <w:t>Student Name: __________________________________________________________</w:t>
      </w:r>
    </w:p>
    <w:p w:rsidR="0085162D" w:rsidRPr="00EB6A28" w:rsidRDefault="0085162D" w:rsidP="0085162D">
      <w:pPr>
        <w:pStyle w:val="BodyCopy"/>
        <w:rPr>
          <w:noProof w:val="0"/>
        </w:rPr>
      </w:pPr>
      <w:r w:rsidRPr="00EB6A28">
        <w:rPr>
          <w:noProof w:val="0"/>
        </w:rPr>
        <w:t>Answer all the following questions and submit to your Trainer.</w:t>
      </w:r>
    </w:p>
    <w:p w:rsidR="0085162D" w:rsidRPr="00EB6A28" w:rsidRDefault="00C759E5" w:rsidP="00D94655">
      <w:pPr>
        <w:pStyle w:val="ActivityNumbered"/>
        <w:rPr>
          <w:lang w:val="en-AU"/>
        </w:rPr>
      </w:pPr>
      <w:r>
        <w:rPr>
          <w:lang w:val="en-AU"/>
        </w:rPr>
        <w:t xml:space="preserve">Identify three </w:t>
      </w:r>
      <w:r w:rsidR="00D94655" w:rsidRPr="00D94655">
        <w:rPr>
          <w:lang w:val="en-AU"/>
        </w:rPr>
        <w:t xml:space="preserve">common </w:t>
      </w:r>
      <w:r w:rsidR="00346615">
        <w:rPr>
          <w:lang w:val="en-AU"/>
        </w:rPr>
        <w:t>reasons</w:t>
      </w:r>
      <w:r w:rsidR="00D94655" w:rsidRPr="00D94655">
        <w:rPr>
          <w:lang w:val="en-AU"/>
        </w:rPr>
        <w:t xml:space="preserve"> for sourcing information</w:t>
      </w:r>
      <w:r w:rsidR="00346615">
        <w:rPr>
          <w:lang w:val="en-AU"/>
        </w:rPr>
        <w:t>.</w:t>
      </w:r>
    </w:p>
    <w:p w:rsidR="0085162D" w:rsidRPr="00EB6A28" w:rsidRDefault="0085162D" w:rsidP="0085162D">
      <w:pPr>
        <w:pStyle w:val="ActivityRulesInsertTab"/>
      </w:pPr>
      <w:r w:rsidRPr="00EB6A28">
        <w:tab/>
      </w:r>
    </w:p>
    <w:p w:rsidR="0085162D" w:rsidRPr="00EB6A28" w:rsidRDefault="0085162D" w:rsidP="0085162D">
      <w:pPr>
        <w:pStyle w:val="ActivityRulesInsertTab"/>
      </w:pPr>
      <w:r w:rsidRPr="00EB6A28">
        <w:tab/>
      </w:r>
    </w:p>
    <w:p w:rsidR="0085162D" w:rsidRPr="00EB6A28" w:rsidRDefault="0085162D" w:rsidP="0085162D">
      <w:pPr>
        <w:pStyle w:val="ActivityRulesInsertTab"/>
      </w:pPr>
      <w:r w:rsidRPr="00EB6A28">
        <w:tab/>
      </w:r>
    </w:p>
    <w:p w:rsidR="0085162D" w:rsidRPr="00EB6A28" w:rsidRDefault="0085162D" w:rsidP="0085162D">
      <w:pPr>
        <w:pStyle w:val="ActivityRulesInsertTab"/>
      </w:pPr>
      <w:r w:rsidRPr="00EB6A28">
        <w:tab/>
      </w:r>
    </w:p>
    <w:p w:rsidR="0085162D" w:rsidRPr="00EB6A28" w:rsidRDefault="00290D1A" w:rsidP="00D94655">
      <w:pPr>
        <w:pStyle w:val="ActivityNumbered"/>
        <w:rPr>
          <w:lang w:val="en-AU"/>
        </w:rPr>
      </w:pPr>
      <w:r>
        <w:rPr>
          <w:lang w:val="en-AU"/>
        </w:rPr>
        <w:t>Identify all</w:t>
      </w:r>
      <w:r w:rsidR="00D94655" w:rsidRPr="00D94655">
        <w:rPr>
          <w:lang w:val="en-AU"/>
        </w:rPr>
        <w:t xml:space="preserve"> topics</w:t>
      </w:r>
      <w:r>
        <w:rPr>
          <w:lang w:val="en-AU"/>
        </w:rPr>
        <w:t xml:space="preserve"> listed in trainee manual that</w:t>
      </w:r>
      <w:r w:rsidR="00D94655" w:rsidRPr="00D94655">
        <w:rPr>
          <w:lang w:val="en-AU"/>
        </w:rPr>
        <w:t xml:space="preserve"> need to be considered when </w:t>
      </w:r>
      <w:r w:rsidR="00346615">
        <w:rPr>
          <w:lang w:val="en-AU"/>
        </w:rPr>
        <w:t>researching external influences.</w:t>
      </w:r>
    </w:p>
    <w:p w:rsidR="0085162D" w:rsidRPr="00EB6A28" w:rsidRDefault="0085162D" w:rsidP="0085162D">
      <w:pPr>
        <w:pStyle w:val="ActivityRulesInsertTab"/>
      </w:pPr>
      <w:r w:rsidRPr="00EB6A28">
        <w:tab/>
      </w:r>
    </w:p>
    <w:p w:rsidR="0085162D" w:rsidRPr="00EB6A28" w:rsidRDefault="0085162D" w:rsidP="0085162D">
      <w:pPr>
        <w:pStyle w:val="ActivityRulesInsertTab"/>
      </w:pPr>
      <w:r w:rsidRPr="00EB6A28">
        <w:tab/>
      </w:r>
    </w:p>
    <w:p w:rsidR="0085162D" w:rsidRPr="00EB6A28" w:rsidRDefault="0085162D" w:rsidP="0085162D">
      <w:pPr>
        <w:pStyle w:val="ActivityRulesInsertTab"/>
      </w:pPr>
      <w:r w:rsidRPr="00EB6A28">
        <w:tab/>
      </w:r>
    </w:p>
    <w:p w:rsidR="0085162D" w:rsidRPr="00EB6A28" w:rsidRDefault="0085162D" w:rsidP="0085162D">
      <w:pPr>
        <w:pStyle w:val="ActivityRulesInsertTab"/>
      </w:pPr>
      <w:r w:rsidRPr="00EB6A28">
        <w:tab/>
      </w:r>
    </w:p>
    <w:p w:rsidR="0085162D" w:rsidRPr="00EB6A28" w:rsidRDefault="00C759E5" w:rsidP="00D94655">
      <w:pPr>
        <w:pStyle w:val="ActivityNumbered"/>
        <w:rPr>
          <w:lang w:val="en-AU"/>
        </w:rPr>
      </w:pPr>
      <w:r>
        <w:rPr>
          <w:lang w:val="en-AU"/>
        </w:rPr>
        <w:t>List three</w:t>
      </w:r>
      <w:r w:rsidR="00D94655" w:rsidRPr="00D94655">
        <w:rPr>
          <w:lang w:val="en-AU"/>
        </w:rPr>
        <w:t xml:space="preserve"> points </w:t>
      </w:r>
      <w:r>
        <w:rPr>
          <w:lang w:val="en-AU"/>
        </w:rPr>
        <w:t xml:space="preserve">that </w:t>
      </w:r>
      <w:r w:rsidR="00D94655" w:rsidRPr="00D94655">
        <w:rPr>
          <w:lang w:val="en-AU"/>
        </w:rPr>
        <w:t>may assist when deter</w:t>
      </w:r>
      <w:r w:rsidR="00346615">
        <w:rPr>
          <w:lang w:val="en-AU"/>
        </w:rPr>
        <w:t>mining research questions asked.</w:t>
      </w:r>
    </w:p>
    <w:p w:rsidR="0085162D" w:rsidRPr="00EB6A28" w:rsidRDefault="0085162D" w:rsidP="0085162D">
      <w:pPr>
        <w:pStyle w:val="ActivityRulesInsertTab"/>
      </w:pPr>
      <w:r w:rsidRPr="00EB6A28">
        <w:tab/>
      </w:r>
    </w:p>
    <w:p w:rsidR="0085162D" w:rsidRPr="00EB6A28" w:rsidRDefault="0085162D" w:rsidP="0085162D">
      <w:pPr>
        <w:pStyle w:val="ActivityRulesInsertTab"/>
      </w:pPr>
      <w:r w:rsidRPr="00EB6A28">
        <w:tab/>
      </w:r>
    </w:p>
    <w:p w:rsidR="0085162D" w:rsidRPr="00EB6A28" w:rsidRDefault="0085162D" w:rsidP="0085162D">
      <w:pPr>
        <w:pStyle w:val="ActivityRulesInsertTab"/>
      </w:pPr>
      <w:r w:rsidRPr="00EB6A28">
        <w:tab/>
      </w:r>
    </w:p>
    <w:p w:rsidR="0085162D" w:rsidRPr="00EB6A28" w:rsidRDefault="0085162D" w:rsidP="0085162D">
      <w:pPr>
        <w:pStyle w:val="ActivityRulesInsertTab"/>
      </w:pPr>
      <w:r w:rsidRPr="00EB6A28">
        <w:tab/>
      </w:r>
    </w:p>
    <w:p w:rsidR="00092CBB" w:rsidRDefault="00092CBB">
      <w:pPr>
        <w:rPr>
          <w:rFonts w:ascii="Helvetica" w:eastAsia="Calibri" w:hAnsi="Helvetica" w:cs="Calibri"/>
          <w:szCs w:val="16"/>
          <w:lang w:eastAsia="ar-SA"/>
        </w:rPr>
      </w:pPr>
      <w:r>
        <w:br w:type="page"/>
      </w:r>
    </w:p>
    <w:p w:rsidR="0085162D" w:rsidRPr="00EB6A28" w:rsidRDefault="00D94655" w:rsidP="00D94655">
      <w:pPr>
        <w:pStyle w:val="ActivityNumbered"/>
        <w:rPr>
          <w:lang w:val="en-AU"/>
        </w:rPr>
      </w:pPr>
      <w:r w:rsidRPr="00D94655">
        <w:rPr>
          <w:lang w:val="en-AU"/>
        </w:rPr>
        <w:lastRenderedPageBreak/>
        <w:t>Give a brief definition of the following types of data</w:t>
      </w:r>
      <w:r w:rsidR="00346615">
        <w:rPr>
          <w:lang w:val="en-AU"/>
        </w:rPr>
        <w:t>:</w:t>
      </w:r>
    </w:p>
    <w:p w:rsidR="0085162D" w:rsidRPr="00EB6A28" w:rsidRDefault="00D94655" w:rsidP="0085162D">
      <w:pPr>
        <w:pStyle w:val="ActivityRulesInsertTab"/>
      </w:pPr>
      <w:r>
        <w:t>Primary</w:t>
      </w:r>
      <w:r w:rsidR="0085162D" w:rsidRPr="00EB6A28">
        <w:tab/>
      </w:r>
    </w:p>
    <w:p w:rsidR="0085162D" w:rsidRDefault="0085162D" w:rsidP="0085162D">
      <w:pPr>
        <w:pStyle w:val="ActivityRulesInsertTab"/>
      </w:pPr>
      <w:r w:rsidRPr="00EB6A28">
        <w:tab/>
      </w:r>
    </w:p>
    <w:p w:rsidR="00D94655" w:rsidRPr="00EB6A28" w:rsidRDefault="00D94655" w:rsidP="0085162D">
      <w:pPr>
        <w:pStyle w:val="ActivityRulesInsertTab"/>
      </w:pPr>
      <w:r w:rsidRPr="00D94655">
        <w:tab/>
      </w:r>
    </w:p>
    <w:p w:rsidR="0085162D" w:rsidRPr="00EB6A28" w:rsidRDefault="00D94655" w:rsidP="0085162D">
      <w:pPr>
        <w:pStyle w:val="ActivityRulesInsertTab"/>
      </w:pPr>
      <w:r>
        <w:t>Secondary</w:t>
      </w:r>
      <w:r w:rsidR="0085162D" w:rsidRPr="00EB6A28">
        <w:tab/>
      </w:r>
    </w:p>
    <w:p w:rsidR="0085162D" w:rsidRDefault="0085162D" w:rsidP="0085162D">
      <w:pPr>
        <w:pStyle w:val="ActivityRulesInsertTab"/>
      </w:pPr>
      <w:r w:rsidRPr="00EB6A28">
        <w:tab/>
      </w:r>
    </w:p>
    <w:p w:rsidR="00D94655" w:rsidRDefault="00D94655" w:rsidP="0085162D">
      <w:pPr>
        <w:pStyle w:val="ActivityRulesInsertTab"/>
      </w:pPr>
      <w:r w:rsidRPr="00D94655">
        <w:tab/>
      </w:r>
    </w:p>
    <w:p w:rsidR="00D94655" w:rsidRDefault="00D94655" w:rsidP="00D94655">
      <w:pPr>
        <w:pStyle w:val="ActivityRulesInsertTab"/>
      </w:pPr>
      <w:r>
        <w:t>Qualitative</w:t>
      </w:r>
      <w:r>
        <w:tab/>
      </w:r>
    </w:p>
    <w:p w:rsidR="00D94655" w:rsidRDefault="00D94655" w:rsidP="00D94655">
      <w:pPr>
        <w:pStyle w:val="ActivityRulesInsertTab"/>
      </w:pPr>
      <w:r>
        <w:tab/>
      </w:r>
    </w:p>
    <w:p w:rsidR="00D94655" w:rsidRDefault="00D94655" w:rsidP="00D94655">
      <w:pPr>
        <w:pStyle w:val="ActivityRulesInsertTab"/>
      </w:pPr>
      <w:r>
        <w:t>Quantitative</w:t>
      </w:r>
      <w:r>
        <w:tab/>
      </w:r>
    </w:p>
    <w:p w:rsidR="00D94655" w:rsidRDefault="00D94655" w:rsidP="00D94655">
      <w:pPr>
        <w:pStyle w:val="ActivityRulesInsertTab"/>
      </w:pPr>
      <w:r>
        <w:tab/>
      </w:r>
    </w:p>
    <w:p w:rsidR="00D94655" w:rsidRPr="00EB6A28" w:rsidRDefault="00D94655" w:rsidP="00D94655">
      <w:pPr>
        <w:pStyle w:val="ActivityRulesInsertTab"/>
      </w:pPr>
      <w:r w:rsidRPr="00D94655">
        <w:tab/>
      </w:r>
    </w:p>
    <w:p w:rsidR="0085162D" w:rsidRPr="00EB6A28" w:rsidRDefault="00C759E5" w:rsidP="00D94655">
      <w:pPr>
        <w:pStyle w:val="ActivityNumbered"/>
        <w:rPr>
          <w:lang w:val="en-AU"/>
        </w:rPr>
      </w:pPr>
      <w:r>
        <w:rPr>
          <w:lang w:val="en-AU"/>
        </w:rPr>
        <w:t>List three point</w:t>
      </w:r>
      <w:r w:rsidR="00984B8C">
        <w:rPr>
          <w:lang w:val="en-AU"/>
        </w:rPr>
        <w:t>s</w:t>
      </w:r>
      <w:r w:rsidR="00D94655" w:rsidRPr="00D94655">
        <w:rPr>
          <w:lang w:val="en-AU"/>
        </w:rPr>
        <w:t xml:space="preserve"> </w:t>
      </w:r>
      <w:r w:rsidR="00A75C4C">
        <w:rPr>
          <w:lang w:val="en-AU"/>
        </w:rPr>
        <w:t xml:space="preserve">which </w:t>
      </w:r>
      <w:r w:rsidR="00D94655" w:rsidRPr="00D94655">
        <w:rPr>
          <w:lang w:val="en-AU"/>
        </w:rPr>
        <w:t xml:space="preserve">primary and secondary data </w:t>
      </w:r>
      <w:r>
        <w:rPr>
          <w:lang w:val="en-AU"/>
        </w:rPr>
        <w:t xml:space="preserve">must </w:t>
      </w:r>
      <w:r w:rsidR="00346615">
        <w:rPr>
          <w:lang w:val="en-AU"/>
        </w:rPr>
        <w:t>relate to.</w:t>
      </w:r>
    </w:p>
    <w:p w:rsidR="0085162D" w:rsidRPr="00EB6A28" w:rsidRDefault="0085162D" w:rsidP="0085162D">
      <w:pPr>
        <w:pStyle w:val="ActivityRulesInsertTab"/>
      </w:pPr>
      <w:r w:rsidRPr="00EB6A28">
        <w:tab/>
      </w:r>
    </w:p>
    <w:p w:rsidR="0085162D" w:rsidRPr="00EB6A28" w:rsidRDefault="0085162D" w:rsidP="0085162D">
      <w:pPr>
        <w:pStyle w:val="ActivityRulesInsertTab"/>
      </w:pPr>
      <w:r w:rsidRPr="00EB6A28">
        <w:tab/>
      </w:r>
    </w:p>
    <w:p w:rsidR="0085162D" w:rsidRPr="00EB6A28" w:rsidRDefault="0085162D" w:rsidP="0085162D">
      <w:pPr>
        <w:pStyle w:val="ActivityRulesInsertTab"/>
      </w:pPr>
      <w:r w:rsidRPr="00EB6A28">
        <w:tab/>
      </w:r>
    </w:p>
    <w:p w:rsidR="0085162D" w:rsidRPr="00EB6A28" w:rsidRDefault="0085162D" w:rsidP="0085162D">
      <w:pPr>
        <w:pStyle w:val="ActivityRulesInsertTab"/>
      </w:pPr>
      <w:r w:rsidRPr="00EB6A28">
        <w:tab/>
      </w:r>
    </w:p>
    <w:p w:rsidR="0085162D" w:rsidRPr="00EB6A28" w:rsidRDefault="00D94655" w:rsidP="00D94655">
      <w:pPr>
        <w:pStyle w:val="ActivityNumbered"/>
      </w:pPr>
      <w:r w:rsidRPr="00D94655">
        <w:rPr>
          <w:lang w:val="en-AU"/>
        </w:rPr>
        <w:t>Identify five of the many research methods available</w:t>
      </w:r>
      <w:r w:rsidR="00346615">
        <w:rPr>
          <w:lang w:val="en-AU"/>
        </w:rPr>
        <w:t>.</w:t>
      </w:r>
    </w:p>
    <w:p w:rsidR="0085162D" w:rsidRPr="00EB6A28" w:rsidRDefault="0085162D" w:rsidP="0085162D">
      <w:pPr>
        <w:pStyle w:val="ActivityRulesInsertTab"/>
      </w:pPr>
      <w:r w:rsidRPr="00EB6A28">
        <w:tab/>
      </w:r>
    </w:p>
    <w:p w:rsidR="0085162D" w:rsidRPr="00EB6A28" w:rsidRDefault="0085162D" w:rsidP="0085162D">
      <w:pPr>
        <w:pStyle w:val="ActivityRulesInsertTab"/>
      </w:pPr>
      <w:r w:rsidRPr="00EB6A28">
        <w:tab/>
      </w:r>
    </w:p>
    <w:p w:rsidR="00C759E5" w:rsidRPr="00EB6A28" w:rsidRDefault="0085162D" w:rsidP="00C759E5">
      <w:pPr>
        <w:pStyle w:val="ActivityRulesInsertTab"/>
      </w:pPr>
      <w:r w:rsidRPr="00EB6A28">
        <w:tab/>
      </w:r>
      <w:r w:rsidR="00C759E5" w:rsidRPr="00EB6A28">
        <w:tab/>
      </w:r>
    </w:p>
    <w:p w:rsidR="00C759E5" w:rsidRPr="00EB6A28" w:rsidRDefault="00C759E5" w:rsidP="00C759E5">
      <w:pPr>
        <w:pStyle w:val="ActivityRulesInsertTab"/>
      </w:pPr>
      <w:r w:rsidRPr="00EB6A28">
        <w:tab/>
      </w:r>
    </w:p>
    <w:p w:rsidR="00C759E5" w:rsidRPr="00EB6A28" w:rsidRDefault="00C759E5" w:rsidP="00C759E5">
      <w:pPr>
        <w:pStyle w:val="ActivityRulesInsertTab"/>
      </w:pPr>
      <w:r w:rsidRPr="00EB6A28">
        <w:tab/>
      </w:r>
    </w:p>
    <w:p w:rsidR="0085162D" w:rsidRPr="00EB6A28" w:rsidRDefault="000C6014" w:rsidP="00D94655">
      <w:pPr>
        <w:pStyle w:val="ActivityNumbered"/>
        <w:rPr>
          <w:lang w:val="en-AU"/>
        </w:rPr>
      </w:pPr>
      <w:r>
        <w:rPr>
          <w:lang w:val="en-AU"/>
        </w:rPr>
        <w:t>Give three</w:t>
      </w:r>
      <w:r w:rsidR="00D94655" w:rsidRPr="00D94655">
        <w:rPr>
          <w:lang w:val="en-AU"/>
        </w:rPr>
        <w:t xml:space="preserve"> aspects of a survey instrument </w:t>
      </w:r>
      <w:r>
        <w:rPr>
          <w:lang w:val="en-AU"/>
        </w:rPr>
        <w:t xml:space="preserve">you might </w:t>
      </w:r>
      <w:r w:rsidR="00346615">
        <w:rPr>
          <w:lang w:val="en-AU"/>
        </w:rPr>
        <w:t>want to check.</w:t>
      </w:r>
    </w:p>
    <w:p w:rsidR="0085162D" w:rsidRPr="00EB6A28" w:rsidRDefault="0085162D" w:rsidP="0085162D">
      <w:pPr>
        <w:pStyle w:val="ActivityRulesInsertTab"/>
      </w:pPr>
      <w:r w:rsidRPr="00EB6A28">
        <w:tab/>
      </w:r>
    </w:p>
    <w:p w:rsidR="0085162D" w:rsidRPr="00EB6A28" w:rsidRDefault="0085162D" w:rsidP="0085162D">
      <w:pPr>
        <w:pStyle w:val="ActivityRulesInsertTab"/>
      </w:pPr>
      <w:r w:rsidRPr="00EB6A28">
        <w:tab/>
      </w:r>
    </w:p>
    <w:p w:rsidR="0085162D" w:rsidRPr="00EB6A28" w:rsidRDefault="0085162D" w:rsidP="0085162D">
      <w:pPr>
        <w:pStyle w:val="ActivityRulesInsertTab"/>
      </w:pPr>
      <w:r w:rsidRPr="00EB6A28">
        <w:tab/>
      </w:r>
    </w:p>
    <w:p w:rsidR="0085162D" w:rsidRPr="00EB6A28" w:rsidRDefault="0085162D" w:rsidP="0085162D">
      <w:pPr>
        <w:pStyle w:val="ActivityRulesInsertTab"/>
      </w:pPr>
      <w:r w:rsidRPr="00EB6A28">
        <w:tab/>
      </w:r>
    </w:p>
    <w:p w:rsidR="00092CBB" w:rsidRDefault="00092CBB">
      <w:pPr>
        <w:rPr>
          <w:rFonts w:ascii="Helvetica" w:eastAsia="Calibri" w:hAnsi="Helvetica" w:cs="Calibri"/>
          <w:szCs w:val="16"/>
          <w:lang w:eastAsia="ar-SA"/>
        </w:rPr>
      </w:pPr>
      <w:r>
        <w:br w:type="page"/>
      </w:r>
    </w:p>
    <w:p w:rsidR="0085162D" w:rsidRPr="00EB6A28" w:rsidRDefault="000C6014" w:rsidP="009241F0">
      <w:pPr>
        <w:pStyle w:val="ActivityNumbered"/>
      </w:pPr>
      <w:r>
        <w:rPr>
          <w:lang w:val="en-AU"/>
        </w:rPr>
        <w:lastRenderedPageBreak/>
        <w:t>Give three reasons you might</w:t>
      </w:r>
      <w:r w:rsidR="009241F0" w:rsidRPr="009241F0">
        <w:rPr>
          <w:lang w:val="en-AU"/>
        </w:rPr>
        <w:t xml:space="preserve"> seek external assi</w:t>
      </w:r>
      <w:r w:rsidR="00346615">
        <w:rPr>
          <w:lang w:val="en-AU"/>
        </w:rPr>
        <w:t>stance when conducting research.</w:t>
      </w:r>
    </w:p>
    <w:p w:rsidR="0085162D" w:rsidRPr="00EB6A28" w:rsidRDefault="0085162D" w:rsidP="0085162D">
      <w:pPr>
        <w:pStyle w:val="ActivityRulesInsertTab"/>
      </w:pPr>
      <w:r w:rsidRPr="00EB6A28">
        <w:tab/>
      </w:r>
    </w:p>
    <w:p w:rsidR="0085162D" w:rsidRPr="00EB6A28" w:rsidRDefault="0085162D" w:rsidP="0085162D">
      <w:pPr>
        <w:pStyle w:val="ActivityRulesInsertTab"/>
      </w:pPr>
      <w:r w:rsidRPr="00EB6A28">
        <w:tab/>
      </w:r>
    </w:p>
    <w:p w:rsidR="0085162D" w:rsidRPr="00EB6A28" w:rsidRDefault="0085162D" w:rsidP="0085162D">
      <w:pPr>
        <w:pStyle w:val="ActivityRulesInsertTab"/>
      </w:pPr>
      <w:r w:rsidRPr="00EB6A28">
        <w:tab/>
      </w:r>
    </w:p>
    <w:p w:rsidR="0085162D" w:rsidRPr="009C4336" w:rsidRDefault="009241F0" w:rsidP="009241F0">
      <w:pPr>
        <w:pStyle w:val="ActivityNumbered"/>
        <w:rPr>
          <w:lang w:val="en-AU"/>
        </w:rPr>
      </w:pPr>
      <w:r w:rsidRPr="009C4336">
        <w:rPr>
          <w:lang w:val="en-AU"/>
        </w:rPr>
        <w:t>Identifying ideal sample siz</w:t>
      </w:r>
      <w:r w:rsidR="00346615" w:rsidRPr="009C4336">
        <w:rPr>
          <w:lang w:val="en-AU"/>
        </w:rPr>
        <w:t xml:space="preserve">e </w:t>
      </w:r>
      <w:r w:rsidR="009C4336" w:rsidRPr="009C4336">
        <w:rPr>
          <w:lang w:val="en-AU"/>
        </w:rPr>
        <w:t xml:space="preserve">for tourism research </w:t>
      </w:r>
      <w:r w:rsidR="00A75C4C">
        <w:rPr>
          <w:lang w:val="en-AU"/>
        </w:rPr>
        <w:t>may relate to what key points?</w:t>
      </w:r>
      <w:r w:rsidR="000C6014" w:rsidRPr="009C4336">
        <w:rPr>
          <w:lang w:val="en-AU"/>
        </w:rPr>
        <w:t xml:space="preserve"> (</w:t>
      </w:r>
      <w:r w:rsidR="00984B8C" w:rsidRPr="009C4336">
        <w:rPr>
          <w:lang w:val="en-AU"/>
        </w:rPr>
        <w:t>P</w:t>
      </w:r>
      <w:r w:rsidR="000C6014" w:rsidRPr="009C4336">
        <w:rPr>
          <w:lang w:val="en-AU"/>
        </w:rPr>
        <w:t>rovide three)</w:t>
      </w:r>
    </w:p>
    <w:p w:rsidR="0085162D" w:rsidRPr="00EB6A28" w:rsidRDefault="0085162D" w:rsidP="0085162D">
      <w:pPr>
        <w:pStyle w:val="ActivityRulesInsertTab"/>
      </w:pPr>
      <w:r w:rsidRPr="00EB6A28">
        <w:tab/>
      </w:r>
    </w:p>
    <w:p w:rsidR="0085162D" w:rsidRPr="00EB6A28" w:rsidRDefault="0085162D" w:rsidP="0085162D">
      <w:pPr>
        <w:pStyle w:val="ActivityRulesInsertTab"/>
      </w:pPr>
      <w:r w:rsidRPr="00EB6A28">
        <w:tab/>
      </w:r>
    </w:p>
    <w:p w:rsidR="0085162D" w:rsidRPr="00EB6A28" w:rsidRDefault="0085162D" w:rsidP="0085162D">
      <w:pPr>
        <w:pStyle w:val="ActivityRulesInsertTab"/>
      </w:pPr>
      <w:r w:rsidRPr="00EB6A28">
        <w:tab/>
      </w:r>
    </w:p>
    <w:p w:rsidR="0085162D" w:rsidRPr="00EB6A28" w:rsidRDefault="0085162D" w:rsidP="0085162D">
      <w:pPr>
        <w:pStyle w:val="ActivityRulesInsertTab"/>
      </w:pPr>
      <w:r w:rsidRPr="00EB6A28">
        <w:tab/>
      </w:r>
    </w:p>
    <w:p w:rsidR="0085162D" w:rsidRPr="00EB6A28" w:rsidRDefault="00C75AB9" w:rsidP="00C75AB9">
      <w:pPr>
        <w:pStyle w:val="ActivityNumbered"/>
        <w:rPr>
          <w:lang w:val="en-AU"/>
        </w:rPr>
      </w:pPr>
      <w:r w:rsidRPr="00C75AB9">
        <w:rPr>
          <w:lang w:val="en-AU"/>
        </w:rPr>
        <w:t>People involved in a research activity must have an understanding of what is expected of them. This may include what in particular?</w:t>
      </w:r>
      <w:r w:rsidR="000C6014">
        <w:rPr>
          <w:lang w:val="en-AU"/>
        </w:rPr>
        <w:t xml:space="preserve"> Provide three answers.</w:t>
      </w:r>
    </w:p>
    <w:p w:rsidR="0085162D" w:rsidRPr="00EB6A28" w:rsidRDefault="0085162D" w:rsidP="0085162D">
      <w:pPr>
        <w:pStyle w:val="ActivityRulesInsertTab"/>
      </w:pPr>
      <w:r w:rsidRPr="00EB6A28">
        <w:tab/>
      </w:r>
    </w:p>
    <w:p w:rsidR="0085162D" w:rsidRPr="00EB6A28" w:rsidRDefault="0085162D" w:rsidP="0085162D">
      <w:pPr>
        <w:pStyle w:val="ActivityRulesInsertTab"/>
      </w:pPr>
      <w:r w:rsidRPr="00EB6A28">
        <w:tab/>
      </w:r>
    </w:p>
    <w:p w:rsidR="0085162D" w:rsidRPr="00EB6A28" w:rsidRDefault="0085162D" w:rsidP="0085162D">
      <w:pPr>
        <w:pStyle w:val="ActivityRulesInsertTab"/>
      </w:pPr>
      <w:r w:rsidRPr="00EB6A28">
        <w:tab/>
      </w:r>
    </w:p>
    <w:p w:rsidR="0085162D" w:rsidRPr="00EB6A28" w:rsidRDefault="0085162D" w:rsidP="0085162D">
      <w:pPr>
        <w:pStyle w:val="ActivityRulesInsertTab"/>
      </w:pPr>
      <w:r w:rsidRPr="00EB6A28">
        <w:tab/>
      </w:r>
    </w:p>
    <w:p w:rsidR="0085162D" w:rsidRPr="00EB6A28" w:rsidRDefault="00C75AB9" w:rsidP="00C75AB9">
      <w:pPr>
        <w:pStyle w:val="ActivityNumbered"/>
        <w:rPr>
          <w:lang w:val="en-AU"/>
        </w:rPr>
      </w:pPr>
      <w:r w:rsidRPr="00C75AB9">
        <w:rPr>
          <w:lang w:val="en-AU"/>
        </w:rPr>
        <w:t>How might a business record and store research results?</w:t>
      </w:r>
    </w:p>
    <w:p w:rsidR="0085162D" w:rsidRPr="00EB6A28" w:rsidRDefault="0085162D" w:rsidP="0085162D">
      <w:pPr>
        <w:pStyle w:val="ActivityRulesInsertTab"/>
      </w:pPr>
      <w:r w:rsidRPr="00EB6A28">
        <w:tab/>
      </w:r>
    </w:p>
    <w:p w:rsidR="0085162D" w:rsidRPr="00EB6A28" w:rsidRDefault="0085162D" w:rsidP="0085162D">
      <w:pPr>
        <w:pStyle w:val="ActivityRulesInsertTab"/>
      </w:pPr>
      <w:r w:rsidRPr="00EB6A28">
        <w:tab/>
      </w:r>
    </w:p>
    <w:p w:rsidR="0085162D" w:rsidRPr="00EB6A28" w:rsidRDefault="0085162D" w:rsidP="0085162D">
      <w:pPr>
        <w:pStyle w:val="ActivityRulesInsertTab"/>
      </w:pPr>
      <w:r w:rsidRPr="00EB6A28">
        <w:tab/>
      </w:r>
    </w:p>
    <w:p w:rsidR="0085162D" w:rsidRPr="00EB6A28" w:rsidRDefault="0085162D" w:rsidP="0085162D">
      <w:pPr>
        <w:pStyle w:val="ActivityRulesInsertTab"/>
      </w:pPr>
      <w:r w:rsidRPr="00EB6A28">
        <w:tab/>
      </w:r>
    </w:p>
    <w:p w:rsidR="0085162D" w:rsidRPr="00EB6A28" w:rsidRDefault="00C75AB9" w:rsidP="00C75AB9">
      <w:pPr>
        <w:pStyle w:val="ActivityNumbered"/>
        <w:rPr>
          <w:lang w:val="en-AU"/>
        </w:rPr>
      </w:pPr>
      <w:r w:rsidRPr="00C75AB9">
        <w:rPr>
          <w:lang w:val="en-AU"/>
        </w:rPr>
        <w:t>Why is it important to monitor the research plan and its effectiveness?</w:t>
      </w:r>
    </w:p>
    <w:p w:rsidR="0085162D" w:rsidRPr="00EB6A28" w:rsidRDefault="0085162D" w:rsidP="0085162D">
      <w:pPr>
        <w:pStyle w:val="ActivityRulesInsertTab"/>
      </w:pPr>
      <w:r w:rsidRPr="00EB6A28">
        <w:tab/>
      </w:r>
    </w:p>
    <w:p w:rsidR="0085162D" w:rsidRPr="00EB6A28" w:rsidRDefault="0085162D" w:rsidP="0085162D">
      <w:pPr>
        <w:pStyle w:val="ActivityRulesInsertTab"/>
      </w:pPr>
      <w:r w:rsidRPr="00EB6A28">
        <w:tab/>
      </w:r>
    </w:p>
    <w:p w:rsidR="0085162D" w:rsidRPr="00EB6A28" w:rsidRDefault="0085162D" w:rsidP="0085162D">
      <w:pPr>
        <w:pStyle w:val="ActivityRulesInsertTab"/>
      </w:pPr>
      <w:r w:rsidRPr="00EB6A28">
        <w:tab/>
      </w:r>
    </w:p>
    <w:p w:rsidR="0085162D" w:rsidRPr="00EB6A28" w:rsidRDefault="0085162D" w:rsidP="0085162D">
      <w:pPr>
        <w:pStyle w:val="ActivityRulesInsertTab"/>
      </w:pPr>
      <w:r w:rsidRPr="00EB6A28">
        <w:tab/>
      </w:r>
    </w:p>
    <w:p w:rsidR="0085162D" w:rsidRPr="00EB6A28" w:rsidRDefault="00C75AB9" w:rsidP="00C75AB9">
      <w:pPr>
        <w:pStyle w:val="ActivityNumbered"/>
        <w:rPr>
          <w:lang w:val="en-AU"/>
        </w:rPr>
      </w:pPr>
      <w:r w:rsidRPr="00C75AB9">
        <w:rPr>
          <w:lang w:val="en-AU"/>
        </w:rPr>
        <w:t>What is meant by ‘absent research data’?</w:t>
      </w:r>
    </w:p>
    <w:p w:rsidR="0085162D" w:rsidRPr="00EB6A28" w:rsidRDefault="0085162D" w:rsidP="0085162D">
      <w:pPr>
        <w:pStyle w:val="ActivityRulesInsertTab"/>
      </w:pPr>
      <w:r w:rsidRPr="00EB6A28">
        <w:tab/>
      </w:r>
    </w:p>
    <w:p w:rsidR="0085162D" w:rsidRPr="00EB6A28" w:rsidRDefault="0085162D" w:rsidP="0085162D">
      <w:pPr>
        <w:pStyle w:val="ActivityRulesInsertTab"/>
      </w:pPr>
      <w:r w:rsidRPr="00EB6A28">
        <w:tab/>
      </w:r>
    </w:p>
    <w:p w:rsidR="0085162D" w:rsidRPr="00EB6A28" w:rsidRDefault="0085162D" w:rsidP="0085162D">
      <w:pPr>
        <w:pStyle w:val="ActivityRulesInsertTab"/>
      </w:pPr>
      <w:r w:rsidRPr="00EB6A28">
        <w:tab/>
      </w:r>
    </w:p>
    <w:p w:rsidR="0085162D" w:rsidRPr="00EB6A28" w:rsidRDefault="00A64DC4" w:rsidP="00A64DC4">
      <w:pPr>
        <w:pStyle w:val="ActivityNumbered"/>
        <w:rPr>
          <w:lang w:val="en-AU"/>
        </w:rPr>
      </w:pPr>
      <w:r w:rsidRPr="00A64DC4">
        <w:rPr>
          <w:lang w:val="en-AU"/>
        </w:rPr>
        <w:lastRenderedPageBreak/>
        <w:t>When monitoring the topic of research what may be included for consideration?</w:t>
      </w:r>
    </w:p>
    <w:p w:rsidR="0085162D" w:rsidRPr="00EB6A28" w:rsidRDefault="0085162D" w:rsidP="0085162D">
      <w:pPr>
        <w:pStyle w:val="ActivityRulesInsertTab"/>
      </w:pPr>
      <w:r w:rsidRPr="00EB6A28">
        <w:tab/>
      </w:r>
    </w:p>
    <w:p w:rsidR="0085162D" w:rsidRPr="00EB6A28" w:rsidRDefault="0085162D" w:rsidP="0085162D">
      <w:pPr>
        <w:pStyle w:val="ActivityRulesInsertTab"/>
      </w:pPr>
      <w:r w:rsidRPr="00EB6A28">
        <w:tab/>
      </w:r>
    </w:p>
    <w:p w:rsidR="0085162D" w:rsidRPr="00EB6A28" w:rsidRDefault="0085162D" w:rsidP="0085162D">
      <w:pPr>
        <w:pStyle w:val="ActivityRulesInsertTab"/>
      </w:pPr>
      <w:r w:rsidRPr="00EB6A28">
        <w:tab/>
      </w:r>
    </w:p>
    <w:p w:rsidR="0085162D" w:rsidRPr="00EB6A28" w:rsidRDefault="0085162D" w:rsidP="0085162D">
      <w:pPr>
        <w:pStyle w:val="ActivityRulesInsertTab"/>
      </w:pPr>
      <w:r w:rsidRPr="00EB6A28">
        <w:tab/>
      </w:r>
    </w:p>
    <w:p w:rsidR="0085162D" w:rsidRPr="00EB6A28" w:rsidRDefault="000C6014" w:rsidP="00A64DC4">
      <w:pPr>
        <w:pStyle w:val="ActivityNumbered"/>
        <w:rPr>
          <w:lang w:val="en-AU"/>
        </w:rPr>
      </w:pPr>
      <w:r>
        <w:rPr>
          <w:lang w:val="en-AU"/>
        </w:rPr>
        <w:t>Provide three reasons you might</w:t>
      </w:r>
      <w:r w:rsidR="00A64DC4" w:rsidRPr="00A64DC4">
        <w:rPr>
          <w:lang w:val="en-AU"/>
        </w:rPr>
        <w:t xml:space="preserve"> be required to obtain additional infor</w:t>
      </w:r>
      <w:r w:rsidR="00346615">
        <w:rPr>
          <w:lang w:val="en-AU"/>
        </w:rPr>
        <w:t>mation when conducting research.</w:t>
      </w:r>
    </w:p>
    <w:p w:rsidR="0085162D" w:rsidRPr="00EB6A28" w:rsidRDefault="0085162D" w:rsidP="0085162D">
      <w:pPr>
        <w:pStyle w:val="ActivityRulesInsertTab"/>
      </w:pPr>
      <w:r w:rsidRPr="00EB6A28">
        <w:tab/>
      </w:r>
    </w:p>
    <w:p w:rsidR="0085162D" w:rsidRPr="00EB6A28" w:rsidRDefault="0085162D" w:rsidP="0085162D">
      <w:pPr>
        <w:pStyle w:val="ActivityRulesInsertTab"/>
      </w:pPr>
      <w:r w:rsidRPr="00EB6A28">
        <w:tab/>
      </w:r>
    </w:p>
    <w:p w:rsidR="0085162D" w:rsidRPr="00EB6A28" w:rsidRDefault="0085162D" w:rsidP="0085162D">
      <w:pPr>
        <w:pStyle w:val="ActivityRulesInsertTab"/>
      </w:pPr>
      <w:r w:rsidRPr="00EB6A28">
        <w:tab/>
      </w:r>
    </w:p>
    <w:p w:rsidR="0085162D" w:rsidRPr="00EB6A28" w:rsidRDefault="0085162D" w:rsidP="0085162D">
      <w:pPr>
        <w:pStyle w:val="ActivityRulesInsertTab"/>
      </w:pPr>
      <w:r w:rsidRPr="00EB6A28">
        <w:tab/>
      </w:r>
    </w:p>
    <w:p w:rsidR="0085162D" w:rsidRPr="00EB6A28" w:rsidRDefault="00C034B4" w:rsidP="00C034B4">
      <w:pPr>
        <w:pStyle w:val="ActivityNumbered"/>
      </w:pPr>
      <w:r w:rsidRPr="00C034B4">
        <w:rPr>
          <w:lang w:val="en-AU"/>
        </w:rPr>
        <w:t xml:space="preserve">What </w:t>
      </w:r>
      <w:r w:rsidR="000C6014">
        <w:rPr>
          <w:lang w:val="en-AU"/>
        </w:rPr>
        <w:t xml:space="preserve">three </w:t>
      </w:r>
      <w:r w:rsidRPr="00C034B4">
        <w:rPr>
          <w:lang w:val="en-AU"/>
        </w:rPr>
        <w:t>methods could be included to ensure completion of research activities?</w:t>
      </w:r>
      <w:r w:rsidR="0085162D" w:rsidRPr="00EB6A28">
        <w:tab/>
      </w:r>
    </w:p>
    <w:p w:rsidR="0085162D" w:rsidRPr="00EB6A28" w:rsidRDefault="0085162D" w:rsidP="0085162D">
      <w:pPr>
        <w:pStyle w:val="ActivityRulesInsertTab"/>
      </w:pPr>
      <w:r w:rsidRPr="00EB6A28">
        <w:tab/>
      </w:r>
    </w:p>
    <w:p w:rsidR="0085162D" w:rsidRPr="00EB6A28" w:rsidRDefault="0085162D" w:rsidP="0085162D">
      <w:pPr>
        <w:pStyle w:val="ActivityRulesInsertTab"/>
      </w:pPr>
      <w:r w:rsidRPr="00EB6A28">
        <w:tab/>
      </w:r>
    </w:p>
    <w:p w:rsidR="0085162D" w:rsidRPr="00EB6A28" w:rsidRDefault="0085162D" w:rsidP="0085162D">
      <w:pPr>
        <w:pStyle w:val="ActivityRulesInsertTab"/>
      </w:pPr>
      <w:r w:rsidRPr="00EB6A28">
        <w:tab/>
      </w:r>
    </w:p>
    <w:p w:rsidR="0085162D" w:rsidRPr="00EB6A28" w:rsidRDefault="00C034B4" w:rsidP="00C034B4">
      <w:pPr>
        <w:pStyle w:val="ActivityNumbered"/>
        <w:rPr>
          <w:lang w:val="en-AU"/>
        </w:rPr>
      </w:pPr>
      <w:r w:rsidRPr="00C034B4">
        <w:rPr>
          <w:lang w:val="en-AU"/>
        </w:rPr>
        <w:t>What is the process of data analysis?</w:t>
      </w:r>
    </w:p>
    <w:p w:rsidR="0085162D" w:rsidRPr="00EB6A28" w:rsidRDefault="0085162D" w:rsidP="0085162D">
      <w:pPr>
        <w:pStyle w:val="ActivityRulesInsertTab"/>
      </w:pPr>
      <w:r w:rsidRPr="00EB6A28">
        <w:tab/>
      </w:r>
    </w:p>
    <w:p w:rsidR="0085162D" w:rsidRPr="00EB6A28" w:rsidRDefault="0085162D" w:rsidP="0085162D">
      <w:pPr>
        <w:pStyle w:val="ActivityRulesInsertTab"/>
      </w:pPr>
      <w:r w:rsidRPr="00EB6A28">
        <w:tab/>
      </w:r>
    </w:p>
    <w:p w:rsidR="0085162D" w:rsidRPr="00EB6A28" w:rsidRDefault="0085162D" w:rsidP="0085162D">
      <w:pPr>
        <w:pStyle w:val="ActivityRulesInsertTab"/>
      </w:pPr>
      <w:r w:rsidRPr="00EB6A28">
        <w:tab/>
      </w:r>
    </w:p>
    <w:p w:rsidR="0085162D" w:rsidRPr="00EB6A28" w:rsidRDefault="0085162D" w:rsidP="0085162D">
      <w:pPr>
        <w:pStyle w:val="ActivityRulesInsertTab"/>
      </w:pPr>
      <w:r w:rsidRPr="00EB6A28">
        <w:tab/>
      </w:r>
    </w:p>
    <w:p w:rsidR="0085162D" w:rsidRPr="00EB6A28" w:rsidRDefault="00C034B4" w:rsidP="00C034B4">
      <w:pPr>
        <w:pStyle w:val="ActivityNumbered"/>
      </w:pPr>
      <w:r w:rsidRPr="00C034B4">
        <w:rPr>
          <w:lang w:val="en-AU"/>
        </w:rPr>
        <w:t>After the analysis of research data, what possible topics for recommendation may be included?</w:t>
      </w:r>
      <w:r w:rsidR="0085162D" w:rsidRPr="00EB6A28">
        <w:tab/>
      </w:r>
      <w:r w:rsidR="00164528">
        <w:t>(</w:t>
      </w:r>
      <w:r w:rsidR="00164528">
        <w:rPr>
          <w:lang w:val="en-AU"/>
        </w:rPr>
        <w:t>Provide three answers)</w:t>
      </w:r>
    </w:p>
    <w:p w:rsidR="0085162D" w:rsidRPr="00EB6A28" w:rsidRDefault="0085162D" w:rsidP="0085162D">
      <w:pPr>
        <w:pStyle w:val="ActivityRulesInsertTab"/>
      </w:pPr>
      <w:r w:rsidRPr="00EB6A28">
        <w:tab/>
      </w:r>
    </w:p>
    <w:p w:rsidR="0085162D" w:rsidRPr="00EB6A28" w:rsidRDefault="0085162D" w:rsidP="0085162D">
      <w:pPr>
        <w:pStyle w:val="ActivityRulesInsertTab"/>
      </w:pPr>
      <w:r w:rsidRPr="00EB6A28">
        <w:tab/>
      </w:r>
    </w:p>
    <w:p w:rsidR="0085162D" w:rsidRPr="00EB6A28" w:rsidRDefault="0085162D" w:rsidP="0085162D">
      <w:pPr>
        <w:pStyle w:val="ActivityRulesInsertTab"/>
      </w:pPr>
      <w:r w:rsidRPr="00EB6A28">
        <w:tab/>
      </w:r>
    </w:p>
    <w:p w:rsidR="00092CBB" w:rsidRDefault="00092CBB">
      <w:pPr>
        <w:rPr>
          <w:rFonts w:ascii="Helvetica" w:eastAsia="Calibri" w:hAnsi="Helvetica" w:cs="Calibri"/>
          <w:szCs w:val="16"/>
          <w:lang w:eastAsia="ar-SA"/>
        </w:rPr>
      </w:pPr>
      <w:r>
        <w:br w:type="page"/>
      </w:r>
    </w:p>
    <w:p w:rsidR="0085162D" w:rsidRPr="000C6014" w:rsidRDefault="000C6014" w:rsidP="000C6014">
      <w:pPr>
        <w:pStyle w:val="ActivityNumbered"/>
        <w:rPr>
          <w:lang w:val="en-AU"/>
        </w:rPr>
      </w:pPr>
      <w:r>
        <w:rPr>
          <w:lang w:val="en-AU"/>
        </w:rPr>
        <w:lastRenderedPageBreak/>
        <w:t>List all</w:t>
      </w:r>
      <w:r w:rsidR="00C034B4" w:rsidRPr="000C6014">
        <w:rPr>
          <w:lang w:val="en-AU"/>
        </w:rPr>
        <w:t xml:space="preserve"> content </w:t>
      </w:r>
      <w:r>
        <w:rPr>
          <w:lang w:val="en-AU"/>
        </w:rPr>
        <w:t xml:space="preserve">that </w:t>
      </w:r>
      <w:r w:rsidR="00C034B4" w:rsidRPr="000C6014">
        <w:rPr>
          <w:lang w:val="en-AU"/>
        </w:rPr>
        <w:t>should be included when preparing a written report</w:t>
      </w:r>
      <w:r w:rsidR="00F207E6">
        <w:rPr>
          <w:lang w:val="en-AU"/>
        </w:rPr>
        <w:t xml:space="preserve"> </w:t>
      </w:r>
      <w:r w:rsidR="00346615">
        <w:rPr>
          <w:lang w:val="en-AU"/>
        </w:rPr>
        <w:t xml:space="preserve"> (as per Trainee M</w:t>
      </w:r>
      <w:r w:rsidR="00F207E6">
        <w:rPr>
          <w:lang w:val="en-AU"/>
        </w:rPr>
        <w:t>anual</w:t>
      </w:r>
      <w:r w:rsidR="00346615">
        <w:rPr>
          <w:lang w:val="en-AU"/>
        </w:rPr>
        <w:t>).</w:t>
      </w:r>
    </w:p>
    <w:p w:rsidR="0085162D" w:rsidRPr="00EB6A28" w:rsidRDefault="0085162D" w:rsidP="0085162D">
      <w:pPr>
        <w:pStyle w:val="ActivityRulesInsertTab"/>
      </w:pPr>
      <w:r w:rsidRPr="00EB6A28">
        <w:tab/>
      </w:r>
    </w:p>
    <w:p w:rsidR="0085162D" w:rsidRPr="00EB6A28" w:rsidRDefault="0085162D" w:rsidP="0085162D">
      <w:pPr>
        <w:pStyle w:val="ActivityRulesInsertTab"/>
      </w:pPr>
      <w:r w:rsidRPr="00EB6A28">
        <w:tab/>
      </w:r>
    </w:p>
    <w:p w:rsidR="0085162D" w:rsidRPr="00EB6A28" w:rsidRDefault="0085162D" w:rsidP="0085162D">
      <w:pPr>
        <w:pStyle w:val="ActivityRulesInsertTab"/>
      </w:pPr>
      <w:r w:rsidRPr="00EB6A28">
        <w:tab/>
      </w:r>
    </w:p>
    <w:p w:rsidR="0085162D" w:rsidRDefault="0085162D" w:rsidP="0085162D">
      <w:pPr>
        <w:pStyle w:val="ActivityRulesInsertTab"/>
      </w:pPr>
      <w:r w:rsidRPr="00EB6A28">
        <w:tab/>
      </w:r>
    </w:p>
    <w:p w:rsidR="000C6014" w:rsidRPr="00EB6A28" w:rsidRDefault="000C6014" w:rsidP="000C6014">
      <w:pPr>
        <w:pStyle w:val="ActivityRulesInsertTab"/>
      </w:pPr>
      <w:r w:rsidRPr="00EB6A28">
        <w:tab/>
      </w:r>
    </w:p>
    <w:p w:rsidR="000C6014" w:rsidRPr="00EB6A28" w:rsidRDefault="000C6014" w:rsidP="000C6014">
      <w:pPr>
        <w:pStyle w:val="ActivityRulesInsertTab"/>
      </w:pPr>
      <w:r w:rsidRPr="00EB6A28">
        <w:tab/>
      </w:r>
    </w:p>
    <w:p w:rsidR="000C6014" w:rsidRPr="00EB6A28" w:rsidRDefault="000C6014" w:rsidP="000C6014">
      <w:pPr>
        <w:pStyle w:val="ActivityRulesInsertTab"/>
      </w:pPr>
      <w:r w:rsidRPr="00EB6A28">
        <w:tab/>
      </w:r>
    </w:p>
    <w:p w:rsidR="000C6014" w:rsidRPr="00EB6A28" w:rsidRDefault="000C6014" w:rsidP="000C6014">
      <w:pPr>
        <w:pStyle w:val="ActivityRulesInsertTab"/>
      </w:pPr>
      <w:r w:rsidRPr="00EB6A28">
        <w:tab/>
      </w:r>
    </w:p>
    <w:p w:rsidR="009C0A1B" w:rsidRPr="00EB6A28" w:rsidRDefault="009C0A1B" w:rsidP="009C0A1B">
      <w:pPr>
        <w:pStyle w:val="ActivityRulesInsertTab"/>
      </w:pPr>
      <w:r w:rsidRPr="00EB6A28">
        <w:tab/>
      </w:r>
    </w:p>
    <w:p w:rsidR="009C0A1B" w:rsidRPr="00EB6A28" w:rsidRDefault="009C0A1B" w:rsidP="009C0A1B">
      <w:pPr>
        <w:pStyle w:val="ActivityRulesInsertTab"/>
      </w:pPr>
      <w:r w:rsidRPr="00EB6A28">
        <w:tab/>
      </w:r>
    </w:p>
    <w:p w:rsidR="0085162D" w:rsidRPr="00EB6A28" w:rsidRDefault="009C0A1B" w:rsidP="00C034B4">
      <w:pPr>
        <w:pStyle w:val="ActivityNumbered"/>
        <w:rPr>
          <w:lang w:val="en-AU"/>
        </w:rPr>
      </w:pPr>
      <w:r>
        <w:rPr>
          <w:lang w:val="en-AU"/>
        </w:rPr>
        <w:t>Provide three</w:t>
      </w:r>
      <w:r w:rsidR="00C034B4" w:rsidRPr="00C034B4">
        <w:rPr>
          <w:lang w:val="en-AU"/>
        </w:rPr>
        <w:t xml:space="preserve"> reasons </w:t>
      </w:r>
      <w:r>
        <w:rPr>
          <w:lang w:val="en-AU"/>
        </w:rPr>
        <w:t>you might</w:t>
      </w:r>
      <w:r w:rsidR="00C034B4" w:rsidRPr="00C034B4">
        <w:rPr>
          <w:lang w:val="en-AU"/>
        </w:rPr>
        <w:t xml:space="preserve"> need to obtain direction on any action to be </w:t>
      </w:r>
      <w:r w:rsidR="00346615">
        <w:rPr>
          <w:lang w:val="en-AU"/>
        </w:rPr>
        <w:t>taken after completing research.</w:t>
      </w:r>
    </w:p>
    <w:p w:rsidR="0085162D" w:rsidRPr="00EB6A28" w:rsidRDefault="0085162D" w:rsidP="0085162D">
      <w:pPr>
        <w:pStyle w:val="ActivityRulesInsertTab"/>
      </w:pPr>
      <w:r w:rsidRPr="00EB6A28">
        <w:tab/>
      </w:r>
    </w:p>
    <w:p w:rsidR="0085162D" w:rsidRPr="00EB6A28" w:rsidRDefault="0085162D" w:rsidP="0085162D">
      <w:pPr>
        <w:pStyle w:val="ActivityRulesInsertTab"/>
      </w:pPr>
      <w:r w:rsidRPr="00EB6A28">
        <w:tab/>
      </w:r>
    </w:p>
    <w:p w:rsidR="0085162D" w:rsidRPr="00EB6A28" w:rsidRDefault="0085162D" w:rsidP="0085162D">
      <w:pPr>
        <w:pStyle w:val="ActivityRulesInsertTab"/>
      </w:pPr>
      <w:r w:rsidRPr="00EB6A28">
        <w:tab/>
      </w:r>
    </w:p>
    <w:p w:rsidR="0085162D" w:rsidRPr="00EB6A28" w:rsidRDefault="0085162D" w:rsidP="0085162D">
      <w:pPr>
        <w:pStyle w:val="ActivityRulesInsertTab"/>
      </w:pPr>
      <w:r w:rsidRPr="00EB6A28">
        <w:tab/>
      </w:r>
    </w:p>
    <w:p w:rsidR="0085162D" w:rsidRPr="00EB6A28" w:rsidRDefault="009C0A1B" w:rsidP="00C034B4">
      <w:pPr>
        <w:pStyle w:val="ActivityNumbered"/>
        <w:rPr>
          <w:lang w:val="en-AU"/>
        </w:rPr>
      </w:pPr>
      <w:r>
        <w:rPr>
          <w:lang w:val="en-AU"/>
        </w:rPr>
        <w:t>List three areas</w:t>
      </w:r>
      <w:r w:rsidR="00C034B4" w:rsidRPr="00C034B4">
        <w:rPr>
          <w:lang w:val="en-AU"/>
        </w:rPr>
        <w:t xml:space="preserve"> new tourism products or services </w:t>
      </w:r>
      <w:r>
        <w:rPr>
          <w:lang w:val="en-AU"/>
        </w:rPr>
        <w:t xml:space="preserve">might </w:t>
      </w:r>
      <w:r w:rsidR="00C034B4" w:rsidRPr="00C034B4">
        <w:rPr>
          <w:lang w:val="en-AU"/>
        </w:rPr>
        <w:t xml:space="preserve">be developed or </w:t>
      </w:r>
      <w:r w:rsidR="00346615">
        <w:rPr>
          <w:lang w:val="en-AU"/>
        </w:rPr>
        <w:t>promoted.</w:t>
      </w:r>
    </w:p>
    <w:p w:rsidR="0085162D" w:rsidRPr="00EB6A28" w:rsidRDefault="0085162D" w:rsidP="0085162D">
      <w:pPr>
        <w:pStyle w:val="ActivityRulesInsertTab"/>
      </w:pPr>
      <w:r w:rsidRPr="00EB6A28">
        <w:tab/>
      </w:r>
    </w:p>
    <w:p w:rsidR="0085162D" w:rsidRPr="00EB6A28" w:rsidRDefault="0085162D" w:rsidP="0085162D">
      <w:pPr>
        <w:pStyle w:val="ActivityRulesInsertTab"/>
      </w:pPr>
      <w:r w:rsidRPr="00EB6A28">
        <w:tab/>
      </w:r>
    </w:p>
    <w:p w:rsidR="0085162D" w:rsidRPr="00EB6A28" w:rsidRDefault="0085162D" w:rsidP="0085162D">
      <w:pPr>
        <w:pStyle w:val="ActivityRulesInsertTab"/>
      </w:pPr>
      <w:r w:rsidRPr="00EB6A28">
        <w:tab/>
      </w:r>
    </w:p>
    <w:p w:rsidR="0085162D" w:rsidRPr="00EB6A28" w:rsidRDefault="0085162D" w:rsidP="0085162D">
      <w:pPr>
        <w:pStyle w:val="ActivityRulesInsertTab"/>
      </w:pPr>
      <w:r w:rsidRPr="00EB6A28">
        <w:tab/>
      </w:r>
    </w:p>
    <w:p w:rsidR="0085162D" w:rsidRPr="00EB6A28" w:rsidRDefault="009C0A1B" w:rsidP="00C034B4">
      <w:pPr>
        <w:pStyle w:val="ActivityNumbered"/>
      </w:pPr>
      <w:r>
        <w:rPr>
          <w:lang w:val="en-AU"/>
        </w:rPr>
        <w:t>Give three</w:t>
      </w:r>
      <w:r w:rsidR="00C034B4" w:rsidRPr="00C034B4">
        <w:rPr>
          <w:lang w:val="en-AU"/>
        </w:rPr>
        <w:t xml:space="preserve"> activities </w:t>
      </w:r>
      <w:r>
        <w:rPr>
          <w:lang w:val="en-AU"/>
        </w:rPr>
        <w:t xml:space="preserve">that </w:t>
      </w:r>
      <w:r w:rsidR="00C034B4" w:rsidRPr="00C034B4">
        <w:rPr>
          <w:lang w:val="en-AU"/>
        </w:rPr>
        <w:t>may be included when planning a new campaign for promoting a</w:t>
      </w:r>
      <w:r w:rsidR="00346615">
        <w:rPr>
          <w:lang w:val="en-AU"/>
        </w:rPr>
        <w:t xml:space="preserve"> new tourism product or service.</w:t>
      </w:r>
    </w:p>
    <w:p w:rsidR="0085162D" w:rsidRPr="00EB6A28" w:rsidRDefault="0085162D" w:rsidP="0085162D">
      <w:pPr>
        <w:pStyle w:val="ActivityRulesInsertTab"/>
      </w:pPr>
      <w:r w:rsidRPr="00EB6A28">
        <w:tab/>
      </w:r>
    </w:p>
    <w:p w:rsidR="0085162D" w:rsidRPr="00EB6A28" w:rsidRDefault="0085162D" w:rsidP="0085162D">
      <w:pPr>
        <w:pStyle w:val="ActivityRulesInsertTab"/>
      </w:pPr>
      <w:r w:rsidRPr="00EB6A28">
        <w:tab/>
      </w:r>
    </w:p>
    <w:p w:rsidR="0085162D" w:rsidRPr="00EB6A28" w:rsidRDefault="0085162D" w:rsidP="0085162D">
      <w:pPr>
        <w:pStyle w:val="ActivityRulesInsertTab"/>
      </w:pPr>
      <w:r w:rsidRPr="00EB6A28">
        <w:tab/>
      </w:r>
    </w:p>
    <w:p w:rsidR="00092CBB" w:rsidRDefault="00092CBB">
      <w:pPr>
        <w:rPr>
          <w:rFonts w:ascii="Helvetica" w:eastAsia="Calibri" w:hAnsi="Helvetica" w:cs="Calibri"/>
          <w:szCs w:val="16"/>
          <w:lang w:eastAsia="ar-SA"/>
        </w:rPr>
      </w:pPr>
      <w:r>
        <w:br w:type="page"/>
      </w:r>
    </w:p>
    <w:p w:rsidR="0085162D" w:rsidRPr="00EB6A28" w:rsidRDefault="005A6B16" w:rsidP="005A6B16">
      <w:pPr>
        <w:pStyle w:val="ActivityNumbered"/>
        <w:rPr>
          <w:lang w:val="en-AU"/>
        </w:rPr>
      </w:pPr>
      <w:r w:rsidRPr="005A6B16">
        <w:rPr>
          <w:lang w:val="en-AU"/>
        </w:rPr>
        <w:lastRenderedPageBreak/>
        <w:t xml:space="preserve">What </w:t>
      </w:r>
      <w:r w:rsidR="009C0A1B">
        <w:rPr>
          <w:lang w:val="en-AU"/>
        </w:rPr>
        <w:t xml:space="preserve">four </w:t>
      </w:r>
      <w:r w:rsidRPr="005A6B16">
        <w:rPr>
          <w:lang w:val="en-AU"/>
        </w:rPr>
        <w:t>categories of resources may be included to support implementation of a new tourism product or resource?</w:t>
      </w:r>
    </w:p>
    <w:p w:rsidR="0085162D" w:rsidRPr="00EB6A28" w:rsidRDefault="0085162D" w:rsidP="0085162D">
      <w:pPr>
        <w:pStyle w:val="ActivityRulesInsertTab"/>
      </w:pPr>
      <w:r w:rsidRPr="00EB6A28">
        <w:tab/>
      </w:r>
    </w:p>
    <w:p w:rsidR="0085162D" w:rsidRPr="00EB6A28" w:rsidRDefault="0085162D" w:rsidP="0085162D">
      <w:pPr>
        <w:pStyle w:val="ActivityRulesInsertTab"/>
      </w:pPr>
      <w:r w:rsidRPr="00EB6A28">
        <w:tab/>
      </w:r>
    </w:p>
    <w:p w:rsidR="0085162D" w:rsidRPr="00EB6A28" w:rsidRDefault="0085162D" w:rsidP="0085162D">
      <w:pPr>
        <w:pStyle w:val="ActivityRulesInsertTab"/>
      </w:pPr>
      <w:r w:rsidRPr="00EB6A28">
        <w:tab/>
      </w:r>
    </w:p>
    <w:p w:rsidR="0085162D" w:rsidRPr="00EB6A28" w:rsidRDefault="0085162D" w:rsidP="0085162D">
      <w:pPr>
        <w:pStyle w:val="ActivityRulesInsertTab"/>
      </w:pPr>
      <w:r w:rsidRPr="00EB6A28">
        <w:tab/>
      </w:r>
    </w:p>
    <w:p w:rsidR="0085162D" w:rsidRPr="00EB6A28" w:rsidRDefault="009C0A1B" w:rsidP="005A6B16">
      <w:pPr>
        <w:pStyle w:val="ActivityNumbered"/>
        <w:rPr>
          <w:lang w:val="en-AU"/>
        </w:rPr>
      </w:pPr>
      <w:r>
        <w:rPr>
          <w:lang w:val="en-AU"/>
        </w:rPr>
        <w:t>Give three reasons you should</w:t>
      </w:r>
      <w:r w:rsidR="005A6B16" w:rsidRPr="005A6B16">
        <w:rPr>
          <w:lang w:val="en-AU"/>
        </w:rPr>
        <w:t xml:space="preserve"> ensure there is a full staff meeting</w:t>
      </w:r>
      <w:r w:rsidR="00346615">
        <w:rPr>
          <w:lang w:val="en-AU"/>
        </w:rPr>
        <w:t xml:space="preserve"> before implementing a new plan.</w:t>
      </w:r>
    </w:p>
    <w:p w:rsidR="0085162D" w:rsidRPr="00EB6A28" w:rsidRDefault="0085162D" w:rsidP="0085162D">
      <w:pPr>
        <w:pStyle w:val="ActivityRulesInsertTab"/>
      </w:pPr>
      <w:r w:rsidRPr="00EB6A28">
        <w:tab/>
      </w:r>
    </w:p>
    <w:p w:rsidR="0085162D" w:rsidRPr="00EB6A28" w:rsidRDefault="0085162D" w:rsidP="0085162D">
      <w:pPr>
        <w:pStyle w:val="ActivityRulesInsertTab"/>
      </w:pPr>
      <w:r w:rsidRPr="00EB6A28">
        <w:tab/>
      </w:r>
    </w:p>
    <w:p w:rsidR="0085162D" w:rsidRPr="00EB6A28" w:rsidRDefault="0085162D" w:rsidP="0085162D">
      <w:pPr>
        <w:pStyle w:val="ActivityRulesInsertTab"/>
      </w:pPr>
      <w:r w:rsidRPr="00EB6A28">
        <w:tab/>
      </w:r>
    </w:p>
    <w:p w:rsidR="0085162D" w:rsidRPr="00EB6A28" w:rsidRDefault="0085162D" w:rsidP="0085162D">
      <w:pPr>
        <w:pStyle w:val="ActivityRulesInsertTab"/>
      </w:pPr>
      <w:r w:rsidRPr="00EB6A28">
        <w:tab/>
      </w:r>
    </w:p>
    <w:p w:rsidR="0085162D" w:rsidRPr="00EB6A28" w:rsidRDefault="009C0A1B" w:rsidP="005A6B16">
      <w:pPr>
        <w:pStyle w:val="ActivityNumbered"/>
        <w:rPr>
          <w:lang w:val="en-AU"/>
        </w:rPr>
      </w:pPr>
      <w:r>
        <w:rPr>
          <w:lang w:val="en-AU"/>
        </w:rPr>
        <w:t>List three</w:t>
      </w:r>
      <w:r w:rsidR="005A6B16" w:rsidRPr="005A6B16">
        <w:rPr>
          <w:lang w:val="en-AU"/>
        </w:rPr>
        <w:t xml:space="preserve"> benefits for monitoring the progress of implementat</w:t>
      </w:r>
      <w:r w:rsidR="00346615">
        <w:rPr>
          <w:lang w:val="en-AU"/>
        </w:rPr>
        <w:t>ion of new products or services.</w:t>
      </w:r>
    </w:p>
    <w:p w:rsidR="0085162D" w:rsidRPr="00EB6A28" w:rsidRDefault="0085162D" w:rsidP="0085162D">
      <w:pPr>
        <w:pStyle w:val="ActivityRulesInsertTab"/>
      </w:pPr>
      <w:r w:rsidRPr="00EB6A28">
        <w:tab/>
      </w:r>
    </w:p>
    <w:p w:rsidR="0085162D" w:rsidRPr="00EB6A28" w:rsidRDefault="0085162D" w:rsidP="0085162D">
      <w:pPr>
        <w:pStyle w:val="ActivityRulesInsertTab"/>
      </w:pPr>
      <w:r w:rsidRPr="00EB6A28">
        <w:tab/>
      </w:r>
    </w:p>
    <w:p w:rsidR="0085162D" w:rsidRPr="00EB6A28" w:rsidRDefault="0085162D" w:rsidP="0085162D">
      <w:pPr>
        <w:pStyle w:val="ActivityRulesInsertTab"/>
      </w:pPr>
      <w:r w:rsidRPr="00EB6A28">
        <w:tab/>
      </w:r>
    </w:p>
    <w:p w:rsidR="0085162D" w:rsidRPr="00EB6A28" w:rsidRDefault="0085162D" w:rsidP="0085162D">
      <w:pPr>
        <w:pStyle w:val="ActivityRulesInsertTab"/>
      </w:pPr>
      <w:r w:rsidRPr="00EB6A28">
        <w:tab/>
      </w:r>
    </w:p>
    <w:p w:rsidR="0085162D" w:rsidRPr="00EB6A28" w:rsidRDefault="005A6B16" w:rsidP="005A6B16">
      <w:pPr>
        <w:pStyle w:val="ActivityNumbered"/>
        <w:rPr>
          <w:lang w:val="en-AU"/>
        </w:rPr>
      </w:pPr>
      <w:r w:rsidRPr="005A6B16">
        <w:rPr>
          <w:lang w:val="en-AU"/>
        </w:rPr>
        <w:t>Identify three types of remedial action</w:t>
      </w:r>
      <w:r w:rsidR="00346615">
        <w:rPr>
          <w:lang w:val="en-AU"/>
        </w:rPr>
        <w:t xml:space="preserve"> you could consider if required.</w:t>
      </w:r>
    </w:p>
    <w:p w:rsidR="0085162D" w:rsidRPr="00EB6A28" w:rsidRDefault="0085162D" w:rsidP="0085162D">
      <w:pPr>
        <w:pStyle w:val="ActivityRulesInsertTab"/>
      </w:pPr>
      <w:r w:rsidRPr="00EB6A28">
        <w:tab/>
      </w:r>
    </w:p>
    <w:p w:rsidR="0085162D" w:rsidRPr="00EB6A28" w:rsidRDefault="0085162D" w:rsidP="0085162D">
      <w:pPr>
        <w:pStyle w:val="ActivityRulesInsertTab"/>
      </w:pPr>
      <w:r w:rsidRPr="00EB6A28">
        <w:tab/>
      </w:r>
    </w:p>
    <w:p w:rsidR="0085162D" w:rsidRPr="00EB6A28" w:rsidRDefault="0085162D" w:rsidP="0085162D">
      <w:pPr>
        <w:pStyle w:val="ActivityRulesInsertTab"/>
      </w:pPr>
      <w:r w:rsidRPr="00EB6A28">
        <w:tab/>
      </w:r>
    </w:p>
    <w:p w:rsidR="0085162D" w:rsidRPr="00EB6A28" w:rsidRDefault="0085162D" w:rsidP="0085162D">
      <w:pPr>
        <w:pStyle w:val="ActivityRulesInsertTab"/>
      </w:pPr>
      <w:r w:rsidRPr="00EB6A28">
        <w:tab/>
      </w:r>
    </w:p>
    <w:p w:rsidR="0085162D" w:rsidRPr="00EB6A28" w:rsidRDefault="005A6B16" w:rsidP="005A6B16">
      <w:pPr>
        <w:pStyle w:val="ActivityNumbered"/>
        <w:rPr>
          <w:lang w:val="en-AU"/>
        </w:rPr>
      </w:pPr>
      <w:r w:rsidRPr="005A6B16">
        <w:rPr>
          <w:lang w:val="en-AU"/>
        </w:rPr>
        <w:t>Why is it necessary to formally evaluate the new product or service?</w:t>
      </w:r>
    </w:p>
    <w:p w:rsidR="0085162D" w:rsidRPr="00EB6A28" w:rsidRDefault="0085162D" w:rsidP="0085162D">
      <w:pPr>
        <w:pStyle w:val="ActivityRulesInsertTab"/>
      </w:pPr>
      <w:r w:rsidRPr="00EB6A28">
        <w:tab/>
      </w:r>
    </w:p>
    <w:p w:rsidR="0085162D" w:rsidRPr="00EB6A28" w:rsidRDefault="0085162D" w:rsidP="0085162D">
      <w:pPr>
        <w:pStyle w:val="ActivityRulesInsertTab"/>
      </w:pPr>
      <w:r w:rsidRPr="00EB6A28">
        <w:tab/>
      </w:r>
    </w:p>
    <w:p w:rsidR="0085162D" w:rsidRPr="00EB6A28" w:rsidRDefault="0085162D" w:rsidP="0085162D">
      <w:pPr>
        <w:pStyle w:val="ActivityRulesInsertTab"/>
      </w:pPr>
      <w:r w:rsidRPr="00EB6A28">
        <w:tab/>
      </w:r>
    </w:p>
    <w:p w:rsidR="0085162D" w:rsidRPr="00EB6A28" w:rsidRDefault="0085162D" w:rsidP="0085162D">
      <w:pPr>
        <w:pStyle w:val="ActivityRulesInsertTab"/>
      </w:pPr>
      <w:r w:rsidRPr="00EB6A28">
        <w:tab/>
      </w:r>
    </w:p>
    <w:p w:rsidR="0085162D" w:rsidRPr="00EB6A28" w:rsidRDefault="0085162D" w:rsidP="0085162D">
      <w:pPr>
        <w:pStyle w:val="ActivityRulesInsertTab"/>
      </w:pPr>
      <w:r w:rsidRPr="00EB6A28">
        <w:tab/>
      </w:r>
    </w:p>
    <w:p w:rsidR="0085162D" w:rsidRPr="00EB6A28" w:rsidRDefault="0085162D" w:rsidP="0085162D">
      <w:pPr>
        <w:pStyle w:val="ActivityBottom"/>
        <w:rPr>
          <w:noProof w:val="0"/>
          <w:lang w:val="en-AU"/>
        </w:rPr>
      </w:pPr>
    </w:p>
    <w:p w:rsidR="00415AA5" w:rsidRPr="00EB6A28" w:rsidRDefault="00415AA5">
      <w:pPr>
        <w:rPr>
          <w:rStyle w:val="BodyCopyBold"/>
        </w:rPr>
      </w:pPr>
    </w:p>
    <w:p w:rsidR="00415AA5" w:rsidRPr="00EB6A28" w:rsidRDefault="00415AA5">
      <w:pPr>
        <w:rPr>
          <w:rStyle w:val="BodyCopyBold"/>
        </w:rPr>
        <w:sectPr w:rsidR="00415AA5" w:rsidRPr="00EB6A28" w:rsidSect="00C66768">
          <w:headerReference w:type="even" r:id="rId38"/>
          <w:headerReference w:type="default" r:id="rId39"/>
          <w:pgSz w:w="11906" w:h="16838" w:code="9"/>
          <w:pgMar w:top="1440" w:right="1440" w:bottom="1440" w:left="1701" w:header="709" w:footer="388" w:gutter="0"/>
          <w:cols w:space="708"/>
          <w:docGrid w:linePitch="360"/>
        </w:sectPr>
      </w:pPr>
    </w:p>
    <w:p w:rsidR="00415AA5" w:rsidRPr="00EB6A28" w:rsidRDefault="0021630A" w:rsidP="00415AA5">
      <w:pPr>
        <w:pStyle w:val="Heading1"/>
      </w:pPr>
      <w:bookmarkStart w:id="21" w:name="_Toc337029312"/>
      <w:bookmarkStart w:id="22" w:name="_Toc425769986"/>
      <w:r w:rsidRPr="00EB6A28">
        <w:lastRenderedPageBreak/>
        <w:t>Answers to written questions</w:t>
      </w:r>
      <w:bookmarkEnd w:id="21"/>
      <w:bookmarkEnd w:id="22"/>
    </w:p>
    <w:p w:rsidR="0021630A" w:rsidRPr="00EB6A28" w:rsidRDefault="00C54743" w:rsidP="0021630A">
      <w:pPr>
        <w:pStyle w:val="BodyCopy"/>
        <w:rPr>
          <w:noProof w:val="0"/>
        </w:rPr>
      </w:pPr>
      <w:r w:rsidRPr="00EB6A28">
        <w:rPr>
          <w:noProof w:val="0"/>
        </w:rPr>
        <w:fldChar w:fldCharType="begin"/>
      </w:r>
      <w:r w:rsidR="0021630A" w:rsidRPr="00EB6A28">
        <w:rPr>
          <w:noProof w:val="0"/>
        </w:rPr>
        <w:instrText xml:space="preserve"> REF  UnitName </w:instrText>
      </w:r>
      <w:r w:rsidRPr="00EB6A28">
        <w:rPr>
          <w:noProof w:val="0"/>
        </w:rPr>
        <w:fldChar w:fldCharType="separate"/>
      </w:r>
      <w:sdt>
        <w:sdtPr>
          <w:alias w:val="Unit name "/>
          <w:tag w:val="Unit name "/>
          <w:id w:val="1034924793"/>
          <w:placeholder>
            <w:docPart w:val="69C721E1E2D44AF48019E007C2A74BFF"/>
          </w:placeholder>
        </w:sdtPr>
        <w:sdtEndPr>
          <w:rPr>
            <w:highlight w:val="yellow"/>
          </w:rPr>
        </w:sdtEndPr>
        <w:sdtContent>
          <w:r w:rsidR="00F47184" w:rsidRPr="00EB6A28">
            <w:t>Construct and apply tourism product research</w:t>
          </w:r>
        </w:sdtContent>
      </w:sdt>
      <w:r w:rsidRPr="00EB6A28">
        <w:rPr>
          <w:noProof w:val="0"/>
        </w:rPr>
        <w:fldChar w:fldCharType="end"/>
      </w:r>
      <w:r w:rsidR="0021630A" w:rsidRPr="00EB6A28">
        <w:rPr>
          <w:noProof w:val="0"/>
        </w:rPr>
        <w:t xml:space="preserve"> – </w:t>
      </w:r>
      <w:r w:rsidRPr="00EB6A28">
        <w:rPr>
          <w:noProof w:val="0"/>
        </w:rPr>
        <w:fldChar w:fldCharType="begin"/>
      </w:r>
      <w:r w:rsidR="0021630A" w:rsidRPr="00EB6A28">
        <w:rPr>
          <w:noProof w:val="0"/>
        </w:rPr>
        <w:instrText xml:space="preserve"> REF  UnitCode </w:instrText>
      </w:r>
      <w:r w:rsidRPr="00EB6A28">
        <w:rPr>
          <w:noProof w:val="0"/>
        </w:rPr>
        <w:fldChar w:fldCharType="separate"/>
      </w:r>
      <w:sdt>
        <w:sdtPr>
          <w:alias w:val="Unit code"/>
          <w:tag w:val="Unit code"/>
          <w:id w:val="-71349376"/>
          <w:placeholder>
            <w:docPart w:val="4EED02324C79458EBA3E44E60B7A6E4A"/>
          </w:placeholder>
        </w:sdtPr>
        <w:sdtEndPr/>
        <w:sdtContent>
          <w:r w:rsidR="00F47184" w:rsidRPr="00EB6A28">
            <w:t>D2.TCS.CL5.04</w:t>
          </w:r>
        </w:sdtContent>
      </w:sdt>
      <w:r w:rsidRPr="00EB6A28">
        <w:rPr>
          <w:noProof w:val="0"/>
        </w:rPr>
        <w:fldChar w:fldCharType="end"/>
      </w:r>
    </w:p>
    <w:p w:rsidR="00FC1FB8" w:rsidRDefault="0021630A" w:rsidP="0021630A">
      <w:pPr>
        <w:pStyle w:val="BodyCopy"/>
        <w:spacing w:after="240"/>
        <w:rPr>
          <w:noProof w:val="0"/>
        </w:rPr>
      </w:pPr>
      <w:r w:rsidRPr="00EB6A28">
        <w:rPr>
          <w:noProof w:val="0"/>
        </w:rPr>
        <w:t>The following are model answers only – Trainers/Assessors must use discretion when determining whether or not an answer provided by a Student is acceptable or not.</w:t>
      </w:r>
    </w:p>
    <w:p w:rsidR="0021630A" w:rsidRDefault="00CF6314" w:rsidP="00CF6314">
      <w:pPr>
        <w:pStyle w:val="ActivityNumberedBold"/>
      </w:pPr>
      <w:r>
        <w:t xml:space="preserve">Identify three common </w:t>
      </w:r>
      <w:r w:rsidR="00346615">
        <w:t>reasons</w:t>
      </w:r>
      <w:r>
        <w:t xml:space="preserve"> for sourcing information</w:t>
      </w:r>
      <w:r w:rsidR="00346615">
        <w:t>.</w:t>
      </w:r>
    </w:p>
    <w:p w:rsidR="00CF6314" w:rsidRPr="00CF6314" w:rsidRDefault="00CF6314" w:rsidP="00CF6314">
      <w:pPr>
        <w:pStyle w:val="ActivityText"/>
        <w:rPr>
          <w:lang w:val="en-US" w:eastAsia="ar-SA"/>
        </w:rPr>
      </w:pPr>
      <w:r>
        <w:rPr>
          <w:lang w:val="en-US" w:eastAsia="ar-SA"/>
        </w:rPr>
        <w:t>Any of the following:</w:t>
      </w:r>
    </w:p>
    <w:p w:rsidR="00CF6314" w:rsidRPr="00CF6314" w:rsidRDefault="00CF6314" w:rsidP="00092CBB">
      <w:pPr>
        <w:pStyle w:val="ActivityBullet1"/>
      </w:pPr>
      <w:r w:rsidRPr="00CF6314">
        <w:t>To demonstrate the professionalism of the business and your individual level o</w:t>
      </w:r>
      <w:r w:rsidR="00092CBB">
        <w:t>f professionalism and expertise</w:t>
      </w:r>
    </w:p>
    <w:p w:rsidR="00CF6314" w:rsidRPr="00CF6314" w:rsidRDefault="00CF6314" w:rsidP="00092CBB">
      <w:pPr>
        <w:pStyle w:val="ActivityBullet1"/>
        <w:rPr>
          <w:rFonts w:cs="Times New Roman"/>
        </w:rPr>
      </w:pPr>
      <w:r w:rsidRPr="00CF6314">
        <w:rPr>
          <w:rFonts w:cs="Times New Roman"/>
        </w:rPr>
        <w:t>To answer routine questions that customers and guests e</w:t>
      </w:r>
      <w:r w:rsidR="00092CBB">
        <w:rPr>
          <w:rFonts w:cs="Times New Roman"/>
        </w:rPr>
        <w:t>xpect you to be able to answer</w:t>
      </w:r>
    </w:p>
    <w:p w:rsidR="00CF6314" w:rsidRPr="00CF6314" w:rsidRDefault="00CF6314" w:rsidP="00092CBB">
      <w:pPr>
        <w:pStyle w:val="ActivityBullet1"/>
        <w:rPr>
          <w:rFonts w:eastAsia="Calibri" w:cs="Calibri"/>
          <w:noProof/>
          <w:lang w:eastAsia="ar-SA"/>
        </w:rPr>
      </w:pPr>
      <w:r w:rsidRPr="00CF6314">
        <w:rPr>
          <w:rFonts w:eastAsia="Calibri" w:cs="Calibri"/>
          <w:noProof/>
          <w:lang w:eastAsia="ar-SA"/>
        </w:rPr>
        <w:t>Providing information regarding products and services to customers and agents</w:t>
      </w:r>
    </w:p>
    <w:p w:rsidR="00CF6314" w:rsidRPr="00CF6314" w:rsidRDefault="00CF6314" w:rsidP="00092CBB">
      <w:pPr>
        <w:pStyle w:val="ActivityBullet1"/>
        <w:rPr>
          <w:rFonts w:eastAsia="Times New Roman" w:cs="Arial"/>
          <w:lang w:val="en-US"/>
        </w:rPr>
      </w:pPr>
      <w:r w:rsidRPr="00CF6314">
        <w:rPr>
          <w:rFonts w:eastAsia="Times New Roman" w:cs="Arial"/>
          <w:lang w:val="en-US"/>
        </w:rPr>
        <w:t>Provide specific product advice to all types of customer</w:t>
      </w:r>
    </w:p>
    <w:p w:rsidR="00CF6314" w:rsidRPr="00CF6314" w:rsidRDefault="00CF6314" w:rsidP="00092CBB">
      <w:pPr>
        <w:pStyle w:val="ActivityBullet1"/>
        <w:rPr>
          <w:rFonts w:eastAsia="Times New Roman" w:cs="Times New Roman"/>
        </w:rPr>
      </w:pPr>
      <w:r w:rsidRPr="00CF6314">
        <w:rPr>
          <w:rFonts w:eastAsia="Times New Roman" w:cs="Times New Roman"/>
        </w:rPr>
        <w:t>Selling tourism products to the customer</w:t>
      </w:r>
    </w:p>
    <w:p w:rsidR="00CF6314" w:rsidRPr="00CF6314" w:rsidRDefault="00CF6314" w:rsidP="00092CBB">
      <w:pPr>
        <w:pStyle w:val="ActivityBullet1"/>
        <w:rPr>
          <w:rFonts w:eastAsia="Times New Roman" w:cs="Arial"/>
          <w:lang w:val="en-US"/>
        </w:rPr>
      </w:pPr>
      <w:r w:rsidRPr="00CF6314">
        <w:rPr>
          <w:rFonts w:eastAsia="Times New Roman" w:cs="Arial"/>
          <w:lang w:val="en-US"/>
        </w:rPr>
        <w:t>Quote specific individual tourism product prices</w:t>
      </w:r>
    </w:p>
    <w:p w:rsidR="00CF6314" w:rsidRPr="00CF6314" w:rsidRDefault="00CF6314" w:rsidP="00092CBB">
      <w:pPr>
        <w:pStyle w:val="ActivityBullet1"/>
        <w:rPr>
          <w:rFonts w:eastAsia="Times New Roman" w:cs="Times New Roman"/>
        </w:rPr>
      </w:pPr>
      <w:r w:rsidRPr="00CF6314">
        <w:rPr>
          <w:rFonts w:eastAsia="Times New Roman" w:cs="Times New Roman"/>
        </w:rPr>
        <w:t>Booking and coordinating a supplier service for the customer</w:t>
      </w:r>
    </w:p>
    <w:p w:rsidR="00CF6314" w:rsidRPr="00CF6314" w:rsidRDefault="00CF6314" w:rsidP="00092CBB">
      <w:pPr>
        <w:pStyle w:val="ActivityBullet1"/>
        <w:rPr>
          <w:rFonts w:eastAsia="Calibri" w:cs="Calibri"/>
          <w:noProof/>
          <w:lang w:eastAsia="ar-SA"/>
        </w:rPr>
      </w:pPr>
      <w:r w:rsidRPr="00CF6314">
        <w:rPr>
          <w:rFonts w:eastAsia="Calibri" w:cs="Calibri"/>
          <w:noProof/>
          <w:lang w:eastAsia="ar-SA"/>
        </w:rPr>
        <w:t>Comparing information offered from different suppliers</w:t>
      </w:r>
    </w:p>
    <w:p w:rsidR="00CF6314" w:rsidRPr="00CF6314" w:rsidRDefault="00CF6314" w:rsidP="00092CBB">
      <w:pPr>
        <w:pStyle w:val="ActivityBullet1"/>
        <w:rPr>
          <w:rFonts w:eastAsia="Calibri" w:cs="Calibri"/>
          <w:noProof/>
          <w:lang w:eastAsia="ar-SA"/>
        </w:rPr>
      </w:pPr>
      <w:r w:rsidRPr="00CF6314">
        <w:rPr>
          <w:rFonts w:eastAsia="Calibri" w:cs="Calibri"/>
          <w:noProof/>
          <w:lang w:eastAsia="ar-SA"/>
        </w:rPr>
        <w:t>Evaluating products and services, including suppliers, providers, destinations, offers and carriers</w:t>
      </w:r>
    </w:p>
    <w:p w:rsidR="00CF6314" w:rsidRPr="00CF6314" w:rsidRDefault="00CF6314" w:rsidP="00092CBB">
      <w:pPr>
        <w:pStyle w:val="ActivityBullet1"/>
        <w:rPr>
          <w:rFonts w:eastAsia="Calibri" w:cs="Calibri"/>
          <w:noProof/>
          <w:lang w:eastAsia="ar-SA"/>
        </w:rPr>
      </w:pPr>
      <w:r w:rsidRPr="00CF6314">
        <w:rPr>
          <w:rFonts w:eastAsia="Calibri" w:cs="Calibri"/>
          <w:noProof/>
          <w:lang w:eastAsia="ar-SA"/>
        </w:rPr>
        <w:t>Updating databases and information inventories and files</w:t>
      </w:r>
    </w:p>
    <w:p w:rsidR="00CF6314" w:rsidRPr="00CF6314" w:rsidRDefault="00CF6314" w:rsidP="00092CBB">
      <w:pPr>
        <w:pStyle w:val="ActivityBullet1"/>
        <w:rPr>
          <w:rFonts w:eastAsia="Calibri" w:cs="Calibri"/>
          <w:noProof/>
          <w:lang w:eastAsia="ar-SA"/>
        </w:rPr>
      </w:pPr>
      <w:r w:rsidRPr="00CF6314">
        <w:rPr>
          <w:rFonts w:eastAsia="Calibri" w:cs="Calibri"/>
          <w:noProof/>
          <w:lang w:eastAsia="ar-SA"/>
        </w:rPr>
        <w:t>Reviewing customer information on identified target markets or target demographics</w:t>
      </w:r>
    </w:p>
    <w:p w:rsidR="00CF6314" w:rsidRPr="00CF6314" w:rsidRDefault="00CF6314" w:rsidP="00092CBB">
      <w:pPr>
        <w:pStyle w:val="ActivityBullet1"/>
        <w:rPr>
          <w:rFonts w:eastAsia="Calibri" w:cs="Calibri"/>
          <w:noProof/>
          <w:lang w:eastAsia="ar-SA"/>
        </w:rPr>
      </w:pPr>
      <w:r w:rsidRPr="00CF6314">
        <w:rPr>
          <w:rFonts w:eastAsia="Calibri" w:cs="Calibri"/>
          <w:noProof/>
          <w:lang w:eastAsia="ar-SA"/>
        </w:rPr>
        <w:t>Maintaining currency with industry offerings, trends and initiatives</w:t>
      </w:r>
    </w:p>
    <w:p w:rsidR="00CF6314" w:rsidRPr="00CF6314" w:rsidRDefault="00CF6314" w:rsidP="00092CBB">
      <w:pPr>
        <w:pStyle w:val="ActivityBullet1"/>
        <w:rPr>
          <w:rFonts w:eastAsia="Calibri" w:cs="Calibri"/>
          <w:noProof/>
          <w:lang w:eastAsia="ar-SA"/>
        </w:rPr>
      </w:pPr>
      <w:r w:rsidRPr="00CF6314">
        <w:rPr>
          <w:rFonts w:eastAsia="Calibri" w:cs="Calibri"/>
          <w:noProof/>
          <w:lang w:eastAsia="ar-SA"/>
        </w:rPr>
        <w:t>Complying with relevant legislation, industry codes of practice, industry benchmarks and best practice standards</w:t>
      </w:r>
    </w:p>
    <w:p w:rsidR="00CF6314" w:rsidRPr="00CF6314" w:rsidRDefault="00CF6314" w:rsidP="00092CBB">
      <w:pPr>
        <w:pStyle w:val="ActivityBullet1"/>
        <w:rPr>
          <w:rFonts w:eastAsia="Calibri" w:cs="Calibri"/>
          <w:noProof/>
          <w:lang w:eastAsia="ar-SA"/>
        </w:rPr>
      </w:pPr>
      <w:r w:rsidRPr="00CF6314">
        <w:rPr>
          <w:rFonts w:eastAsia="Calibri" w:cs="Calibri"/>
          <w:noProof/>
          <w:lang w:eastAsia="ar-SA"/>
        </w:rPr>
        <w:t>Developing new or revised products and services</w:t>
      </w:r>
    </w:p>
    <w:p w:rsidR="00CF6314" w:rsidRPr="00FC1FB8" w:rsidRDefault="00CF6314" w:rsidP="00092CBB">
      <w:pPr>
        <w:pStyle w:val="ActivityBullet1"/>
        <w:rPr>
          <w:rFonts w:eastAsia="Calibri" w:cs="Calibri"/>
          <w:noProof/>
          <w:lang w:eastAsia="ar-SA"/>
        </w:rPr>
      </w:pPr>
      <w:r w:rsidRPr="00CF6314">
        <w:rPr>
          <w:rFonts w:eastAsia="Calibri" w:cs="Calibri"/>
          <w:noProof/>
          <w:lang w:eastAsia="ar-SA"/>
        </w:rPr>
        <w:t>Identifying, evaluating and determining costs, prices, schedules, commissions, discounts, rebates, bonuses and other industry/supplier issues.</w:t>
      </w:r>
    </w:p>
    <w:p w:rsidR="00290D1A" w:rsidRPr="00290D1A" w:rsidRDefault="00290D1A" w:rsidP="00290D1A">
      <w:pPr>
        <w:pStyle w:val="ActivityNumberedBold"/>
      </w:pPr>
      <w:r w:rsidRPr="00290D1A">
        <w:t xml:space="preserve">Identify all topics listed in trainee manual that need to be considered when </w:t>
      </w:r>
      <w:r w:rsidR="00346615">
        <w:t>researching external influences.</w:t>
      </w:r>
    </w:p>
    <w:p w:rsidR="00CF6314" w:rsidRDefault="00CF6314" w:rsidP="00092CBB">
      <w:pPr>
        <w:pStyle w:val="ActivityBullet1"/>
      </w:pPr>
      <w:r>
        <w:t>Economic</w:t>
      </w:r>
    </w:p>
    <w:p w:rsidR="00CF6314" w:rsidRDefault="00CF6314" w:rsidP="00092CBB">
      <w:pPr>
        <w:pStyle w:val="ActivityBullet1"/>
      </w:pPr>
      <w:r>
        <w:t>Social</w:t>
      </w:r>
    </w:p>
    <w:p w:rsidR="00CF6314" w:rsidRDefault="00CF6314" w:rsidP="00092CBB">
      <w:pPr>
        <w:pStyle w:val="ActivityBullet1"/>
      </w:pPr>
      <w:r>
        <w:t>Technological</w:t>
      </w:r>
    </w:p>
    <w:p w:rsidR="00CF6314" w:rsidRDefault="00CF6314" w:rsidP="00092CBB">
      <w:pPr>
        <w:pStyle w:val="ActivityBullet1"/>
      </w:pPr>
      <w:r>
        <w:t>Legal</w:t>
      </w:r>
    </w:p>
    <w:p w:rsidR="00CF6314" w:rsidRPr="00EB6A28" w:rsidRDefault="00CF6314" w:rsidP="00092CBB">
      <w:pPr>
        <w:pStyle w:val="ActivityBullet1"/>
      </w:pPr>
      <w:r>
        <w:t>Environments</w:t>
      </w:r>
      <w:r w:rsidR="003C7FE6">
        <w:t>.</w:t>
      </w:r>
    </w:p>
    <w:p w:rsidR="00290D1A" w:rsidRDefault="00290D1A" w:rsidP="00290D1A">
      <w:pPr>
        <w:pStyle w:val="ActivityNumberedBold"/>
      </w:pPr>
      <w:r w:rsidRPr="00290D1A">
        <w:lastRenderedPageBreak/>
        <w:t>List three points that may assist when determining research q</w:t>
      </w:r>
      <w:r w:rsidR="00A75C4C">
        <w:t>uestions asked.</w:t>
      </w:r>
    </w:p>
    <w:p w:rsidR="00AD0462" w:rsidRPr="00AD0462" w:rsidRDefault="00AD0462" w:rsidP="00AD0462">
      <w:pPr>
        <w:pStyle w:val="ActivityText"/>
        <w:rPr>
          <w:lang w:val="en-US" w:eastAsia="ar-SA"/>
        </w:rPr>
      </w:pPr>
      <w:r w:rsidRPr="00AD0462">
        <w:rPr>
          <w:lang w:val="en-US" w:eastAsia="ar-SA"/>
        </w:rPr>
        <w:t>Any of the following:</w:t>
      </w:r>
    </w:p>
    <w:p w:rsidR="00CF6314" w:rsidRPr="00CF6314" w:rsidRDefault="00CF6314" w:rsidP="00092CBB">
      <w:pPr>
        <w:pStyle w:val="ActivityBullet1"/>
      </w:pPr>
      <w:r w:rsidRPr="00CF6314">
        <w:t>Geographic and locational factors</w:t>
      </w:r>
    </w:p>
    <w:p w:rsidR="00CF6314" w:rsidRPr="00CF6314" w:rsidRDefault="00CF6314" w:rsidP="00092CBB">
      <w:pPr>
        <w:pStyle w:val="ActivityBullet1"/>
      </w:pPr>
      <w:r w:rsidRPr="00CF6314">
        <w:t>Demographic factors</w:t>
      </w:r>
    </w:p>
    <w:p w:rsidR="00CF6314" w:rsidRPr="00CF6314" w:rsidRDefault="00CF6314" w:rsidP="00092CBB">
      <w:pPr>
        <w:pStyle w:val="ActivityBullet1"/>
      </w:pPr>
      <w:r w:rsidRPr="00CF6314">
        <w:t>Psychological factors</w:t>
      </w:r>
    </w:p>
    <w:p w:rsidR="00CF6314" w:rsidRPr="00CF6314" w:rsidRDefault="00CF6314" w:rsidP="00092CBB">
      <w:pPr>
        <w:pStyle w:val="ActivityBullet1"/>
      </w:pPr>
      <w:r w:rsidRPr="00CF6314">
        <w:t>Purchasing methods</w:t>
      </w:r>
    </w:p>
    <w:p w:rsidR="00CF6314" w:rsidRPr="00CF6314" w:rsidRDefault="00CF6314" w:rsidP="00092CBB">
      <w:pPr>
        <w:pStyle w:val="ActivityBullet1"/>
      </w:pPr>
      <w:r w:rsidRPr="00CF6314">
        <w:t>Products and services</w:t>
      </w:r>
    </w:p>
    <w:p w:rsidR="00CF6314" w:rsidRPr="00CF6314" w:rsidRDefault="00CF6314" w:rsidP="00092CBB">
      <w:pPr>
        <w:pStyle w:val="ActivityBullet1"/>
      </w:pPr>
      <w:r w:rsidRPr="00CF6314">
        <w:t>Price</w:t>
      </w:r>
    </w:p>
    <w:p w:rsidR="00CF6314" w:rsidRPr="00CF6314" w:rsidRDefault="00CF6314" w:rsidP="00092CBB">
      <w:pPr>
        <w:pStyle w:val="ActivityBullet1"/>
      </w:pPr>
      <w:r w:rsidRPr="00CF6314">
        <w:t>Advertising</w:t>
      </w:r>
    </w:p>
    <w:p w:rsidR="00CF6314" w:rsidRPr="00CF6314" w:rsidRDefault="00CF6314" w:rsidP="00092CBB">
      <w:pPr>
        <w:pStyle w:val="ActivityBullet1"/>
      </w:pPr>
      <w:r w:rsidRPr="00CF6314">
        <w:t>Benefit segmentation</w:t>
      </w:r>
    </w:p>
    <w:p w:rsidR="00CF6314" w:rsidRPr="00CF6314" w:rsidRDefault="00CF6314" w:rsidP="00092CBB">
      <w:pPr>
        <w:pStyle w:val="ActivityBullet1"/>
      </w:pPr>
      <w:r w:rsidRPr="00CF6314">
        <w:t>The market</w:t>
      </w:r>
    </w:p>
    <w:p w:rsidR="00CF6314" w:rsidRPr="00FC1FB8" w:rsidRDefault="00CF6314" w:rsidP="00092CBB">
      <w:pPr>
        <w:pStyle w:val="ActivityBullet1"/>
      </w:pPr>
      <w:r w:rsidRPr="00CF6314">
        <w:t>The competition</w:t>
      </w:r>
      <w:r w:rsidR="00092CBB">
        <w:t>.</w:t>
      </w:r>
    </w:p>
    <w:p w:rsidR="0021630A" w:rsidRPr="00290D1A" w:rsidRDefault="00CF6314" w:rsidP="00290D1A">
      <w:pPr>
        <w:pStyle w:val="ActivityNumberedBold"/>
        <w:rPr>
          <w:lang w:val="en-AU"/>
        </w:rPr>
      </w:pPr>
      <w:r>
        <w:t>Give a brief definition of the following types of data</w:t>
      </w:r>
      <w:r w:rsidR="00346615">
        <w:t>.</w:t>
      </w:r>
    </w:p>
    <w:p w:rsidR="00CF6314" w:rsidRPr="003C7FE6" w:rsidRDefault="00CF6314" w:rsidP="00D846CE">
      <w:pPr>
        <w:pStyle w:val="ActivityText"/>
        <w:rPr>
          <w:u w:val="single"/>
        </w:rPr>
      </w:pPr>
      <w:r w:rsidRPr="003C7FE6">
        <w:rPr>
          <w:u w:val="single"/>
        </w:rPr>
        <w:t>Primary</w:t>
      </w:r>
    </w:p>
    <w:p w:rsidR="00CF6314" w:rsidRPr="00D846CE" w:rsidRDefault="00CF6314" w:rsidP="00D846CE">
      <w:pPr>
        <w:pStyle w:val="ActivityText"/>
      </w:pPr>
      <w:r w:rsidRPr="00D846CE">
        <w:t>This is new, first-hand, freshly generated data that you generate from original research to help form the basis of marketing decision-making.</w:t>
      </w:r>
    </w:p>
    <w:p w:rsidR="00CF6314" w:rsidRPr="003C7FE6" w:rsidRDefault="00CF6314" w:rsidP="00D846CE">
      <w:pPr>
        <w:pStyle w:val="ActivityText"/>
        <w:rPr>
          <w:u w:val="single"/>
        </w:rPr>
      </w:pPr>
      <w:r w:rsidRPr="003C7FE6">
        <w:rPr>
          <w:u w:val="single"/>
        </w:rPr>
        <w:t>Secondary</w:t>
      </w:r>
    </w:p>
    <w:p w:rsidR="00CF6314" w:rsidRPr="00D846CE" w:rsidRDefault="00CF6314" w:rsidP="00D846CE">
      <w:pPr>
        <w:pStyle w:val="ActivityText"/>
      </w:pPr>
      <w:r w:rsidRPr="00D846CE">
        <w:t>Getting together all the data that already exists on the topic in question. This data isn’t therefore newly generated, but merely a consolidation of existing facts.</w:t>
      </w:r>
    </w:p>
    <w:p w:rsidR="00CF6314" w:rsidRPr="003C7FE6" w:rsidRDefault="00CF6314" w:rsidP="00D846CE">
      <w:pPr>
        <w:pStyle w:val="ActivityText"/>
        <w:rPr>
          <w:u w:val="single"/>
        </w:rPr>
      </w:pPr>
      <w:r w:rsidRPr="003C7FE6">
        <w:rPr>
          <w:u w:val="single"/>
        </w:rPr>
        <w:t>Qualitative</w:t>
      </w:r>
    </w:p>
    <w:p w:rsidR="00CF6314" w:rsidRPr="00D846CE" w:rsidRDefault="00CF6314" w:rsidP="00D846CE">
      <w:pPr>
        <w:pStyle w:val="ActivityText"/>
      </w:pPr>
      <w:r w:rsidRPr="00D846CE">
        <w:t>Qualitative data is also known as ‘soft’ data.</w:t>
      </w:r>
    </w:p>
    <w:p w:rsidR="00CF6314" w:rsidRPr="00D846CE" w:rsidRDefault="00CF6314" w:rsidP="00D846CE">
      <w:pPr>
        <w:pStyle w:val="ActivityText"/>
      </w:pPr>
      <w:r w:rsidRPr="00D846CE">
        <w:t>Qualitative research does not look at numbers but tries to find out the reasoning behind certain actions, procedures, activities or ways of thought.</w:t>
      </w:r>
    </w:p>
    <w:p w:rsidR="00CF6314" w:rsidRPr="003C7FE6" w:rsidRDefault="00CF6314" w:rsidP="00D846CE">
      <w:pPr>
        <w:pStyle w:val="ActivityText"/>
        <w:rPr>
          <w:u w:val="single"/>
        </w:rPr>
      </w:pPr>
      <w:r w:rsidRPr="003C7FE6">
        <w:rPr>
          <w:u w:val="single"/>
        </w:rPr>
        <w:t>Quantitative</w:t>
      </w:r>
    </w:p>
    <w:p w:rsidR="00CF6314" w:rsidRPr="00D846CE" w:rsidRDefault="00CF6314" w:rsidP="00D846CE">
      <w:pPr>
        <w:pStyle w:val="ActivityText"/>
      </w:pPr>
      <w:r w:rsidRPr="00D846CE">
        <w:t>Quantitative information is also known as ‘hard data’.</w:t>
      </w:r>
    </w:p>
    <w:p w:rsidR="00CF6314" w:rsidRPr="00D846CE" w:rsidRDefault="00CF6314" w:rsidP="00D846CE">
      <w:pPr>
        <w:pStyle w:val="ActivityText"/>
      </w:pPr>
      <w:r w:rsidRPr="00D846CE">
        <w:t>Quantitative research is market research, based on structured, closed-ended questionnaires, which aims to gather responses that can be summarised in numbers.</w:t>
      </w:r>
    </w:p>
    <w:p w:rsidR="003C7FE6" w:rsidRDefault="003C7FE6">
      <w:pPr>
        <w:rPr>
          <w:rFonts w:ascii="Helvetica" w:eastAsia="Calibri" w:hAnsi="Helvetica" w:cs="Calibri"/>
          <w:b/>
          <w:szCs w:val="16"/>
          <w:lang w:val="en-US" w:eastAsia="ar-SA"/>
        </w:rPr>
      </w:pPr>
      <w:r>
        <w:br w:type="page"/>
      </w:r>
    </w:p>
    <w:p w:rsidR="00984B8C" w:rsidRDefault="00984B8C" w:rsidP="003C7FE6">
      <w:pPr>
        <w:pStyle w:val="ActivityNumberedBold"/>
        <w:spacing w:after="200"/>
      </w:pPr>
      <w:r w:rsidRPr="00984B8C">
        <w:lastRenderedPageBreak/>
        <w:t>List three point</w:t>
      </w:r>
      <w:r>
        <w:t>s</w:t>
      </w:r>
      <w:r w:rsidRPr="00984B8C">
        <w:t xml:space="preserve"> </w:t>
      </w:r>
      <w:r w:rsidR="00A75C4C">
        <w:t xml:space="preserve">which </w:t>
      </w:r>
      <w:r w:rsidRPr="00984B8C">
        <w:t>primary an</w:t>
      </w:r>
      <w:r w:rsidR="00346615">
        <w:t>d secondary data must relate to.</w:t>
      </w:r>
    </w:p>
    <w:p w:rsidR="00AD0462" w:rsidRPr="00AD0462" w:rsidRDefault="00AD0462" w:rsidP="003C7FE6">
      <w:pPr>
        <w:pStyle w:val="ActivityText"/>
        <w:spacing w:after="120"/>
        <w:rPr>
          <w:lang w:val="en-US" w:eastAsia="ar-SA"/>
        </w:rPr>
      </w:pPr>
      <w:r w:rsidRPr="00AD0462">
        <w:rPr>
          <w:lang w:val="en-US" w:eastAsia="ar-SA"/>
        </w:rPr>
        <w:t>Any of the following:</w:t>
      </w:r>
    </w:p>
    <w:p w:rsidR="00477951" w:rsidRDefault="00477951" w:rsidP="003C7FE6">
      <w:pPr>
        <w:pStyle w:val="ActivityBullet1"/>
        <w:spacing w:after="120"/>
        <w:rPr>
          <w:lang w:eastAsia="ar-SA"/>
        </w:rPr>
      </w:pPr>
      <w:r>
        <w:rPr>
          <w:lang w:eastAsia="ar-SA"/>
        </w:rPr>
        <w:t>The objectives of the research</w:t>
      </w:r>
    </w:p>
    <w:p w:rsidR="00477951" w:rsidRDefault="00477951" w:rsidP="003C7FE6">
      <w:pPr>
        <w:pStyle w:val="ActivityBullet1"/>
        <w:spacing w:after="120"/>
        <w:rPr>
          <w:lang w:eastAsia="ar-SA"/>
        </w:rPr>
      </w:pPr>
      <w:r>
        <w:rPr>
          <w:lang w:eastAsia="ar-SA"/>
        </w:rPr>
        <w:t>Providing sufficient, accurate and reliable information on which to make a decision</w:t>
      </w:r>
    </w:p>
    <w:p w:rsidR="00477951" w:rsidRDefault="00477951" w:rsidP="003C7FE6">
      <w:pPr>
        <w:pStyle w:val="ActivityBullet1"/>
        <w:spacing w:after="120"/>
        <w:rPr>
          <w:lang w:eastAsia="ar-SA"/>
        </w:rPr>
      </w:pPr>
      <w:r>
        <w:rPr>
          <w:lang w:eastAsia="ar-SA"/>
        </w:rPr>
        <w:t>Identifying motivational factors that influence customer buying behaviour</w:t>
      </w:r>
    </w:p>
    <w:p w:rsidR="00477951" w:rsidRDefault="00477951" w:rsidP="003C7FE6">
      <w:pPr>
        <w:pStyle w:val="ActivityBullet1"/>
        <w:spacing w:after="120"/>
        <w:rPr>
          <w:lang w:eastAsia="ar-SA"/>
        </w:rPr>
      </w:pPr>
      <w:r>
        <w:rPr>
          <w:lang w:eastAsia="ar-SA"/>
        </w:rPr>
        <w:t>Identifying specific tourism activities, products and experiences that underpin reasons to travel</w:t>
      </w:r>
    </w:p>
    <w:p w:rsidR="00477951" w:rsidRDefault="00477951" w:rsidP="003C7FE6">
      <w:pPr>
        <w:pStyle w:val="ActivityBullet1"/>
        <w:spacing w:after="120"/>
        <w:rPr>
          <w:lang w:eastAsia="ar-SA"/>
        </w:rPr>
      </w:pPr>
      <w:r>
        <w:rPr>
          <w:lang w:eastAsia="ar-SA"/>
        </w:rPr>
        <w:t>Identifying barriers to travel and other conditions that may adversely affect uptake of a product</w:t>
      </w:r>
    </w:p>
    <w:p w:rsidR="00FC1FB8" w:rsidRDefault="00477951" w:rsidP="00D846CE">
      <w:pPr>
        <w:pStyle w:val="ActivityBullet1"/>
        <w:rPr>
          <w:lang w:eastAsia="ar-SA"/>
        </w:rPr>
      </w:pPr>
      <w:r>
        <w:rPr>
          <w:lang w:eastAsia="ar-SA"/>
        </w:rPr>
        <w:t>Identifying psychometric factors that apply to the respondents</w:t>
      </w:r>
      <w:r w:rsidR="00D846CE">
        <w:rPr>
          <w:lang w:eastAsia="ar-SA"/>
        </w:rPr>
        <w:t>.</w:t>
      </w:r>
    </w:p>
    <w:p w:rsidR="00984B8C" w:rsidRPr="00984B8C" w:rsidRDefault="00984B8C" w:rsidP="003C7FE6">
      <w:pPr>
        <w:pStyle w:val="ActivityNumberedBold"/>
        <w:spacing w:after="200"/>
        <w:rPr>
          <w:lang w:val="en-AU"/>
        </w:rPr>
      </w:pPr>
      <w:r w:rsidRPr="00984B8C">
        <w:t xml:space="preserve">Identify five of the </w:t>
      </w:r>
      <w:r w:rsidR="00346615">
        <w:t>many research methods available.</w:t>
      </w:r>
    </w:p>
    <w:p w:rsidR="00477951" w:rsidRDefault="00D846CE" w:rsidP="003C7FE6">
      <w:pPr>
        <w:pStyle w:val="ActivityText"/>
        <w:spacing w:after="130"/>
      </w:pPr>
      <w:r>
        <w:t>Any of the following:</w:t>
      </w:r>
    </w:p>
    <w:p w:rsidR="00477951" w:rsidRDefault="00477951" w:rsidP="003C7FE6">
      <w:pPr>
        <w:pStyle w:val="ActivityBullet1"/>
        <w:spacing w:after="130"/>
        <w:rPr>
          <w:lang w:eastAsia="ar-SA"/>
        </w:rPr>
      </w:pPr>
      <w:r>
        <w:rPr>
          <w:lang w:eastAsia="ar-SA"/>
        </w:rPr>
        <w:t>Conduct a SWOT Analysis</w:t>
      </w:r>
    </w:p>
    <w:p w:rsidR="00477951" w:rsidRDefault="00477951" w:rsidP="003C7FE6">
      <w:pPr>
        <w:pStyle w:val="ActivityBullet1"/>
        <w:spacing w:after="130"/>
        <w:rPr>
          <w:lang w:eastAsia="ar-SA"/>
        </w:rPr>
      </w:pPr>
      <w:r>
        <w:rPr>
          <w:lang w:eastAsia="ar-SA"/>
        </w:rPr>
        <w:t>Conduct desktop research</w:t>
      </w:r>
    </w:p>
    <w:p w:rsidR="00477951" w:rsidRDefault="00477951" w:rsidP="003C7FE6">
      <w:pPr>
        <w:pStyle w:val="ActivityBullet1"/>
        <w:spacing w:after="130"/>
        <w:rPr>
          <w:lang w:eastAsia="ar-SA"/>
        </w:rPr>
      </w:pPr>
      <w:r>
        <w:rPr>
          <w:lang w:eastAsia="ar-SA"/>
        </w:rPr>
        <w:t>Conduct personal surveys</w:t>
      </w:r>
    </w:p>
    <w:p w:rsidR="00477951" w:rsidRDefault="00477951" w:rsidP="003C7FE6">
      <w:pPr>
        <w:pStyle w:val="ActivityBullet1"/>
        <w:spacing w:after="130"/>
        <w:rPr>
          <w:lang w:eastAsia="ar-SA"/>
        </w:rPr>
      </w:pPr>
      <w:r>
        <w:rPr>
          <w:lang w:eastAsia="ar-SA"/>
        </w:rPr>
        <w:t>Conduct mail surveys</w:t>
      </w:r>
    </w:p>
    <w:p w:rsidR="00477951" w:rsidRDefault="00477951" w:rsidP="003C7FE6">
      <w:pPr>
        <w:pStyle w:val="ActivityBullet1"/>
        <w:spacing w:after="130"/>
        <w:rPr>
          <w:lang w:eastAsia="ar-SA"/>
        </w:rPr>
      </w:pPr>
      <w:r>
        <w:rPr>
          <w:lang w:eastAsia="ar-SA"/>
        </w:rPr>
        <w:t>Experimentation</w:t>
      </w:r>
    </w:p>
    <w:p w:rsidR="00477951" w:rsidRDefault="00477951" w:rsidP="003C7FE6">
      <w:pPr>
        <w:pStyle w:val="ActivityBullet1"/>
        <w:spacing w:after="130"/>
        <w:rPr>
          <w:lang w:eastAsia="ar-SA"/>
        </w:rPr>
      </w:pPr>
      <w:r>
        <w:rPr>
          <w:lang w:eastAsia="ar-SA"/>
        </w:rPr>
        <w:t>Observation</w:t>
      </w:r>
    </w:p>
    <w:p w:rsidR="00477951" w:rsidRDefault="00477951" w:rsidP="003C7FE6">
      <w:pPr>
        <w:pStyle w:val="ActivityBullet1"/>
        <w:spacing w:after="130"/>
        <w:rPr>
          <w:lang w:eastAsia="ar-SA"/>
        </w:rPr>
      </w:pPr>
      <w:r>
        <w:rPr>
          <w:lang w:eastAsia="ar-SA"/>
        </w:rPr>
        <w:t>Reviewing past records and previous business plans</w:t>
      </w:r>
    </w:p>
    <w:p w:rsidR="00477951" w:rsidRDefault="00477951" w:rsidP="003C7FE6">
      <w:pPr>
        <w:pStyle w:val="ActivityBullet1"/>
        <w:spacing w:after="130"/>
        <w:rPr>
          <w:lang w:eastAsia="ar-SA"/>
        </w:rPr>
      </w:pPr>
      <w:r>
        <w:rPr>
          <w:lang w:eastAsia="ar-SA"/>
        </w:rPr>
        <w:t>Reading print materials</w:t>
      </w:r>
    </w:p>
    <w:p w:rsidR="00477951" w:rsidRDefault="00477951" w:rsidP="003C7FE6">
      <w:pPr>
        <w:pStyle w:val="ActivityBullet1"/>
        <w:spacing w:after="130"/>
        <w:rPr>
          <w:lang w:eastAsia="ar-SA"/>
        </w:rPr>
      </w:pPr>
      <w:r>
        <w:rPr>
          <w:lang w:eastAsia="ar-SA"/>
        </w:rPr>
        <w:t>Participating in industry associations</w:t>
      </w:r>
    </w:p>
    <w:p w:rsidR="00477951" w:rsidRDefault="00477951" w:rsidP="003C7FE6">
      <w:pPr>
        <w:pStyle w:val="ActivityBullet1"/>
        <w:spacing w:after="130"/>
        <w:rPr>
          <w:lang w:eastAsia="ar-SA"/>
        </w:rPr>
      </w:pPr>
      <w:r>
        <w:rPr>
          <w:lang w:eastAsia="ar-SA"/>
        </w:rPr>
        <w:t>Establishing industry networks</w:t>
      </w:r>
    </w:p>
    <w:p w:rsidR="00477951" w:rsidRDefault="00477951" w:rsidP="003C7FE6">
      <w:pPr>
        <w:pStyle w:val="ActivityBullet1"/>
        <w:spacing w:after="130"/>
        <w:rPr>
          <w:lang w:eastAsia="ar-SA"/>
        </w:rPr>
      </w:pPr>
      <w:r>
        <w:rPr>
          <w:lang w:eastAsia="ar-SA"/>
        </w:rPr>
        <w:t>Reviewing government publications</w:t>
      </w:r>
    </w:p>
    <w:p w:rsidR="00477951" w:rsidRDefault="00477951" w:rsidP="003C7FE6">
      <w:pPr>
        <w:pStyle w:val="ActivityBullet1"/>
        <w:spacing w:after="130"/>
        <w:rPr>
          <w:lang w:eastAsia="ar-SA"/>
        </w:rPr>
      </w:pPr>
      <w:r>
        <w:rPr>
          <w:lang w:eastAsia="ar-SA"/>
        </w:rPr>
        <w:t>Collecting and reviewing statistics</w:t>
      </w:r>
    </w:p>
    <w:p w:rsidR="00477951" w:rsidRDefault="00477951" w:rsidP="003C7FE6">
      <w:pPr>
        <w:pStyle w:val="ActivityBullet1"/>
        <w:spacing w:after="130"/>
        <w:rPr>
          <w:lang w:eastAsia="ar-SA"/>
        </w:rPr>
      </w:pPr>
      <w:r>
        <w:rPr>
          <w:lang w:eastAsia="ar-SA"/>
        </w:rPr>
        <w:t>Performing competitive analysis</w:t>
      </w:r>
    </w:p>
    <w:p w:rsidR="00477951" w:rsidRDefault="00477951" w:rsidP="003C7FE6">
      <w:pPr>
        <w:pStyle w:val="ActivityBullet1"/>
        <w:spacing w:after="130"/>
        <w:rPr>
          <w:lang w:eastAsia="ar-SA"/>
        </w:rPr>
      </w:pPr>
      <w:r>
        <w:rPr>
          <w:lang w:eastAsia="ar-SA"/>
        </w:rPr>
        <w:t>Conducting focus group sessions</w:t>
      </w:r>
    </w:p>
    <w:p w:rsidR="00477951" w:rsidRDefault="00477951" w:rsidP="003C7FE6">
      <w:pPr>
        <w:pStyle w:val="ActivityBullet1"/>
        <w:spacing w:after="130"/>
        <w:rPr>
          <w:lang w:eastAsia="ar-SA"/>
        </w:rPr>
      </w:pPr>
      <w:r>
        <w:rPr>
          <w:lang w:eastAsia="ar-SA"/>
        </w:rPr>
        <w:t>Interviewing customers</w:t>
      </w:r>
    </w:p>
    <w:p w:rsidR="00477951" w:rsidRDefault="00477951" w:rsidP="003C7FE6">
      <w:pPr>
        <w:pStyle w:val="ActivityBullet1"/>
        <w:spacing w:after="130"/>
        <w:rPr>
          <w:lang w:eastAsia="ar-SA"/>
        </w:rPr>
      </w:pPr>
      <w:r>
        <w:rPr>
          <w:lang w:eastAsia="ar-SA"/>
        </w:rPr>
        <w:t>Distributing comment cards</w:t>
      </w:r>
    </w:p>
    <w:p w:rsidR="00477951" w:rsidRDefault="00477951" w:rsidP="003C7FE6">
      <w:pPr>
        <w:pStyle w:val="ActivityBullet1"/>
        <w:spacing w:after="130"/>
        <w:rPr>
          <w:lang w:eastAsia="ar-SA"/>
        </w:rPr>
      </w:pPr>
      <w:r>
        <w:rPr>
          <w:lang w:eastAsia="ar-SA"/>
        </w:rPr>
        <w:t>Conducting customer surveys</w:t>
      </w:r>
    </w:p>
    <w:p w:rsidR="00477951" w:rsidRDefault="00477951" w:rsidP="003C7FE6">
      <w:pPr>
        <w:pStyle w:val="ActivityBullet1"/>
        <w:spacing w:after="130"/>
        <w:rPr>
          <w:lang w:eastAsia="ar-SA"/>
        </w:rPr>
      </w:pPr>
      <w:r>
        <w:rPr>
          <w:lang w:eastAsia="ar-SA"/>
        </w:rPr>
        <w:t>Reviewing logged feedback</w:t>
      </w:r>
    </w:p>
    <w:p w:rsidR="00477951" w:rsidRDefault="00477951" w:rsidP="003C7FE6">
      <w:pPr>
        <w:pStyle w:val="ActivityBullet1"/>
        <w:spacing w:after="130"/>
        <w:rPr>
          <w:lang w:eastAsia="ar-SA"/>
        </w:rPr>
      </w:pPr>
      <w:r>
        <w:rPr>
          <w:lang w:eastAsia="ar-SA"/>
        </w:rPr>
        <w:t>Talking to and analysing suppliers</w:t>
      </w:r>
    </w:p>
    <w:p w:rsidR="00477951" w:rsidRDefault="00477951" w:rsidP="003C7FE6">
      <w:pPr>
        <w:pStyle w:val="ActivityBullet1"/>
        <w:spacing w:after="130"/>
        <w:rPr>
          <w:lang w:eastAsia="ar-SA"/>
        </w:rPr>
      </w:pPr>
      <w:r>
        <w:rPr>
          <w:lang w:eastAsia="ar-SA"/>
        </w:rPr>
        <w:t>Reviewing marketing intermediaries</w:t>
      </w:r>
    </w:p>
    <w:p w:rsidR="00477951" w:rsidRDefault="00477951" w:rsidP="003C7FE6">
      <w:pPr>
        <w:pStyle w:val="ActivityBullet1"/>
        <w:spacing w:after="130"/>
        <w:rPr>
          <w:lang w:eastAsia="ar-SA"/>
        </w:rPr>
      </w:pPr>
      <w:r>
        <w:rPr>
          <w:lang w:eastAsia="ar-SA"/>
        </w:rPr>
        <w:t xml:space="preserve">Reviewing business legal structure </w:t>
      </w:r>
    </w:p>
    <w:p w:rsidR="00477951" w:rsidRDefault="00477951" w:rsidP="003C7FE6">
      <w:pPr>
        <w:pStyle w:val="ActivityBullet1"/>
        <w:spacing w:after="130"/>
        <w:rPr>
          <w:lang w:eastAsia="ar-SA"/>
        </w:rPr>
      </w:pPr>
      <w:r>
        <w:rPr>
          <w:lang w:eastAsia="ar-SA"/>
        </w:rPr>
        <w:t>Conducting service audits</w:t>
      </w:r>
    </w:p>
    <w:p w:rsidR="00477951" w:rsidRDefault="00477951" w:rsidP="003C7FE6">
      <w:pPr>
        <w:pStyle w:val="ActivityBullet1"/>
        <w:spacing w:after="130"/>
        <w:rPr>
          <w:lang w:eastAsia="ar-SA"/>
        </w:rPr>
      </w:pPr>
      <w:r>
        <w:rPr>
          <w:lang w:eastAsia="ar-SA"/>
        </w:rPr>
        <w:t>Assessing public perception of the business</w:t>
      </w:r>
    </w:p>
    <w:p w:rsidR="00D846CE" w:rsidRPr="003C7FE6" w:rsidRDefault="00477951" w:rsidP="003C7FE6">
      <w:pPr>
        <w:pStyle w:val="ActivityBullet1"/>
        <w:rPr>
          <w:rFonts w:eastAsia="Calibri" w:cs="Calibri"/>
          <w:b/>
          <w:szCs w:val="16"/>
          <w:lang w:val="en-US" w:eastAsia="ar-SA"/>
        </w:rPr>
      </w:pPr>
      <w:r>
        <w:rPr>
          <w:lang w:eastAsia="ar-SA"/>
        </w:rPr>
        <w:t>Reviewing your various ‘publics’</w:t>
      </w:r>
      <w:r w:rsidR="00D846CE">
        <w:rPr>
          <w:lang w:eastAsia="ar-SA"/>
        </w:rPr>
        <w:t>.</w:t>
      </w:r>
      <w:r w:rsidR="00D846CE">
        <w:br w:type="page"/>
      </w:r>
    </w:p>
    <w:p w:rsidR="00984B8C" w:rsidRDefault="00984B8C" w:rsidP="00394D59">
      <w:pPr>
        <w:pStyle w:val="ActivityNumberedBold"/>
        <w:spacing w:before="200" w:after="160"/>
      </w:pPr>
      <w:r w:rsidRPr="00984B8C">
        <w:lastRenderedPageBreak/>
        <w:t>Give three aspects of a survey instrument</w:t>
      </w:r>
      <w:r w:rsidR="00346615">
        <w:t xml:space="preserve"> you might want to check.</w:t>
      </w:r>
    </w:p>
    <w:p w:rsidR="00984B8C" w:rsidRPr="00984B8C" w:rsidRDefault="00D846CE" w:rsidP="00394D59">
      <w:pPr>
        <w:pStyle w:val="ActivityText"/>
        <w:spacing w:after="140"/>
        <w:rPr>
          <w:lang w:val="en-US" w:eastAsia="ar-SA"/>
        </w:rPr>
      </w:pPr>
      <w:r>
        <w:rPr>
          <w:lang w:val="en-US" w:eastAsia="ar-SA"/>
        </w:rPr>
        <w:t>Any of the following:</w:t>
      </w:r>
    </w:p>
    <w:p w:rsidR="00477951" w:rsidRDefault="00477951" w:rsidP="00394D59">
      <w:pPr>
        <w:pStyle w:val="ActivityBullet1"/>
        <w:spacing w:after="140"/>
        <w:rPr>
          <w:lang w:eastAsia="ar-SA"/>
        </w:rPr>
      </w:pPr>
      <w:r>
        <w:rPr>
          <w:lang w:eastAsia="ar-SA"/>
        </w:rPr>
        <w:t>Do they do what you expected them to do?</w:t>
      </w:r>
    </w:p>
    <w:p w:rsidR="00477951" w:rsidRDefault="00477951" w:rsidP="00394D59">
      <w:pPr>
        <w:pStyle w:val="ActivityBullet1"/>
        <w:spacing w:after="140"/>
        <w:rPr>
          <w:lang w:eastAsia="ar-SA"/>
        </w:rPr>
      </w:pPr>
      <w:r>
        <w:rPr>
          <w:lang w:eastAsia="ar-SA"/>
        </w:rPr>
        <w:t>Do they elicit the information you are seeking?</w:t>
      </w:r>
    </w:p>
    <w:p w:rsidR="00477951" w:rsidRDefault="00477951" w:rsidP="00394D59">
      <w:pPr>
        <w:pStyle w:val="ActivityBullet1"/>
        <w:spacing w:after="140"/>
        <w:rPr>
          <w:lang w:eastAsia="ar-SA"/>
        </w:rPr>
      </w:pPr>
      <w:r>
        <w:rPr>
          <w:lang w:eastAsia="ar-SA"/>
        </w:rPr>
        <w:t>Are they easy to use?</w:t>
      </w:r>
    </w:p>
    <w:p w:rsidR="00477951" w:rsidRDefault="00477951" w:rsidP="00394D59">
      <w:pPr>
        <w:pStyle w:val="ActivityBullet1"/>
        <w:spacing w:after="140"/>
        <w:rPr>
          <w:lang w:eastAsia="ar-SA"/>
        </w:rPr>
      </w:pPr>
      <w:r>
        <w:rPr>
          <w:lang w:eastAsia="ar-SA"/>
        </w:rPr>
        <w:t>Is there enough space to write responses?</w:t>
      </w:r>
    </w:p>
    <w:p w:rsidR="00477951" w:rsidRDefault="00477951" w:rsidP="00394D59">
      <w:pPr>
        <w:pStyle w:val="ActivityBullet1"/>
        <w:spacing w:after="140"/>
        <w:rPr>
          <w:lang w:eastAsia="ar-SA"/>
        </w:rPr>
      </w:pPr>
      <w:r>
        <w:rPr>
          <w:lang w:eastAsia="ar-SA"/>
        </w:rPr>
        <w:t>Should the wording be changed to make the questions clearer?</w:t>
      </w:r>
    </w:p>
    <w:p w:rsidR="00477951" w:rsidRPr="00EB6A28" w:rsidRDefault="00477951" w:rsidP="00D846CE">
      <w:pPr>
        <w:pStyle w:val="ActivityBullet1"/>
        <w:rPr>
          <w:lang w:eastAsia="ar-SA"/>
        </w:rPr>
      </w:pPr>
      <w:r>
        <w:rPr>
          <w:lang w:eastAsia="ar-SA"/>
        </w:rPr>
        <w:t>Were you using industry terms that people couldn’t understand?</w:t>
      </w:r>
    </w:p>
    <w:p w:rsidR="00984B8C" w:rsidRDefault="00984B8C" w:rsidP="00394D59">
      <w:pPr>
        <w:pStyle w:val="ActivityNumberedBold"/>
        <w:spacing w:before="200" w:after="160"/>
      </w:pPr>
      <w:r w:rsidRPr="00984B8C">
        <w:t>Give three reasons you might seek external assi</w:t>
      </w:r>
      <w:r w:rsidR="00346615">
        <w:t>stance when conducting research.</w:t>
      </w:r>
    </w:p>
    <w:p w:rsidR="00984B8C" w:rsidRPr="00984B8C" w:rsidRDefault="00984B8C" w:rsidP="00394D59">
      <w:pPr>
        <w:pStyle w:val="ActivityText"/>
        <w:spacing w:after="140"/>
        <w:rPr>
          <w:lang w:val="en-US" w:eastAsia="ar-SA"/>
        </w:rPr>
      </w:pPr>
      <w:r w:rsidRPr="00984B8C">
        <w:rPr>
          <w:lang w:val="en-US" w:eastAsia="ar-SA"/>
        </w:rPr>
        <w:t>Any of the</w:t>
      </w:r>
      <w:r w:rsidR="00D846CE">
        <w:rPr>
          <w:lang w:val="en-US" w:eastAsia="ar-SA"/>
        </w:rPr>
        <w:t xml:space="preserve"> following:</w:t>
      </w:r>
    </w:p>
    <w:p w:rsidR="00DF4FA3" w:rsidRDefault="00DF4FA3" w:rsidP="00394D59">
      <w:pPr>
        <w:pStyle w:val="ActivityBullet1"/>
        <w:spacing w:after="140"/>
        <w:rPr>
          <w:lang w:eastAsia="ar-SA"/>
        </w:rPr>
      </w:pPr>
      <w:r>
        <w:rPr>
          <w:lang w:eastAsia="ar-SA"/>
        </w:rPr>
        <w:t>To provide expertise in conducting research</w:t>
      </w:r>
    </w:p>
    <w:p w:rsidR="00DF4FA3" w:rsidRDefault="00DF4FA3" w:rsidP="00394D59">
      <w:pPr>
        <w:pStyle w:val="ActivityBullet1"/>
        <w:spacing w:after="140"/>
        <w:rPr>
          <w:lang w:eastAsia="ar-SA"/>
        </w:rPr>
      </w:pPr>
      <w:r>
        <w:rPr>
          <w:lang w:eastAsia="ar-SA"/>
        </w:rPr>
        <w:t>To access research systems</w:t>
      </w:r>
    </w:p>
    <w:p w:rsidR="00DF4FA3" w:rsidRDefault="00DF4FA3" w:rsidP="00394D59">
      <w:pPr>
        <w:pStyle w:val="ActivityBullet1"/>
        <w:spacing w:after="140"/>
        <w:rPr>
          <w:lang w:eastAsia="ar-SA"/>
        </w:rPr>
      </w:pPr>
      <w:r>
        <w:rPr>
          <w:lang w:eastAsia="ar-SA"/>
        </w:rPr>
        <w:t xml:space="preserve">To gather information that makes up part of the data to be collected </w:t>
      </w:r>
    </w:p>
    <w:p w:rsidR="00DF4FA3" w:rsidRDefault="00DF4FA3" w:rsidP="00394D59">
      <w:pPr>
        <w:pStyle w:val="ActivityBullet1"/>
        <w:spacing w:after="140"/>
        <w:rPr>
          <w:lang w:eastAsia="ar-SA"/>
        </w:rPr>
      </w:pPr>
      <w:r>
        <w:rPr>
          <w:lang w:eastAsia="ar-SA"/>
        </w:rPr>
        <w:t>For acquisition of specialised information</w:t>
      </w:r>
    </w:p>
    <w:p w:rsidR="00DF4FA3" w:rsidRDefault="00DF4FA3" w:rsidP="00394D59">
      <w:pPr>
        <w:pStyle w:val="ActivityBullet1"/>
        <w:spacing w:after="140"/>
        <w:rPr>
          <w:lang w:eastAsia="ar-SA"/>
        </w:rPr>
      </w:pPr>
      <w:r>
        <w:rPr>
          <w:lang w:eastAsia="ar-SA"/>
        </w:rPr>
        <w:t>To interpret existing information gathered</w:t>
      </w:r>
    </w:p>
    <w:p w:rsidR="00DF4FA3" w:rsidRDefault="00DF4FA3" w:rsidP="00394D59">
      <w:pPr>
        <w:pStyle w:val="ActivityBullet1"/>
        <w:spacing w:after="140"/>
        <w:rPr>
          <w:lang w:eastAsia="ar-SA"/>
        </w:rPr>
      </w:pPr>
      <w:r>
        <w:rPr>
          <w:lang w:eastAsia="ar-SA"/>
        </w:rPr>
        <w:t>Provide findings and recommendations</w:t>
      </w:r>
    </w:p>
    <w:p w:rsidR="00DF4FA3" w:rsidRPr="00EB6A28" w:rsidRDefault="00DF4FA3" w:rsidP="00D846CE">
      <w:pPr>
        <w:pStyle w:val="ActivityBullet1"/>
        <w:rPr>
          <w:lang w:eastAsia="ar-SA"/>
        </w:rPr>
      </w:pPr>
      <w:r>
        <w:rPr>
          <w:lang w:eastAsia="ar-SA"/>
        </w:rPr>
        <w:t>To clarify concerns or answer any questions</w:t>
      </w:r>
      <w:r w:rsidR="00D846CE">
        <w:rPr>
          <w:lang w:eastAsia="ar-SA"/>
        </w:rPr>
        <w:t>.</w:t>
      </w:r>
    </w:p>
    <w:p w:rsidR="00984B8C" w:rsidRPr="009C4336" w:rsidRDefault="00984B8C" w:rsidP="00394D59">
      <w:pPr>
        <w:pStyle w:val="ActivityNumberedBold"/>
        <w:spacing w:before="200" w:after="160"/>
      </w:pPr>
      <w:r w:rsidRPr="009C4336">
        <w:t xml:space="preserve">Identifying ideal sample size </w:t>
      </w:r>
      <w:r w:rsidR="009C4336" w:rsidRPr="009C4336">
        <w:t xml:space="preserve">for tourism research </w:t>
      </w:r>
      <w:r w:rsidRPr="009C4336">
        <w:t>ma</w:t>
      </w:r>
      <w:r w:rsidR="00A75C4C">
        <w:t>y relate to what key points?</w:t>
      </w:r>
      <w:r w:rsidRPr="009C4336">
        <w:t xml:space="preserve"> (Provide three)</w:t>
      </w:r>
    </w:p>
    <w:p w:rsidR="00984B8C" w:rsidRPr="009C4336" w:rsidRDefault="00D846CE" w:rsidP="00394D59">
      <w:pPr>
        <w:pStyle w:val="ActivityText"/>
        <w:spacing w:after="140"/>
        <w:rPr>
          <w:lang w:val="en-US" w:eastAsia="ar-SA"/>
        </w:rPr>
      </w:pPr>
      <w:r w:rsidRPr="009C4336">
        <w:rPr>
          <w:lang w:val="en-US" w:eastAsia="ar-SA"/>
        </w:rPr>
        <w:t>Any of the following:</w:t>
      </w:r>
    </w:p>
    <w:p w:rsidR="00A71686" w:rsidRPr="009C4336" w:rsidRDefault="00A71686" w:rsidP="00394D59">
      <w:pPr>
        <w:pStyle w:val="ActivityBullet1"/>
        <w:spacing w:after="140"/>
        <w:rPr>
          <w:lang w:eastAsia="ar-SA"/>
        </w:rPr>
      </w:pPr>
      <w:r w:rsidRPr="009C4336">
        <w:rPr>
          <w:lang w:eastAsia="ar-SA"/>
        </w:rPr>
        <w:t>Specifying the market segment and target market profile</w:t>
      </w:r>
    </w:p>
    <w:p w:rsidR="00A71686" w:rsidRPr="009C4336" w:rsidRDefault="00A71686" w:rsidP="00394D59">
      <w:pPr>
        <w:pStyle w:val="ActivityBullet1"/>
        <w:spacing w:after="140"/>
        <w:rPr>
          <w:lang w:eastAsia="ar-SA"/>
        </w:rPr>
      </w:pPr>
      <w:r w:rsidRPr="009C4336">
        <w:rPr>
          <w:lang w:eastAsia="ar-SA"/>
        </w:rPr>
        <w:t>Determining the responses required for each</w:t>
      </w:r>
    </w:p>
    <w:p w:rsidR="00A71686" w:rsidRPr="009C4336" w:rsidRDefault="00A71686" w:rsidP="00394D59">
      <w:pPr>
        <w:pStyle w:val="ActivityBullet1"/>
        <w:spacing w:after="140"/>
        <w:rPr>
          <w:lang w:eastAsia="ar-SA"/>
        </w:rPr>
      </w:pPr>
      <w:r w:rsidRPr="009C4336">
        <w:rPr>
          <w:lang w:eastAsia="ar-SA"/>
        </w:rPr>
        <w:t>Ensuring the sample reflects the profile or demographic characteristics of the market segment and target market</w:t>
      </w:r>
    </w:p>
    <w:p w:rsidR="00A71686" w:rsidRPr="009C4336" w:rsidRDefault="00A71686" w:rsidP="00D846CE">
      <w:pPr>
        <w:pStyle w:val="ActivityBullet1"/>
        <w:rPr>
          <w:lang w:eastAsia="ar-SA"/>
        </w:rPr>
      </w:pPr>
      <w:r w:rsidRPr="009C4336">
        <w:rPr>
          <w:lang w:eastAsia="ar-SA"/>
        </w:rPr>
        <w:t>Determining the sampling method to be applied, such as random or non-random sampling</w:t>
      </w:r>
      <w:r w:rsidR="00D846CE" w:rsidRPr="009C4336">
        <w:rPr>
          <w:lang w:eastAsia="ar-SA"/>
        </w:rPr>
        <w:t>.</w:t>
      </w:r>
    </w:p>
    <w:p w:rsidR="00984B8C" w:rsidRDefault="00984B8C" w:rsidP="00394D59">
      <w:pPr>
        <w:pStyle w:val="ActivityNumberedBold"/>
        <w:spacing w:before="200" w:after="160"/>
      </w:pPr>
      <w:r w:rsidRPr="00984B8C">
        <w:t xml:space="preserve">People involved in a research activity must have an understanding of what is </w:t>
      </w:r>
      <w:r w:rsidRPr="00D846CE">
        <w:t>expected</w:t>
      </w:r>
      <w:r w:rsidRPr="00984B8C">
        <w:t xml:space="preserve"> of them. This may include what in particular? </w:t>
      </w:r>
      <w:r>
        <w:t>(Provide three answers)</w:t>
      </w:r>
    </w:p>
    <w:p w:rsidR="00AD0462" w:rsidRPr="00AD0462" w:rsidRDefault="00AD0462" w:rsidP="00394D59">
      <w:pPr>
        <w:pStyle w:val="ActivityText"/>
        <w:spacing w:after="140"/>
        <w:rPr>
          <w:lang w:val="en-US" w:eastAsia="ar-SA"/>
        </w:rPr>
      </w:pPr>
      <w:r w:rsidRPr="00AD0462">
        <w:rPr>
          <w:lang w:val="en-US" w:eastAsia="ar-SA"/>
        </w:rPr>
        <w:t>Any of the following:</w:t>
      </w:r>
    </w:p>
    <w:p w:rsidR="00A71686" w:rsidRDefault="00A71686" w:rsidP="00394D59">
      <w:pPr>
        <w:pStyle w:val="ActivityBullet1"/>
        <w:spacing w:after="140"/>
        <w:rPr>
          <w:lang w:eastAsia="ar-SA"/>
        </w:rPr>
      </w:pPr>
      <w:r>
        <w:rPr>
          <w:lang w:eastAsia="ar-SA"/>
        </w:rPr>
        <w:t>Objectives of the research project</w:t>
      </w:r>
    </w:p>
    <w:p w:rsidR="00A71686" w:rsidRDefault="00A71686" w:rsidP="00394D59">
      <w:pPr>
        <w:pStyle w:val="ActivityBullet1"/>
        <w:spacing w:after="140"/>
        <w:rPr>
          <w:lang w:eastAsia="ar-SA"/>
        </w:rPr>
      </w:pPr>
      <w:r>
        <w:rPr>
          <w:lang w:eastAsia="ar-SA"/>
        </w:rPr>
        <w:t>Methods of data collection to use</w:t>
      </w:r>
    </w:p>
    <w:p w:rsidR="00A71686" w:rsidRDefault="00A71686" w:rsidP="00394D59">
      <w:pPr>
        <w:pStyle w:val="ActivityBullet1"/>
        <w:spacing w:after="140"/>
        <w:rPr>
          <w:lang w:eastAsia="ar-SA"/>
        </w:rPr>
      </w:pPr>
      <w:r>
        <w:rPr>
          <w:lang w:eastAsia="ar-SA"/>
        </w:rPr>
        <w:t>Timeframes for collecting data</w:t>
      </w:r>
    </w:p>
    <w:p w:rsidR="00A71686" w:rsidRDefault="00A71686" w:rsidP="00394D59">
      <w:pPr>
        <w:pStyle w:val="ActivityBullet1"/>
        <w:spacing w:after="140"/>
        <w:rPr>
          <w:lang w:eastAsia="ar-SA"/>
        </w:rPr>
      </w:pPr>
      <w:r>
        <w:rPr>
          <w:lang w:eastAsia="ar-SA"/>
        </w:rPr>
        <w:t>Budget associated with project</w:t>
      </w:r>
    </w:p>
    <w:p w:rsidR="00A71686" w:rsidRPr="00EB6A28" w:rsidRDefault="00A71686" w:rsidP="00D846CE">
      <w:pPr>
        <w:pStyle w:val="ActivityBullet1"/>
        <w:rPr>
          <w:lang w:eastAsia="ar-SA"/>
        </w:rPr>
      </w:pPr>
      <w:r>
        <w:rPr>
          <w:lang w:eastAsia="ar-SA"/>
        </w:rPr>
        <w:t>Communication of findings</w:t>
      </w:r>
      <w:r w:rsidR="00D846CE">
        <w:rPr>
          <w:lang w:eastAsia="ar-SA"/>
        </w:rPr>
        <w:t>.</w:t>
      </w:r>
    </w:p>
    <w:p w:rsidR="0021630A" w:rsidRPr="00984B8C" w:rsidRDefault="00747BFC" w:rsidP="00984B8C">
      <w:pPr>
        <w:pStyle w:val="ActivityNumberedBold"/>
        <w:rPr>
          <w:lang w:val="en-AU"/>
        </w:rPr>
      </w:pPr>
      <w:r>
        <w:t>How might a business record and store research results?</w:t>
      </w:r>
    </w:p>
    <w:p w:rsidR="00747BFC" w:rsidRDefault="00747BFC" w:rsidP="00D846CE">
      <w:pPr>
        <w:pStyle w:val="ActivityBullet1"/>
        <w:rPr>
          <w:lang w:eastAsia="ar-SA"/>
        </w:rPr>
      </w:pPr>
      <w:r>
        <w:rPr>
          <w:lang w:eastAsia="ar-SA"/>
        </w:rPr>
        <w:lastRenderedPageBreak/>
        <w:t>Manual filing systems</w:t>
      </w:r>
    </w:p>
    <w:p w:rsidR="00747BFC" w:rsidRDefault="00747BFC" w:rsidP="00D846CE">
      <w:pPr>
        <w:pStyle w:val="ActivityBullet1"/>
        <w:rPr>
          <w:lang w:eastAsia="ar-SA"/>
        </w:rPr>
      </w:pPr>
      <w:r>
        <w:rPr>
          <w:lang w:eastAsia="ar-SA"/>
        </w:rPr>
        <w:t>Computerised systems</w:t>
      </w:r>
    </w:p>
    <w:p w:rsidR="00747BFC" w:rsidRPr="00EB6A28" w:rsidRDefault="00747BFC" w:rsidP="00D846CE">
      <w:pPr>
        <w:pStyle w:val="ActivityBullet1"/>
        <w:rPr>
          <w:lang w:eastAsia="ar-SA"/>
        </w:rPr>
      </w:pPr>
      <w:r>
        <w:rPr>
          <w:lang w:eastAsia="ar-SA"/>
        </w:rPr>
        <w:t>Combination of the above</w:t>
      </w:r>
      <w:r w:rsidR="00D846CE">
        <w:rPr>
          <w:lang w:eastAsia="ar-SA"/>
        </w:rPr>
        <w:t>.</w:t>
      </w:r>
    </w:p>
    <w:p w:rsidR="0021630A" w:rsidRPr="00984B8C" w:rsidRDefault="00D371EC" w:rsidP="00984B8C">
      <w:pPr>
        <w:pStyle w:val="ActivityNumberedBold"/>
        <w:rPr>
          <w:lang w:val="en-AU"/>
        </w:rPr>
      </w:pPr>
      <w:r>
        <w:t>Why is it important to monitor the research plan and its effectiveness?</w:t>
      </w:r>
    </w:p>
    <w:p w:rsidR="00D371EC" w:rsidRDefault="00D371EC" w:rsidP="00D846CE">
      <w:pPr>
        <w:pStyle w:val="ActivityText"/>
        <w:rPr>
          <w:lang w:eastAsia="ar-SA"/>
        </w:rPr>
      </w:pPr>
      <w:r>
        <w:rPr>
          <w:lang w:eastAsia="ar-SA"/>
        </w:rPr>
        <w:t>T</w:t>
      </w:r>
      <w:r w:rsidRPr="00D371EC">
        <w:rPr>
          <w:lang w:eastAsia="ar-SA"/>
        </w:rPr>
        <w:t xml:space="preserve">o ensure that is </w:t>
      </w:r>
      <w:r w:rsidRPr="00D846CE">
        <w:t>stays</w:t>
      </w:r>
      <w:r w:rsidRPr="00D371EC">
        <w:rPr>
          <w:lang w:eastAsia="ar-SA"/>
        </w:rPr>
        <w:t xml:space="preserve"> on track, either in terms of purpose, timing or budget, to name a few parameters.</w:t>
      </w:r>
    </w:p>
    <w:p w:rsidR="0021630A" w:rsidRPr="00984B8C" w:rsidRDefault="00D371EC" w:rsidP="00984B8C">
      <w:pPr>
        <w:pStyle w:val="ActivityNumberedBold"/>
        <w:rPr>
          <w:lang w:val="en-AU"/>
        </w:rPr>
      </w:pPr>
      <w:r>
        <w:t>What is meant by ‘absent research data’?</w:t>
      </w:r>
    </w:p>
    <w:p w:rsidR="00D371EC" w:rsidRPr="00EB6A28" w:rsidRDefault="00D371EC" w:rsidP="0021630A">
      <w:pPr>
        <w:pStyle w:val="ActivityText"/>
        <w:rPr>
          <w:lang w:eastAsia="ar-SA"/>
        </w:rPr>
      </w:pPr>
      <w:r>
        <w:rPr>
          <w:lang w:eastAsia="ar-SA"/>
        </w:rPr>
        <w:t>I</w:t>
      </w:r>
      <w:r w:rsidRPr="00D371EC">
        <w:rPr>
          <w:lang w:eastAsia="ar-SA"/>
        </w:rPr>
        <w:t>ns</w:t>
      </w:r>
      <w:r>
        <w:rPr>
          <w:lang w:eastAsia="ar-SA"/>
        </w:rPr>
        <w:t>ufficient data being collected</w:t>
      </w:r>
      <w:r w:rsidR="003C7FE6">
        <w:rPr>
          <w:lang w:eastAsia="ar-SA"/>
        </w:rPr>
        <w:t>.</w:t>
      </w:r>
    </w:p>
    <w:p w:rsidR="0021630A" w:rsidRPr="00984B8C" w:rsidRDefault="00747BFC" w:rsidP="00984B8C">
      <w:pPr>
        <w:pStyle w:val="ActivityNumberedBold"/>
        <w:rPr>
          <w:lang w:val="en-AU"/>
        </w:rPr>
      </w:pPr>
      <w:r>
        <w:t>When monitoring the topic of research what may be included for consideration?</w:t>
      </w:r>
    </w:p>
    <w:p w:rsidR="00747BFC" w:rsidRDefault="00747BFC" w:rsidP="00D846CE">
      <w:pPr>
        <w:pStyle w:val="ActivityBullet1"/>
        <w:rPr>
          <w:lang w:eastAsia="ar-SA"/>
        </w:rPr>
      </w:pPr>
      <w:r>
        <w:rPr>
          <w:lang w:eastAsia="ar-SA"/>
        </w:rPr>
        <w:t>Identifying the ongoing market position or performance of the product that i</w:t>
      </w:r>
      <w:r w:rsidR="00D846CE">
        <w:rPr>
          <w:lang w:eastAsia="ar-SA"/>
        </w:rPr>
        <w:t>s at the centre of the research</w:t>
      </w:r>
    </w:p>
    <w:p w:rsidR="00747BFC" w:rsidRDefault="00747BFC" w:rsidP="00D846CE">
      <w:pPr>
        <w:pStyle w:val="ActivityBullet1"/>
        <w:rPr>
          <w:lang w:eastAsia="ar-SA"/>
        </w:rPr>
      </w:pPr>
      <w:r>
        <w:rPr>
          <w:lang w:eastAsia="ar-SA"/>
        </w:rPr>
        <w:t>Determining if changes in the product, environment or performance w</w:t>
      </w:r>
      <w:r w:rsidR="00D846CE">
        <w:rPr>
          <w:lang w:eastAsia="ar-SA"/>
        </w:rPr>
        <w:t>arrant changes to the research</w:t>
      </w:r>
    </w:p>
    <w:p w:rsidR="00747BFC" w:rsidRPr="00EB6A28" w:rsidRDefault="00747BFC" w:rsidP="00D846CE">
      <w:pPr>
        <w:pStyle w:val="ActivityBullet1"/>
        <w:rPr>
          <w:lang w:eastAsia="ar-SA"/>
        </w:rPr>
      </w:pPr>
      <w:r>
        <w:rPr>
          <w:lang w:eastAsia="ar-SA"/>
        </w:rPr>
        <w:t>Determining whether the research project should be suspended or cancelled.</w:t>
      </w:r>
    </w:p>
    <w:p w:rsidR="00984B8C" w:rsidRDefault="00984B8C" w:rsidP="00984B8C">
      <w:pPr>
        <w:pStyle w:val="ActivityNumberedBold"/>
      </w:pPr>
      <w:r w:rsidRPr="00984B8C">
        <w:t>Provide three reasons you might be required to obtain additional infor</w:t>
      </w:r>
      <w:r w:rsidR="00A75C4C">
        <w:t>mation when conducting research.</w:t>
      </w:r>
    </w:p>
    <w:p w:rsidR="00AD0462" w:rsidRPr="00AD0462" w:rsidRDefault="00AD0462" w:rsidP="00AD0462">
      <w:pPr>
        <w:pStyle w:val="ActivityText"/>
        <w:rPr>
          <w:lang w:val="en-US" w:eastAsia="ar-SA"/>
        </w:rPr>
      </w:pPr>
      <w:r w:rsidRPr="00AD0462">
        <w:rPr>
          <w:lang w:val="en-US" w:eastAsia="ar-SA"/>
        </w:rPr>
        <w:t>Any of the following:</w:t>
      </w:r>
    </w:p>
    <w:p w:rsidR="00D371EC" w:rsidRDefault="00D371EC" w:rsidP="00D846CE">
      <w:pPr>
        <w:pStyle w:val="ActivityBullet1"/>
        <w:rPr>
          <w:lang w:eastAsia="ar-SA"/>
        </w:rPr>
      </w:pPr>
      <w:r>
        <w:rPr>
          <w:lang w:eastAsia="ar-SA"/>
        </w:rPr>
        <w:t>Request by management</w:t>
      </w:r>
    </w:p>
    <w:p w:rsidR="00D371EC" w:rsidRDefault="00D371EC" w:rsidP="00D846CE">
      <w:pPr>
        <w:pStyle w:val="ActivityBullet1"/>
        <w:rPr>
          <w:lang w:eastAsia="ar-SA"/>
        </w:rPr>
      </w:pPr>
      <w:r>
        <w:rPr>
          <w:lang w:eastAsia="ar-SA"/>
        </w:rPr>
        <w:t>Direct questions from potential customers or staff</w:t>
      </w:r>
    </w:p>
    <w:p w:rsidR="00D371EC" w:rsidRDefault="00D371EC" w:rsidP="00D846CE">
      <w:pPr>
        <w:pStyle w:val="ActivityBullet1"/>
        <w:rPr>
          <w:lang w:eastAsia="ar-SA"/>
        </w:rPr>
      </w:pPr>
      <w:r>
        <w:rPr>
          <w:lang w:eastAsia="ar-SA"/>
        </w:rPr>
        <w:t>Questions from potential customers or management</w:t>
      </w:r>
    </w:p>
    <w:p w:rsidR="00D371EC" w:rsidRDefault="00D371EC" w:rsidP="00D846CE">
      <w:pPr>
        <w:pStyle w:val="ActivityBullet1"/>
        <w:rPr>
          <w:lang w:eastAsia="ar-SA"/>
        </w:rPr>
      </w:pPr>
      <w:r>
        <w:rPr>
          <w:lang w:eastAsia="ar-SA"/>
        </w:rPr>
        <w:t>Points raised by staff requiring clarification</w:t>
      </w:r>
    </w:p>
    <w:p w:rsidR="00D371EC" w:rsidRDefault="00D371EC" w:rsidP="00D846CE">
      <w:pPr>
        <w:pStyle w:val="ActivityBullet1"/>
        <w:rPr>
          <w:lang w:eastAsia="ar-SA"/>
        </w:rPr>
      </w:pPr>
      <w:r>
        <w:rPr>
          <w:lang w:eastAsia="ar-SA"/>
        </w:rPr>
        <w:t>Additional information regarding a topic which is not detailed in existing materials</w:t>
      </w:r>
    </w:p>
    <w:p w:rsidR="00D371EC" w:rsidRPr="00EB6A28" w:rsidRDefault="00D371EC" w:rsidP="00D846CE">
      <w:pPr>
        <w:pStyle w:val="ActivityBullet1"/>
        <w:rPr>
          <w:lang w:eastAsia="ar-SA"/>
        </w:rPr>
      </w:pPr>
      <w:r>
        <w:rPr>
          <w:lang w:eastAsia="ar-SA"/>
        </w:rPr>
        <w:t>New trends, regulations or industry issues</w:t>
      </w:r>
      <w:r w:rsidR="00D846CE">
        <w:rPr>
          <w:lang w:eastAsia="ar-SA"/>
        </w:rPr>
        <w:t>.</w:t>
      </w:r>
    </w:p>
    <w:p w:rsidR="00164528" w:rsidRPr="00164528" w:rsidRDefault="00164528" w:rsidP="00164528">
      <w:pPr>
        <w:pStyle w:val="ActivityNumberedBold"/>
        <w:rPr>
          <w:lang w:val="en-AU"/>
        </w:rPr>
      </w:pPr>
      <w:r w:rsidRPr="00164528">
        <w:t>What three methods could be included to ensure com</w:t>
      </w:r>
      <w:r>
        <w:t>pletion of research activities?</w:t>
      </w:r>
    </w:p>
    <w:p w:rsidR="007919E5" w:rsidRDefault="007919E5" w:rsidP="00D846CE">
      <w:pPr>
        <w:pStyle w:val="ActivityBullet1"/>
        <w:rPr>
          <w:lang w:eastAsia="ar-SA"/>
        </w:rPr>
      </w:pPr>
      <w:r>
        <w:rPr>
          <w:lang w:eastAsia="ar-SA"/>
        </w:rPr>
        <w:t>Checking data that has been received</w:t>
      </w:r>
    </w:p>
    <w:p w:rsidR="007919E5" w:rsidRDefault="007919E5" w:rsidP="00D846CE">
      <w:pPr>
        <w:pStyle w:val="ActivityBullet1"/>
        <w:rPr>
          <w:lang w:eastAsia="ar-SA"/>
        </w:rPr>
      </w:pPr>
      <w:r>
        <w:rPr>
          <w:lang w:eastAsia="ar-SA"/>
        </w:rPr>
        <w:t>Speaking with relevant staff</w:t>
      </w:r>
    </w:p>
    <w:p w:rsidR="007919E5" w:rsidRPr="00EB6A28" w:rsidRDefault="007919E5" w:rsidP="00D846CE">
      <w:pPr>
        <w:pStyle w:val="ActivityBullet1"/>
        <w:rPr>
          <w:lang w:eastAsia="ar-SA"/>
        </w:rPr>
      </w:pPr>
      <w:r>
        <w:rPr>
          <w:lang w:eastAsia="ar-SA"/>
        </w:rPr>
        <w:t>Verifying operational plans or checklists against work completed.</w:t>
      </w:r>
    </w:p>
    <w:p w:rsidR="00D846CE" w:rsidRDefault="00D846CE">
      <w:pPr>
        <w:rPr>
          <w:rFonts w:ascii="Helvetica" w:eastAsia="Calibri" w:hAnsi="Helvetica" w:cs="Calibri"/>
          <w:b/>
          <w:szCs w:val="16"/>
          <w:lang w:val="en-US" w:eastAsia="ar-SA"/>
        </w:rPr>
      </w:pPr>
      <w:r>
        <w:br w:type="page"/>
      </w:r>
    </w:p>
    <w:p w:rsidR="0021630A" w:rsidRPr="00164528" w:rsidRDefault="007919E5" w:rsidP="00164528">
      <w:pPr>
        <w:pStyle w:val="ActivityNumberedBold"/>
        <w:rPr>
          <w:lang w:val="en-AU"/>
        </w:rPr>
      </w:pPr>
      <w:r>
        <w:lastRenderedPageBreak/>
        <w:t>What is the process of data analysis?</w:t>
      </w:r>
    </w:p>
    <w:p w:rsidR="007919E5" w:rsidRDefault="007919E5" w:rsidP="007919E5">
      <w:pPr>
        <w:pStyle w:val="ActivityText"/>
        <w:rPr>
          <w:lang w:eastAsia="ar-SA"/>
        </w:rPr>
      </w:pPr>
      <w:r>
        <w:rPr>
          <w:lang w:eastAsia="ar-SA"/>
        </w:rPr>
        <w:t>Analysis of data is a process of inspecting, cleaning, transforming, and modelling data with the goal of highlighting useful information, suggesting conclusions, and supporting decision making</w:t>
      </w:r>
      <w:r w:rsidR="00D846CE">
        <w:rPr>
          <w:lang w:eastAsia="ar-SA"/>
        </w:rPr>
        <w:t>.</w:t>
      </w:r>
    </w:p>
    <w:p w:rsidR="007919E5" w:rsidRDefault="007919E5" w:rsidP="00164528">
      <w:pPr>
        <w:pStyle w:val="ActivityText"/>
        <w:rPr>
          <w:lang w:eastAsia="ar-SA"/>
        </w:rPr>
      </w:pPr>
      <w:r>
        <w:rPr>
          <w:lang w:eastAsia="ar-SA"/>
        </w:rPr>
        <w:t>It is essential that the information extracted is r</w:t>
      </w:r>
      <w:r w:rsidR="00164528">
        <w:rPr>
          <w:lang w:eastAsia="ar-SA"/>
        </w:rPr>
        <w:t>eliable, accurate and suitable.</w:t>
      </w:r>
    </w:p>
    <w:p w:rsidR="00164528" w:rsidRDefault="00164528" w:rsidP="00164528">
      <w:pPr>
        <w:pStyle w:val="ActivityNumberedBold"/>
      </w:pPr>
      <w:r w:rsidRPr="00164528">
        <w:t>After the analysis of research data, what possible topics for recommendatio</w:t>
      </w:r>
      <w:r w:rsidR="00D846CE">
        <w:t xml:space="preserve">n may be included? </w:t>
      </w:r>
      <w:r w:rsidRPr="00164528">
        <w:t>(Provide three answers)</w:t>
      </w:r>
    </w:p>
    <w:p w:rsidR="00AD0462" w:rsidRPr="00AD0462" w:rsidRDefault="00AD0462" w:rsidP="00AD0462">
      <w:pPr>
        <w:pStyle w:val="ActivityText"/>
        <w:rPr>
          <w:lang w:val="en-US" w:eastAsia="ar-SA"/>
        </w:rPr>
      </w:pPr>
      <w:r w:rsidRPr="00AD0462">
        <w:rPr>
          <w:lang w:val="en-US" w:eastAsia="ar-SA"/>
        </w:rPr>
        <w:t>Any of the following:</w:t>
      </w:r>
    </w:p>
    <w:p w:rsidR="00A54AD7" w:rsidRDefault="00A54AD7" w:rsidP="00D846CE">
      <w:pPr>
        <w:pStyle w:val="ActivityBullet1"/>
        <w:rPr>
          <w:lang w:eastAsia="ar-SA"/>
        </w:rPr>
      </w:pPr>
      <w:r>
        <w:rPr>
          <w:lang w:eastAsia="ar-SA"/>
        </w:rPr>
        <w:t>Suggestions as to what to do to leverage on identified strengths</w:t>
      </w:r>
    </w:p>
    <w:p w:rsidR="00A54AD7" w:rsidRDefault="00A54AD7" w:rsidP="00D846CE">
      <w:pPr>
        <w:pStyle w:val="ActivityBullet1"/>
        <w:rPr>
          <w:lang w:eastAsia="ar-SA"/>
        </w:rPr>
      </w:pPr>
      <w:r>
        <w:rPr>
          <w:lang w:eastAsia="ar-SA"/>
        </w:rPr>
        <w:t>Recommendation to address identified weaknesses</w:t>
      </w:r>
    </w:p>
    <w:p w:rsidR="00A54AD7" w:rsidRDefault="00A54AD7" w:rsidP="00D846CE">
      <w:pPr>
        <w:pStyle w:val="ActivityBullet1"/>
        <w:rPr>
          <w:lang w:eastAsia="ar-SA"/>
        </w:rPr>
      </w:pPr>
      <w:r>
        <w:rPr>
          <w:lang w:eastAsia="ar-SA"/>
        </w:rPr>
        <w:t>Strategies for addressing identified opportunities and threats</w:t>
      </w:r>
    </w:p>
    <w:p w:rsidR="00A54AD7" w:rsidRDefault="00A54AD7" w:rsidP="00D846CE">
      <w:pPr>
        <w:pStyle w:val="ActivityBullet1"/>
        <w:rPr>
          <w:lang w:eastAsia="ar-SA"/>
        </w:rPr>
      </w:pPr>
      <w:r>
        <w:rPr>
          <w:lang w:eastAsia="ar-SA"/>
        </w:rPr>
        <w:t>Recommendations for changing the organisational structure of the business</w:t>
      </w:r>
    </w:p>
    <w:p w:rsidR="00A54AD7" w:rsidRDefault="00A54AD7" w:rsidP="00D846CE">
      <w:pPr>
        <w:pStyle w:val="ActivityBullet1"/>
        <w:rPr>
          <w:lang w:eastAsia="ar-SA"/>
        </w:rPr>
      </w:pPr>
      <w:r>
        <w:rPr>
          <w:lang w:eastAsia="ar-SA"/>
        </w:rPr>
        <w:t>Recommendations to</w:t>
      </w:r>
      <w:r w:rsidR="00D846CE">
        <w:rPr>
          <w:lang w:eastAsia="ar-SA"/>
        </w:rPr>
        <w:t xml:space="preserve"> enable greater compliance</w:t>
      </w:r>
    </w:p>
    <w:p w:rsidR="00A54AD7" w:rsidRDefault="00A54AD7" w:rsidP="00D846CE">
      <w:pPr>
        <w:pStyle w:val="ActivityBullet1"/>
        <w:rPr>
          <w:lang w:eastAsia="ar-SA"/>
        </w:rPr>
      </w:pPr>
      <w:r>
        <w:rPr>
          <w:lang w:eastAsia="ar-SA"/>
        </w:rPr>
        <w:t>Recommendations to address future activity</w:t>
      </w:r>
      <w:r w:rsidR="00D846CE">
        <w:rPr>
          <w:lang w:eastAsia="ar-SA"/>
        </w:rPr>
        <w:t>.</w:t>
      </w:r>
    </w:p>
    <w:p w:rsidR="00F207E6" w:rsidRPr="00F207E6" w:rsidRDefault="00F207E6" w:rsidP="00F207E6">
      <w:pPr>
        <w:pStyle w:val="ActivityNumberedBold"/>
        <w:rPr>
          <w:lang w:val="en-AU"/>
        </w:rPr>
      </w:pPr>
      <w:r w:rsidRPr="00F207E6">
        <w:t>List all content that should be included when preparing a writt</w:t>
      </w:r>
      <w:r w:rsidR="00A75C4C">
        <w:t>en report as per Trainee manual.</w:t>
      </w:r>
    </w:p>
    <w:p w:rsidR="00A54AD7" w:rsidRDefault="00A54AD7" w:rsidP="00D846CE">
      <w:pPr>
        <w:pStyle w:val="ActivityBullet1"/>
      </w:pPr>
      <w:r>
        <w:t xml:space="preserve">Title Page </w:t>
      </w:r>
    </w:p>
    <w:p w:rsidR="00A54AD7" w:rsidRDefault="00A54AD7" w:rsidP="00D846CE">
      <w:pPr>
        <w:pStyle w:val="ActivityBullet1"/>
      </w:pPr>
      <w:r>
        <w:t xml:space="preserve">Table of Contents </w:t>
      </w:r>
    </w:p>
    <w:p w:rsidR="00A54AD7" w:rsidRDefault="00A54AD7" w:rsidP="00D846CE">
      <w:pPr>
        <w:pStyle w:val="ActivityBullet1"/>
      </w:pPr>
      <w:r>
        <w:t>Executive Summary</w:t>
      </w:r>
    </w:p>
    <w:p w:rsidR="00A54AD7" w:rsidRDefault="00A54AD7" w:rsidP="00D846CE">
      <w:pPr>
        <w:pStyle w:val="ActivityBullet1"/>
      </w:pPr>
      <w:r>
        <w:t xml:space="preserve">Purpose of the Report </w:t>
      </w:r>
    </w:p>
    <w:p w:rsidR="00A54AD7" w:rsidRDefault="00A54AD7" w:rsidP="00D846CE">
      <w:pPr>
        <w:pStyle w:val="ActivityBullet1"/>
      </w:pPr>
      <w:r>
        <w:t>Background Information</w:t>
      </w:r>
    </w:p>
    <w:p w:rsidR="00A54AD7" w:rsidRDefault="00A54AD7" w:rsidP="00D846CE">
      <w:pPr>
        <w:pStyle w:val="ActivityBullet1"/>
      </w:pPr>
      <w:r>
        <w:t>Overall Evaluation Goals</w:t>
      </w:r>
    </w:p>
    <w:p w:rsidR="00A54AD7" w:rsidRDefault="00A54AD7" w:rsidP="00D846CE">
      <w:pPr>
        <w:pStyle w:val="ActivityBullet1"/>
      </w:pPr>
      <w:r>
        <w:t xml:space="preserve">Methodology </w:t>
      </w:r>
    </w:p>
    <w:p w:rsidR="00A54AD7" w:rsidRDefault="00A54AD7" w:rsidP="00D846CE">
      <w:pPr>
        <w:pStyle w:val="ActivityBullet1"/>
      </w:pPr>
      <w:r>
        <w:t xml:space="preserve">Interpretations and Conclusions </w:t>
      </w:r>
    </w:p>
    <w:p w:rsidR="00A54AD7" w:rsidRDefault="00A54AD7" w:rsidP="00D846CE">
      <w:pPr>
        <w:pStyle w:val="ActivityBullet1"/>
      </w:pPr>
      <w:r>
        <w:t xml:space="preserve">Recommendations </w:t>
      </w:r>
    </w:p>
    <w:p w:rsidR="00A54AD7" w:rsidRPr="00EB6A28" w:rsidRDefault="00FC1FB8" w:rsidP="00D846CE">
      <w:pPr>
        <w:pStyle w:val="ActivityBullet1"/>
      </w:pPr>
      <w:r>
        <w:t>Appendices</w:t>
      </w:r>
      <w:r w:rsidR="00D846CE">
        <w:t>.</w:t>
      </w:r>
    </w:p>
    <w:p w:rsidR="00D846CE" w:rsidRDefault="00D846CE">
      <w:pPr>
        <w:rPr>
          <w:rFonts w:ascii="Helvetica" w:eastAsia="Calibri" w:hAnsi="Helvetica" w:cs="Calibri"/>
          <w:b/>
          <w:szCs w:val="16"/>
          <w:lang w:val="en-US" w:eastAsia="ar-SA"/>
        </w:rPr>
      </w:pPr>
      <w:r>
        <w:br w:type="page"/>
      </w:r>
    </w:p>
    <w:p w:rsidR="00F207E6" w:rsidRDefault="00F207E6" w:rsidP="00F207E6">
      <w:pPr>
        <w:pStyle w:val="ActivityNumberedBold"/>
      </w:pPr>
      <w:r w:rsidRPr="00F207E6">
        <w:lastRenderedPageBreak/>
        <w:t xml:space="preserve">Provide three reasons you might need to obtain direction on any action to be </w:t>
      </w:r>
      <w:r w:rsidR="00A75C4C">
        <w:t>taken after completing research.</w:t>
      </w:r>
    </w:p>
    <w:p w:rsidR="00AD0462" w:rsidRPr="00AD0462" w:rsidRDefault="00AD0462" w:rsidP="00AD0462">
      <w:pPr>
        <w:pStyle w:val="ActivityText"/>
        <w:rPr>
          <w:lang w:val="en-US" w:eastAsia="ar-SA"/>
        </w:rPr>
      </w:pPr>
      <w:r w:rsidRPr="00AD0462">
        <w:rPr>
          <w:lang w:val="en-US" w:eastAsia="ar-SA"/>
        </w:rPr>
        <w:t>Any of the following:</w:t>
      </w:r>
    </w:p>
    <w:p w:rsidR="00A54AD7" w:rsidRDefault="00A54AD7" w:rsidP="00D846CE">
      <w:pPr>
        <w:pStyle w:val="ActivityBullet1"/>
        <w:rPr>
          <w:lang w:eastAsia="ar-SA"/>
        </w:rPr>
      </w:pPr>
      <w:r>
        <w:rPr>
          <w:lang w:eastAsia="ar-SA"/>
        </w:rPr>
        <w:t>Identifying the use to be made of the research material</w:t>
      </w:r>
    </w:p>
    <w:p w:rsidR="00A54AD7" w:rsidRDefault="00A54AD7" w:rsidP="00D846CE">
      <w:pPr>
        <w:pStyle w:val="ActivityBullet1"/>
        <w:rPr>
          <w:lang w:eastAsia="ar-SA"/>
        </w:rPr>
      </w:pPr>
      <w:r>
        <w:rPr>
          <w:lang w:eastAsia="ar-SA"/>
        </w:rPr>
        <w:t>Gaining official authorisation for action</w:t>
      </w:r>
    </w:p>
    <w:p w:rsidR="00A54AD7" w:rsidRDefault="00A54AD7" w:rsidP="00D846CE">
      <w:pPr>
        <w:pStyle w:val="ActivityBullet1"/>
        <w:rPr>
          <w:lang w:eastAsia="ar-SA"/>
        </w:rPr>
      </w:pPr>
      <w:r>
        <w:rPr>
          <w:lang w:eastAsia="ar-SA"/>
        </w:rPr>
        <w:t>Obtaining necessary resources to support the implementation of the approved course(s) of action</w:t>
      </w:r>
    </w:p>
    <w:p w:rsidR="00A54AD7" w:rsidRDefault="00A54AD7" w:rsidP="00D846CE">
      <w:pPr>
        <w:pStyle w:val="ActivityBullet1"/>
        <w:rPr>
          <w:lang w:eastAsia="ar-SA"/>
        </w:rPr>
      </w:pPr>
      <w:r>
        <w:rPr>
          <w:lang w:eastAsia="ar-SA"/>
        </w:rPr>
        <w:t>Identifying limitations and parameters that apply to the planning and implementation phases of the identified initiative</w:t>
      </w:r>
    </w:p>
    <w:p w:rsidR="00A54AD7" w:rsidRPr="00EB6A28" w:rsidRDefault="00A54AD7" w:rsidP="00D846CE">
      <w:pPr>
        <w:pStyle w:val="ActivityBullet1"/>
        <w:rPr>
          <w:lang w:eastAsia="ar-SA"/>
        </w:rPr>
      </w:pPr>
      <w:r>
        <w:rPr>
          <w:lang w:eastAsia="ar-SA"/>
        </w:rPr>
        <w:t xml:space="preserve">Identifying further research that needs to be undertaken before a business decision </w:t>
      </w:r>
      <w:r w:rsidR="00FC1FB8">
        <w:rPr>
          <w:lang w:eastAsia="ar-SA"/>
        </w:rPr>
        <w:t>can be taken, where appropriate</w:t>
      </w:r>
      <w:r w:rsidR="00D846CE">
        <w:rPr>
          <w:lang w:eastAsia="ar-SA"/>
        </w:rPr>
        <w:t>.</w:t>
      </w:r>
    </w:p>
    <w:p w:rsidR="00FC1FB8" w:rsidRDefault="00FC1FB8" w:rsidP="00FC1FB8">
      <w:pPr>
        <w:pStyle w:val="ActivityNumberedBold"/>
      </w:pPr>
      <w:r w:rsidRPr="00FC1FB8">
        <w:t>List three areas new tourism products or services</w:t>
      </w:r>
      <w:r w:rsidR="00A75C4C">
        <w:t xml:space="preserve"> might be developed or promoted.</w:t>
      </w:r>
    </w:p>
    <w:p w:rsidR="00AD0462" w:rsidRPr="00AD0462" w:rsidRDefault="00AD0462" w:rsidP="00AD0462">
      <w:pPr>
        <w:pStyle w:val="ActivityText"/>
        <w:rPr>
          <w:lang w:val="en-US" w:eastAsia="ar-SA"/>
        </w:rPr>
      </w:pPr>
      <w:r w:rsidRPr="00AD0462">
        <w:rPr>
          <w:lang w:val="en-US" w:eastAsia="ar-SA"/>
        </w:rPr>
        <w:t>Any of the following:</w:t>
      </w:r>
    </w:p>
    <w:p w:rsidR="00A54AD7" w:rsidRDefault="00A54AD7" w:rsidP="00D846CE">
      <w:pPr>
        <w:pStyle w:val="ActivityBullet1"/>
      </w:pPr>
      <w:r>
        <w:t>Accommodation</w:t>
      </w:r>
    </w:p>
    <w:p w:rsidR="00A54AD7" w:rsidRDefault="00A54AD7" w:rsidP="00D846CE">
      <w:pPr>
        <w:pStyle w:val="ActivityBullet1"/>
      </w:pPr>
      <w:r>
        <w:t>Transfers</w:t>
      </w:r>
    </w:p>
    <w:p w:rsidR="00A54AD7" w:rsidRDefault="00A54AD7" w:rsidP="00D846CE">
      <w:pPr>
        <w:pStyle w:val="ActivityBullet1"/>
      </w:pPr>
      <w:r>
        <w:t>Transportation – rail, ferry, car and van hire</w:t>
      </w:r>
    </w:p>
    <w:p w:rsidR="00A54AD7" w:rsidRDefault="00A54AD7" w:rsidP="00D846CE">
      <w:pPr>
        <w:pStyle w:val="ActivityBullet1"/>
      </w:pPr>
      <w:r>
        <w:t>Special events</w:t>
      </w:r>
    </w:p>
    <w:p w:rsidR="00A54AD7" w:rsidRDefault="00A54AD7" w:rsidP="00D846CE">
      <w:pPr>
        <w:pStyle w:val="ActivityBullet1"/>
      </w:pPr>
      <w:r>
        <w:t>Travel Insurance</w:t>
      </w:r>
    </w:p>
    <w:p w:rsidR="00A54AD7" w:rsidRDefault="00A54AD7" w:rsidP="00D846CE">
      <w:pPr>
        <w:pStyle w:val="ActivityBullet1"/>
      </w:pPr>
      <w:r>
        <w:t>Meetings, conventions, incentives, exhibitions</w:t>
      </w:r>
    </w:p>
    <w:p w:rsidR="00A54AD7" w:rsidRDefault="00A54AD7" w:rsidP="00D846CE">
      <w:pPr>
        <w:pStyle w:val="ActivityBullet1"/>
      </w:pPr>
      <w:r>
        <w:t>Visa services</w:t>
      </w:r>
    </w:p>
    <w:p w:rsidR="00AD0462" w:rsidRPr="00AD0462" w:rsidRDefault="00A54AD7" w:rsidP="00D846CE">
      <w:pPr>
        <w:pStyle w:val="ActivityBullet1"/>
      </w:pPr>
      <w:r>
        <w:t>Merchandise</w:t>
      </w:r>
      <w:r w:rsidR="00D846CE">
        <w:t>.</w:t>
      </w:r>
    </w:p>
    <w:p w:rsidR="00FC1FB8" w:rsidRDefault="00FC1FB8" w:rsidP="00FC1FB8">
      <w:pPr>
        <w:pStyle w:val="ActivityNumberedBold"/>
      </w:pPr>
      <w:r w:rsidRPr="00FC1FB8">
        <w:t>Give three activities that may be included when planning a new campaign for promoting a</w:t>
      </w:r>
      <w:r w:rsidR="00A75C4C">
        <w:t xml:space="preserve"> new tourism product or service.</w:t>
      </w:r>
    </w:p>
    <w:p w:rsidR="00AD0462" w:rsidRPr="00AD0462" w:rsidRDefault="00AD0462" w:rsidP="00AD0462">
      <w:pPr>
        <w:pStyle w:val="ActivityText"/>
        <w:rPr>
          <w:lang w:val="en-US" w:eastAsia="ar-SA"/>
        </w:rPr>
      </w:pPr>
      <w:r w:rsidRPr="00AD0462">
        <w:rPr>
          <w:lang w:val="en-US" w:eastAsia="ar-SA"/>
        </w:rPr>
        <w:t>Any of the following:</w:t>
      </w:r>
    </w:p>
    <w:p w:rsidR="00D03252" w:rsidRDefault="00D03252" w:rsidP="00D846CE">
      <w:pPr>
        <w:pStyle w:val="ActivityBullet1"/>
        <w:rPr>
          <w:lang w:eastAsia="ar-SA"/>
        </w:rPr>
      </w:pPr>
      <w:r>
        <w:rPr>
          <w:lang w:eastAsia="ar-SA"/>
        </w:rPr>
        <w:t>Preparing written plans, including tasks, activities, timelines, responsibilities, resources required and milestones</w:t>
      </w:r>
    </w:p>
    <w:p w:rsidR="00D03252" w:rsidRDefault="00D03252" w:rsidP="00D846CE">
      <w:pPr>
        <w:pStyle w:val="ActivityBullet1"/>
        <w:rPr>
          <w:lang w:eastAsia="ar-SA"/>
        </w:rPr>
      </w:pPr>
      <w:r>
        <w:rPr>
          <w:lang w:eastAsia="ar-SA"/>
        </w:rPr>
        <w:t>Identifying a theme or focus</w:t>
      </w:r>
    </w:p>
    <w:p w:rsidR="00D03252" w:rsidRDefault="00D03252" w:rsidP="00D846CE">
      <w:pPr>
        <w:pStyle w:val="ActivityBullet1"/>
        <w:rPr>
          <w:lang w:eastAsia="ar-SA"/>
        </w:rPr>
      </w:pPr>
      <w:r>
        <w:rPr>
          <w:lang w:eastAsia="ar-SA"/>
        </w:rPr>
        <w:t>Identifying or confirming the target market and market segments</w:t>
      </w:r>
    </w:p>
    <w:p w:rsidR="00D03252" w:rsidRDefault="00D03252" w:rsidP="00D846CE">
      <w:pPr>
        <w:pStyle w:val="ActivityBullet1"/>
        <w:rPr>
          <w:lang w:eastAsia="ar-SA"/>
        </w:rPr>
      </w:pPr>
      <w:r>
        <w:rPr>
          <w:lang w:eastAsia="ar-SA"/>
        </w:rPr>
        <w:t>Resourcing the initiative</w:t>
      </w:r>
    </w:p>
    <w:p w:rsidR="00D03252" w:rsidRPr="00EB6A28" w:rsidRDefault="00D03252" w:rsidP="00D846CE">
      <w:pPr>
        <w:pStyle w:val="ActivityBullet1"/>
        <w:rPr>
          <w:lang w:eastAsia="ar-SA"/>
        </w:rPr>
      </w:pPr>
      <w:r>
        <w:rPr>
          <w:lang w:eastAsia="ar-SA"/>
        </w:rPr>
        <w:t>Developing monitoring a</w:t>
      </w:r>
      <w:r w:rsidR="00AD0462">
        <w:rPr>
          <w:lang w:eastAsia="ar-SA"/>
        </w:rPr>
        <w:t>nd evaluation activities.</w:t>
      </w:r>
    </w:p>
    <w:p w:rsidR="00D846CE" w:rsidRDefault="00D846CE">
      <w:pPr>
        <w:rPr>
          <w:rFonts w:ascii="Helvetica" w:eastAsia="Calibri" w:hAnsi="Helvetica" w:cs="Calibri"/>
          <w:b/>
          <w:szCs w:val="16"/>
          <w:lang w:val="en-US" w:eastAsia="ar-SA"/>
        </w:rPr>
      </w:pPr>
      <w:r>
        <w:br w:type="page"/>
      </w:r>
    </w:p>
    <w:p w:rsidR="00FC1FB8" w:rsidRPr="00FC1FB8" w:rsidRDefault="00FC1FB8" w:rsidP="00FC1FB8">
      <w:pPr>
        <w:pStyle w:val="ActivityNumberedBold"/>
        <w:rPr>
          <w:lang w:val="en-AU"/>
        </w:rPr>
      </w:pPr>
      <w:r w:rsidRPr="00FC1FB8">
        <w:lastRenderedPageBreak/>
        <w:t>What four categories of resources may be included to support implementation of a new tourism product or resource?</w:t>
      </w:r>
    </w:p>
    <w:p w:rsidR="00D03252" w:rsidRDefault="00D03252" w:rsidP="00D846CE">
      <w:pPr>
        <w:pStyle w:val="ActivityBullet1"/>
        <w:rPr>
          <w:lang w:eastAsia="ar-SA"/>
        </w:rPr>
      </w:pPr>
      <w:r>
        <w:rPr>
          <w:lang w:eastAsia="ar-SA"/>
        </w:rPr>
        <w:t>Physical resources</w:t>
      </w:r>
    </w:p>
    <w:p w:rsidR="00D03252" w:rsidRDefault="00D03252" w:rsidP="00D846CE">
      <w:pPr>
        <w:pStyle w:val="ActivityBullet1"/>
        <w:rPr>
          <w:lang w:eastAsia="ar-SA"/>
        </w:rPr>
      </w:pPr>
      <w:r>
        <w:rPr>
          <w:lang w:eastAsia="ar-SA"/>
        </w:rPr>
        <w:t>Human resources</w:t>
      </w:r>
    </w:p>
    <w:p w:rsidR="00D03252" w:rsidRDefault="00D03252" w:rsidP="00D846CE">
      <w:pPr>
        <w:pStyle w:val="ActivityBullet1"/>
        <w:rPr>
          <w:lang w:eastAsia="ar-SA"/>
        </w:rPr>
      </w:pPr>
      <w:r>
        <w:rPr>
          <w:lang w:eastAsia="ar-SA"/>
        </w:rPr>
        <w:t>Financial resources</w:t>
      </w:r>
    </w:p>
    <w:p w:rsidR="00D03252" w:rsidRPr="00EB6A28" w:rsidRDefault="00D03252" w:rsidP="00D846CE">
      <w:pPr>
        <w:pStyle w:val="ActivityBullet1"/>
        <w:rPr>
          <w:lang w:eastAsia="ar-SA"/>
        </w:rPr>
      </w:pPr>
      <w:r>
        <w:rPr>
          <w:lang w:eastAsia="ar-SA"/>
        </w:rPr>
        <w:t>Intellectual property</w:t>
      </w:r>
      <w:r w:rsidR="00D846CE">
        <w:rPr>
          <w:lang w:eastAsia="ar-SA"/>
        </w:rPr>
        <w:t>.</w:t>
      </w:r>
    </w:p>
    <w:p w:rsidR="00FC1FB8" w:rsidRPr="00FC1FB8" w:rsidRDefault="00FC1FB8" w:rsidP="00FC1FB8">
      <w:pPr>
        <w:pStyle w:val="ActivityNumberedBold"/>
        <w:rPr>
          <w:lang w:val="en-AU"/>
        </w:rPr>
      </w:pPr>
      <w:r w:rsidRPr="00FC1FB8">
        <w:t>Give three reasons you should ensure there is a full staff meeting before implementi</w:t>
      </w:r>
      <w:r w:rsidR="00A75C4C">
        <w:t>ng a new plan.</w:t>
      </w:r>
    </w:p>
    <w:p w:rsidR="00E52AB5" w:rsidRDefault="00D846CE" w:rsidP="0021630A">
      <w:pPr>
        <w:pStyle w:val="ActivityText"/>
      </w:pPr>
      <w:r>
        <w:t>To ensure staff:</w:t>
      </w:r>
    </w:p>
    <w:p w:rsidR="00E52AB5" w:rsidRDefault="00E52AB5" w:rsidP="00D846CE">
      <w:pPr>
        <w:pStyle w:val="ActivityBullet1"/>
      </w:pPr>
      <w:r>
        <w:t>Understanding new products and services</w:t>
      </w:r>
    </w:p>
    <w:p w:rsidR="00E52AB5" w:rsidRDefault="00E52AB5" w:rsidP="00D846CE">
      <w:pPr>
        <w:pStyle w:val="ActivityBullet1"/>
      </w:pPr>
      <w:r>
        <w:t>Understand their role in providing or promoting new products and services</w:t>
      </w:r>
    </w:p>
    <w:p w:rsidR="00E52AB5" w:rsidRPr="00EB6A28" w:rsidRDefault="00E52AB5" w:rsidP="00D846CE">
      <w:pPr>
        <w:pStyle w:val="ActivityBullet1"/>
      </w:pPr>
      <w:r>
        <w:t>Understand any promotions</w:t>
      </w:r>
      <w:r w:rsidR="00D846CE">
        <w:t>.</w:t>
      </w:r>
    </w:p>
    <w:p w:rsidR="00FC1FB8" w:rsidRDefault="00FC1FB8" w:rsidP="00FC1FB8">
      <w:pPr>
        <w:pStyle w:val="ActivityNumberedBold"/>
      </w:pPr>
      <w:r w:rsidRPr="00FC1FB8">
        <w:t>List three benefits for monitoring the progress of implementation of new products o</w:t>
      </w:r>
      <w:r w:rsidR="00A75C4C">
        <w:t>r services.</w:t>
      </w:r>
    </w:p>
    <w:p w:rsidR="00AD0462" w:rsidRPr="00AD0462" w:rsidRDefault="00AD0462" w:rsidP="00AD0462">
      <w:pPr>
        <w:pStyle w:val="ActivityText"/>
        <w:rPr>
          <w:lang w:val="en-US" w:eastAsia="ar-SA"/>
        </w:rPr>
      </w:pPr>
      <w:r w:rsidRPr="00AD0462">
        <w:rPr>
          <w:lang w:val="en-US" w:eastAsia="ar-SA"/>
        </w:rPr>
        <w:t>Any of the following:</w:t>
      </w:r>
    </w:p>
    <w:p w:rsidR="00785DEE" w:rsidRDefault="00785DEE" w:rsidP="00D846CE">
      <w:pPr>
        <w:pStyle w:val="ActivityBullet1"/>
        <w:rPr>
          <w:lang w:eastAsia="ar-SA"/>
        </w:rPr>
      </w:pPr>
      <w:r>
        <w:rPr>
          <w:lang w:eastAsia="ar-SA"/>
        </w:rPr>
        <w:t>The success of new products and services can be evaluated</w:t>
      </w:r>
    </w:p>
    <w:p w:rsidR="00785DEE" w:rsidRDefault="00785DEE" w:rsidP="00D846CE">
      <w:pPr>
        <w:pStyle w:val="ActivityBullet1"/>
        <w:rPr>
          <w:lang w:eastAsia="ar-SA"/>
        </w:rPr>
      </w:pPr>
      <w:r>
        <w:rPr>
          <w:lang w:eastAsia="ar-SA"/>
        </w:rPr>
        <w:t>Any required changes can be identified and actions in a timely manner</w:t>
      </w:r>
    </w:p>
    <w:p w:rsidR="00785DEE" w:rsidRDefault="00785DEE" w:rsidP="00D846CE">
      <w:pPr>
        <w:pStyle w:val="ActivityBullet1"/>
        <w:rPr>
          <w:lang w:eastAsia="ar-SA"/>
        </w:rPr>
      </w:pPr>
      <w:r>
        <w:rPr>
          <w:lang w:eastAsia="ar-SA"/>
        </w:rPr>
        <w:t>Things are more likely to happen as planned</w:t>
      </w:r>
    </w:p>
    <w:p w:rsidR="00785DEE" w:rsidRDefault="00785DEE" w:rsidP="00D846CE">
      <w:pPr>
        <w:pStyle w:val="ActivityBullet1"/>
        <w:rPr>
          <w:lang w:eastAsia="ar-SA"/>
        </w:rPr>
      </w:pPr>
      <w:r>
        <w:rPr>
          <w:lang w:eastAsia="ar-SA"/>
        </w:rPr>
        <w:t>Management and staff actually know what’s going on in the business</w:t>
      </w:r>
    </w:p>
    <w:p w:rsidR="00785DEE" w:rsidRDefault="00785DEE" w:rsidP="00D846CE">
      <w:pPr>
        <w:pStyle w:val="ActivityBullet1"/>
        <w:rPr>
          <w:lang w:eastAsia="ar-SA"/>
        </w:rPr>
      </w:pPr>
      <w:r>
        <w:rPr>
          <w:lang w:eastAsia="ar-SA"/>
        </w:rPr>
        <w:t>Success of marketing initiatives can be evaluated</w:t>
      </w:r>
    </w:p>
    <w:p w:rsidR="00785DEE" w:rsidRDefault="00785DEE" w:rsidP="00D846CE">
      <w:pPr>
        <w:pStyle w:val="ActivityBullet1"/>
        <w:rPr>
          <w:lang w:eastAsia="ar-SA"/>
        </w:rPr>
      </w:pPr>
      <w:r>
        <w:rPr>
          <w:lang w:eastAsia="ar-SA"/>
        </w:rPr>
        <w:t>Service and product are consistent over time</w:t>
      </w:r>
    </w:p>
    <w:p w:rsidR="00785DEE" w:rsidRDefault="00785DEE" w:rsidP="00D846CE">
      <w:pPr>
        <w:pStyle w:val="ActivityBullet1"/>
        <w:rPr>
          <w:lang w:eastAsia="ar-SA"/>
        </w:rPr>
      </w:pPr>
      <w:r>
        <w:rPr>
          <w:lang w:eastAsia="ar-SA"/>
        </w:rPr>
        <w:t>Work operations fit with work and organisation goals</w:t>
      </w:r>
    </w:p>
    <w:p w:rsidR="00785DEE" w:rsidRDefault="00785DEE" w:rsidP="00D846CE">
      <w:pPr>
        <w:pStyle w:val="ActivityBullet1"/>
        <w:rPr>
          <w:lang w:eastAsia="ar-SA"/>
        </w:rPr>
      </w:pPr>
      <w:r>
        <w:rPr>
          <w:lang w:eastAsia="ar-SA"/>
        </w:rPr>
        <w:t>Staff feel supported and involved</w:t>
      </w:r>
    </w:p>
    <w:p w:rsidR="00DE010F" w:rsidRDefault="00FC1FB8" w:rsidP="00D846CE">
      <w:pPr>
        <w:pStyle w:val="ActivityBullet1"/>
        <w:rPr>
          <w:lang w:eastAsia="ar-SA"/>
        </w:rPr>
      </w:pPr>
      <w:r>
        <w:rPr>
          <w:lang w:eastAsia="ar-SA"/>
        </w:rPr>
        <w:t>Customer needs are met.</w:t>
      </w:r>
    </w:p>
    <w:p w:rsidR="00DE010F" w:rsidRDefault="00DE010F">
      <w:pPr>
        <w:rPr>
          <w:rFonts w:ascii="Helvetica" w:hAnsi="Helvetica"/>
          <w:lang w:eastAsia="ar-SA"/>
        </w:rPr>
      </w:pPr>
      <w:r>
        <w:rPr>
          <w:lang w:eastAsia="ar-SA"/>
        </w:rPr>
        <w:br w:type="page"/>
      </w:r>
    </w:p>
    <w:p w:rsidR="00FC1FB8" w:rsidRDefault="00FC1FB8" w:rsidP="00FC1FB8">
      <w:pPr>
        <w:pStyle w:val="ActivityNumberedBold"/>
      </w:pPr>
      <w:r w:rsidRPr="00FC1FB8">
        <w:lastRenderedPageBreak/>
        <w:t>Identify three types of remedial action</w:t>
      </w:r>
      <w:r w:rsidR="00A75C4C">
        <w:t xml:space="preserve"> you could consider if required.</w:t>
      </w:r>
    </w:p>
    <w:p w:rsidR="00AD0462" w:rsidRPr="00AD0462" w:rsidRDefault="00AD0462" w:rsidP="00AD0462">
      <w:pPr>
        <w:pStyle w:val="ActivityText"/>
        <w:rPr>
          <w:lang w:val="en-US" w:eastAsia="ar-SA"/>
        </w:rPr>
      </w:pPr>
      <w:r w:rsidRPr="00AD0462">
        <w:rPr>
          <w:lang w:val="en-US" w:eastAsia="ar-SA"/>
        </w:rPr>
        <w:t>Any of the following:</w:t>
      </w:r>
    </w:p>
    <w:p w:rsidR="00C407C8" w:rsidRDefault="00C407C8" w:rsidP="00D846CE">
      <w:pPr>
        <w:pStyle w:val="ActivityBullet1"/>
        <w:rPr>
          <w:lang w:eastAsia="ar-SA"/>
        </w:rPr>
      </w:pPr>
      <w:r>
        <w:rPr>
          <w:lang w:eastAsia="ar-SA"/>
        </w:rPr>
        <w:t>Revising plans</w:t>
      </w:r>
    </w:p>
    <w:p w:rsidR="00C407C8" w:rsidRDefault="00C407C8" w:rsidP="00D846CE">
      <w:pPr>
        <w:pStyle w:val="ActivityBullet1"/>
        <w:rPr>
          <w:lang w:eastAsia="ar-SA"/>
        </w:rPr>
      </w:pPr>
      <w:r>
        <w:rPr>
          <w:lang w:eastAsia="ar-SA"/>
        </w:rPr>
        <w:t>Remove the product or service if it is not successful</w:t>
      </w:r>
    </w:p>
    <w:p w:rsidR="00C407C8" w:rsidRDefault="00C407C8" w:rsidP="00D846CE">
      <w:pPr>
        <w:pStyle w:val="ActivityBullet1"/>
        <w:rPr>
          <w:lang w:eastAsia="ar-SA"/>
        </w:rPr>
      </w:pPr>
      <w:r>
        <w:rPr>
          <w:lang w:eastAsia="ar-SA"/>
        </w:rPr>
        <w:t>Reduce or expand the product or service range</w:t>
      </w:r>
    </w:p>
    <w:p w:rsidR="00C407C8" w:rsidRDefault="00C407C8" w:rsidP="00D846CE">
      <w:pPr>
        <w:pStyle w:val="ActivityBullet1"/>
        <w:rPr>
          <w:lang w:eastAsia="ar-SA"/>
        </w:rPr>
      </w:pPr>
      <w:r>
        <w:rPr>
          <w:lang w:eastAsia="ar-SA"/>
        </w:rPr>
        <w:t>Amend product or service inclusions</w:t>
      </w:r>
    </w:p>
    <w:p w:rsidR="00C407C8" w:rsidRDefault="00C407C8" w:rsidP="00D846CE">
      <w:pPr>
        <w:pStyle w:val="ActivityBullet1"/>
        <w:rPr>
          <w:lang w:eastAsia="ar-SA"/>
        </w:rPr>
      </w:pPr>
      <w:r>
        <w:rPr>
          <w:lang w:eastAsia="ar-SA"/>
        </w:rPr>
        <w:t>Revising resources allocation</w:t>
      </w:r>
    </w:p>
    <w:p w:rsidR="00C407C8" w:rsidRDefault="00C407C8" w:rsidP="00D846CE">
      <w:pPr>
        <w:pStyle w:val="ActivityBullet1"/>
        <w:rPr>
          <w:lang w:eastAsia="ar-SA"/>
        </w:rPr>
      </w:pPr>
      <w:r>
        <w:rPr>
          <w:lang w:eastAsia="ar-SA"/>
        </w:rPr>
        <w:t xml:space="preserve">Increasing staff numbers </w:t>
      </w:r>
    </w:p>
    <w:p w:rsidR="00C407C8" w:rsidRDefault="00C407C8" w:rsidP="00D846CE">
      <w:pPr>
        <w:pStyle w:val="ActivityBullet1"/>
        <w:rPr>
          <w:lang w:eastAsia="ar-SA"/>
        </w:rPr>
      </w:pPr>
      <w:r>
        <w:rPr>
          <w:lang w:eastAsia="ar-SA"/>
        </w:rPr>
        <w:t>Changing the composition of the implementation team, including internal or external team members</w:t>
      </w:r>
    </w:p>
    <w:p w:rsidR="00C407C8" w:rsidRDefault="00C407C8" w:rsidP="00D846CE">
      <w:pPr>
        <w:pStyle w:val="ActivityBullet1"/>
        <w:rPr>
          <w:lang w:eastAsia="ar-SA"/>
        </w:rPr>
      </w:pPr>
      <w:r>
        <w:rPr>
          <w:lang w:eastAsia="ar-SA"/>
        </w:rPr>
        <w:t>Changing allocation of duties, tasks and responsibilities</w:t>
      </w:r>
    </w:p>
    <w:p w:rsidR="00C407C8" w:rsidRDefault="00C407C8" w:rsidP="00D846CE">
      <w:pPr>
        <w:pStyle w:val="ActivityBullet1"/>
        <w:rPr>
          <w:lang w:eastAsia="ar-SA"/>
        </w:rPr>
      </w:pPr>
      <w:r>
        <w:rPr>
          <w:lang w:eastAsia="ar-SA"/>
        </w:rPr>
        <w:t>Providing training to staff to improve service provision</w:t>
      </w:r>
    </w:p>
    <w:p w:rsidR="00C407C8" w:rsidRDefault="00C407C8" w:rsidP="00D846CE">
      <w:pPr>
        <w:pStyle w:val="ActivityBullet1"/>
        <w:rPr>
          <w:lang w:eastAsia="ar-SA"/>
        </w:rPr>
      </w:pPr>
      <w:r>
        <w:rPr>
          <w:lang w:eastAsia="ar-SA"/>
        </w:rPr>
        <w:t>Altering timelines</w:t>
      </w:r>
    </w:p>
    <w:p w:rsidR="00C407C8" w:rsidRDefault="00C407C8" w:rsidP="00D846CE">
      <w:pPr>
        <w:pStyle w:val="ActivityBullet1"/>
        <w:rPr>
          <w:lang w:eastAsia="ar-SA"/>
        </w:rPr>
      </w:pPr>
      <w:r>
        <w:rPr>
          <w:lang w:eastAsia="ar-SA"/>
        </w:rPr>
        <w:t>Change or enhance the promotional message</w:t>
      </w:r>
    </w:p>
    <w:p w:rsidR="00C407C8" w:rsidRDefault="00C407C8" w:rsidP="00D846CE">
      <w:pPr>
        <w:pStyle w:val="ActivityBullet1"/>
        <w:rPr>
          <w:lang w:eastAsia="ar-SA"/>
        </w:rPr>
      </w:pPr>
      <w:r>
        <w:rPr>
          <w:lang w:eastAsia="ar-SA"/>
        </w:rPr>
        <w:t>Establishing additional or revised pre-programmed decisions to address shortcomings or problems</w:t>
      </w:r>
    </w:p>
    <w:p w:rsidR="00C407C8" w:rsidRDefault="00C407C8" w:rsidP="00D846CE">
      <w:pPr>
        <w:pStyle w:val="ActivityBullet1"/>
        <w:rPr>
          <w:lang w:eastAsia="ar-SA"/>
        </w:rPr>
      </w:pPr>
      <w:r>
        <w:rPr>
          <w:lang w:eastAsia="ar-SA"/>
        </w:rPr>
        <w:t xml:space="preserve">Buying new equipment, or more equipment or different equipment </w:t>
      </w:r>
    </w:p>
    <w:p w:rsidR="00C407C8" w:rsidRDefault="00C407C8" w:rsidP="00D846CE">
      <w:pPr>
        <w:pStyle w:val="ActivityBullet1"/>
        <w:rPr>
          <w:lang w:eastAsia="ar-SA"/>
        </w:rPr>
      </w:pPr>
      <w:r>
        <w:rPr>
          <w:lang w:eastAsia="ar-SA"/>
        </w:rPr>
        <w:t xml:space="preserve">Making changes to establishment policies and standard operating procedures (SOPs) </w:t>
      </w:r>
    </w:p>
    <w:p w:rsidR="00C407C8" w:rsidRDefault="00C407C8" w:rsidP="00D846CE">
      <w:pPr>
        <w:pStyle w:val="ActivityBullet1"/>
        <w:rPr>
          <w:lang w:eastAsia="ar-SA"/>
        </w:rPr>
      </w:pPr>
      <w:r>
        <w:rPr>
          <w:lang w:eastAsia="ar-SA"/>
        </w:rPr>
        <w:t xml:space="preserve">Changing operating times </w:t>
      </w:r>
    </w:p>
    <w:p w:rsidR="00C407C8" w:rsidRDefault="00C407C8" w:rsidP="00D846CE">
      <w:pPr>
        <w:pStyle w:val="ActivityBullet1"/>
        <w:rPr>
          <w:lang w:eastAsia="ar-SA"/>
        </w:rPr>
      </w:pPr>
      <w:r>
        <w:rPr>
          <w:lang w:eastAsia="ar-SA"/>
        </w:rPr>
        <w:t xml:space="preserve">Changing layout of the product or organisation itself </w:t>
      </w:r>
    </w:p>
    <w:p w:rsidR="00C407C8" w:rsidRDefault="00C407C8" w:rsidP="00D846CE">
      <w:pPr>
        <w:pStyle w:val="ActivityBullet1"/>
        <w:rPr>
          <w:lang w:eastAsia="ar-SA"/>
        </w:rPr>
      </w:pPr>
      <w:r>
        <w:rPr>
          <w:lang w:eastAsia="ar-SA"/>
        </w:rPr>
        <w:t>Organise more information for customers</w:t>
      </w:r>
    </w:p>
    <w:p w:rsidR="00C407C8" w:rsidRPr="00EB6A28" w:rsidRDefault="00C407C8" w:rsidP="00D846CE">
      <w:pPr>
        <w:pStyle w:val="ActivityBullet1"/>
        <w:rPr>
          <w:lang w:eastAsia="ar-SA"/>
        </w:rPr>
      </w:pPr>
      <w:r>
        <w:rPr>
          <w:lang w:eastAsia="ar-SA"/>
        </w:rPr>
        <w:t>Change prices to meet customer demands whilst still meeting financial expectations</w:t>
      </w:r>
      <w:r w:rsidR="00D846CE">
        <w:rPr>
          <w:lang w:eastAsia="ar-SA"/>
        </w:rPr>
        <w:t>.</w:t>
      </w:r>
    </w:p>
    <w:p w:rsidR="0021630A" w:rsidRPr="00FC1FB8" w:rsidRDefault="008C3B39" w:rsidP="00FC1FB8">
      <w:pPr>
        <w:pStyle w:val="ActivityNumberedBold"/>
        <w:rPr>
          <w:lang w:val="en-AU"/>
        </w:rPr>
      </w:pPr>
      <w:r>
        <w:t>Why is it necessary to formally eval</w:t>
      </w:r>
      <w:r w:rsidR="00A75C4C">
        <w:t>uate the new product or service?</w:t>
      </w:r>
    </w:p>
    <w:p w:rsidR="008C3B39" w:rsidRDefault="008C3B39" w:rsidP="00D846CE">
      <w:pPr>
        <w:pStyle w:val="ActivityBullet1"/>
        <w:rPr>
          <w:lang w:eastAsia="ar-SA"/>
        </w:rPr>
      </w:pPr>
      <w:r>
        <w:rPr>
          <w:lang w:eastAsia="ar-SA"/>
        </w:rPr>
        <w:t>T</w:t>
      </w:r>
      <w:r w:rsidR="000E19AA">
        <w:rPr>
          <w:lang w:eastAsia="ar-SA"/>
        </w:rPr>
        <w:t>o analyse and assess</w:t>
      </w:r>
      <w:r w:rsidRPr="008C3B39">
        <w:rPr>
          <w:lang w:eastAsia="ar-SA"/>
        </w:rPr>
        <w:t xml:space="preserve"> </w:t>
      </w:r>
      <w:r w:rsidR="000E19AA">
        <w:rPr>
          <w:lang w:eastAsia="ar-SA"/>
        </w:rPr>
        <w:t xml:space="preserve">the </w:t>
      </w:r>
      <w:r w:rsidRPr="008C3B39">
        <w:rPr>
          <w:lang w:eastAsia="ar-SA"/>
        </w:rPr>
        <w:t>succes</w:t>
      </w:r>
      <w:r w:rsidR="00D846CE">
        <w:rPr>
          <w:lang w:eastAsia="ar-SA"/>
        </w:rPr>
        <w:t>s and operational effectiveness</w:t>
      </w:r>
    </w:p>
    <w:p w:rsidR="000E19AA" w:rsidRDefault="000E19AA" w:rsidP="00D846CE">
      <w:pPr>
        <w:pStyle w:val="ActivityBullet1"/>
        <w:rPr>
          <w:lang w:eastAsia="ar-SA"/>
        </w:rPr>
      </w:pPr>
      <w:r>
        <w:rPr>
          <w:lang w:eastAsia="ar-SA"/>
        </w:rPr>
        <w:t>T</w:t>
      </w:r>
      <w:r w:rsidRPr="000E19AA">
        <w:rPr>
          <w:lang w:eastAsia="ar-SA"/>
        </w:rPr>
        <w:t>o ensure it meets the requirements for the targets and mo</w:t>
      </w:r>
      <w:r w:rsidR="00D846CE">
        <w:rPr>
          <w:lang w:eastAsia="ar-SA"/>
        </w:rPr>
        <w:t>re importantly target customers</w:t>
      </w:r>
    </w:p>
    <w:p w:rsidR="000E19AA" w:rsidRPr="00EB6A28" w:rsidRDefault="000E19AA" w:rsidP="00D846CE">
      <w:pPr>
        <w:pStyle w:val="ActivityBullet1"/>
        <w:rPr>
          <w:lang w:eastAsia="ar-SA"/>
        </w:rPr>
      </w:pPr>
      <w:r w:rsidRPr="000E19AA">
        <w:rPr>
          <w:lang w:eastAsia="ar-SA"/>
        </w:rPr>
        <w:t>The basic requirement when analysing the success of new products and services is its ability to reach its desired objectives of performance standards.</w:t>
      </w:r>
    </w:p>
    <w:p w:rsidR="0021630A" w:rsidRPr="00EB6A28" w:rsidRDefault="0021630A" w:rsidP="0021630A">
      <w:pPr>
        <w:pStyle w:val="ActivityBottom"/>
        <w:rPr>
          <w:noProof w:val="0"/>
          <w:lang w:val="en-AU"/>
        </w:rPr>
      </w:pPr>
    </w:p>
    <w:p w:rsidR="0021630A" w:rsidRPr="00EB6A28" w:rsidRDefault="0021630A" w:rsidP="0021630A">
      <w:pPr>
        <w:rPr>
          <w:rFonts w:ascii="Helvetica" w:eastAsia="Times New Roman" w:hAnsi="Helvetica" w:cs="Times New Roman"/>
          <w:szCs w:val="24"/>
        </w:rPr>
      </w:pPr>
      <w:r w:rsidRPr="00EB6A28">
        <w:rPr>
          <w:rFonts w:ascii="Helvetica" w:hAnsi="Helvetica"/>
        </w:rPr>
        <w:br w:type="page"/>
      </w:r>
    </w:p>
    <w:p w:rsidR="00D559A6" w:rsidRPr="00EB6A28" w:rsidRDefault="00D559A6">
      <w:pPr>
        <w:rPr>
          <w:rStyle w:val="BodyCopyBold"/>
        </w:rPr>
      </w:pPr>
    </w:p>
    <w:p w:rsidR="00D559A6" w:rsidRPr="00EB6A28" w:rsidRDefault="00D559A6">
      <w:pPr>
        <w:rPr>
          <w:rStyle w:val="BodyCopyBold"/>
        </w:rPr>
        <w:sectPr w:rsidR="00D559A6" w:rsidRPr="00EB6A28" w:rsidSect="00C66768">
          <w:headerReference w:type="even" r:id="rId40"/>
          <w:headerReference w:type="default" r:id="rId41"/>
          <w:pgSz w:w="11906" w:h="16838" w:code="9"/>
          <w:pgMar w:top="1440" w:right="1440" w:bottom="1440" w:left="1701" w:header="709" w:footer="388" w:gutter="0"/>
          <w:cols w:space="708"/>
          <w:docGrid w:linePitch="360"/>
        </w:sectPr>
      </w:pPr>
    </w:p>
    <w:p w:rsidR="00D559A6" w:rsidRPr="00EB6A28" w:rsidRDefault="00571985" w:rsidP="00D559A6">
      <w:pPr>
        <w:pStyle w:val="Heading1"/>
      </w:pPr>
      <w:bookmarkStart w:id="23" w:name="_Toc337029313"/>
      <w:bookmarkStart w:id="24" w:name="_Toc425769987"/>
      <w:r w:rsidRPr="00EB6A28">
        <w:lastRenderedPageBreak/>
        <w:t>Observation checklist</w:t>
      </w:r>
      <w:bookmarkEnd w:id="23"/>
      <w:bookmarkEnd w:id="24"/>
    </w:p>
    <w:tbl>
      <w:tblPr>
        <w:tblStyle w:val="TableGrid"/>
        <w:tblW w:w="9072" w:type="dxa"/>
        <w:tblLayout w:type="fixed"/>
        <w:tblLook w:val="04A0" w:firstRow="1" w:lastRow="0" w:firstColumn="1" w:lastColumn="0" w:noHBand="0" w:noVBand="1"/>
      </w:tblPr>
      <w:tblGrid>
        <w:gridCol w:w="2613"/>
        <w:gridCol w:w="6459"/>
      </w:tblGrid>
      <w:tr w:rsidR="00571985" w:rsidRPr="00EB6A28" w:rsidTr="00571985">
        <w:tc>
          <w:tcPr>
            <w:tcW w:w="2660" w:type="dxa"/>
            <w:shd w:val="clear" w:color="auto" w:fill="F2F2F2" w:themeFill="background1" w:themeFillShade="F2"/>
          </w:tcPr>
          <w:p w:rsidR="00571985" w:rsidRPr="00EB6A28" w:rsidRDefault="00571985" w:rsidP="00571985">
            <w:pPr>
              <w:pStyle w:val="TableTextBold"/>
            </w:pPr>
            <w:r w:rsidRPr="00EB6A28">
              <w:t>Student name</w:t>
            </w:r>
          </w:p>
        </w:tc>
        <w:tc>
          <w:tcPr>
            <w:tcW w:w="6582" w:type="dxa"/>
          </w:tcPr>
          <w:p w:rsidR="00571985" w:rsidRPr="00EB6A28" w:rsidRDefault="00571985" w:rsidP="00571985">
            <w:pPr>
              <w:pStyle w:val="TableText"/>
            </w:pPr>
          </w:p>
        </w:tc>
      </w:tr>
      <w:tr w:rsidR="00571985" w:rsidRPr="00EB6A28" w:rsidTr="00571985">
        <w:tc>
          <w:tcPr>
            <w:tcW w:w="2660" w:type="dxa"/>
            <w:shd w:val="clear" w:color="auto" w:fill="F2F2F2" w:themeFill="background1" w:themeFillShade="F2"/>
          </w:tcPr>
          <w:p w:rsidR="00571985" w:rsidRPr="00EB6A28" w:rsidRDefault="00571985" w:rsidP="00571985">
            <w:pPr>
              <w:pStyle w:val="TableTextBold"/>
            </w:pPr>
            <w:r w:rsidRPr="00EB6A28">
              <w:t>Assessor name</w:t>
            </w:r>
          </w:p>
        </w:tc>
        <w:tc>
          <w:tcPr>
            <w:tcW w:w="6582" w:type="dxa"/>
          </w:tcPr>
          <w:p w:rsidR="00571985" w:rsidRPr="00EB6A28" w:rsidRDefault="00571985" w:rsidP="00571985">
            <w:pPr>
              <w:pStyle w:val="TableText"/>
            </w:pPr>
          </w:p>
        </w:tc>
      </w:tr>
      <w:tr w:rsidR="00571985" w:rsidRPr="00EB6A28" w:rsidTr="00571985">
        <w:tc>
          <w:tcPr>
            <w:tcW w:w="2660" w:type="dxa"/>
            <w:shd w:val="clear" w:color="auto" w:fill="F2F2F2" w:themeFill="background1" w:themeFillShade="F2"/>
          </w:tcPr>
          <w:p w:rsidR="00571985" w:rsidRPr="00EB6A28" w:rsidRDefault="00571985" w:rsidP="00571985">
            <w:pPr>
              <w:pStyle w:val="TableTextBold"/>
            </w:pPr>
            <w:r w:rsidRPr="00EB6A28">
              <w:t>Location/venue</w:t>
            </w:r>
          </w:p>
        </w:tc>
        <w:tc>
          <w:tcPr>
            <w:tcW w:w="6582" w:type="dxa"/>
          </w:tcPr>
          <w:p w:rsidR="00571985" w:rsidRPr="00EB6A28" w:rsidRDefault="00571985" w:rsidP="00571985">
            <w:pPr>
              <w:pStyle w:val="TableText"/>
            </w:pPr>
          </w:p>
        </w:tc>
      </w:tr>
      <w:tr w:rsidR="00571985" w:rsidRPr="00EB6A28" w:rsidTr="00571985">
        <w:tc>
          <w:tcPr>
            <w:tcW w:w="2660" w:type="dxa"/>
            <w:shd w:val="clear" w:color="auto" w:fill="F2F2F2" w:themeFill="background1" w:themeFillShade="F2"/>
          </w:tcPr>
          <w:p w:rsidR="00571985" w:rsidRPr="00EB6A28" w:rsidRDefault="00571985" w:rsidP="00571985">
            <w:pPr>
              <w:pStyle w:val="TableTextBold"/>
            </w:pPr>
            <w:r w:rsidRPr="00EB6A28">
              <w:t>Unit of competency</w:t>
            </w:r>
          </w:p>
        </w:tc>
        <w:tc>
          <w:tcPr>
            <w:tcW w:w="6582" w:type="dxa"/>
          </w:tcPr>
          <w:p w:rsidR="00571985" w:rsidRPr="00EB6A28" w:rsidRDefault="00F47184" w:rsidP="00571985">
            <w:pPr>
              <w:pStyle w:val="TableText"/>
            </w:pPr>
            <w:fldSimple w:instr=" REF  UnitName  \* MERGEFORMAT ">
              <w:sdt>
                <w:sdtPr>
                  <w:alias w:val="Unit name "/>
                  <w:tag w:val="Unit name "/>
                  <w:id w:val="1693184963"/>
                  <w:placeholder>
                    <w:docPart w:val="99697BBD6D5E410BA0D77C804231F1E8"/>
                  </w:placeholder>
                </w:sdtPr>
                <w:sdtEndPr/>
                <w:sdtContent>
                  <w:r w:rsidRPr="00EB6A28">
                    <w:t>Construct and apply tourism product research</w:t>
                  </w:r>
                </w:sdtContent>
              </w:sdt>
            </w:fldSimple>
          </w:p>
          <w:p w:rsidR="00571985" w:rsidRPr="00EB6A28" w:rsidRDefault="00F47184" w:rsidP="00571985">
            <w:pPr>
              <w:pStyle w:val="TableText"/>
            </w:pPr>
            <w:fldSimple w:instr=" REF  UnitCode  \* MERGEFORMAT ">
              <w:sdt>
                <w:sdtPr>
                  <w:alias w:val="Unit code"/>
                  <w:tag w:val="Unit code"/>
                  <w:id w:val="469718203"/>
                  <w:placeholder>
                    <w:docPart w:val="087E93EFAE184CD5A0194ED1682500DF"/>
                  </w:placeholder>
                </w:sdtPr>
                <w:sdtEndPr/>
                <w:sdtContent>
                  <w:r w:rsidRPr="00EB6A28">
                    <w:t>D2.TCS.CL5.04</w:t>
                  </w:r>
                </w:sdtContent>
              </w:sdt>
            </w:fldSimple>
          </w:p>
        </w:tc>
      </w:tr>
      <w:tr w:rsidR="00571985" w:rsidRPr="00EB6A28" w:rsidTr="00571985">
        <w:tc>
          <w:tcPr>
            <w:tcW w:w="2660" w:type="dxa"/>
            <w:shd w:val="clear" w:color="auto" w:fill="F2F2F2" w:themeFill="background1" w:themeFillShade="F2"/>
          </w:tcPr>
          <w:p w:rsidR="00571985" w:rsidRPr="00EB6A28" w:rsidRDefault="00571985" w:rsidP="00571985">
            <w:pPr>
              <w:pStyle w:val="TableTextBold"/>
              <w:rPr>
                <w:highlight w:val="yellow"/>
              </w:rPr>
            </w:pPr>
            <w:r w:rsidRPr="00EB6A28">
              <w:t>Dates of observation</w:t>
            </w:r>
          </w:p>
        </w:tc>
        <w:tc>
          <w:tcPr>
            <w:tcW w:w="6582" w:type="dxa"/>
          </w:tcPr>
          <w:p w:rsidR="00571985" w:rsidRPr="00EB6A28" w:rsidRDefault="00571985" w:rsidP="00571985">
            <w:pPr>
              <w:pStyle w:val="TableText"/>
            </w:pPr>
          </w:p>
        </w:tc>
      </w:tr>
      <w:tr w:rsidR="00571985" w:rsidRPr="00EB6A28" w:rsidTr="00571985">
        <w:tc>
          <w:tcPr>
            <w:tcW w:w="2660" w:type="dxa"/>
            <w:shd w:val="clear" w:color="auto" w:fill="F2F2F2" w:themeFill="background1" w:themeFillShade="F2"/>
          </w:tcPr>
          <w:p w:rsidR="00571985" w:rsidRPr="00EB6A28" w:rsidRDefault="00571985" w:rsidP="00571985">
            <w:pPr>
              <w:pStyle w:val="TableTextBold"/>
            </w:pPr>
            <w:r w:rsidRPr="00EB6A28">
              <w:t>Instructions</w:t>
            </w:r>
          </w:p>
        </w:tc>
        <w:tc>
          <w:tcPr>
            <w:tcW w:w="6582" w:type="dxa"/>
          </w:tcPr>
          <w:p w:rsidR="00571985" w:rsidRPr="00EB6A28" w:rsidRDefault="00571985" w:rsidP="00571985">
            <w:pPr>
              <w:pStyle w:val="Tablelist"/>
              <w:numPr>
                <w:ilvl w:val="0"/>
                <w:numId w:val="26"/>
              </w:numPr>
              <w:rPr>
                <w:lang w:val="en-AU" w:eastAsia="en-AU"/>
              </w:rPr>
            </w:pPr>
            <w:r w:rsidRPr="00EB6A28">
              <w:rPr>
                <w:lang w:val="en-AU" w:eastAsia="en-AU"/>
              </w:rPr>
              <w:t>Over a period of time observe the student completing each of the following tasks:</w:t>
            </w:r>
          </w:p>
          <w:p w:rsidR="004376D5" w:rsidRPr="00EB6A28" w:rsidRDefault="004376D5" w:rsidP="00571985">
            <w:pPr>
              <w:pStyle w:val="TableAlph"/>
              <w:rPr>
                <w:rFonts w:eastAsiaTheme="minorHAnsi" w:cstheme="minorBidi"/>
                <w:szCs w:val="22"/>
              </w:rPr>
            </w:pPr>
            <w:r w:rsidRPr="00EB6A28">
              <w:rPr>
                <w:rFonts w:eastAsiaTheme="minorHAnsi" w:cstheme="minorBidi"/>
                <w:szCs w:val="22"/>
              </w:rPr>
              <w:t>Define the need for tourism product research</w:t>
            </w:r>
          </w:p>
          <w:p w:rsidR="00571985" w:rsidRPr="00EB6A28" w:rsidRDefault="004376D5" w:rsidP="00571985">
            <w:pPr>
              <w:pStyle w:val="TableAlph"/>
              <w:rPr>
                <w:rFonts w:eastAsiaTheme="minorHAnsi" w:cstheme="minorBidi"/>
                <w:szCs w:val="22"/>
              </w:rPr>
            </w:pPr>
            <w:r w:rsidRPr="00EB6A28">
              <w:rPr>
                <w:rFonts w:eastAsiaTheme="minorHAnsi" w:cstheme="minorBidi"/>
                <w:szCs w:val="22"/>
              </w:rPr>
              <w:t>Develop the research to be undertaken</w:t>
            </w:r>
          </w:p>
          <w:p w:rsidR="00571985" w:rsidRPr="00EB6A28" w:rsidRDefault="004376D5" w:rsidP="00571985">
            <w:pPr>
              <w:pStyle w:val="TableAlph"/>
              <w:rPr>
                <w:rFonts w:eastAsiaTheme="minorHAnsi" w:cstheme="minorBidi"/>
                <w:szCs w:val="22"/>
              </w:rPr>
            </w:pPr>
            <w:r w:rsidRPr="00EB6A28">
              <w:rPr>
                <w:rFonts w:eastAsiaTheme="minorHAnsi" w:cstheme="minorBidi"/>
                <w:szCs w:val="22"/>
              </w:rPr>
              <w:t>Conduct the tourism product research</w:t>
            </w:r>
          </w:p>
          <w:p w:rsidR="00571985" w:rsidRPr="00EB6A28" w:rsidRDefault="001E04BC" w:rsidP="00571985">
            <w:pPr>
              <w:pStyle w:val="TableAlph"/>
              <w:rPr>
                <w:rFonts w:eastAsiaTheme="minorHAnsi" w:cstheme="minorBidi"/>
                <w:szCs w:val="22"/>
              </w:rPr>
            </w:pPr>
            <w:r w:rsidRPr="00EB6A28">
              <w:rPr>
                <w:rFonts w:eastAsiaTheme="minorHAnsi" w:cstheme="minorBidi"/>
                <w:szCs w:val="22"/>
              </w:rPr>
              <w:t>Interpret the research results</w:t>
            </w:r>
          </w:p>
          <w:p w:rsidR="00571985" w:rsidRPr="00EB6A28" w:rsidRDefault="00176414" w:rsidP="00571985">
            <w:pPr>
              <w:pStyle w:val="TableAlph"/>
              <w:rPr>
                <w:rFonts w:eastAsiaTheme="minorHAnsi" w:cstheme="minorBidi"/>
                <w:szCs w:val="22"/>
              </w:rPr>
            </w:pPr>
            <w:r w:rsidRPr="00EB6A28">
              <w:rPr>
                <w:rFonts w:eastAsiaTheme="minorHAnsi" w:cstheme="minorBidi"/>
                <w:szCs w:val="22"/>
              </w:rPr>
              <w:t>Apply product research knowledge</w:t>
            </w:r>
          </w:p>
          <w:p w:rsidR="00571985" w:rsidRPr="00EB6A28" w:rsidRDefault="00571985" w:rsidP="00571985">
            <w:pPr>
              <w:pStyle w:val="Tablelist"/>
              <w:numPr>
                <w:ilvl w:val="0"/>
                <w:numId w:val="26"/>
              </w:numPr>
              <w:ind w:left="357" w:hanging="357"/>
              <w:rPr>
                <w:lang w:val="en-AU" w:eastAsia="en-AU"/>
              </w:rPr>
            </w:pPr>
            <w:r w:rsidRPr="00EB6A28">
              <w:rPr>
                <w:lang w:val="en-AU" w:eastAsia="en-AU"/>
              </w:rPr>
              <w:t>Enter the date on which the tasks were undertaken</w:t>
            </w:r>
          </w:p>
          <w:p w:rsidR="00571985" w:rsidRPr="00EB6A28" w:rsidRDefault="00571985" w:rsidP="00571985">
            <w:pPr>
              <w:pStyle w:val="Tablelist"/>
              <w:numPr>
                <w:ilvl w:val="0"/>
                <w:numId w:val="26"/>
              </w:numPr>
              <w:ind w:left="357" w:hanging="357"/>
              <w:rPr>
                <w:lang w:val="en-AU"/>
              </w:rPr>
            </w:pPr>
            <w:r w:rsidRPr="00EB6A28">
              <w:rPr>
                <w:lang w:val="en-AU" w:eastAsia="en-AU"/>
              </w:rPr>
              <w:t>Place a tick in the box to show they completed each aspect of the task to the standard expected in the enterprise</w:t>
            </w:r>
          </w:p>
          <w:p w:rsidR="00571985" w:rsidRPr="00EB6A28" w:rsidRDefault="00571985" w:rsidP="00571985">
            <w:pPr>
              <w:pStyle w:val="Tablelist"/>
              <w:numPr>
                <w:ilvl w:val="0"/>
                <w:numId w:val="26"/>
              </w:numPr>
              <w:ind w:left="357" w:hanging="357"/>
              <w:rPr>
                <w:lang w:val="en-AU"/>
              </w:rPr>
            </w:pPr>
            <w:r w:rsidRPr="00EB6A28">
              <w:rPr>
                <w:lang w:val="en-AU" w:eastAsia="en-AU"/>
              </w:rPr>
              <w:t>Complete the feedback sections of the form, if required.</w:t>
            </w:r>
          </w:p>
        </w:tc>
      </w:tr>
    </w:tbl>
    <w:p w:rsidR="00571985" w:rsidRPr="00EB6A28" w:rsidRDefault="00571985" w:rsidP="00571985">
      <w:pPr>
        <w:pStyle w:val="BodyCopy"/>
        <w:spacing w:before="0" w:after="0"/>
        <w:rPr>
          <w:noProof w:val="0"/>
        </w:rPr>
      </w:pPr>
    </w:p>
    <w:tbl>
      <w:tblPr>
        <w:tblStyle w:val="TableGrid"/>
        <w:tblW w:w="9072" w:type="dxa"/>
        <w:tblLayout w:type="fixed"/>
        <w:tblLook w:val="04A0" w:firstRow="1" w:lastRow="0" w:firstColumn="1" w:lastColumn="0" w:noHBand="0" w:noVBand="1"/>
      </w:tblPr>
      <w:tblGrid>
        <w:gridCol w:w="7807"/>
        <w:gridCol w:w="632"/>
        <w:gridCol w:w="633"/>
      </w:tblGrid>
      <w:tr w:rsidR="00571985" w:rsidRPr="00EB6A28" w:rsidTr="00D41620">
        <w:trPr>
          <w:trHeight w:val="227"/>
          <w:tblHeader/>
        </w:trPr>
        <w:tc>
          <w:tcPr>
            <w:tcW w:w="7807" w:type="dxa"/>
            <w:shd w:val="clear" w:color="auto" w:fill="F2F2F2" w:themeFill="background1" w:themeFillShade="F2"/>
          </w:tcPr>
          <w:p w:rsidR="00571985" w:rsidRPr="00EB6A28" w:rsidRDefault="00571985" w:rsidP="00571985">
            <w:pPr>
              <w:pStyle w:val="TableTextBold"/>
            </w:pPr>
            <w:r w:rsidRPr="00EB6A28">
              <w:t>Did the candidate</w:t>
            </w:r>
          </w:p>
        </w:tc>
        <w:tc>
          <w:tcPr>
            <w:tcW w:w="632" w:type="dxa"/>
            <w:shd w:val="clear" w:color="auto" w:fill="F2F2F2" w:themeFill="background1" w:themeFillShade="F2"/>
          </w:tcPr>
          <w:p w:rsidR="00571985" w:rsidRPr="00EB6A28" w:rsidRDefault="00571985" w:rsidP="00571985">
            <w:pPr>
              <w:pStyle w:val="TableTextBold"/>
            </w:pPr>
            <w:r w:rsidRPr="00EB6A28">
              <w:t>Yes</w:t>
            </w:r>
          </w:p>
        </w:tc>
        <w:tc>
          <w:tcPr>
            <w:tcW w:w="633" w:type="dxa"/>
            <w:shd w:val="clear" w:color="auto" w:fill="F2F2F2" w:themeFill="background1" w:themeFillShade="F2"/>
          </w:tcPr>
          <w:p w:rsidR="00571985" w:rsidRPr="00EB6A28" w:rsidRDefault="00571985" w:rsidP="00571985">
            <w:pPr>
              <w:pStyle w:val="TableTextBold"/>
            </w:pPr>
            <w:r w:rsidRPr="00EB6A28">
              <w:t>No</w:t>
            </w:r>
          </w:p>
        </w:tc>
      </w:tr>
      <w:tr w:rsidR="00571985" w:rsidRPr="00EB6A28" w:rsidTr="00D41620">
        <w:trPr>
          <w:trHeight w:val="227"/>
        </w:trPr>
        <w:tc>
          <w:tcPr>
            <w:tcW w:w="9072" w:type="dxa"/>
            <w:gridSpan w:val="3"/>
            <w:shd w:val="clear" w:color="auto" w:fill="F2F2F2" w:themeFill="background1" w:themeFillShade="F2"/>
          </w:tcPr>
          <w:p w:rsidR="002D0A8D" w:rsidRPr="00EB6A28" w:rsidRDefault="00571985" w:rsidP="002D0A8D">
            <w:pPr>
              <w:pStyle w:val="TableTextBold"/>
            </w:pPr>
            <w:r w:rsidRPr="00EB6A28">
              <w:t>Element 1:</w:t>
            </w:r>
            <w:r w:rsidR="002D0A8D" w:rsidRPr="00EB6A28">
              <w:t xml:space="preserve"> </w:t>
            </w:r>
            <w:r w:rsidR="004376D5" w:rsidRPr="00EB6A28">
              <w:t>Define the need for tourism product research</w:t>
            </w:r>
          </w:p>
        </w:tc>
      </w:tr>
      <w:tr w:rsidR="00BC560C" w:rsidRPr="00EB6A28" w:rsidTr="001B5C1C">
        <w:trPr>
          <w:trHeight w:val="227"/>
        </w:trPr>
        <w:tc>
          <w:tcPr>
            <w:tcW w:w="7807" w:type="dxa"/>
            <w:vAlign w:val="center"/>
          </w:tcPr>
          <w:p w:rsidR="00BC560C" w:rsidRPr="00EB6A28" w:rsidRDefault="00BC560C" w:rsidP="00BC560C">
            <w:pPr>
              <w:pStyle w:val="TableText"/>
            </w:pPr>
            <w:r w:rsidRPr="00EB6A28">
              <w:rPr>
                <w:szCs w:val="22"/>
              </w:rPr>
              <w:t>Explain the context within which the product research needs to occur</w:t>
            </w:r>
          </w:p>
        </w:tc>
        <w:tc>
          <w:tcPr>
            <w:tcW w:w="632" w:type="dxa"/>
            <w:vAlign w:val="center"/>
          </w:tcPr>
          <w:p w:rsidR="00BC560C" w:rsidRPr="00EB6A28" w:rsidRDefault="00BC560C" w:rsidP="001B5C1C">
            <w:pPr>
              <w:pStyle w:val="Checkbox"/>
              <w:ind w:left="473" w:hanging="360"/>
              <w:jc w:val="center"/>
              <w:rPr>
                <w:lang w:val="en-AU"/>
              </w:rPr>
            </w:pPr>
          </w:p>
        </w:tc>
        <w:tc>
          <w:tcPr>
            <w:tcW w:w="633" w:type="dxa"/>
            <w:vAlign w:val="center"/>
          </w:tcPr>
          <w:p w:rsidR="00BC560C" w:rsidRPr="00EB6A28" w:rsidRDefault="00BC560C" w:rsidP="001B5C1C">
            <w:pPr>
              <w:pStyle w:val="Checkbox"/>
              <w:ind w:left="473" w:hanging="360"/>
              <w:jc w:val="center"/>
              <w:rPr>
                <w:lang w:val="en-AU"/>
              </w:rPr>
            </w:pPr>
          </w:p>
        </w:tc>
      </w:tr>
      <w:tr w:rsidR="00BC560C" w:rsidRPr="00EB6A28" w:rsidTr="001B5C1C">
        <w:trPr>
          <w:trHeight w:val="227"/>
        </w:trPr>
        <w:tc>
          <w:tcPr>
            <w:tcW w:w="7807" w:type="dxa"/>
            <w:vAlign w:val="center"/>
          </w:tcPr>
          <w:p w:rsidR="00BC560C" w:rsidRPr="00EB6A28" w:rsidRDefault="00BC560C" w:rsidP="00BC560C">
            <w:pPr>
              <w:pStyle w:val="TableText"/>
            </w:pPr>
            <w:r w:rsidRPr="00EB6A28">
              <w:rPr>
                <w:szCs w:val="22"/>
              </w:rPr>
              <w:t>Identify the tourism product to be researched</w:t>
            </w:r>
          </w:p>
        </w:tc>
        <w:tc>
          <w:tcPr>
            <w:tcW w:w="632" w:type="dxa"/>
            <w:vAlign w:val="center"/>
          </w:tcPr>
          <w:p w:rsidR="00BC560C" w:rsidRPr="00EB6A28" w:rsidRDefault="00BC560C" w:rsidP="001B5C1C">
            <w:pPr>
              <w:pStyle w:val="Checkbox"/>
              <w:ind w:left="473" w:hanging="360"/>
              <w:jc w:val="center"/>
              <w:rPr>
                <w:lang w:val="en-AU"/>
              </w:rPr>
            </w:pPr>
          </w:p>
        </w:tc>
        <w:tc>
          <w:tcPr>
            <w:tcW w:w="633" w:type="dxa"/>
            <w:vAlign w:val="center"/>
          </w:tcPr>
          <w:p w:rsidR="00BC560C" w:rsidRPr="00EB6A28" w:rsidRDefault="00BC560C" w:rsidP="001B5C1C">
            <w:pPr>
              <w:pStyle w:val="Checkbox"/>
              <w:ind w:left="473" w:hanging="360"/>
              <w:jc w:val="center"/>
              <w:rPr>
                <w:lang w:val="en-AU"/>
              </w:rPr>
            </w:pPr>
          </w:p>
        </w:tc>
      </w:tr>
      <w:tr w:rsidR="00BC560C" w:rsidRPr="00EB6A28" w:rsidTr="001B5C1C">
        <w:trPr>
          <w:trHeight w:val="227"/>
        </w:trPr>
        <w:tc>
          <w:tcPr>
            <w:tcW w:w="7807" w:type="dxa"/>
            <w:vAlign w:val="center"/>
          </w:tcPr>
          <w:p w:rsidR="00BC560C" w:rsidRPr="00EB6A28" w:rsidRDefault="00BC560C" w:rsidP="00BC560C">
            <w:pPr>
              <w:pStyle w:val="TableText"/>
            </w:pPr>
            <w:r w:rsidRPr="00EB6A28">
              <w:rPr>
                <w:szCs w:val="22"/>
              </w:rPr>
              <w:t xml:space="preserve">Identify the objectives of the research </w:t>
            </w:r>
          </w:p>
        </w:tc>
        <w:tc>
          <w:tcPr>
            <w:tcW w:w="632" w:type="dxa"/>
            <w:vAlign w:val="center"/>
          </w:tcPr>
          <w:p w:rsidR="00BC560C" w:rsidRPr="00EB6A28" w:rsidRDefault="00BC560C" w:rsidP="001B5C1C">
            <w:pPr>
              <w:pStyle w:val="Checkbox"/>
              <w:ind w:left="473" w:hanging="360"/>
              <w:jc w:val="center"/>
              <w:rPr>
                <w:lang w:val="en-AU"/>
              </w:rPr>
            </w:pPr>
          </w:p>
        </w:tc>
        <w:tc>
          <w:tcPr>
            <w:tcW w:w="633" w:type="dxa"/>
            <w:vAlign w:val="center"/>
          </w:tcPr>
          <w:p w:rsidR="00BC560C" w:rsidRPr="00EB6A28" w:rsidRDefault="00BC560C" w:rsidP="001B5C1C">
            <w:pPr>
              <w:pStyle w:val="Checkbox"/>
              <w:ind w:left="473" w:hanging="360"/>
              <w:jc w:val="center"/>
              <w:rPr>
                <w:lang w:val="en-AU"/>
              </w:rPr>
            </w:pPr>
          </w:p>
        </w:tc>
      </w:tr>
      <w:tr w:rsidR="00BC560C" w:rsidRPr="00EB6A28" w:rsidTr="001B5C1C">
        <w:trPr>
          <w:trHeight w:val="227"/>
        </w:trPr>
        <w:tc>
          <w:tcPr>
            <w:tcW w:w="7807" w:type="dxa"/>
            <w:vAlign w:val="center"/>
          </w:tcPr>
          <w:p w:rsidR="00BC560C" w:rsidRPr="00EB6A28" w:rsidRDefault="00BC560C" w:rsidP="00BC560C">
            <w:pPr>
              <w:pStyle w:val="TableText"/>
            </w:pPr>
            <w:r w:rsidRPr="00EB6A28">
              <w:rPr>
                <w:szCs w:val="22"/>
              </w:rPr>
              <w:t>Identify the research data that needs to be obtained</w:t>
            </w:r>
          </w:p>
        </w:tc>
        <w:tc>
          <w:tcPr>
            <w:tcW w:w="632" w:type="dxa"/>
            <w:vAlign w:val="center"/>
          </w:tcPr>
          <w:p w:rsidR="00BC560C" w:rsidRPr="00EB6A28" w:rsidRDefault="00BC560C" w:rsidP="001B5C1C">
            <w:pPr>
              <w:pStyle w:val="Checkbox"/>
              <w:ind w:left="473" w:hanging="360"/>
              <w:jc w:val="center"/>
              <w:rPr>
                <w:lang w:val="en-AU"/>
              </w:rPr>
            </w:pPr>
          </w:p>
        </w:tc>
        <w:tc>
          <w:tcPr>
            <w:tcW w:w="633" w:type="dxa"/>
            <w:vAlign w:val="center"/>
          </w:tcPr>
          <w:p w:rsidR="00BC560C" w:rsidRPr="00EB6A28" w:rsidRDefault="00BC560C" w:rsidP="001B5C1C">
            <w:pPr>
              <w:pStyle w:val="Checkbox"/>
              <w:ind w:left="473" w:hanging="360"/>
              <w:jc w:val="center"/>
              <w:rPr>
                <w:lang w:val="en-AU"/>
              </w:rPr>
            </w:pPr>
          </w:p>
        </w:tc>
      </w:tr>
      <w:tr w:rsidR="00571985" w:rsidRPr="00EB6A28" w:rsidTr="00D41620">
        <w:trPr>
          <w:trHeight w:val="227"/>
        </w:trPr>
        <w:tc>
          <w:tcPr>
            <w:tcW w:w="9072" w:type="dxa"/>
            <w:gridSpan w:val="3"/>
            <w:shd w:val="clear" w:color="auto" w:fill="F2F2F2" w:themeFill="background1" w:themeFillShade="F2"/>
          </w:tcPr>
          <w:p w:rsidR="00571985" w:rsidRPr="00EB6A28" w:rsidRDefault="00571985" w:rsidP="001B5C1C">
            <w:pPr>
              <w:pStyle w:val="TableTextBold"/>
              <w:keepNext/>
            </w:pPr>
            <w:r w:rsidRPr="00EB6A28">
              <w:lastRenderedPageBreak/>
              <w:t xml:space="preserve">Element 2: </w:t>
            </w:r>
            <w:r w:rsidR="004376D5" w:rsidRPr="00EB6A28">
              <w:t>Develop the research to be undertaken</w:t>
            </w:r>
          </w:p>
        </w:tc>
      </w:tr>
      <w:tr w:rsidR="00BC560C" w:rsidRPr="00EB6A28" w:rsidTr="001B5C1C">
        <w:trPr>
          <w:trHeight w:val="227"/>
        </w:trPr>
        <w:tc>
          <w:tcPr>
            <w:tcW w:w="7807" w:type="dxa"/>
            <w:vAlign w:val="center"/>
          </w:tcPr>
          <w:p w:rsidR="00BC560C" w:rsidRPr="00EB6A28" w:rsidRDefault="00BC560C" w:rsidP="001B5C1C">
            <w:pPr>
              <w:pStyle w:val="TableText"/>
              <w:keepNext/>
            </w:pPr>
            <w:r w:rsidRPr="00EB6A28">
              <w:rPr>
                <w:szCs w:val="22"/>
              </w:rPr>
              <w:t>Decide the primary data that needs to be obtained</w:t>
            </w:r>
          </w:p>
        </w:tc>
        <w:tc>
          <w:tcPr>
            <w:tcW w:w="632" w:type="dxa"/>
            <w:vAlign w:val="center"/>
          </w:tcPr>
          <w:p w:rsidR="00BC560C" w:rsidRPr="00EB6A28" w:rsidRDefault="00BC560C" w:rsidP="001B5C1C">
            <w:pPr>
              <w:pStyle w:val="Checkbox"/>
              <w:keepNext/>
              <w:ind w:left="473" w:hanging="360"/>
              <w:jc w:val="center"/>
              <w:rPr>
                <w:lang w:val="en-AU"/>
              </w:rPr>
            </w:pPr>
          </w:p>
        </w:tc>
        <w:tc>
          <w:tcPr>
            <w:tcW w:w="633" w:type="dxa"/>
            <w:vAlign w:val="center"/>
          </w:tcPr>
          <w:p w:rsidR="00BC560C" w:rsidRPr="00EB6A28" w:rsidRDefault="00BC560C" w:rsidP="001B5C1C">
            <w:pPr>
              <w:pStyle w:val="Checkbox"/>
              <w:keepNext/>
              <w:ind w:left="473" w:hanging="360"/>
              <w:jc w:val="center"/>
              <w:rPr>
                <w:lang w:val="en-AU"/>
              </w:rPr>
            </w:pPr>
          </w:p>
        </w:tc>
      </w:tr>
      <w:tr w:rsidR="00BC560C" w:rsidRPr="00EB6A28" w:rsidTr="001B5C1C">
        <w:trPr>
          <w:trHeight w:val="227"/>
        </w:trPr>
        <w:tc>
          <w:tcPr>
            <w:tcW w:w="7807" w:type="dxa"/>
            <w:vAlign w:val="center"/>
          </w:tcPr>
          <w:p w:rsidR="00BC560C" w:rsidRPr="00EB6A28" w:rsidRDefault="00BC560C" w:rsidP="001B5C1C">
            <w:pPr>
              <w:pStyle w:val="TableText"/>
              <w:keepNext/>
            </w:pPr>
            <w:r w:rsidRPr="00EB6A28">
              <w:rPr>
                <w:szCs w:val="22"/>
              </w:rPr>
              <w:t>Select the research methods to be applied</w:t>
            </w:r>
          </w:p>
        </w:tc>
        <w:tc>
          <w:tcPr>
            <w:tcW w:w="632" w:type="dxa"/>
            <w:vAlign w:val="center"/>
          </w:tcPr>
          <w:p w:rsidR="00BC560C" w:rsidRPr="00EB6A28" w:rsidRDefault="00BC560C" w:rsidP="001B5C1C">
            <w:pPr>
              <w:pStyle w:val="Checkbox"/>
              <w:keepNext/>
              <w:ind w:left="473" w:hanging="360"/>
              <w:jc w:val="center"/>
              <w:rPr>
                <w:lang w:val="en-AU"/>
              </w:rPr>
            </w:pPr>
          </w:p>
        </w:tc>
        <w:tc>
          <w:tcPr>
            <w:tcW w:w="633" w:type="dxa"/>
            <w:vAlign w:val="center"/>
          </w:tcPr>
          <w:p w:rsidR="00BC560C" w:rsidRPr="00EB6A28" w:rsidRDefault="00BC560C" w:rsidP="001B5C1C">
            <w:pPr>
              <w:pStyle w:val="Checkbox"/>
              <w:keepNext/>
              <w:ind w:left="473" w:hanging="360"/>
              <w:jc w:val="center"/>
              <w:rPr>
                <w:lang w:val="en-AU"/>
              </w:rPr>
            </w:pPr>
          </w:p>
        </w:tc>
      </w:tr>
      <w:tr w:rsidR="00BC560C" w:rsidRPr="00EB6A28" w:rsidTr="001B5C1C">
        <w:trPr>
          <w:trHeight w:val="227"/>
        </w:trPr>
        <w:tc>
          <w:tcPr>
            <w:tcW w:w="7807" w:type="dxa"/>
            <w:vAlign w:val="center"/>
          </w:tcPr>
          <w:p w:rsidR="00BC560C" w:rsidRPr="00EB6A28" w:rsidRDefault="00BC560C" w:rsidP="001B5C1C">
            <w:pPr>
              <w:pStyle w:val="TableText"/>
              <w:keepNext/>
            </w:pPr>
            <w:r w:rsidRPr="00EB6A28">
              <w:rPr>
                <w:szCs w:val="22"/>
              </w:rPr>
              <w:t>Develop the survey instruments</w:t>
            </w:r>
          </w:p>
        </w:tc>
        <w:tc>
          <w:tcPr>
            <w:tcW w:w="632" w:type="dxa"/>
            <w:vAlign w:val="center"/>
          </w:tcPr>
          <w:p w:rsidR="00BC560C" w:rsidRPr="00EB6A28" w:rsidRDefault="00BC560C" w:rsidP="001B5C1C">
            <w:pPr>
              <w:pStyle w:val="Checkbox"/>
              <w:keepNext/>
              <w:ind w:left="473" w:hanging="360"/>
              <w:jc w:val="center"/>
              <w:rPr>
                <w:lang w:val="en-AU"/>
              </w:rPr>
            </w:pPr>
          </w:p>
        </w:tc>
        <w:tc>
          <w:tcPr>
            <w:tcW w:w="633" w:type="dxa"/>
            <w:vAlign w:val="center"/>
          </w:tcPr>
          <w:p w:rsidR="00BC560C" w:rsidRPr="00EB6A28" w:rsidRDefault="00BC560C" w:rsidP="001B5C1C">
            <w:pPr>
              <w:pStyle w:val="Checkbox"/>
              <w:keepNext/>
              <w:ind w:left="473" w:hanging="360"/>
              <w:jc w:val="center"/>
              <w:rPr>
                <w:lang w:val="en-AU"/>
              </w:rPr>
            </w:pPr>
          </w:p>
        </w:tc>
      </w:tr>
      <w:tr w:rsidR="00BC560C" w:rsidRPr="00EB6A28" w:rsidTr="001B5C1C">
        <w:trPr>
          <w:trHeight w:val="227"/>
        </w:trPr>
        <w:tc>
          <w:tcPr>
            <w:tcW w:w="7807" w:type="dxa"/>
            <w:vAlign w:val="center"/>
          </w:tcPr>
          <w:p w:rsidR="00BC560C" w:rsidRPr="00EB6A28" w:rsidRDefault="00BC560C" w:rsidP="00BC560C">
            <w:pPr>
              <w:pStyle w:val="TableText"/>
            </w:pPr>
            <w:r w:rsidRPr="00EB6A28">
              <w:rPr>
                <w:szCs w:val="22"/>
              </w:rPr>
              <w:t>Identify the need for external professional assistance</w:t>
            </w:r>
          </w:p>
        </w:tc>
        <w:tc>
          <w:tcPr>
            <w:tcW w:w="632" w:type="dxa"/>
            <w:vAlign w:val="center"/>
          </w:tcPr>
          <w:p w:rsidR="00BC560C" w:rsidRPr="00EB6A28" w:rsidRDefault="00BC560C" w:rsidP="001B5C1C">
            <w:pPr>
              <w:pStyle w:val="Checkbox"/>
              <w:ind w:left="473" w:hanging="360"/>
              <w:jc w:val="center"/>
              <w:rPr>
                <w:lang w:val="en-AU"/>
              </w:rPr>
            </w:pPr>
          </w:p>
        </w:tc>
        <w:tc>
          <w:tcPr>
            <w:tcW w:w="633" w:type="dxa"/>
            <w:vAlign w:val="center"/>
          </w:tcPr>
          <w:p w:rsidR="00BC560C" w:rsidRPr="00EB6A28" w:rsidRDefault="00BC560C" w:rsidP="001B5C1C">
            <w:pPr>
              <w:pStyle w:val="Checkbox"/>
              <w:ind w:left="473" w:hanging="360"/>
              <w:jc w:val="center"/>
              <w:rPr>
                <w:lang w:val="en-AU"/>
              </w:rPr>
            </w:pPr>
          </w:p>
        </w:tc>
      </w:tr>
      <w:tr w:rsidR="00BC560C" w:rsidRPr="00EB6A28" w:rsidTr="001B5C1C">
        <w:tc>
          <w:tcPr>
            <w:tcW w:w="7807" w:type="dxa"/>
            <w:vAlign w:val="center"/>
          </w:tcPr>
          <w:p w:rsidR="00BC560C" w:rsidRPr="00EB6A28" w:rsidRDefault="00BC560C" w:rsidP="00BC560C">
            <w:pPr>
              <w:pStyle w:val="TableText"/>
            </w:pPr>
            <w:r w:rsidRPr="00EB6A28">
              <w:rPr>
                <w:szCs w:val="22"/>
              </w:rPr>
              <w:t>Identify the sample size to be researched</w:t>
            </w:r>
          </w:p>
        </w:tc>
        <w:tc>
          <w:tcPr>
            <w:tcW w:w="632" w:type="dxa"/>
            <w:vAlign w:val="center"/>
          </w:tcPr>
          <w:p w:rsidR="00BC560C" w:rsidRPr="00EB6A28" w:rsidRDefault="00BC560C" w:rsidP="001B5C1C">
            <w:pPr>
              <w:pStyle w:val="Checkbox"/>
              <w:ind w:left="473" w:hanging="360"/>
              <w:jc w:val="center"/>
              <w:rPr>
                <w:lang w:val="en-AU"/>
              </w:rPr>
            </w:pPr>
          </w:p>
        </w:tc>
        <w:tc>
          <w:tcPr>
            <w:tcW w:w="633" w:type="dxa"/>
            <w:vAlign w:val="center"/>
          </w:tcPr>
          <w:p w:rsidR="00BC560C" w:rsidRPr="00EB6A28" w:rsidRDefault="00BC560C" w:rsidP="001B5C1C">
            <w:pPr>
              <w:pStyle w:val="Checkbox"/>
              <w:ind w:left="473" w:hanging="360"/>
              <w:jc w:val="center"/>
              <w:rPr>
                <w:lang w:val="en-AU"/>
              </w:rPr>
            </w:pPr>
          </w:p>
        </w:tc>
      </w:tr>
      <w:tr w:rsidR="00571985" w:rsidRPr="00EB6A28" w:rsidTr="00D41620">
        <w:tc>
          <w:tcPr>
            <w:tcW w:w="9072" w:type="dxa"/>
            <w:gridSpan w:val="3"/>
            <w:shd w:val="clear" w:color="auto" w:fill="F2F2F2" w:themeFill="background1" w:themeFillShade="F2"/>
          </w:tcPr>
          <w:p w:rsidR="00571985" w:rsidRPr="00EB6A28" w:rsidRDefault="00571985" w:rsidP="00571985">
            <w:pPr>
              <w:pStyle w:val="TableTextBold"/>
            </w:pPr>
            <w:r w:rsidRPr="00EB6A28">
              <w:t xml:space="preserve">Element 3: </w:t>
            </w:r>
            <w:r w:rsidR="004376D5" w:rsidRPr="00EB6A28">
              <w:t>Conduct the tourism product research</w:t>
            </w:r>
          </w:p>
        </w:tc>
      </w:tr>
      <w:tr w:rsidR="00C9290E" w:rsidRPr="00EB6A28" w:rsidTr="001B5C1C">
        <w:tc>
          <w:tcPr>
            <w:tcW w:w="7807" w:type="dxa"/>
            <w:vAlign w:val="center"/>
          </w:tcPr>
          <w:p w:rsidR="00C9290E" w:rsidRPr="00EB6A28" w:rsidRDefault="00C9290E" w:rsidP="00CF6314">
            <w:pPr>
              <w:pStyle w:val="TableText"/>
            </w:pPr>
            <w:r w:rsidRPr="00EB6A28">
              <w:rPr>
                <w:szCs w:val="22"/>
              </w:rPr>
              <w:t>Apply the identified research methods and survey instruments</w:t>
            </w:r>
          </w:p>
        </w:tc>
        <w:tc>
          <w:tcPr>
            <w:tcW w:w="632" w:type="dxa"/>
            <w:vAlign w:val="center"/>
          </w:tcPr>
          <w:p w:rsidR="00C9290E" w:rsidRPr="00EB6A28" w:rsidRDefault="00C9290E" w:rsidP="001B5C1C">
            <w:pPr>
              <w:pStyle w:val="Checkbox"/>
              <w:ind w:left="473" w:hanging="360"/>
              <w:jc w:val="center"/>
              <w:rPr>
                <w:lang w:val="en-AU"/>
              </w:rPr>
            </w:pPr>
          </w:p>
        </w:tc>
        <w:tc>
          <w:tcPr>
            <w:tcW w:w="633" w:type="dxa"/>
            <w:vAlign w:val="center"/>
          </w:tcPr>
          <w:p w:rsidR="00C9290E" w:rsidRPr="00EB6A28" w:rsidRDefault="00C9290E" w:rsidP="001B5C1C">
            <w:pPr>
              <w:pStyle w:val="Checkbox"/>
              <w:ind w:left="473" w:hanging="360"/>
              <w:jc w:val="center"/>
              <w:rPr>
                <w:lang w:val="en-AU"/>
              </w:rPr>
            </w:pPr>
          </w:p>
        </w:tc>
      </w:tr>
      <w:tr w:rsidR="00C9290E" w:rsidRPr="00EB6A28" w:rsidTr="001B5C1C">
        <w:tc>
          <w:tcPr>
            <w:tcW w:w="7807" w:type="dxa"/>
            <w:vAlign w:val="center"/>
          </w:tcPr>
          <w:p w:rsidR="00C9290E" w:rsidRPr="00EB6A28" w:rsidRDefault="00C9290E" w:rsidP="00CF6314">
            <w:pPr>
              <w:pStyle w:val="TableText"/>
            </w:pPr>
            <w:r w:rsidRPr="00EB6A28">
              <w:rPr>
                <w:szCs w:val="22"/>
              </w:rPr>
              <w:t>Record the research results</w:t>
            </w:r>
          </w:p>
        </w:tc>
        <w:tc>
          <w:tcPr>
            <w:tcW w:w="632" w:type="dxa"/>
            <w:vAlign w:val="center"/>
          </w:tcPr>
          <w:p w:rsidR="00C9290E" w:rsidRPr="00EB6A28" w:rsidRDefault="00C9290E" w:rsidP="001B5C1C">
            <w:pPr>
              <w:pStyle w:val="Checkbox"/>
              <w:ind w:left="473" w:hanging="360"/>
              <w:jc w:val="center"/>
              <w:rPr>
                <w:lang w:val="en-AU"/>
              </w:rPr>
            </w:pPr>
          </w:p>
        </w:tc>
        <w:tc>
          <w:tcPr>
            <w:tcW w:w="633" w:type="dxa"/>
            <w:vAlign w:val="center"/>
          </w:tcPr>
          <w:p w:rsidR="00C9290E" w:rsidRPr="00EB6A28" w:rsidRDefault="00C9290E" w:rsidP="001B5C1C">
            <w:pPr>
              <w:pStyle w:val="Checkbox"/>
              <w:ind w:left="473" w:hanging="360"/>
              <w:jc w:val="center"/>
              <w:rPr>
                <w:lang w:val="en-AU"/>
              </w:rPr>
            </w:pPr>
          </w:p>
        </w:tc>
      </w:tr>
      <w:tr w:rsidR="00C9290E" w:rsidRPr="00EB6A28" w:rsidTr="001B5C1C">
        <w:tc>
          <w:tcPr>
            <w:tcW w:w="7807" w:type="dxa"/>
            <w:vAlign w:val="center"/>
          </w:tcPr>
          <w:p w:rsidR="00C9290E" w:rsidRPr="00EB6A28" w:rsidRDefault="00C9290E" w:rsidP="00CF6314">
            <w:pPr>
              <w:pStyle w:val="TableText"/>
            </w:pPr>
            <w:r w:rsidRPr="00EB6A28">
              <w:rPr>
                <w:szCs w:val="22"/>
              </w:rPr>
              <w:t>Monitor the effectiveness of the research</w:t>
            </w:r>
          </w:p>
        </w:tc>
        <w:tc>
          <w:tcPr>
            <w:tcW w:w="632" w:type="dxa"/>
            <w:vAlign w:val="center"/>
          </w:tcPr>
          <w:p w:rsidR="00C9290E" w:rsidRPr="00EB6A28" w:rsidRDefault="00C9290E" w:rsidP="001B5C1C">
            <w:pPr>
              <w:pStyle w:val="Checkbox"/>
              <w:ind w:left="473" w:hanging="360"/>
              <w:jc w:val="center"/>
              <w:rPr>
                <w:lang w:val="en-AU"/>
              </w:rPr>
            </w:pPr>
          </w:p>
        </w:tc>
        <w:tc>
          <w:tcPr>
            <w:tcW w:w="633" w:type="dxa"/>
            <w:vAlign w:val="center"/>
          </w:tcPr>
          <w:p w:rsidR="00C9290E" w:rsidRPr="00EB6A28" w:rsidRDefault="00C9290E" w:rsidP="001B5C1C">
            <w:pPr>
              <w:pStyle w:val="Checkbox"/>
              <w:ind w:left="473" w:hanging="360"/>
              <w:jc w:val="center"/>
              <w:rPr>
                <w:lang w:val="en-AU"/>
              </w:rPr>
            </w:pPr>
          </w:p>
        </w:tc>
      </w:tr>
      <w:tr w:rsidR="00C9290E" w:rsidRPr="00EB6A28" w:rsidTr="001B5C1C">
        <w:tc>
          <w:tcPr>
            <w:tcW w:w="7807" w:type="dxa"/>
            <w:vAlign w:val="center"/>
          </w:tcPr>
          <w:p w:rsidR="00C9290E" w:rsidRPr="00EB6A28" w:rsidRDefault="00C9290E" w:rsidP="00CF6314">
            <w:pPr>
              <w:pStyle w:val="TableText"/>
            </w:pPr>
            <w:r w:rsidRPr="00EB6A28">
              <w:rPr>
                <w:szCs w:val="22"/>
              </w:rPr>
              <w:t>Take action to capture research data identified as absent</w:t>
            </w:r>
          </w:p>
        </w:tc>
        <w:tc>
          <w:tcPr>
            <w:tcW w:w="632" w:type="dxa"/>
            <w:vAlign w:val="center"/>
          </w:tcPr>
          <w:p w:rsidR="00C9290E" w:rsidRPr="00EB6A28" w:rsidRDefault="00C9290E" w:rsidP="001B5C1C">
            <w:pPr>
              <w:pStyle w:val="Checkbox"/>
              <w:ind w:left="473" w:hanging="360"/>
              <w:jc w:val="center"/>
              <w:rPr>
                <w:lang w:val="en-AU"/>
              </w:rPr>
            </w:pPr>
          </w:p>
        </w:tc>
        <w:tc>
          <w:tcPr>
            <w:tcW w:w="633" w:type="dxa"/>
            <w:vAlign w:val="center"/>
          </w:tcPr>
          <w:p w:rsidR="00C9290E" w:rsidRPr="00EB6A28" w:rsidRDefault="00C9290E" w:rsidP="001B5C1C">
            <w:pPr>
              <w:pStyle w:val="Checkbox"/>
              <w:ind w:left="473" w:hanging="360"/>
              <w:jc w:val="center"/>
              <w:rPr>
                <w:lang w:val="en-AU"/>
              </w:rPr>
            </w:pPr>
          </w:p>
        </w:tc>
      </w:tr>
      <w:tr w:rsidR="00C9290E" w:rsidRPr="00EB6A28" w:rsidTr="001B5C1C">
        <w:tc>
          <w:tcPr>
            <w:tcW w:w="7807" w:type="dxa"/>
            <w:vAlign w:val="center"/>
          </w:tcPr>
          <w:p w:rsidR="00C9290E" w:rsidRPr="00EB6A28" w:rsidRDefault="00C9290E" w:rsidP="00CF6314">
            <w:pPr>
              <w:pStyle w:val="TableText"/>
            </w:pPr>
            <w:r w:rsidRPr="00EB6A28">
              <w:rPr>
                <w:szCs w:val="22"/>
              </w:rPr>
              <w:t>Monitor the topic of the research</w:t>
            </w:r>
          </w:p>
        </w:tc>
        <w:tc>
          <w:tcPr>
            <w:tcW w:w="632" w:type="dxa"/>
            <w:vAlign w:val="center"/>
          </w:tcPr>
          <w:p w:rsidR="00C9290E" w:rsidRPr="00EB6A28" w:rsidRDefault="00C9290E" w:rsidP="001B5C1C">
            <w:pPr>
              <w:pStyle w:val="Checkbox"/>
              <w:ind w:left="473" w:hanging="360"/>
              <w:jc w:val="center"/>
              <w:rPr>
                <w:lang w:val="en-AU"/>
              </w:rPr>
            </w:pPr>
          </w:p>
        </w:tc>
        <w:tc>
          <w:tcPr>
            <w:tcW w:w="633" w:type="dxa"/>
            <w:vAlign w:val="center"/>
          </w:tcPr>
          <w:p w:rsidR="00C9290E" w:rsidRPr="00EB6A28" w:rsidRDefault="00C9290E" w:rsidP="001B5C1C">
            <w:pPr>
              <w:pStyle w:val="Checkbox"/>
              <w:ind w:left="473" w:hanging="360"/>
              <w:jc w:val="center"/>
              <w:rPr>
                <w:lang w:val="en-AU"/>
              </w:rPr>
            </w:pPr>
          </w:p>
        </w:tc>
      </w:tr>
      <w:tr w:rsidR="00C9290E" w:rsidRPr="00EB6A28" w:rsidTr="001B5C1C">
        <w:tc>
          <w:tcPr>
            <w:tcW w:w="7807" w:type="dxa"/>
            <w:vAlign w:val="center"/>
          </w:tcPr>
          <w:p w:rsidR="00C9290E" w:rsidRPr="00EB6A28" w:rsidRDefault="00C9290E" w:rsidP="00CF6314">
            <w:pPr>
              <w:pStyle w:val="TableText"/>
            </w:pPr>
            <w:r w:rsidRPr="00EB6A28">
              <w:rPr>
                <w:szCs w:val="22"/>
              </w:rPr>
              <w:t>Follow-up on issues raised during the research process</w:t>
            </w:r>
          </w:p>
        </w:tc>
        <w:tc>
          <w:tcPr>
            <w:tcW w:w="632" w:type="dxa"/>
            <w:vAlign w:val="center"/>
          </w:tcPr>
          <w:p w:rsidR="00C9290E" w:rsidRPr="00EB6A28" w:rsidRDefault="00C9290E" w:rsidP="001B5C1C">
            <w:pPr>
              <w:pStyle w:val="Checkbox"/>
              <w:ind w:left="473" w:hanging="360"/>
              <w:jc w:val="center"/>
              <w:rPr>
                <w:lang w:val="en-AU"/>
              </w:rPr>
            </w:pPr>
          </w:p>
        </w:tc>
        <w:tc>
          <w:tcPr>
            <w:tcW w:w="633" w:type="dxa"/>
            <w:vAlign w:val="center"/>
          </w:tcPr>
          <w:p w:rsidR="00C9290E" w:rsidRPr="00EB6A28" w:rsidRDefault="00C9290E" w:rsidP="001B5C1C">
            <w:pPr>
              <w:pStyle w:val="Checkbox"/>
              <w:ind w:left="473" w:hanging="360"/>
              <w:jc w:val="center"/>
              <w:rPr>
                <w:lang w:val="en-AU"/>
              </w:rPr>
            </w:pPr>
          </w:p>
        </w:tc>
      </w:tr>
      <w:tr w:rsidR="00571985" w:rsidRPr="00EB6A28" w:rsidTr="00D41620">
        <w:tc>
          <w:tcPr>
            <w:tcW w:w="9072" w:type="dxa"/>
            <w:gridSpan w:val="3"/>
            <w:shd w:val="clear" w:color="auto" w:fill="F2F2F2" w:themeFill="background1" w:themeFillShade="F2"/>
          </w:tcPr>
          <w:p w:rsidR="00571985" w:rsidRPr="00EB6A28" w:rsidRDefault="00571985" w:rsidP="00571985">
            <w:pPr>
              <w:pStyle w:val="TableTextBold"/>
            </w:pPr>
            <w:r w:rsidRPr="00EB6A28">
              <w:t xml:space="preserve">Element 4: </w:t>
            </w:r>
            <w:r w:rsidR="001E04BC" w:rsidRPr="00EB6A28">
              <w:t>Interpret the research results</w:t>
            </w:r>
          </w:p>
        </w:tc>
      </w:tr>
      <w:tr w:rsidR="00392B96" w:rsidRPr="00EB6A28" w:rsidTr="001B5C1C">
        <w:tc>
          <w:tcPr>
            <w:tcW w:w="7807" w:type="dxa"/>
            <w:vAlign w:val="center"/>
          </w:tcPr>
          <w:p w:rsidR="00392B96" w:rsidRPr="00EB6A28" w:rsidRDefault="00392B96" w:rsidP="00392B96">
            <w:pPr>
              <w:pStyle w:val="TableText"/>
            </w:pPr>
            <w:r w:rsidRPr="00EB6A28">
              <w:t>Ensure all identified research activities have been completed as planned</w:t>
            </w:r>
          </w:p>
        </w:tc>
        <w:tc>
          <w:tcPr>
            <w:tcW w:w="632" w:type="dxa"/>
            <w:vAlign w:val="center"/>
          </w:tcPr>
          <w:p w:rsidR="00392B96" w:rsidRPr="00EB6A28" w:rsidRDefault="00392B96" w:rsidP="001B5C1C">
            <w:pPr>
              <w:pStyle w:val="Checkbox"/>
              <w:ind w:left="473" w:hanging="360"/>
              <w:jc w:val="center"/>
              <w:rPr>
                <w:lang w:val="en-AU"/>
              </w:rPr>
            </w:pPr>
          </w:p>
        </w:tc>
        <w:tc>
          <w:tcPr>
            <w:tcW w:w="633" w:type="dxa"/>
            <w:vAlign w:val="center"/>
          </w:tcPr>
          <w:p w:rsidR="00392B96" w:rsidRPr="00EB6A28" w:rsidRDefault="00392B96" w:rsidP="001B5C1C">
            <w:pPr>
              <w:pStyle w:val="Checkbox"/>
              <w:ind w:left="473" w:hanging="360"/>
              <w:jc w:val="center"/>
              <w:rPr>
                <w:lang w:val="en-AU"/>
              </w:rPr>
            </w:pPr>
          </w:p>
        </w:tc>
      </w:tr>
      <w:tr w:rsidR="00392B96" w:rsidRPr="00EB6A28" w:rsidTr="001B5C1C">
        <w:tc>
          <w:tcPr>
            <w:tcW w:w="7807" w:type="dxa"/>
            <w:vAlign w:val="center"/>
          </w:tcPr>
          <w:p w:rsidR="00392B96" w:rsidRPr="00EB6A28" w:rsidRDefault="00392B96" w:rsidP="00392B96">
            <w:pPr>
              <w:pStyle w:val="TableText"/>
            </w:pPr>
            <w:r w:rsidRPr="00EB6A28">
              <w:t>Analyse the data that has been captured</w:t>
            </w:r>
          </w:p>
        </w:tc>
        <w:tc>
          <w:tcPr>
            <w:tcW w:w="632" w:type="dxa"/>
            <w:vAlign w:val="center"/>
          </w:tcPr>
          <w:p w:rsidR="00392B96" w:rsidRPr="00EB6A28" w:rsidRDefault="00392B96" w:rsidP="001B5C1C">
            <w:pPr>
              <w:pStyle w:val="Checkbox"/>
              <w:ind w:left="473" w:hanging="360"/>
              <w:jc w:val="center"/>
              <w:rPr>
                <w:lang w:val="en-AU"/>
              </w:rPr>
            </w:pPr>
          </w:p>
        </w:tc>
        <w:tc>
          <w:tcPr>
            <w:tcW w:w="633" w:type="dxa"/>
            <w:vAlign w:val="center"/>
          </w:tcPr>
          <w:p w:rsidR="00392B96" w:rsidRPr="00EB6A28" w:rsidRDefault="00392B96" w:rsidP="001B5C1C">
            <w:pPr>
              <w:pStyle w:val="Checkbox"/>
              <w:ind w:left="473" w:hanging="360"/>
              <w:jc w:val="center"/>
              <w:rPr>
                <w:lang w:val="en-AU"/>
              </w:rPr>
            </w:pPr>
          </w:p>
        </w:tc>
      </w:tr>
      <w:tr w:rsidR="00392B96" w:rsidRPr="00EB6A28" w:rsidTr="001B5C1C">
        <w:tc>
          <w:tcPr>
            <w:tcW w:w="7807" w:type="dxa"/>
            <w:vAlign w:val="center"/>
          </w:tcPr>
          <w:p w:rsidR="00392B96" w:rsidRPr="00EB6A28" w:rsidRDefault="00392B96" w:rsidP="00392B96">
            <w:pPr>
              <w:pStyle w:val="TableText"/>
            </w:pPr>
            <w:r w:rsidRPr="00EB6A28">
              <w:t>Integrate primary and secondary research findings</w:t>
            </w:r>
          </w:p>
        </w:tc>
        <w:tc>
          <w:tcPr>
            <w:tcW w:w="632" w:type="dxa"/>
            <w:vAlign w:val="center"/>
          </w:tcPr>
          <w:p w:rsidR="00392B96" w:rsidRPr="00EB6A28" w:rsidRDefault="00392B96" w:rsidP="001B5C1C">
            <w:pPr>
              <w:pStyle w:val="Checkbox"/>
              <w:ind w:left="473" w:hanging="360"/>
              <w:jc w:val="center"/>
              <w:rPr>
                <w:lang w:val="en-AU"/>
              </w:rPr>
            </w:pPr>
          </w:p>
        </w:tc>
        <w:tc>
          <w:tcPr>
            <w:tcW w:w="633" w:type="dxa"/>
            <w:vAlign w:val="center"/>
          </w:tcPr>
          <w:p w:rsidR="00392B96" w:rsidRPr="00EB6A28" w:rsidRDefault="00392B96" w:rsidP="001B5C1C">
            <w:pPr>
              <w:pStyle w:val="Checkbox"/>
              <w:ind w:left="473" w:hanging="360"/>
              <w:jc w:val="center"/>
              <w:rPr>
                <w:lang w:val="en-AU"/>
              </w:rPr>
            </w:pPr>
          </w:p>
        </w:tc>
      </w:tr>
      <w:tr w:rsidR="00392B96" w:rsidRPr="00EB6A28" w:rsidTr="001B5C1C">
        <w:tc>
          <w:tcPr>
            <w:tcW w:w="7807" w:type="dxa"/>
            <w:vAlign w:val="center"/>
          </w:tcPr>
          <w:p w:rsidR="00392B96" w:rsidRPr="00EB6A28" w:rsidRDefault="00392B96" w:rsidP="00392B96">
            <w:pPr>
              <w:pStyle w:val="TableText"/>
            </w:pPr>
            <w:r w:rsidRPr="00EB6A28">
              <w:t>Prepare a written report</w:t>
            </w:r>
          </w:p>
        </w:tc>
        <w:tc>
          <w:tcPr>
            <w:tcW w:w="632" w:type="dxa"/>
            <w:vAlign w:val="center"/>
          </w:tcPr>
          <w:p w:rsidR="00392B96" w:rsidRPr="00EB6A28" w:rsidRDefault="00392B96" w:rsidP="001B5C1C">
            <w:pPr>
              <w:pStyle w:val="Checkbox"/>
              <w:ind w:left="473" w:hanging="360"/>
              <w:jc w:val="center"/>
              <w:rPr>
                <w:lang w:val="en-AU"/>
              </w:rPr>
            </w:pPr>
          </w:p>
        </w:tc>
        <w:tc>
          <w:tcPr>
            <w:tcW w:w="633" w:type="dxa"/>
            <w:vAlign w:val="center"/>
          </w:tcPr>
          <w:p w:rsidR="00392B96" w:rsidRPr="00EB6A28" w:rsidRDefault="00392B96" w:rsidP="001B5C1C">
            <w:pPr>
              <w:pStyle w:val="Checkbox"/>
              <w:ind w:left="473" w:hanging="360"/>
              <w:jc w:val="center"/>
              <w:rPr>
                <w:lang w:val="en-AU"/>
              </w:rPr>
            </w:pPr>
          </w:p>
        </w:tc>
      </w:tr>
      <w:tr w:rsidR="00392B96" w:rsidRPr="00EB6A28" w:rsidTr="001B5C1C">
        <w:tc>
          <w:tcPr>
            <w:tcW w:w="7807" w:type="dxa"/>
            <w:vAlign w:val="center"/>
          </w:tcPr>
          <w:p w:rsidR="00392B96" w:rsidRPr="00EB6A28" w:rsidRDefault="00392B96" w:rsidP="00392B96">
            <w:pPr>
              <w:pStyle w:val="TableText"/>
            </w:pPr>
            <w:r w:rsidRPr="00EB6A28">
              <w:t>Obtain direction on action to be taken</w:t>
            </w:r>
          </w:p>
        </w:tc>
        <w:tc>
          <w:tcPr>
            <w:tcW w:w="632" w:type="dxa"/>
            <w:vAlign w:val="center"/>
          </w:tcPr>
          <w:p w:rsidR="00392B96" w:rsidRPr="00EB6A28" w:rsidRDefault="00392B96" w:rsidP="001B5C1C">
            <w:pPr>
              <w:pStyle w:val="Checkbox"/>
              <w:ind w:left="473" w:hanging="360"/>
              <w:jc w:val="center"/>
              <w:rPr>
                <w:lang w:val="en-AU"/>
              </w:rPr>
            </w:pPr>
          </w:p>
        </w:tc>
        <w:tc>
          <w:tcPr>
            <w:tcW w:w="633" w:type="dxa"/>
            <w:vAlign w:val="center"/>
          </w:tcPr>
          <w:p w:rsidR="00392B96" w:rsidRPr="00EB6A28" w:rsidRDefault="00392B96" w:rsidP="001B5C1C">
            <w:pPr>
              <w:pStyle w:val="Checkbox"/>
              <w:ind w:left="473" w:hanging="360"/>
              <w:jc w:val="center"/>
              <w:rPr>
                <w:lang w:val="en-AU"/>
              </w:rPr>
            </w:pPr>
          </w:p>
        </w:tc>
      </w:tr>
      <w:tr w:rsidR="00D41620" w:rsidRPr="00EB6A28" w:rsidTr="00D41620">
        <w:tc>
          <w:tcPr>
            <w:tcW w:w="9072" w:type="dxa"/>
            <w:gridSpan w:val="3"/>
            <w:shd w:val="clear" w:color="auto" w:fill="F2F2F2" w:themeFill="background1" w:themeFillShade="F2"/>
          </w:tcPr>
          <w:p w:rsidR="00D41620" w:rsidRPr="00EB6A28" w:rsidRDefault="00D41620" w:rsidP="00392B96">
            <w:pPr>
              <w:pStyle w:val="TableTextBold"/>
              <w:keepNext/>
            </w:pPr>
            <w:r w:rsidRPr="00EB6A28">
              <w:lastRenderedPageBreak/>
              <w:t>Element 5:</w:t>
            </w:r>
            <w:r w:rsidR="00176414" w:rsidRPr="00EB6A28">
              <w:t xml:space="preserve"> Apply product research knowledge</w:t>
            </w:r>
          </w:p>
        </w:tc>
      </w:tr>
      <w:tr w:rsidR="00392B96" w:rsidRPr="00EB6A28" w:rsidTr="001B5C1C">
        <w:tc>
          <w:tcPr>
            <w:tcW w:w="7807" w:type="dxa"/>
            <w:vAlign w:val="center"/>
          </w:tcPr>
          <w:p w:rsidR="00392B96" w:rsidRPr="00EB6A28" w:rsidRDefault="00392B96" w:rsidP="00392B96">
            <w:pPr>
              <w:pStyle w:val="TableText"/>
              <w:keepNext/>
            </w:pPr>
            <w:r w:rsidRPr="00EB6A28">
              <w:rPr>
                <w:szCs w:val="22"/>
              </w:rPr>
              <w:t>Identify tourism products to be developed or promoted</w:t>
            </w:r>
          </w:p>
        </w:tc>
        <w:tc>
          <w:tcPr>
            <w:tcW w:w="632" w:type="dxa"/>
            <w:vAlign w:val="center"/>
          </w:tcPr>
          <w:p w:rsidR="00392B96" w:rsidRPr="00EB6A28" w:rsidRDefault="00392B96" w:rsidP="001B5C1C">
            <w:pPr>
              <w:pStyle w:val="Checkbox"/>
              <w:keepNext/>
              <w:ind w:left="473" w:hanging="360"/>
              <w:jc w:val="center"/>
              <w:rPr>
                <w:lang w:val="en-AU"/>
              </w:rPr>
            </w:pPr>
          </w:p>
        </w:tc>
        <w:tc>
          <w:tcPr>
            <w:tcW w:w="633" w:type="dxa"/>
            <w:vAlign w:val="center"/>
          </w:tcPr>
          <w:p w:rsidR="00392B96" w:rsidRPr="00EB6A28" w:rsidRDefault="00392B96" w:rsidP="001B5C1C">
            <w:pPr>
              <w:pStyle w:val="Checkbox"/>
              <w:keepNext/>
              <w:ind w:left="473" w:hanging="360"/>
              <w:jc w:val="center"/>
              <w:rPr>
                <w:lang w:val="en-AU"/>
              </w:rPr>
            </w:pPr>
          </w:p>
        </w:tc>
      </w:tr>
      <w:tr w:rsidR="00392B96" w:rsidRPr="00EB6A28" w:rsidTr="001B5C1C">
        <w:tc>
          <w:tcPr>
            <w:tcW w:w="7807" w:type="dxa"/>
            <w:vAlign w:val="center"/>
          </w:tcPr>
          <w:p w:rsidR="00392B96" w:rsidRPr="00EB6A28" w:rsidRDefault="00392B96" w:rsidP="00392B96">
            <w:pPr>
              <w:pStyle w:val="TableText"/>
              <w:keepNext/>
            </w:pPr>
            <w:r w:rsidRPr="00EB6A28">
              <w:rPr>
                <w:szCs w:val="22"/>
              </w:rPr>
              <w:t>Plan a relevant campaign</w:t>
            </w:r>
          </w:p>
        </w:tc>
        <w:tc>
          <w:tcPr>
            <w:tcW w:w="632" w:type="dxa"/>
            <w:vAlign w:val="center"/>
          </w:tcPr>
          <w:p w:rsidR="00392B96" w:rsidRPr="00EB6A28" w:rsidRDefault="00392B96" w:rsidP="001B5C1C">
            <w:pPr>
              <w:pStyle w:val="Checkbox"/>
              <w:keepNext/>
              <w:ind w:left="473" w:hanging="360"/>
              <w:jc w:val="center"/>
              <w:rPr>
                <w:lang w:val="en-AU"/>
              </w:rPr>
            </w:pPr>
          </w:p>
        </w:tc>
        <w:tc>
          <w:tcPr>
            <w:tcW w:w="633" w:type="dxa"/>
            <w:vAlign w:val="center"/>
          </w:tcPr>
          <w:p w:rsidR="00392B96" w:rsidRPr="00EB6A28" w:rsidRDefault="00392B96" w:rsidP="001B5C1C">
            <w:pPr>
              <w:pStyle w:val="Checkbox"/>
              <w:keepNext/>
              <w:ind w:left="473" w:hanging="360"/>
              <w:jc w:val="center"/>
              <w:rPr>
                <w:lang w:val="en-AU"/>
              </w:rPr>
            </w:pPr>
          </w:p>
        </w:tc>
      </w:tr>
      <w:tr w:rsidR="00392B96" w:rsidRPr="00EB6A28" w:rsidTr="001B5C1C">
        <w:tc>
          <w:tcPr>
            <w:tcW w:w="7807" w:type="dxa"/>
            <w:vAlign w:val="center"/>
          </w:tcPr>
          <w:p w:rsidR="00392B96" w:rsidRPr="00EB6A28" w:rsidRDefault="00392B96" w:rsidP="00392B96">
            <w:pPr>
              <w:pStyle w:val="TableText"/>
              <w:keepNext/>
            </w:pPr>
            <w:r w:rsidRPr="00EB6A28">
              <w:rPr>
                <w:szCs w:val="22"/>
              </w:rPr>
              <w:t>Produce resources to support implementation</w:t>
            </w:r>
          </w:p>
        </w:tc>
        <w:tc>
          <w:tcPr>
            <w:tcW w:w="632" w:type="dxa"/>
            <w:vAlign w:val="center"/>
          </w:tcPr>
          <w:p w:rsidR="00392B96" w:rsidRPr="00EB6A28" w:rsidRDefault="00392B96" w:rsidP="001B5C1C">
            <w:pPr>
              <w:pStyle w:val="Checkbox"/>
              <w:keepNext/>
              <w:ind w:left="473" w:hanging="360"/>
              <w:jc w:val="center"/>
              <w:rPr>
                <w:lang w:val="en-AU"/>
              </w:rPr>
            </w:pPr>
          </w:p>
        </w:tc>
        <w:tc>
          <w:tcPr>
            <w:tcW w:w="633" w:type="dxa"/>
            <w:vAlign w:val="center"/>
          </w:tcPr>
          <w:p w:rsidR="00392B96" w:rsidRPr="00EB6A28" w:rsidRDefault="00392B96" w:rsidP="001B5C1C">
            <w:pPr>
              <w:pStyle w:val="Checkbox"/>
              <w:keepNext/>
              <w:ind w:left="473" w:hanging="360"/>
              <w:jc w:val="center"/>
              <w:rPr>
                <w:lang w:val="en-AU"/>
              </w:rPr>
            </w:pPr>
          </w:p>
        </w:tc>
      </w:tr>
      <w:tr w:rsidR="00392B96" w:rsidRPr="00EB6A28" w:rsidTr="001B5C1C">
        <w:tc>
          <w:tcPr>
            <w:tcW w:w="7807" w:type="dxa"/>
            <w:vAlign w:val="center"/>
          </w:tcPr>
          <w:p w:rsidR="00392B96" w:rsidRPr="00EB6A28" w:rsidRDefault="00392B96" w:rsidP="00392B96">
            <w:pPr>
              <w:pStyle w:val="TableText"/>
              <w:keepNext/>
            </w:pPr>
            <w:r w:rsidRPr="00EB6A28">
              <w:rPr>
                <w:szCs w:val="22"/>
              </w:rPr>
              <w:t>Implement the plan(s) as prepared</w:t>
            </w:r>
          </w:p>
        </w:tc>
        <w:tc>
          <w:tcPr>
            <w:tcW w:w="632" w:type="dxa"/>
            <w:vAlign w:val="center"/>
          </w:tcPr>
          <w:p w:rsidR="00392B96" w:rsidRPr="00EB6A28" w:rsidRDefault="00392B96" w:rsidP="001B5C1C">
            <w:pPr>
              <w:pStyle w:val="Checkbox"/>
              <w:keepNext/>
              <w:ind w:left="473" w:hanging="360"/>
              <w:jc w:val="center"/>
              <w:rPr>
                <w:lang w:val="en-AU"/>
              </w:rPr>
            </w:pPr>
          </w:p>
        </w:tc>
        <w:tc>
          <w:tcPr>
            <w:tcW w:w="633" w:type="dxa"/>
            <w:vAlign w:val="center"/>
          </w:tcPr>
          <w:p w:rsidR="00392B96" w:rsidRPr="00EB6A28" w:rsidRDefault="00392B96" w:rsidP="001B5C1C">
            <w:pPr>
              <w:pStyle w:val="Checkbox"/>
              <w:keepNext/>
              <w:ind w:left="473" w:hanging="360"/>
              <w:jc w:val="center"/>
              <w:rPr>
                <w:lang w:val="en-AU"/>
              </w:rPr>
            </w:pPr>
          </w:p>
        </w:tc>
      </w:tr>
      <w:tr w:rsidR="00392B96" w:rsidRPr="00EB6A28" w:rsidTr="001B5C1C">
        <w:tc>
          <w:tcPr>
            <w:tcW w:w="7807" w:type="dxa"/>
            <w:vAlign w:val="center"/>
          </w:tcPr>
          <w:p w:rsidR="00392B96" w:rsidRPr="00EB6A28" w:rsidRDefault="00392B96" w:rsidP="00392B96">
            <w:pPr>
              <w:pStyle w:val="TableText"/>
              <w:keepNext/>
            </w:pPr>
            <w:r w:rsidRPr="00EB6A28">
              <w:rPr>
                <w:szCs w:val="22"/>
              </w:rPr>
              <w:t>Monitor implementation of the plan(s)</w:t>
            </w:r>
          </w:p>
        </w:tc>
        <w:tc>
          <w:tcPr>
            <w:tcW w:w="632" w:type="dxa"/>
            <w:vAlign w:val="center"/>
          </w:tcPr>
          <w:p w:rsidR="00392B96" w:rsidRPr="00EB6A28" w:rsidRDefault="00392B96" w:rsidP="001B5C1C">
            <w:pPr>
              <w:pStyle w:val="Checkbox"/>
              <w:keepNext/>
              <w:ind w:left="473" w:hanging="360"/>
              <w:jc w:val="center"/>
              <w:rPr>
                <w:lang w:val="en-AU"/>
              </w:rPr>
            </w:pPr>
          </w:p>
        </w:tc>
        <w:tc>
          <w:tcPr>
            <w:tcW w:w="633" w:type="dxa"/>
            <w:vAlign w:val="center"/>
          </w:tcPr>
          <w:p w:rsidR="00392B96" w:rsidRPr="00EB6A28" w:rsidRDefault="00392B96" w:rsidP="001B5C1C">
            <w:pPr>
              <w:pStyle w:val="Checkbox"/>
              <w:keepNext/>
              <w:ind w:left="473" w:hanging="360"/>
              <w:jc w:val="center"/>
              <w:rPr>
                <w:lang w:val="en-AU"/>
              </w:rPr>
            </w:pPr>
          </w:p>
        </w:tc>
      </w:tr>
      <w:tr w:rsidR="00392B96" w:rsidRPr="00EB6A28" w:rsidTr="001B5C1C">
        <w:tc>
          <w:tcPr>
            <w:tcW w:w="7807" w:type="dxa"/>
            <w:vAlign w:val="center"/>
          </w:tcPr>
          <w:p w:rsidR="00392B96" w:rsidRPr="00EB6A28" w:rsidRDefault="00392B96" w:rsidP="00392B96">
            <w:pPr>
              <w:pStyle w:val="TableText"/>
              <w:keepNext/>
            </w:pPr>
            <w:r w:rsidRPr="00EB6A28">
              <w:rPr>
                <w:szCs w:val="22"/>
              </w:rPr>
              <w:t>Take remedial action, where required</w:t>
            </w:r>
          </w:p>
        </w:tc>
        <w:tc>
          <w:tcPr>
            <w:tcW w:w="632" w:type="dxa"/>
            <w:vAlign w:val="center"/>
          </w:tcPr>
          <w:p w:rsidR="00392B96" w:rsidRPr="00EB6A28" w:rsidRDefault="00392B96" w:rsidP="001B5C1C">
            <w:pPr>
              <w:pStyle w:val="Checkbox"/>
              <w:keepNext/>
              <w:ind w:left="473" w:hanging="360"/>
              <w:jc w:val="center"/>
              <w:rPr>
                <w:lang w:val="en-AU"/>
              </w:rPr>
            </w:pPr>
          </w:p>
        </w:tc>
        <w:tc>
          <w:tcPr>
            <w:tcW w:w="633" w:type="dxa"/>
            <w:vAlign w:val="center"/>
          </w:tcPr>
          <w:p w:rsidR="00392B96" w:rsidRPr="00EB6A28" w:rsidRDefault="00392B96" w:rsidP="001B5C1C">
            <w:pPr>
              <w:pStyle w:val="Checkbox"/>
              <w:keepNext/>
              <w:ind w:left="473" w:hanging="360"/>
              <w:jc w:val="center"/>
              <w:rPr>
                <w:lang w:val="en-AU"/>
              </w:rPr>
            </w:pPr>
          </w:p>
        </w:tc>
      </w:tr>
      <w:tr w:rsidR="00392B96" w:rsidRPr="00EB6A28" w:rsidTr="001B5C1C">
        <w:tc>
          <w:tcPr>
            <w:tcW w:w="7807" w:type="dxa"/>
            <w:vAlign w:val="center"/>
          </w:tcPr>
          <w:p w:rsidR="00392B96" w:rsidRPr="00EB6A28" w:rsidRDefault="00392B96" w:rsidP="00392B96">
            <w:pPr>
              <w:pStyle w:val="TableText"/>
            </w:pPr>
            <w:r w:rsidRPr="00EB6A28">
              <w:rPr>
                <w:szCs w:val="22"/>
              </w:rPr>
              <w:t>Evaluate the initiative</w:t>
            </w:r>
          </w:p>
        </w:tc>
        <w:tc>
          <w:tcPr>
            <w:tcW w:w="632" w:type="dxa"/>
            <w:vAlign w:val="center"/>
          </w:tcPr>
          <w:p w:rsidR="00392B96" w:rsidRPr="00EB6A28" w:rsidRDefault="00392B96" w:rsidP="001B5C1C">
            <w:pPr>
              <w:pStyle w:val="Checkbox"/>
              <w:ind w:left="473" w:hanging="360"/>
              <w:jc w:val="center"/>
              <w:rPr>
                <w:lang w:val="en-AU"/>
              </w:rPr>
            </w:pPr>
          </w:p>
        </w:tc>
        <w:tc>
          <w:tcPr>
            <w:tcW w:w="633" w:type="dxa"/>
            <w:vAlign w:val="center"/>
          </w:tcPr>
          <w:p w:rsidR="00392B96" w:rsidRPr="00EB6A28" w:rsidRDefault="00392B96" w:rsidP="001B5C1C">
            <w:pPr>
              <w:pStyle w:val="Checkbox"/>
              <w:ind w:left="473" w:hanging="360"/>
              <w:jc w:val="center"/>
              <w:rPr>
                <w:lang w:val="en-AU"/>
              </w:rPr>
            </w:pPr>
          </w:p>
        </w:tc>
      </w:tr>
      <w:tr w:rsidR="00571985" w:rsidRPr="00EB6A28" w:rsidTr="00D41620">
        <w:tc>
          <w:tcPr>
            <w:tcW w:w="7807" w:type="dxa"/>
            <w:shd w:val="clear" w:color="auto" w:fill="F2F2F2" w:themeFill="background1" w:themeFillShade="F2"/>
            <w:vAlign w:val="center"/>
          </w:tcPr>
          <w:p w:rsidR="00571985" w:rsidRPr="00EB6A28" w:rsidRDefault="00571985" w:rsidP="00571985">
            <w:pPr>
              <w:pStyle w:val="TableTextBold"/>
            </w:pPr>
            <w:r w:rsidRPr="00EB6A28">
              <w:t>Did the student’s overall performance meet the standard?</w:t>
            </w:r>
          </w:p>
        </w:tc>
        <w:tc>
          <w:tcPr>
            <w:tcW w:w="632" w:type="dxa"/>
            <w:shd w:val="clear" w:color="auto" w:fill="F2F2F2" w:themeFill="background1" w:themeFillShade="F2"/>
          </w:tcPr>
          <w:p w:rsidR="00571985" w:rsidRPr="00EB6A28" w:rsidRDefault="00571985" w:rsidP="00571985">
            <w:pPr>
              <w:pStyle w:val="Checkbox"/>
              <w:ind w:left="473" w:hanging="360"/>
              <w:rPr>
                <w:lang w:val="en-AU"/>
              </w:rPr>
            </w:pPr>
          </w:p>
        </w:tc>
        <w:tc>
          <w:tcPr>
            <w:tcW w:w="633" w:type="dxa"/>
            <w:shd w:val="clear" w:color="auto" w:fill="F2F2F2" w:themeFill="background1" w:themeFillShade="F2"/>
          </w:tcPr>
          <w:p w:rsidR="00571985" w:rsidRPr="00EB6A28" w:rsidRDefault="00571985" w:rsidP="00571985">
            <w:pPr>
              <w:pStyle w:val="Checkbox"/>
              <w:ind w:left="473" w:hanging="360"/>
              <w:rPr>
                <w:lang w:val="en-AU"/>
              </w:rPr>
            </w:pPr>
          </w:p>
        </w:tc>
      </w:tr>
    </w:tbl>
    <w:p w:rsidR="00C9290E" w:rsidRPr="00EB6A28" w:rsidRDefault="00C9290E"/>
    <w:p w:rsidR="00C9290E" w:rsidRPr="00EB6A28" w:rsidRDefault="00C9290E">
      <w:r w:rsidRPr="00EB6A28">
        <w:br w:type="page"/>
      </w:r>
    </w:p>
    <w:tbl>
      <w:tblPr>
        <w:tblW w:w="9072" w:type="dxa"/>
        <w:tblInd w:w="107" w:type="dxa"/>
        <w:tblBorders>
          <w:top w:val="dotted" w:sz="4" w:space="0" w:color="auto"/>
          <w:left w:val="single" w:sz="4" w:space="0" w:color="auto"/>
          <w:bottom w:val="single" w:sz="4" w:space="0" w:color="auto"/>
          <w:right w:val="single" w:sz="4" w:space="0" w:color="auto"/>
          <w:insideH w:val="dotted"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2650"/>
        <w:gridCol w:w="3486"/>
        <w:gridCol w:w="1119"/>
        <w:gridCol w:w="1817"/>
      </w:tblGrid>
      <w:tr w:rsidR="004B312C" w:rsidRPr="00EB6A28" w:rsidTr="00C9290E">
        <w:trPr>
          <w:cantSplit/>
          <w:trHeight w:val="60"/>
        </w:trPr>
        <w:tc>
          <w:tcPr>
            <w:tcW w:w="9072" w:type="dxa"/>
            <w:gridSpan w:val="4"/>
            <w:tcBorders>
              <w:top w:val="single" w:sz="4" w:space="0" w:color="auto"/>
              <w:bottom w:val="single" w:sz="4" w:space="0" w:color="auto"/>
            </w:tcBorders>
            <w:shd w:val="clear" w:color="auto" w:fill="F2F2F2" w:themeFill="background1" w:themeFillShade="F2"/>
          </w:tcPr>
          <w:p w:rsidR="004B312C" w:rsidRPr="00EB6A28" w:rsidRDefault="004B312C" w:rsidP="00C1456C">
            <w:pPr>
              <w:pStyle w:val="TableTextBold"/>
            </w:pPr>
            <w:r w:rsidRPr="00EB6A28">
              <w:lastRenderedPageBreak/>
              <w:t>Feedback to student and trainer/assessor</w:t>
            </w:r>
          </w:p>
        </w:tc>
      </w:tr>
      <w:tr w:rsidR="004B312C" w:rsidRPr="00EB6A28" w:rsidTr="00C9290E">
        <w:trPr>
          <w:cantSplit/>
          <w:trHeight w:val="3686"/>
        </w:trPr>
        <w:tc>
          <w:tcPr>
            <w:tcW w:w="9072" w:type="dxa"/>
            <w:gridSpan w:val="4"/>
            <w:tcBorders>
              <w:top w:val="single" w:sz="4" w:space="0" w:color="auto"/>
              <w:bottom w:val="single" w:sz="4" w:space="0" w:color="auto"/>
            </w:tcBorders>
          </w:tcPr>
          <w:p w:rsidR="004B312C" w:rsidRPr="00EB6A28" w:rsidRDefault="004B312C" w:rsidP="00C1456C">
            <w:pPr>
              <w:pStyle w:val="TableTextBold"/>
            </w:pPr>
            <w:r w:rsidRPr="00EB6A28">
              <w:t>Strengths:</w:t>
            </w:r>
          </w:p>
        </w:tc>
      </w:tr>
      <w:tr w:rsidR="004B312C" w:rsidRPr="00EB6A28" w:rsidTr="00C9290E">
        <w:trPr>
          <w:cantSplit/>
          <w:trHeight w:val="3686"/>
        </w:trPr>
        <w:tc>
          <w:tcPr>
            <w:tcW w:w="9072" w:type="dxa"/>
            <w:gridSpan w:val="4"/>
            <w:tcBorders>
              <w:top w:val="single" w:sz="4" w:space="0" w:color="auto"/>
              <w:bottom w:val="single" w:sz="4" w:space="0" w:color="auto"/>
            </w:tcBorders>
          </w:tcPr>
          <w:p w:rsidR="004B312C" w:rsidRPr="00EB6A28" w:rsidRDefault="004B312C" w:rsidP="00C1456C">
            <w:pPr>
              <w:pStyle w:val="TableTextBold"/>
            </w:pPr>
            <w:r w:rsidRPr="00EB6A28">
              <w:t>Improvements needed:</w:t>
            </w:r>
          </w:p>
        </w:tc>
      </w:tr>
      <w:tr w:rsidR="004B312C" w:rsidRPr="00EB6A28" w:rsidTr="00C9290E">
        <w:trPr>
          <w:cantSplit/>
          <w:trHeight w:val="3686"/>
        </w:trPr>
        <w:tc>
          <w:tcPr>
            <w:tcW w:w="9072" w:type="dxa"/>
            <w:gridSpan w:val="4"/>
            <w:tcBorders>
              <w:top w:val="single" w:sz="4" w:space="0" w:color="auto"/>
              <w:left w:val="single" w:sz="4" w:space="0" w:color="auto"/>
              <w:bottom w:val="single" w:sz="4" w:space="0" w:color="auto"/>
              <w:right w:val="single" w:sz="4" w:space="0" w:color="auto"/>
            </w:tcBorders>
          </w:tcPr>
          <w:p w:rsidR="004B312C" w:rsidRPr="00EB6A28" w:rsidRDefault="004B312C" w:rsidP="00C1456C">
            <w:pPr>
              <w:pStyle w:val="TableTextBold"/>
            </w:pPr>
            <w:r w:rsidRPr="00EB6A28">
              <w:t>General comments:</w:t>
            </w:r>
          </w:p>
        </w:tc>
      </w:tr>
      <w:tr w:rsidR="004B312C" w:rsidRPr="00EB6A28" w:rsidTr="00C9290E">
        <w:tblPrEx>
          <w:tblCellMar>
            <w:left w:w="108" w:type="dxa"/>
            <w:right w:w="108" w:type="dxa"/>
          </w:tblCellMar>
        </w:tblPrEx>
        <w:trPr>
          <w:cantSplit/>
          <w:trHeight w:val="351"/>
        </w:trPr>
        <w:tc>
          <w:tcPr>
            <w:tcW w:w="2650" w:type="dxa"/>
            <w:tcBorders>
              <w:top w:val="single" w:sz="4" w:space="0" w:color="auto"/>
              <w:bottom w:val="single" w:sz="4" w:space="0" w:color="auto"/>
            </w:tcBorders>
            <w:shd w:val="clear" w:color="auto" w:fill="F2F2F2" w:themeFill="background1" w:themeFillShade="F2"/>
            <w:vAlign w:val="center"/>
          </w:tcPr>
          <w:p w:rsidR="004B312C" w:rsidRPr="00EB6A28" w:rsidRDefault="004B312C" w:rsidP="00C1456C">
            <w:pPr>
              <w:pStyle w:val="TableTextBold"/>
              <w:spacing w:before="120"/>
            </w:pPr>
            <w:r w:rsidRPr="00EB6A28">
              <w:t>Candidate signature</w:t>
            </w:r>
          </w:p>
        </w:tc>
        <w:tc>
          <w:tcPr>
            <w:tcW w:w="3486" w:type="dxa"/>
            <w:tcBorders>
              <w:top w:val="single" w:sz="4" w:space="0" w:color="auto"/>
              <w:bottom w:val="single" w:sz="4" w:space="0" w:color="auto"/>
            </w:tcBorders>
            <w:vAlign w:val="center"/>
          </w:tcPr>
          <w:p w:rsidR="004B312C" w:rsidRPr="00EB6A28" w:rsidRDefault="004B312C" w:rsidP="00C1456C">
            <w:pPr>
              <w:pStyle w:val="TableTextBold"/>
              <w:spacing w:before="120"/>
            </w:pPr>
          </w:p>
        </w:tc>
        <w:tc>
          <w:tcPr>
            <w:tcW w:w="1119" w:type="dxa"/>
            <w:tcBorders>
              <w:top w:val="single" w:sz="4" w:space="0" w:color="auto"/>
              <w:bottom w:val="single" w:sz="4" w:space="0" w:color="auto"/>
            </w:tcBorders>
            <w:shd w:val="clear" w:color="auto" w:fill="F2F2F2" w:themeFill="background1" w:themeFillShade="F2"/>
            <w:vAlign w:val="center"/>
          </w:tcPr>
          <w:p w:rsidR="004B312C" w:rsidRPr="00EB6A28" w:rsidRDefault="004B312C" w:rsidP="00C1456C">
            <w:pPr>
              <w:pStyle w:val="TableTextBold"/>
              <w:spacing w:before="120"/>
            </w:pPr>
            <w:r w:rsidRPr="00EB6A28">
              <w:t>Date</w:t>
            </w:r>
          </w:p>
        </w:tc>
        <w:tc>
          <w:tcPr>
            <w:tcW w:w="1817" w:type="dxa"/>
            <w:tcBorders>
              <w:top w:val="single" w:sz="4" w:space="0" w:color="auto"/>
              <w:bottom w:val="single" w:sz="4" w:space="0" w:color="auto"/>
            </w:tcBorders>
            <w:vAlign w:val="center"/>
          </w:tcPr>
          <w:p w:rsidR="004B312C" w:rsidRPr="00EB6A28" w:rsidRDefault="004B312C" w:rsidP="00C1456C">
            <w:pPr>
              <w:pStyle w:val="TableTextBold"/>
              <w:spacing w:before="120"/>
            </w:pPr>
          </w:p>
        </w:tc>
      </w:tr>
      <w:tr w:rsidR="004B312C" w:rsidRPr="00EB6A28" w:rsidTr="00C9290E">
        <w:tblPrEx>
          <w:tblCellMar>
            <w:left w:w="108" w:type="dxa"/>
            <w:right w:w="108" w:type="dxa"/>
          </w:tblCellMar>
        </w:tblPrEx>
        <w:trPr>
          <w:cantSplit/>
          <w:trHeight w:val="415"/>
        </w:trPr>
        <w:tc>
          <w:tcPr>
            <w:tcW w:w="2650" w:type="dxa"/>
            <w:tcBorders>
              <w:top w:val="single" w:sz="4" w:space="0" w:color="auto"/>
            </w:tcBorders>
            <w:shd w:val="clear" w:color="auto" w:fill="F2F2F2" w:themeFill="background1" w:themeFillShade="F2"/>
            <w:vAlign w:val="center"/>
          </w:tcPr>
          <w:p w:rsidR="004B312C" w:rsidRPr="00EB6A28" w:rsidRDefault="004B312C" w:rsidP="00C1456C">
            <w:pPr>
              <w:pStyle w:val="TableTextBold"/>
              <w:spacing w:before="120"/>
            </w:pPr>
            <w:r w:rsidRPr="00EB6A28">
              <w:t>Assessor signature</w:t>
            </w:r>
          </w:p>
        </w:tc>
        <w:tc>
          <w:tcPr>
            <w:tcW w:w="3486" w:type="dxa"/>
            <w:tcBorders>
              <w:top w:val="single" w:sz="4" w:space="0" w:color="auto"/>
            </w:tcBorders>
            <w:vAlign w:val="center"/>
          </w:tcPr>
          <w:p w:rsidR="004B312C" w:rsidRPr="00EB6A28" w:rsidRDefault="004B312C" w:rsidP="00C1456C">
            <w:pPr>
              <w:pStyle w:val="TableTextBold"/>
              <w:spacing w:before="120"/>
            </w:pPr>
          </w:p>
        </w:tc>
        <w:tc>
          <w:tcPr>
            <w:tcW w:w="1119" w:type="dxa"/>
            <w:tcBorders>
              <w:top w:val="single" w:sz="4" w:space="0" w:color="auto"/>
            </w:tcBorders>
            <w:shd w:val="clear" w:color="auto" w:fill="F2F2F2" w:themeFill="background1" w:themeFillShade="F2"/>
            <w:vAlign w:val="center"/>
          </w:tcPr>
          <w:p w:rsidR="004B312C" w:rsidRPr="00EB6A28" w:rsidRDefault="004B312C" w:rsidP="00C1456C">
            <w:pPr>
              <w:pStyle w:val="TableTextBold"/>
              <w:spacing w:before="120"/>
            </w:pPr>
            <w:r w:rsidRPr="00EB6A28">
              <w:t>Date</w:t>
            </w:r>
          </w:p>
        </w:tc>
        <w:tc>
          <w:tcPr>
            <w:tcW w:w="1817" w:type="dxa"/>
            <w:tcBorders>
              <w:top w:val="single" w:sz="4" w:space="0" w:color="auto"/>
            </w:tcBorders>
            <w:vAlign w:val="center"/>
          </w:tcPr>
          <w:p w:rsidR="004B312C" w:rsidRPr="00EB6A28" w:rsidRDefault="004B312C" w:rsidP="00C1456C">
            <w:pPr>
              <w:pStyle w:val="TableTextBold"/>
              <w:spacing w:before="120"/>
            </w:pPr>
          </w:p>
        </w:tc>
      </w:tr>
    </w:tbl>
    <w:p w:rsidR="00F5028F" w:rsidRPr="00EB6A28" w:rsidRDefault="00F5028F">
      <w:pPr>
        <w:rPr>
          <w:rStyle w:val="BodyCopyBold"/>
        </w:rPr>
      </w:pPr>
    </w:p>
    <w:p w:rsidR="00F5028F" w:rsidRPr="00EB6A28" w:rsidRDefault="00F5028F">
      <w:pPr>
        <w:rPr>
          <w:rStyle w:val="BodyCopyBold"/>
        </w:rPr>
        <w:sectPr w:rsidR="00F5028F" w:rsidRPr="00EB6A28" w:rsidSect="00C66768">
          <w:headerReference w:type="even" r:id="rId42"/>
          <w:headerReference w:type="default" r:id="rId43"/>
          <w:pgSz w:w="11906" w:h="16838" w:code="9"/>
          <w:pgMar w:top="1440" w:right="1440" w:bottom="1440" w:left="1701" w:header="709" w:footer="388" w:gutter="0"/>
          <w:cols w:space="708"/>
          <w:docGrid w:linePitch="360"/>
        </w:sectPr>
      </w:pPr>
    </w:p>
    <w:p w:rsidR="00D559A6" w:rsidRPr="00EB6A28" w:rsidRDefault="00F5028F" w:rsidP="00F5028F">
      <w:pPr>
        <w:pStyle w:val="Heading1"/>
        <w:rPr>
          <w:rStyle w:val="BodyCopyBold"/>
        </w:rPr>
      </w:pPr>
      <w:bookmarkStart w:id="25" w:name="_Toc337029314"/>
      <w:bookmarkStart w:id="26" w:name="_Toc425769988"/>
      <w:r w:rsidRPr="00EB6A28">
        <w:lastRenderedPageBreak/>
        <w:t>Third Party Statement</w:t>
      </w:r>
      <w:bookmarkEnd w:id="25"/>
      <w:bookmarkEnd w:id="26"/>
    </w:p>
    <w:tbl>
      <w:tblPr>
        <w:tblW w:w="9072"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366"/>
        <w:gridCol w:w="1451"/>
        <w:gridCol w:w="1726"/>
        <w:gridCol w:w="35"/>
        <w:gridCol w:w="1449"/>
        <w:gridCol w:w="246"/>
        <w:gridCol w:w="1799"/>
      </w:tblGrid>
      <w:tr w:rsidR="00F5028F" w:rsidRPr="00EB6A28" w:rsidTr="003C7FE6">
        <w:tc>
          <w:tcPr>
            <w:tcW w:w="236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EB6A28" w:rsidRDefault="00F5028F" w:rsidP="00C1456C">
            <w:pPr>
              <w:pStyle w:val="TableTextBold"/>
            </w:pPr>
            <w:r w:rsidRPr="00EB6A28">
              <w:t>Student name:</w:t>
            </w:r>
          </w:p>
        </w:tc>
        <w:tc>
          <w:tcPr>
            <w:tcW w:w="6706" w:type="dxa"/>
            <w:gridSpan w:val="6"/>
            <w:tcBorders>
              <w:top w:val="single" w:sz="4" w:space="0" w:color="auto"/>
              <w:left w:val="single" w:sz="4" w:space="0" w:color="auto"/>
              <w:bottom w:val="single" w:sz="4" w:space="0" w:color="auto"/>
              <w:right w:val="single" w:sz="4" w:space="0" w:color="auto"/>
            </w:tcBorders>
          </w:tcPr>
          <w:p w:rsidR="00F5028F" w:rsidRPr="00EB6A28" w:rsidRDefault="00F5028F" w:rsidP="00C1456C">
            <w:pPr>
              <w:pStyle w:val="TableText"/>
            </w:pPr>
          </w:p>
        </w:tc>
      </w:tr>
      <w:tr w:rsidR="00F5028F" w:rsidRPr="00EB6A28" w:rsidTr="003C7FE6">
        <w:tc>
          <w:tcPr>
            <w:tcW w:w="236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EB6A28" w:rsidRDefault="00F5028F" w:rsidP="00C1456C">
            <w:pPr>
              <w:pStyle w:val="TableTextBold"/>
            </w:pPr>
            <w:r w:rsidRPr="00EB6A28">
              <w:t>Name of third party:</w:t>
            </w:r>
          </w:p>
        </w:tc>
        <w:tc>
          <w:tcPr>
            <w:tcW w:w="3212" w:type="dxa"/>
            <w:gridSpan w:val="3"/>
            <w:tcBorders>
              <w:top w:val="single" w:sz="4" w:space="0" w:color="auto"/>
              <w:left w:val="single" w:sz="4" w:space="0" w:color="auto"/>
              <w:bottom w:val="single" w:sz="4" w:space="0" w:color="auto"/>
              <w:right w:val="single" w:sz="4" w:space="0" w:color="auto"/>
            </w:tcBorders>
          </w:tcPr>
          <w:p w:rsidR="00F5028F" w:rsidRPr="00EB6A28" w:rsidRDefault="00F5028F" w:rsidP="00C1456C">
            <w:pPr>
              <w:pStyle w:val="TableText"/>
            </w:pPr>
          </w:p>
        </w:tc>
        <w:tc>
          <w:tcPr>
            <w:tcW w:w="1449"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EB6A28" w:rsidRDefault="00F5028F" w:rsidP="00C1456C">
            <w:pPr>
              <w:pStyle w:val="TableTextBold"/>
            </w:pPr>
            <w:r w:rsidRPr="00EB6A28">
              <w:t>Contact no:</w:t>
            </w:r>
          </w:p>
        </w:tc>
        <w:tc>
          <w:tcPr>
            <w:tcW w:w="2045" w:type="dxa"/>
            <w:gridSpan w:val="2"/>
            <w:tcBorders>
              <w:top w:val="single" w:sz="4" w:space="0" w:color="auto"/>
              <w:left w:val="single" w:sz="4" w:space="0" w:color="auto"/>
              <w:bottom w:val="single" w:sz="4" w:space="0" w:color="auto"/>
              <w:right w:val="single" w:sz="4" w:space="0" w:color="auto"/>
            </w:tcBorders>
          </w:tcPr>
          <w:p w:rsidR="00F5028F" w:rsidRPr="00EB6A28" w:rsidRDefault="00F5028F" w:rsidP="00C1456C">
            <w:pPr>
              <w:pStyle w:val="TableText"/>
            </w:pPr>
          </w:p>
        </w:tc>
      </w:tr>
      <w:tr w:rsidR="00F5028F" w:rsidRPr="00EB6A28" w:rsidTr="003C7FE6">
        <w:tc>
          <w:tcPr>
            <w:tcW w:w="2366" w:type="dxa"/>
            <w:vMerge w:val="restart"/>
            <w:tcBorders>
              <w:top w:val="single" w:sz="4" w:space="0" w:color="auto"/>
              <w:left w:val="single" w:sz="4" w:space="0" w:color="auto"/>
              <w:bottom w:val="nil"/>
              <w:right w:val="single" w:sz="4" w:space="0" w:color="auto"/>
            </w:tcBorders>
            <w:shd w:val="clear" w:color="auto" w:fill="F2F2F2" w:themeFill="background1" w:themeFillShade="F2"/>
          </w:tcPr>
          <w:p w:rsidR="00F5028F" w:rsidRPr="00EB6A28" w:rsidRDefault="00F5028F" w:rsidP="00C1456C">
            <w:pPr>
              <w:pStyle w:val="TableTextBold"/>
              <w:rPr>
                <w:i/>
                <w:sz w:val="16"/>
              </w:rPr>
            </w:pPr>
            <w:r w:rsidRPr="00EB6A28">
              <w:t>Relationship to student:</w:t>
            </w:r>
          </w:p>
        </w:tc>
        <w:tc>
          <w:tcPr>
            <w:tcW w:w="1451" w:type="dxa"/>
            <w:tcBorders>
              <w:top w:val="single" w:sz="4" w:space="0" w:color="auto"/>
              <w:left w:val="single" w:sz="4" w:space="0" w:color="auto"/>
              <w:bottom w:val="nil"/>
              <w:right w:val="nil"/>
            </w:tcBorders>
          </w:tcPr>
          <w:p w:rsidR="00F5028F" w:rsidRPr="00EB6A28" w:rsidRDefault="00F5028F" w:rsidP="00F5028F">
            <w:pPr>
              <w:pStyle w:val="boxbullet"/>
              <w:tabs>
                <w:tab w:val="num" w:pos="360"/>
              </w:tabs>
              <w:ind w:left="360"/>
              <w:rPr>
                <w:rFonts w:cs="Arial"/>
                <w:sz w:val="20"/>
                <w:lang w:val="en-AU"/>
              </w:rPr>
            </w:pPr>
            <w:r w:rsidRPr="00EB6A28">
              <w:rPr>
                <w:rFonts w:cs="Arial"/>
                <w:sz w:val="20"/>
                <w:lang w:val="en-AU"/>
              </w:rPr>
              <w:t>Employer</w:t>
            </w:r>
          </w:p>
        </w:tc>
        <w:tc>
          <w:tcPr>
            <w:tcW w:w="1726" w:type="dxa"/>
            <w:tcBorders>
              <w:top w:val="single" w:sz="4" w:space="0" w:color="auto"/>
              <w:left w:val="nil"/>
              <w:bottom w:val="nil"/>
              <w:right w:val="nil"/>
            </w:tcBorders>
          </w:tcPr>
          <w:p w:rsidR="00F5028F" w:rsidRPr="00EB6A28" w:rsidRDefault="00F5028F" w:rsidP="00F5028F">
            <w:pPr>
              <w:pStyle w:val="boxbullet"/>
              <w:tabs>
                <w:tab w:val="num" w:pos="360"/>
              </w:tabs>
              <w:ind w:left="360"/>
              <w:rPr>
                <w:rFonts w:cs="Arial"/>
                <w:sz w:val="20"/>
                <w:lang w:val="en-AU"/>
              </w:rPr>
            </w:pPr>
            <w:r w:rsidRPr="00EB6A28">
              <w:rPr>
                <w:rFonts w:cs="Arial"/>
                <w:sz w:val="20"/>
                <w:lang w:val="en-AU"/>
              </w:rPr>
              <w:t>Supervisor</w:t>
            </w:r>
          </w:p>
        </w:tc>
        <w:tc>
          <w:tcPr>
            <w:tcW w:w="1730" w:type="dxa"/>
            <w:gridSpan w:val="3"/>
            <w:tcBorders>
              <w:top w:val="single" w:sz="4" w:space="0" w:color="auto"/>
              <w:left w:val="nil"/>
              <w:bottom w:val="nil"/>
              <w:right w:val="nil"/>
            </w:tcBorders>
          </w:tcPr>
          <w:p w:rsidR="00F5028F" w:rsidRPr="00EB6A28" w:rsidRDefault="00F5028F" w:rsidP="00F5028F">
            <w:pPr>
              <w:pStyle w:val="boxbullet"/>
              <w:tabs>
                <w:tab w:val="num" w:pos="360"/>
              </w:tabs>
              <w:ind w:left="360"/>
              <w:rPr>
                <w:rFonts w:cs="Arial"/>
                <w:sz w:val="20"/>
                <w:lang w:val="en-AU"/>
              </w:rPr>
            </w:pPr>
            <w:r w:rsidRPr="00EB6A28">
              <w:rPr>
                <w:rFonts w:cs="Arial"/>
                <w:sz w:val="20"/>
                <w:lang w:val="en-AU"/>
              </w:rPr>
              <w:t>Colleague</w:t>
            </w:r>
          </w:p>
        </w:tc>
        <w:tc>
          <w:tcPr>
            <w:tcW w:w="1799" w:type="dxa"/>
            <w:tcBorders>
              <w:top w:val="single" w:sz="4" w:space="0" w:color="auto"/>
              <w:left w:val="nil"/>
              <w:bottom w:val="nil"/>
              <w:right w:val="single" w:sz="4" w:space="0" w:color="auto"/>
            </w:tcBorders>
          </w:tcPr>
          <w:p w:rsidR="00F5028F" w:rsidRPr="00EB6A28" w:rsidRDefault="00F5028F" w:rsidP="00F5028F">
            <w:pPr>
              <w:pStyle w:val="boxbullet"/>
              <w:tabs>
                <w:tab w:val="num" w:pos="360"/>
              </w:tabs>
              <w:ind w:left="360"/>
              <w:rPr>
                <w:rFonts w:cs="Arial"/>
                <w:sz w:val="20"/>
                <w:lang w:val="en-AU"/>
              </w:rPr>
            </w:pPr>
            <w:r w:rsidRPr="00EB6A28">
              <w:rPr>
                <w:rFonts w:cs="Arial"/>
                <w:sz w:val="20"/>
                <w:lang w:val="en-AU"/>
              </w:rPr>
              <w:t>Other</w:t>
            </w:r>
          </w:p>
        </w:tc>
      </w:tr>
      <w:tr w:rsidR="00F5028F" w:rsidRPr="00EB6A28" w:rsidTr="003C7FE6">
        <w:trPr>
          <w:trHeight w:val="600"/>
        </w:trPr>
        <w:tc>
          <w:tcPr>
            <w:tcW w:w="2366" w:type="dxa"/>
            <w:vMerge/>
            <w:tcBorders>
              <w:top w:val="nil"/>
              <w:left w:val="single" w:sz="4" w:space="0" w:color="auto"/>
              <w:bottom w:val="single" w:sz="4" w:space="0" w:color="auto"/>
              <w:right w:val="single" w:sz="4" w:space="0" w:color="auto"/>
            </w:tcBorders>
            <w:shd w:val="clear" w:color="auto" w:fill="F2F2F2" w:themeFill="background1" w:themeFillShade="F2"/>
          </w:tcPr>
          <w:p w:rsidR="00F5028F" w:rsidRPr="00EB6A28" w:rsidRDefault="00F5028F" w:rsidP="00C1456C">
            <w:pPr>
              <w:pStyle w:val="TableTextBold"/>
            </w:pPr>
          </w:p>
        </w:tc>
        <w:tc>
          <w:tcPr>
            <w:tcW w:w="6706" w:type="dxa"/>
            <w:gridSpan w:val="6"/>
            <w:tcBorders>
              <w:top w:val="nil"/>
              <w:left w:val="single" w:sz="4" w:space="0" w:color="auto"/>
              <w:bottom w:val="single" w:sz="4" w:space="0" w:color="auto"/>
              <w:right w:val="single" w:sz="4" w:space="0" w:color="auto"/>
            </w:tcBorders>
          </w:tcPr>
          <w:p w:rsidR="00F5028F" w:rsidRPr="00EB6A28" w:rsidRDefault="00F5028F" w:rsidP="00C1456C">
            <w:pPr>
              <w:pStyle w:val="TableText"/>
              <w:rPr>
                <w:i/>
                <w:sz w:val="16"/>
                <w:szCs w:val="16"/>
              </w:rPr>
            </w:pPr>
            <w:r w:rsidRPr="00EB6A28">
              <w:rPr>
                <w:i/>
                <w:sz w:val="16"/>
                <w:szCs w:val="16"/>
              </w:rPr>
              <w:t>Please specify:_______________________________________________</w:t>
            </w:r>
          </w:p>
          <w:p w:rsidR="00F5028F" w:rsidRPr="00EB6A28" w:rsidRDefault="00F5028F" w:rsidP="00C1456C">
            <w:pPr>
              <w:pStyle w:val="TableText"/>
              <w:rPr>
                <w:sz w:val="16"/>
                <w:szCs w:val="16"/>
              </w:rPr>
            </w:pPr>
            <w:r w:rsidRPr="00EB6A28">
              <w:rPr>
                <w:i/>
                <w:sz w:val="16"/>
                <w:szCs w:val="16"/>
              </w:rPr>
              <w:t>Please do not complete the form if you are a relative, close friend or have a conflict of interest]</w:t>
            </w:r>
          </w:p>
        </w:tc>
      </w:tr>
      <w:tr w:rsidR="00F5028F" w:rsidRPr="00EB6A28" w:rsidTr="003C7FE6">
        <w:tc>
          <w:tcPr>
            <w:tcW w:w="236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EB6A28" w:rsidRDefault="00F5028F" w:rsidP="00C1456C">
            <w:pPr>
              <w:pStyle w:val="TableTextBold"/>
            </w:pPr>
            <w:r w:rsidRPr="00EB6A28">
              <w:t>Unit of competency:</w:t>
            </w:r>
          </w:p>
        </w:tc>
        <w:tc>
          <w:tcPr>
            <w:tcW w:w="6706" w:type="dxa"/>
            <w:gridSpan w:val="6"/>
            <w:tcBorders>
              <w:top w:val="single" w:sz="4" w:space="0" w:color="auto"/>
              <w:left w:val="single" w:sz="4" w:space="0" w:color="auto"/>
              <w:bottom w:val="single" w:sz="4" w:space="0" w:color="auto"/>
              <w:right w:val="single" w:sz="4" w:space="0" w:color="auto"/>
            </w:tcBorders>
          </w:tcPr>
          <w:p w:rsidR="00F5028F" w:rsidRPr="00EB6A28" w:rsidRDefault="00F47184" w:rsidP="00F5028F">
            <w:pPr>
              <w:pStyle w:val="TableText"/>
            </w:pPr>
            <w:fldSimple w:instr=" REF  UnitName  \* MERGEFORMAT ">
              <w:sdt>
                <w:sdtPr>
                  <w:alias w:val="Unit name "/>
                  <w:tag w:val="Unit name "/>
                  <w:id w:val="1389458950"/>
                  <w:placeholder>
                    <w:docPart w:val="EA29718ABE7E45D5AFCFD57EEB3F9557"/>
                  </w:placeholder>
                </w:sdtPr>
                <w:sdtEndPr/>
                <w:sdtContent>
                  <w:r w:rsidRPr="00EB6A28">
                    <w:t>Construct and apply tourism product research</w:t>
                  </w:r>
                </w:sdtContent>
              </w:sdt>
            </w:fldSimple>
          </w:p>
          <w:p w:rsidR="00F5028F" w:rsidRPr="00EB6A28" w:rsidRDefault="00F47184" w:rsidP="00F5028F">
            <w:pPr>
              <w:pStyle w:val="TableText"/>
              <w:rPr>
                <w:highlight w:val="green"/>
              </w:rPr>
            </w:pPr>
            <w:fldSimple w:instr=" REF  UnitCode  \* MERGEFORMAT ">
              <w:sdt>
                <w:sdtPr>
                  <w:alias w:val="Unit code"/>
                  <w:tag w:val="Unit code"/>
                  <w:id w:val="-1778089175"/>
                  <w:placeholder>
                    <w:docPart w:val="29E5B33A73254D3D8A2CEA1590464533"/>
                  </w:placeholder>
                </w:sdtPr>
                <w:sdtEndPr/>
                <w:sdtContent>
                  <w:r w:rsidRPr="00EB6A28">
                    <w:t>D2.TCS.CL5.04</w:t>
                  </w:r>
                </w:sdtContent>
              </w:sdt>
            </w:fldSimple>
          </w:p>
        </w:tc>
      </w:tr>
      <w:tr w:rsidR="00F5028F" w:rsidRPr="00EB6A28" w:rsidTr="003C7FE6">
        <w:tc>
          <w:tcPr>
            <w:tcW w:w="9072" w:type="dxa"/>
            <w:gridSpan w:val="7"/>
            <w:tcBorders>
              <w:top w:val="single" w:sz="4" w:space="0" w:color="auto"/>
              <w:left w:val="single" w:sz="4" w:space="0" w:color="auto"/>
              <w:bottom w:val="single" w:sz="4" w:space="0" w:color="auto"/>
              <w:right w:val="single" w:sz="4" w:space="0" w:color="auto"/>
            </w:tcBorders>
          </w:tcPr>
          <w:p w:rsidR="00F5028F" w:rsidRPr="00EB6A28" w:rsidRDefault="00F5028F" w:rsidP="00C1456C">
            <w:pPr>
              <w:pStyle w:val="TableText"/>
            </w:pPr>
            <w:r w:rsidRPr="00EB6A28">
              <w:t>The student is being assessed against industry competency standards and we are seeking your support in the judgement of their competence.</w:t>
            </w:r>
          </w:p>
          <w:p w:rsidR="00F5028F" w:rsidRPr="00EB6A28" w:rsidRDefault="00F5028F" w:rsidP="00C1456C">
            <w:pPr>
              <w:pStyle w:val="TableText"/>
            </w:pPr>
            <w:r w:rsidRPr="00EB6A28">
              <w:t>Please answer these questions as a record of their performance while working with you.  Thank you for your time.</w:t>
            </w:r>
          </w:p>
        </w:tc>
      </w:tr>
    </w:tbl>
    <w:p w:rsidR="003C7FE6" w:rsidRDefault="003C7FE6" w:rsidP="003C7FE6">
      <w:pPr>
        <w:pStyle w:val="BodyCopy"/>
        <w:spacing w:before="0" w:after="0"/>
      </w:pPr>
    </w:p>
    <w:tbl>
      <w:tblPr>
        <w:tblW w:w="9072"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6966"/>
        <w:gridCol w:w="702"/>
        <w:gridCol w:w="702"/>
        <w:gridCol w:w="702"/>
      </w:tblGrid>
      <w:tr w:rsidR="003C7FE6" w:rsidRPr="00EB6A28" w:rsidTr="003C7FE6">
        <w:trPr>
          <w:trHeight w:val="449"/>
          <w:tblHeader/>
        </w:trPr>
        <w:tc>
          <w:tcPr>
            <w:tcW w:w="6966"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3C7FE6" w:rsidRPr="00EB6A28" w:rsidRDefault="003C7FE6" w:rsidP="003C7FE6">
            <w:pPr>
              <w:pStyle w:val="TableTextBold"/>
            </w:pPr>
            <w:r w:rsidRPr="00EB6A28">
              <w:t>Do you believe the trainee has demonstrated the following skills?</w:t>
            </w:r>
          </w:p>
          <w:p w:rsidR="003C7FE6" w:rsidRPr="00EB6A28" w:rsidRDefault="003C7FE6" w:rsidP="003C7FE6">
            <w:pPr>
              <w:pStyle w:val="TableText"/>
              <w:rPr>
                <w:i/>
                <w:sz w:val="16"/>
                <w:szCs w:val="16"/>
              </w:rPr>
            </w:pPr>
            <w:r w:rsidRPr="00EB6A28">
              <w:rPr>
                <w:i/>
                <w:sz w:val="16"/>
                <w:szCs w:val="16"/>
              </w:rPr>
              <w:t>(tick the correct response]</w:t>
            </w:r>
          </w:p>
        </w:tc>
        <w:tc>
          <w:tcPr>
            <w:tcW w:w="70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3C7FE6" w:rsidRPr="00EB6A28" w:rsidRDefault="003C7FE6" w:rsidP="003C7FE6">
            <w:pPr>
              <w:pStyle w:val="TableText"/>
              <w:jc w:val="center"/>
              <w:rPr>
                <w:b/>
              </w:rPr>
            </w:pPr>
            <w:r w:rsidRPr="00EB6A28">
              <w:rPr>
                <w:b/>
              </w:rPr>
              <w:t>Yes</w:t>
            </w:r>
          </w:p>
        </w:tc>
        <w:tc>
          <w:tcPr>
            <w:tcW w:w="70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3C7FE6" w:rsidRPr="00EB6A28" w:rsidRDefault="003C7FE6" w:rsidP="003C7FE6">
            <w:pPr>
              <w:pStyle w:val="TableText"/>
              <w:jc w:val="center"/>
              <w:rPr>
                <w:b/>
              </w:rPr>
            </w:pPr>
            <w:r w:rsidRPr="00EB6A28">
              <w:rPr>
                <w:b/>
              </w:rPr>
              <w:t>No</w:t>
            </w:r>
          </w:p>
        </w:tc>
        <w:tc>
          <w:tcPr>
            <w:tcW w:w="70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3C7FE6" w:rsidRPr="00EB6A28" w:rsidRDefault="003C7FE6" w:rsidP="003C7FE6">
            <w:pPr>
              <w:pStyle w:val="TableText"/>
              <w:jc w:val="center"/>
              <w:rPr>
                <w:b/>
              </w:rPr>
            </w:pPr>
            <w:r w:rsidRPr="00EB6A28">
              <w:rPr>
                <w:b/>
              </w:rPr>
              <w:t>Not sure</w:t>
            </w:r>
          </w:p>
        </w:tc>
      </w:tr>
      <w:tr w:rsidR="003C7FE6" w:rsidRPr="00EB6A28" w:rsidTr="003C7FE6">
        <w:tc>
          <w:tcPr>
            <w:tcW w:w="9072" w:type="dxa"/>
            <w:gridSpan w:val="4"/>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3C7FE6" w:rsidRPr="00EB6A28" w:rsidRDefault="003C7FE6" w:rsidP="003C7FE6">
            <w:pPr>
              <w:pStyle w:val="TableTextBold"/>
            </w:pPr>
            <w:r w:rsidRPr="007123F0">
              <w:t>Element 1: Define the need for tourism product research</w:t>
            </w:r>
          </w:p>
        </w:tc>
      </w:tr>
      <w:tr w:rsidR="003C7FE6" w:rsidRPr="00EB6A28" w:rsidTr="003C7FE6">
        <w:tc>
          <w:tcPr>
            <w:tcW w:w="6966" w:type="dxa"/>
            <w:tcBorders>
              <w:top w:val="single" w:sz="4" w:space="0" w:color="auto"/>
              <w:left w:val="single" w:sz="4" w:space="0" w:color="auto"/>
              <w:bottom w:val="single" w:sz="4" w:space="0" w:color="auto"/>
              <w:right w:val="single" w:sz="4" w:space="0" w:color="auto"/>
            </w:tcBorders>
            <w:vAlign w:val="center"/>
          </w:tcPr>
          <w:p w:rsidR="003C7FE6" w:rsidRPr="00EB6A28" w:rsidRDefault="003C7FE6" w:rsidP="003C7FE6">
            <w:pPr>
              <w:pStyle w:val="TableText"/>
              <w:rPr>
                <w:rFonts w:eastAsiaTheme="minorHAnsi"/>
              </w:rPr>
            </w:pPr>
            <w:r>
              <w:t>Able to e</w:t>
            </w:r>
            <w:r w:rsidRPr="007123F0">
              <w:t>xplain the context within which the product research needs to occur</w:t>
            </w:r>
          </w:p>
        </w:tc>
        <w:tc>
          <w:tcPr>
            <w:tcW w:w="702" w:type="dxa"/>
            <w:tcBorders>
              <w:top w:val="single" w:sz="4" w:space="0" w:color="auto"/>
              <w:left w:val="single" w:sz="4" w:space="0" w:color="auto"/>
              <w:bottom w:val="single" w:sz="4" w:space="0" w:color="auto"/>
              <w:right w:val="single" w:sz="4" w:space="0" w:color="auto"/>
            </w:tcBorders>
            <w:vAlign w:val="center"/>
          </w:tcPr>
          <w:p w:rsidR="003C7FE6" w:rsidRPr="00EB6A28" w:rsidRDefault="003C7FE6" w:rsidP="003C7FE6">
            <w:pPr>
              <w:pStyle w:val="Checkbox"/>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3C7FE6" w:rsidRPr="00EB6A28" w:rsidRDefault="003C7FE6" w:rsidP="003C7FE6">
            <w:pPr>
              <w:pStyle w:val="Checkbox"/>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3C7FE6" w:rsidRPr="00EB6A28" w:rsidRDefault="003C7FE6" w:rsidP="003C7FE6">
            <w:pPr>
              <w:pStyle w:val="Checkbox"/>
              <w:jc w:val="center"/>
              <w:rPr>
                <w:lang w:val="en-AU"/>
              </w:rPr>
            </w:pPr>
          </w:p>
        </w:tc>
      </w:tr>
      <w:tr w:rsidR="003C7FE6" w:rsidRPr="00EB6A28" w:rsidTr="003C7FE6">
        <w:tc>
          <w:tcPr>
            <w:tcW w:w="6966" w:type="dxa"/>
            <w:tcBorders>
              <w:top w:val="single" w:sz="4" w:space="0" w:color="auto"/>
              <w:left w:val="single" w:sz="4" w:space="0" w:color="auto"/>
              <w:bottom w:val="single" w:sz="4" w:space="0" w:color="auto"/>
              <w:right w:val="single" w:sz="4" w:space="0" w:color="auto"/>
            </w:tcBorders>
            <w:vAlign w:val="center"/>
          </w:tcPr>
          <w:p w:rsidR="003C7FE6" w:rsidRPr="00EB6A28" w:rsidRDefault="003C7FE6" w:rsidP="003C7FE6">
            <w:pPr>
              <w:pStyle w:val="TableText"/>
              <w:rPr>
                <w:rFonts w:eastAsiaTheme="minorHAnsi"/>
              </w:rPr>
            </w:pPr>
            <w:r>
              <w:t>Able to i</w:t>
            </w:r>
            <w:r w:rsidRPr="007123F0">
              <w:t>dentify the tourism product to be researched</w:t>
            </w:r>
          </w:p>
        </w:tc>
        <w:tc>
          <w:tcPr>
            <w:tcW w:w="702" w:type="dxa"/>
            <w:tcBorders>
              <w:top w:val="single" w:sz="4" w:space="0" w:color="auto"/>
              <w:left w:val="single" w:sz="4" w:space="0" w:color="auto"/>
              <w:bottom w:val="single" w:sz="4" w:space="0" w:color="auto"/>
              <w:right w:val="single" w:sz="4" w:space="0" w:color="auto"/>
            </w:tcBorders>
            <w:vAlign w:val="center"/>
          </w:tcPr>
          <w:p w:rsidR="003C7FE6" w:rsidRPr="00EB6A28" w:rsidRDefault="003C7FE6" w:rsidP="003C7FE6">
            <w:pPr>
              <w:pStyle w:val="Checkbox"/>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3C7FE6" w:rsidRPr="00EB6A28" w:rsidRDefault="003C7FE6" w:rsidP="003C7FE6">
            <w:pPr>
              <w:pStyle w:val="Checkbox"/>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3C7FE6" w:rsidRPr="00EB6A28" w:rsidRDefault="003C7FE6" w:rsidP="003C7FE6">
            <w:pPr>
              <w:pStyle w:val="Checkbox"/>
              <w:jc w:val="center"/>
              <w:rPr>
                <w:lang w:val="en-AU"/>
              </w:rPr>
            </w:pPr>
          </w:p>
        </w:tc>
      </w:tr>
      <w:tr w:rsidR="003C7FE6" w:rsidRPr="00EB6A28" w:rsidTr="003C7FE6">
        <w:tc>
          <w:tcPr>
            <w:tcW w:w="6966" w:type="dxa"/>
            <w:tcBorders>
              <w:top w:val="single" w:sz="4" w:space="0" w:color="auto"/>
              <w:left w:val="single" w:sz="4" w:space="0" w:color="auto"/>
              <w:bottom w:val="single" w:sz="4" w:space="0" w:color="auto"/>
              <w:right w:val="single" w:sz="4" w:space="0" w:color="auto"/>
            </w:tcBorders>
            <w:vAlign w:val="center"/>
          </w:tcPr>
          <w:p w:rsidR="003C7FE6" w:rsidRPr="00EB6A28" w:rsidRDefault="003C7FE6" w:rsidP="003C7FE6">
            <w:pPr>
              <w:pStyle w:val="TableText"/>
              <w:rPr>
                <w:rFonts w:eastAsiaTheme="minorHAnsi"/>
              </w:rPr>
            </w:pPr>
            <w:r>
              <w:t>Able to i</w:t>
            </w:r>
            <w:r w:rsidRPr="007123F0">
              <w:t>dentify the objectives of the research</w:t>
            </w:r>
          </w:p>
        </w:tc>
        <w:tc>
          <w:tcPr>
            <w:tcW w:w="702" w:type="dxa"/>
            <w:tcBorders>
              <w:top w:val="single" w:sz="4" w:space="0" w:color="auto"/>
              <w:left w:val="single" w:sz="4" w:space="0" w:color="auto"/>
              <w:bottom w:val="single" w:sz="4" w:space="0" w:color="auto"/>
              <w:right w:val="single" w:sz="4" w:space="0" w:color="auto"/>
            </w:tcBorders>
            <w:vAlign w:val="center"/>
          </w:tcPr>
          <w:p w:rsidR="003C7FE6" w:rsidRPr="00EB6A28" w:rsidRDefault="003C7FE6" w:rsidP="003C7FE6">
            <w:pPr>
              <w:pStyle w:val="Checkbox"/>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3C7FE6" w:rsidRPr="00EB6A28" w:rsidRDefault="003C7FE6" w:rsidP="003C7FE6">
            <w:pPr>
              <w:pStyle w:val="Checkbox"/>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3C7FE6" w:rsidRPr="00EB6A28" w:rsidRDefault="003C7FE6" w:rsidP="003C7FE6">
            <w:pPr>
              <w:pStyle w:val="Checkbox"/>
              <w:jc w:val="center"/>
              <w:rPr>
                <w:lang w:val="en-AU"/>
              </w:rPr>
            </w:pPr>
          </w:p>
        </w:tc>
      </w:tr>
      <w:tr w:rsidR="003C7FE6" w:rsidRPr="00EB6A28" w:rsidTr="003C7FE6">
        <w:tc>
          <w:tcPr>
            <w:tcW w:w="6966" w:type="dxa"/>
            <w:tcBorders>
              <w:top w:val="single" w:sz="4" w:space="0" w:color="auto"/>
              <w:left w:val="single" w:sz="4" w:space="0" w:color="auto"/>
              <w:bottom w:val="single" w:sz="4" w:space="0" w:color="auto"/>
              <w:right w:val="single" w:sz="4" w:space="0" w:color="auto"/>
            </w:tcBorders>
            <w:vAlign w:val="center"/>
          </w:tcPr>
          <w:p w:rsidR="003C7FE6" w:rsidRPr="00EB6A28" w:rsidRDefault="003C7FE6" w:rsidP="003C7FE6">
            <w:pPr>
              <w:pStyle w:val="TableText"/>
              <w:rPr>
                <w:rFonts w:eastAsiaTheme="minorHAnsi"/>
              </w:rPr>
            </w:pPr>
            <w:r>
              <w:t>Able to i</w:t>
            </w:r>
            <w:r w:rsidRPr="007123F0">
              <w:t>dentify the research data that needs to be obtained</w:t>
            </w:r>
          </w:p>
        </w:tc>
        <w:tc>
          <w:tcPr>
            <w:tcW w:w="702" w:type="dxa"/>
            <w:tcBorders>
              <w:top w:val="single" w:sz="4" w:space="0" w:color="auto"/>
              <w:left w:val="single" w:sz="4" w:space="0" w:color="auto"/>
              <w:bottom w:val="single" w:sz="4" w:space="0" w:color="auto"/>
              <w:right w:val="single" w:sz="4" w:space="0" w:color="auto"/>
            </w:tcBorders>
            <w:vAlign w:val="center"/>
          </w:tcPr>
          <w:p w:rsidR="003C7FE6" w:rsidRPr="00EB6A28" w:rsidRDefault="003C7FE6" w:rsidP="003C7FE6">
            <w:pPr>
              <w:pStyle w:val="Checkbox"/>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3C7FE6" w:rsidRPr="00EB6A28" w:rsidRDefault="003C7FE6" w:rsidP="003C7FE6">
            <w:pPr>
              <w:pStyle w:val="Checkbox"/>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3C7FE6" w:rsidRPr="00EB6A28" w:rsidRDefault="003C7FE6" w:rsidP="003C7FE6">
            <w:pPr>
              <w:pStyle w:val="Checkbox"/>
              <w:jc w:val="center"/>
              <w:rPr>
                <w:lang w:val="en-AU"/>
              </w:rPr>
            </w:pPr>
          </w:p>
        </w:tc>
      </w:tr>
      <w:tr w:rsidR="003C7FE6" w:rsidRPr="00EB6A28" w:rsidTr="003C7FE6">
        <w:tc>
          <w:tcPr>
            <w:tcW w:w="9072" w:type="dxa"/>
            <w:gridSpan w:val="4"/>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3C7FE6" w:rsidRPr="00141D9A" w:rsidRDefault="003C7FE6" w:rsidP="003C7FE6">
            <w:pPr>
              <w:pStyle w:val="TableTextBold"/>
            </w:pPr>
            <w:r w:rsidRPr="00141D9A">
              <w:t>Element 2: Develop the research to be undertaken</w:t>
            </w:r>
          </w:p>
        </w:tc>
      </w:tr>
      <w:tr w:rsidR="003C7FE6" w:rsidRPr="00EB6A28" w:rsidTr="003C7FE6">
        <w:tc>
          <w:tcPr>
            <w:tcW w:w="6966" w:type="dxa"/>
            <w:tcBorders>
              <w:top w:val="single" w:sz="4" w:space="0" w:color="auto"/>
              <w:left w:val="single" w:sz="4" w:space="0" w:color="auto"/>
              <w:bottom w:val="single" w:sz="4" w:space="0" w:color="auto"/>
              <w:right w:val="single" w:sz="4" w:space="0" w:color="auto"/>
            </w:tcBorders>
            <w:vAlign w:val="center"/>
          </w:tcPr>
          <w:p w:rsidR="003C7FE6" w:rsidRPr="00EB6A28" w:rsidRDefault="003C7FE6" w:rsidP="003C7FE6">
            <w:pPr>
              <w:pStyle w:val="TableText"/>
              <w:rPr>
                <w:rFonts w:eastAsiaTheme="minorHAnsi"/>
              </w:rPr>
            </w:pPr>
            <w:r w:rsidRPr="007123F0">
              <w:t>Decide</w:t>
            </w:r>
            <w:r>
              <w:t>s</w:t>
            </w:r>
            <w:r w:rsidRPr="007123F0">
              <w:t xml:space="preserve"> the primary data that needs to be obtained</w:t>
            </w:r>
          </w:p>
        </w:tc>
        <w:tc>
          <w:tcPr>
            <w:tcW w:w="702" w:type="dxa"/>
            <w:tcBorders>
              <w:top w:val="single" w:sz="4" w:space="0" w:color="auto"/>
              <w:left w:val="single" w:sz="4" w:space="0" w:color="auto"/>
              <w:bottom w:val="single" w:sz="4" w:space="0" w:color="auto"/>
              <w:right w:val="single" w:sz="4" w:space="0" w:color="auto"/>
            </w:tcBorders>
            <w:vAlign w:val="center"/>
          </w:tcPr>
          <w:p w:rsidR="003C7FE6" w:rsidRPr="00EB6A28" w:rsidRDefault="003C7FE6" w:rsidP="003C7FE6">
            <w:pPr>
              <w:pStyle w:val="Checkbox"/>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3C7FE6" w:rsidRPr="00EB6A28" w:rsidRDefault="003C7FE6" w:rsidP="003C7FE6">
            <w:pPr>
              <w:pStyle w:val="Checkbox"/>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3C7FE6" w:rsidRPr="00EB6A28" w:rsidRDefault="003C7FE6" w:rsidP="003C7FE6">
            <w:pPr>
              <w:pStyle w:val="Checkbox"/>
              <w:jc w:val="center"/>
              <w:rPr>
                <w:lang w:val="en-AU"/>
              </w:rPr>
            </w:pPr>
          </w:p>
        </w:tc>
      </w:tr>
      <w:tr w:rsidR="003C7FE6" w:rsidRPr="00EB6A28" w:rsidTr="003C7FE6">
        <w:tc>
          <w:tcPr>
            <w:tcW w:w="6966" w:type="dxa"/>
            <w:tcBorders>
              <w:top w:val="single" w:sz="4" w:space="0" w:color="auto"/>
              <w:left w:val="single" w:sz="4" w:space="0" w:color="auto"/>
              <w:bottom w:val="single" w:sz="4" w:space="0" w:color="auto"/>
              <w:right w:val="single" w:sz="4" w:space="0" w:color="auto"/>
            </w:tcBorders>
            <w:vAlign w:val="center"/>
          </w:tcPr>
          <w:p w:rsidR="003C7FE6" w:rsidRPr="00EB6A28" w:rsidRDefault="003C7FE6" w:rsidP="003C7FE6">
            <w:pPr>
              <w:pStyle w:val="TableText"/>
              <w:rPr>
                <w:rFonts w:eastAsiaTheme="minorHAnsi"/>
              </w:rPr>
            </w:pPr>
            <w:r w:rsidRPr="007123F0">
              <w:t>Select</w:t>
            </w:r>
            <w:r>
              <w:t>s</w:t>
            </w:r>
            <w:r w:rsidRPr="007123F0">
              <w:t xml:space="preserve"> the research methods to be applied</w:t>
            </w:r>
          </w:p>
        </w:tc>
        <w:tc>
          <w:tcPr>
            <w:tcW w:w="702" w:type="dxa"/>
            <w:tcBorders>
              <w:top w:val="single" w:sz="4" w:space="0" w:color="auto"/>
              <w:left w:val="single" w:sz="4" w:space="0" w:color="auto"/>
              <w:bottom w:val="single" w:sz="4" w:space="0" w:color="auto"/>
              <w:right w:val="single" w:sz="4" w:space="0" w:color="auto"/>
            </w:tcBorders>
            <w:vAlign w:val="center"/>
          </w:tcPr>
          <w:p w:rsidR="003C7FE6" w:rsidRPr="00EB6A28" w:rsidRDefault="003C7FE6" w:rsidP="003C7FE6">
            <w:pPr>
              <w:pStyle w:val="Checkbox"/>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3C7FE6" w:rsidRPr="00EB6A28" w:rsidRDefault="003C7FE6" w:rsidP="003C7FE6">
            <w:pPr>
              <w:pStyle w:val="Checkbox"/>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3C7FE6" w:rsidRPr="00EB6A28" w:rsidRDefault="003C7FE6" w:rsidP="003C7FE6">
            <w:pPr>
              <w:pStyle w:val="Checkbox"/>
              <w:jc w:val="center"/>
              <w:rPr>
                <w:lang w:val="en-AU"/>
              </w:rPr>
            </w:pPr>
          </w:p>
        </w:tc>
      </w:tr>
      <w:tr w:rsidR="003C7FE6" w:rsidRPr="00EB6A28" w:rsidTr="003C7FE6">
        <w:tc>
          <w:tcPr>
            <w:tcW w:w="6966" w:type="dxa"/>
            <w:tcBorders>
              <w:top w:val="single" w:sz="4" w:space="0" w:color="auto"/>
              <w:left w:val="single" w:sz="4" w:space="0" w:color="auto"/>
              <w:bottom w:val="single" w:sz="4" w:space="0" w:color="auto"/>
              <w:right w:val="single" w:sz="4" w:space="0" w:color="auto"/>
            </w:tcBorders>
            <w:vAlign w:val="center"/>
          </w:tcPr>
          <w:p w:rsidR="003C7FE6" w:rsidRPr="00EB6A28" w:rsidRDefault="003C7FE6" w:rsidP="003C7FE6">
            <w:pPr>
              <w:pStyle w:val="TableText"/>
              <w:rPr>
                <w:rFonts w:eastAsiaTheme="minorHAnsi"/>
              </w:rPr>
            </w:pPr>
            <w:r w:rsidRPr="007123F0">
              <w:t>Develop</w:t>
            </w:r>
            <w:r>
              <w:t>s</w:t>
            </w:r>
            <w:r w:rsidRPr="007123F0">
              <w:t xml:space="preserve"> the survey instruments</w:t>
            </w:r>
          </w:p>
        </w:tc>
        <w:tc>
          <w:tcPr>
            <w:tcW w:w="702" w:type="dxa"/>
            <w:tcBorders>
              <w:top w:val="single" w:sz="4" w:space="0" w:color="auto"/>
              <w:left w:val="single" w:sz="4" w:space="0" w:color="auto"/>
              <w:bottom w:val="single" w:sz="4" w:space="0" w:color="auto"/>
              <w:right w:val="single" w:sz="4" w:space="0" w:color="auto"/>
            </w:tcBorders>
            <w:vAlign w:val="center"/>
          </w:tcPr>
          <w:p w:rsidR="003C7FE6" w:rsidRPr="00EB6A28" w:rsidRDefault="003C7FE6" w:rsidP="003C7FE6">
            <w:pPr>
              <w:pStyle w:val="Checkbox"/>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3C7FE6" w:rsidRPr="00EB6A28" w:rsidRDefault="003C7FE6" w:rsidP="003C7FE6">
            <w:pPr>
              <w:pStyle w:val="Checkbox"/>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3C7FE6" w:rsidRPr="00EB6A28" w:rsidRDefault="003C7FE6" w:rsidP="003C7FE6">
            <w:pPr>
              <w:pStyle w:val="Checkbox"/>
              <w:jc w:val="center"/>
              <w:rPr>
                <w:lang w:val="en-AU"/>
              </w:rPr>
            </w:pPr>
          </w:p>
        </w:tc>
      </w:tr>
      <w:tr w:rsidR="003C7FE6" w:rsidRPr="00EB6A28" w:rsidTr="003C7FE6">
        <w:tc>
          <w:tcPr>
            <w:tcW w:w="6966" w:type="dxa"/>
            <w:tcBorders>
              <w:top w:val="single" w:sz="4" w:space="0" w:color="auto"/>
              <w:left w:val="single" w:sz="4" w:space="0" w:color="auto"/>
              <w:bottom w:val="single" w:sz="4" w:space="0" w:color="auto"/>
              <w:right w:val="single" w:sz="4" w:space="0" w:color="auto"/>
            </w:tcBorders>
            <w:vAlign w:val="center"/>
          </w:tcPr>
          <w:p w:rsidR="003C7FE6" w:rsidRPr="00EB6A28" w:rsidRDefault="003C7FE6" w:rsidP="003C7FE6">
            <w:pPr>
              <w:pStyle w:val="TableText"/>
              <w:rPr>
                <w:rFonts w:eastAsiaTheme="minorHAnsi"/>
              </w:rPr>
            </w:pPr>
            <w:r>
              <w:t>Identifies</w:t>
            </w:r>
            <w:r w:rsidRPr="007123F0">
              <w:t xml:space="preserve"> the need for external professional assistance</w:t>
            </w:r>
          </w:p>
        </w:tc>
        <w:tc>
          <w:tcPr>
            <w:tcW w:w="702" w:type="dxa"/>
            <w:tcBorders>
              <w:top w:val="single" w:sz="4" w:space="0" w:color="auto"/>
              <w:left w:val="single" w:sz="4" w:space="0" w:color="auto"/>
              <w:bottom w:val="single" w:sz="4" w:space="0" w:color="auto"/>
              <w:right w:val="single" w:sz="4" w:space="0" w:color="auto"/>
            </w:tcBorders>
            <w:vAlign w:val="center"/>
          </w:tcPr>
          <w:p w:rsidR="003C7FE6" w:rsidRPr="00EB6A28" w:rsidRDefault="003C7FE6" w:rsidP="003C7FE6">
            <w:pPr>
              <w:pStyle w:val="Checkbox"/>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3C7FE6" w:rsidRPr="00EB6A28" w:rsidRDefault="003C7FE6" w:rsidP="003C7FE6">
            <w:pPr>
              <w:pStyle w:val="Checkbox"/>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3C7FE6" w:rsidRPr="00EB6A28" w:rsidRDefault="003C7FE6" w:rsidP="003C7FE6">
            <w:pPr>
              <w:pStyle w:val="Checkbox"/>
              <w:jc w:val="center"/>
              <w:rPr>
                <w:lang w:val="en-AU"/>
              </w:rPr>
            </w:pPr>
          </w:p>
        </w:tc>
      </w:tr>
      <w:tr w:rsidR="003C7FE6" w:rsidRPr="00EB6A28" w:rsidTr="003C7FE6">
        <w:tc>
          <w:tcPr>
            <w:tcW w:w="6966" w:type="dxa"/>
            <w:tcBorders>
              <w:top w:val="single" w:sz="4" w:space="0" w:color="auto"/>
              <w:left w:val="single" w:sz="4" w:space="0" w:color="auto"/>
              <w:bottom w:val="single" w:sz="4" w:space="0" w:color="auto"/>
              <w:right w:val="single" w:sz="4" w:space="0" w:color="auto"/>
            </w:tcBorders>
            <w:vAlign w:val="center"/>
          </w:tcPr>
          <w:p w:rsidR="003C7FE6" w:rsidRPr="007123F0" w:rsidRDefault="003C7FE6" w:rsidP="003C7FE6">
            <w:pPr>
              <w:pStyle w:val="TableText"/>
            </w:pPr>
            <w:r>
              <w:t>Identifies</w:t>
            </w:r>
            <w:r w:rsidRPr="007123F0">
              <w:t xml:space="preserve"> the sample size to be researched</w:t>
            </w:r>
          </w:p>
        </w:tc>
        <w:tc>
          <w:tcPr>
            <w:tcW w:w="702" w:type="dxa"/>
            <w:tcBorders>
              <w:top w:val="single" w:sz="4" w:space="0" w:color="auto"/>
              <w:left w:val="single" w:sz="4" w:space="0" w:color="auto"/>
              <w:bottom w:val="single" w:sz="4" w:space="0" w:color="auto"/>
              <w:right w:val="single" w:sz="4" w:space="0" w:color="auto"/>
            </w:tcBorders>
            <w:vAlign w:val="center"/>
          </w:tcPr>
          <w:p w:rsidR="003C7FE6" w:rsidRPr="00EB6A28" w:rsidRDefault="003C7FE6" w:rsidP="003C7FE6">
            <w:pPr>
              <w:pStyle w:val="Checkbox"/>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3C7FE6" w:rsidRPr="00EB6A28" w:rsidRDefault="003C7FE6" w:rsidP="003C7FE6">
            <w:pPr>
              <w:pStyle w:val="Checkbox"/>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3C7FE6" w:rsidRPr="00EB6A28" w:rsidRDefault="003C7FE6" w:rsidP="003C7FE6">
            <w:pPr>
              <w:pStyle w:val="Checkbox"/>
              <w:jc w:val="center"/>
              <w:rPr>
                <w:lang w:val="en-AU"/>
              </w:rPr>
            </w:pPr>
          </w:p>
        </w:tc>
      </w:tr>
      <w:tr w:rsidR="003C7FE6" w:rsidRPr="00EB6A28" w:rsidTr="003C7FE6">
        <w:tc>
          <w:tcPr>
            <w:tcW w:w="9072" w:type="dxa"/>
            <w:gridSpan w:val="4"/>
            <w:tcBorders>
              <w:top w:val="single" w:sz="4" w:space="0" w:color="auto"/>
              <w:left w:val="single" w:sz="4" w:space="0" w:color="auto"/>
              <w:bottom w:val="single" w:sz="4" w:space="0" w:color="auto"/>
            </w:tcBorders>
            <w:shd w:val="clear" w:color="auto" w:fill="F2F2F2" w:themeFill="background1" w:themeFillShade="F2"/>
            <w:vAlign w:val="center"/>
          </w:tcPr>
          <w:p w:rsidR="003C7FE6" w:rsidRPr="00EB6A28" w:rsidRDefault="003C7FE6" w:rsidP="003C7FE6">
            <w:pPr>
              <w:pStyle w:val="TableTextBold"/>
              <w:keepNext/>
            </w:pPr>
            <w:r w:rsidRPr="00C1758F">
              <w:lastRenderedPageBreak/>
              <w:t>Element 3: Conduct the tourism product research</w:t>
            </w:r>
          </w:p>
        </w:tc>
      </w:tr>
      <w:tr w:rsidR="003C7FE6" w:rsidRPr="00EB6A28" w:rsidTr="003C7FE6">
        <w:tc>
          <w:tcPr>
            <w:tcW w:w="6966" w:type="dxa"/>
            <w:tcBorders>
              <w:top w:val="single" w:sz="4" w:space="0" w:color="auto"/>
              <w:left w:val="single" w:sz="4" w:space="0" w:color="auto"/>
              <w:bottom w:val="single" w:sz="4" w:space="0" w:color="auto"/>
              <w:right w:val="single" w:sz="4" w:space="0" w:color="auto"/>
            </w:tcBorders>
            <w:vAlign w:val="center"/>
          </w:tcPr>
          <w:p w:rsidR="003C7FE6" w:rsidRPr="007123F0" w:rsidRDefault="003C7FE6" w:rsidP="003C7FE6">
            <w:pPr>
              <w:pStyle w:val="TableText"/>
            </w:pPr>
            <w:r>
              <w:t>Applies</w:t>
            </w:r>
            <w:r w:rsidRPr="00C1758F">
              <w:t xml:space="preserve"> the identified research methods and survey instruments</w:t>
            </w:r>
          </w:p>
        </w:tc>
        <w:tc>
          <w:tcPr>
            <w:tcW w:w="702" w:type="dxa"/>
            <w:tcBorders>
              <w:top w:val="single" w:sz="4" w:space="0" w:color="auto"/>
              <w:left w:val="single" w:sz="4" w:space="0" w:color="auto"/>
              <w:bottom w:val="single" w:sz="4" w:space="0" w:color="auto"/>
              <w:right w:val="single" w:sz="4" w:space="0" w:color="auto"/>
            </w:tcBorders>
            <w:vAlign w:val="center"/>
          </w:tcPr>
          <w:p w:rsidR="003C7FE6" w:rsidRPr="00EB6A28" w:rsidRDefault="003C7FE6" w:rsidP="003C7FE6">
            <w:pPr>
              <w:pStyle w:val="Checkbox"/>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3C7FE6" w:rsidRPr="00EB6A28" w:rsidRDefault="003C7FE6" w:rsidP="003C7FE6">
            <w:pPr>
              <w:pStyle w:val="Checkbox"/>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3C7FE6" w:rsidRPr="00EB6A28" w:rsidRDefault="003C7FE6" w:rsidP="003C7FE6">
            <w:pPr>
              <w:pStyle w:val="Checkbox"/>
              <w:jc w:val="center"/>
              <w:rPr>
                <w:lang w:val="en-AU"/>
              </w:rPr>
            </w:pPr>
          </w:p>
        </w:tc>
      </w:tr>
      <w:tr w:rsidR="003C7FE6" w:rsidRPr="00EB6A28" w:rsidTr="003C7FE6">
        <w:tc>
          <w:tcPr>
            <w:tcW w:w="6966" w:type="dxa"/>
            <w:tcBorders>
              <w:top w:val="single" w:sz="4" w:space="0" w:color="auto"/>
              <w:left w:val="single" w:sz="4" w:space="0" w:color="auto"/>
              <w:bottom w:val="single" w:sz="4" w:space="0" w:color="auto"/>
              <w:right w:val="single" w:sz="4" w:space="0" w:color="auto"/>
            </w:tcBorders>
            <w:vAlign w:val="center"/>
          </w:tcPr>
          <w:p w:rsidR="003C7FE6" w:rsidRPr="007123F0" w:rsidRDefault="003C7FE6" w:rsidP="003C7FE6">
            <w:pPr>
              <w:pStyle w:val="TableText"/>
            </w:pPr>
            <w:r w:rsidRPr="00C1758F">
              <w:t>Record</w:t>
            </w:r>
            <w:r>
              <w:t>s</w:t>
            </w:r>
            <w:r w:rsidRPr="00C1758F">
              <w:t xml:space="preserve"> the research results</w:t>
            </w:r>
          </w:p>
        </w:tc>
        <w:tc>
          <w:tcPr>
            <w:tcW w:w="702" w:type="dxa"/>
            <w:tcBorders>
              <w:top w:val="single" w:sz="4" w:space="0" w:color="auto"/>
              <w:left w:val="single" w:sz="4" w:space="0" w:color="auto"/>
              <w:bottom w:val="single" w:sz="4" w:space="0" w:color="auto"/>
              <w:right w:val="single" w:sz="4" w:space="0" w:color="auto"/>
            </w:tcBorders>
            <w:vAlign w:val="center"/>
          </w:tcPr>
          <w:p w:rsidR="003C7FE6" w:rsidRPr="00EB6A28" w:rsidRDefault="003C7FE6" w:rsidP="003C7FE6">
            <w:pPr>
              <w:pStyle w:val="Checkbox"/>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3C7FE6" w:rsidRPr="00EB6A28" w:rsidRDefault="003C7FE6" w:rsidP="003C7FE6">
            <w:pPr>
              <w:pStyle w:val="Checkbox"/>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3C7FE6" w:rsidRPr="00EB6A28" w:rsidRDefault="003C7FE6" w:rsidP="003C7FE6">
            <w:pPr>
              <w:pStyle w:val="Checkbox"/>
              <w:jc w:val="center"/>
              <w:rPr>
                <w:lang w:val="en-AU"/>
              </w:rPr>
            </w:pPr>
          </w:p>
        </w:tc>
      </w:tr>
      <w:tr w:rsidR="003C7FE6" w:rsidRPr="00EB6A28" w:rsidTr="003C7FE6">
        <w:tc>
          <w:tcPr>
            <w:tcW w:w="6966" w:type="dxa"/>
            <w:tcBorders>
              <w:top w:val="single" w:sz="4" w:space="0" w:color="auto"/>
              <w:left w:val="single" w:sz="4" w:space="0" w:color="auto"/>
              <w:bottom w:val="single" w:sz="4" w:space="0" w:color="auto"/>
              <w:right w:val="single" w:sz="4" w:space="0" w:color="auto"/>
            </w:tcBorders>
            <w:vAlign w:val="center"/>
          </w:tcPr>
          <w:p w:rsidR="003C7FE6" w:rsidRPr="007123F0" w:rsidRDefault="003C7FE6" w:rsidP="003C7FE6">
            <w:pPr>
              <w:pStyle w:val="TableText"/>
            </w:pPr>
            <w:r w:rsidRPr="00C1758F">
              <w:t>Monitor</w:t>
            </w:r>
            <w:r>
              <w:t>s</w:t>
            </w:r>
            <w:r w:rsidRPr="00C1758F">
              <w:t xml:space="preserve"> the effectiveness of the research</w:t>
            </w:r>
          </w:p>
        </w:tc>
        <w:tc>
          <w:tcPr>
            <w:tcW w:w="702" w:type="dxa"/>
            <w:tcBorders>
              <w:top w:val="single" w:sz="4" w:space="0" w:color="auto"/>
              <w:left w:val="single" w:sz="4" w:space="0" w:color="auto"/>
              <w:bottom w:val="single" w:sz="4" w:space="0" w:color="auto"/>
              <w:right w:val="single" w:sz="4" w:space="0" w:color="auto"/>
            </w:tcBorders>
            <w:vAlign w:val="center"/>
          </w:tcPr>
          <w:p w:rsidR="003C7FE6" w:rsidRPr="00EB6A28" w:rsidRDefault="003C7FE6" w:rsidP="003C7FE6">
            <w:pPr>
              <w:pStyle w:val="Checkbox"/>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3C7FE6" w:rsidRPr="00EB6A28" w:rsidRDefault="003C7FE6" w:rsidP="003C7FE6">
            <w:pPr>
              <w:pStyle w:val="Checkbox"/>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3C7FE6" w:rsidRPr="00EB6A28" w:rsidRDefault="003C7FE6" w:rsidP="003C7FE6">
            <w:pPr>
              <w:pStyle w:val="Checkbox"/>
              <w:jc w:val="center"/>
              <w:rPr>
                <w:lang w:val="en-AU"/>
              </w:rPr>
            </w:pPr>
          </w:p>
        </w:tc>
      </w:tr>
      <w:tr w:rsidR="003C7FE6" w:rsidRPr="00EB6A28" w:rsidTr="003C7FE6">
        <w:tc>
          <w:tcPr>
            <w:tcW w:w="6966" w:type="dxa"/>
            <w:tcBorders>
              <w:top w:val="single" w:sz="4" w:space="0" w:color="auto"/>
              <w:left w:val="single" w:sz="4" w:space="0" w:color="auto"/>
              <w:bottom w:val="single" w:sz="4" w:space="0" w:color="auto"/>
              <w:right w:val="single" w:sz="4" w:space="0" w:color="auto"/>
            </w:tcBorders>
            <w:vAlign w:val="center"/>
          </w:tcPr>
          <w:p w:rsidR="003C7FE6" w:rsidRPr="007123F0" w:rsidRDefault="003C7FE6" w:rsidP="003C7FE6">
            <w:pPr>
              <w:pStyle w:val="TableText"/>
            </w:pPr>
            <w:r w:rsidRPr="00C1758F">
              <w:t>Take</w:t>
            </w:r>
            <w:r>
              <w:t>s</w:t>
            </w:r>
            <w:r w:rsidRPr="00C1758F">
              <w:t xml:space="preserve"> action to capture research data identified as absent</w:t>
            </w:r>
          </w:p>
        </w:tc>
        <w:tc>
          <w:tcPr>
            <w:tcW w:w="702" w:type="dxa"/>
            <w:tcBorders>
              <w:top w:val="single" w:sz="4" w:space="0" w:color="auto"/>
              <w:left w:val="single" w:sz="4" w:space="0" w:color="auto"/>
              <w:bottom w:val="single" w:sz="4" w:space="0" w:color="auto"/>
              <w:right w:val="single" w:sz="4" w:space="0" w:color="auto"/>
            </w:tcBorders>
            <w:vAlign w:val="center"/>
          </w:tcPr>
          <w:p w:rsidR="003C7FE6" w:rsidRPr="00EB6A28" w:rsidRDefault="003C7FE6" w:rsidP="003C7FE6">
            <w:pPr>
              <w:pStyle w:val="Checkbox"/>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3C7FE6" w:rsidRPr="00EB6A28" w:rsidRDefault="003C7FE6" w:rsidP="003C7FE6">
            <w:pPr>
              <w:pStyle w:val="Checkbox"/>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3C7FE6" w:rsidRPr="00EB6A28" w:rsidRDefault="003C7FE6" w:rsidP="003C7FE6">
            <w:pPr>
              <w:pStyle w:val="Checkbox"/>
              <w:jc w:val="center"/>
              <w:rPr>
                <w:lang w:val="en-AU"/>
              </w:rPr>
            </w:pPr>
          </w:p>
        </w:tc>
      </w:tr>
      <w:tr w:rsidR="003C7FE6" w:rsidRPr="00EB6A28" w:rsidTr="003C7FE6">
        <w:tc>
          <w:tcPr>
            <w:tcW w:w="6966" w:type="dxa"/>
            <w:tcBorders>
              <w:top w:val="single" w:sz="4" w:space="0" w:color="auto"/>
              <w:left w:val="single" w:sz="4" w:space="0" w:color="auto"/>
              <w:bottom w:val="single" w:sz="4" w:space="0" w:color="auto"/>
              <w:right w:val="single" w:sz="4" w:space="0" w:color="auto"/>
            </w:tcBorders>
            <w:vAlign w:val="center"/>
          </w:tcPr>
          <w:p w:rsidR="003C7FE6" w:rsidRPr="007123F0" w:rsidRDefault="003C7FE6" w:rsidP="003C7FE6">
            <w:pPr>
              <w:pStyle w:val="TableText"/>
            </w:pPr>
            <w:r w:rsidRPr="00C1758F">
              <w:t>Monitor</w:t>
            </w:r>
            <w:r>
              <w:t>s</w:t>
            </w:r>
            <w:r w:rsidRPr="00C1758F">
              <w:t xml:space="preserve"> the topic of the research</w:t>
            </w:r>
          </w:p>
        </w:tc>
        <w:tc>
          <w:tcPr>
            <w:tcW w:w="702" w:type="dxa"/>
            <w:tcBorders>
              <w:top w:val="single" w:sz="4" w:space="0" w:color="auto"/>
              <w:left w:val="single" w:sz="4" w:space="0" w:color="auto"/>
              <w:bottom w:val="single" w:sz="4" w:space="0" w:color="auto"/>
              <w:right w:val="single" w:sz="4" w:space="0" w:color="auto"/>
            </w:tcBorders>
            <w:vAlign w:val="center"/>
          </w:tcPr>
          <w:p w:rsidR="003C7FE6" w:rsidRPr="00EB6A28" w:rsidRDefault="003C7FE6" w:rsidP="003C7FE6">
            <w:pPr>
              <w:pStyle w:val="Checkbox"/>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3C7FE6" w:rsidRPr="00EB6A28" w:rsidRDefault="003C7FE6" w:rsidP="003C7FE6">
            <w:pPr>
              <w:pStyle w:val="Checkbox"/>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3C7FE6" w:rsidRPr="00EB6A28" w:rsidRDefault="003C7FE6" w:rsidP="003C7FE6">
            <w:pPr>
              <w:pStyle w:val="Checkbox"/>
              <w:jc w:val="center"/>
              <w:rPr>
                <w:lang w:val="en-AU"/>
              </w:rPr>
            </w:pPr>
          </w:p>
        </w:tc>
      </w:tr>
      <w:tr w:rsidR="003C7FE6" w:rsidRPr="00EB6A28" w:rsidTr="003C7FE6">
        <w:tc>
          <w:tcPr>
            <w:tcW w:w="6966" w:type="dxa"/>
            <w:tcBorders>
              <w:top w:val="single" w:sz="4" w:space="0" w:color="auto"/>
              <w:left w:val="single" w:sz="4" w:space="0" w:color="auto"/>
              <w:bottom w:val="single" w:sz="4" w:space="0" w:color="auto"/>
              <w:right w:val="single" w:sz="4" w:space="0" w:color="auto"/>
            </w:tcBorders>
            <w:vAlign w:val="center"/>
          </w:tcPr>
          <w:p w:rsidR="003C7FE6" w:rsidRPr="007123F0" w:rsidRDefault="003C7FE6" w:rsidP="003C7FE6">
            <w:pPr>
              <w:pStyle w:val="TableText"/>
            </w:pPr>
            <w:r w:rsidRPr="00C1758F">
              <w:t>Follow</w:t>
            </w:r>
            <w:r>
              <w:t>s</w:t>
            </w:r>
            <w:r w:rsidRPr="00C1758F">
              <w:t>-up on issues raised during the research process</w:t>
            </w:r>
          </w:p>
        </w:tc>
        <w:tc>
          <w:tcPr>
            <w:tcW w:w="702" w:type="dxa"/>
            <w:tcBorders>
              <w:top w:val="single" w:sz="4" w:space="0" w:color="auto"/>
              <w:left w:val="single" w:sz="4" w:space="0" w:color="auto"/>
              <w:bottom w:val="single" w:sz="4" w:space="0" w:color="auto"/>
              <w:right w:val="single" w:sz="4" w:space="0" w:color="auto"/>
            </w:tcBorders>
            <w:vAlign w:val="center"/>
          </w:tcPr>
          <w:p w:rsidR="003C7FE6" w:rsidRPr="00EB6A28" w:rsidRDefault="003C7FE6" w:rsidP="003C7FE6">
            <w:pPr>
              <w:pStyle w:val="Checkbox"/>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3C7FE6" w:rsidRPr="00EB6A28" w:rsidRDefault="003C7FE6" w:rsidP="003C7FE6">
            <w:pPr>
              <w:pStyle w:val="Checkbox"/>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3C7FE6" w:rsidRPr="00EB6A28" w:rsidRDefault="003C7FE6" w:rsidP="003C7FE6">
            <w:pPr>
              <w:pStyle w:val="Checkbox"/>
              <w:jc w:val="center"/>
              <w:rPr>
                <w:lang w:val="en-AU"/>
              </w:rPr>
            </w:pPr>
          </w:p>
        </w:tc>
      </w:tr>
      <w:tr w:rsidR="003C7FE6" w:rsidRPr="00EB6A28" w:rsidTr="003C7FE6">
        <w:tc>
          <w:tcPr>
            <w:tcW w:w="9072" w:type="dxa"/>
            <w:gridSpan w:val="4"/>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3C7FE6" w:rsidRPr="00EB6A28" w:rsidRDefault="003C7FE6" w:rsidP="003C7FE6">
            <w:pPr>
              <w:pStyle w:val="TableTextBold"/>
            </w:pPr>
            <w:r w:rsidRPr="00C1758F">
              <w:t>Element 4: Interpret the research results</w:t>
            </w:r>
          </w:p>
        </w:tc>
      </w:tr>
      <w:tr w:rsidR="003C7FE6" w:rsidRPr="00EB6A28" w:rsidTr="003C7FE6">
        <w:tc>
          <w:tcPr>
            <w:tcW w:w="6966" w:type="dxa"/>
            <w:tcBorders>
              <w:top w:val="single" w:sz="4" w:space="0" w:color="auto"/>
              <w:left w:val="single" w:sz="4" w:space="0" w:color="auto"/>
              <w:bottom w:val="single" w:sz="4" w:space="0" w:color="auto"/>
              <w:right w:val="single" w:sz="4" w:space="0" w:color="auto"/>
            </w:tcBorders>
            <w:vAlign w:val="center"/>
          </w:tcPr>
          <w:p w:rsidR="003C7FE6" w:rsidRPr="007123F0" w:rsidRDefault="003C7FE6" w:rsidP="003C7FE6">
            <w:pPr>
              <w:pStyle w:val="TableText"/>
            </w:pPr>
            <w:r w:rsidRPr="00C1758F">
              <w:t>Ensure</w:t>
            </w:r>
            <w:r>
              <w:t>s</w:t>
            </w:r>
            <w:r w:rsidRPr="00C1758F">
              <w:t xml:space="preserve"> all identified research activities have been completed as planned</w:t>
            </w:r>
          </w:p>
        </w:tc>
        <w:tc>
          <w:tcPr>
            <w:tcW w:w="702" w:type="dxa"/>
            <w:tcBorders>
              <w:top w:val="single" w:sz="4" w:space="0" w:color="auto"/>
              <w:left w:val="single" w:sz="4" w:space="0" w:color="auto"/>
              <w:bottom w:val="single" w:sz="4" w:space="0" w:color="auto"/>
              <w:right w:val="single" w:sz="4" w:space="0" w:color="auto"/>
            </w:tcBorders>
            <w:vAlign w:val="center"/>
          </w:tcPr>
          <w:p w:rsidR="003C7FE6" w:rsidRPr="00EB6A28" w:rsidRDefault="003C7FE6" w:rsidP="003C7FE6">
            <w:pPr>
              <w:pStyle w:val="Checkbox"/>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3C7FE6" w:rsidRPr="00EB6A28" w:rsidRDefault="003C7FE6" w:rsidP="003C7FE6">
            <w:pPr>
              <w:pStyle w:val="Checkbox"/>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3C7FE6" w:rsidRPr="00EB6A28" w:rsidRDefault="003C7FE6" w:rsidP="003C7FE6">
            <w:pPr>
              <w:pStyle w:val="Checkbox"/>
              <w:jc w:val="center"/>
              <w:rPr>
                <w:lang w:val="en-AU"/>
              </w:rPr>
            </w:pPr>
          </w:p>
        </w:tc>
      </w:tr>
      <w:tr w:rsidR="003C7FE6" w:rsidRPr="00EB6A28" w:rsidTr="003C7FE6">
        <w:tc>
          <w:tcPr>
            <w:tcW w:w="6966" w:type="dxa"/>
            <w:tcBorders>
              <w:top w:val="single" w:sz="4" w:space="0" w:color="auto"/>
              <w:left w:val="single" w:sz="4" w:space="0" w:color="auto"/>
              <w:bottom w:val="single" w:sz="4" w:space="0" w:color="auto"/>
              <w:right w:val="single" w:sz="4" w:space="0" w:color="auto"/>
            </w:tcBorders>
            <w:vAlign w:val="center"/>
          </w:tcPr>
          <w:p w:rsidR="003C7FE6" w:rsidRPr="007123F0" w:rsidRDefault="003C7FE6" w:rsidP="003C7FE6">
            <w:pPr>
              <w:pStyle w:val="TableText"/>
            </w:pPr>
            <w:r w:rsidRPr="00C1758F">
              <w:t>Analyse</w:t>
            </w:r>
            <w:r>
              <w:t>s</w:t>
            </w:r>
            <w:r w:rsidRPr="00C1758F">
              <w:t xml:space="preserve"> the data that has been captured</w:t>
            </w:r>
          </w:p>
        </w:tc>
        <w:tc>
          <w:tcPr>
            <w:tcW w:w="702" w:type="dxa"/>
            <w:tcBorders>
              <w:top w:val="single" w:sz="4" w:space="0" w:color="auto"/>
              <w:left w:val="single" w:sz="4" w:space="0" w:color="auto"/>
              <w:bottom w:val="single" w:sz="4" w:space="0" w:color="auto"/>
              <w:right w:val="single" w:sz="4" w:space="0" w:color="auto"/>
            </w:tcBorders>
            <w:vAlign w:val="center"/>
          </w:tcPr>
          <w:p w:rsidR="003C7FE6" w:rsidRPr="00EB6A28" w:rsidRDefault="003C7FE6" w:rsidP="003C7FE6">
            <w:pPr>
              <w:pStyle w:val="Checkbox"/>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3C7FE6" w:rsidRPr="00EB6A28" w:rsidRDefault="003C7FE6" w:rsidP="003C7FE6">
            <w:pPr>
              <w:pStyle w:val="Checkbox"/>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3C7FE6" w:rsidRPr="00EB6A28" w:rsidRDefault="003C7FE6" w:rsidP="003C7FE6">
            <w:pPr>
              <w:pStyle w:val="Checkbox"/>
              <w:jc w:val="center"/>
              <w:rPr>
                <w:lang w:val="en-AU"/>
              </w:rPr>
            </w:pPr>
          </w:p>
        </w:tc>
      </w:tr>
      <w:tr w:rsidR="003C7FE6" w:rsidRPr="00EB6A28" w:rsidTr="003C7FE6">
        <w:tc>
          <w:tcPr>
            <w:tcW w:w="6966" w:type="dxa"/>
            <w:tcBorders>
              <w:top w:val="single" w:sz="4" w:space="0" w:color="auto"/>
              <w:left w:val="single" w:sz="4" w:space="0" w:color="auto"/>
              <w:bottom w:val="single" w:sz="4" w:space="0" w:color="auto"/>
              <w:right w:val="single" w:sz="4" w:space="0" w:color="auto"/>
            </w:tcBorders>
            <w:vAlign w:val="center"/>
          </w:tcPr>
          <w:p w:rsidR="003C7FE6" w:rsidRPr="007123F0" w:rsidRDefault="003C7FE6" w:rsidP="003C7FE6">
            <w:pPr>
              <w:pStyle w:val="TableText"/>
            </w:pPr>
            <w:r w:rsidRPr="00C1758F">
              <w:t>Integrate</w:t>
            </w:r>
            <w:r>
              <w:t>s</w:t>
            </w:r>
            <w:r w:rsidRPr="00C1758F">
              <w:t xml:space="preserve"> primary and secondary research findings</w:t>
            </w:r>
          </w:p>
        </w:tc>
        <w:tc>
          <w:tcPr>
            <w:tcW w:w="702" w:type="dxa"/>
            <w:tcBorders>
              <w:top w:val="single" w:sz="4" w:space="0" w:color="auto"/>
              <w:left w:val="single" w:sz="4" w:space="0" w:color="auto"/>
              <w:bottom w:val="single" w:sz="4" w:space="0" w:color="auto"/>
              <w:right w:val="single" w:sz="4" w:space="0" w:color="auto"/>
            </w:tcBorders>
            <w:vAlign w:val="center"/>
          </w:tcPr>
          <w:p w:rsidR="003C7FE6" w:rsidRPr="00EB6A28" w:rsidRDefault="003C7FE6" w:rsidP="003C7FE6">
            <w:pPr>
              <w:pStyle w:val="Checkbox"/>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3C7FE6" w:rsidRPr="00EB6A28" w:rsidRDefault="003C7FE6" w:rsidP="003C7FE6">
            <w:pPr>
              <w:pStyle w:val="Checkbox"/>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3C7FE6" w:rsidRPr="00EB6A28" w:rsidRDefault="003C7FE6" w:rsidP="003C7FE6">
            <w:pPr>
              <w:pStyle w:val="Checkbox"/>
              <w:jc w:val="center"/>
              <w:rPr>
                <w:lang w:val="en-AU"/>
              </w:rPr>
            </w:pPr>
          </w:p>
        </w:tc>
      </w:tr>
      <w:tr w:rsidR="003C7FE6" w:rsidRPr="00EB6A28" w:rsidTr="003C7FE6">
        <w:tc>
          <w:tcPr>
            <w:tcW w:w="6966" w:type="dxa"/>
            <w:tcBorders>
              <w:top w:val="single" w:sz="4" w:space="0" w:color="auto"/>
              <w:left w:val="single" w:sz="4" w:space="0" w:color="auto"/>
              <w:bottom w:val="single" w:sz="4" w:space="0" w:color="auto"/>
              <w:right w:val="single" w:sz="4" w:space="0" w:color="auto"/>
            </w:tcBorders>
            <w:vAlign w:val="center"/>
          </w:tcPr>
          <w:p w:rsidR="003C7FE6" w:rsidRPr="007123F0" w:rsidRDefault="003C7FE6" w:rsidP="003C7FE6">
            <w:pPr>
              <w:pStyle w:val="TableText"/>
            </w:pPr>
            <w:r w:rsidRPr="00C1758F">
              <w:t>Prepare</w:t>
            </w:r>
            <w:r>
              <w:t>s</w:t>
            </w:r>
            <w:r w:rsidRPr="00C1758F">
              <w:t xml:space="preserve"> a written report</w:t>
            </w:r>
          </w:p>
        </w:tc>
        <w:tc>
          <w:tcPr>
            <w:tcW w:w="702" w:type="dxa"/>
            <w:tcBorders>
              <w:top w:val="single" w:sz="4" w:space="0" w:color="auto"/>
              <w:left w:val="single" w:sz="4" w:space="0" w:color="auto"/>
              <w:bottom w:val="single" w:sz="4" w:space="0" w:color="auto"/>
              <w:right w:val="single" w:sz="4" w:space="0" w:color="auto"/>
            </w:tcBorders>
            <w:vAlign w:val="center"/>
          </w:tcPr>
          <w:p w:rsidR="003C7FE6" w:rsidRPr="00EB6A28" w:rsidRDefault="003C7FE6" w:rsidP="003C7FE6">
            <w:pPr>
              <w:pStyle w:val="Checkbox"/>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3C7FE6" w:rsidRPr="00EB6A28" w:rsidRDefault="003C7FE6" w:rsidP="003C7FE6">
            <w:pPr>
              <w:pStyle w:val="Checkbox"/>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3C7FE6" w:rsidRPr="00EB6A28" w:rsidRDefault="003C7FE6" w:rsidP="003C7FE6">
            <w:pPr>
              <w:pStyle w:val="Checkbox"/>
              <w:jc w:val="center"/>
              <w:rPr>
                <w:lang w:val="en-AU"/>
              </w:rPr>
            </w:pPr>
          </w:p>
        </w:tc>
      </w:tr>
      <w:tr w:rsidR="003C7FE6" w:rsidRPr="00EB6A28" w:rsidTr="003C7FE6">
        <w:tc>
          <w:tcPr>
            <w:tcW w:w="6966" w:type="dxa"/>
            <w:tcBorders>
              <w:top w:val="single" w:sz="4" w:space="0" w:color="auto"/>
              <w:left w:val="single" w:sz="4" w:space="0" w:color="auto"/>
              <w:bottom w:val="single" w:sz="4" w:space="0" w:color="auto"/>
              <w:right w:val="single" w:sz="4" w:space="0" w:color="auto"/>
            </w:tcBorders>
            <w:vAlign w:val="center"/>
          </w:tcPr>
          <w:p w:rsidR="003C7FE6" w:rsidRPr="007123F0" w:rsidRDefault="003C7FE6" w:rsidP="003C7FE6">
            <w:pPr>
              <w:pStyle w:val="TableText"/>
            </w:pPr>
            <w:r w:rsidRPr="00C1758F">
              <w:t>Obtain</w:t>
            </w:r>
            <w:r>
              <w:t>s</w:t>
            </w:r>
            <w:r w:rsidRPr="00C1758F">
              <w:t xml:space="preserve"> direction on action to be taken</w:t>
            </w:r>
          </w:p>
        </w:tc>
        <w:tc>
          <w:tcPr>
            <w:tcW w:w="702" w:type="dxa"/>
            <w:tcBorders>
              <w:top w:val="single" w:sz="4" w:space="0" w:color="auto"/>
              <w:left w:val="single" w:sz="4" w:space="0" w:color="auto"/>
              <w:bottom w:val="single" w:sz="4" w:space="0" w:color="auto"/>
              <w:right w:val="single" w:sz="4" w:space="0" w:color="auto"/>
            </w:tcBorders>
            <w:vAlign w:val="center"/>
          </w:tcPr>
          <w:p w:rsidR="003C7FE6" w:rsidRPr="00EB6A28" w:rsidRDefault="003C7FE6" w:rsidP="003C7FE6">
            <w:pPr>
              <w:pStyle w:val="Checkbox"/>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3C7FE6" w:rsidRPr="00EB6A28" w:rsidRDefault="003C7FE6" w:rsidP="003C7FE6">
            <w:pPr>
              <w:pStyle w:val="Checkbox"/>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3C7FE6" w:rsidRPr="00EB6A28" w:rsidRDefault="003C7FE6" w:rsidP="003C7FE6">
            <w:pPr>
              <w:pStyle w:val="Checkbox"/>
              <w:jc w:val="center"/>
              <w:rPr>
                <w:lang w:val="en-AU"/>
              </w:rPr>
            </w:pPr>
          </w:p>
        </w:tc>
      </w:tr>
      <w:tr w:rsidR="003C7FE6" w:rsidRPr="00EB6A28" w:rsidTr="003C7FE6">
        <w:tc>
          <w:tcPr>
            <w:tcW w:w="9072" w:type="dxa"/>
            <w:gridSpan w:val="4"/>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3C7FE6" w:rsidRPr="00CD0B7C" w:rsidRDefault="003C7FE6" w:rsidP="003C7FE6">
            <w:pPr>
              <w:pStyle w:val="TableTextBold"/>
            </w:pPr>
            <w:r w:rsidRPr="00CD0B7C">
              <w:t>Element 5: Apply product research knowledge</w:t>
            </w:r>
          </w:p>
        </w:tc>
      </w:tr>
      <w:tr w:rsidR="003C7FE6" w:rsidRPr="00EB6A28" w:rsidTr="003C7FE6">
        <w:tc>
          <w:tcPr>
            <w:tcW w:w="6966" w:type="dxa"/>
            <w:tcBorders>
              <w:top w:val="single" w:sz="4" w:space="0" w:color="auto"/>
              <w:left w:val="single" w:sz="4" w:space="0" w:color="auto"/>
              <w:bottom w:val="single" w:sz="4" w:space="0" w:color="auto"/>
              <w:right w:val="single" w:sz="4" w:space="0" w:color="auto"/>
            </w:tcBorders>
            <w:vAlign w:val="center"/>
          </w:tcPr>
          <w:p w:rsidR="003C7FE6" w:rsidRPr="00C1758F" w:rsidRDefault="003C7FE6" w:rsidP="003C7FE6">
            <w:pPr>
              <w:pStyle w:val="TableText"/>
              <w:spacing w:before="120"/>
            </w:pPr>
            <w:r w:rsidRPr="00C1758F">
              <w:t>Iden</w:t>
            </w:r>
            <w:r>
              <w:t>tifies</w:t>
            </w:r>
            <w:r w:rsidRPr="00C1758F">
              <w:t xml:space="preserve"> tourism products to be developed or promoted</w:t>
            </w:r>
          </w:p>
        </w:tc>
        <w:tc>
          <w:tcPr>
            <w:tcW w:w="702" w:type="dxa"/>
            <w:tcBorders>
              <w:top w:val="single" w:sz="4" w:space="0" w:color="auto"/>
              <w:left w:val="single" w:sz="4" w:space="0" w:color="auto"/>
              <w:bottom w:val="single" w:sz="4" w:space="0" w:color="auto"/>
              <w:right w:val="single" w:sz="4" w:space="0" w:color="auto"/>
            </w:tcBorders>
            <w:vAlign w:val="center"/>
          </w:tcPr>
          <w:p w:rsidR="003C7FE6" w:rsidRPr="00EB6A28" w:rsidRDefault="003C7FE6" w:rsidP="003C7FE6">
            <w:pPr>
              <w:pStyle w:val="Checkbox"/>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3C7FE6" w:rsidRPr="00EB6A28" w:rsidRDefault="003C7FE6" w:rsidP="003C7FE6">
            <w:pPr>
              <w:pStyle w:val="Checkbox"/>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3C7FE6" w:rsidRPr="00EB6A28" w:rsidRDefault="003C7FE6" w:rsidP="003C7FE6">
            <w:pPr>
              <w:pStyle w:val="Checkbox"/>
              <w:jc w:val="center"/>
              <w:rPr>
                <w:lang w:val="en-AU"/>
              </w:rPr>
            </w:pPr>
          </w:p>
        </w:tc>
      </w:tr>
      <w:tr w:rsidR="003C7FE6" w:rsidRPr="00EB6A28" w:rsidTr="003C7FE6">
        <w:tc>
          <w:tcPr>
            <w:tcW w:w="6966" w:type="dxa"/>
            <w:tcBorders>
              <w:top w:val="single" w:sz="4" w:space="0" w:color="auto"/>
              <w:left w:val="single" w:sz="4" w:space="0" w:color="auto"/>
              <w:bottom w:val="single" w:sz="4" w:space="0" w:color="auto"/>
              <w:right w:val="single" w:sz="4" w:space="0" w:color="auto"/>
            </w:tcBorders>
            <w:vAlign w:val="center"/>
          </w:tcPr>
          <w:p w:rsidR="003C7FE6" w:rsidRPr="00C1758F" w:rsidRDefault="003C7FE6" w:rsidP="003C7FE6">
            <w:pPr>
              <w:pStyle w:val="TableText"/>
              <w:spacing w:before="120"/>
            </w:pPr>
            <w:r w:rsidRPr="00C1758F">
              <w:t>Plan</w:t>
            </w:r>
            <w:r>
              <w:t>s</w:t>
            </w:r>
            <w:r w:rsidRPr="00C1758F">
              <w:t xml:space="preserve"> a relevant campaign</w:t>
            </w:r>
          </w:p>
        </w:tc>
        <w:tc>
          <w:tcPr>
            <w:tcW w:w="702" w:type="dxa"/>
            <w:tcBorders>
              <w:top w:val="single" w:sz="4" w:space="0" w:color="auto"/>
              <w:left w:val="single" w:sz="4" w:space="0" w:color="auto"/>
              <w:bottom w:val="single" w:sz="4" w:space="0" w:color="auto"/>
              <w:right w:val="single" w:sz="4" w:space="0" w:color="auto"/>
            </w:tcBorders>
            <w:vAlign w:val="center"/>
          </w:tcPr>
          <w:p w:rsidR="003C7FE6" w:rsidRPr="00EB6A28" w:rsidRDefault="003C7FE6" w:rsidP="003C7FE6">
            <w:pPr>
              <w:pStyle w:val="Checkbox"/>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3C7FE6" w:rsidRPr="00EB6A28" w:rsidRDefault="003C7FE6" w:rsidP="003C7FE6">
            <w:pPr>
              <w:pStyle w:val="Checkbox"/>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3C7FE6" w:rsidRPr="00EB6A28" w:rsidRDefault="003C7FE6" w:rsidP="003C7FE6">
            <w:pPr>
              <w:pStyle w:val="Checkbox"/>
              <w:jc w:val="center"/>
              <w:rPr>
                <w:lang w:val="en-AU"/>
              </w:rPr>
            </w:pPr>
          </w:p>
        </w:tc>
      </w:tr>
      <w:tr w:rsidR="003C7FE6" w:rsidRPr="00EB6A28" w:rsidTr="003C7FE6">
        <w:tc>
          <w:tcPr>
            <w:tcW w:w="6966" w:type="dxa"/>
            <w:tcBorders>
              <w:top w:val="single" w:sz="4" w:space="0" w:color="auto"/>
              <w:left w:val="single" w:sz="4" w:space="0" w:color="auto"/>
              <w:bottom w:val="single" w:sz="4" w:space="0" w:color="auto"/>
              <w:right w:val="single" w:sz="4" w:space="0" w:color="auto"/>
            </w:tcBorders>
            <w:vAlign w:val="center"/>
          </w:tcPr>
          <w:p w:rsidR="003C7FE6" w:rsidRPr="00C1758F" w:rsidRDefault="003C7FE6" w:rsidP="003C7FE6">
            <w:pPr>
              <w:pStyle w:val="TableText"/>
              <w:spacing w:before="120"/>
            </w:pPr>
            <w:r w:rsidRPr="00C1758F">
              <w:t>Produce</w:t>
            </w:r>
            <w:r>
              <w:t>s</w:t>
            </w:r>
            <w:r w:rsidRPr="00C1758F">
              <w:t xml:space="preserve"> resources to support implementation</w:t>
            </w:r>
          </w:p>
        </w:tc>
        <w:tc>
          <w:tcPr>
            <w:tcW w:w="702" w:type="dxa"/>
            <w:tcBorders>
              <w:top w:val="single" w:sz="4" w:space="0" w:color="auto"/>
              <w:left w:val="single" w:sz="4" w:space="0" w:color="auto"/>
              <w:bottom w:val="single" w:sz="4" w:space="0" w:color="auto"/>
              <w:right w:val="single" w:sz="4" w:space="0" w:color="auto"/>
            </w:tcBorders>
            <w:vAlign w:val="center"/>
          </w:tcPr>
          <w:p w:rsidR="003C7FE6" w:rsidRPr="00EB6A28" w:rsidRDefault="003C7FE6" w:rsidP="003C7FE6">
            <w:pPr>
              <w:pStyle w:val="Checkbox"/>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3C7FE6" w:rsidRPr="00EB6A28" w:rsidRDefault="003C7FE6" w:rsidP="003C7FE6">
            <w:pPr>
              <w:pStyle w:val="Checkbox"/>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3C7FE6" w:rsidRPr="00EB6A28" w:rsidRDefault="003C7FE6" w:rsidP="003C7FE6">
            <w:pPr>
              <w:pStyle w:val="Checkbox"/>
              <w:jc w:val="center"/>
              <w:rPr>
                <w:lang w:val="en-AU"/>
              </w:rPr>
            </w:pPr>
          </w:p>
        </w:tc>
      </w:tr>
      <w:tr w:rsidR="003C7FE6" w:rsidRPr="00EB6A28" w:rsidTr="003C7FE6">
        <w:tc>
          <w:tcPr>
            <w:tcW w:w="6966" w:type="dxa"/>
            <w:tcBorders>
              <w:top w:val="single" w:sz="4" w:space="0" w:color="auto"/>
              <w:left w:val="single" w:sz="4" w:space="0" w:color="auto"/>
              <w:bottom w:val="single" w:sz="4" w:space="0" w:color="auto"/>
              <w:right w:val="single" w:sz="4" w:space="0" w:color="auto"/>
            </w:tcBorders>
            <w:vAlign w:val="center"/>
          </w:tcPr>
          <w:p w:rsidR="003C7FE6" w:rsidRPr="00C1758F" w:rsidRDefault="003C7FE6" w:rsidP="003C7FE6">
            <w:pPr>
              <w:pStyle w:val="TableText"/>
              <w:spacing w:before="120"/>
            </w:pPr>
            <w:r w:rsidRPr="00C1758F">
              <w:t>Implement</w:t>
            </w:r>
            <w:r>
              <w:t>s</w:t>
            </w:r>
            <w:r w:rsidRPr="00C1758F">
              <w:t xml:space="preserve"> the plan(s) as prepared</w:t>
            </w:r>
          </w:p>
        </w:tc>
        <w:tc>
          <w:tcPr>
            <w:tcW w:w="702" w:type="dxa"/>
            <w:tcBorders>
              <w:top w:val="single" w:sz="4" w:space="0" w:color="auto"/>
              <w:left w:val="single" w:sz="4" w:space="0" w:color="auto"/>
              <w:bottom w:val="single" w:sz="4" w:space="0" w:color="auto"/>
              <w:right w:val="single" w:sz="4" w:space="0" w:color="auto"/>
            </w:tcBorders>
            <w:vAlign w:val="center"/>
          </w:tcPr>
          <w:p w:rsidR="003C7FE6" w:rsidRPr="00EB6A28" w:rsidRDefault="003C7FE6" w:rsidP="003C7FE6">
            <w:pPr>
              <w:pStyle w:val="Checkbox"/>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3C7FE6" w:rsidRPr="00EB6A28" w:rsidRDefault="003C7FE6" w:rsidP="003C7FE6">
            <w:pPr>
              <w:pStyle w:val="Checkbox"/>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3C7FE6" w:rsidRPr="00EB6A28" w:rsidRDefault="003C7FE6" w:rsidP="003C7FE6">
            <w:pPr>
              <w:pStyle w:val="Checkbox"/>
              <w:jc w:val="center"/>
              <w:rPr>
                <w:lang w:val="en-AU"/>
              </w:rPr>
            </w:pPr>
          </w:p>
        </w:tc>
      </w:tr>
      <w:tr w:rsidR="003C7FE6" w:rsidRPr="00EB6A28" w:rsidTr="003C7FE6">
        <w:tc>
          <w:tcPr>
            <w:tcW w:w="6966" w:type="dxa"/>
            <w:tcBorders>
              <w:top w:val="single" w:sz="4" w:space="0" w:color="auto"/>
              <w:left w:val="single" w:sz="4" w:space="0" w:color="auto"/>
              <w:bottom w:val="single" w:sz="4" w:space="0" w:color="auto"/>
              <w:right w:val="single" w:sz="4" w:space="0" w:color="auto"/>
            </w:tcBorders>
            <w:vAlign w:val="center"/>
          </w:tcPr>
          <w:p w:rsidR="003C7FE6" w:rsidRPr="00C1758F" w:rsidRDefault="003C7FE6" w:rsidP="003C7FE6">
            <w:pPr>
              <w:pStyle w:val="TableText"/>
              <w:spacing w:before="120"/>
            </w:pPr>
            <w:r w:rsidRPr="00C1758F">
              <w:t>Monitor</w:t>
            </w:r>
            <w:r>
              <w:t>s</w:t>
            </w:r>
            <w:r w:rsidRPr="00C1758F">
              <w:t xml:space="preserve"> implementation of the plan(s)</w:t>
            </w:r>
          </w:p>
        </w:tc>
        <w:tc>
          <w:tcPr>
            <w:tcW w:w="702" w:type="dxa"/>
            <w:tcBorders>
              <w:top w:val="single" w:sz="4" w:space="0" w:color="auto"/>
              <w:left w:val="single" w:sz="4" w:space="0" w:color="auto"/>
              <w:bottom w:val="single" w:sz="4" w:space="0" w:color="auto"/>
              <w:right w:val="single" w:sz="4" w:space="0" w:color="auto"/>
            </w:tcBorders>
            <w:vAlign w:val="center"/>
          </w:tcPr>
          <w:p w:rsidR="003C7FE6" w:rsidRPr="00EB6A28" w:rsidRDefault="003C7FE6" w:rsidP="003C7FE6">
            <w:pPr>
              <w:pStyle w:val="Checkbox"/>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3C7FE6" w:rsidRPr="00EB6A28" w:rsidRDefault="003C7FE6" w:rsidP="003C7FE6">
            <w:pPr>
              <w:pStyle w:val="Checkbox"/>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3C7FE6" w:rsidRPr="00EB6A28" w:rsidRDefault="003C7FE6" w:rsidP="003C7FE6">
            <w:pPr>
              <w:pStyle w:val="Checkbox"/>
              <w:jc w:val="center"/>
              <w:rPr>
                <w:lang w:val="en-AU"/>
              </w:rPr>
            </w:pPr>
          </w:p>
        </w:tc>
      </w:tr>
      <w:tr w:rsidR="003C7FE6" w:rsidRPr="00EB6A28" w:rsidTr="003C7FE6">
        <w:tc>
          <w:tcPr>
            <w:tcW w:w="6966" w:type="dxa"/>
            <w:tcBorders>
              <w:top w:val="single" w:sz="4" w:space="0" w:color="auto"/>
              <w:left w:val="single" w:sz="4" w:space="0" w:color="auto"/>
              <w:bottom w:val="single" w:sz="4" w:space="0" w:color="auto"/>
              <w:right w:val="single" w:sz="4" w:space="0" w:color="auto"/>
            </w:tcBorders>
            <w:vAlign w:val="center"/>
          </w:tcPr>
          <w:p w:rsidR="003C7FE6" w:rsidRPr="00C1758F" w:rsidRDefault="003C7FE6" w:rsidP="003C7FE6">
            <w:pPr>
              <w:pStyle w:val="TableText"/>
              <w:spacing w:before="120"/>
            </w:pPr>
            <w:r w:rsidRPr="00C1758F">
              <w:t>Take</w:t>
            </w:r>
            <w:r>
              <w:t>s</w:t>
            </w:r>
            <w:r w:rsidRPr="00C1758F">
              <w:t xml:space="preserve"> remedial action, where required</w:t>
            </w:r>
          </w:p>
        </w:tc>
        <w:tc>
          <w:tcPr>
            <w:tcW w:w="702" w:type="dxa"/>
            <w:tcBorders>
              <w:top w:val="single" w:sz="4" w:space="0" w:color="auto"/>
              <w:left w:val="single" w:sz="4" w:space="0" w:color="auto"/>
              <w:bottom w:val="single" w:sz="4" w:space="0" w:color="auto"/>
              <w:right w:val="single" w:sz="4" w:space="0" w:color="auto"/>
            </w:tcBorders>
            <w:vAlign w:val="center"/>
          </w:tcPr>
          <w:p w:rsidR="003C7FE6" w:rsidRPr="00EB6A28" w:rsidRDefault="003C7FE6" w:rsidP="003C7FE6">
            <w:pPr>
              <w:pStyle w:val="Checkbox"/>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3C7FE6" w:rsidRPr="00EB6A28" w:rsidRDefault="003C7FE6" w:rsidP="003C7FE6">
            <w:pPr>
              <w:pStyle w:val="Checkbox"/>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3C7FE6" w:rsidRPr="00EB6A28" w:rsidRDefault="003C7FE6" w:rsidP="003C7FE6">
            <w:pPr>
              <w:pStyle w:val="Checkbox"/>
              <w:jc w:val="center"/>
              <w:rPr>
                <w:lang w:val="en-AU"/>
              </w:rPr>
            </w:pPr>
          </w:p>
        </w:tc>
      </w:tr>
      <w:tr w:rsidR="003C7FE6" w:rsidRPr="00EB6A28" w:rsidTr="003C7FE6">
        <w:tc>
          <w:tcPr>
            <w:tcW w:w="6966" w:type="dxa"/>
            <w:tcBorders>
              <w:top w:val="single" w:sz="4" w:space="0" w:color="auto"/>
              <w:left w:val="single" w:sz="4" w:space="0" w:color="auto"/>
              <w:bottom w:val="single" w:sz="4" w:space="0" w:color="auto"/>
              <w:right w:val="single" w:sz="4" w:space="0" w:color="auto"/>
            </w:tcBorders>
            <w:vAlign w:val="center"/>
          </w:tcPr>
          <w:p w:rsidR="003C7FE6" w:rsidRPr="00C1758F" w:rsidRDefault="003C7FE6" w:rsidP="003C7FE6">
            <w:pPr>
              <w:spacing w:before="120" w:after="120" w:line="240" w:lineRule="auto"/>
              <w:rPr>
                <w:rFonts w:ascii="Helvetica" w:hAnsi="Helvetica"/>
              </w:rPr>
            </w:pPr>
            <w:r w:rsidRPr="00C1758F">
              <w:rPr>
                <w:rFonts w:ascii="Helvetica" w:hAnsi="Helvetica"/>
              </w:rPr>
              <w:t>Evaluates the initiative</w:t>
            </w:r>
          </w:p>
        </w:tc>
        <w:tc>
          <w:tcPr>
            <w:tcW w:w="702" w:type="dxa"/>
            <w:tcBorders>
              <w:top w:val="single" w:sz="4" w:space="0" w:color="auto"/>
              <w:left w:val="single" w:sz="4" w:space="0" w:color="auto"/>
              <w:bottom w:val="single" w:sz="4" w:space="0" w:color="auto"/>
              <w:right w:val="single" w:sz="4" w:space="0" w:color="auto"/>
            </w:tcBorders>
            <w:vAlign w:val="center"/>
          </w:tcPr>
          <w:p w:rsidR="003C7FE6" w:rsidRPr="00EB6A28" w:rsidRDefault="003C7FE6" w:rsidP="003C7FE6">
            <w:pPr>
              <w:pStyle w:val="Checkbox"/>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3C7FE6" w:rsidRPr="00EB6A28" w:rsidRDefault="003C7FE6" w:rsidP="003C7FE6">
            <w:pPr>
              <w:pStyle w:val="Checkbox"/>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3C7FE6" w:rsidRPr="00EB6A28" w:rsidRDefault="003C7FE6" w:rsidP="003C7FE6">
            <w:pPr>
              <w:pStyle w:val="Checkbox"/>
              <w:jc w:val="center"/>
              <w:rPr>
                <w:lang w:val="en-AU"/>
              </w:rPr>
            </w:pPr>
          </w:p>
        </w:tc>
      </w:tr>
    </w:tbl>
    <w:p w:rsidR="003C7FE6" w:rsidRDefault="003C7FE6" w:rsidP="003C7FE6">
      <w:pPr>
        <w:pStyle w:val="BodyCopy"/>
        <w:spacing w:before="0" w:after="0"/>
      </w:pPr>
    </w:p>
    <w:tbl>
      <w:tblPr>
        <w:tblW w:w="9072"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6010"/>
        <w:gridCol w:w="3062"/>
      </w:tblGrid>
      <w:tr w:rsidR="00F5028F" w:rsidRPr="00EB6A28" w:rsidTr="003C7FE6">
        <w:trPr>
          <w:trHeight w:val="466"/>
        </w:trPr>
        <w:tc>
          <w:tcPr>
            <w:tcW w:w="9072" w:type="dxa"/>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EB6A28" w:rsidRDefault="00F5028F" w:rsidP="00C1456C">
            <w:pPr>
              <w:pStyle w:val="TableTextBold"/>
              <w:keepNext/>
            </w:pPr>
            <w:r w:rsidRPr="00EB6A28">
              <w:t>Comments/feedback from Third Party to Trainer/Assessor:</w:t>
            </w:r>
          </w:p>
        </w:tc>
      </w:tr>
      <w:tr w:rsidR="00F5028F" w:rsidRPr="00EB6A28" w:rsidTr="003C7FE6">
        <w:trPr>
          <w:trHeight w:val="11340"/>
        </w:trPr>
        <w:tc>
          <w:tcPr>
            <w:tcW w:w="9072" w:type="dxa"/>
            <w:gridSpan w:val="2"/>
            <w:tcBorders>
              <w:top w:val="single" w:sz="4" w:space="0" w:color="auto"/>
              <w:left w:val="single" w:sz="4" w:space="0" w:color="auto"/>
              <w:bottom w:val="single" w:sz="4" w:space="0" w:color="auto"/>
              <w:right w:val="single" w:sz="4" w:space="0" w:color="auto"/>
            </w:tcBorders>
          </w:tcPr>
          <w:p w:rsidR="00F5028F" w:rsidRPr="00EB6A28" w:rsidRDefault="00F5028F" w:rsidP="00C1456C">
            <w:pPr>
              <w:pStyle w:val="TableText"/>
              <w:keepNext/>
              <w:rPr>
                <w:b/>
              </w:rPr>
            </w:pPr>
          </w:p>
        </w:tc>
      </w:tr>
      <w:tr w:rsidR="00F5028F" w:rsidRPr="00EB6A28" w:rsidTr="003C7FE6">
        <w:trPr>
          <w:trHeight w:val="274"/>
        </w:trPr>
        <w:tc>
          <w:tcPr>
            <w:tcW w:w="6010" w:type="dxa"/>
            <w:tcBorders>
              <w:top w:val="nil"/>
              <w:left w:val="single" w:sz="4" w:space="0" w:color="auto"/>
              <w:bottom w:val="single" w:sz="4" w:space="0" w:color="auto"/>
              <w:right w:val="single" w:sz="4" w:space="0" w:color="auto"/>
            </w:tcBorders>
            <w:shd w:val="clear" w:color="auto" w:fill="F2F2F2" w:themeFill="background1" w:themeFillShade="F2"/>
          </w:tcPr>
          <w:p w:rsidR="00F5028F" w:rsidRPr="00EB6A28" w:rsidRDefault="00F5028F" w:rsidP="00C1456C">
            <w:pPr>
              <w:pStyle w:val="TableTextBold"/>
            </w:pPr>
            <w:r w:rsidRPr="00EB6A28">
              <w:t>Third party signature:</w:t>
            </w:r>
          </w:p>
        </w:tc>
        <w:tc>
          <w:tcPr>
            <w:tcW w:w="3062" w:type="dxa"/>
            <w:tcBorders>
              <w:top w:val="nil"/>
              <w:left w:val="single" w:sz="4" w:space="0" w:color="auto"/>
              <w:bottom w:val="single" w:sz="4" w:space="0" w:color="auto"/>
              <w:right w:val="single" w:sz="4" w:space="0" w:color="auto"/>
            </w:tcBorders>
            <w:shd w:val="clear" w:color="auto" w:fill="F2F2F2" w:themeFill="background1" w:themeFillShade="F2"/>
          </w:tcPr>
          <w:p w:rsidR="00F5028F" w:rsidRPr="00EB6A28" w:rsidRDefault="00F5028F" w:rsidP="00C1456C">
            <w:pPr>
              <w:pStyle w:val="TableTextBold"/>
            </w:pPr>
            <w:r w:rsidRPr="00EB6A28">
              <w:t>Date:</w:t>
            </w:r>
          </w:p>
        </w:tc>
      </w:tr>
      <w:tr w:rsidR="00F5028F" w:rsidRPr="00EB6A28" w:rsidTr="003C7FE6">
        <w:trPr>
          <w:trHeight w:val="274"/>
        </w:trPr>
        <w:tc>
          <w:tcPr>
            <w:tcW w:w="9072" w:type="dxa"/>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EB6A28" w:rsidRDefault="00F5028F" w:rsidP="00C1456C">
            <w:pPr>
              <w:pStyle w:val="TableTextBold"/>
            </w:pPr>
            <w:r w:rsidRPr="00EB6A28">
              <w:t>Send to:</w:t>
            </w:r>
          </w:p>
        </w:tc>
      </w:tr>
    </w:tbl>
    <w:p w:rsidR="003C7FE6" w:rsidRDefault="003C7FE6">
      <w:pPr>
        <w:rPr>
          <w:rStyle w:val="BodyCopyBold"/>
        </w:rPr>
      </w:pPr>
    </w:p>
    <w:p w:rsidR="003C7FE6" w:rsidRDefault="003C7FE6">
      <w:pPr>
        <w:rPr>
          <w:rStyle w:val="BodyCopyBold"/>
        </w:rPr>
      </w:pPr>
      <w:r>
        <w:rPr>
          <w:rStyle w:val="BodyCopyBold"/>
        </w:rPr>
        <w:br w:type="page"/>
      </w:r>
    </w:p>
    <w:p w:rsidR="003C7FE6" w:rsidRDefault="003C7FE6">
      <w:pPr>
        <w:rPr>
          <w:rStyle w:val="BodyCopyBold"/>
        </w:rPr>
      </w:pPr>
    </w:p>
    <w:p w:rsidR="00F5028F" w:rsidRPr="00EB6A28" w:rsidRDefault="00F5028F">
      <w:pPr>
        <w:rPr>
          <w:rStyle w:val="BodyCopyBold"/>
        </w:rPr>
        <w:sectPr w:rsidR="00F5028F" w:rsidRPr="00EB6A28" w:rsidSect="00C66768">
          <w:headerReference w:type="even" r:id="rId44"/>
          <w:headerReference w:type="default" r:id="rId45"/>
          <w:pgSz w:w="11906" w:h="16838" w:code="9"/>
          <w:pgMar w:top="1440" w:right="1440" w:bottom="1440" w:left="1701" w:header="709" w:footer="388" w:gutter="0"/>
          <w:cols w:space="708"/>
          <w:docGrid w:linePitch="360"/>
        </w:sectPr>
      </w:pPr>
    </w:p>
    <w:p w:rsidR="00D559A6" w:rsidRPr="00EB6A28" w:rsidRDefault="008A2F85" w:rsidP="00C1456C">
      <w:pPr>
        <w:pStyle w:val="Heading1"/>
        <w:rPr>
          <w:rStyle w:val="BodyCopyBold"/>
        </w:rPr>
      </w:pPr>
      <w:bookmarkStart w:id="27" w:name="_Toc337029315"/>
      <w:bookmarkStart w:id="28" w:name="_Toc425769989"/>
      <w:r w:rsidRPr="00EB6A28">
        <w:lastRenderedPageBreak/>
        <w:t>Competency recording s</w:t>
      </w:r>
      <w:r w:rsidR="00C1456C" w:rsidRPr="00EB6A28">
        <w:t>heet</w:t>
      </w:r>
      <w:bookmarkEnd w:id="27"/>
      <w:bookmarkEnd w:id="28"/>
    </w:p>
    <w:tbl>
      <w:tblPr>
        <w:tblStyle w:val="TableGrid"/>
        <w:tblW w:w="14175" w:type="dxa"/>
        <w:tblLayout w:type="fixed"/>
        <w:tblLook w:val="04A0" w:firstRow="1" w:lastRow="0" w:firstColumn="1" w:lastColumn="0" w:noHBand="0" w:noVBand="1"/>
      </w:tblPr>
      <w:tblGrid>
        <w:gridCol w:w="3510"/>
        <w:gridCol w:w="6096"/>
        <w:gridCol w:w="4569"/>
      </w:tblGrid>
      <w:tr w:rsidR="00C1456C" w:rsidRPr="00EB6A28" w:rsidTr="00473855">
        <w:tc>
          <w:tcPr>
            <w:tcW w:w="3510" w:type="dxa"/>
            <w:shd w:val="clear" w:color="auto" w:fill="FFFFFF" w:themeFill="background1"/>
          </w:tcPr>
          <w:p w:rsidR="00C1456C" w:rsidRPr="00EB6A28" w:rsidRDefault="00C1456C" w:rsidP="00C1456C">
            <w:pPr>
              <w:pStyle w:val="TableTextBold"/>
              <w:rPr>
                <w:szCs w:val="24"/>
              </w:rPr>
            </w:pPr>
            <w:r w:rsidRPr="00EB6A28">
              <w:rPr>
                <w:szCs w:val="24"/>
              </w:rPr>
              <w:t>Name of Student</w:t>
            </w:r>
          </w:p>
        </w:tc>
        <w:tc>
          <w:tcPr>
            <w:tcW w:w="10665" w:type="dxa"/>
            <w:gridSpan w:val="2"/>
          </w:tcPr>
          <w:p w:rsidR="00C1456C" w:rsidRPr="00EB6A28" w:rsidRDefault="00C1456C" w:rsidP="00C1456C">
            <w:pPr>
              <w:pStyle w:val="TableText"/>
            </w:pPr>
          </w:p>
        </w:tc>
      </w:tr>
      <w:tr w:rsidR="00C1456C" w:rsidRPr="00EB6A28" w:rsidTr="00473855">
        <w:tc>
          <w:tcPr>
            <w:tcW w:w="3510" w:type="dxa"/>
            <w:shd w:val="clear" w:color="auto" w:fill="FFFFFF" w:themeFill="background1"/>
          </w:tcPr>
          <w:p w:rsidR="00C1456C" w:rsidRPr="00EB6A28" w:rsidRDefault="00C1456C" w:rsidP="00C1456C">
            <w:pPr>
              <w:pStyle w:val="TableTextBold"/>
              <w:rPr>
                <w:szCs w:val="24"/>
              </w:rPr>
            </w:pPr>
            <w:r w:rsidRPr="00EB6A28">
              <w:rPr>
                <w:szCs w:val="24"/>
              </w:rPr>
              <w:t>Name of Assessor/s</w:t>
            </w:r>
          </w:p>
        </w:tc>
        <w:tc>
          <w:tcPr>
            <w:tcW w:w="10665" w:type="dxa"/>
            <w:gridSpan w:val="2"/>
          </w:tcPr>
          <w:p w:rsidR="00C1456C" w:rsidRPr="00EB6A28" w:rsidRDefault="00C1456C" w:rsidP="00C1456C">
            <w:pPr>
              <w:pStyle w:val="TableText"/>
            </w:pPr>
          </w:p>
        </w:tc>
      </w:tr>
      <w:tr w:rsidR="00C1456C" w:rsidRPr="00EB6A28" w:rsidTr="00473855">
        <w:tc>
          <w:tcPr>
            <w:tcW w:w="3510" w:type="dxa"/>
            <w:shd w:val="clear" w:color="auto" w:fill="FFFFFF" w:themeFill="background1"/>
          </w:tcPr>
          <w:p w:rsidR="00C1456C" w:rsidRPr="00EB6A28" w:rsidRDefault="00C1456C" w:rsidP="00C1456C">
            <w:pPr>
              <w:pStyle w:val="TableTextBold"/>
              <w:rPr>
                <w:szCs w:val="24"/>
              </w:rPr>
            </w:pPr>
            <w:r w:rsidRPr="00EB6A28">
              <w:rPr>
                <w:szCs w:val="24"/>
              </w:rPr>
              <w:t>Unit of Competency</w:t>
            </w:r>
          </w:p>
        </w:tc>
        <w:tc>
          <w:tcPr>
            <w:tcW w:w="6096" w:type="dxa"/>
          </w:tcPr>
          <w:p w:rsidR="00C1456C" w:rsidRPr="00EB6A28" w:rsidRDefault="00F47184" w:rsidP="00C1456C">
            <w:pPr>
              <w:pStyle w:val="TableText"/>
            </w:pPr>
            <w:fldSimple w:instr=" REF  UnitName  \* MERGEFORMAT ">
              <w:sdt>
                <w:sdtPr>
                  <w:alias w:val="Unit name "/>
                  <w:tag w:val="Unit name "/>
                  <w:id w:val="1461928167"/>
                  <w:placeholder>
                    <w:docPart w:val="9057820C83E9498890A391BA8FB1F8A9"/>
                  </w:placeholder>
                </w:sdtPr>
                <w:sdtEndPr/>
                <w:sdtContent>
                  <w:r w:rsidRPr="00EB6A28">
                    <w:t>Construct and apply tourism product research</w:t>
                  </w:r>
                </w:sdtContent>
              </w:sdt>
            </w:fldSimple>
          </w:p>
        </w:tc>
        <w:tc>
          <w:tcPr>
            <w:tcW w:w="4569" w:type="dxa"/>
          </w:tcPr>
          <w:p w:rsidR="00C1456C" w:rsidRPr="00EB6A28" w:rsidRDefault="00F47184" w:rsidP="00C1456C">
            <w:pPr>
              <w:pStyle w:val="TableText"/>
            </w:pPr>
            <w:fldSimple w:instr=" REF  UnitCode  \* MERGEFORMAT ">
              <w:sdt>
                <w:sdtPr>
                  <w:alias w:val="Unit code"/>
                  <w:tag w:val="Unit code"/>
                  <w:id w:val="-173496352"/>
                  <w:placeholder>
                    <w:docPart w:val="E5DA6BA951914650A1C00CC8CADFA64C"/>
                  </w:placeholder>
                </w:sdtPr>
                <w:sdtEndPr/>
                <w:sdtContent>
                  <w:r w:rsidRPr="00EB6A28">
                    <w:t>D2.TCS.CL5.04</w:t>
                  </w:r>
                </w:sdtContent>
              </w:sdt>
            </w:fldSimple>
          </w:p>
        </w:tc>
      </w:tr>
      <w:tr w:rsidR="00C1456C" w:rsidRPr="00EB6A28" w:rsidTr="00473855">
        <w:tc>
          <w:tcPr>
            <w:tcW w:w="3510" w:type="dxa"/>
            <w:shd w:val="clear" w:color="auto" w:fill="FFFFFF" w:themeFill="background1"/>
          </w:tcPr>
          <w:p w:rsidR="00C1456C" w:rsidRPr="00EB6A28" w:rsidRDefault="00C1456C" w:rsidP="00C1456C">
            <w:pPr>
              <w:pStyle w:val="TableTextBold"/>
              <w:rPr>
                <w:szCs w:val="24"/>
              </w:rPr>
            </w:pPr>
            <w:r w:rsidRPr="00EB6A28">
              <w:rPr>
                <w:szCs w:val="24"/>
              </w:rPr>
              <w:t>Date assessment commenced</w:t>
            </w:r>
          </w:p>
        </w:tc>
        <w:tc>
          <w:tcPr>
            <w:tcW w:w="10665" w:type="dxa"/>
            <w:gridSpan w:val="2"/>
          </w:tcPr>
          <w:p w:rsidR="00C1456C" w:rsidRPr="00EB6A28" w:rsidRDefault="00C1456C" w:rsidP="00C1456C">
            <w:pPr>
              <w:pStyle w:val="TableText"/>
            </w:pPr>
          </w:p>
        </w:tc>
      </w:tr>
      <w:tr w:rsidR="00C1456C" w:rsidRPr="00EB6A28" w:rsidTr="00473855">
        <w:tc>
          <w:tcPr>
            <w:tcW w:w="3510" w:type="dxa"/>
            <w:shd w:val="clear" w:color="auto" w:fill="FFFFFF" w:themeFill="background1"/>
          </w:tcPr>
          <w:p w:rsidR="00C1456C" w:rsidRPr="00EB6A28" w:rsidRDefault="00C1456C" w:rsidP="00C1456C">
            <w:pPr>
              <w:pStyle w:val="TableTextBold"/>
              <w:rPr>
                <w:szCs w:val="24"/>
              </w:rPr>
            </w:pPr>
            <w:r w:rsidRPr="00EB6A28">
              <w:rPr>
                <w:szCs w:val="24"/>
              </w:rPr>
              <w:t>Date assessment finalised</w:t>
            </w:r>
          </w:p>
        </w:tc>
        <w:tc>
          <w:tcPr>
            <w:tcW w:w="10665" w:type="dxa"/>
            <w:gridSpan w:val="2"/>
          </w:tcPr>
          <w:p w:rsidR="00C1456C" w:rsidRPr="00EB6A28" w:rsidRDefault="00C1456C" w:rsidP="00C1456C">
            <w:pPr>
              <w:pStyle w:val="TableText"/>
            </w:pPr>
          </w:p>
        </w:tc>
      </w:tr>
      <w:tr w:rsidR="00C1456C" w:rsidRPr="00EB6A28" w:rsidTr="00473855">
        <w:tc>
          <w:tcPr>
            <w:tcW w:w="3510" w:type="dxa"/>
            <w:shd w:val="clear" w:color="auto" w:fill="FFFFFF" w:themeFill="background1"/>
          </w:tcPr>
          <w:p w:rsidR="00C1456C" w:rsidRPr="00EB6A28" w:rsidRDefault="00C1456C" w:rsidP="00C1456C">
            <w:pPr>
              <w:pStyle w:val="TableTextBold"/>
              <w:rPr>
                <w:szCs w:val="24"/>
              </w:rPr>
            </w:pPr>
            <w:r w:rsidRPr="00EB6A28">
              <w:t>Assessment decision</w:t>
            </w:r>
          </w:p>
        </w:tc>
        <w:tc>
          <w:tcPr>
            <w:tcW w:w="10665" w:type="dxa"/>
            <w:gridSpan w:val="2"/>
          </w:tcPr>
          <w:p w:rsidR="00C1456C" w:rsidRPr="00EB6A28" w:rsidRDefault="00A23257" w:rsidP="00C1456C">
            <w:pPr>
              <w:pStyle w:val="TableText"/>
            </w:pPr>
            <w:r w:rsidRPr="00EB6A28">
              <w:t xml:space="preserve">Pass </w:t>
            </w:r>
            <w:r w:rsidR="00C1456C" w:rsidRPr="00EB6A28">
              <w:t>Competent / Not Yet Competent (Circle one)</w:t>
            </w:r>
          </w:p>
        </w:tc>
      </w:tr>
      <w:tr w:rsidR="00C1456C" w:rsidRPr="00EB6A28" w:rsidTr="00473855">
        <w:trPr>
          <w:trHeight w:val="2268"/>
        </w:trPr>
        <w:tc>
          <w:tcPr>
            <w:tcW w:w="3510" w:type="dxa"/>
            <w:shd w:val="clear" w:color="auto" w:fill="FFFFFF" w:themeFill="background1"/>
          </w:tcPr>
          <w:p w:rsidR="00C1456C" w:rsidRPr="00EB6A28" w:rsidRDefault="00C1456C" w:rsidP="00C1456C">
            <w:pPr>
              <w:pStyle w:val="TableTextBold"/>
            </w:pPr>
            <w:r w:rsidRPr="00EB6A28">
              <w:t>Follow up action required</w:t>
            </w:r>
          </w:p>
          <w:p w:rsidR="00C1456C" w:rsidRPr="00EB6A28" w:rsidRDefault="00C1456C" w:rsidP="00C1456C">
            <w:pPr>
              <w:pStyle w:val="TableText"/>
            </w:pPr>
            <w:r w:rsidRPr="00EB6A28">
              <w:t>(Insert additional work and assessment required to achieve competency)</w:t>
            </w:r>
          </w:p>
        </w:tc>
        <w:tc>
          <w:tcPr>
            <w:tcW w:w="10665" w:type="dxa"/>
            <w:gridSpan w:val="2"/>
          </w:tcPr>
          <w:p w:rsidR="00C1456C" w:rsidRPr="00EB6A28" w:rsidRDefault="00C1456C" w:rsidP="00C1456C">
            <w:pPr>
              <w:pStyle w:val="TableText"/>
            </w:pPr>
          </w:p>
        </w:tc>
      </w:tr>
      <w:tr w:rsidR="00C1456C" w:rsidRPr="00EB6A28" w:rsidTr="00473855">
        <w:trPr>
          <w:trHeight w:val="2268"/>
        </w:trPr>
        <w:tc>
          <w:tcPr>
            <w:tcW w:w="3510" w:type="dxa"/>
            <w:shd w:val="clear" w:color="auto" w:fill="FFFFFF" w:themeFill="background1"/>
          </w:tcPr>
          <w:p w:rsidR="00C1456C" w:rsidRPr="00EB6A28" w:rsidRDefault="00C1456C" w:rsidP="00C1456C">
            <w:pPr>
              <w:pStyle w:val="TableTextBold"/>
            </w:pPr>
            <w:r w:rsidRPr="00EB6A28">
              <w:t>Comments/observations by assessor/s</w:t>
            </w:r>
          </w:p>
        </w:tc>
        <w:tc>
          <w:tcPr>
            <w:tcW w:w="10665" w:type="dxa"/>
            <w:gridSpan w:val="2"/>
          </w:tcPr>
          <w:p w:rsidR="00C1456C" w:rsidRPr="00EB6A28" w:rsidRDefault="00C1456C" w:rsidP="00C1456C">
            <w:pPr>
              <w:pStyle w:val="TableText"/>
            </w:pPr>
          </w:p>
        </w:tc>
      </w:tr>
    </w:tbl>
    <w:p w:rsidR="00C1456C" w:rsidRPr="00EB6A28" w:rsidRDefault="00C1456C">
      <w:pPr>
        <w:rPr>
          <w:rStyle w:val="BodyCopyBold"/>
        </w:rPr>
      </w:pPr>
      <w:r w:rsidRPr="00EB6A28">
        <w:rPr>
          <w:rStyle w:val="BodyCopyBold"/>
        </w:rPr>
        <w:br w:type="page"/>
      </w:r>
    </w:p>
    <w:tbl>
      <w:tblPr>
        <w:tblStyle w:val="TableGrid"/>
        <w:tblW w:w="14175" w:type="dxa"/>
        <w:tblLayout w:type="fixed"/>
        <w:tblLook w:val="04A0" w:firstRow="1" w:lastRow="0" w:firstColumn="1" w:lastColumn="0" w:noHBand="0" w:noVBand="1"/>
      </w:tblPr>
      <w:tblGrid>
        <w:gridCol w:w="2747"/>
        <w:gridCol w:w="2748"/>
        <w:gridCol w:w="1693"/>
        <w:gridCol w:w="1425"/>
        <w:gridCol w:w="1418"/>
        <w:gridCol w:w="1417"/>
        <w:gridCol w:w="1418"/>
        <w:gridCol w:w="1309"/>
      </w:tblGrid>
      <w:tr w:rsidR="00C1456C" w:rsidRPr="00EB6A28" w:rsidTr="00C1456C">
        <w:trPr>
          <w:tblHeader/>
        </w:trPr>
        <w:tc>
          <w:tcPr>
            <w:tcW w:w="14175" w:type="dxa"/>
            <w:gridSpan w:val="8"/>
            <w:tcBorders>
              <w:top w:val="nil"/>
              <w:left w:val="nil"/>
              <w:right w:val="nil"/>
            </w:tcBorders>
            <w:shd w:val="clear" w:color="auto" w:fill="auto"/>
            <w:vAlign w:val="center"/>
          </w:tcPr>
          <w:p w:rsidR="00C1456C" w:rsidRPr="00EB6A28" w:rsidRDefault="00C1456C" w:rsidP="00C1456C">
            <w:pPr>
              <w:pStyle w:val="TableText"/>
            </w:pPr>
            <w:r w:rsidRPr="00EB6A28">
              <w:lastRenderedPageBreak/>
              <w:t>Place a tick (</w:t>
            </w:r>
            <w:r w:rsidRPr="00EB6A28">
              <w:sym w:font="Wingdings" w:char="F0FC"/>
            </w:r>
            <w:r w:rsidRPr="00EB6A28">
              <w:t>) in the column to reflect evidence obtained to determine Competency of the student for each Performance Criteria.</w:t>
            </w:r>
          </w:p>
        </w:tc>
      </w:tr>
      <w:tr w:rsidR="00C1456C" w:rsidRPr="00EB6A28" w:rsidTr="00D846CE">
        <w:trPr>
          <w:tblHeader/>
        </w:trPr>
        <w:tc>
          <w:tcPr>
            <w:tcW w:w="5495" w:type="dxa"/>
            <w:gridSpan w:val="2"/>
            <w:shd w:val="clear" w:color="auto" w:fill="F2F2F2" w:themeFill="background1" w:themeFillShade="F2"/>
            <w:vAlign w:val="center"/>
          </w:tcPr>
          <w:p w:rsidR="00C1456C" w:rsidRPr="00EB6A28" w:rsidRDefault="00C1456C" w:rsidP="00C1456C">
            <w:pPr>
              <w:pStyle w:val="TableTextBold"/>
            </w:pPr>
            <w:r w:rsidRPr="00EB6A28">
              <w:t>Element &amp; Performance Criteria</w:t>
            </w:r>
          </w:p>
        </w:tc>
        <w:tc>
          <w:tcPr>
            <w:tcW w:w="1693" w:type="dxa"/>
            <w:shd w:val="clear" w:color="auto" w:fill="F2F2F2" w:themeFill="background1" w:themeFillShade="F2"/>
            <w:vAlign w:val="center"/>
          </w:tcPr>
          <w:p w:rsidR="00C1456C" w:rsidRPr="00EB6A28" w:rsidRDefault="00C1456C" w:rsidP="00C1456C">
            <w:pPr>
              <w:pStyle w:val="TableTextBold"/>
              <w:jc w:val="center"/>
            </w:pPr>
            <w:r w:rsidRPr="00EB6A28">
              <w:t>Observation of skills</w:t>
            </w:r>
          </w:p>
        </w:tc>
        <w:tc>
          <w:tcPr>
            <w:tcW w:w="1425" w:type="dxa"/>
            <w:shd w:val="clear" w:color="auto" w:fill="F2F2F2" w:themeFill="background1" w:themeFillShade="F2"/>
            <w:vAlign w:val="center"/>
          </w:tcPr>
          <w:p w:rsidR="00C1456C" w:rsidRPr="00EB6A28" w:rsidRDefault="00C1456C" w:rsidP="00C1456C">
            <w:pPr>
              <w:pStyle w:val="TableTextBold"/>
              <w:jc w:val="center"/>
            </w:pPr>
            <w:r w:rsidRPr="00EB6A28">
              <w:t>3rd Party Statement</w:t>
            </w:r>
          </w:p>
        </w:tc>
        <w:tc>
          <w:tcPr>
            <w:tcW w:w="1418" w:type="dxa"/>
            <w:shd w:val="clear" w:color="auto" w:fill="F2F2F2" w:themeFill="background1" w:themeFillShade="F2"/>
            <w:vAlign w:val="center"/>
          </w:tcPr>
          <w:p w:rsidR="00C1456C" w:rsidRPr="00EB6A28" w:rsidRDefault="00C1456C" w:rsidP="00C1456C">
            <w:pPr>
              <w:pStyle w:val="TableTextBold"/>
              <w:jc w:val="center"/>
            </w:pPr>
            <w:r w:rsidRPr="00EB6A28">
              <w:t>Oral Questions</w:t>
            </w:r>
          </w:p>
        </w:tc>
        <w:tc>
          <w:tcPr>
            <w:tcW w:w="1417" w:type="dxa"/>
            <w:shd w:val="clear" w:color="auto" w:fill="F2F2F2" w:themeFill="background1" w:themeFillShade="F2"/>
            <w:vAlign w:val="center"/>
          </w:tcPr>
          <w:p w:rsidR="00C1456C" w:rsidRPr="00EB6A28" w:rsidRDefault="00C1456C" w:rsidP="00C1456C">
            <w:pPr>
              <w:pStyle w:val="TableTextBold"/>
              <w:jc w:val="center"/>
            </w:pPr>
            <w:r w:rsidRPr="00EB6A28">
              <w:t>Written Questions</w:t>
            </w:r>
          </w:p>
        </w:tc>
        <w:tc>
          <w:tcPr>
            <w:tcW w:w="1418" w:type="dxa"/>
            <w:shd w:val="clear" w:color="auto" w:fill="F2F2F2" w:themeFill="background1" w:themeFillShade="F2"/>
            <w:vAlign w:val="center"/>
          </w:tcPr>
          <w:p w:rsidR="00C1456C" w:rsidRPr="00EB6A28" w:rsidRDefault="00C1456C" w:rsidP="00C1456C">
            <w:pPr>
              <w:pStyle w:val="TableTextBold"/>
              <w:jc w:val="center"/>
            </w:pPr>
            <w:r w:rsidRPr="00EB6A28">
              <w:t>Work Projects</w:t>
            </w:r>
          </w:p>
        </w:tc>
        <w:tc>
          <w:tcPr>
            <w:tcW w:w="1309" w:type="dxa"/>
            <w:shd w:val="clear" w:color="auto" w:fill="F2F2F2" w:themeFill="background1" w:themeFillShade="F2"/>
            <w:vAlign w:val="center"/>
          </w:tcPr>
          <w:p w:rsidR="00C1456C" w:rsidRPr="00EB6A28" w:rsidRDefault="00C1456C" w:rsidP="00C1456C">
            <w:pPr>
              <w:pStyle w:val="TableTextBold"/>
              <w:jc w:val="center"/>
            </w:pPr>
            <w:r w:rsidRPr="00EB6A28">
              <w:t>Other</w:t>
            </w:r>
          </w:p>
        </w:tc>
      </w:tr>
      <w:tr w:rsidR="00C1456C" w:rsidRPr="00EB6A28" w:rsidTr="00D846CE">
        <w:tc>
          <w:tcPr>
            <w:tcW w:w="5495" w:type="dxa"/>
            <w:gridSpan w:val="2"/>
            <w:shd w:val="clear" w:color="auto" w:fill="F2F2F2" w:themeFill="background1" w:themeFillShade="F2"/>
          </w:tcPr>
          <w:p w:rsidR="00C1456C" w:rsidRPr="00EB6A28" w:rsidRDefault="00C1456C" w:rsidP="00C1456C">
            <w:pPr>
              <w:pStyle w:val="TableTextBold"/>
            </w:pPr>
            <w:r w:rsidRPr="00EB6A28">
              <w:t xml:space="preserve">Element 1: </w:t>
            </w:r>
            <w:r w:rsidR="004376D5" w:rsidRPr="00EB6A28">
              <w:t>Define the need for tourism product research</w:t>
            </w:r>
          </w:p>
        </w:tc>
        <w:tc>
          <w:tcPr>
            <w:tcW w:w="1693" w:type="dxa"/>
            <w:shd w:val="clear" w:color="auto" w:fill="45545F"/>
            <w:vAlign w:val="center"/>
          </w:tcPr>
          <w:p w:rsidR="00C1456C" w:rsidRPr="00EB6A28" w:rsidRDefault="00C1456C" w:rsidP="00C1456C">
            <w:pPr>
              <w:pStyle w:val="TableText"/>
              <w:spacing w:before="60" w:after="60"/>
              <w:jc w:val="center"/>
            </w:pPr>
          </w:p>
        </w:tc>
        <w:tc>
          <w:tcPr>
            <w:tcW w:w="1425" w:type="dxa"/>
            <w:shd w:val="clear" w:color="auto" w:fill="45545F"/>
            <w:vAlign w:val="center"/>
          </w:tcPr>
          <w:p w:rsidR="00C1456C" w:rsidRPr="00EB6A28" w:rsidRDefault="00C1456C" w:rsidP="00C1456C">
            <w:pPr>
              <w:pStyle w:val="TableText"/>
              <w:spacing w:before="60" w:after="60"/>
              <w:jc w:val="center"/>
            </w:pPr>
          </w:p>
        </w:tc>
        <w:tc>
          <w:tcPr>
            <w:tcW w:w="1418" w:type="dxa"/>
            <w:shd w:val="clear" w:color="auto" w:fill="45545F"/>
            <w:vAlign w:val="center"/>
          </w:tcPr>
          <w:p w:rsidR="00C1456C" w:rsidRPr="00EB6A28" w:rsidRDefault="00C1456C" w:rsidP="00C1456C">
            <w:pPr>
              <w:pStyle w:val="TableText"/>
              <w:spacing w:before="60" w:after="60"/>
              <w:jc w:val="center"/>
            </w:pPr>
          </w:p>
        </w:tc>
        <w:tc>
          <w:tcPr>
            <w:tcW w:w="1417" w:type="dxa"/>
            <w:shd w:val="clear" w:color="auto" w:fill="45545F"/>
            <w:vAlign w:val="center"/>
          </w:tcPr>
          <w:p w:rsidR="00C1456C" w:rsidRPr="00EB6A28" w:rsidRDefault="00C1456C" w:rsidP="00C1456C">
            <w:pPr>
              <w:pStyle w:val="TableText"/>
              <w:spacing w:before="60" w:after="60"/>
              <w:jc w:val="center"/>
            </w:pPr>
          </w:p>
        </w:tc>
        <w:tc>
          <w:tcPr>
            <w:tcW w:w="1418" w:type="dxa"/>
            <w:shd w:val="clear" w:color="auto" w:fill="45545F"/>
            <w:vAlign w:val="center"/>
          </w:tcPr>
          <w:p w:rsidR="00C1456C" w:rsidRPr="00EB6A28" w:rsidRDefault="00C1456C" w:rsidP="00C1456C">
            <w:pPr>
              <w:pStyle w:val="TableText"/>
              <w:spacing w:before="60" w:after="60"/>
              <w:jc w:val="center"/>
            </w:pPr>
          </w:p>
        </w:tc>
        <w:tc>
          <w:tcPr>
            <w:tcW w:w="1309" w:type="dxa"/>
            <w:shd w:val="clear" w:color="auto" w:fill="45545F"/>
            <w:vAlign w:val="center"/>
          </w:tcPr>
          <w:p w:rsidR="00C1456C" w:rsidRPr="00EB6A28" w:rsidRDefault="00C1456C" w:rsidP="00C1456C">
            <w:pPr>
              <w:pStyle w:val="TableText"/>
              <w:spacing w:before="60" w:after="60"/>
              <w:jc w:val="center"/>
            </w:pPr>
          </w:p>
        </w:tc>
      </w:tr>
      <w:tr w:rsidR="00BC560C" w:rsidRPr="00EB6A28" w:rsidTr="00D846CE">
        <w:tc>
          <w:tcPr>
            <w:tcW w:w="5495" w:type="dxa"/>
            <w:gridSpan w:val="2"/>
            <w:vAlign w:val="center"/>
          </w:tcPr>
          <w:p w:rsidR="00BC560C" w:rsidRPr="00EB6A28" w:rsidRDefault="00BC560C" w:rsidP="00CF6314">
            <w:pPr>
              <w:pStyle w:val="TableText"/>
            </w:pPr>
            <w:r w:rsidRPr="00EB6A28">
              <w:rPr>
                <w:szCs w:val="22"/>
              </w:rPr>
              <w:t>Explain the context within which the product research needs to occur</w:t>
            </w:r>
          </w:p>
        </w:tc>
        <w:tc>
          <w:tcPr>
            <w:tcW w:w="1693" w:type="dxa"/>
            <w:vAlign w:val="center"/>
          </w:tcPr>
          <w:p w:rsidR="00BC560C" w:rsidRPr="00EB6A28" w:rsidRDefault="00BC560C" w:rsidP="00C1456C">
            <w:pPr>
              <w:pStyle w:val="TableText"/>
              <w:spacing w:before="60" w:after="60"/>
              <w:jc w:val="center"/>
            </w:pPr>
          </w:p>
        </w:tc>
        <w:tc>
          <w:tcPr>
            <w:tcW w:w="1425" w:type="dxa"/>
            <w:vAlign w:val="center"/>
          </w:tcPr>
          <w:p w:rsidR="00BC560C" w:rsidRPr="00EB6A28" w:rsidRDefault="00BC560C" w:rsidP="00C1456C">
            <w:pPr>
              <w:pStyle w:val="TableText"/>
              <w:spacing w:before="60" w:after="60"/>
              <w:jc w:val="center"/>
            </w:pPr>
          </w:p>
        </w:tc>
        <w:tc>
          <w:tcPr>
            <w:tcW w:w="1418" w:type="dxa"/>
            <w:vAlign w:val="center"/>
          </w:tcPr>
          <w:p w:rsidR="00BC560C" w:rsidRPr="00EB6A28" w:rsidRDefault="00BC560C" w:rsidP="00C1456C">
            <w:pPr>
              <w:pStyle w:val="TableText"/>
              <w:spacing w:before="60" w:after="60"/>
              <w:jc w:val="center"/>
            </w:pPr>
          </w:p>
        </w:tc>
        <w:tc>
          <w:tcPr>
            <w:tcW w:w="1417" w:type="dxa"/>
            <w:vAlign w:val="center"/>
          </w:tcPr>
          <w:p w:rsidR="00BC560C" w:rsidRPr="00EB6A28" w:rsidRDefault="00BC560C" w:rsidP="00C1456C">
            <w:pPr>
              <w:pStyle w:val="TableText"/>
              <w:spacing w:before="60" w:after="60"/>
              <w:jc w:val="center"/>
            </w:pPr>
          </w:p>
        </w:tc>
        <w:tc>
          <w:tcPr>
            <w:tcW w:w="1418" w:type="dxa"/>
            <w:vAlign w:val="center"/>
          </w:tcPr>
          <w:p w:rsidR="00BC560C" w:rsidRPr="00EB6A28" w:rsidRDefault="00BC560C" w:rsidP="00C1456C">
            <w:pPr>
              <w:pStyle w:val="TableText"/>
              <w:spacing w:before="60" w:after="60"/>
              <w:jc w:val="center"/>
            </w:pPr>
          </w:p>
        </w:tc>
        <w:tc>
          <w:tcPr>
            <w:tcW w:w="1309" w:type="dxa"/>
            <w:vAlign w:val="center"/>
          </w:tcPr>
          <w:p w:rsidR="00BC560C" w:rsidRPr="00EB6A28" w:rsidRDefault="00BC560C" w:rsidP="00C1456C">
            <w:pPr>
              <w:pStyle w:val="TableText"/>
              <w:spacing w:before="60" w:after="60"/>
              <w:jc w:val="center"/>
            </w:pPr>
          </w:p>
        </w:tc>
      </w:tr>
      <w:tr w:rsidR="00BC560C" w:rsidRPr="00EB6A28" w:rsidTr="00D846CE">
        <w:tc>
          <w:tcPr>
            <w:tcW w:w="5495" w:type="dxa"/>
            <w:gridSpan w:val="2"/>
            <w:vAlign w:val="center"/>
          </w:tcPr>
          <w:p w:rsidR="00BC560C" w:rsidRPr="00EB6A28" w:rsidRDefault="00BC560C" w:rsidP="00CF6314">
            <w:pPr>
              <w:pStyle w:val="TableText"/>
            </w:pPr>
            <w:r w:rsidRPr="00EB6A28">
              <w:rPr>
                <w:szCs w:val="22"/>
              </w:rPr>
              <w:t>Identify the tourism product to be researched</w:t>
            </w:r>
          </w:p>
        </w:tc>
        <w:tc>
          <w:tcPr>
            <w:tcW w:w="1693" w:type="dxa"/>
            <w:vAlign w:val="center"/>
          </w:tcPr>
          <w:p w:rsidR="00BC560C" w:rsidRPr="00EB6A28" w:rsidRDefault="00BC560C" w:rsidP="00C1456C">
            <w:pPr>
              <w:pStyle w:val="TableText"/>
              <w:spacing w:before="60" w:after="60"/>
              <w:jc w:val="center"/>
            </w:pPr>
          </w:p>
        </w:tc>
        <w:tc>
          <w:tcPr>
            <w:tcW w:w="1425" w:type="dxa"/>
            <w:vAlign w:val="center"/>
          </w:tcPr>
          <w:p w:rsidR="00BC560C" w:rsidRPr="00EB6A28" w:rsidRDefault="00BC560C" w:rsidP="00C1456C">
            <w:pPr>
              <w:pStyle w:val="TableText"/>
              <w:spacing w:before="60" w:after="60"/>
              <w:jc w:val="center"/>
            </w:pPr>
          </w:p>
        </w:tc>
        <w:tc>
          <w:tcPr>
            <w:tcW w:w="1418" w:type="dxa"/>
            <w:vAlign w:val="center"/>
          </w:tcPr>
          <w:p w:rsidR="00BC560C" w:rsidRPr="00EB6A28" w:rsidRDefault="00BC560C" w:rsidP="00C1456C">
            <w:pPr>
              <w:pStyle w:val="TableText"/>
              <w:spacing w:before="60" w:after="60"/>
              <w:jc w:val="center"/>
            </w:pPr>
          </w:p>
        </w:tc>
        <w:tc>
          <w:tcPr>
            <w:tcW w:w="1417" w:type="dxa"/>
            <w:vAlign w:val="center"/>
          </w:tcPr>
          <w:p w:rsidR="00BC560C" w:rsidRPr="00EB6A28" w:rsidRDefault="00BC560C" w:rsidP="00C1456C">
            <w:pPr>
              <w:pStyle w:val="TableText"/>
              <w:spacing w:before="60" w:after="60"/>
              <w:jc w:val="center"/>
            </w:pPr>
          </w:p>
        </w:tc>
        <w:tc>
          <w:tcPr>
            <w:tcW w:w="1418" w:type="dxa"/>
            <w:vAlign w:val="center"/>
          </w:tcPr>
          <w:p w:rsidR="00BC560C" w:rsidRPr="00EB6A28" w:rsidRDefault="00BC560C" w:rsidP="00C1456C">
            <w:pPr>
              <w:pStyle w:val="TableText"/>
              <w:spacing w:before="60" w:after="60"/>
              <w:jc w:val="center"/>
            </w:pPr>
          </w:p>
        </w:tc>
        <w:tc>
          <w:tcPr>
            <w:tcW w:w="1309" w:type="dxa"/>
            <w:vAlign w:val="center"/>
          </w:tcPr>
          <w:p w:rsidR="00BC560C" w:rsidRPr="00EB6A28" w:rsidRDefault="00BC560C" w:rsidP="00C1456C">
            <w:pPr>
              <w:pStyle w:val="TableText"/>
              <w:spacing w:before="60" w:after="60"/>
              <w:jc w:val="center"/>
            </w:pPr>
          </w:p>
        </w:tc>
      </w:tr>
      <w:tr w:rsidR="00BC560C" w:rsidRPr="00EB6A28" w:rsidTr="00D846CE">
        <w:tc>
          <w:tcPr>
            <w:tcW w:w="5495" w:type="dxa"/>
            <w:gridSpan w:val="2"/>
            <w:vAlign w:val="center"/>
          </w:tcPr>
          <w:p w:rsidR="00BC560C" w:rsidRPr="00EB6A28" w:rsidRDefault="00BC560C" w:rsidP="00CF6314">
            <w:pPr>
              <w:pStyle w:val="TableText"/>
            </w:pPr>
            <w:r w:rsidRPr="00EB6A28">
              <w:rPr>
                <w:szCs w:val="22"/>
              </w:rPr>
              <w:t xml:space="preserve">Identify the objectives of the research </w:t>
            </w:r>
          </w:p>
        </w:tc>
        <w:tc>
          <w:tcPr>
            <w:tcW w:w="1693" w:type="dxa"/>
            <w:vAlign w:val="center"/>
          </w:tcPr>
          <w:p w:rsidR="00BC560C" w:rsidRPr="00EB6A28" w:rsidRDefault="00BC560C" w:rsidP="00C1456C">
            <w:pPr>
              <w:pStyle w:val="TableText"/>
              <w:spacing w:before="60" w:after="60"/>
              <w:jc w:val="center"/>
            </w:pPr>
          </w:p>
        </w:tc>
        <w:tc>
          <w:tcPr>
            <w:tcW w:w="1425" w:type="dxa"/>
            <w:vAlign w:val="center"/>
          </w:tcPr>
          <w:p w:rsidR="00BC560C" w:rsidRPr="00EB6A28" w:rsidRDefault="00BC560C" w:rsidP="00C1456C">
            <w:pPr>
              <w:pStyle w:val="TableText"/>
              <w:spacing w:before="60" w:after="60"/>
              <w:jc w:val="center"/>
            </w:pPr>
          </w:p>
        </w:tc>
        <w:tc>
          <w:tcPr>
            <w:tcW w:w="1418" w:type="dxa"/>
            <w:vAlign w:val="center"/>
          </w:tcPr>
          <w:p w:rsidR="00BC560C" w:rsidRPr="00EB6A28" w:rsidRDefault="00BC560C" w:rsidP="00C1456C">
            <w:pPr>
              <w:pStyle w:val="TableText"/>
              <w:spacing w:before="60" w:after="60"/>
              <w:jc w:val="center"/>
            </w:pPr>
          </w:p>
        </w:tc>
        <w:tc>
          <w:tcPr>
            <w:tcW w:w="1417" w:type="dxa"/>
            <w:vAlign w:val="center"/>
          </w:tcPr>
          <w:p w:rsidR="00BC560C" w:rsidRPr="00EB6A28" w:rsidRDefault="00BC560C" w:rsidP="00C1456C">
            <w:pPr>
              <w:pStyle w:val="TableText"/>
              <w:spacing w:before="60" w:after="60"/>
              <w:jc w:val="center"/>
            </w:pPr>
          </w:p>
        </w:tc>
        <w:tc>
          <w:tcPr>
            <w:tcW w:w="1418" w:type="dxa"/>
            <w:vAlign w:val="center"/>
          </w:tcPr>
          <w:p w:rsidR="00BC560C" w:rsidRPr="00EB6A28" w:rsidRDefault="00BC560C" w:rsidP="00C1456C">
            <w:pPr>
              <w:pStyle w:val="TableText"/>
              <w:spacing w:before="60" w:after="60"/>
              <w:jc w:val="center"/>
            </w:pPr>
          </w:p>
        </w:tc>
        <w:tc>
          <w:tcPr>
            <w:tcW w:w="1309" w:type="dxa"/>
            <w:vAlign w:val="center"/>
          </w:tcPr>
          <w:p w:rsidR="00BC560C" w:rsidRPr="00EB6A28" w:rsidRDefault="00BC560C" w:rsidP="00C1456C">
            <w:pPr>
              <w:pStyle w:val="TableText"/>
              <w:spacing w:before="60" w:after="60"/>
              <w:jc w:val="center"/>
            </w:pPr>
          </w:p>
        </w:tc>
      </w:tr>
      <w:tr w:rsidR="00BC560C" w:rsidRPr="00EB6A28" w:rsidTr="00D846CE">
        <w:tc>
          <w:tcPr>
            <w:tcW w:w="5495" w:type="dxa"/>
            <w:gridSpan w:val="2"/>
            <w:vAlign w:val="center"/>
          </w:tcPr>
          <w:p w:rsidR="00BC560C" w:rsidRPr="00EB6A28" w:rsidRDefault="00BC560C" w:rsidP="00CF6314">
            <w:pPr>
              <w:pStyle w:val="TableText"/>
            </w:pPr>
            <w:r w:rsidRPr="00EB6A28">
              <w:rPr>
                <w:szCs w:val="22"/>
              </w:rPr>
              <w:t>Identify the research data that needs to be obtained</w:t>
            </w:r>
          </w:p>
        </w:tc>
        <w:tc>
          <w:tcPr>
            <w:tcW w:w="1693" w:type="dxa"/>
            <w:vAlign w:val="center"/>
          </w:tcPr>
          <w:p w:rsidR="00BC560C" w:rsidRPr="00EB6A28" w:rsidRDefault="00BC560C" w:rsidP="00C1456C">
            <w:pPr>
              <w:pStyle w:val="TableText"/>
              <w:spacing w:before="60" w:after="60"/>
              <w:jc w:val="center"/>
            </w:pPr>
          </w:p>
        </w:tc>
        <w:tc>
          <w:tcPr>
            <w:tcW w:w="1425" w:type="dxa"/>
            <w:vAlign w:val="center"/>
          </w:tcPr>
          <w:p w:rsidR="00BC560C" w:rsidRPr="00EB6A28" w:rsidRDefault="00BC560C" w:rsidP="00C1456C">
            <w:pPr>
              <w:pStyle w:val="TableText"/>
              <w:spacing w:before="60" w:after="60"/>
              <w:jc w:val="center"/>
            </w:pPr>
          </w:p>
        </w:tc>
        <w:tc>
          <w:tcPr>
            <w:tcW w:w="1418" w:type="dxa"/>
            <w:vAlign w:val="center"/>
          </w:tcPr>
          <w:p w:rsidR="00BC560C" w:rsidRPr="00EB6A28" w:rsidRDefault="00BC560C" w:rsidP="00C1456C">
            <w:pPr>
              <w:pStyle w:val="TableText"/>
              <w:spacing w:before="60" w:after="60"/>
              <w:jc w:val="center"/>
            </w:pPr>
          </w:p>
        </w:tc>
        <w:tc>
          <w:tcPr>
            <w:tcW w:w="1417" w:type="dxa"/>
            <w:vAlign w:val="center"/>
          </w:tcPr>
          <w:p w:rsidR="00BC560C" w:rsidRPr="00EB6A28" w:rsidRDefault="00BC560C" w:rsidP="00C1456C">
            <w:pPr>
              <w:pStyle w:val="TableText"/>
              <w:spacing w:before="60" w:after="60"/>
              <w:jc w:val="center"/>
            </w:pPr>
          </w:p>
        </w:tc>
        <w:tc>
          <w:tcPr>
            <w:tcW w:w="1418" w:type="dxa"/>
            <w:vAlign w:val="center"/>
          </w:tcPr>
          <w:p w:rsidR="00BC560C" w:rsidRPr="00EB6A28" w:rsidRDefault="00BC560C" w:rsidP="00C1456C">
            <w:pPr>
              <w:pStyle w:val="TableText"/>
              <w:spacing w:before="60" w:after="60"/>
              <w:jc w:val="center"/>
            </w:pPr>
          </w:p>
        </w:tc>
        <w:tc>
          <w:tcPr>
            <w:tcW w:w="1309" w:type="dxa"/>
            <w:vAlign w:val="center"/>
          </w:tcPr>
          <w:p w:rsidR="00BC560C" w:rsidRPr="00EB6A28" w:rsidRDefault="00BC560C" w:rsidP="00C1456C">
            <w:pPr>
              <w:pStyle w:val="TableText"/>
              <w:spacing w:before="60" w:after="60"/>
              <w:jc w:val="center"/>
            </w:pPr>
          </w:p>
        </w:tc>
      </w:tr>
      <w:tr w:rsidR="00C1456C" w:rsidRPr="00EB6A28" w:rsidTr="00D846CE">
        <w:tc>
          <w:tcPr>
            <w:tcW w:w="5495" w:type="dxa"/>
            <w:gridSpan w:val="2"/>
            <w:shd w:val="clear" w:color="auto" w:fill="F2F2F2" w:themeFill="background1" w:themeFillShade="F2"/>
          </w:tcPr>
          <w:p w:rsidR="00C1456C" w:rsidRPr="00EB6A28" w:rsidRDefault="00C1456C" w:rsidP="00C1456C">
            <w:pPr>
              <w:pStyle w:val="TableTextBold"/>
            </w:pPr>
            <w:r w:rsidRPr="00EB6A28">
              <w:t xml:space="preserve">Element 2: </w:t>
            </w:r>
            <w:r w:rsidR="004376D5" w:rsidRPr="00EB6A28">
              <w:t>Develop the research to be undertaken</w:t>
            </w:r>
          </w:p>
        </w:tc>
        <w:tc>
          <w:tcPr>
            <w:tcW w:w="1693" w:type="dxa"/>
            <w:shd w:val="clear" w:color="auto" w:fill="45545F"/>
            <w:vAlign w:val="center"/>
          </w:tcPr>
          <w:p w:rsidR="00C1456C" w:rsidRPr="00EB6A28" w:rsidRDefault="00C1456C" w:rsidP="00C1456C">
            <w:pPr>
              <w:pStyle w:val="TableText"/>
              <w:spacing w:before="60" w:after="60"/>
              <w:jc w:val="center"/>
            </w:pPr>
          </w:p>
        </w:tc>
        <w:tc>
          <w:tcPr>
            <w:tcW w:w="1425" w:type="dxa"/>
            <w:shd w:val="clear" w:color="auto" w:fill="45545F"/>
            <w:vAlign w:val="center"/>
          </w:tcPr>
          <w:p w:rsidR="00C1456C" w:rsidRPr="00EB6A28" w:rsidRDefault="00C1456C" w:rsidP="00C1456C">
            <w:pPr>
              <w:pStyle w:val="TableText"/>
              <w:spacing w:before="60" w:after="60"/>
              <w:jc w:val="center"/>
            </w:pPr>
          </w:p>
        </w:tc>
        <w:tc>
          <w:tcPr>
            <w:tcW w:w="1418" w:type="dxa"/>
            <w:shd w:val="clear" w:color="auto" w:fill="45545F"/>
            <w:vAlign w:val="center"/>
          </w:tcPr>
          <w:p w:rsidR="00C1456C" w:rsidRPr="00EB6A28" w:rsidRDefault="00C1456C" w:rsidP="00C1456C">
            <w:pPr>
              <w:pStyle w:val="TableText"/>
              <w:spacing w:before="60" w:after="60"/>
              <w:jc w:val="center"/>
            </w:pPr>
          </w:p>
        </w:tc>
        <w:tc>
          <w:tcPr>
            <w:tcW w:w="1417" w:type="dxa"/>
            <w:shd w:val="clear" w:color="auto" w:fill="45545F"/>
            <w:vAlign w:val="center"/>
          </w:tcPr>
          <w:p w:rsidR="00C1456C" w:rsidRPr="00EB6A28" w:rsidRDefault="00C1456C" w:rsidP="00C1456C">
            <w:pPr>
              <w:pStyle w:val="TableText"/>
              <w:spacing w:before="60" w:after="60"/>
              <w:jc w:val="center"/>
            </w:pPr>
          </w:p>
        </w:tc>
        <w:tc>
          <w:tcPr>
            <w:tcW w:w="1418" w:type="dxa"/>
            <w:shd w:val="clear" w:color="auto" w:fill="45545F"/>
            <w:vAlign w:val="center"/>
          </w:tcPr>
          <w:p w:rsidR="00C1456C" w:rsidRPr="00EB6A28" w:rsidRDefault="00C1456C" w:rsidP="00C1456C">
            <w:pPr>
              <w:pStyle w:val="TableText"/>
              <w:spacing w:before="60" w:after="60"/>
              <w:jc w:val="center"/>
            </w:pPr>
          </w:p>
        </w:tc>
        <w:tc>
          <w:tcPr>
            <w:tcW w:w="1309" w:type="dxa"/>
            <w:shd w:val="clear" w:color="auto" w:fill="45545F"/>
            <w:vAlign w:val="center"/>
          </w:tcPr>
          <w:p w:rsidR="00C1456C" w:rsidRPr="00EB6A28" w:rsidRDefault="00C1456C" w:rsidP="00C1456C">
            <w:pPr>
              <w:pStyle w:val="TableText"/>
              <w:spacing w:before="60" w:after="60"/>
              <w:jc w:val="center"/>
            </w:pPr>
          </w:p>
        </w:tc>
      </w:tr>
      <w:tr w:rsidR="00BC560C" w:rsidRPr="00EB6A28" w:rsidTr="00D846CE">
        <w:tc>
          <w:tcPr>
            <w:tcW w:w="5495" w:type="dxa"/>
            <w:gridSpan w:val="2"/>
            <w:vAlign w:val="center"/>
          </w:tcPr>
          <w:p w:rsidR="00BC560C" w:rsidRPr="00EB6A28" w:rsidRDefault="00BC560C" w:rsidP="00CF6314">
            <w:pPr>
              <w:pStyle w:val="TableText"/>
            </w:pPr>
            <w:r w:rsidRPr="00EB6A28">
              <w:rPr>
                <w:szCs w:val="22"/>
              </w:rPr>
              <w:t>Decide the primary data that needs to be obtained</w:t>
            </w:r>
          </w:p>
        </w:tc>
        <w:tc>
          <w:tcPr>
            <w:tcW w:w="1693" w:type="dxa"/>
            <w:vAlign w:val="center"/>
          </w:tcPr>
          <w:p w:rsidR="00BC560C" w:rsidRPr="00EB6A28" w:rsidRDefault="00BC560C" w:rsidP="00C1456C">
            <w:pPr>
              <w:pStyle w:val="TableText"/>
              <w:spacing w:before="60" w:after="60"/>
              <w:jc w:val="center"/>
            </w:pPr>
          </w:p>
        </w:tc>
        <w:tc>
          <w:tcPr>
            <w:tcW w:w="1425" w:type="dxa"/>
            <w:vAlign w:val="center"/>
          </w:tcPr>
          <w:p w:rsidR="00BC560C" w:rsidRPr="00EB6A28" w:rsidRDefault="00BC560C" w:rsidP="00C1456C">
            <w:pPr>
              <w:pStyle w:val="TableText"/>
              <w:spacing w:before="60" w:after="60"/>
              <w:jc w:val="center"/>
            </w:pPr>
          </w:p>
        </w:tc>
        <w:tc>
          <w:tcPr>
            <w:tcW w:w="1418" w:type="dxa"/>
            <w:vAlign w:val="center"/>
          </w:tcPr>
          <w:p w:rsidR="00BC560C" w:rsidRPr="00EB6A28" w:rsidRDefault="00BC560C" w:rsidP="00C1456C">
            <w:pPr>
              <w:pStyle w:val="TableText"/>
              <w:spacing w:before="60" w:after="60"/>
              <w:jc w:val="center"/>
            </w:pPr>
          </w:p>
        </w:tc>
        <w:tc>
          <w:tcPr>
            <w:tcW w:w="1417" w:type="dxa"/>
            <w:vAlign w:val="center"/>
          </w:tcPr>
          <w:p w:rsidR="00BC560C" w:rsidRPr="00EB6A28" w:rsidRDefault="00BC560C" w:rsidP="00C1456C">
            <w:pPr>
              <w:pStyle w:val="TableText"/>
              <w:spacing w:before="60" w:after="60"/>
              <w:jc w:val="center"/>
            </w:pPr>
          </w:p>
        </w:tc>
        <w:tc>
          <w:tcPr>
            <w:tcW w:w="1418" w:type="dxa"/>
            <w:vAlign w:val="center"/>
          </w:tcPr>
          <w:p w:rsidR="00BC560C" w:rsidRPr="00EB6A28" w:rsidRDefault="00BC560C" w:rsidP="00C1456C">
            <w:pPr>
              <w:pStyle w:val="TableText"/>
              <w:spacing w:before="60" w:after="60"/>
              <w:jc w:val="center"/>
            </w:pPr>
          </w:p>
        </w:tc>
        <w:tc>
          <w:tcPr>
            <w:tcW w:w="1309" w:type="dxa"/>
            <w:vAlign w:val="center"/>
          </w:tcPr>
          <w:p w:rsidR="00BC560C" w:rsidRPr="00EB6A28" w:rsidRDefault="00BC560C" w:rsidP="00C1456C">
            <w:pPr>
              <w:pStyle w:val="TableText"/>
              <w:spacing w:before="60" w:after="60"/>
              <w:jc w:val="center"/>
            </w:pPr>
          </w:p>
        </w:tc>
      </w:tr>
      <w:tr w:rsidR="00BC560C" w:rsidRPr="00EB6A28" w:rsidTr="00D846CE">
        <w:tc>
          <w:tcPr>
            <w:tcW w:w="5495" w:type="dxa"/>
            <w:gridSpan w:val="2"/>
            <w:vAlign w:val="center"/>
          </w:tcPr>
          <w:p w:rsidR="00BC560C" w:rsidRPr="00EB6A28" w:rsidRDefault="00BC560C" w:rsidP="00CF6314">
            <w:pPr>
              <w:pStyle w:val="TableText"/>
            </w:pPr>
            <w:r w:rsidRPr="00EB6A28">
              <w:rPr>
                <w:szCs w:val="22"/>
              </w:rPr>
              <w:t>Select the research methods to be applied</w:t>
            </w:r>
          </w:p>
        </w:tc>
        <w:tc>
          <w:tcPr>
            <w:tcW w:w="1693" w:type="dxa"/>
            <w:vAlign w:val="center"/>
          </w:tcPr>
          <w:p w:rsidR="00BC560C" w:rsidRPr="00EB6A28" w:rsidRDefault="00BC560C" w:rsidP="00C1456C">
            <w:pPr>
              <w:pStyle w:val="TableText"/>
              <w:spacing w:before="60" w:after="60"/>
              <w:jc w:val="center"/>
            </w:pPr>
          </w:p>
        </w:tc>
        <w:tc>
          <w:tcPr>
            <w:tcW w:w="1425" w:type="dxa"/>
            <w:vAlign w:val="center"/>
          </w:tcPr>
          <w:p w:rsidR="00BC560C" w:rsidRPr="00EB6A28" w:rsidRDefault="00BC560C" w:rsidP="00C1456C">
            <w:pPr>
              <w:pStyle w:val="TableText"/>
              <w:spacing w:before="60" w:after="60"/>
              <w:jc w:val="center"/>
            </w:pPr>
          </w:p>
        </w:tc>
        <w:tc>
          <w:tcPr>
            <w:tcW w:w="1418" w:type="dxa"/>
            <w:vAlign w:val="center"/>
          </w:tcPr>
          <w:p w:rsidR="00BC560C" w:rsidRPr="00EB6A28" w:rsidRDefault="00BC560C" w:rsidP="00C1456C">
            <w:pPr>
              <w:pStyle w:val="TableText"/>
              <w:spacing w:before="60" w:after="60"/>
              <w:jc w:val="center"/>
            </w:pPr>
          </w:p>
        </w:tc>
        <w:tc>
          <w:tcPr>
            <w:tcW w:w="1417" w:type="dxa"/>
            <w:vAlign w:val="center"/>
          </w:tcPr>
          <w:p w:rsidR="00BC560C" w:rsidRPr="00EB6A28" w:rsidRDefault="00BC560C" w:rsidP="00C1456C">
            <w:pPr>
              <w:pStyle w:val="TableText"/>
              <w:spacing w:before="60" w:after="60"/>
              <w:jc w:val="center"/>
            </w:pPr>
          </w:p>
        </w:tc>
        <w:tc>
          <w:tcPr>
            <w:tcW w:w="1418" w:type="dxa"/>
            <w:vAlign w:val="center"/>
          </w:tcPr>
          <w:p w:rsidR="00BC560C" w:rsidRPr="00EB6A28" w:rsidRDefault="00BC560C" w:rsidP="00C1456C">
            <w:pPr>
              <w:pStyle w:val="TableText"/>
              <w:spacing w:before="60" w:after="60"/>
              <w:jc w:val="center"/>
            </w:pPr>
          </w:p>
        </w:tc>
        <w:tc>
          <w:tcPr>
            <w:tcW w:w="1309" w:type="dxa"/>
            <w:vAlign w:val="center"/>
          </w:tcPr>
          <w:p w:rsidR="00BC560C" w:rsidRPr="00EB6A28" w:rsidRDefault="00BC560C" w:rsidP="00C1456C">
            <w:pPr>
              <w:pStyle w:val="TableText"/>
              <w:spacing w:before="60" w:after="60"/>
              <w:jc w:val="center"/>
            </w:pPr>
          </w:p>
        </w:tc>
      </w:tr>
      <w:tr w:rsidR="00BC560C" w:rsidRPr="00EB6A28" w:rsidTr="00D846CE">
        <w:tc>
          <w:tcPr>
            <w:tcW w:w="5495" w:type="dxa"/>
            <w:gridSpan w:val="2"/>
            <w:vAlign w:val="center"/>
          </w:tcPr>
          <w:p w:rsidR="00BC560C" w:rsidRPr="00EB6A28" w:rsidRDefault="00BC560C" w:rsidP="00CF6314">
            <w:pPr>
              <w:pStyle w:val="TableText"/>
            </w:pPr>
            <w:r w:rsidRPr="00EB6A28">
              <w:rPr>
                <w:szCs w:val="22"/>
              </w:rPr>
              <w:t>Develop the survey instruments</w:t>
            </w:r>
          </w:p>
        </w:tc>
        <w:tc>
          <w:tcPr>
            <w:tcW w:w="1693" w:type="dxa"/>
            <w:vAlign w:val="center"/>
          </w:tcPr>
          <w:p w:rsidR="00BC560C" w:rsidRPr="00EB6A28" w:rsidRDefault="00BC560C" w:rsidP="00C1456C">
            <w:pPr>
              <w:pStyle w:val="TableText"/>
              <w:spacing w:before="60" w:after="60"/>
              <w:jc w:val="center"/>
            </w:pPr>
          </w:p>
        </w:tc>
        <w:tc>
          <w:tcPr>
            <w:tcW w:w="1425" w:type="dxa"/>
            <w:vAlign w:val="center"/>
          </w:tcPr>
          <w:p w:rsidR="00BC560C" w:rsidRPr="00EB6A28" w:rsidRDefault="00BC560C" w:rsidP="00C1456C">
            <w:pPr>
              <w:pStyle w:val="TableText"/>
              <w:spacing w:before="60" w:after="60"/>
              <w:jc w:val="center"/>
            </w:pPr>
          </w:p>
        </w:tc>
        <w:tc>
          <w:tcPr>
            <w:tcW w:w="1418" w:type="dxa"/>
            <w:vAlign w:val="center"/>
          </w:tcPr>
          <w:p w:rsidR="00BC560C" w:rsidRPr="00EB6A28" w:rsidRDefault="00BC560C" w:rsidP="00C1456C">
            <w:pPr>
              <w:pStyle w:val="TableText"/>
              <w:spacing w:before="60" w:after="60"/>
              <w:jc w:val="center"/>
            </w:pPr>
          </w:p>
        </w:tc>
        <w:tc>
          <w:tcPr>
            <w:tcW w:w="1417" w:type="dxa"/>
            <w:vAlign w:val="center"/>
          </w:tcPr>
          <w:p w:rsidR="00BC560C" w:rsidRPr="00EB6A28" w:rsidRDefault="00BC560C" w:rsidP="00C1456C">
            <w:pPr>
              <w:pStyle w:val="TableText"/>
              <w:spacing w:before="60" w:after="60"/>
              <w:jc w:val="center"/>
            </w:pPr>
          </w:p>
        </w:tc>
        <w:tc>
          <w:tcPr>
            <w:tcW w:w="1418" w:type="dxa"/>
            <w:vAlign w:val="center"/>
          </w:tcPr>
          <w:p w:rsidR="00BC560C" w:rsidRPr="00EB6A28" w:rsidRDefault="00BC560C" w:rsidP="00C1456C">
            <w:pPr>
              <w:pStyle w:val="TableText"/>
              <w:spacing w:before="60" w:after="60"/>
              <w:jc w:val="center"/>
            </w:pPr>
          </w:p>
        </w:tc>
        <w:tc>
          <w:tcPr>
            <w:tcW w:w="1309" w:type="dxa"/>
            <w:vAlign w:val="center"/>
          </w:tcPr>
          <w:p w:rsidR="00BC560C" w:rsidRPr="00EB6A28" w:rsidRDefault="00BC560C" w:rsidP="00C1456C">
            <w:pPr>
              <w:pStyle w:val="TableText"/>
              <w:spacing w:before="60" w:after="60"/>
              <w:jc w:val="center"/>
            </w:pPr>
          </w:p>
        </w:tc>
      </w:tr>
      <w:tr w:rsidR="00BC560C" w:rsidRPr="00EB6A28" w:rsidTr="00D846CE">
        <w:tc>
          <w:tcPr>
            <w:tcW w:w="5495" w:type="dxa"/>
            <w:gridSpan w:val="2"/>
            <w:vAlign w:val="center"/>
          </w:tcPr>
          <w:p w:rsidR="00BC560C" w:rsidRPr="00EB6A28" w:rsidRDefault="00BC560C" w:rsidP="00CF6314">
            <w:pPr>
              <w:pStyle w:val="TableText"/>
            </w:pPr>
            <w:r w:rsidRPr="00EB6A28">
              <w:rPr>
                <w:szCs w:val="22"/>
              </w:rPr>
              <w:t>Identify the need for external professional assistance</w:t>
            </w:r>
          </w:p>
        </w:tc>
        <w:tc>
          <w:tcPr>
            <w:tcW w:w="1693" w:type="dxa"/>
            <w:vAlign w:val="center"/>
          </w:tcPr>
          <w:p w:rsidR="00BC560C" w:rsidRPr="00EB6A28" w:rsidRDefault="00BC560C" w:rsidP="00C1456C">
            <w:pPr>
              <w:pStyle w:val="TableText"/>
              <w:spacing w:before="60" w:after="60"/>
              <w:jc w:val="center"/>
            </w:pPr>
          </w:p>
        </w:tc>
        <w:tc>
          <w:tcPr>
            <w:tcW w:w="1425" w:type="dxa"/>
            <w:vAlign w:val="center"/>
          </w:tcPr>
          <w:p w:rsidR="00BC560C" w:rsidRPr="00EB6A28" w:rsidRDefault="00BC560C" w:rsidP="00C1456C">
            <w:pPr>
              <w:pStyle w:val="TableText"/>
              <w:spacing w:before="60" w:after="60"/>
              <w:jc w:val="center"/>
            </w:pPr>
          </w:p>
        </w:tc>
        <w:tc>
          <w:tcPr>
            <w:tcW w:w="1418" w:type="dxa"/>
            <w:vAlign w:val="center"/>
          </w:tcPr>
          <w:p w:rsidR="00BC560C" w:rsidRPr="00EB6A28" w:rsidRDefault="00BC560C" w:rsidP="00C1456C">
            <w:pPr>
              <w:pStyle w:val="TableText"/>
              <w:spacing w:before="60" w:after="60"/>
              <w:jc w:val="center"/>
            </w:pPr>
          </w:p>
        </w:tc>
        <w:tc>
          <w:tcPr>
            <w:tcW w:w="1417" w:type="dxa"/>
            <w:vAlign w:val="center"/>
          </w:tcPr>
          <w:p w:rsidR="00BC560C" w:rsidRPr="00EB6A28" w:rsidRDefault="00BC560C" w:rsidP="00C1456C">
            <w:pPr>
              <w:pStyle w:val="TableText"/>
              <w:spacing w:before="60" w:after="60"/>
              <w:jc w:val="center"/>
            </w:pPr>
          </w:p>
        </w:tc>
        <w:tc>
          <w:tcPr>
            <w:tcW w:w="1418" w:type="dxa"/>
            <w:vAlign w:val="center"/>
          </w:tcPr>
          <w:p w:rsidR="00BC560C" w:rsidRPr="00EB6A28" w:rsidRDefault="00BC560C" w:rsidP="00C1456C">
            <w:pPr>
              <w:pStyle w:val="TableText"/>
              <w:spacing w:before="60" w:after="60"/>
              <w:jc w:val="center"/>
            </w:pPr>
          </w:p>
        </w:tc>
        <w:tc>
          <w:tcPr>
            <w:tcW w:w="1309" w:type="dxa"/>
            <w:vAlign w:val="center"/>
          </w:tcPr>
          <w:p w:rsidR="00BC560C" w:rsidRPr="00EB6A28" w:rsidRDefault="00BC560C" w:rsidP="00C1456C">
            <w:pPr>
              <w:pStyle w:val="TableText"/>
              <w:spacing w:before="60" w:after="60"/>
              <w:jc w:val="center"/>
            </w:pPr>
          </w:p>
        </w:tc>
      </w:tr>
      <w:tr w:rsidR="00BC560C" w:rsidRPr="00EB6A28" w:rsidTr="00D846CE">
        <w:tc>
          <w:tcPr>
            <w:tcW w:w="5495" w:type="dxa"/>
            <w:gridSpan w:val="2"/>
            <w:vAlign w:val="center"/>
          </w:tcPr>
          <w:p w:rsidR="00BC560C" w:rsidRPr="00EB6A28" w:rsidRDefault="00BC560C" w:rsidP="00CF6314">
            <w:pPr>
              <w:pStyle w:val="TableText"/>
            </w:pPr>
            <w:r w:rsidRPr="00EB6A28">
              <w:rPr>
                <w:szCs w:val="22"/>
              </w:rPr>
              <w:t>Identify the sample size to be researched</w:t>
            </w:r>
          </w:p>
        </w:tc>
        <w:tc>
          <w:tcPr>
            <w:tcW w:w="1693" w:type="dxa"/>
            <w:vAlign w:val="center"/>
          </w:tcPr>
          <w:p w:rsidR="00BC560C" w:rsidRPr="00EB6A28" w:rsidRDefault="00BC560C" w:rsidP="00C1456C">
            <w:pPr>
              <w:pStyle w:val="TableText"/>
              <w:spacing w:before="60" w:after="60"/>
              <w:jc w:val="center"/>
            </w:pPr>
          </w:p>
        </w:tc>
        <w:tc>
          <w:tcPr>
            <w:tcW w:w="1425" w:type="dxa"/>
            <w:vAlign w:val="center"/>
          </w:tcPr>
          <w:p w:rsidR="00BC560C" w:rsidRPr="00EB6A28" w:rsidRDefault="00BC560C" w:rsidP="00C1456C">
            <w:pPr>
              <w:pStyle w:val="TableText"/>
              <w:spacing w:before="60" w:after="60"/>
              <w:jc w:val="center"/>
            </w:pPr>
          </w:p>
        </w:tc>
        <w:tc>
          <w:tcPr>
            <w:tcW w:w="1418" w:type="dxa"/>
            <w:vAlign w:val="center"/>
          </w:tcPr>
          <w:p w:rsidR="00BC560C" w:rsidRPr="00EB6A28" w:rsidRDefault="00BC560C" w:rsidP="00C1456C">
            <w:pPr>
              <w:pStyle w:val="TableText"/>
              <w:spacing w:before="60" w:after="60"/>
              <w:jc w:val="center"/>
            </w:pPr>
          </w:p>
        </w:tc>
        <w:tc>
          <w:tcPr>
            <w:tcW w:w="1417" w:type="dxa"/>
            <w:vAlign w:val="center"/>
          </w:tcPr>
          <w:p w:rsidR="00BC560C" w:rsidRPr="00EB6A28" w:rsidRDefault="00BC560C" w:rsidP="00C1456C">
            <w:pPr>
              <w:pStyle w:val="TableText"/>
              <w:spacing w:before="60" w:after="60"/>
              <w:jc w:val="center"/>
            </w:pPr>
          </w:p>
        </w:tc>
        <w:tc>
          <w:tcPr>
            <w:tcW w:w="1418" w:type="dxa"/>
            <w:vAlign w:val="center"/>
          </w:tcPr>
          <w:p w:rsidR="00BC560C" w:rsidRPr="00EB6A28" w:rsidRDefault="00BC560C" w:rsidP="00C1456C">
            <w:pPr>
              <w:pStyle w:val="TableText"/>
              <w:spacing w:before="60" w:after="60"/>
              <w:jc w:val="center"/>
            </w:pPr>
          </w:p>
        </w:tc>
        <w:tc>
          <w:tcPr>
            <w:tcW w:w="1309" w:type="dxa"/>
            <w:vAlign w:val="center"/>
          </w:tcPr>
          <w:p w:rsidR="00BC560C" w:rsidRPr="00EB6A28" w:rsidRDefault="00BC560C" w:rsidP="00C1456C">
            <w:pPr>
              <w:pStyle w:val="TableText"/>
              <w:spacing w:before="60" w:after="60"/>
              <w:jc w:val="center"/>
            </w:pPr>
          </w:p>
        </w:tc>
      </w:tr>
      <w:tr w:rsidR="00C1456C" w:rsidRPr="00EB6A28" w:rsidTr="00D846CE">
        <w:tc>
          <w:tcPr>
            <w:tcW w:w="5495" w:type="dxa"/>
            <w:gridSpan w:val="2"/>
            <w:shd w:val="clear" w:color="auto" w:fill="F2F2F2" w:themeFill="background1" w:themeFillShade="F2"/>
          </w:tcPr>
          <w:p w:rsidR="00C1456C" w:rsidRPr="00EB6A28" w:rsidRDefault="00C1456C" w:rsidP="00D846CE">
            <w:pPr>
              <w:pStyle w:val="TableTextBold"/>
              <w:keepNext/>
            </w:pPr>
            <w:r w:rsidRPr="00EB6A28">
              <w:lastRenderedPageBreak/>
              <w:t xml:space="preserve">Element 3: </w:t>
            </w:r>
            <w:r w:rsidR="004376D5" w:rsidRPr="00EB6A28">
              <w:t>Conduct the tourism product research</w:t>
            </w:r>
          </w:p>
        </w:tc>
        <w:tc>
          <w:tcPr>
            <w:tcW w:w="1693" w:type="dxa"/>
            <w:shd w:val="clear" w:color="auto" w:fill="45545F"/>
            <w:vAlign w:val="center"/>
          </w:tcPr>
          <w:p w:rsidR="00C1456C" w:rsidRPr="00EB6A28" w:rsidRDefault="00C1456C" w:rsidP="00D846CE">
            <w:pPr>
              <w:pStyle w:val="TableText"/>
              <w:keepNext/>
              <w:spacing w:before="60" w:after="60"/>
              <w:jc w:val="center"/>
            </w:pPr>
          </w:p>
        </w:tc>
        <w:tc>
          <w:tcPr>
            <w:tcW w:w="1425" w:type="dxa"/>
            <w:shd w:val="clear" w:color="auto" w:fill="45545F"/>
            <w:vAlign w:val="center"/>
          </w:tcPr>
          <w:p w:rsidR="00C1456C" w:rsidRPr="00EB6A28" w:rsidRDefault="00C1456C" w:rsidP="00D846CE">
            <w:pPr>
              <w:pStyle w:val="TableText"/>
              <w:keepNext/>
              <w:spacing w:before="60" w:after="60"/>
              <w:jc w:val="center"/>
            </w:pPr>
          </w:p>
        </w:tc>
        <w:tc>
          <w:tcPr>
            <w:tcW w:w="1418" w:type="dxa"/>
            <w:shd w:val="clear" w:color="auto" w:fill="45545F"/>
            <w:vAlign w:val="center"/>
          </w:tcPr>
          <w:p w:rsidR="00C1456C" w:rsidRPr="00EB6A28" w:rsidRDefault="00C1456C" w:rsidP="00D846CE">
            <w:pPr>
              <w:pStyle w:val="TableText"/>
              <w:keepNext/>
              <w:spacing w:before="60" w:after="60"/>
              <w:jc w:val="center"/>
            </w:pPr>
          </w:p>
        </w:tc>
        <w:tc>
          <w:tcPr>
            <w:tcW w:w="1417" w:type="dxa"/>
            <w:shd w:val="clear" w:color="auto" w:fill="45545F"/>
            <w:vAlign w:val="center"/>
          </w:tcPr>
          <w:p w:rsidR="00C1456C" w:rsidRPr="00EB6A28" w:rsidRDefault="00C1456C" w:rsidP="00D846CE">
            <w:pPr>
              <w:pStyle w:val="TableText"/>
              <w:keepNext/>
              <w:spacing w:before="60" w:after="60"/>
              <w:jc w:val="center"/>
            </w:pPr>
          </w:p>
        </w:tc>
        <w:tc>
          <w:tcPr>
            <w:tcW w:w="1418" w:type="dxa"/>
            <w:shd w:val="clear" w:color="auto" w:fill="45545F"/>
            <w:vAlign w:val="center"/>
          </w:tcPr>
          <w:p w:rsidR="00C1456C" w:rsidRPr="00EB6A28" w:rsidRDefault="00C1456C" w:rsidP="00D846CE">
            <w:pPr>
              <w:pStyle w:val="TableText"/>
              <w:keepNext/>
              <w:spacing w:before="60" w:after="60"/>
              <w:jc w:val="center"/>
            </w:pPr>
          </w:p>
        </w:tc>
        <w:tc>
          <w:tcPr>
            <w:tcW w:w="1309" w:type="dxa"/>
            <w:shd w:val="clear" w:color="auto" w:fill="45545F"/>
            <w:vAlign w:val="center"/>
          </w:tcPr>
          <w:p w:rsidR="00C1456C" w:rsidRPr="00EB6A28" w:rsidRDefault="00C1456C" w:rsidP="00D846CE">
            <w:pPr>
              <w:pStyle w:val="TableText"/>
              <w:keepNext/>
              <w:spacing w:before="60" w:after="60"/>
              <w:jc w:val="center"/>
            </w:pPr>
          </w:p>
        </w:tc>
      </w:tr>
      <w:tr w:rsidR="00C9290E" w:rsidRPr="00EB6A28" w:rsidTr="00D846CE">
        <w:tc>
          <w:tcPr>
            <w:tcW w:w="5495" w:type="dxa"/>
            <w:gridSpan w:val="2"/>
            <w:vAlign w:val="center"/>
          </w:tcPr>
          <w:p w:rsidR="00C9290E" w:rsidRPr="00EB6A28" w:rsidRDefault="00C9290E" w:rsidP="00D846CE">
            <w:pPr>
              <w:pStyle w:val="TableText"/>
              <w:keepNext/>
            </w:pPr>
            <w:r w:rsidRPr="00EB6A28">
              <w:rPr>
                <w:szCs w:val="22"/>
              </w:rPr>
              <w:t>Apply the identified research methods and survey instruments</w:t>
            </w:r>
          </w:p>
        </w:tc>
        <w:tc>
          <w:tcPr>
            <w:tcW w:w="1693" w:type="dxa"/>
            <w:vAlign w:val="center"/>
          </w:tcPr>
          <w:p w:rsidR="00C9290E" w:rsidRPr="00EB6A28" w:rsidRDefault="00C9290E" w:rsidP="00D846CE">
            <w:pPr>
              <w:pStyle w:val="TableText"/>
              <w:keepNext/>
              <w:spacing w:before="60" w:after="60"/>
              <w:jc w:val="center"/>
            </w:pPr>
          </w:p>
        </w:tc>
        <w:tc>
          <w:tcPr>
            <w:tcW w:w="1425" w:type="dxa"/>
            <w:vAlign w:val="center"/>
          </w:tcPr>
          <w:p w:rsidR="00C9290E" w:rsidRPr="00EB6A28" w:rsidRDefault="00C9290E" w:rsidP="00D846CE">
            <w:pPr>
              <w:pStyle w:val="TableText"/>
              <w:keepNext/>
              <w:spacing w:before="60" w:after="60"/>
              <w:jc w:val="center"/>
            </w:pPr>
          </w:p>
        </w:tc>
        <w:tc>
          <w:tcPr>
            <w:tcW w:w="1418" w:type="dxa"/>
            <w:vAlign w:val="center"/>
          </w:tcPr>
          <w:p w:rsidR="00C9290E" w:rsidRPr="00EB6A28" w:rsidRDefault="00C9290E" w:rsidP="00D846CE">
            <w:pPr>
              <w:pStyle w:val="TableText"/>
              <w:keepNext/>
              <w:spacing w:before="60" w:after="60"/>
              <w:jc w:val="center"/>
            </w:pPr>
          </w:p>
        </w:tc>
        <w:tc>
          <w:tcPr>
            <w:tcW w:w="1417" w:type="dxa"/>
            <w:vAlign w:val="center"/>
          </w:tcPr>
          <w:p w:rsidR="00C9290E" w:rsidRPr="00EB6A28" w:rsidRDefault="00C9290E" w:rsidP="00D846CE">
            <w:pPr>
              <w:pStyle w:val="TableText"/>
              <w:keepNext/>
              <w:spacing w:before="60" w:after="60"/>
              <w:jc w:val="center"/>
            </w:pPr>
          </w:p>
        </w:tc>
        <w:tc>
          <w:tcPr>
            <w:tcW w:w="1418" w:type="dxa"/>
            <w:vAlign w:val="center"/>
          </w:tcPr>
          <w:p w:rsidR="00C9290E" w:rsidRPr="00EB6A28" w:rsidRDefault="00C9290E" w:rsidP="00D846CE">
            <w:pPr>
              <w:pStyle w:val="TableText"/>
              <w:keepNext/>
              <w:spacing w:before="60" w:after="60"/>
              <w:jc w:val="center"/>
            </w:pPr>
          </w:p>
        </w:tc>
        <w:tc>
          <w:tcPr>
            <w:tcW w:w="1309" w:type="dxa"/>
            <w:vAlign w:val="center"/>
          </w:tcPr>
          <w:p w:rsidR="00C9290E" w:rsidRPr="00EB6A28" w:rsidRDefault="00C9290E" w:rsidP="00D846CE">
            <w:pPr>
              <w:pStyle w:val="TableText"/>
              <w:keepNext/>
              <w:spacing w:before="60" w:after="60"/>
              <w:jc w:val="center"/>
            </w:pPr>
          </w:p>
        </w:tc>
      </w:tr>
      <w:tr w:rsidR="00C9290E" w:rsidRPr="00EB6A28" w:rsidTr="00D846CE">
        <w:tc>
          <w:tcPr>
            <w:tcW w:w="5495" w:type="dxa"/>
            <w:gridSpan w:val="2"/>
            <w:vAlign w:val="center"/>
          </w:tcPr>
          <w:p w:rsidR="00C9290E" w:rsidRPr="00EB6A28" w:rsidRDefault="00C9290E" w:rsidP="00D846CE">
            <w:pPr>
              <w:pStyle w:val="TableText"/>
              <w:keepNext/>
            </w:pPr>
            <w:r w:rsidRPr="00EB6A28">
              <w:rPr>
                <w:szCs w:val="22"/>
              </w:rPr>
              <w:t>Record the research results</w:t>
            </w:r>
          </w:p>
        </w:tc>
        <w:tc>
          <w:tcPr>
            <w:tcW w:w="1693" w:type="dxa"/>
            <w:vAlign w:val="center"/>
          </w:tcPr>
          <w:p w:rsidR="00C9290E" w:rsidRPr="00EB6A28" w:rsidRDefault="00C9290E" w:rsidP="00D846CE">
            <w:pPr>
              <w:pStyle w:val="TableText"/>
              <w:keepNext/>
              <w:spacing w:before="60" w:after="60"/>
              <w:jc w:val="center"/>
            </w:pPr>
          </w:p>
        </w:tc>
        <w:tc>
          <w:tcPr>
            <w:tcW w:w="1425" w:type="dxa"/>
            <w:vAlign w:val="center"/>
          </w:tcPr>
          <w:p w:rsidR="00C9290E" w:rsidRPr="00EB6A28" w:rsidRDefault="00C9290E" w:rsidP="00D846CE">
            <w:pPr>
              <w:pStyle w:val="TableText"/>
              <w:keepNext/>
              <w:spacing w:before="60" w:after="60"/>
              <w:jc w:val="center"/>
            </w:pPr>
          </w:p>
        </w:tc>
        <w:tc>
          <w:tcPr>
            <w:tcW w:w="1418" w:type="dxa"/>
            <w:vAlign w:val="center"/>
          </w:tcPr>
          <w:p w:rsidR="00C9290E" w:rsidRPr="00EB6A28" w:rsidRDefault="00C9290E" w:rsidP="00D846CE">
            <w:pPr>
              <w:pStyle w:val="TableText"/>
              <w:keepNext/>
              <w:spacing w:before="60" w:after="60"/>
              <w:jc w:val="center"/>
            </w:pPr>
          </w:p>
        </w:tc>
        <w:tc>
          <w:tcPr>
            <w:tcW w:w="1417" w:type="dxa"/>
            <w:vAlign w:val="center"/>
          </w:tcPr>
          <w:p w:rsidR="00C9290E" w:rsidRPr="00EB6A28" w:rsidRDefault="00C9290E" w:rsidP="00D846CE">
            <w:pPr>
              <w:pStyle w:val="TableText"/>
              <w:keepNext/>
              <w:spacing w:before="60" w:after="60"/>
              <w:jc w:val="center"/>
            </w:pPr>
          </w:p>
        </w:tc>
        <w:tc>
          <w:tcPr>
            <w:tcW w:w="1418" w:type="dxa"/>
            <w:vAlign w:val="center"/>
          </w:tcPr>
          <w:p w:rsidR="00C9290E" w:rsidRPr="00EB6A28" w:rsidRDefault="00C9290E" w:rsidP="00D846CE">
            <w:pPr>
              <w:pStyle w:val="TableText"/>
              <w:keepNext/>
              <w:spacing w:before="60" w:after="60"/>
              <w:jc w:val="center"/>
            </w:pPr>
          </w:p>
        </w:tc>
        <w:tc>
          <w:tcPr>
            <w:tcW w:w="1309" w:type="dxa"/>
            <w:vAlign w:val="center"/>
          </w:tcPr>
          <w:p w:rsidR="00C9290E" w:rsidRPr="00EB6A28" w:rsidRDefault="00C9290E" w:rsidP="00D846CE">
            <w:pPr>
              <w:pStyle w:val="TableText"/>
              <w:keepNext/>
              <w:spacing w:before="60" w:after="60"/>
              <w:jc w:val="center"/>
            </w:pPr>
          </w:p>
        </w:tc>
      </w:tr>
      <w:tr w:rsidR="00C9290E" w:rsidRPr="00EB6A28" w:rsidTr="00D846CE">
        <w:tc>
          <w:tcPr>
            <w:tcW w:w="5495" w:type="dxa"/>
            <w:gridSpan w:val="2"/>
            <w:vAlign w:val="center"/>
          </w:tcPr>
          <w:p w:rsidR="00C9290E" w:rsidRPr="00EB6A28" w:rsidRDefault="00C9290E" w:rsidP="00C9290E">
            <w:pPr>
              <w:pStyle w:val="TableText"/>
            </w:pPr>
            <w:r w:rsidRPr="00EB6A28">
              <w:rPr>
                <w:szCs w:val="22"/>
              </w:rPr>
              <w:t>Monitor the effectiveness of the research</w:t>
            </w:r>
          </w:p>
        </w:tc>
        <w:tc>
          <w:tcPr>
            <w:tcW w:w="1693" w:type="dxa"/>
            <w:vAlign w:val="center"/>
          </w:tcPr>
          <w:p w:rsidR="00C9290E" w:rsidRPr="00EB6A28" w:rsidRDefault="00C9290E" w:rsidP="00C9290E">
            <w:pPr>
              <w:pStyle w:val="TableText"/>
              <w:keepNext/>
              <w:spacing w:before="60" w:after="60"/>
              <w:jc w:val="center"/>
            </w:pPr>
          </w:p>
        </w:tc>
        <w:tc>
          <w:tcPr>
            <w:tcW w:w="1425" w:type="dxa"/>
            <w:vAlign w:val="center"/>
          </w:tcPr>
          <w:p w:rsidR="00C9290E" w:rsidRPr="00EB6A28" w:rsidRDefault="00C9290E" w:rsidP="00C9290E">
            <w:pPr>
              <w:pStyle w:val="TableText"/>
              <w:keepNext/>
              <w:spacing w:before="60" w:after="60"/>
              <w:jc w:val="center"/>
            </w:pPr>
          </w:p>
        </w:tc>
        <w:tc>
          <w:tcPr>
            <w:tcW w:w="1418" w:type="dxa"/>
            <w:vAlign w:val="center"/>
          </w:tcPr>
          <w:p w:rsidR="00C9290E" w:rsidRPr="00EB6A28" w:rsidRDefault="00C9290E" w:rsidP="00C9290E">
            <w:pPr>
              <w:pStyle w:val="TableText"/>
              <w:keepNext/>
              <w:spacing w:before="60" w:after="60"/>
              <w:jc w:val="center"/>
            </w:pPr>
          </w:p>
        </w:tc>
        <w:tc>
          <w:tcPr>
            <w:tcW w:w="1417" w:type="dxa"/>
            <w:vAlign w:val="center"/>
          </w:tcPr>
          <w:p w:rsidR="00C9290E" w:rsidRPr="00EB6A28" w:rsidRDefault="00C9290E" w:rsidP="00C9290E">
            <w:pPr>
              <w:pStyle w:val="TableText"/>
              <w:keepNext/>
              <w:spacing w:before="60" w:after="60"/>
              <w:jc w:val="center"/>
            </w:pPr>
          </w:p>
        </w:tc>
        <w:tc>
          <w:tcPr>
            <w:tcW w:w="1418" w:type="dxa"/>
            <w:vAlign w:val="center"/>
          </w:tcPr>
          <w:p w:rsidR="00C9290E" w:rsidRPr="00EB6A28" w:rsidRDefault="00C9290E" w:rsidP="00C9290E">
            <w:pPr>
              <w:pStyle w:val="TableText"/>
              <w:keepNext/>
              <w:spacing w:before="60" w:after="60"/>
              <w:jc w:val="center"/>
            </w:pPr>
          </w:p>
        </w:tc>
        <w:tc>
          <w:tcPr>
            <w:tcW w:w="1309" w:type="dxa"/>
            <w:vAlign w:val="center"/>
          </w:tcPr>
          <w:p w:rsidR="00C9290E" w:rsidRPr="00EB6A28" w:rsidRDefault="00C9290E" w:rsidP="00C9290E">
            <w:pPr>
              <w:pStyle w:val="TableText"/>
              <w:keepNext/>
              <w:spacing w:before="60" w:after="60"/>
              <w:jc w:val="center"/>
            </w:pPr>
          </w:p>
        </w:tc>
      </w:tr>
      <w:tr w:rsidR="00C9290E" w:rsidRPr="00EB6A28" w:rsidTr="00D846CE">
        <w:tc>
          <w:tcPr>
            <w:tcW w:w="5495" w:type="dxa"/>
            <w:gridSpan w:val="2"/>
            <w:vAlign w:val="center"/>
          </w:tcPr>
          <w:p w:rsidR="00C9290E" w:rsidRPr="00EB6A28" w:rsidRDefault="00C9290E" w:rsidP="00C9290E">
            <w:pPr>
              <w:pStyle w:val="TableText"/>
            </w:pPr>
            <w:r w:rsidRPr="00EB6A28">
              <w:rPr>
                <w:szCs w:val="22"/>
              </w:rPr>
              <w:t>Take action to capture research data identified as absent</w:t>
            </w:r>
          </w:p>
        </w:tc>
        <w:tc>
          <w:tcPr>
            <w:tcW w:w="1693" w:type="dxa"/>
            <w:vAlign w:val="center"/>
          </w:tcPr>
          <w:p w:rsidR="00C9290E" w:rsidRPr="00EB6A28" w:rsidRDefault="00C9290E" w:rsidP="00C1456C">
            <w:pPr>
              <w:pStyle w:val="TableText"/>
              <w:spacing w:before="60" w:after="60"/>
              <w:jc w:val="center"/>
            </w:pPr>
          </w:p>
        </w:tc>
        <w:tc>
          <w:tcPr>
            <w:tcW w:w="1425" w:type="dxa"/>
            <w:vAlign w:val="center"/>
          </w:tcPr>
          <w:p w:rsidR="00C9290E" w:rsidRPr="00EB6A28" w:rsidRDefault="00C9290E" w:rsidP="00C1456C">
            <w:pPr>
              <w:pStyle w:val="TableText"/>
              <w:spacing w:before="60" w:after="60"/>
              <w:jc w:val="center"/>
            </w:pPr>
          </w:p>
        </w:tc>
        <w:tc>
          <w:tcPr>
            <w:tcW w:w="1418" w:type="dxa"/>
            <w:vAlign w:val="center"/>
          </w:tcPr>
          <w:p w:rsidR="00C9290E" w:rsidRPr="00EB6A28" w:rsidRDefault="00C9290E" w:rsidP="00C1456C">
            <w:pPr>
              <w:pStyle w:val="TableText"/>
              <w:spacing w:before="60" w:after="60"/>
              <w:jc w:val="center"/>
            </w:pPr>
          </w:p>
        </w:tc>
        <w:tc>
          <w:tcPr>
            <w:tcW w:w="1417" w:type="dxa"/>
            <w:vAlign w:val="center"/>
          </w:tcPr>
          <w:p w:rsidR="00C9290E" w:rsidRPr="00EB6A28" w:rsidRDefault="00C9290E" w:rsidP="00C1456C">
            <w:pPr>
              <w:pStyle w:val="TableText"/>
              <w:spacing w:before="60" w:after="60"/>
              <w:jc w:val="center"/>
            </w:pPr>
          </w:p>
        </w:tc>
        <w:tc>
          <w:tcPr>
            <w:tcW w:w="1418" w:type="dxa"/>
            <w:vAlign w:val="center"/>
          </w:tcPr>
          <w:p w:rsidR="00C9290E" w:rsidRPr="00EB6A28" w:rsidRDefault="00C9290E" w:rsidP="00C1456C">
            <w:pPr>
              <w:pStyle w:val="TableText"/>
              <w:spacing w:before="60" w:after="60"/>
              <w:jc w:val="center"/>
            </w:pPr>
          </w:p>
        </w:tc>
        <w:tc>
          <w:tcPr>
            <w:tcW w:w="1309" w:type="dxa"/>
            <w:vAlign w:val="center"/>
          </w:tcPr>
          <w:p w:rsidR="00C9290E" w:rsidRPr="00EB6A28" w:rsidRDefault="00C9290E" w:rsidP="00C1456C">
            <w:pPr>
              <w:pStyle w:val="TableText"/>
              <w:spacing w:before="60" w:after="60"/>
              <w:jc w:val="center"/>
            </w:pPr>
          </w:p>
        </w:tc>
      </w:tr>
      <w:tr w:rsidR="00C9290E" w:rsidRPr="00EB6A28" w:rsidTr="00D846CE">
        <w:tc>
          <w:tcPr>
            <w:tcW w:w="5495" w:type="dxa"/>
            <w:gridSpan w:val="2"/>
            <w:vAlign w:val="center"/>
          </w:tcPr>
          <w:p w:rsidR="00C9290E" w:rsidRPr="00EB6A28" w:rsidRDefault="00C9290E" w:rsidP="00C9290E">
            <w:pPr>
              <w:pStyle w:val="TableText"/>
            </w:pPr>
            <w:r w:rsidRPr="00EB6A28">
              <w:rPr>
                <w:szCs w:val="22"/>
              </w:rPr>
              <w:t>Monitor the topic of the research</w:t>
            </w:r>
          </w:p>
        </w:tc>
        <w:tc>
          <w:tcPr>
            <w:tcW w:w="1693" w:type="dxa"/>
            <w:vAlign w:val="center"/>
          </w:tcPr>
          <w:p w:rsidR="00C9290E" w:rsidRPr="00EB6A28" w:rsidRDefault="00C9290E" w:rsidP="00C1456C">
            <w:pPr>
              <w:pStyle w:val="TableText"/>
              <w:spacing w:before="60" w:after="60"/>
              <w:jc w:val="center"/>
            </w:pPr>
          </w:p>
        </w:tc>
        <w:tc>
          <w:tcPr>
            <w:tcW w:w="1425" w:type="dxa"/>
            <w:vAlign w:val="center"/>
          </w:tcPr>
          <w:p w:rsidR="00C9290E" w:rsidRPr="00EB6A28" w:rsidRDefault="00C9290E" w:rsidP="00C1456C">
            <w:pPr>
              <w:pStyle w:val="TableText"/>
              <w:spacing w:before="60" w:after="60"/>
              <w:jc w:val="center"/>
            </w:pPr>
          </w:p>
        </w:tc>
        <w:tc>
          <w:tcPr>
            <w:tcW w:w="1418" w:type="dxa"/>
            <w:vAlign w:val="center"/>
          </w:tcPr>
          <w:p w:rsidR="00C9290E" w:rsidRPr="00EB6A28" w:rsidRDefault="00C9290E" w:rsidP="00C1456C">
            <w:pPr>
              <w:pStyle w:val="TableText"/>
              <w:spacing w:before="60" w:after="60"/>
              <w:jc w:val="center"/>
            </w:pPr>
          </w:p>
        </w:tc>
        <w:tc>
          <w:tcPr>
            <w:tcW w:w="1417" w:type="dxa"/>
            <w:vAlign w:val="center"/>
          </w:tcPr>
          <w:p w:rsidR="00C9290E" w:rsidRPr="00EB6A28" w:rsidRDefault="00C9290E" w:rsidP="00C1456C">
            <w:pPr>
              <w:pStyle w:val="TableText"/>
              <w:spacing w:before="60" w:after="60"/>
              <w:jc w:val="center"/>
            </w:pPr>
          </w:p>
        </w:tc>
        <w:tc>
          <w:tcPr>
            <w:tcW w:w="1418" w:type="dxa"/>
            <w:vAlign w:val="center"/>
          </w:tcPr>
          <w:p w:rsidR="00C9290E" w:rsidRPr="00EB6A28" w:rsidRDefault="00C9290E" w:rsidP="00C1456C">
            <w:pPr>
              <w:pStyle w:val="TableText"/>
              <w:spacing w:before="60" w:after="60"/>
              <w:jc w:val="center"/>
            </w:pPr>
          </w:p>
        </w:tc>
        <w:tc>
          <w:tcPr>
            <w:tcW w:w="1309" w:type="dxa"/>
            <w:vAlign w:val="center"/>
          </w:tcPr>
          <w:p w:rsidR="00C9290E" w:rsidRPr="00EB6A28" w:rsidRDefault="00C9290E" w:rsidP="00C1456C">
            <w:pPr>
              <w:pStyle w:val="TableText"/>
              <w:spacing w:before="60" w:after="60"/>
              <w:jc w:val="center"/>
            </w:pPr>
          </w:p>
        </w:tc>
      </w:tr>
      <w:tr w:rsidR="00C9290E" w:rsidRPr="00EB6A28" w:rsidTr="00D846CE">
        <w:tc>
          <w:tcPr>
            <w:tcW w:w="5495" w:type="dxa"/>
            <w:gridSpan w:val="2"/>
            <w:vAlign w:val="center"/>
          </w:tcPr>
          <w:p w:rsidR="00C9290E" w:rsidRPr="00EB6A28" w:rsidRDefault="00C9290E" w:rsidP="00C9290E">
            <w:pPr>
              <w:pStyle w:val="TableText"/>
            </w:pPr>
            <w:r w:rsidRPr="00EB6A28">
              <w:rPr>
                <w:szCs w:val="22"/>
              </w:rPr>
              <w:t>Follow-up on issues raised during the research process</w:t>
            </w:r>
          </w:p>
        </w:tc>
        <w:tc>
          <w:tcPr>
            <w:tcW w:w="1693" w:type="dxa"/>
            <w:vAlign w:val="center"/>
          </w:tcPr>
          <w:p w:rsidR="00C9290E" w:rsidRPr="00EB6A28" w:rsidRDefault="00C9290E" w:rsidP="00C1456C">
            <w:pPr>
              <w:pStyle w:val="TableText"/>
              <w:spacing w:before="60" w:after="60"/>
              <w:jc w:val="center"/>
            </w:pPr>
          </w:p>
        </w:tc>
        <w:tc>
          <w:tcPr>
            <w:tcW w:w="1425" w:type="dxa"/>
            <w:vAlign w:val="center"/>
          </w:tcPr>
          <w:p w:rsidR="00C9290E" w:rsidRPr="00EB6A28" w:rsidRDefault="00C9290E" w:rsidP="00C1456C">
            <w:pPr>
              <w:pStyle w:val="TableText"/>
              <w:spacing w:before="60" w:after="60"/>
              <w:jc w:val="center"/>
            </w:pPr>
          </w:p>
        </w:tc>
        <w:tc>
          <w:tcPr>
            <w:tcW w:w="1418" w:type="dxa"/>
            <w:vAlign w:val="center"/>
          </w:tcPr>
          <w:p w:rsidR="00C9290E" w:rsidRPr="00EB6A28" w:rsidRDefault="00C9290E" w:rsidP="00C1456C">
            <w:pPr>
              <w:pStyle w:val="TableText"/>
              <w:spacing w:before="60" w:after="60"/>
              <w:jc w:val="center"/>
            </w:pPr>
          </w:p>
        </w:tc>
        <w:tc>
          <w:tcPr>
            <w:tcW w:w="1417" w:type="dxa"/>
            <w:vAlign w:val="center"/>
          </w:tcPr>
          <w:p w:rsidR="00C9290E" w:rsidRPr="00EB6A28" w:rsidRDefault="00C9290E" w:rsidP="00C1456C">
            <w:pPr>
              <w:pStyle w:val="TableText"/>
              <w:spacing w:before="60" w:after="60"/>
              <w:jc w:val="center"/>
            </w:pPr>
          </w:p>
        </w:tc>
        <w:tc>
          <w:tcPr>
            <w:tcW w:w="1418" w:type="dxa"/>
            <w:vAlign w:val="center"/>
          </w:tcPr>
          <w:p w:rsidR="00C9290E" w:rsidRPr="00EB6A28" w:rsidRDefault="00C9290E" w:rsidP="00C1456C">
            <w:pPr>
              <w:pStyle w:val="TableText"/>
              <w:spacing w:before="60" w:after="60"/>
              <w:jc w:val="center"/>
            </w:pPr>
          </w:p>
        </w:tc>
        <w:tc>
          <w:tcPr>
            <w:tcW w:w="1309" w:type="dxa"/>
            <w:vAlign w:val="center"/>
          </w:tcPr>
          <w:p w:rsidR="00C9290E" w:rsidRPr="00EB6A28" w:rsidRDefault="00C9290E" w:rsidP="00C1456C">
            <w:pPr>
              <w:pStyle w:val="TableText"/>
              <w:spacing w:before="60" w:after="60"/>
              <w:jc w:val="center"/>
            </w:pPr>
          </w:p>
        </w:tc>
      </w:tr>
      <w:tr w:rsidR="00C1456C" w:rsidRPr="00EB6A28" w:rsidTr="00D846CE">
        <w:tc>
          <w:tcPr>
            <w:tcW w:w="5495" w:type="dxa"/>
            <w:gridSpan w:val="2"/>
            <w:shd w:val="clear" w:color="auto" w:fill="F2F2F2" w:themeFill="background1" w:themeFillShade="F2"/>
          </w:tcPr>
          <w:p w:rsidR="00C1456C" w:rsidRPr="00EB6A28" w:rsidRDefault="00C1456C" w:rsidP="00C1456C">
            <w:pPr>
              <w:pStyle w:val="TableTextBold"/>
            </w:pPr>
            <w:r w:rsidRPr="00EB6A28">
              <w:t xml:space="preserve">Element 4: </w:t>
            </w:r>
            <w:r w:rsidR="00176414" w:rsidRPr="00EB6A28">
              <w:t>Interpret the research results</w:t>
            </w:r>
          </w:p>
        </w:tc>
        <w:tc>
          <w:tcPr>
            <w:tcW w:w="1693" w:type="dxa"/>
            <w:shd w:val="clear" w:color="auto" w:fill="45545F"/>
            <w:vAlign w:val="center"/>
          </w:tcPr>
          <w:p w:rsidR="00C1456C" w:rsidRPr="00EB6A28" w:rsidRDefault="00C1456C" w:rsidP="00C1456C">
            <w:pPr>
              <w:pStyle w:val="TableText"/>
              <w:spacing w:before="60" w:after="60"/>
              <w:jc w:val="center"/>
            </w:pPr>
          </w:p>
        </w:tc>
        <w:tc>
          <w:tcPr>
            <w:tcW w:w="1425" w:type="dxa"/>
            <w:shd w:val="clear" w:color="auto" w:fill="45545F"/>
            <w:vAlign w:val="center"/>
          </w:tcPr>
          <w:p w:rsidR="00C1456C" w:rsidRPr="00EB6A28" w:rsidRDefault="00C1456C" w:rsidP="00C1456C">
            <w:pPr>
              <w:pStyle w:val="TableText"/>
              <w:spacing w:before="60" w:after="60"/>
              <w:jc w:val="center"/>
            </w:pPr>
          </w:p>
        </w:tc>
        <w:tc>
          <w:tcPr>
            <w:tcW w:w="1418" w:type="dxa"/>
            <w:shd w:val="clear" w:color="auto" w:fill="45545F"/>
            <w:vAlign w:val="center"/>
          </w:tcPr>
          <w:p w:rsidR="00C1456C" w:rsidRPr="00EB6A28" w:rsidRDefault="00C1456C" w:rsidP="00C1456C">
            <w:pPr>
              <w:pStyle w:val="TableText"/>
              <w:spacing w:before="60" w:after="60"/>
              <w:jc w:val="center"/>
            </w:pPr>
          </w:p>
        </w:tc>
        <w:tc>
          <w:tcPr>
            <w:tcW w:w="1417" w:type="dxa"/>
            <w:shd w:val="clear" w:color="auto" w:fill="45545F"/>
            <w:vAlign w:val="center"/>
          </w:tcPr>
          <w:p w:rsidR="00C1456C" w:rsidRPr="00EB6A28" w:rsidRDefault="00C1456C" w:rsidP="00C1456C">
            <w:pPr>
              <w:pStyle w:val="TableText"/>
              <w:spacing w:before="60" w:after="60"/>
              <w:jc w:val="center"/>
            </w:pPr>
          </w:p>
        </w:tc>
        <w:tc>
          <w:tcPr>
            <w:tcW w:w="1418" w:type="dxa"/>
            <w:shd w:val="clear" w:color="auto" w:fill="45545F"/>
            <w:vAlign w:val="center"/>
          </w:tcPr>
          <w:p w:rsidR="00C1456C" w:rsidRPr="00EB6A28" w:rsidRDefault="00C1456C" w:rsidP="00C1456C">
            <w:pPr>
              <w:pStyle w:val="TableText"/>
              <w:spacing w:before="60" w:after="60"/>
              <w:jc w:val="center"/>
            </w:pPr>
          </w:p>
        </w:tc>
        <w:tc>
          <w:tcPr>
            <w:tcW w:w="1309" w:type="dxa"/>
            <w:shd w:val="clear" w:color="auto" w:fill="45545F"/>
            <w:vAlign w:val="center"/>
          </w:tcPr>
          <w:p w:rsidR="00C1456C" w:rsidRPr="00EB6A28" w:rsidRDefault="00C1456C" w:rsidP="00C1456C">
            <w:pPr>
              <w:pStyle w:val="TableText"/>
              <w:spacing w:before="60" w:after="60"/>
              <w:jc w:val="center"/>
            </w:pPr>
          </w:p>
        </w:tc>
      </w:tr>
      <w:tr w:rsidR="00392B96" w:rsidRPr="00EB6A28" w:rsidTr="00D846CE">
        <w:tc>
          <w:tcPr>
            <w:tcW w:w="5495" w:type="dxa"/>
            <w:gridSpan w:val="2"/>
            <w:vAlign w:val="center"/>
          </w:tcPr>
          <w:p w:rsidR="00392B96" w:rsidRPr="00EB6A28" w:rsidRDefault="00392B96" w:rsidP="00392B96">
            <w:pPr>
              <w:pStyle w:val="TableText"/>
            </w:pPr>
            <w:r w:rsidRPr="00EB6A28">
              <w:t>Ensure all identified research activities have been completed as planned</w:t>
            </w:r>
          </w:p>
        </w:tc>
        <w:tc>
          <w:tcPr>
            <w:tcW w:w="1693" w:type="dxa"/>
            <w:vAlign w:val="center"/>
          </w:tcPr>
          <w:p w:rsidR="00392B96" w:rsidRPr="00EB6A28" w:rsidRDefault="00392B96" w:rsidP="00C1456C">
            <w:pPr>
              <w:pStyle w:val="TableText"/>
              <w:spacing w:before="60" w:after="60"/>
              <w:jc w:val="center"/>
            </w:pPr>
          </w:p>
        </w:tc>
        <w:tc>
          <w:tcPr>
            <w:tcW w:w="1425" w:type="dxa"/>
            <w:vAlign w:val="center"/>
          </w:tcPr>
          <w:p w:rsidR="00392B96" w:rsidRPr="00EB6A28" w:rsidRDefault="00392B96" w:rsidP="00C1456C">
            <w:pPr>
              <w:pStyle w:val="TableText"/>
              <w:spacing w:before="60" w:after="60"/>
              <w:jc w:val="center"/>
            </w:pPr>
          </w:p>
        </w:tc>
        <w:tc>
          <w:tcPr>
            <w:tcW w:w="1418" w:type="dxa"/>
            <w:vAlign w:val="center"/>
          </w:tcPr>
          <w:p w:rsidR="00392B96" w:rsidRPr="00EB6A28" w:rsidRDefault="00392B96" w:rsidP="00C1456C">
            <w:pPr>
              <w:pStyle w:val="TableText"/>
              <w:spacing w:before="60" w:after="60"/>
              <w:jc w:val="center"/>
            </w:pPr>
          </w:p>
        </w:tc>
        <w:tc>
          <w:tcPr>
            <w:tcW w:w="1417" w:type="dxa"/>
            <w:vAlign w:val="center"/>
          </w:tcPr>
          <w:p w:rsidR="00392B96" w:rsidRPr="00EB6A28" w:rsidRDefault="00392B96" w:rsidP="00C1456C">
            <w:pPr>
              <w:pStyle w:val="TableText"/>
              <w:spacing w:before="60" w:after="60"/>
              <w:jc w:val="center"/>
            </w:pPr>
          </w:p>
        </w:tc>
        <w:tc>
          <w:tcPr>
            <w:tcW w:w="1418" w:type="dxa"/>
            <w:vAlign w:val="center"/>
          </w:tcPr>
          <w:p w:rsidR="00392B96" w:rsidRPr="00EB6A28" w:rsidRDefault="00392B96" w:rsidP="00C1456C">
            <w:pPr>
              <w:pStyle w:val="TableText"/>
              <w:spacing w:before="60" w:after="60"/>
              <w:jc w:val="center"/>
            </w:pPr>
          </w:p>
        </w:tc>
        <w:tc>
          <w:tcPr>
            <w:tcW w:w="1309" w:type="dxa"/>
            <w:vAlign w:val="center"/>
          </w:tcPr>
          <w:p w:rsidR="00392B96" w:rsidRPr="00EB6A28" w:rsidRDefault="00392B96" w:rsidP="00C1456C">
            <w:pPr>
              <w:pStyle w:val="TableText"/>
              <w:spacing w:before="60" w:after="60"/>
              <w:jc w:val="center"/>
            </w:pPr>
          </w:p>
        </w:tc>
      </w:tr>
      <w:tr w:rsidR="00392B96" w:rsidRPr="00EB6A28" w:rsidTr="00D846CE">
        <w:tc>
          <w:tcPr>
            <w:tcW w:w="5495" w:type="dxa"/>
            <w:gridSpan w:val="2"/>
            <w:vAlign w:val="center"/>
          </w:tcPr>
          <w:p w:rsidR="00392B96" w:rsidRPr="00EB6A28" w:rsidRDefault="00392B96" w:rsidP="00392B96">
            <w:pPr>
              <w:pStyle w:val="TableText"/>
            </w:pPr>
            <w:r w:rsidRPr="00EB6A28">
              <w:t>Analyse the data that has been captured</w:t>
            </w:r>
          </w:p>
        </w:tc>
        <w:tc>
          <w:tcPr>
            <w:tcW w:w="1693" w:type="dxa"/>
            <w:vAlign w:val="center"/>
          </w:tcPr>
          <w:p w:rsidR="00392B96" w:rsidRPr="00EB6A28" w:rsidRDefault="00392B96" w:rsidP="00C1456C">
            <w:pPr>
              <w:pStyle w:val="TableText"/>
              <w:spacing w:before="60" w:after="60"/>
              <w:jc w:val="center"/>
            </w:pPr>
          </w:p>
        </w:tc>
        <w:tc>
          <w:tcPr>
            <w:tcW w:w="1425" w:type="dxa"/>
            <w:vAlign w:val="center"/>
          </w:tcPr>
          <w:p w:rsidR="00392B96" w:rsidRPr="00EB6A28" w:rsidRDefault="00392B96" w:rsidP="00C1456C">
            <w:pPr>
              <w:pStyle w:val="TableText"/>
              <w:spacing w:before="60" w:after="60"/>
              <w:jc w:val="center"/>
            </w:pPr>
          </w:p>
        </w:tc>
        <w:tc>
          <w:tcPr>
            <w:tcW w:w="1418" w:type="dxa"/>
            <w:vAlign w:val="center"/>
          </w:tcPr>
          <w:p w:rsidR="00392B96" w:rsidRPr="00EB6A28" w:rsidRDefault="00392B96" w:rsidP="00C1456C">
            <w:pPr>
              <w:pStyle w:val="TableText"/>
              <w:spacing w:before="60" w:after="60"/>
              <w:jc w:val="center"/>
            </w:pPr>
          </w:p>
        </w:tc>
        <w:tc>
          <w:tcPr>
            <w:tcW w:w="1417" w:type="dxa"/>
            <w:vAlign w:val="center"/>
          </w:tcPr>
          <w:p w:rsidR="00392B96" w:rsidRPr="00EB6A28" w:rsidRDefault="00392B96" w:rsidP="00C1456C">
            <w:pPr>
              <w:pStyle w:val="TableText"/>
              <w:spacing w:before="60" w:after="60"/>
              <w:jc w:val="center"/>
            </w:pPr>
          </w:p>
        </w:tc>
        <w:tc>
          <w:tcPr>
            <w:tcW w:w="1418" w:type="dxa"/>
            <w:vAlign w:val="center"/>
          </w:tcPr>
          <w:p w:rsidR="00392B96" w:rsidRPr="00EB6A28" w:rsidRDefault="00392B96" w:rsidP="00C1456C">
            <w:pPr>
              <w:pStyle w:val="TableText"/>
              <w:spacing w:before="60" w:after="60"/>
              <w:jc w:val="center"/>
            </w:pPr>
          </w:p>
        </w:tc>
        <w:tc>
          <w:tcPr>
            <w:tcW w:w="1309" w:type="dxa"/>
            <w:vAlign w:val="center"/>
          </w:tcPr>
          <w:p w:rsidR="00392B96" w:rsidRPr="00EB6A28" w:rsidRDefault="00392B96" w:rsidP="00C1456C">
            <w:pPr>
              <w:pStyle w:val="TableText"/>
              <w:spacing w:before="60" w:after="60"/>
              <w:jc w:val="center"/>
            </w:pPr>
          </w:p>
        </w:tc>
      </w:tr>
      <w:tr w:rsidR="00392B96" w:rsidRPr="00EB6A28" w:rsidTr="00D846CE">
        <w:tc>
          <w:tcPr>
            <w:tcW w:w="5495" w:type="dxa"/>
            <w:gridSpan w:val="2"/>
            <w:vAlign w:val="center"/>
          </w:tcPr>
          <w:p w:rsidR="00392B96" w:rsidRPr="00EB6A28" w:rsidRDefault="00392B96" w:rsidP="00392B96">
            <w:pPr>
              <w:pStyle w:val="TableText"/>
            </w:pPr>
            <w:r w:rsidRPr="00EB6A28">
              <w:t>Integrate primary and secondary research findings</w:t>
            </w:r>
          </w:p>
        </w:tc>
        <w:tc>
          <w:tcPr>
            <w:tcW w:w="1693" w:type="dxa"/>
            <w:vAlign w:val="center"/>
          </w:tcPr>
          <w:p w:rsidR="00392B96" w:rsidRPr="00EB6A28" w:rsidRDefault="00392B96" w:rsidP="00C1456C">
            <w:pPr>
              <w:pStyle w:val="TableText"/>
              <w:spacing w:before="60" w:after="60"/>
              <w:jc w:val="center"/>
            </w:pPr>
          </w:p>
        </w:tc>
        <w:tc>
          <w:tcPr>
            <w:tcW w:w="1425" w:type="dxa"/>
            <w:vAlign w:val="center"/>
          </w:tcPr>
          <w:p w:rsidR="00392B96" w:rsidRPr="00EB6A28" w:rsidRDefault="00392B96" w:rsidP="00C1456C">
            <w:pPr>
              <w:pStyle w:val="TableText"/>
              <w:spacing w:before="60" w:after="60"/>
              <w:jc w:val="center"/>
            </w:pPr>
          </w:p>
        </w:tc>
        <w:tc>
          <w:tcPr>
            <w:tcW w:w="1418" w:type="dxa"/>
            <w:vAlign w:val="center"/>
          </w:tcPr>
          <w:p w:rsidR="00392B96" w:rsidRPr="00EB6A28" w:rsidRDefault="00392B96" w:rsidP="00C1456C">
            <w:pPr>
              <w:pStyle w:val="TableText"/>
              <w:spacing w:before="60" w:after="60"/>
              <w:jc w:val="center"/>
            </w:pPr>
          </w:p>
        </w:tc>
        <w:tc>
          <w:tcPr>
            <w:tcW w:w="1417" w:type="dxa"/>
            <w:vAlign w:val="center"/>
          </w:tcPr>
          <w:p w:rsidR="00392B96" w:rsidRPr="00EB6A28" w:rsidRDefault="00392B96" w:rsidP="00C1456C">
            <w:pPr>
              <w:pStyle w:val="TableText"/>
              <w:spacing w:before="60" w:after="60"/>
              <w:jc w:val="center"/>
            </w:pPr>
          </w:p>
        </w:tc>
        <w:tc>
          <w:tcPr>
            <w:tcW w:w="1418" w:type="dxa"/>
            <w:vAlign w:val="center"/>
          </w:tcPr>
          <w:p w:rsidR="00392B96" w:rsidRPr="00EB6A28" w:rsidRDefault="00392B96" w:rsidP="00C1456C">
            <w:pPr>
              <w:pStyle w:val="TableText"/>
              <w:spacing w:before="60" w:after="60"/>
              <w:jc w:val="center"/>
            </w:pPr>
          </w:p>
        </w:tc>
        <w:tc>
          <w:tcPr>
            <w:tcW w:w="1309" w:type="dxa"/>
            <w:vAlign w:val="center"/>
          </w:tcPr>
          <w:p w:rsidR="00392B96" w:rsidRPr="00EB6A28" w:rsidRDefault="00392B96" w:rsidP="00C1456C">
            <w:pPr>
              <w:pStyle w:val="TableText"/>
              <w:spacing w:before="60" w:after="60"/>
              <w:jc w:val="center"/>
            </w:pPr>
          </w:p>
        </w:tc>
      </w:tr>
      <w:tr w:rsidR="00392B96" w:rsidRPr="00EB6A28" w:rsidTr="00D846CE">
        <w:tc>
          <w:tcPr>
            <w:tcW w:w="5495" w:type="dxa"/>
            <w:gridSpan w:val="2"/>
            <w:vAlign w:val="center"/>
          </w:tcPr>
          <w:p w:rsidR="00392B96" w:rsidRPr="00EB6A28" w:rsidRDefault="00392B96" w:rsidP="00392B96">
            <w:pPr>
              <w:pStyle w:val="TableText"/>
            </w:pPr>
            <w:r w:rsidRPr="00EB6A28">
              <w:t>Prepare a written report</w:t>
            </w:r>
          </w:p>
        </w:tc>
        <w:tc>
          <w:tcPr>
            <w:tcW w:w="1693" w:type="dxa"/>
            <w:vAlign w:val="center"/>
          </w:tcPr>
          <w:p w:rsidR="00392B96" w:rsidRPr="00EB6A28" w:rsidRDefault="00392B96" w:rsidP="00C1456C">
            <w:pPr>
              <w:pStyle w:val="TableText"/>
              <w:spacing w:before="60" w:after="60"/>
              <w:jc w:val="center"/>
            </w:pPr>
          </w:p>
        </w:tc>
        <w:tc>
          <w:tcPr>
            <w:tcW w:w="1425" w:type="dxa"/>
            <w:vAlign w:val="center"/>
          </w:tcPr>
          <w:p w:rsidR="00392B96" w:rsidRPr="00EB6A28" w:rsidRDefault="00392B96" w:rsidP="00C1456C">
            <w:pPr>
              <w:pStyle w:val="TableText"/>
              <w:spacing w:before="60" w:after="60"/>
              <w:jc w:val="center"/>
            </w:pPr>
          </w:p>
        </w:tc>
        <w:tc>
          <w:tcPr>
            <w:tcW w:w="1418" w:type="dxa"/>
            <w:vAlign w:val="center"/>
          </w:tcPr>
          <w:p w:rsidR="00392B96" w:rsidRPr="00EB6A28" w:rsidRDefault="00392B96" w:rsidP="00C1456C">
            <w:pPr>
              <w:pStyle w:val="TableText"/>
              <w:spacing w:before="60" w:after="60"/>
              <w:jc w:val="center"/>
            </w:pPr>
          </w:p>
        </w:tc>
        <w:tc>
          <w:tcPr>
            <w:tcW w:w="1417" w:type="dxa"/>
            <w:vAlign w:val="center"/>
          </w:tcPr>
          <w:p w:rsidR="00392B96" w:rsidRPr="00EB6A28" w:rsidRDefault="00392B96" w:rsidP="00C1456C">
            <w:pPr>
              <w:pStyle w:val="TableText"/>
              <w:spacing w:before="60" w:after="60"/>
              <w:jc w:val="center"/>
            </w:pPr>
          </w:p>
        </w:tc>
        <w:tc>
          <w:tcPr>
            <w:tcW w:w="1418" w:type="dxa"/>
            <w:vAlign w:val="center"/>
          </w:tcPr>
          <w:p w:rsidR="00392B96" w:rsidRPr="00EB6A28" w:rsidRDefault="00392B96" w:rsidP="00C1456C">
            <w:pPr>
              <w:pStyle w:val="TableText"/>
              <w:spacing w:before="60" w:after="60"/>
              <w:jc w:val="center"/>
            </w:pPr>
          </w:p>
        </w:tc>
        <w:tc>
          <w:tcPr>
            <w:tcW w:w="1309" w:type="dxa"/>
            <w:vAlign w:val="center"/>
          </w:tcPr>
          <w:p w:rsidR="00392B96" w:rsidRPr="00EB6A28" w:rsidRDefault="00392B96" w:rsidP="00C1456C">
            <w:pPr>
              <w:pStyle w:val="TableText"/>
              <w:spacing w:before="60" w:after="60"/>
              <w:jc w:val="center"/>
            </w:pPr>
          </w:p>
        </w:tc>
      </w:tr>
      <w:tr w:rsidR="00392B96" w:rsidRPr="00EB6A28" w:rsidTr="00D846CE">
        <w:tc>
          <w:tcPr>
            <w:tcW w:w="5495" w:type="dxa"/>
            <w:gridSpan w:val="2"/>
            <w:vAlign w:val="center"/>
          </w:tcPr>
          <w:p w:rsidR="00392B96" w:rsidRPr="00EB6A28" w:rsidRDefault="00392B96" w:rsidP="00392B96">
            <w:pPr>
              <w:pStyle w:val="TableText"/>
            </w:pPr>
            <w:r w:rsidRPr="00EB6A28">
              <w:t>Obtain direction on action to be taken</w:t>
            </w:r>
          </w:p>
        </w:tc>
        <w:tc>
          <w:tcPr>
            <w:tcW w:w="1693" w:type="dxa"/>
            <w:vAlign w:val="center"/>
          </w:tcPr>
          <w:p w:rsidR="00392B96" w:rsidRPr="00EB6A28" w:rsidRDefault="00392B96" w:rsidP="00C1456C">
            <w:pPr>
              <w:pStyle w:val="TableText"/>
              <w:spacing w:before="60" w:after="60"/>
              <w:jc w:val="center"/>
            </w:pPr>
          </w:p>
        </w:tc>
        <w:tc>
          <w:tcPr>
            <w:tcW w:w="1425" w:type="dxa"/>
            <w:vAlign w:val="center"/>
          </w:tcPr>
          <w:p w:rsidR="00392B96" w:rsidRPr="00EB6A28" w:rsidRDefault="00392B96" w:rsidP="00C1456C">
            <w:pPr>
              <w:pStyle w:val="TableText"/>
              <w:spacing w:before="60" w:after="60"/>
              <w:jc w:val="center"/>
            </w:pPr>
          </w:p>
        </w:tc>
        <w:tc>
          <w:tcPr>
            <w:tcW w:w="1418" w:type="dxa"/>
            <w:vAlign w:val="center"/>
          </w:tcPr>
          <w:p w:rsidR="00392B96" w:rsidRPr="00EB6A28" w:rsidRDefault="00392B96" w:rsidP="00C1456C">
            <w:pPr>
              <w:pStyle w:val="TableText"/>
              <w:spacing w:before="60" w:after="60"/>
              <w:jc w:val="center"/>
            </w:pPr>
          </w:p>
        </w:tc>
        <w:tc>
          <w:tcPr>
            <w:tcW w:w="1417" w:type="dxa"/>
            <w:vAlign w:val="center"/>
          </w:tcPr>
          <w:p w:rsidR="00392B96" w:rsidRPr="00EB6A28" w:rsidRDefault="00392B96" w:rsidP="00C1456C">
            <w:pPr>
              <w:pStyle w:val="TableText"/>
              <w:spacing w:before="60" w:after="60"/>
              <w:jc w:val="center"/>
            </w:pPr>
          </w:p>
        </w:tc>
        <w:tc>
          <w:tcPr>
            <w:tcW w:w="1418" w:type="dxa"/>
            <w:vAlign w:val="center"/>
          </w:tcPr>
          <w:p w:rsidR="00392B96" w:rsidRPr="00EB6A28" w:rsidRDefault="00392B96" w:rsidP="00C1456C">
            <w:pPr>
              <w:pStyle w:val="TableText"/>
              <w:spacing w:before="60" w:after="60"/>
              <w:jc w:val="center"/>
            </w:pPr>
          </w:p>
        </w:tc>
        <w:tc>
          <w:tcPr>
            <w:tcW w:w="1309" w:type="dxa"/>
            <w:vAlign w:val="center"/>
          </w:tcPr>
          <w:p w:rsidR="00392B96" w:rsidRPr="00EB6A28" w:rsidRDefault="00392B96" w:rsidP="00C1456C">
            <w:pPr>
              <w:pStyle w:val="TableText"/>
              <w:spacing w:before="60" w:after="60"/>
              <w:jc w:val="center"/>
            </w:pPr>
          </w:p>
        </w:tc>
      </w:tr>
      <w:tr w:rsidR="00C1456C" w:rsidRPr="00EB6A28" w:rsidTr="00D846CE">
        <w:tc>
          <w:tcPr>
            <w:tcW w:w="5495" w:type="dxa"/>
            <w:gridSpan w:val="2"/>
            <w:shd w:val="clear" w:color="auto" w:fill="F2F2F2" w:themeFill="background1" w:themeFillShade="F2"/>
          </w:tcPr>
          <w:p w:rsidR="00C1456C" w:rsidRPr="00EB6A28" w:rsidRDefault="00C1456C" w:rsidP="00C9290E">
            <w:pPr>
              <w:pStyle w:val="TableTextBold"/>
              <w:keepNext/>
            </w:pPr>
            <w:r w:rsidRPr="00EB6A28">
              <w:lastRenderedPageBreak/>
              <w:t xml:space="preserve">Element 5: </w:t>
            </w:r>
            <w:r w:rsidR="00176414" w:rsidRPr="00EB6A28">
              <w:t>Apply product research knowledge</w:t>
            </w:r>
          </w:p>
        </w:tc>
        <w:tc>
          <w:tcPr>
            <w:tcW w:w="1693" w:type="dxa"/>
            <w:shd w:val="clear" w:color="auto" w:fill="45545F"/>
            <w:vAlign w:val="center"/>
          </w:tcPr>
          <w:p w:rsidR="00C1456C" w:rsidRPr="00EB6A28" w:rsidRDefault="00C1456C" w:rsidP="00C9290E">
            <w:pPr>
              <w:pStyle w:val="TableText"/>
              <w:keepNext/>
              <w:spacing w:before="60" w:after="60"/>
              <w:jc w:val="center"/>
            </w:pPr>
          </w:p>
        </w:tc>
        <w:tc>
          <w:tcPr>
            <w:tcW w:w="1425" w:type="dxa"/>
            <w:shd w:val="clear" w:color="auto" w:fill="45545F"/>
            <w:vAlign w:val="center"/>
          </w:tcPr>
          <w:p w:rsidR="00C1456C" w:rsidRPr="00EB6A28" w:rsidRDefault="00C1456C" w:rsidP="00C9290E">
            <w:pPr>
              <w:pStyle w:val="TableText"/>
              <w:keepNext/>
              <w:spacing w:before="60" w:after="60"/>
              <w:jc w:val="center"/>
            </w:pPr>
          </w:p>
        </w:tc>
        <w:tc>
          <w:tcPr>
            <w:tcW w:w="1418" w:type="dxa"/>
            <w:shd w:val="clear" w:color="auto" w:fill="45545F"/>
            <w:vAlign w:val="center"/>
          </w:tcPr>
          <w:p w:rsidR="00C1456C" w:rsidRPr="00EB6A28" w:rsidRDefault="00C1456C" w:rsidP="00C9290E">
            <w:pPr>
              <w:pStyle w:val="TableText"/>
              <w:keepNext/>
              <w:spacing w:before="60" w:after="60"/>
              <w:jc w:val="center"/>
            </w:pPr>
          </w:p>
        </w:tc>
        <w:tc>
          <w:tcPr>
            <w:tcW w:w="1417" w:type="dxa"/>
            <w:shd w:val="clear" w:color="auto" w:fill="45545F"/>
            <w:vAlign w:val="center"/>
          </w:tcPr>
          <w:p w:rsidR="00C1456C" w:rsidRPr="00EB6A28" w:rsidRDefault="00C1456C" w:rsidP="00C9290E">
            <w:pPr>
              <w:pStyle w:val="TableText"/>
              <w:keepNext/>
              <w:spacing w:before="60" w:after="60"/>
              <w:jc w:val="center"/>
            </w:pPr>
          </w:p>
        </w:tc>
        <w:tc>
          <w:tcPr>
            <w:tcW w:w="1418" w:type="dxa"/>
            <w:shd w:val="clear" w:color="auto" w:fill="45545F"/>
            <w:vAlign w:val="center"/>
          </w:tcPr>
          <w:p w:rsidR="00C1456C" w:rsidRPr="00EB6A28" w:rsidRDefault="00C1456C" w:rsidP="00C9290E">
            <w:pPr>
              <w:pStyle w:val="TableText"/>
              <w:keepNext/>
              <w:spacing w:before="60" w:after="60"/>
              <w:jc w:val="center"/>
            </w:pPr>
          </w:p>
        </w:tc>
        <w:tc>
          <w:tcPr>
            <w:tcW w:w="1309" w:type="dxa"/>
            <w:shd w:val="clear" w:color="auto" w:fill="45545F"/>
            <w:vAlign w:val="center"/>
          </w:tcPr>
          <w:p w:rsidR="00C1456C" w:rsidRPr="00EB6A28" w:rsidRDefault="00C1456C" w:rsidP="00C9290E">
            <w:pPr>
              <w:pStyle w:val="TableText"/>
              <w:keepNext/>
              <w:spacing w:before="60" w:after="60"/>
              <w:jc w:val="center"/>
            </w:pPr>
          </w:p>
        </w:tc>
      </w:tr>
      <w:tr w:rsidR="00392B96" w:rsidRPr="00EB6A28" w:rsidTr="00D846CE">
        <w:tc>
          <w:tcPr>
            <w:tcW w:w="5495" w:type="dxa"/>
            <w:gridSpan w:val="2"/>
            <w:vAlign w:val="center"/>
          </w:tcPr>
          <w:p w:rsidR="00392B96" w:rsidRPr="00EB6A28" w:rsidRDefault="00392B96" w:rsidP="00392B96">
            <w:pPr>
              <w:pStyle w:val="TableText"/>
            </w:pPr>
            <w:r w:rsidRPr="00EB6A28">
              <w:t>Identify tourism products to be developed or promoted</w:t>
            </w:r>
          </w:p>
        </w:tc>
        <w:tc>
          <w:tcPr>
            <w:tcW w:w="1693" w:type="dxa"/>
            <w:vAlign w:val="center"/>
          </w:tcPr>
          <w:p w:rsidR="00392B96" w:rsidRPr="00EB6A28" w:rsidRDefault="00392B96" w:rsidP="00C9290E">
            <w:pPr>
              <w:pStyle w:val="TableText"/>
              <w:keepNext/>
              <w:spacing w:before="60" w:after="60"/>
              <w:jc w:val="center"/>
            </w:pPr>
          </w:p>
        </w:tc>
        <w:tc>
          <w:tcPr>
            <w:tcW w:w="1425" w:type="dxa"/>
            <w:vAlign w:val="center"/>
          </w:tcPr>
          <w:p w:rsidR="00392B96" w:rsidRPr="00EB6A28" w:rsidRDefault="00392B96" w:rsidP="00C9290E">
            <w:pPr>
              <w:pStyle w:val="TableText"/>
              <w:keepNext/>
              <w:spacing w:before="60" w:after="60"/>
              <w:jc w:val="center"/>
            </w:pPr>
          </w:p>
        </w:tc>
        <w:tc>
          <w:tcPr>
            <w:tcW w:w="1418" w:type="dxa"/>
            <w:vAlign w:val="center"/>
          </w:tcPr>
          <w:p w:rsidR="00392B96" w:rsidRPr="00EB6A28" w:rsidRDefault="00392B96" w:rsidP="00C9290E">
            <w:pPr>
              <w:pStyle w:val="TableText"/>
              <w:keepNext/>
              <w:spacing w:before="60" w:after="60"/>
              <w:jc w:val="center"/>
            </w:pPr>
          </w:p>
        </w:tc>
        <w:tc>
          <w:tcPr>
            <w:tcW w:w="1417" w:type="dxa"/>
            <w:vAlign w:val="center"/>
          </w:tcPr>
          <w:p w:rsidR="00392B96" w:rsidRPr="00EB6A28" w:rsidRDefault="00392B96" w:rsidP="00C9290E">
            <w:pPr>
              <w:pStyle w:val="TableText"/>
              <w:keepNext/>
              <w:spacing w:before="60" w:after="60"/>
              <w:jc w:val="center"/>
            </w:pPr>
          </w:p>
        </w:tc>
        <w:tc>
          <w:tcPr>
            <w:tcW w:w="1418" w:type="dxa"/>
            <w:vAlign w:val="center"/>
          </w:tcPr>
          <w:p w:rsidR="00392B96" w:rsidRPr="00EB6A28" w:rsidRDefault="00392B96" w:rsidP="00C9290E">
            <w:pPr>
              <w:pStyle w:val="TableText"/>
              <w:keepNext/>
              <w:spacing w:before="60" w:after="60"/>
              <w:jc w:val="center"/>
            </w:pPr>
          </w:p>
        </w:tc>
        <w:tc>
          <w:tcPr>
            <w:tcW w:w="1309" w:type="dxa"/>
            <w:vAlign w:val="center"/>
          </w:tcPr>
          <w:p w:rsidR="00392B96" w:rsidRPr="00EB6A28" w:rsidRDefault="00392B96" w:rsidP="00C9290E">
            <w:pPr>
              <w:pStyle w:val="TableText"/>
              <w:keepNext/>
              <w:spacing w:before="60" w:after="60"/>
              <w:jc w:val="center"/>
            </w:pPr>
          </w:p>
        </w:tc>
      </w:tr>
      <w:tr w:rsidR="00392B96" w:rsidRPr="00EB6A28" w:rsidTr="00D846CE">
        <w:tc>
          <w:tcPr>
            <w:tcW w:w="5495" w:type="dxa"/>
            <w:gridSpan w:val="2"/>
            <w:vAlign w:val="center"/>
          </w:tcPr>
          <w:p w:rsidR="00392B96" w:rsidRPr="00EB6A28" w:rsidRDefault="00392B96" w:rsidP="00392B96">
            <w:pPr>
              <w:pStyle w:val="TableText"/>
            </w:pPr>
            <w:r w:rsidRPr="00EB6A28">
              <w:t>Plan a relevant campaign</w:t>
            </w:r>
          </w:p>
        </w:tc>
        <w:tc>
          <w:tcPr>
            <w:tcW w:w="1693" w:type="dxa"/>
            <w:vAlign w:val="center"/>
          </w:tcPr>
          <w:p w:rsidR="00392B96" w:rsidRPr="00EB6A28" w:rsidRDefault="00392B96" w:rsidP="00C9290E">
            <w:pPr>
              <w:pStyle w:val="TableText"/>
              <w:keepNext/>
              <w:spacing w:before="60" w:after="60"/>
              <w:jc w:val="center"/>
            </w:pPr>
          </w:p>
        </w:tc>
        <w:tc>
          <w:tcPr>
            <w:tcW w:w="1425" w:type="dxa"/>
            <w:vAlign w:val="center"/>
          </w:tcPr>
          <w:p w:rsidR="00392B96" w:rsidRPr="00EB6A28" w:rsidRDefault="00392B96" w:rsidP="00C9290E">
            <w:pPr>
              <w:pStyle w:val="TableText"/>
              <w:keepNext/>
              <w:spacing w:before="60" w:after="60"/>
              <w:jc w:val="center"/>
            </w:pPr>
          </w:p>
        </w:tc>
        <w:tc>
          <w:tcPr>
            <w:tcW w:w="1418" w:type="dxa"/>
            <w:vAlign w:val="center"/>
          </w:tcPr>
          <w:p w:rsidR="00392B96" w:rsidRPr="00EB6A28" w:rsidRDefault="00392B96" w:rsidP="00C9290E">
            <w:pPr>
              <w:pStyle w:val="TableText"/>
              <w:keepNext/>
              <w:spacing w:before="60" w:after="60"/>
              <w:jc w:val="center"/>
            </w:pPr>
          </w:p>
        </w:tc>
        <w:tc>
          <w:tcPr>
            <w:tcW w:w="1417" w:type="dxa"/>
            <w:vAlign w:val="center"/>
          </w:tcPr>
          <w:p w:rsidR="00392B96" w:rsidRPr="00EB6A28" w:rsidRDefault="00392B96" w:rsidP="00C9290E">
            <w:pPr>
              <w:pStyle w:val="TableText"/>
              <w:keepNext/>
              <w:spacing w:before="60" w:after="60"/>
              <w:jc w:val="center"/>
            </w:pPr>
          </w:p>
        </w:tc>
        <w:tc>
          <w:tcPr>
            <w:tcW w:w="1418" w:type="dxa"/>
            <w:vAlign w:val="center"/>
          </w:tcPr>
          <w:p w:rsidR="00392B96" w:rsidRPr="00EB6A28" w:rsidRDefault="00392B96" w:rsidP="00C9290E">
            <w:pPr>
              <w:pStyle w:val="TableText"/>
              <w:keepNext/>
              <w:spacing w:before="60" w:after="60"/>
              <w:jc w:val="center"/>
            </w:pPr>
          </w:p>
        </w:tc>
        <w:tc>
          <w:tcPr>
            <w:tcW w:w="1309" w:type="dxa"/>
            <w:vAlign w:val="center"/>
          </w:tcPr>
          <w:p w:rsidR="00392B96" w:rsidRPr="00EB6A28" w:rsidRDefault="00392B96" w:rsidP="00C9290E">
            <w:pPr>
              <w:pStyle w:val="TableText"/>
              <w:keepNext/>
              <w:spacing w:before="60" w:after="60"/>
              <w:jc w:val="center"/>
            </w:pPr>
          </w:p>
        </w:tc>
      </w:tr>
      <w:tr w:rsidR="00392B96" w:rsidRPr="00EB6A28" w:rsidTr="00D846CE">
        <w:tc>
          <w:tcPr>
            <w:tcW w:w="5495" w:type="dxa"/>
            <w:gridSpan w:val="2"/>
            <w:vAlign w:val="center"/>
          </w:tcPr>
          <w:p w:rsidR="00392B96" w:rsidRPr="00EB6A28" w:rsidRDefault="00392B96" w:rsidP="00392B96">
            <w:pPr>
              <w:pStyle w:val="TableText"/>
            </w:pPr>
            <w:r w:rsidRPr="00EB6A28">
              <w:t>Produce resources to support implementation</w:t>
            </w:r>
          </w:p>
        </w:tc>
        <w:tc>
          <w:tcPr>
            <w:tcW w:w="1693" w:type="dxa"/>
            <w:vAlign w:val="center"/>
          </w:tcPr>
          <w:p w:rsidR="00392B96" w:rsidRPr="00EB6A28" w:rsidRDefault="00392B96" w:rsidP="00C9290E">
            <w:pPr>
              <w:pStyle w:val="TableText"/>
              <w:keepNext/>
              <w:spacing w:before="60" w:after="60"/>
              <w:jc w:val="center"/>
            </w:pPr>
          </w:p>
        </w:tc>
        <w:tc>
          <w:tcPr>
            <w:tcW w:w="1425" w:type="dxa"/>
            <w:vAlign w:val="center"/>
          </w:tcPr>
          <w:p w:rsidR="00392B96" w:rsidRPr="00EB6A28" w:rsidRDefault="00392B96" w:rsidP="00C9290E">
            <w:pPr>
              <w:pStyle w:val="TableText"/>
              <w:keepNext/>
              <w:spacing w:before="60" w:after="60"/>
              <w:jc w:val="center"/>
            </w:pPr>
          </w:p>
        </w:tc>
        <w:tc>
          <w:tcPr>
            <w:tcW w:w="1418" w:type="dxa"/>
            <w:vAlign w:val="center"/>
          </w:tcPr>
          <w:p w:rsidR="00392B96" w:rsidRPr="00EB6A28" w:rsidRDefault="00392B96" w:rsidP="00C9290E">
            <w:pPr>
              <w:pStyle w:val="TableText"/>
              <w:keepNext/>
              <w:spacing w:before="60" w:after="60"/>
              <w:jc w:val="center"/>
            </w:pPr>
          </w:p>
        </w:tc>
        <w:tc>
          <w:tcPr>
            <w:tcW w:w="1417" w:type="dxa"/>
            <w:vAlign w:val="center"/>
          </w:tcPr>
          <w:p w:rsidR="00392B96" w:rsidRPr="00EB6A28" w:rsidRDefault="00392B96" w:rsidP="00C9290E">
            <w:pPr>
              <w:pStyle w:val="TableText"/>
              <w:keepNext/>
              <w:spacing w:before="60" w:after="60"/>
              <w:jc w:val="center"/>
            </w:pPr>
          </w:p>
        </w:tc>
        <w:tc>
          <w:tcPr>
            <w:tcW w:w="1418" w:type="dxa"/>
            <w:vAlign w:val="center"/>
          </w:tcPr>
          <w:p w:rsidR="00392B96" w:rsidRPr="00EB6A28" w:rsidRDefault="00392B96" w:rsidP="00C9290E">
            <w:pPr>
              <w:pStyle w:val="TableText"/>
              <w:keepNext/>
              <w:spacing w:before="60" w:after="60"/>
              <w:jc w:val="center"/>
            </w:pPr>
          </w:p>
        </w:tc>
        <w:tc>
          <w:tcPr>
            <w:tcW w:w="1309" w:type="dxa"/>
            <w:vAlign w:val="center"/>
          </w:tcPr>
          <w:p w:rsidR="00392B96" w:rsidRPr="00EB6A28" w:rsidRDefault="00392B96" w:rsidP="00C9290E">
            <w:pPr>
              <w:pStyle w:val="TableText"/>
              <w:keepNext/>
              <w:spacing w:before="60" w:after="60"/>
              <w:jc w:val="center"/>
            </w:pPr>
          </w:p>
        </w:tc>
      </w:tr>
      <w:tr w:rsidR="00392B96" w:rsidRPr="00EB6A28" w:rsidTr="00D846CE">
        <w:tc>
          <w:tcPr>
            <w:tcW w:w="5495" w:type="dxa"/>
            <w:gridSpan w:val="2"/>
            <w:vAlign w:val="center"/>
          </w:tcPr>
          <w:p w:rsidR="00392B96" w:rsidRPr="00EB6A28" w:rsidRDefault="00392B96" w:rsidP="00392B96">
            <w:pPr>
              <w:pStyle w:val="TableText"/>
            </w:pPr>
            <w:r w:rsidRPr="00EB6A28">
              <w:t>Implement the plan(s) as prepared</w:t>
            </w:r>
          </w:p>
        </w:tc>
        <w:tc>
          <w:tcPr>
            <w:tcW w:w="1693" w:type="dxa"/>
            <w:vAlign w:val="center"/>
          </w:tcPr>
          <w:p w:rsidR="00392B96" w:rsidRPr="00EB6A28" w:rsidRDefault="00392B96" w:rsidP="00C9290E">
            <w:pPr>
              <w:pStyle w:val="TableText"/>
              <w:keepNext/>
              <w:spacing w:before="60" w:after="60"/>
              <w:jc w:val="center"/>
            </w:pPr>
          </w:p>
        </w:tc>
        <w:tc>
          <w:tcPr>
            <w:tcW w:w="1425" w:type="dxa"/>
            <w:vAlign w:val="center"/>
          </w:tcPr>
          <w:p w:rsidR="00392B96" w:rsidRPr="00EB6A28" w:rsidRDefault="00392B96" w:rsidP="00C9290E">
            <w:pPr>
              <w:pStyle w:val="TableText"/>
              <w:keepNext/>
              <w:spacing w:before="60" w:after="60"/>
              <w:jc w:val="center"/>
            </w:pPr>
          </w:p>
        </w:tc>
        <w:tc>
          <w:tcPr>
            <w:tcW w:w="1418" w:type="dxa"/>
            <w:vAlign w:val="center"/>
          </w:tcPr>
          <w:p w:rsidR="00392B96" w:rsidRPr="00EB6A28" w:rsidRDefault="00392B96" w:rsidP="00C9290E">
            <w:pPr>
              <w:pStyle w:val="TableText"/>
              <w:keepNext/>
              <w:spacing w:before="60" w:after="60"/>
              <w:jc w:val="center"/>
            </w:pPr>
          </w:p>
        </w:tc>
        <w:tc>
          <w:tcPr>
            <w:tcW w:w="1417" w:type="dxa"/>
            <w:vAlign w:val="center"/>
          </w:tcPr>
          <w:p w:rsidR="00392B96" w:rsidRPr="00EB6A28" w:rsidRDefault="00392B96" w:rsidP="00C9290E">
            <w:pPr>
              <w:pStyle w:val="TableText"/>
              <w:keepNext/>
              <w:spacing w:before="60" w:after="60"/>
              <w:jc w:val="center"/>
            </w:pPr>
          </w:p>
        </w:tc>
        <w:tc>
          <w:tcPr>
            <w:tcW w:w="1418" w:type="dxa"/>
            <w:vAlign w:val="center"/>
          </w:tcPr>
          <w:p w:rsidR="00392B96" w:rsidRPr="00EB6A28" w:rsidRDefault="00392B96" w:rsidP="00C9290E">
            <w:pPr>
              <w:pStyle w:val="TableText"/>
              <w:keepNext/>
              <w:spacing w:before="60" w:after="60"/>
              <w:jc w:val="center"/>
            </w:pPr>
          </w:p>
        </w:tc>
        <w:tc>
          <w:tcPr>
            <w:tcW w:w="1309" w:type="dxa"/>
            <w:vAlign w:val="center"/>
          </w:tcPr>
          <w:p w:rsidR="00392B96" w:rsidRPr="00EB6A28" w:rsidRDefault="00392B96" w:rsidP="00C9290E">
            <w:pPr>
              <w:pStyle w:val="TableText"/>
              <w:keepNext/>
              <w:spacing w:before="60" w:after="60"/>
              <w:jc w:val="center"/>
            </w:pPr>
          </w:p>
        </w:tc>
      </w:tr>
      <w:tr w:rsidR="00392B96" w:rsidRPr="00EB6A28" w:rsidTr="00D846CE">
        <w:tc>
          <w:tcPr>
            <w:tcW w:w="5495" w:type="dxa"/>
            <w:gridSpan w:val="2"/>
            <w:vAlign w:val="center"/>
          </w:tcPr>
          <w:p w:rsidR="00392B96" w:rsidRPr="00EB6A28" w:rsidRDefault="00392B96" w:rsidP="00392B96">
            <w:pPr>
              <w:pStyle w:val="TableText"/>
            </w:pPr>
            <w:r w:rsidRPr="00EB6A28">
              <w:t>Monitor implementation of the plan(s)</w:t>
            </w:r>
          </w:p>
        </w:tc>
        <w:tc>
          <w:tcPr>
            <w:tcW w:w="1693" w:type="dxa"/>
            <w:vAlign w:val="center"/>
          </w:tcPr>
          <w:p w:rsidR="00392B96" w:rsidRPr="00EB6A28" w:rsidRDefault="00392B96" w:rsidP="00C1456C">
            <w:pPr>
              <w:pStyle w:val="TableText"/>
              <w:spacing w:before="60" w:after="60"/>
              <w:jc w:val="center"/>
            </w:pPr>
          </w:p>
        </w:tc>
        <w:tc>
          <w:tcPr>
            <w:tcW w:w="1425" w:type="dxa"/>
            <w:vAlign w:val="center"/>
          </w:tcPr>
          <w:p w:rsidR="00392B96" w:rsidRPr="00EB6A28" w:rsidRDefault="00392B96" w:rsidP="00C1456C">
            <w:pPr>
              <w:pStyle w:val="TableText"/>
              <w:spacing w:before="60" w:after="60"/>
              <w:jc w:val="center"/>
            </w:pPr>
          </w:p>
        </w:tc>
        <w:tc>
          <w:tcPr>
            <w:tcW w:w="1418" w:type="dxa"/>
            <w:vAlign w:val="center"/>
          </w:tcPr>
          <w:p w:rsidR="00392B96" w:rsidRPr="00EB6A28" w:rsidRDefault="00392B96" w:rsidP="00C1456C">
            <w:pPr>
              <w:pStyle w:val="TableText"/>
              <w:spacing w:before="60" w:after="60"/>
              <w:jc w:val="center"/>
            </w:pPr>
          </w:p>
        </w:tc>
        <w:tc>
          <w:tcPr>
            <w:tcW w:w="1417" w:type="dxa"/>
            <w:vAlign w:val="center"/>
          </w:tcPr>
          <w:p w:rsidR="00392B96" w:rsidRPr="00EB6A28" w:rsidRDefault="00392B96" w:rsidP="00C1456C">
            <w:pPr>
              <w:pStyle w:val="TableText"/>
              <w:spacing w:before="60" w:after="60"/>
              <w:jc w:val="center"/>
            </w:pPr>
          </w:p>
        </w:tc>
        <w:tc>
          <w:tcPr>
            <w:tcW w:w="1418" w:type="dxa"/>
            <w:vAlign w:val="center"/>
          </w:tcPr>
          <w:p w:rsidR="00392B96" w:rsidRPr="00EB6A28" w:rsidRDefault="00392B96" w:rsidP="00C1456C">
            <w:pPr>
              <w:pStyle w:val="TableText"/>
              <w:spacing w:before="60" w:after="60"/>
              <w:jc w:val="center"/>
            </w:pPr>
          </w:p>
        </w:tc>
        <w:tc>
          <w:tcPr>
            <w:tcW w:w="1309" w:type="dxa"/>
            <w:vAlign w:val="center"/>
          </w:tcPr>
          <w:p w:rsidR="00392B96" w:rsidRPr="00EB6A28" w:rsidRDefault="00392B96" w:rsidP="00C1456C">
            <w:pPr>
              <w:pStyle w:val="TableText"/>
              <w:spacing w:before="60" w:after="60"/>
              <w:jc w:val="center"/>
            </w:pPr>
          </w:p>
        </w:tc>
      </w:tr>
      <w:tr w:rsidR="00392B96" w:rsidRPr="00EB6A28" w:rsidTr="00D846CE">
        <w:tc>
          <w:tcPr>
            <w:tcW w:w="5495" w:type="dxa"/>
            <w:gridSpan w:val="2"/>
            <w:vAlign w:val="center"/>
          </w:tcPr>
          <w:p w:rsidR="00392B96" w:rsidRPr="00EB6A28" w:rsidRDefault="00392B96" w:rsidP="00392B96">
            <w:pPr>
              <w:pStyle w:val="TableText"/>
            </w:pPr>
            <w:r w:rsidRPr="00EB6A28">
              <w:t>Take remedial action, where required</w:t>
            </w:r>
          </w:p>
        </w:tc>
        <w:tc>
          <w:tcPr>
            <w:tcW w:w="1693" w:type="dxa"/>
            <w:vAlign w:val="center"/>
          </w:tcPr>
          <w:p w:rsidR="00392B96" w:rsidRPr="00EB6A28" w:rsidRDefault="00392B96" w:rsidP="00C1456C">
            <w:pPr>
              <w:pStyle w:val="TableText"/>
              <w:spacing w:before="60" w:after="60"/>
              <w:jc w:val="center"/>
            </w:pPr>
          </w:p>
        </w:tc>
        <w:tc>
          <w:tcPr>
            <w:tcW w:w="1425" w:type="dxa"/>
            <w:vAlign w:val="center"/>
          </w:tcPr>
          <w:p w:rsidR="00392B96" w:rsidRPr="00EB6A28" w:rsidRDefault="00392B96" w:rsidP="00C1456C">
            <w:pPr>
              <w:pStyle w:val="TableText"/>
              <w:spacing w:before="60" w:after="60"/>
              <w:jc w:val="center"/>
            </w:pPr>
          </w:p>
        </w:tc>
        <w:tc>
          <w:tcPr>
            <w:tcW w:w="1418" w:type="dxa"/>
            <w:vAlign w:val="center"/>
          </w:tcPr>
          <w:p w:rsidR="00392B96" w:rsidRPr="00EB6A28" w:rsidRDefault="00392B96" w:rsidP="00C1456C">
            <w:pPr>
              <w:pStyle w:val="TableText"/>
              <w:spacing w:before="60" w:after="60"/>
              <w:jc w:val="center"/>
            </w:pPr>
          </w:p>
        </w:tc>
        <w:tc>
          <w:tcPr>
            <w:tcW w:w="1417" w:type="dxa"/>
            <w:vAlign w:val="center"/>
          </w:tcPr>
          <w:p w:rsidR="00392B96" w:rsidRPr="00EB6A28" w:rsidRDefault="00392B96" w:rsidP="00C1456C">
            <w:pPr>
              <w:pStyle w:val="TableText"/>
              <w:spacing w:before="60" w:after="60"/>
              <w:jc w:val="center"/>
            </w:pPr>
          </w:p>
        </w:tc>
        <w:tc>
          <w:tcPr>
            <w:tcW w:w="1418" w:type="dxa"/>
            <w:vAlign w:val="center"/>
          </w:tcPr>
          <w:p w:rsidR="00392B96" w:rsidRPr="00EB6A28" w:rsidRDefault="00392B96" w:rsidP="00C1456C">
            <w:pPr>
              <w:pStyle w:val="TableText"/>
              <w:spacing w:before="60" w:after="60"/>
              <w:jc w:val="center"/>
            </w:pPr>
          </w:p>
        </w:tc>
        <w:tc>
          <w:tcPr>
            <w:tcW w:w="1309" w:type="dxa"/>
            <w:vAlign w:val="center"/>
          </w:tcPr>
          <w:p w:rsidR="00392B96" w:rsidRPr="00EB6A28" w:rsidRDefault="00392B96" w:rsidP="00C1456C">
            <w:pPr>
              <w:pStyle w:val="TableText"/>
              <w:spacing w:before="60" w:after="60"/>
              <w:jc w:val="center"/>
            </w:pPr>
          </w:p>
        </w:tc>
      </w:tr>
      <w:tr w:rsidR="00392B96" w:rsidRPr="00EB6A28" w:rsidTr="00D846CE">
        <w:tc>
          <w:tcPr>
            <w:tcW w:w="5495" w:type="dxa"/>
            <w:gridSpan w:val="2"/>
            <w:vAlign w:val="center"/>
          </w:tcPr>
          <w:p w:rsidR="00392B96" w:rsidRPr="00EB6A28" w:rsidRDefault="00392B96" w:rsidP="00392B96">
            <w:pPr>
              <w:pStyle w:val="TableText"/>
            </w:pPr>
            <w:r w:rsidRPr="00EB6A28">
              <w:t>Evaluate the initiative</w:t>
            </w:r>
          </w:p>
        </w:tc>
        <w:tc>
          <w:tcPr>
            <w:tcW w:w="1693" w:type="dxa"/>
            <w:vAlign w:val="center"/>
          </w:tcPr>
          <w:p w:rsidR="00392B96" w:rsidRPr="00EB6A28" w:rsidRDefault="00392B96" w:rsidP="00C1456C">
            <w:pPr>
              <w:pStyle w:val="TableText"/>
              <w:spacing w:before="60" w:after="60"/>
              <w:jc w:val="center"/>
            </w:pPr>
          </w:p>
        </w:tc>
        <w:tc>
          <w:tcPr>
            <w:tcW w:w="1425" w:type="dxa"/>
            <w:vAlign w:val="center"/>
          </w:tcPr>
          <w:p w:rsidR="00392B96" w:rsidRPr="00EB6A28" w:rsidRDefault="00392B96" w:rsidP="00C1456C">
            <w:pPr>
              <w:pStyle w:val="TableText"/>
              <w:spacing w:before="60" w:after="60"/>
              <w:jc w:val="center"/>
            </w:pPr>
          </w:p>
        </w:tc>
        <w:tc>
          <w:tcPr>
            <w:tcW w:w="1418" w:type="dxa"/>
            <w:vAlign w:val="center"/>
          </w:tcPr>
          <w:p w:rsidR="00392B96" w:rsidRPr="00EB6A28" w:rsidRDefault="00392B96" w:rsidP="00C1456C">
            <w:pPr>
              <w:pStyle w:val="TableText"/>
              <w:spacing w:before="60" w:after="60"/>
              <w:jc w:val="center"/>
            </w:pPr>
          </w:p>
        </w:tc>
        <w:tc>
          <w:tcPr>
            <w:tcW w:w="1417" w:type="dxa"/>
            <w:vAlign w:val="center"/>
          </w:tcPr>
          <w:p w:rsidR="00392B96" w:rsidRPr="00EB6A28" w:rsidRDefault="00392B96" w:rsidP="00C1456C">
            <w:pPr>
              <w:pStyle w:val="TableText"/>
              <w:spacing w:before="60" w:after="60"/>
              <w:jc w:val="center"/>
            </w:pPr>
          </w:p>
        </w:tc>
        <w:tc>
          <w:tcPr>
            <w:tcW w:w="1418" w:type="dxa"/>
            <w:vAlign w:val="center"/>
          </w:tcPr>
          <w:p w:rsidR="00392B96" w:rsidRPr="00EB6A28" w:rsidRDefault="00392B96" w:rsidP="00C1456C">
            <w:pPr>
              <w:pStyle w:val="TableText"/>
              <w:spacing w:before="60" w:after="60"/>
              <w:jc w:val="center"/>
            </w:pPr>
          </w:p>
        </w:tc>
        <w:tc>
          <w:tcPr>
            <w:tcW w:w="1309" w:type="dxa"/>
            <w:vAlign w:val="center"/>
          </w:tcPr>
          <w:p w:rsidR="00392B96" w:rsidRPr="00EB6A28" w:rsidRDefault="00392B96" w:rsidP="00C1456C">
            <w:pPr>
              <w:pStyle w:val="TableText"/>
              <w:spacing w:before="60" w:after="60"/>
              <w:jc w:val="center"/>
            </w:pPr>
          </w:p>
        </w:tc>
      </w:tr>
      <w:tr w:rsidR="009B33F6" w:rsidRPr="00EB6A28" w:rsidTr="00392B96">
        <w:tc>
          <w:tcPr>
            <w:tcW w:w="2747" w:type="dxa"/>
            <w:shd w:val="clear" w:color="auto" w:fill="F2F2F2" w:themeFill="background1" w:themeFillShade="F2"/>
            <w:vAlign w:val="center"/>
          </w:tcPr>
          <w:p w:rsidR="009B33F6" w:rsidRPr="00EB6A28" w:rsidRDefault="009B33F6" w:rsidP="009B33F6">
            <w:pPr>
              <w:pStyle w:val="TableTextBold"/>
            </w:pPr>
            <w:r w:rsidRPr="00EB6A28">
              <w:t>Candidate signature:</w:t>
            </w:r>
          </w:p>
        </w:tc>
        <w:tc>
          <w:tcPr>
            <w:tcW w:w="5866" w:type="dxa"/>
            <w:gridSpan w:val="3"/>
            <w:shd w:val="clear" w:color="auto" w:fill="auto"/>
            <w:vAlign w:val="center"/>
          </w:tcPr>
          <w:p w:rsidR="009B33F6" w:rsidRPr="00EB6A28" w:rsidRDefault="009B33F6" w:rsidP="009B33F6">
            <w:pPr>
              <w:pStyle w:val="TableTextBold"/>
            </w:pPr>
          </w:p>
        </w:tc>
        <w:tc>
          <w:tcPr>
            <w:tcW w:w="1418" w:type="dxa"/>
            <w:shd w:val="clear" w:color="auto" w:fill="F2F2F2" w:themeFill="background1" w:themeFillShade="F2"/>
            <w:vAlign w:val="center"/>
          </w:tcPr>
          <w:p w:rsidR="009B33F6" w:rsidRPr="00EB6A28" w:rsidRDefault="009B33F6" w:rsidP="009B33F6">
            <w:pPr>
              <w:pStyle w:val="TableTextBold"/>
            </w:pPr>
            <w:r w:rsidRPr="00EB6A28">
              <w:t>Date:</w:t>
            </w:r>
          </w:p>
        </w:tc>
        <w:tc>
          <w:tcPr>
            <w:tcW w:w="4144" w:type="dxa"/>
            <w:gridSpan w:val="3"/>
            <w:shd w:val="clear" w:color="auto" w:fill="auto"/>
            <w:vAlign w:val="center"/>
          </w:tcPr>
          <w:p w:rsidR="009B33F6" w:rsidRPr="00EB6A28" w:rsidRDefault="009B33F6" w:rsidP="009B33F6">
            <w:pPr>
              <w:pStyle w:val="TableTextBold"/>
              <w:rPr>
                <w:highlight w:val="yellow"/>
              </w:rPr>
            </w:pPr>
          </w:p>
        </w:tc>
      </w:tr>
      <w:tr w:rsidR="009B33F6" w:rsidRPr="00EB6A28" w:rsidTr="00392B96">
        <w:tc>
          <w:tcPr>
            <w:tcW w:w="2747" w:type="dxa"/>
            <w:shd w:val="clear" w:color="auto" w:fill="F2F2F2" w:themeFill="background1" w:themeFillShade="F2"/>
            <w:vAlign w:val="center"/>
          </w:tcPr>
          <w:p w:rsidR="009B33F6" w:rsidRPr="00EB6A28" w:rsidRDefault="009B33F6" w:rsidP="009B33F6">
            <w:pPr>
              <w:pStyle w:val="TableTextBold"/>
            </w:pPr>
            <w:r w:rsidRPr="00EB6A28">
              <w:t>Assessor signature:</w:t>
            </w:r>
          </w:p>
        </w:tc>
        <w:tc>
          <w:tcPr>
            <w:tcW w:w="5866" w:type="dxa"/>
            <w:gridSpan w:val="3"/>
            <w:shd w:val="clear" w:color="auto" w:fill="auto"/>
            <w:vAlign w:val="center"/>
          </w:tcPr>
          <w:p w:rsidR="009B33F6" w:rsidRPr="00EB6A28" w:rsidRDefault="009B33F6" w:rsidP="009B33F6">
            <w:pPr>
              <w:pStyle w:val="TableTextBold"/>
            </w:pPr>
          </w:p>
        </w:tc>
        <w:tc>
          <w:tcPr>
            <w:tcW w:w="1418" w:type="dxa"/>
            <w:shd w:val="clear" w:color="auto" w:fill="F2F2F2" w:themeFill="background1" w:themeFillShade="F2"/>
            <w:vAlign w:val="center"/>
          </w:tcPr>
          <w:p w:rsidR="009B33F6" w:rsidRPr="00EB6A28" w:rsidRDefault="009B33F6" w:rsidP="009B33F6">
            <w:pPr>
              <w:pStyle w:val="TableTextBold"/>
            </w:pPr>
            <w:r w:rsidRPr="00EB6A28">
              <w:t>Date:</w:t>
            </w:r>
          </w:p>
        </w:tc>
        <w:tc>
          <w:tcPr>
            <w:tcW w:w="4144" w:type="dxa"/>
            <w:gridSpan w:val="3"/>
            <w:shd w:val="clear" w:color="auto" w:fill="auto"/>
            <w:vAlign w:val="center"/>
          </w:tcPr>
          <w:p w:rsidR="009B33F6" w:rsidRPr="00EB6A28" w:rsidRDefault="009B33F6" w:rsidP="009B33F6">
            <w:pPr>
              <w:pStyle w:val="TableTextBold"/>
              <w:rPr>
                <w:highlight w:val="yellow"/>
              </w:rPr>
            </w:pPr>
          </w:p>
        </w:tc>
      </w:tr>
    </w:tbl>
    <w:p w:rsidR="009B33F6" w:rsidRPr="00EB6A28" w:rsidRDefault="009B33F6">
      <w:pPr>
        <w:rPr>
          <w:rStyle w:val="BodyCopyBold"/>
        </w:rPr>
      </w:pPr>
    </w:p>
    <w:p w:rsidR="00D559A6" w:rsidRPr="00EB6A28" w:rsidRDefault="00D559A6">
      <w:pPr>
        <w:rPr>
          <w:rStyle w:val="BodyCopyBold"/>
        </w:rPr>
      </w:pPr>
    </w:p>
    <w:p w:rsidR="00D559A6" w:rsidRPr="00EB6A28" w:rsidRDefault="00D559A6">
      <w:pPr>
        <w:rPr>
          <w:rStyle w:val="BodyCopyBold"/>
        </w:rPr>
        <w:sectPr w:rsidR="00D559A6" w:rsidRPr="00EB6A28" w:rsidSect="00C1456C">
          <w:headerReference w:type="even" r:id="rId46"/>
          <w:headerReference w:type="default" r:id="rId47"/>
          <w:footerReference w:type="even" r:id="rId48"/>
          <w:footerReference w:type="default" r:id="rId49"/>
          <w:pgSz w:w="16838" w:h="11906" w:orient="landscape" w:code="9"/>
          <w:pgMar w:top="1701" w:right="1440" w:bottom="1440" w:left="1440" w:header="709" w:footer="388" w:gutter="0"/>
          <w:cols w:space="708"/>
          <w:docGrid w:linePitch="360"/>
        </w:sectPr>
      </w:pPr>
    </w:p>
    <w:p w:rsidR="00C66768" w:rsidRPr="00EB6A28" w:rsidRDefault="00C66768">
      <w:pPr>
        <w:rPr>
          <w:rStyle w:val="BodyCopyBold"/>
        </w:rPr>
      </w:pPr>
    </w:p>
    <w:p w:rsidR="000F0184" w:rsidRPr="00EB6A28" w:rsidRDefault="000F0184">
      <w:pPr>
        <w:rPr>
          <w:rStyle w:val="BodyCopyBold"/>
        </w:rPr>
      </w:pPr>
    </w:p>
    <w:p w:rsidR="00D559A6" w:rsidRPr="00EB6A28" w:rsidRDefault="00D559A6">
      <w:pPr>
        <w:rPr>
          <w:rStyle w:val="BodyCopyBold"/>
        </w:rPr>
      </w:pPr>
    </w:p>
    <w:p w:rsidR="000F0184" w:rsidRPr="00EB6A28" w:rsidRDefault="000F0184">
      <w:pPr>
        <w:rPr>
          <w:rStyle w:val="BodyCopyBold"/>
        </w:rPr>
      </w:pPr>
    </w:p>
    <w:p w:rsidR="00D559A6" w:rsidRPr="00EB6A28" w:rsidRDefault="00D559A6">
      <w:r w:rsidRPr="00EB6A28">
        <w:br w:type="page"/>
      </w:r>
      <w:r w:rsidR="00610FD5" w:rsidRPr="00EB6A28">
        <w:rPr>
          <w:noProof/>
          <w:lang w:val="en-US" w:eastAsia="en-US"/>
        </w:rPr>
        <w:lastRenderedPageBreak/>
        <w:drawing>
          <wp:anchor distT="0" distB="0" distL="114300" distR="114300" simplePos="0" relativeHeight="251671552" behindDoc="0" locked="0" layoutInCell="1" allowOverlap="1">
            <wp:simplePos x="0" y="0"/>
            <wp:positionH relativeFrom="column">
              <wp:posOffset>3660140</wp:posOffset>
            </wp:positionH>
            <wp:positionV relativeFrom="paragraph">
              <wp:posOffset>8834755</wp:posOffset>
            </wp:positionV>
            <wp:extent cx="1266190" cy="568960"/>
            <wp:effectExtent l="0" t="0" r="0" b="2540"/>
            <wp:wrapSquare wrapText="bothSides"/>
            <wp:docPr id="29"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50" cstate="print">
                      <a:extLst>
                        <a:ext uri="{28A0092B-C50C-407E-A947-70E740481C1C}">
                          <a14:useLocalDpi xmlns:a14="http://schemas.microsoft.com/office/drawing/2010/main" val="0"/>
                        </a:ext>
                      </a:extLst>
                    </a:blip>
                    <a:stretch>
                      <a:fillRect/>
                    </a:stretch>
                  </pic:blipFill>
                  <pic:spPr>
                    <a:xfrm>
                      <a:off x="0" y="0"/>
                      <a:ext cx="1266190" cy="568960"/>
                    </a:xfrm>
                    <a:prstGeom prst="rect">
                      <a:avLst/>
                    </a:prstGeom>
                  </pic:spPr>
                </pic:pic>
              </a:graphicData>
            </a:graphic>
          </wp:anchor>
        </w:drawing>
      </w:r>
      <w:r w:rsidRPr="00EB6A28">
        <w:rPr>
          <w:noProof/>
          <w:lang w:val="en-US" w:eastAsia="en-US"/>
        </w:rPr>
        <w:drawing>
          <wp:anchor distT="0" distB="0" distL="114300" distR="114300" simplePos="0" relativeHeight="251672576" behindDoc="0" locked="0" layoutInCell="1" allowOverlap="1">
            <wp:simplePos x="0" y="0"/>
            <wp:positionH relativeFrom="column">
              <wp:posOffset>733425</wp:posOffset>
            </wp:positionH>
            <wp:positionV relativeFrom="paragraph">
              <wp:posOffset>8727440</wp:posOffset>
            </wp:positionV>
            <wp:extent cx="2320290" cy="758825"/>
            <wp:effectExtent l="0" t="0" r="0" b="0"/>
            <wp:wrapSquare wrapText="bothSides"/>
            <wp:docPr id="18"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51" cstate="print"/>
                    <a:stretch>
                      <a:fillRect/>
                    </a:stretch>
                  </pic:blipFill>
                  <pic:spPr>
                    <a:xfrm>
                      <a:off x="0" y="0"/>
                      <a:ext cx="2320290" cy="758825"/>
                    </a:xfrm>
                    <a:prstGeom prst="rect">
                      <a:avLst/>
                    </a:prstGeom>
                  </pic:spPr>
                </pic:pic>
              </a:graphicData>
            </a:graphic>
          </wp:anchor>
        </w:drawing>
      </w:r>
      <w:r w:rsidRPr="00EB6A28">
        <w:rPr>
          <w:noProof/>
          <w:lang w:val="en-US" w:eastAsia="en-US"/>
        </w:rPr>
        <w:drawing>
          <wp:anchor distT="0" distB="0" distL="114300" distR="114300" simplePos="0" relativeHeight="251670528" behindDoc="0" locked="0" layoutInCell="1" allowOverlap="1">
            <wp:simplePos x="0" y="0"/>
            <wp:positionH relativeFrom="column">
              <wp:posOffset>2943225</wp:posOffset>
            </wp:positionH>
            <wp:positionV relativeFrom="paragraph">
              <wp:posOffset>8761730</wp:posOffset>
            </wp:positionV>
            <wp:extent cx="626745" cy="646430"/>
            <wp:effectExtent l="0" t="0" r="1905" b="1270"/>
            <wp:wrapSquare wrapText="bothSides"/>
            <wp:docPr id="30"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9" cstate="print"/>
                    <a:stretch>
                      <a:fillRect/>
                    </a:stretch>
                  </pic:blipFill>
                  <pic:spPr>
                    <a:xfrm>
                      <a:off x="0" y="0"/>
                      <a:ext cx="626745" cy="646430"/>
                    </a:xfrm>
                    <a:prstGeom prst="rect">
                      <a:avLst/>
                    </a:prstGeom>
                  </pic:spPr>
                </pic:pic>
              </a:graphicData>
            </a:graphic>
          </wp:anchor>
        </w:drawing>
      </w:r>
      <w:r w:rsidR="008F50B0">
        <w:rPr>
          <w:noProof/>
          <w:lang w:val="en-US" w:eastAsia="en-US"/>
        </w:rPr>
        <mc:AlternateContent>
          <mc:Choice Requires="wps">
            <w:drawing>
              <wp:anchor distT="0" distB="0" distL="114300" distR="114300" simplePos="0" relativeHeight="251668480" behindDoc="0" locked="0" layoutInCell="1" allowOverlap="1">
                <wp:simplePos x="0" y="0"/>
                <wp:positionH relativeFrom="column">
                  <wp:posOffset>-923925</wp:posOffset>
                </wp:positionH>
                <wp:positionV relativeFrom="paragraph">
                  <wp:posOffset>-939800</wp:posOffset>
                </wp:positionV>
                <wp:extent cx="7576185" cy="10758805"/>
                <wp:effectExtent l="0" t="0" r="24765" b="23495"/>
                <wp:wrapNone/>
                <wp:docPr id="32" name="Rectangle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76185" cy="10758805"/>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0E6F469" id="Rectangle 32" o:spid="_x0000_s1026" style="position:absolute;margin-left:-72.75pt;margin-top:-74pt;width:596.55pt;height:847.1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" fillcolor="#5a5a5a [2109]"/>
            </w:pict>
          </mc:Fallback>
        </mc:AlternateContent>
      </w:r>
    </w:p>
    <w:sectPr w:rsidR="00D559A6" w:rsidRPr="00EB6A28" w:rsidSect="002A472D">
      <w:headerReference w:type="even" r:id="rId52"/>
      <w:headerReference w:type="default" r:id="rId53"/>
      <w:footerReference w:type="even" r:id="rId54"/>
      <w:footerReference w:type="default" r:id="rId55"/>
      <w:pgSz w:w="11906" w:h="16838" w:code="9"/>
      <w:pgMar w:top="1440" w:right="1440" w:bottom="1440" w:left="1701"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035A9" w:rsidRDefault="00F035A9" w:rsidP="000F0184">
      <w:pPr>
        <w:spacing w:after="0" w:line="240" w:lineRule="auto"/>
      </w:pPr>
      <w:r>
        <w:separator/>
      </w:r>
    </w:p>
  </w:endnote>
  <w:endnote w:type="continuationSeparator" w:id="0">
    <w:p w:rsidR="00F035A9" w:rsidRDefault="00F035A9" w:rsidP="000F01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C7FE6" w:rsidRDefault="003C7FE6">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C7FE6" w:rsidRDefault="003C7FE6">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tblBorders>
      <w:tblLayout w:type="fixed"/>
      <w:tblLook w:val="04A0" w:firstRow="1" w:lastRow="0" w:firstColumn="1" w:lastColumn="0" w:noHBand="0" w:noVBand="1"/>
    </w:tblPr>
    <w:tblGrid>
      <w:gridCol w:w="9072"/>
    </w:tblGrid>
    <w:tr w:rsidR="003C7FE6" w:rsidTr="00C66768">
      <w:tc>
        <w:tcPr>
          <w:tcW w:w="9072" w:type="dxa"/>
        </w:tcPr>
        <w:p w:rsidR="003C7FE6" w:rsidRDefault="003C7FE6" w:rsidP="00FD3362">
          <w:pPr>
            <w:pStyle w:val="Footer-Left"/>
          </w:pPr>
          <w:r w:rsidRPr="00D724DB">
            <w:rPr>
              <w:rFonts w:eastAsiaTheme="majorEastAsia"/>
            </w:rPr>
            <w:t xml:space="preserve">© ASEAN </w:t>
          </w:r>
          <w:r>
            <w:rPr>
              <w:rFonts w:eastAsiaTheme="majorEastAsia"/>
            </w:rPr>
            <w:t>2015</w:t>
          </w:r>
          <w:r>
            <w:rPr>
              <w:rFonts w:eastAsiaTheme="majorEastAsia"/>
            </w:rPr>
            <w:br/>
          </w:r>
          <w:fldSimple w:instr=" REF  AssessorManual ">
            <w:sdt>
              <w:sdtPr>
                <w:alias w:val="Assessor Manual"/>
                <w:tag w:val="Assessor Manual"/>
                <w:id w:val="1519590474"/>
                <w:placeholder>
                  <w:docPart w:val="E2C99A97EA564ECD8FF983EF22422065"/>
                </w:placeholder>
              </w:sdtPr>
              <w:sdtEndPr/>
              <w:sdtContent>
                <w:r w:rsidR="00F47184" w:rsidRPr="00EB6A28">
                  <w:t>Assessor Manual</w:t>
                </w:r>
              </w:sdtContent>
            </w:sdt>
          </w:fldSimple>
          <w:r>
            <w:br/>
          </w:r>
          <w:fldSimple w:instr=" REF  UnitName ">
            <w:sdt>
              <w:sdtPr>
                <w:alias w:val="Unit name "/>
                <w:tag w:val="Unit name "/>
                <w:id w:val="-710645147"/>
                <w:placeholder>
                  <w:docPart w:val="277A1CFE3AFC4A068B7FBB8B899EE4D6"/>
                </w:placeholder>
              </w:sdtPr>
              <w:sdtEndPr>
                <w:rPr>
                  <w:highlight w:val="yellow"/>
                </w:rPr>
              </w:sdtEndPr>
              <w:sdtContent>
                <w:r w:rsidR="00F47184" w:rsidRPr="00EB6A28">
                  <w:t>Construct and apply tourism product research</w:t>
                </w:r>
              </w:sdtContent>
            </w:sdt>
          </w:fldSimple>
        </w:p>
      </w:tc>
    </w:tr>
  </w:tbl>
  <w:p w:rsidR="003C7FE6" w:rsidRDefault="003C7FE6" w:rsidP="00C66768">
    <w:pPr>
      <w:pStyle w:val="Footer-Left"/>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tblBorders>
      <w:tblLayout w:type="fixed"/>
      <w:tblLook w:val="04A0" w:firstRow="1" w:lastRow="0" w:firstColumn="1" w:lastColumn="0" w:noHBand="0" w:noVBand="1"/>
    </w:tblPr>
    <w:tblGrid>
      <w:gridCol w:w="9072"/>
    </w:tblGrid>
    <w:tr w:rsidR="003C7FE6" w:rsidTr="00C66768">
      <w:tc>
        <w:tcPr>
          <w:tcW w:w="9072" w:type="dxa"/>
        </w:tcPr>
        <w:p w:rsidR="003C7FE6" w:rsidRDefault="003C7FE6" w:rsidP="00CA7910">
          <w:pPr>
            <w:pStyle w:val="Footer-Right"/>
          </w:pPr>
          <w:r w:rsidRPr="00C66768">
            <w:rPr>
              <w:rFonts w:eastAsiaTheme="majorEastAsia"/>
            </w:rPr>
            <w:t xml:space="preserve">© ASEAN </w:t>
          </w:r>
          <w:r>
            <w:rPr>
              <w:rFonts w:eastAsiaTheme="majorEastAsia"/>
            </w:rPr>
            <w:t>2015</w:t>
          </w:r>
          <w:r>
            <w:rPr>
              <w:rFonts w:eastAsiaTheme="majorEastAsia"/>
            </w:rPr>
            <w:br/>
          </w:r>
          <w:fldSimple w:instr=" REF  AssessorManual ">
            <w:sdt>
              <w:sdtPr>
                <w:alias w:val="Assessor Manual"/>
                <w:tag w:val="Assessor Manual"/>
                <w:id w:val="-1935355092"/>
              </w:sdtPr>
              <w:sdtEndPr/>
              <w:sdtContent>
                <w:r w:rsidR="00F47184" w:rsidRPr="00EB6A28">
                  <w:t>Assessor Manual</w:t>
                </w:r>
              </w:sdtContent>
            </w:sdt>
          </w:fldSimple>
          <w:r>
            <w:br/>
          </w:r>
          <w:fldSimple w:instr=" REF  UnitName ">
            <w:sdt>
              <w:sdtPr>
                <w:alias w:val="Unit name "/>
                <w:tag w:val="Unit name "/>
                <w:id w:val="1678385245"/>
              </w:sdtPr>
              <w:sdtEndPr>
                <w:rPr>
                  <w:highlight w:val="yellow"/>
                </w:rPr>
              </w:sdtEndPr>
              <w:sdtContent>
                <w:r w:rsidR="00F47184" w:rsidRPr="00EB6A28">
                  <w:t>Construct and apply tourism product research</w:t>
                </w:r>
              </w:sdtContent>
            </w:sdt>
          </w:fldSimple>
        </w:p>
      </w:tc>
    </w:tr>
  </w:tbl>
  <w:p w:rsidR="003C7FE6" w:rsidRDefault="003C7FE6" w:rsidP="00C66768">
    <w:pPr>
      <w:pStyle w:val="Footer-Right"/>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3C7FE6" w:rsidTr="00C66768">
      <w:trPr>
        <w:trHeight w:hRule="exact" w:val="709"/>
      </w:trPr>
      <w:tc>
        <w:tcPr>
          <w:tcW w:w="959" w:type="dxa"/>
          <w:shd w:val="clear" w:color="auto" w:fill="45545F"/>
          <w:vAlign w:val="center"/>
        </w:tcPr>
        <w:p w:rsidR="003C7FE6" w:rsidRPr="00F66B06" w:rsidRDefault="003C7FE6"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6D5A0B">
            <w:rPr>
              <w:b/>
              <w:noProof/>
              <w:color w:val="FFFFFF" w:themeColor="background1"/>
            </w:rPr>
            <w:t>10</w:t>
          </w:r>
          <w:r w:rsidRPr="00F66B06">
            <w:rPr>
              <w:b/>
              <w:color w:val="FFFFFF" w:themeColor="background1"/>
            </w:rPr>
            <w:fldChar w:fldCharType="end"/>
          </w:r>
        </w:p>
      </w:tc>
      <w:tc>
        <w:tcPr>
          <w:tcW w:w="8283" w:type="dxa"/>
        </w:tcPr>
        <w:p w:rsidR="003C7FE6" w:rsidRDefault="003C7FE6" w:rsidP="00FD3362">
          <w:pPr>
            <w:pStyle w:val="Footer-Left"/>
          </w:pPr>
          <w:r w:rsidRPr="000D3B99">
            <w:rPr>
              <w:rFonts w:eastAsiaTheme="majorEastAsia"/>
            </w:rPr>
            <w:t xml:space="preserve">© ASEAN </w:t>
          </w:r>
          <w:r>
            <w:rPr>
              <w:rFonts w:eastAsiaTheme="majorEastAsia"/>
            </w:rPr>
            <w:t>2015</w:t>
          </w:r>
          <w:r>
            <w:rPr>
              <w:rFonts w:eastAsiaTheme="majorEastAsia"/>
            </w:rPr>
            <w:br/>
          </w:r>
          <w:fldSimple w:instr=" REF  AssessorManual ">
            <w:sdt>
              <w:sdtPr>
                <w:alias w:val="Assessor Manual"/>
                <w:tag w:val="Assessor Manual"/>
                <w:id w:val="791096687"/>
              </w:sdtPr>
              <w:sdtEndPr/>
              <w:sdtContent>
                <w:r w:rsidR="00F47184" w:rsidRPr="00EB6A28">
                  <w:t>Assessor Manual</w:t>
                </w:r>
              </w:sdtContent>
            </w:sdt>
          </w:fldSimple>
          <w:r>
            <w:br/>
          </w:r>
          <w:fldSimple w:instr=" REF  UnitName ">
            <w:sdt>
              <w:sdtPr>
                <w:alias w:val="Unit name "/>
                <w:tag w:val="Unit name "/>
                <w:id w:val="1221948780"/>
              </w:sdtPr>
              <w:sdtEndPr>
                <w:rPr>
                  <w:highlight w:val="yellow"/>
                </w:rPr>
              </w:sdtEndPr>
              <w:sdtContent>
                <w:r w:rsidR="00F47184" w:rsidRPr="00EB6A28">
                  <w:t>Construct and apply tourism product research</w:t>
                </w:r>
              </w:sdtContent>
            </w:sdt>
          </w:fldSimple>
        </w:p>
      </w:tc>
    </w:tr>
  </w:tbl>
  <w:p w:rsidR="003C7FE6" w:rsidRDefault="003C7FE6" w:rsidP="00C66768">
    <w:pPr>
      <w:pStyle w:val="Footer-Left"/>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3C7FE6" w:rsidTr="00C66768">
      <w:trPr>
        <w:trHeight w:hRule="exact" w:val="709"/>
      </w:trPr>
      <w:tc>
        <w:tcPr>
          <w:tcW w:w="8188" w:type="dxa"/>
        </w:tcPr>
        <w:p w:rsidR="003C7FE6" w:rsidRDefault="003C7FE6" w:rsidP="00CA7910">
          <w:pPr>
            <w:pStyle w:val="Footer-Right"/>
          </w:pPr>
          <w:r w:rsidRPr="000D3B99">
            <w:rPr>
              <w:rFonts w:eastAsiaTheme="majorEastAsia"/>
            </w:rPr>
            <w:t xml:space="preserve">© ASEAN </w:t>
          </w:r>
          <w:r>
            <w:rPr>
              <w:rFonts w:eastAsiaTheme="majorEastAsia"/>
            </w:rPr>
            <w:t>2015</w:t>
          </w:r>
          <w:r>
            <w:rPr>
              <w:rFonts w:eastAsiaTheme="majorEastAsia"/>
            </w:rPr>
            <w:br/>
          </w:r>
          <w:fldSimple w:instr=" REF  AssessorManual ">
            <w:sdt>
              <w:sdtPr>
                <w:alias w:val="Assessor Manual"/>
                <w:tag w:val="Assessor Manual"/>
                <w:id w:val="1502698018"/>
              </w:sdtPr>
              <w:sdtEndPr/>
              <w:sdtContent>
                <w:r w:rsidR="00F47184" w:rsidRPr="00EB6A28">
                  <w:t>Assessor Manual</w:t>
                </w:r>
              </w:sdtContent>
            </w:sdt>
          </w:fldSimple>
          <w:r>
            <w:br/>
          </w:r>
          <w:fldSimple w:instr=" REF  UnitName ">
            <w:sdt>
              <w:sdtPr>
                <w:alias w:val="Unit name "/>
                <w:tag w:val="Unit name "/>
                <w:id w:val="1177999970"/>
              </w:sdtPr>
              <w:sdtEndPr>
                <w:rPr>
                  <w:highlight w:val="yellow"/>
                </w:rPr>
              </w:sdtEndPr>
              <w:sdtContent>
                <w:r w:rsidR="00F47184" w:rsidRPr="00EB6A28">
                  <w:t>Construct and apply tourism product research</w:t>
                </w:r>
              </w:sdtContent>
            </w:sdt>
          </w:fldSimple>
        </w:p>
      </w:tc>
      <w:tc>
        <w:tcPr>
          <w:tcW w:w="958" w:type="dxa"/>
          <w:shd w:val="clear" w:color="auto" w:fill="45545F"/>
          <w:vAlign w:val="center"/>
        </w:tcPr>
        <w:p w:rsidR="003C7FE6" w:rsidRPr="00F66B06" w:rsidRDefault="003C7FE6"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6D5A0B">
            <w:rPr>
              <w:b/>
              <w:noProof/>
              <w:color w:val="FFFFFF" w:themeColor="background1"/>
            </w:rPr>
            <w:t>9</w:t>
          </w:r>
          <w:r w:rsidRPr="00F66B06">
            <w:rPr>
              <w:b/>
              <w:color w:val="FFFFFF" w:themeColor="background1"/>
            </w:rPr>
            <w:fldChar w:fldCharType="end"/>
          </w:r>
        </w:p>
      </w:tc>
    </w:tr>
  </w:tbl>
  <w:p w:rsidR="003C7FE6" w:rsidRPr="00C66768" w:rsidRDefault="003C7FE6" w:rsidP="00C66768">
    <w:pPr>
      <w:pStyle w:val="Footer-Right"/>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1"/>
      <w:gridCol w:w="13224"/>
    </w:tblGrid>
    <w:tr w:rsidR="003C7FE6" w:rsidTr="00030EF9">
      <w:trPr>
        <w:trHeight w:hRule="exact" w:val="709"/>
      </w:trPr>
      <w:tc>
        <w:tcPr>
          <w:tcW w:w="958" w:type="dxa"/>
          <w:shd w:val="clear" w:color="auto" w:fill="45545F"/>
          <w:vAlign w:val="center"/>
        </w:tcPr>
        <w:p w:rsidR="003C7FE6" w:rsidRPr="00F66B06" w:rsidRDefault="003C7FE6"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6D5A0B">
            <w:rPr>
              <w:b/>
              <w:noProof/>
              <w:color w:val="FFFFFF" w:themeColor="background1"/>
            </w:rPr>
            <w:t>26</w:t>
          </w:r>
          <w:r w:rsidRPr="00F66B06">
            <w:rPr>
              <w:b/>
              <w:color w:val="FFFFFF" w:themeColor="background1"/>
            </w:rPr>
            <w:fldChar w:fldCharType="end"/>
          </w:r>
        </w:p>
      </w:tc>
      <w:tc>
        <w:tcPr>
          <w:tcW w:w="13358" w:type="dxa"/>
        </w:tcPr>
        <w:p w:rsidR="003C7FE6" w:rsidRDefault="003C7FE6" w:rsidP="00FD3362">
          <w:pPr>
            <w:pStyle w:val="Footer-Left"/>
          </w:pPr>
          <w:r w:rsidRPr="000D3B99">
            <w:rPr>
              <w:rFonts w:eastAsiaTheme="majorEastAsia"/>
            </w:rPr>
            <w:t xml:space="preserve">© ASEAN </w:t>
          </w:r>
          <w:r>
            <w:rPr>
              <w:rFonts w:eastAsiaTheme="majorEastAsia"/>
            </w:rPr>
            <w:t>2015</w:t>
          </w:r>
          <w:r>
            <w:rPr>
              <w:rFonts w:eastAsiaTheme="majorEastAsia"/>
            </w:rPr>
            <w:br/>
          </w:r>
          <w:fldSimple w:instr=" REF  AssessorManual ">
            <w:sdt>
              <w:sdtPr>
                <w:alias w:val="Assessor Manual"/>
                <w:tag w:val="Assessor Manual"/>
                <w:id w:val="-244582051"/>
              </w:sdtPr>
              <w:sdtEndPr/>
              <w:sdtContent>
                <w:r w:rsidR="00F47184" w:rsidRPr="00EB6A28">
                  <w:t>Assessor Manual</w:t>
                </w:r>
              </w:sdtContent>
            </w:sdt>
          </w:fldSimple>
          <w:r>
            <w:br/>
          </w:r>
          <w:fldSimple w:instr=" REF  UnitName ">
            <w:sdt>
              <w:sdtPr>
                <w:alias w:val="Unit name "/>
                <w:tag w:val="Unit name "/>
                <w:id w:val="-1250418884"/>
              </w:sdtPr>
              <w:sdtEndPr>
                <w:rPr>
                  <w:highlight w:val="yellow"/>
                </w:rPr>
              </w:sdtEndPr>
              <w:sdtContent>
                <w:r w:rsidR="00F47184" w:rsidRPr="00EB6A28">
                  <w:t>Construct and apply tourism product research</w:t>
                </w:r>
              </w:sdtContent>
            </w:sdt>
          </w:fldSimple>
        </w:p>
      </w:tc>
    </w:tr>
  </w:tbl>
  <w:p w:rsidR="003C7FE6" w:rsidRDefault="003C7FE6" w:rsidP="00C66768">
    <w:pPr>
      <w:pStyle w:val="Footer-Left"/>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21"/>
      <w:gridCol w:w="954"/>
    </w:tblGrid>
    <w:tr w:rsidR="003C7FE6" w:rsidTr="00AC3C86">
      <w:trPr>
        <w:trHeight w:hRule="exact" w:val="709"/>
      </w:trPr>
      <w:tc>
        <w:tcPr>
          <w:tcW w:w="13291" w:type="dxa"/>
        </w:tcPr>
        <w:p w:rsidR="003C7FE6" w:rsidRDefault="003C7FE6" w:rsidP="00CA7910">
          <w:pPr>
            <w:pStyle w:val="Footer-Right"/>
          </w:pPr>
          <w:r w:rsidRPr="000D3B99">
            <w:rPr>
              <w:rFonts w:eastAsiaTheme="majorEastAsia"/>
            </w:rPr>
            <w:t xml:space="preserve">© ASEAN </w:t>
          </w:r>
          <w:r>
            <w:rPr>
              <w:rFonts w:eastAsiaTheme="majorEastAsia"/>
            </w:rPr>
            <w:t>2015</w:t>
          </w:r>
          <w:r>
            <w:rPr>
              <w:rFonts w:eastAsiaTheme="majorEastAsia"/>
            </w:rPr>
            <w:br/>
          </w:r>
          <w:fldSimple w:instr=" REF  AssessorManual  \* MERGEFORMAT ">
            <w:sdt>
              <w:sdtPr>
                <w:alias w:val="Assessor Manual"/>
                <w:tag w:val="Assessor Manual"/>
                <w:id w:val="-800453545"/>
              </w:sdtPr>
              <w:sdtEndPr/>
              <w:sdtContent>
                <w:r w:rsidR="00F47184" w:rsidRPr="00EB6A28">
                  <w:t>Assessor Manual</w:t>
                </w:r>
              </w:sdtContent>
            </w:sdt>
          </w:fldSimple>
          <w:r>
            <w:br/>
          </w:r>
          <w:fldSimple w:instr=" REF  UnitName  \* MERGEFORMAT ">
            <w:sdt>
              <w:sdtPr>
                <w:alias w:val="Unit name "/>
                <w:tag w:val="Unit name "/>
                <w:id w:val="1326786087"/>
              </w:sdtPr>
              <w:sdtEndPr>
                <w:rPr>
                  <w:highlight w:val="yellow"/>
                </w:rPr>
              </w:sdtEndPr>
              <w:sdtContent>
                <w:r w:rsidR="00F47184" w:rsidRPr="00EB6A28">
                  <w:t>Construct and apply tourism product research</w:t>
                </w:r>
              </w:sdtContent>
            </w:sdt>
          </w:fldSimple>
        </w:p>
      </w:tc>
      <w:tc>
        <w:tcPr>
          <w:tcW w:w="958" w:type="dxa"/>
          <w:shd w:val="clear" w:color="auto" w:fill="45545F"/>
          <w:vAlign w:val="center"/>
        </w:tcPr>
        <w:p w:rsidR="003C7FE6" w:rsidRPr="00F66B06" w:rsidRDefault="003C7FE6"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6D5A0B">
            <w:rPr>
              <w:b/>
              <w:noProof/>
              <w:color w:val="FFFFFF" w:themeColor="background1"/>
            </w:rPr>
            <w:t>25</w:t>
          </w:r>
          <w:r w:rsidRPr="00F66B06">
            <w:rPr>
              <w:b/>
              <w:color w:val="FFFFFF" w:themeColor="background1"/>
            </w:rPr>
            <w:fldChar w:fldCharType="end"/>
          </w:r>
        </w:p>
      </w:tc>
    </w:tr>
  </w:tbl>
  <w:p w:rsidR="003C7FE6" w:rsidRPr="00C66768" w:rsidRDefault="003C7FE6" w:rsidP="00C66768">
    <w:pPr>
      <w:pStyle w:val="Footer-Right"/>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3C7FE6" w:rsidTr="00C66768">
      <w:trPr>
        <w:trHeight w:hRule="exact" w:val="709"/>
      </w:trPr>
      <w:tc>
        <w:tcPr>
          <w:tcW w:w="959" w:type="dxa"/>
          <w:shd w:val="clear" w:color="auto" w:fill="45545F"/>
          <w:vAlign w:val="center"/>
        </w:tcPr>
        <w:p w:rsidR="003C7FE6" w:rsidRPr="00F66B06" w:rsidRDefault="003C7FE6"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6D5A0B">
            <w:rPr>
              <w:b/>
              <w:noProof/>
              <w:color w:val="FFFFFF" w:themeColor="background1"/>
            </w:rPr>
            <w:t>60</w:t>
          </w:r>
          <w:r w:rsidRPr="00F66B06">
            <w:rPr>
              <w:b/>
              <w:color w:val="FFFFFF" w:themeColor="background1"/>
            </w:rPr>
            <w:fldChar w:fldCharType="end"/>
          </w:r>
        </w:p>
      </w:tc>
      <w:tc>
        <w:tcPr>
          <w:tcW w:w="8283" w:type="dxa"/>
        </w:tcPr>
        <w:p w:rsidR="003C7FE6" w:rsidRDefault="003C7FE6" w:rsidP="00CA7910">
          <w:pPr>
            <w:pStyle w:val="Footer-Left"/>
          </w:pPr>
          <w:r w:rsidRPr="000D3B99">
            <w:rPr>
              <w:rFonts w:eastAsiaTheme="majorEastAsia"/>
            </w:rPr>
            <w:t xml:space="preserve">© ASEAN </w:t>
          </w:r>
          <w:r>
            <w:rPr>
              <w:rFonts w:eastAsiaTheme="majorEastAsia"/>
            </w:rPr>
            <w:t>2015</w:t>
          </w:r>
          <w:r>
            <w:rPr>
              <w:rFonts w:eastAsiaTheme="majorEastAsia"/>
            </w:rPr>
            <w:br/>
          </w:r>
          <w:fldSimple w:instr=" REF  AssessorManual ">
            <w:sdt>
              <w:sdtPr>
                <w:alias w:val="Assessor Manual"/>
                <w:tag w:val="Assessor Manual"/>
                <w:id w:val="-411240775"/>
              </w:sdtPr>
              <w:sdtEndPr/>
              <w:sdtContent>
                <w:r w:rsidR="00F47184" w:rsidRPr="00EB6A28">
                  <w:t>Assessor Manual</w:t>
                </w:r>
              </w:sdtContent>
            </w:sdt>
          </w:fldSimple>
          <w:r>
            <w:br/>
          </w:r>
          <w:fldSimple w:instr=" REF  UnitName ">
            <w:sdt>
              <w:sdtPr>
                <w:alias w:val="Unit name "/>
                <w:tag w:val="Unit name "/>
                <w:id w:val="1043178295"/>
              </w:sdtPr>
              <w:sdtEndPr>
                <w:rPr>
                  <w:highlight w:val="yellow"/>
                </w:rPr>
              </w:sdtEndPr>
              <w:sdtContent>
                <w:r w:rsidR="00F47184" w:rsidRPr="00EB6A28">
                  <w:t>Construct and apply tourism product research</w:t>
                </w:r>
              </w:sdtContent>
            </w:sdt>
          </w:fldSimple>
        </w:p>
      </w:tc>
    </w:tr>
  </w:tbl>
  <w:p w:rsidR="003C7FE6" w:rsidRDefault="003C7FE6" w:rsidP="00C66768">
    <w:pPr>
      <w:pStyle w:val="Footer-Left"/>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3C7FE6" w:rsidTr="00C66768">
      <w:trPr>
        <w:trHeight w:hRule="exact" w:val="709"/>
      </w:trPr>
      <w:tc>
        <w:tcPr>
          <w:tcW w:w="8188" w:type="dxa"/>
        </w:tcPr>
        <w:p w:rsidR="003C7FE6" w:rsidRDefault="003C7FE6" w:rsidP="00CA7910">
          <w:pPr>
            <w:pStyle w:val="Footer-Right"/>
          </w:pPr>
          <w:r w:rsidRPr="000D3B99">
            <w:rPr>
              <w:rFonts w:eastAsiaTheme="majorEastAsia"/>
            </w:rPr>
            <w:t xml:space="preserve">© ASEAN </w:t>
          </w:r>
          <w:r>
            <w:rPr>
              <w:rFonts w:eastAsiaTheme="majorEastAsia"/>
            </w:rPr>
            <w:t>2015</w:t>
          </w:r>
          <w:r>
            <w:rPr>
              <w:rFonts w:eastAsiaTheme="majorEastAsia"/>
            </w:rPr>
            <w:br/>
          </w:r>
          <w:fldSimple w:instr=" REF  AssessorManual ">
            <w:sdt>
              <w:sdtPr>
                <w:alias w:val="Assessor Manual"/>
                <w:tag w:val="Assessor Manual"/>
                <w:id w:val="98762065"/>
              </w:sdtPr>
              <w:sdtEndPr/>
              <w:sdtContent>
                <w:r w:rsidR="00F47184" w:rsidRPr="00EB6A28">
                  <w:t>Assessor Manual</w:t>
                </w:r>
              </w:sdtContent>
            </w:sdt>
          </w:fldSimple>
          <w:r>
            <w:br/>
          </w:r>
          <w:fldSimple w:instr=" REF  UnitName ">
            <w:sdt>
              <w:sdtPr>
                <w:alias w:val="Unit name "/>
                <w:tag w:val="Unit name "/>
                <w:id w:val="-98501669"/>
              </w:sdtPr>
              <w:sdtEndPr>
                <w:rPr>
                  <w:highlight w:val="yellow"/>
                </w:rPr>
              </w:sdtEndPr>
              <w:sdtContent>
                <w:r w:rsidR="00F47184" w:rsidRPr="00EB6A28">
                  <w:t>Construct and apply tourism product research</w:t>
                </w:r>
              </w:sdtContent>
            </w:sdt>
          </w:fldSimple>
        </w:p>
      </w:tc>
      <w:tc>
        <w:tcPr>
          <w:tcW w:w="958" w:type="dxa"/>
          <w:shd w:val="clear" w:color="auto" w:fill="45545F"/>
          <w:vAlign w:val="center"/>
        </w:tcPr>
        <w:p w:rsidR="003C7FE6" w:rsidRPr="00F66B06" w:rsidRDefault="003C7FE6"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6D5A0B">
            <w:rPr>
              <w:b/>
              <w:noProof/>
              <w:color w:val="FFFFFF" w:themeColor="background1"/>
            </w:rPr>
            <w:t>57</w:t>
          </w:r>
          <w:r w:rsidRPr="00F66B06">
            <w:rPr>
              <w:b/>
              <w:color w:val="FFFFFF" w:themeColor="background1"/>
            </w:rPr>
            <w:fldChar w:fldCharType="end"/>
          </w:r>
        </w:p>
      </w:tc>
    </w:tr>
  </w:tbl>
  <w:p w:rsidR="003C7FE6" w:rsidRPr="00C66768" w:rsidRDefault="003C7FE6" w:rsidP="00C66768">
    <w:pPr>
      <w:pStyle w:val="Footer-Right"/>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3"/>
      <w:gridCol w:w="13232"/>
    </w:tblGrid>
    <w:tr w:rsidR="003C7FE6" w:rsidTr="00C1456C">
      <w:trPr>
        <w:trHeight w:hRule="exact" w:val="709"/>
      </w:trPr>
      <w:tc>
        <w:tcPr>
          <w:tcW w:w="958" w:type="dxa"/>
          <w:shd w:val="clear" w:color="auto" w:fill="45545F"/>
          <w:vAlign w:val="center"/>
        </w:tcPr>
        <w:p w:rsidR="003C7FE6" w:rsidRPr="00F66B06" w:rsidRDefault="003C7FE6"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6D5A0B">
            <w:rPr>
              <w:b/>
              <w:noProof/>
              <w:color w:val="FFFFFF" w:themeColor="background1"/>
            </w:rPr>
            <w:t>64</w:t>
          </w:r>
          <w:r w:rsidRPr="00F66B06">
            <w:rPr>
              <w:b/>
              <w:color w:val="FFFFFF" w:themeColor="background1"/>
            </w:rPr>
            <w:fldChar w:fldCharType="end"/>
          </w:r>
        </w:p>
      </w:tc>
      <w:tc>
        <w:tcPr>
          <w:tcW w:w="13500" w:type="dxa"/>
        </w:tcPr>
        <w:p w:rsidR="003C7FE6" w:rsidRDefault="003C7FE6" w:rsidP="00CA7910">
          <w:pPr>
            <w:pStyle w:val="Footer-Left"/>
          </w:pPr>
          <w:r w:rsidRPr="000D3B99">
            <w:rPr>
              <w:rFonts w:eastAsiaTheme="majorEastAsia"/>
            </w:rPr>
            <w:t xml:space="preserve">© ASEAN </w:t>
          </w:r>
          <w:r>
            <w:rPr>
              <w:rFonts w:eastAsiaTheme="majorEastAsia"/>
            </w:rPr>
            <w:t>2015</w:t>
          </w:r>
          <w:r>
            <w:rPr>
              <w:rFonts w:eastAsiaTheme="majorEastAsia"/>
            </w:rPr>
            <w:br/>
          </w:r>
          <w:fldSimple w:instr=" REF  AssessorManual ">
            <w:sdt>
              <w:sdtPr>
                <w:alias w:val="Assessor Manual"/>
                <w:tag w:val="Assessor Manual"/>
                <w:id w:val="-1540433670"/>
              </w:sdtPr>
              <w:sdtEndPr/>
              <w:sdtContent>
                <w:r w:rsidR="00F47184" w:rsidRPr="00EB6A28">
                  <w:t>Assessor Manual</w:t>
                </w:r>
              </w:sdtContent>
            </w:sdt>
          </w:fldSimple>
          <w:r>
            <w:br/>
          </w:r>
          <w:fldSimple w:instr=" REF  UnitName ">
            <w:sdt>
              <w:sdtPr>
                <w:alias w:val="Unit name "/>
                <w:tag w:val="Unit name "/>
                <w:id w:val="783847675"/>
              </w:sdtPr>
              <w:sdtEndPr>
                <w:rPr>
                  <w:highlight w:val="yellow"/>
                </w:rPr>
              </w:sdtEndPr>
              <w:sdtContent>
                <w:r w:rsidR="00F47184" w:rsidRPr="00EB6A28">
                  <w:t>Construct and apply tourism product research</w:t>
                </w:r>
              </w:sdtContent>
            </w:sdt>
          </w:fldSimple>
        </w:p>
      </w:tc>
    </w:tr>
  </w:tbl>
  <w:p w:rsidR="003C7FE6" w:rsidRDefault="003C7FE6" w:rsidP="00C66768">
    <w:pPr>
      <w:pStyle w:val="Footer-Left"/>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28"/>
      <w:gridCol w:w="947"/>
    </w:tblGrid>
    <w:tr w:rsidR="003C7FE6" w:rsidTr="00C1456C">
      <w:trPr>
        <w:trHeight w:hRule="exact" w:val="709"/>
      </w:trPr>
      <w:tc>
        <w:tcPr>
          <w:tcW w:w="13433" w:type="dxa"/>
        </w:tcPr>
        <w:p w:rsidR="003C7FE6" w:rsidRDefault="003C7FE6" w:rsidP="00CA7910">
          <w:pPr>
            <w:pStyle w:val="Footer-Right"/>
          </w:pPr>
          <w:r w:rsidRPr="000D3B99">
            <w:rPr>
              <w:rFonts w:eastAsiaTheme="majorEastAsia"/>
            </w:rPr>
            <w:t xml:space="preserve">© ASEAN </w:t>
          </w:r>
          <w:r>
            <w:rPr>
              <w:rFonts w:eastAsiaTheme="majorEastAsia"/>
            </w:rPr>
            <w:t>2015</w:t>
          </w:r>
          <w:r>
            <w:rPr>
              <w:rFonts w:eastAsiaTheme="majorEastAsia"/>
            </w:rPr>
            <w:br/>
          </w:r>
          <w:fldSimple w:instr=" REF  AssessorManual  \* MERGEFORMAT ">
            <w:sdt>
              <w:sdtPr>
                <w:alias w:val="Assessor Manual"/>
                <w:tag w:val="Assessor Manual"/>
                <w:id w:val="104243436"/>
              </w:sdtPr>
              <w:sdtEndPr/>
              <w:sdtContent>
                <w:r w:rsidR="00F47184" w:rsidRPr="00EB6A28">
                  <w:t>Assessor Manual</w:t>
                </w:r>
              </w:sdtContent>
            </w:sdt>
          </w:fldSimple>
          <w:r>
            <w:br/>
          </w:r>
          <w:fldSimple w:instr=" REF  UnitName  \* MERGEFORMAT ">
            <w:sdt>
              <w:sdtPr>
                <w:alias w:val="Unit name "/>
                <w:tag w:val="Unit name "/>
                <w:id w:val="-1190367945"/>
              </w:sdtPr>
              <w:sdtEndPr>
                <w:rPr>
                  <w:highlight w:val="yellow"/>
                </w:rPr>
              </w:sdtEndPr>
              <w:sdtContent>
                <w:r w:rsidR="00F47184" w:rsidRPr="00EB6A28">
                  <w:t>Construct and apply tourism product research</w:t>
                </w:r>
              </w:sdtContent>
            </w:sdt>
          </w:fldSimple>
        </w:p>
      </w:tc>
      <w:tc>
        <w:tcPr>
          <w:tcW w:w="958" w:type="dxa"/>
          <w:shd w:val="clear" w:color="auto" w:fill="45545F"/>
          <w:vAlign w:val="center"/>
        </w:tcPr>
        <w:p w:rsidR="003C7FE6" w:rsidRPr="00F66B06" w:rsidRDefault="003C7FE6"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6D5A0B">
            <w:rPr>
              <w:b/>
              <w:noProof/>
              <w:color w:val="FFFFFF" w:themeColor="background1"/>
            </w:rPr>
            <w:t>63</w:t>
          </w:r>
          <w:r w:rsidRPr="00F66B06">
            <w:rPr>
              <w:b/>
              <w:color w:val="FFFFFF" w:themeColor="background1"/>
            </w:rPr>
            <w:fldChar w:fldCharType="end"/>
          </w:r>
        </w:p>
      </w:tc>
    </w:tr>
  </w:tbl>
  <w:p w:rsidR="003C7FE6" w:rsidRPr="00C66768" w:rsidRDefault="003C7FE6" w:rsidP="00C66768">
    <w:pPr>
      <w:pStyle w:val="Footer-Right"/>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C7FE6" w:rsidRDefault="003C7FE6" w:rsidP="00C66768">
    <w:pPr>
      <w:pStyle w:val="Footer-Left"/>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C7FE6" w:rsidRDefault="003C7FE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035A9" w:rsidRDefault="00F035A9" w:rsidP="000F0184">
      <w:pPr>
        <w:spacing w:after="0" w:line="240" w:lineRule="auto"/>
      </w:pPr>
      <w:r>
        <w:separator/>
      </w:r>
    </w:p>
  </w:footnote>
  <w:footnote w:type="continuationSeparator" w:id="0">
    <w:p w:rsidR="00F035A9" w:rsidRDefault="00F035A9" w:rsidP="000F018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C7FE6" w:rsidRDefault="003C7FE6">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C7FE6" w:rsidRDefault="003C7FE6">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C7FE6" w:rsidRDefault="003C7FE6">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C7FE6" w:rsidRDefault="003C7FE6">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117"/>
      <w:gridCol w:w="2955"/>
    </w:tblGrid>
    <w:tr w:rsidR="003C7FE6" w:rsidTr="00FD3362">
      <w:trPr>
        <w:trHeight w:val="550"/>
      </w:trPr>
      <w:tc>
        <w:tcPr>
          <w:tcW w:w="6237" w:type="dxa"/>
          <w:shd w:val="clear" w:color="auto" w:fill="45545F"/>
          <w:vAlign w:val="center"/>
        </w:tcPr>
        <w:p w:rsidR="003C7FE6" w:rsidRDefault="003C7FE6" w:rsidP="00C66768">
          <w:pPr>
            <w:pStyle w:val="HeaderLeft"/>
          </w:pPr>
          <w:r w:rsidRPr="009A5476">
            <w:t>Competency Based Assessment (CBA) – An introduction for assessors</w:t>
          </w:r>
        </w:p>
      </w:tc>
      <w:tc>
        <w:tcPr>
          <w:tcW w:w="3010" w:type="dxa"/>
        </w:tcPr>
        <w:p w:rsidR="003C7FE6" w:rsidRDefault="003C7FE6" w:rsidP="00C66768">
          <w:pPr>
            <w:pStyle w:val="HeaderLeft"/>
          </w:pPr>
        </w:p>
      </w:tc>
    </w:tr>
  </w:tbl>
  <w:p w:rsidR="003C7FE6" w:rsidRDefault="003C7FE6" w:rsidP="00C66768">
    <w:pPr>
      <w:pStyle w:val="HeaderLeft"/>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909"/>
      <w:gridCol w:w="6163"/>
    </w:tblGrid>
    <w:tr w:rsidR="003C7FE6" w:rsidTr="00FD3362">
      <w:trPr>
        <w:trHeight w:val="550"/>
      </w:trPr>
      <w:tc>
        <w:tcPr>
          <w:tcW w:w="2943" w:type="dxa"/>
        </w:tcPr>
        <w:p w:rsidR="003C7FE6" w:rsidRDefault="003C7FE6" w:rsidP="00C66768">
          <w:pPr>
            <w:pStyle w:val="HeaderRight"/>
          </w:pPr>
        </w:p>
      </w:tc>
      <w:tc>
        <w:tcPr>
          <w:tcW w:w="6237" w:type="dxa"/>
          <w:shd w:val="clear" w:color="auto" w:fill="45545F"/>
          <w:vAlign w:val="center"/>
        </w:tcPr>
        <w:p w:rsidR="003C7FE6" w:rsidRDefault="003C7FE6" w:rsidP="00C66768">
          <w:pPr>
            <w:pStyle w:val="HeaderRight"/>
          </w:pPr>
          <w:bookmarkStart w:id="13" w:name="_Toc334519703"/>
          <w:bookmarkStart w:id="14" w:name="_Toc337029308"/>
          <w:r w:rsidRPr="009A5476">
            <w:t>Competency Based Assessment (CBA) – An introduction for assessors</w:t>
          </w:r>
          <w:bookmarkEnd w:id="13"/>
          <w:bookmarkEnd w:id="14"/>
        </w:p>
      </w:tc>
    </w:tr>
  </w:tbl>
  <w:p w:rsidR="003C7FE6" w:rsidRDefault="003C7FE6" w:rsidP="00C66768">
    <w:pPr>
      <w:pStyle w:val="HeaderRight"/>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242"/>
      <w:gridCol w:w="11933"/>
    </w:tblGrid>
    <w:tr w:rsidR="003C7FE6" w:rsidTr="00AC3C86">
      <w:trPr>
        <w:trHeight w:val="550"/>
      </w:trPr>
      <w:tc>
        <w:tcPr>
          <w:tcW w:w="2268" w:type="dxa"/>
          <w:shd w:val="clear" w:color="auto" w:fill="45545F"/>
          <w:vAlign w:val="center"/>
        </w:tcPr>
        <w:p w:rsidR="003C7FE6" w:rsidRDefault="003C7FE6" w:rsidP="00AC3C86">
          <w:pPr>
            <w:pStyle w:val="HeaderLeft"/>
          </w:pPr>
          <w:r w:rsidRPr="003F3BBB">
            <w:t xml:space="preserve">Competency </w:t>
          </w:r>
          <w:r>
            <w:t>standard</w:t>
          </w:r>
        </w:p>
      </w:tc>
      <w:tc>
        <w:tcPr>
          <w:tcW w:w="12082" w:type="dxa"/>
        </w:tcPr>
        <w:p w:rsidR="003C7FE6" w:rsidRDefault="003C7FE6" w:rsidP="00C66768">
          <w:pPr>
            <w:pStyle w:val="HeaderLeft"/>
          </w:pPr>
        </w:p>
      </w:tc>
    </w:tr>
  </w:tbl>
  <w:p w:rsidR="003C7FE6" w:rsidRDefault="003C7FE6" w:rsidP="00C66768">
    <w:pPr>
      <w:pStyle w:val="HeaderLeft"/>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11879"/>
      <w:gridCol w:w="2296"/>
    </w:tblGrid>
    <w:tr w:rsidR="003C7FE6" w:rsidTr="00AC3C86">
      <w:trPr>
        <w:trHeight w:val="550"/>
      </w:trPr>
      <w:tc>
        <w:tcPr>
          <w:tcW w:w="11732" w:type="dxa"/>
        </w:tcPr>
        <w:p w:rsidR="003C7FE6" w:rsidRDefault="003C7FE6" w:rsidP="00C66768">
          <w:pPr>
            <w:pStyle w:val="HeaderRight"/>
          </w:pPr>
        </w:p>
      </w:tc>
      <w:tc>
        <w:tcPr>
          <w:tcW w:w="2268" w:type="dxa"/>
          <w:shd w:val="clear" w:color="auto" w:fill="45545F"/>
          <w:vAlign w:val="center"/>
        </w:tcPr>
        <w:p w:rsidR="003C7FE6" w:rsidRDefault="003C7FE6" w:rsidP="00C66768">
          <w:pPr>
            <w:pStyle w:val="HeaderRight"/>
          </w:pPr>
          <w:r>
            <w:t>Competency standard</w:t>
          </w:r>
        </w:p>
      </w:tc>
    </w:tr>
  </w:tbl>
  <w:p w:rsidR="003C7FE6" w:rsidRDefault="003C7FE6" w:rsidP="00C66768">
    <w:pPr>
      <w:pStyle w:val="HeaderRight"/>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1721"/>
      <w:gridCol w:w="7351"/>
    </w:tblGrid>
    <w:tr w:rsidR="003C7FE6" w:rsidTr="00A57AFD">
      <w:trPr>
        <w:trHeight w:val="550"/>
      </w:trPr>
      <w:tc>
        <w:tcPr>
          <w:tcW w:w="1701" w:type="dxa"/>
          <w:shd w:val="clear" w:color="auto" w:fill="45545F"/>
          <w:vAlign w:val="center"/>
        </w:tcPr>
        <w:p w:rsidR="003C7FE6" w:rsidRDefault="003C7FE6" w:rsidP="00AC3C86">
          <w:pPr>
            <w:pStyle w:val="HeaderLeft"/>
          </w:pPr>
          <w:r>
            <w:t>Oral q</w:t>
          </w:r>
          <w:r w:rsidRPr="009A5476">
            <w:t>uestions</w:t>
          </w:r>
        </w:p>
      </w:tc>
      <w:tc>
        <w:tcPr>
          <w:tcW w:w="7263" w:type="dxa"/>
        </w:tcPr>
        <w:p w:rsidR="003C7FE6" w:rsidRDefault="003C7FE6" w:rsidP="00C66768">
          <w:pPr>
            <w:pStyle w:val="HeaderLeft"/>
          </w:pPr>
        </w:p>
      </w:tc>
    </w:tr>
  </w:tbl>
  <w:p w:rsidR="003C7FE6" w:rsidRDefault="003C7FE6" w:rsidP="00C66768">
    <w:pPr>
      <w:pStyle w:val="HeaderLeft"/>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7389"/>
      <w:gridCol w:w="1683"/>
    </w:tblGrid>
    <w:tr w:rsidR="003C7FE6" w:rsidTr="00A57AFD">
      <w:trPr>
        <w:trHeight w:val="550"/>
      </w:trPr>
      <w:tc>
        <w:tcPr>
          <w:tcW w:w="7479" w:type="dxa"/>
        </w:tcPr>
        <w:p w:rsidR="003C7FE6" w:rsidRDefault="003C7FE6" w:rsidP="00C66768">
          <w:pPr>
            <w:pStyle w:val="HeaderRight"/>
          </w:pPr>
        </w:p>
      </w:tc>
      <w:tc>
        <w:tcPr>
          <w:tcW w:w="1701" w:type="dxa"/>
          <w:shd w:val="clear" w:color="auto" w:fill="45545F"/>
          <w:vAlign w:val="center"/>
        </w:tcPr>
        <w:p w:rsidR="003C7FE6" w:rsidRDefault="003C7FE6" w:rsidP="00A57AFD">
          <w:pPr>
            <w:pStyle w:val="HeaderRight"/>
          </w:pPr>
          <w:r w:rsidRPr="009A5476">
            <w:t xml:space="preserve">Oral </w:t>
          </w:r>
          <w:r>
            <w:t>q</w:t>
          </w:r>
          <w:r w:rsidRPr="009A5476">
            <w:t>uestions</w:t>
          </w:r>
        </w:p>
      </w:tc>
    </w:tr>
  </w:tbl>
  <w:p w:rsidR="003C7FE6" w:rsidRDefault="003C7FE6" w:rsidP="00C66768">
    <w:pPr>
      <w:pStyle w:val="HeaderRight"/>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1978"/>
      <w:gridCol w:w="7094"/>
    </w:tblGrid>
    <w:tr w:rsidR="003C7FE6" w:rsidTr="0085162D">
      <w:trPr>
        <w:trHeight w:val="550"/>
      </w:trPr>
      <w:tc>
        <w:tcPr>
          <w:tcW w:w="1985" w:type="dxa"/>
          <w:shd w:val="clear" w:color="auto" w:fill="45545F"/>
          <w:vAlign w:val="center"/>
        </w:tcPr>
        <w:p w:rsidR="003C7FE6" w:rsidRPr="0085162D" w:rsidRDefault="003C7FE6" w:rsidP="00AC3C86">
          <w:pPr>
            <w:pStyle w:val="HeaderLeft"/>
          </w:pPr>
          <w:r>
            <w:t>Written q</w:t>
          </w:r>
          <w:r w:rsidRPr="009A5476">
            <w:t>uestions</w:t>
          </w:r>
        </w:p>
      </w:tc>
      <w:tc>
        <w:tcPr>
          <w:tcW w:w="7121" w:type="dxa"/>
        </w:tcPr>
        <w:p w:rsidR="003C7FE6" w:rsidRDefault="003C7FE6" w:rsidP="00C66768">
          <w:pPr>
            <w:pStyle w:val="HeaderLeft"/>
          </w:pPr>
        </w:p>
      </w:tc>
    </w:tr>
  </w:tbl>
  <w:p w:rsidR="003C7FE6" w:rsidRDefault="003C7FE6" w:rsidP="00C66768">
    <w:pPr>
      <w:pStyle w:val="HeaderLeft"/>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7080"/>
      <w:gridCol w:w="1992"/>
    </w:tblGrid>
    <w:tr w:rsidR="003C7FE6" w:rsidTr="0085162D">
      <w:trPr>
        <w:trHeight w:val="550"/>
      </w:trPr>
      <w:tc>
        <w:tcPr>
          <w:tcW w:w="7054" w:type="dxa"/>
        </w:tcPr>
        <w:p w:rsidR="003C7FE6" w:rsidRDefault="003C7FE6" w:rsidP="00C66768">
          <w:pPr>
            <w:pStyle w:val="HeaderRight"/>
          </w:pPr>
        </w:p>
      </w:tc>
      <w:tc>
        <w:tcPr>
          <w:tcW w:w="1985" w:type="dxa"/>
          <w:shd w:val="clear" w:color="auto" w:fill="45545F"/>
          <w:vAlign w:val="center"/>
        </w:tcPr>
        <w:p w:rsidR="003C7FE6" w:rsidRDefault="003C7FE6" w:rsidP="00C66768">
          <w:pPr>
            <w:pStyle w:val="HeaderRight"/>
          </w:pPr>
          <w:r>
            <w:t>Written q</w:t>
          </w:r>
          <w:r w:rsidRPr="009A5476">
            <w:t>uestions</w:t>
          </w:r>
        </w:p>
      </w:tc>
    </w:tr>
  </w:tbl>
  <w:p w:rsidR="003C7FE6" w:rsidRDefault="003C7FE6" w:rsidP="00C66768">
    <w:pPr>
      <w:pStyle w:val="HeaderRight"/>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825"/>
      <w:gridCol w:w="6247"/>
    </w:tblGrid>
    <w:tr w:rsidR="003C7FE6" w:rsidTr="0021630A">
      <w:trPr>
        <w:trHeight w:val="550"/>
      </w:trPr>
      <w:tc>
        <w:tcPr>
          <w:tcW w:w="2835" w:type="dxa"/>
          <w:shd w:val="clear" w:color="auto" w:fill="45545F"/>
          <w:vAlign w:val="center"/>
        </w:tcPr>
        <w:p w:rsidR="003C7FE6" w:rsidRDefault="003C7FE6" w:rsidP="00415AA5">
          <w:pPr>
            <w:pStyle w:val="HeaderLeft"/>
          </w:pPr>
          <w:r>
            <w:t>Answers to written q</w:t>
          </w:r>
          <w:r w:rsidRPr="009A5476">
            <w:t>uestions</w:t>
          </w:r>
        </w:p>
      </w:tc>
      <w:tc>
        <w:tcPr>
          <w:tcW w:w="6270" w:type="dxa"/>
        </w:tcPr>
        <w:p w:rsidR="003C7FE6" w:rsidRDefault="003C7FE6" w:rsidP="00C66768">
          <w:pPr>
            <w:pStyle w:val="HeaderLeft"/>
          </w:pPr>
        </w:p>
      </w:tc>
    </w:tr>
  </w:tbl>
  <w:p w:rsidR="003C7FE6" w:rsidRDefault="003C7FE6" w:rsidP="00C66768">
    <w:pPr>
      <w:pStyle w:val="HeaderLeft"/>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227"/>
      <w:gridCol w:w="2845"/>
    </w:tblGrid>
    <w:tr w:rsidR="003C7FE6" w:rsidTr="0021630A">
      <w:trPr>
        <w:trHeight w:val="550"/>
      </w:trPr>
      <w:tc>
        <w:tcPr>
          <w:tcW w:w="6204" w:type="dxa"/>
        </w:tcPr>
        <w:p w:rsidR="003C7FE6" w:rsidRDefault="003C7FE6" w:rsidP="00C66768">
          <w:pPr>
            <w:pStyle w:val="HeaderRight"/>
          </w:pPr>
        </w:p>
      </w:tc>
      <w:tc>
        <w:tcPr>
          <w:tcW w:w="2835" w:type="dxa"/>
          <w:shd w:val="clear" w:color="auto" w:fill="45545F"/>
          <w:vAlign w:val="center"/>
        </w:tcPr>
        <w:p w:rsidR="003C7FE6" w:rsidRDefault="003C7FE6" w:rsidP="00415AA5">
          <w:pPr>
            <w:pStyle w:val="HeaderRight"/>
          </w:pPr>
          <w:r>
            <w:t>Answers to written q</w:t>
          </w:r>
          <w:r w:rsidRPr="009A5476">
            <w:t>uestions</w:t>
          </w:r>
        </w:p>
      </w:tc>
    </w:tr>
  </w:tbl>
  <w:p w:rsidR="003C7FE6" w:rsidRDefault="003C7FE6" w:rsidP="00C66768">
    <w:pPr>
      <w:pStyle w:val="HeaderRight"/>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295"/>
      <w:gridCol w:w="6777"/>
    </w:tblGrid>
    <w:tr w:rsidR="003C7FE6" w:rsidTr="00571985">
      <w:trPr>
        <w:trHeight w:val="550"/>
      </w:trPr>
      <w:tc>
        <w:tcPr>
          <w:tcW w:w="2268" w:type="dxa"/>
          <w:shd w:val="clear" w:color="auto" w:fill="45545F"/>
          <w:vAlign w:val="center"/>
        </w:tcPr>
        <w:p w:rsidR="003C7FE6" w:rsidRDefault="003C7FE6" w:rsidP="00571985">
          <w:pPr>
            <w:pStyle w:val="HeaderLeft"/>
          </w:pPr>
          <w:r w:rsidRPr="009A5476">
            <w:t xml:space="preserve">Observation </w:t>
          </w:r>
          <w:r>
            <w:t>c</w:t>
          </w:r>
          <w:r w:rsidRPr="009A5476">
            <w:t>hecklist</w:t>
          </w:r>
        </w:p>
      </w:tc>
      <w:tc>
        <w:tcPr>
          <w:tcW w:w="6696" w:type="dxa"/>
        </w:tcPr>
        <w:p w:rsidR="003C7FE6" w:rsidRDefault="003C7FE6" w:rsidP="00C66768">
          <w:pPr>
            <w:pStyle w:val="HeaderLeft"/>
          </w:pPr>
        </w:p>
      </w:tc>
    </w:tr>
  </w:tbl>
  <w:p w:rsidR="003C7FE6" w:rsidRDefault="003C7FE6" w:rsidP="00C66768">
    <w:pPr>
      <w:pStyle w:val="HeaderLeft"/>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796"/>
      <w:gridCol w:w="2276"/>
    </w:tblGrid>
    <w:tr w:rsidR="003C7FE6" w:rsidTr="00571985">
      <w:trPr>
        <w:trHeight w:val="550"/>
      </w:trPr>
      <w:tc>
        <w:tcPr>
          <w:tcW w:w="6771" w:type="dxa"/>
        </w:tcPr>
        <w:p w:rsidR="003C7FE6" w:rsidRDefault="003C7FE6" w:rsidP="00C66768">
          <w:pPr>
            <w:pStyle w:val="HeaderRight"/>
          </w:pPr>
        </w:p>
      </w:tc>
      <w:tc>
        <w:tcPr>
          <w:tcW w:w="2268" w:type="dxa"/>
          <w:shd w:val="clear" w:color="auto" w:fill="45545F"/>
          <w:vAlign w:val="center"/>
        </w:tcPr>
        <w:p w:rsidR="003C7FE6" w:rsidRDefault="003C7FE6" w:rsidP="00571985">
          <w:pPr>
            <w:pStyle w:val="HeaderRight"/>
          </w:pPr>
          <w:r w:rsidRPr="009A5476">
            <w:t xml:space="preserve">Observation </w:t>
          </w:r>
          <w:r>
            <w:t>c</w:t>
          </w:r>
          <w:r w:rsidRPr="009A5476">
            <w:t>hecklist</w:t>
          </w:r>
        </w:p>
      </w:tc>
    </w:tr>
  </w:tbl>
  <w:p w:rsidR="003C7FE6" w:rsidRDefault="003C7FE6" w:rsidP="00C66768">
    <w:pPr>
      <w:pStyle w:val="HeaderRight"/>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295"/>
      <w:gridCol w:w="6777"/>
    </w:tblGrid>
    <w:tr w:rsidR="003C7FE6" w:rsidTr="00571985">
      <w:trPr>
        <w:trHeight w:val="550"/>
      </w:trPr>
      <w:tc>
        <w:tcPr>
          <w:tcW w:w="2268" w:type="dxa"/>
          <w:shd w:val="clear" w:color="auto" w:fill="45545F"/>
          <w:vAlign w:val="center"/>
        </w:tcPr>
        <w:p w:rsidR="003C7FE6" w:rsidRDefault="003C7FE6" w:rsidP="00F5028F">
          <w:pPr>
            <w:pStyle w:val="HeaderLeft"/>
          </w:pPr>
          <w:r>
            <w:t>Third p</w:t>
          </w:r>
          <w:r w:rsidRPr="009A5476">
            <w:t xml:space="preserve">arty </w:t>
          </w:r>
          <w:r>
            <w:t>s</w:t>
          </w:r>
          <w:r w:rsidRPr="009A5476">
            <w:t>tatement</w:t>
          </w:r>
        </w:p>
      </w:tc>
      <w:tc>
        <w:tcPr>
          <w:tcW w:w="6696" w:type="dxa"/>
        </w:tcPr>
        <w:p w:rsidR="003C7FE6" w:rsidRDefault="003C7FE6" w:rsidP="00C66768">
          <w:pPr>
            <w:pStyle w:val="HeaderLeft"/>
          </w:pPr>
        </w:p>
      </w:tc>
    </w:tr>
  </w:tbl>
  <w:p w:rsidR="003C7FE6" w:rsidRDefault="003C7FE6" w:rsidP="00C66768">
    <w:pPr>
      <w:pStyle w:val="HeaderLeft"/>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796"/>
      <w:gridCol w:w="2276"/>
    </w:tblGrid>
    <w:tr w:rsidR="003C7FE6" w:rsidTr="00571985">
      <w:trPr>
        <w:trHeight w:val="550"/>
      </w:trPr>
      <w:tc>
        <w:tcPr>
          <w:tcW w:w="6771" w:type="dxa"/>
        </w:tcPr>
        <w:p w:rsidR="003C7FE6" w:rsidRDefault="003C7FE6" w:rsidP="00C66768">
          <w:pPr>
            <w:pStyle w:val="HeaderRight"/>
          </w:pPr>
        </w:p>
      </w:tc>
      <w:tc>
        <w:tcPr>
          <w:tcW w:w="2268" w:type="dxa"/>
          <w:shd w:val="clear" w:color="auto" w:fill="45545F"/>
          <w:vAlign w:val="center"/>
        </w:tcPr>
        <w:p w:rsidR="003C7FE6" w:rsidRPr="00F5028F" w:rsidRDefault="003C7FE6" w:rsidP="00571985">
          <w:pPr>
            <w:pStyle w:val="HeaderRight"/>
            <w:rPr>
              <w:b/>
            </w:rPr>
          </w:pPr>
          <w:r>
            <w:t>Third party s</w:t>
          </w:r>
          <w:r w:rsidRPr="009A5476">
            <w:t>tatement</w:t>
          </w:r>
        </w:p>
      </w:tc>
    </w:tr>
  </w:tbl>
  <w:p w:rsidR="003C7FE6" w:rsidRDefault="003C7FE6" w:rsidP="00C66768">
    <w:pPr>
      <w:pStyle w:val="HeaderRight"/>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829"/>
      <w:gridCol w:w="11346"/>
    </w:tblGrid>
    <w:tr w:rsidR="003C7FE6" w:rsidTr="00C1456C">
      <w:trPr>
        <w:trHeight w:val="550"/>
      </w:trPr>
      <w:tc>
        <w:tcPr>
          <w:tcW w:w="2835" w:type="dxa"/>
          <w:shd w:val="clear" w:color="auto" w:fill="45545F"/>
          <w:vAlign w:val="center"/>
        </w:tcPr>
        <w:p w:rsidR="003C7FE6" w:rsidRDefault="003C7FE6" w:rsidP="00F5028F">
          <w:pPr>
            <w:pStyle w:val="HeaderLeft"/>
          </w:pPr>
          <w:r>
            <w:t>Competency recording s</w:t>
          </w:r>
          <w:r w:rsidRPr="009A5476">
            <w:t>heet</w:t>
          </w:r>
        </w:p>
      </w:tc>
      <w:tc>
        <w:tcPr>
          <w:tcW w:w="11373" w:type="dxa"/>
        </w:tcPr>
        <w:p w:rsidR="003C7FE6" w:rsidRDefault="003C7FE6" w:rsidP="00C66768">
          <w:pPr>
            <w:pStyle w:val="HeaderLeft"/>
          </w:pPr>
        </w:p>
      </w:tc>
    </w:tr>
  </w:tbl>
  <w:p w:rsidR="003C7FE6" w:rsidRDefault="003C7FE6" w:rsidP="00C66768">
    <w:pPr>
      <w:pStyle w:val="HeaderLeft"/>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11360"/>
      <w:gridCol w:w="2815"/>
    </w:tblGrid>
    <w:tr w:rsidR="003C7FE6" w:rsidTr="00C1456C">
      <w:trPr>
        <w:trHeight w:val="550"/>
      </w:trPr>
      <w:tc>
        <w:tcPr>
          <w:tcW w:w="11448" w:type="dxa"/>
        </w:tcPr>
        <w:p w:rsidR="003C7FE6" w:rsidRDefault="003C7FE6" w:rsidP="00C66768">
          <w:pPr>
            <w:pStyle w:val="HeaderRight"/>
          </w:pPr>
        </w:p>
      </w:tc>
      <w:tc>
        <w:tcPr>
          <w:tcW w:w="2835" w:type="dxa"/>
          <w:shd w:val="clear" w:color="auto" w:fill="45545F"/>
          <w:vAlign w:val="center"/>
        </w:tcPr>
        <w:p w:rsidR="003C7FE6" w:rsidRPr="00F5028F" w:rsidRDefault="003C7FE6" w:rsidP="00C1456C">
          <w:pPr>
            <w:pStyle w:val="HeaderRight"/>
            <w:rPr>
              <w:b/>
            </w:rPr>
          </w:pPr>
          <w:r>
            <w:t>Competency r</w:t>
          </w:r>
          <w:r w:rsidRPr="009A5476">
            <w:t xml:space="preserve">ecording </w:t>
          </w:r>
          <w:r>
            <w:t>s</w:t>
          </w:r>
          <w:r w:rsidRPr="009A5476">
            <w:t>heet</w:t>
          </w:r>
        </w:p>
      </w:tc>
    </w:tr>
  </w:tbl>
  <w:p w:rsidR="003C7FE6" w:rsidRDefault="003C7FE6" w:rsidP="00C66768">
    <w:pPr>
      <w:pStyle w:val="HeaderRight"/>
    </w:pP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C7FE6" w:rsidRDefault="003C7FE6" w:rsidP="00C66768">
    <w:pPr>
      <w:pStyle w:val="HeaderLeft"/>
    </w:pP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C7FE6" w:rsidRDefault="003C7FE6" w:rsidP="00C66768">
    <w:pPr>
      <w:pStyle w:val="Header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7BCE038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29AFE2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5744348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4EDE33A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4BF21A2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2006F83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48246B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0834194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44EFB7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8A8CB4C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973F2D"/>
    <w:multiLevelType w:val="hybridMultilevel"/>
    <w:tmpl w:val="E376C01A"/>
    <w:lvl w:ilvl="0" w:tplc="036EFB3E">
      <w:start w:val="1"/>
      <w:numFmt w:val="bullet"/>
      <w:pStyle w:val="ActivityBullet1"/>
      <w:lvlText w:val=""/>
      <w:lvlJc w:val="left"/>
      <w:pPr>
        <w:ind w:left="1287" w:hanging="360"/>
      </w:pPr>
      <w:rPr>
        <w:rFonts w:ascii="Symbol" w:hAnsi="Symbol" w:hint="default"/>
        <w:sz w:val="20"/>
      </w:rPr>
    </w:lvl>
    <w:lvl w:ilvl="1" w:tplc="0C090003" w:tentative="1">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11" w15:restartNumberingAfterBreak="0">
    <w:nsid w:val="01913905"/>
    <w:multiLevelType w:val="hybridMultilevel"/>
    <w:tmpl w:val="6BB69A8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082521C3"/>
    <w:multiLevelType w:val="hybridMultilevel"/>
    <w:tmpl w:val="7BE2FE9A"/>
    <w:lvl w:ilvl="0" w:tplc="688678EC">
      <w:start w:val="1"/>
      <w:numFmt w:val="lowerLetter"/>
      <w:lvlText w:val="%1)"/>
      <w:lvlJc w:val="left"/>
      <w:pPr>
        <w:ind w:left="1077" w:hanging="360"/>
      </w:pPr>
      <w:rPr>
        <w:rFonts w:hint="default"/>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13" w15:restartNumberingAfterBreak="0">
    <w:nsid w:val="08EB4909"/>
    <w:multiLevelType w:val="hybridMultilevel"/>
    <w:tmpl w:val="27509FB6"/>
    <w:lvl w:ilvl="0" w:tplc="0C090017">
      <w:start w:val="1"/>
      <w:numFmt w:val="lowerLetter"/>
      <w:lvlText w:val="%1)"/>
      <w:lvlJc w:val="left"/>
      <w:pPr>
        <w:ind w:left="360" w:hanging="360"/>
      </w:pPr>
      <w:rPr>
        <w:rFont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4" w15:restartNumberingAfterBreak="0">
    <w:nsid w:val="0C747BEB"/>
    <w:multiLevelType w:val="hybridMultilevel"/>
    <w:tmpl w:val="557E34BC"/>
    <w:lvl w:ilvl="0" w:tplc="DC98366C">
      <w:start w:val="1"/>
      <w:numFmt w:val="bullet"/>
      <w:pStyle w:val="Checkbox"/>
      <w:lvlText w:val=""/>
      <w:lvlJc w:val="left"/>
      <w:pPr>
        <w:ind w:left="785" w:hanging="360"/>
      </w:pPr>
      <w:rPr>
        <w:rFonts w:ascii="Wingdings" w:hAnsi="Wingdings" w:hint="default"/>
        <w:sz w:val="24"/>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15" w15:restartNumberingAfterBreak="0">
    <w:nsid w:val="0DE11312"/>
    <w:multiLevelType w:val="hybridMultilevel"/>
    <w:tmpl w:val="B2E22524"/>
    <w:lvl w:ilvl="0" w:tplc="C3BA588E">
      <w:start w:val="1"/>
      <w:numFmt w:val="bullet"/>
      <w:lvlText w:val=""/>
      <w:lvlJc w:val="left"/>
      <w:pPr>
        <w:ind w:left="360" w:hanging="360"/>
      </w:pPr>
      <w:rPr>
        <w:rFonts w:ascii="Symbol" w:hAnsi="Symbol"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101475E4"/>
    <w:multiLevelType w:val="hybridMultilevel"/>
    <w:tmpl w:val="1320F16E"/>
    <w:lvl w:ilvl="0" w:tplc="FE744FD6">
      <w:start w:val="1"/>
      <w:numFmt w:val="decimal"/>
      <w:pStyle w:val="ActivityNumberedBold"/>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16823901"/>
    <w:multiLevelType w:val="hybridMultilevel"/>
    <w:tmpl w:val="50C4EA6A"/>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15:restartNumberingAfterBreak="0">
    <w:nsid w:val="1A0E339C"/>
    <w:multiLevelType w:val="hybridMultilevel"/>
    <w:tmpl w:val="39C48226"/>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9" w15:restartNumberingAfterBreak="0">
    <w:nsid w:val="21DC1DEE"/>
    <w:multiLevelType w:val="multilevel"/>
    <w:tmpl w:val="78EC90CE"/>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0" w15:restartNumberingAfterBreak="0">
    <w:nsid w:val="21F60715"/>
    <w:multiLevelType w:val="multilevel"/>
    <w:tmpl w:val="2E28044E"/>
    <w:lvl w:ilvl="0">
      <w:start w:val="1"/>
      <w:numFmt w:val="decimal"/>
      <w:lvlText w:val="%1"/>
      <w:lvlJc w:val="left"/>
      <w:pPr>
        <w:tabs>
          <w:tab w:val="num" w:pos="375"/>
        </w:tabs>
        <w:ind w:left="375" w:hanging="375"/>
      </w:pPr>
      <w:rPr>
        <w:rFonts w:hint="default"/>
        <w:b/>
      </w:rPr>
    </w:lvl>
    <w:lvl w:ilvl="1">
      <w:start w:val="1"/>
      <w:numFmt w:val="decimal"/>
      <w:lvlText w:val="2.%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1" w15:restartNumberingAfterBreak="0">
    <w:nsid w:val="2E397B2C"/>
    <w:multiLevelType w:val="hybridMultilevel"/>
    <w:tmpl w:val="30DCE7C2"/>
    <w:lvl w:ilvl="0" w:tplc="0C090001">
      <w:start w:val="1"/>
      <w:numFmt w:val="bullet"/>
      <w:lvlText w:val=""/>
      <w:lvlJc w:val="left"/>
      <w:pPr>
        <w:ind w:left="1287" w:hanging="360"/>
      </w:pPr>
      <w:rPr>
        <w:rFonts w:ascii="Symbol" w:hAnsi="Symbol" w:hint="default"/>
      </w:rPr>
    </w:lvl>
    <w:lvl w:ilvl="1" w:tplc="0C090003" w:tentative="1">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22" w15:restartNumberingAfterBreak="0">
    <w:nsid w:val="302F4A13"/>
    <w:multiLevelType w:val="hybridMultilevel"/>
    <w:tmpl w:val="37EE16F0"/>
    <w:lvl w:ilvl="0" w:tplc="5C64C766">
      <w:start w:val="1"/>
      <w:numFmt w:val="decimal"/>
      <w:lvlText w:val="%1."/>
      <w:lvlJc w:val="left"/>
      <w:pPr>
        <w:tabs>
          <w:tab w:val="num" w:pos="357"/>
        </w:tabs>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3" w15:restartNumberingAfterBreak="0">
    <w:nsid w:val="359426FB"/>
    <w:multiLevelType w:val="hybridMultilevel"/>
    <w:tmpl w:val="F9A6EA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7A442A0"/>
    <w:multiLevelType w:val="hybridMultilevel"/>
    <w:tmpl w:val="6D56F61C"/>
    <w:lvl w:ilvl="0" w:tplc="4FD2ACF8">
      <w:start w:val="1"/>
      <w:numFmt w:val="bullet"/>
      <w:pStyle w:val="TableBullet1"/>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38125C89"/>
    <w:multiLevelType w:val="hybridMultilevel"/>
    <w:tmpl w:val="713A1868"/>
    <w:lvl w:ilvl="0" w:tplc="0C090001">
      <w:start w:val="1"/>
      <w:numFmt w:val="bullet"/>
      <w:lvlText w:val=""/>
      <w:lvlJc w:val="left"/>
      <w:pPr>
        <w:ind w:left="1287" w:hanging="360"/>
      </w:pPr>
      <w:rPr>
        <w:rFonts w:ascii="Symbol" w:hAnsi="Symbol" w:hint="default"/>
      </w:rPr>
    </w:lvl>
    <w:lvl w:ilvl="1" w:tplc="0C090003" w:tentative="1">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26" w15:restartNumberingAfterBreak="0">
    <w:nsid w:val="4BE30151"/>
    <w:multiLevelType w:val="hybridMultilevel"/>
    <w:tmpl w:val="37EE16F0"/>
    <w:lvl w:ilvl="0" w:tplc="5C64C766">
      <w:start w:val="1"/>
      <w:numFmt w:val="decimal"/>
      <w:lvlText w:val="%1."/>
      <w:lvlJc w:val="left"/>
      <w:pPr>
        <w:tabs>
          <w:tab w:val="num" w:pos="357"/>
        </w:tabs>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7" w15:restartNumberingAfterBreak="0">
    <w:nsid w:val="4E2C20C3"/>
    <w:multiLevelType w:val="multilevel"/>
    <w:tmpl w:val="9F2E571C"/>
    <w:lvl w:ilvl="0">
      <w:start w:val="1"/>
      <w:numFmt w:val="decimal"/>
      <w:lvlText w:val="%1"/>
      <w:lvlJc w:val="left"/>
      <w:pPr>
        <w:tabs>
          <w:tab w:val="num" w:pos="375"/>
        </w:tabs>
        <w:ind w:left="375" w:hanging="375"/>
      </w:pPr>
      <w:rPr>
        <w:rFonts w:hint="default"/>
        <w:b/>
      </w:rPr>
    </w:lvl>
    <w:lvl w:ilvl="1">
      <w:start w:val="1"/>
      <w:numFmt w:val="decimal"/>
      <w:lvlText w:val="%1.%2"/>
      <w:lvlJc w:val="left"/>
      <w:pPr>
        <w:tabs>
          <w:tab w:val="num" w:pos="375"/>
        </w:tabs>
        <w:ind w:left="375" w:hanging="375"/>
      </w:pPr>
      <w:rPr>
        <w:rFonts w:hint="default"/>
        <w:b/>
        <w:i w:val="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8" w15:restartNumberingAfterBreak="0">
    <w:nsid w:val="4F070AF2"/>
    <w:multiLevelType w:val="hybridMultilevel"/>
    <w:tmpl w:val="16AAE96A"/>
    <w:lvl w:ilvl="0" w:tplc="1486D41A">
      <w:start w:val="1"/>
      <w:numFmt w:val="decimal"/>
      <w:pStyle w:val="Numbering"/>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9" w15:restartNumberingAfterBreak="0">
    <w:nsid w:val="55864312"/>
    <w:multiLevelType w:val="hybridMultilevel"/>
    <w:tmpl w:val="C82832A8"/>
    <w:lvl w:ilvl="0" w:tplc="232A6FA0">
      <w:start w:val="1"/>
      <w:numFmt w:val="decimal"/>
      <w:pStyle w:val="SlideNo"/>
      <w:lvlText w:val="%1."/>
      <w:lvlJc w:val="left"/>
      <w:pPr>
        <w:tabs>
          <w:tab w:val="num" w:pos="357"/>
        </w:tabs>
        <w:ind w:left="0" w:firstLine="0"/>
      </w:pPr>
      <w:rPr>
        <w:rFonts w:hint="default"/>
        <w:b w:val="0"/>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5892166"/>
    <w:multiLevelType w:val="hybridMultilevel"/>
    <w:tmpl w:val="8626F888"/>
    <w:lvl w:ilvl="0" w:tplc="2A14B086">
      <w:start w:val="1"/>
      <w:numFmt w:val="bullet"/>
      <w:pStyle w:val="Bullet2"/>
      <w:lvlText w:val=""/>
      <w:lvlJc w:val="left"/>
      <w:pPr>
        <w:ind w:left="360" w:hanging="360"/>
      </w:pPr>
      <w:rPr>
        <w:rFonts w:ascii="Wingdings" w:hAnsi="Wingding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31" w15:restartNumberingAfterBreak="0">
    <w:nsid w:val="639054AC"/>
    <w:multiLevelType w:val="multilevel"/>
    <w:tmpl w:val="48DEDA1E"/>
    <w:lvl w:ilvl="0">
      <w:start w:val="1"/>
      <w:numFmt w:val="decimal"/>
      <w:lvlText w:val="%1"/>
      <w:lvlJc w:val="left"/>
      <w:pPr>
        <w:tabs>
          <w:tab w:val="num" w:pos="375"/>
        </w:tabs>
        <w:ind w:left="375" w:hanging="375"/>
      </w:pPr>
      <w:rPr>
        <w:rFonts w:hint="default"/>
        <w:b/>
      </w:rPr>
    </w:lvl>
    <w:lvl w:ilvl="1">
      <w:start w:val="1"/>
      <w:numFmt w:val="decimal"/>
      <w:lvlText w:val="4.%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2" w15:restartNumberingAfterBreak="0">
    <w:nsid w:val="687E75AE"/>
    <w:multiLevelType w:val="hybridMultilevel"/>
    <w:tmpl w:val="D994B166"/>
    <w:lvl w:ilvl="0" w:tplc="C370288C">
      <w:start w:val="1"/>
      <w:numFmt w:val="decimal"/>
      <w:pStyle w:val="Tablelist"/>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3" w15:restartNumberingAfterBreak="0">
    <w:nsid w:val="6C053B73"/>
    <w:multiLevelType w:val="multilevel"/>
    <w:tmpl w:val="D5A816F4"/>
    <w:lvl w:ilvl="0">
      <w:start w:val="1"/>
      <w:numFmt w:val="decimal"/>
      <w:lvlText w:val="%1"/>
      <w:lvlJc w:val="left"/>
      <w:pPr>
        <w:tabs>
          <w:tab w:val="num" w:pos="375"/>
        </w:tabs>
        <w:ind w:left="375" w:hanging="375"/>
      </w:pPr>
      <w:rPr>
        <w:rFonts w:hint="default"/>
        <w:b/>
      </w:rPr>
    </w:lvl>
    <w:lvl w:ilvl="1">
      <w:start w:val="1"/>
      <w:numFmt w:val="decimal"/>
      <w:lvlText w:val="5.%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4" w15:restartNumberingAfterBreak="0">
    <w:nsid w:val="6C9E26A5"/>
    <w:multiLevelType w:val="hybridMultilevel"/>
    <w:tmpl w:val="860E280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5" w15:restartNumberingAfterBreak="0">
    <w:nsid w:val="71CE3CDF"/>
    <w:multiLevelType w:val="hybridMultilevel"/>
    <w:tmpl w:val="706A19CE"/>
    <w:lvl w:ilvl="0" w:tplc="6F2C5D62">
      <w:start w:val="1"/>
      <w:numFmt w:val="bullet"/>
      <w:pStyle w:val="Bullet1"/>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36" w15:restartNumberingAfterBreak="0">
    <w:nsid w:val="720A2F8F"/>
    <w:multiLevelType w:val="hybridMultilevel"/>
    <w:tmpl w:val="5E38151A"/>
    <w:lvl w:ilvl="0" w:tplc="0680CFEA">
      <w:start w:val="1"/>
      <w:numFmt w:val="lowerLetter"/>
      <w:pStyle w:val="TableAlph"/>
      <w:lvlText w:val="%1)"/>
      <w:lvlJc w:val="left"/>
      <w:pPr>
        <w:ind w:left="1077" w:hanging="360"/>
      </w:p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37" w15:restartNumberingAfterBreak="0">
    <w:nsid w:val="72AF65F4"/>
    <w:multiLevelType w:val="hybridMultilevel"/>
    <w:tmpl w:val="892266EC"/>
    <w:lvl w:ilvl="0" w:tplc="F2D2E5A4">
      <w:start w:val="1"/>
      <w:numFmt w:val="decimal"/>
      <w:pStyle w:val="ActivityNumbered"/>
      <w:lvlText w:val="%1."/>
      <w:lvlJc w:val="left"/>
      <w:pPr>
        <w:ind w:left="360" w:hanging="360"/>
      </w:pPr>
      <w:rPr>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ADA0839E" w:tentative="1">
      <w:start w:val="1"/>
      <w:numFmt w:val="lowerLetter"/>
      <w:lvlText w:val="%2."/>
      <w:lvlJc w:val="left"/>
      <w:pPr>
        <w:ind w:left="1797" w:hanging="360"/>
      </w:pPr>
    </w:lvl>
    <w:lvl w:ilvl="2" w:tplc="E3945244" w:tentative="1">
      <w:start w:val="1"/>
      <w:numFmt w:val="lowerRoman"/>
      <w:lvlText w:val="%3."/>
      <w:lvlJc w:val="right"/>
      <w:pPr>
        <w:ind w:left="2517" w:hanging="180"/>
      </w:pPr>
    </w:lvl>
    <w:lvl w:ilvl="3" w:tplc="63D0851A" w:tentative="1">
      <w:start w:val="1"/>
      <w:numFmt w:val="decimal"/>
      <w:lvlText w:val="%4."/>
      <w:lvlJc w:val="left"/>
      <w:pPr>
        <w:ind w:left="3237" w:hanging="360"/>
      </w:pPr>
    </w:lvl>
    <w:lvl w:ilvl="4" w:tplc="99CA4AB0" w:tentative="1">
      <w:start w:val="1"/>
      <w:numFmt w:val="lowerLetter"/>
      <w:lvlText w:val="%5."/>
      <w:lvlJc w:val="left"/>
      <w:pPr>
        <w:ind w:left="3957" w:hanging="360"/>
      </w:pPr>
    </w:lvl>
    <w:lvl w:ilvl="5" w:tplc="B688FBD8" w:tentative="1">
      <w:start w:val="1"/>
      <w:numFmt w:val="lowerRoman"/>
      <w:lvlText w:val="%6."/>
      <w:lvlJc w:val="right"/>
      <w:pPr>
        <w:ind w:left="4677" w:hanging="180"/>
      </w:pPr>
    </w:lvl>
    <w:lvl w:ilvl="6" w:tplc="26D87EDC" w:tentative="1">
      <w:start w:val="1"/>
      <w:numFmt w:val="decimal"/>
      <w:lvlText w:val="%7."/>
      <w:lvlJc w:val="left"/>
      <w:pPr>
        <w:ind w:left="5397" w:hanging="360"/>
      </w:pPr>
    </w:lvl>
    <w:lvl w:ilvl="7" w:tplc="41107658" w:tentative="1">
      <w:start w:val="1"/>
      <w:numFmt w:val="lowerLetter"/>
      <w:lvlText w:val="%8."/>
      <w:lvlJc w:val="left"/>
      <w:pPr>
        <w:ind w:left="6117" w:hanging="360"/>
      </w:pPr>
    </w:lvl>
    <w:lvl w:ilvl="8" w:tplc="6F80E848" w:tentative="1">
      <w:start w:val="1"/>
      <w:numFmt w:val="lowerRoman"/>
      <w:lvlText w:val="%9."/>
      <w:lvlJc w:val="right"/>
      <w:pPr>
        <w:ind w:left="6837" w:hanging="180"/>
      </w:pPr>
    </w:lvl>
  </w:abstractNum>
  <w:abstractNum w:abstractNumId="38" w15:restartNumberingAfterBreak="0">
    <w:nsid w:val="77C57FAF"/>
    <w:multiLevelType w:val="singleLevel"/>
    <w:tmpl w:val="69F68FF0"/>
    <w:lvl w:ilvl="0">
      <w:start w:val="1"/>
      <w:numFmt w:val="bullet"/>
      <w:pStyle w:val="boxbullet"/>
      <w:lvlText w:val=""/>
      <w:lvlJc w:val="left"/>
      <w:pPr>
        <w:tabs>
          <w:tab w:val="num" w:pos="360"/>
        </w:tabs>
        <w:ind w:left="360" w:hanging="360"/>
      </w:pPr>
      <w:rPr>
        <w:rFonts w:ascii="Wingdings" w:hAnsi="Wingdings" w:hint="default"/>
        <w:sz w:val="24"/>
      </w:rPr>
    </w:lvl>
  </w:abstractNum>
  <w:num w:numId="1">
    <w:abstractNumId w:val="35"/>
  </w:num>
  <w:num w:numId="2">
    <w:abstractNumId w:val="18"/>
  </w:num>
  <w:num w:numId="3">
    <w:abstractNumId w:val="29"/>
  </w:num>
  <w:num w:numId="4">
    <w:abstractNumId w:val="28"/>
  </w:num>
  <w:num w:numId="5">
    <w:abstractNumId w:val="15"/>
  </w:num>
  <w:num w:numId="6">
    <w:abstractNumId w:val="30"/>
  </w:num>
  <w:num w:numId="7">
    <w:abstractNumId w:val="17"/>
  </w:num>
  <w:num w:numId="8">
    <w:abstractNumId w:val="12"/>
  </w:num>
  <w:num w:numId="9">
    <w:abstractNumId w:val="13"/>
  </w:num>
  <w:num w:numId="10">
    <w:abstractNumId w:val="26"/>
  </w:num>
  <w:num w:numId="11">
    <w:abstractNumId w:val="26"/>
    <w:lvlOverride w:ilvl="0">
      <w:startOverride w:val="1"/>
    </w:lvlOverride>
  </w:num>
  <w:num w:numId="12">
    <w:abstractNumId w:val="14"/>
  </w:num>
  <w:num w:numId="13">
    <w:abstractNumId w:val="32"/>
  </w:num>
  <w:num w:numId="14">
    <w:abstractNumId w:val="9"/>
  </w:num>
  <w:num w:numId="15">
    <w:abstractNumId w:val="7"/>
  </w:num>
  <w:num w:numId="16">
    <w:abstractNumId w:val="6"/>
  </w:num>
  <w:num w:numId="17">
    <w:abstractNumId w:val="5"/>
  </w:num>
  <w:num w:numId="18">
    <w:abstractNumId w:val="4"/>
  </w:num>
  <w:num w:numId="19">
    <w:abstractNumId w:val="8"/>
  </w:num>
  <w:num w:numId="20">
    <w:abstractNumId w:val="3"/>
  </w:num>
  <w:num w:numId="21">
    <w:abstractNumId w:val="2"/>
  </w:num>
  <w:num w:numId="22">
    <w:abstractNumId w:val="1"/>
  </w:num>
  <w:num w:numId="23">
    <w:abstractNumId w:val="0"/>
  </w:num>
  <w:num w:numId="24">
    <w:abstractNumId w:val="37"/>
  </w:num>
  <w:num w:numId="25">
    <w:abstractNumId w:val="16"/>
  </w:num>
  <w:num w:numId="26">
    <w:abstractNumId w:val="22"/>
  </w:num>
  <w:num w:numId="27">
    <w:abstractNumId w:val="36"/>
  </w:num>
  <w:num w:numId="28">
    <w:abstractNumId w:val="38"/>
  </w:num>
  <w:num w:numId="29">
    <w:abstractNumId w:val="35"/>
  </w:num>
  <w:num w:numId="30">
    <w:abstractNumId w:val="24"/>
  </w:num>
  <w:num w:numId="31">
    <w:abstractNumId w:val="27"/>
  </w:num>
  <w:num w:numId="32">
    <w:abstractNumId w:val="20"/>
  </w:num>
  <w:num w:numId="33">
    <w:abstractNumId w:val="19"/>
  </w:num>
  <w:num w:numId="34">
    <w:abstractNumId w:val="31"/>
  </w:num>
  <w:num w:numId="35">
    <w:abstractNumId w:val="33"/>
  </w:num>
  <w:num w:numId="36">
    <w:abstractNumId w:val="11"/>
  </w:num>
  <w:num w:numId="37">
    <w:abstractNumId w:val="23"/>
  </w:num>
  <w:num w:numId="38">
    <w:abstractNumId w:val="21"/>
  </w:num>
  <w:num w:numId="39">
    <w:abstractNumId w:val="34"/>
  </w:num>
  <w:num w:numId="40">
    <w:abstractNumId w:val="25"/>
  </w:num>
  <w:num w:numId="4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evenAndOddHeaders/>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3947"/>
    <w:rsid w:val="00030EF9"/>
    <w:rsid w:val="000748B7"/>
    <w:rsid w:val="00081B9C"/>
    <w:rsid w:val="00090CC4"/>
    <w:rsid w:val="00092CBB"/>
    <w:rsid w:val="000C6014"/>
    <w:rsid w:val="000E19AA"/>
    <w:rsid w:val="000F0184"/>
    <w:rsid w:val="000F7E4A"/>
    <w:rsid w:val="00164528"/>
    <w:rsid w:val="00176414"/>
    <w:rsid w:val="001B5C1C"/>
    <w:rsid w:val="001C5153"/>
    <w:rsid w:val="001C781F"/>
    <w:rsid w:val="001E04BC"/>
    <w:rsid w:val="0021630A"/>
    <w:rsid w:val="00282AA6"/>
    <w:rsid w:val="00290D1A"/>
    <w:rsid w:val="002A472D"/>
    <w:rsid w:val="002C757A"/>
    <w:rsid w:val="002D0A8D"/>
    <w:rsid w:val="00346615"/>
    <w:rsid w:val="00354F7F"/>
    <w:rsid w:val="00380A98"/>
    <w:rsid w:val="00392B96"/>
    <w:rsid w:val="00394D59"/>
    <w:rsid w:val="003A4807"/>
    <w:rsid w:val="003C7FE6"/>
    <w:rsid w:val="003F407D"/>
    <w:rsid w:val="003F4A72"/>
    <w:rsid w:val="00415AA5"/>
    <w:rsid w:val="00425F3F"/>
    <w:rsid w:val="00433947"/>
    <w:rsid w:val="004376D5"/>
    <w:rsid w:val="0044161B"/>
    <w:rsid w:val="00473855"/>
    <w:rsid w:val="00477951"/>
    <w:rsid w:val="004B312C"/>
    <w:rsid w:val="004C1A95"/>
    <w:rsid w:val="004D62AE"/>
    <w:rsid w:val="004F33E1"/>
    <w:rsid w:val="00500A63"/>
    <w:rsid w:val="0056152C"/>
    <w:rsid w:val="00571985"/>
    <w:rsid w:val="005724B1"/>
    <w:rsid w:val="005A6B16"/>
    <w:rsid w:val="005D692C"/>
    <w:rsid w:val="00604C0E"/>
    <w:rsid w:val="00610FD5"/>
    <w:rsid w:val="00615136"/>
    <w:rsid w:val="00662C49"/>
    <w:rsid w:val="006919EC"/>
    <w:rsid w:val="006D5A0B"/>
    <w:rsid w:val="00747BFC"/>
    <w:rsid w:val="007617EF"/>
    <w:rsid w:val="00761AA1"/>
    <w:rsid w:val="007716FE"/>
    <w:rsid w:val="00772135"/>
    <w:rsid w:val="00785293"/>
    <w:rsid w:val="00785DEE"/>
    <w:rsid w:val="007919E5"/>
    <w:rsid w:val="007C0E81"/>
    <w:rsid w:val="007C795B"/>
    <w:rsid w:val="007D47CF"/>
    <w:rsid w:val="007E288C"/>
    <w:rsid w:val="00814332"/>
    <w:rsid w:val="00822378"/>
    <w:rsid w:val="0085162D"/>
    <w:rsid w:val="00853337"/>
    <w:rsid w:val="00886CA7"/>
    <w:rsid w:val="008A2F85"/>
    <w:rsid w:val="008B4AA7"/>
    <w:rsid w:val="008C3B39"/>
    <w:rsid w:val="008F50B0"/>
    <w:rsid w:val="009241F0"/>
    <w:rsid w:val="00951D65"/>
    <w:rsid w:val="00984B8C"/>
    <w:rsid w:val="00992135"/>
    <w:rsid w:val="009964A4"/>
    <w:rsid w:val="009A3675"/>
    <w:rsid w:val="009B33F6"/>
    <w:rsid w:val="009C0A1B"/>
    <w:rsid w:val="009C22E7"/>
    <w:rsid w:val="009C4336"/>
    <w:rsid w:val="00A21E6D"/>
    <w:rsid w:val="00A23257"/>
    <w:rsid w:val="00A2483C"/>
    <w:rsid w:val="00A54AD7"/>
    <w:rsid w:val="00A57AFD"/>
    <w:rsid w:val="00A64DC4"/>
    <w:rsid w:val="00A71686"/>
    <w:rsid w:val="00A75C4C"/>
    <w:rsid w:val="00AC3C86"/>
    <w:rsid w:val="00AC4FB2"/>
    <w:rsid w:val="00AD0462"/>
    <w:rsid w:val="00AD0465"/>
    <w:rsid w:val="00AF4220"/>
    <w:rsid w:val="00B07DA5"/>
    <w:rsid w:val="00B309C2"/>
    <w:rsid w:val="00B70F1D"/>
    <w:rsid w:val="00BB3984"/>
    <w:rsid w:val="00BB6EAC"/>
    <w:rsid w:val="00BC560C"/>
    <w:rsid w:val="00BC61F7"/>
    <w:rsid w:val="00C034B4"/>
    <w:rsid w:val="00C1456C"/>
    <w:rsid w:val="00C407C8"/>
    <w:rsid w:val="00C543B5"/>
    <w:rsid w:val="00C54743"/>
    <w:rsid w:val="00C66768"/>
    <w:rsid w:val="00C759E5"/>
    <w:rsid w:val="00C75AB9"/>
    <w:rsid w:val="00C9290E"/>
    <w:rsid w:val="00CA7910"/>
    <w:rsid w:val="00CE09E3"/>
    <w:rsid w:val="00CF6314"/>
    <w:rsid w:val="00CF7D91"/>
    <w:rsid w:val="00D03252"/>
    <w:rsid w:val="00D16103"/>
    <w:rsid w:val="00D16CF9"/>
    <w:rsid w:val="00D371EC"/>
    <w:rsid w:val="00D41620"/>
    <w:rsid w:val="00D52EBD"/>
    <w:rsid w:val="00D559A6"/>
    <w:rsid w:val="00D846CE"/>
    <w:rsid w:val="00D94655"/>
    <w:rsid w:val="00DE010F"/>
    <w:rsid w:val="00DE1032"/>
    <w:rsid w:val="00DF4FA3"/>
    <w:rsid w:val="00E27523"/>
    <w:rsid w:val="00E34A5D"/>
    <w:rsid w:val="00E52AB5"/>
    <w:rsid w:val="00E86CC2"/>
    <w:rsid w:val="00EB6A28"/>
    <w:rsid w:val="00F035A9"/>
    <w:rsid w:val="00F207E6"/>
    <w:rsid w:val="00F47184"/>
    <w:rsid w:val="00F5028F"/>
    <w:rsid w:val="00F526FF"/>
    <w:rsid w:val="00F94410"/>
    <w:rsid w:val="00FA2EBC"/>
    <w:rsid w:val="00FB4225"/>
    <w:rsid w:val="00FC1FB8"/>
    <w:rsid w:val="00FD3362"/>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87FAA8B3-84D9-4723-B3F2-5DC34D47C5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C66768"/>
    <w:pPr>
      <w:keepNext/>
      <w:keepLines/>
      <w:spacing w:before="360" w:after="360" w:line="240" w:lineRule="auto"/>
      <w:outlineLvl w:val="0"/>
    </w:pPr>
    <w:rPr>
      <w:rFonts w:ascii="Helvetica" w:eastAsiaTheme="majorEastAsia" w:hAnsi="Helvetica" w:cstheme="majorBidi"/>
      <w:b/>
      <w:bCs/>
      <w:color w:val="45545F"/>
      <w:sz w:val="44"/>
      <w:szCs w:val="28"/>
    </w:rPr>
  </w:style>
  <w:style w:type="paragraph" w:styleId="Heading2">
    <w:name w:val="heading 2"/>
    <w:basedOn w:val="Normal"/>
    <w:next w:val="Normal"/>
    <w:link w:val="Heading2Char"/>
    <w:uiPriority w:val="9"/>
    <w:semiHidden/>
    <w:unhideWhenUsed/>
    <w:qFormat/>
    <w:rsid w:val="00C66768"/>
    <w:pPr>
      <w:keepNext/>
      <w:keepLines/>
      <w:spacing w:before="240" w:after="240" w:line="240" w:lineRule="auto"/>
      <w:outlineLvl w:val="1"/>
    </w:pPr>
    <w:rPr>
      <w:rFonts w:ascii="Helvetica" w:eastAsiaTheme="majorEastAsia" w:hAnsi="Helvetica" w:cstheme="majorBidi"/>
      <w:b/>
      <w:bCs/>
      <w:color w:val="45545F"/>
      <w:sz w:val="36"/>
      <w:szCs w:val="26"/>
    </w:rPr>
  </w:style>
  <w:style w:type="paragraph" w:styleId="Heading3">
    <w:name w:val="heading 3"/>
    <w:basedOn w:val="Normal"/>
    <w:next w:val="Normal"/>
    <w:link w:val="Heading3Char"/>
    <w:uiPriority w:val="9"/>
    <w:qFormat/>
    <w:rsid w:val="00C66768"/>
    <w:pPr>
      <w:spacing w:before="240" w:after="240" w:line="240" w:lineRule="auto"/>
      <w:outlineLvl w:val="2"/>
    </w:pPr>
    <w:rPr>
      <w:rFonts w:ascii="Helvetica" w:eastAsiaTheme="majorEastAsia" w:hAnsi="Helvetica" w:cstheme="majorBidi"/>
      <w:b/>
      <w:bCs/>
      <w:color w:val="45545F"/>
      <w:sz w:val="28"/>
    </w:rPr>
  </w:style>
  <w:style w:type="paragraph" w:styleId="Heading4">
    <w:name w:val="heading 4"/>
    <w:basedOn w:val="Normal"/>
    <w:next w:val="Normal"/>
    <w:link w:val="Heading4Char"/>
    <w:uiPriority w:val="9"/>
    <w:semiHidden/>
    <w:qFormat/>
    <w:rsid w:val="00822378"/>
    <w:pPr>
      <w:keepNext/>
      <w:keepLines/>
      <w:spacing w:before="240" w:after="240" w:line="240" w:lineRule="auto"/>
      <w:outlineLvl w:val="3"/>
    </w:pPr>
    <w:rPr>
      <w:rFonts w:ascii="Helvetica" w:eastAsiaTheme="majorEastAsia" w:hAnsi="Helvetica" w:cstheme="majorBidi"/>
      <w:b/>
      <w:bCs/>
      <w:i/>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UnitNameCoverPage">
    <w:name w:val="Unit Name Cover Page"/>
    <w:basedOn w:val="Normal"/>
    <w:qFormat/>
    <w:rsid w:val="003F4A72"/>
    <w:pPr>
      <w:spacing w:after="0" w:line="240" w:lineRule="auto"/>
      <w:jc w:val="right"/>
    </w:pPr>
    <w:rPr>
      <w:rFonts w:ascii="Helvetica" w:hAnsi="Helvetica"/>
      <w:b/>
      <w:color w:val="FFFFFF" w:themeColor="background1"/>
      <w:sz w:val="44"/>
    </w:rPr>
  </w:style>
  <w:style w:type="paragraph" w:customStyle="1" w:styleId="UnitCodeCoverPage">
    <w:name w:val="Unit Code Cover Page"/>
    <w:basedOn w:val="UnitNameCoverPage"/>
    <w:qFormat/>
    <w:rsid w:val="003F4A72"/>
    <w:pPr>
      <w:spacing w:before="240" w:after="240"/>
    </w:pPr>
    <w:rPr>
      <w:sz w:val="36"/>
    </w:rPr>
  </w:style>
  <w:style w:type="paragraph" w:customStyle="1" w:styleId="TraineeManualCoverPage">
    <w:name w:val="Trainee Manual Cover Page"/>
    <w:basedOn w:val="UnitCodeCoverPage"/>
    <w:qFormat/>
    <w:rsid w:val="003F4A72"/>
    <w:pPr>
      <w:spacing w:before="0" w:after="0"/>
    </w:pPr>
  </w:style>
  <w:style w:type="paragraph" w:styleId="BalloonText">
    <w:name w:val="Balloon Text"/>
    <w:basedOn w:val="Normal"/>
    <w:link w:val="BalloonTextChar"/>
    <w:uiPriority w:val="99"/>
    <w:semiHidden/>
    <w:unhideWhenUsed/>
    <w:rsid w:val="003F4A7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F4A72"/>
    <w:rPr>
      <w:rFonts w:ascii="Tahoma" w:hAnsi="Tahoma" w:cs="Tahoma"/>
      <w:sz w:val="16"/>
      <w:szCs w:val="16"/>
    </w:rPr>
  </w:style>
  <w:style w:type="table" w:styleId="TableGrid">
    <w:name w:val="Table Grid"/>
    <w:basedOn w:val="TableNormal"/>
    <w:rsid w:val="000F0184"/>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rsid w:val="000F0184"/>
    <w:rPr>
      <w:rFonts w:ascii="Helvetica" w:hAnsi="Helvetica"/>
      <w:color w:val="0000FF" w:themeColor="hyperlink"/>
      <w:u w:val="single"/>
    </w:rPr>
  </w:style>
  <w:style w:type="paragraph" w:customStyle="1" w:styleId="BodyCopy-Introduction">
    <w:name w:val="Body Copy - Introduction"/>
    <w:basedOn w:val="Normal"/>
    <w:qFormat/>
    <w:rsid w:val="000F0184"/>
    <w:pPr>
      <w:suppressAutoHyphens/>
      <w:spacing w:before="60" w:after="160" w:line="240" w:lineRule="auto"/>
      <w:ind w:left="567"/>
    </w:pPr>
    <w:rPr>
      <w:rFonts w:ascii="Helvetica" w:eastAsia="Calibri" w:hAnsi="Helvetica" w:cs="Calibri"/>
      <w:noProof/>
      <w:sz w:val="18"/>
      <w:szCs w:val="16"/>
      <w:lang w:eastAsia="ar-SA"/>
    </w:rPr>
  </w:style>
  <w:style w:type="paragraph" w:customStyle="1" w:styleId="AcknowledgementsImprint">
    <w:name w:val="Acknowledgements &amp; Imprint"/>
    <w:basedOn w:val="Normal"/>
    <w:rsid w:val="000F0184"/>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rPr>
  </w:style>
  <w:style w:type="character" w:customStyle="1" w:styleId="BodyCopyBold">
    <w:name w:val="Body Copy_Bold"/>
    <w:rsid w:val="000F0184"/>
    <w:rPr>
      <w:rFonts w:ascii="Helvetica 55 Roman" w:hAnsi="Helvetica 55 Roman" w:cs="Helvetica 55 Roman"/>
      <w:b/>
      <w:bCs/>
    </w:rPr>
  </w:style>
  <w:style w:type="paragraph" w:customStyle="1" w:styleId="AcknowledgementsImprintBold">
    <w:name w:val="Acknowledgements &amp; Imprint Bold"/>
    <w:basedOn w:val="AcknowledgementsImprint"/>
    <w:qFormat/>
    <w:rsid w:val="000F0184"/>
    <w:rPr>
      <w:b/>
      <w:sz w:val="21"/>
    </w:rPr>
  </w:style>
  <w:style w:type="paragraph" w:customStyle="1" w:styleId="UnitNameTitlePage">
    <w:name w:val="Unit Name Title Page"/>
    <w:basedOn w:val="Normal"/>
    <w:qFormat/>
    <w:rsid w:val="000F0184"/>
    <w:pPr>
      <w:spacing w:before="3200" w:after="800" w:line="240" w:lineRule="auto"/>
      <w:jc w:val="center"/>
    </w:pPr>
    <w:rPr>
      <w:rFonts w:ascii="Helvetica" w:hAnsi="Helvetica"/>
      <w:b/>
      <w:color w:val="45545F"/>
      <w:sz w:val="80"/>
    </w:rPr>
  </w:style>
  <w:style w:type="paragraph" w:customStyle="1" w:styleId="UnitCodeTitlePage">
    <w:name w:val="Unit Code Title Page"/>
    <w:basedOn w:val="UnitNameTitlePage"/>
    <w:qFormat/>
    <w:rsid w:val="000F0184"/>
    <w:pPr>
      <w:spacing w:before="800" w:after="0"/>
    </w:pPr>
    <w:rPr>
      <w:sz w:val="60"/>
    </w:rPr>
  </w:style>
  <w:style w:type="paragraph" w:styleId="Header">
    <w:name w:val="header"/>
    <w:basedOn w:val="Normal"/>
    <w:link w:val="HeaderChar"/>
    <w:uiPriority w:val="99"/>
    <w:unhideWhenUsed/>
    <w:rsid w:val="000F018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F0184"/>
  </w:style>
  <w:style w:type="paragraph" w:styleId="Footer">
    <w:name w:val="footer"/>
    <w:basedOn w:val="Normal"/>
    <w:link w:val="FooterChar"/>
    <w:uiPriority w:val="99"/>
    <w:unhideWhenUsed/>
    <w:rsid w:val="000F018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F0184"/>
  </w:style>
  <w:style w:type="paragraph" w:customStyle="1" w:styleId="TableofContents">
    <w:name w:val="Table of Contents"/>
    <w:basedOn w:val="Heading1"/>
    <w:qFormat/>
    <w:rsid w:val="00C66768"/>
    <w:pPr>
      <w:keepNext w:val="0"/>
      <w:keepLines w:val="0"/>
      <w:spacing w:before="960"/>
    </w:pPr>
    <w:rPr>
      <w:sz w:val="52"/>
    </w:rPr>
  </w:style>
  <w:style w:type="character" w:customStyle="1" w:styleId="Heading1Char">
    <w:name w:val="Heading 1 Char"/>
    <w:basedOn w:val="DefaultParagraphFont"/>
    <w:link w:val="Heading1"/>
    <w:uiPriority w:val="9"/>
    <w:rsid w:val="00C66768"/>
    <w:rPr>
      <w:rFonts w:ascii="Helvetica" w:eastAsiaTheme="majorEastAsia" w:hAnsi="Helvetica" w:cstheme="majorBidi"/>
      <w:b/>
      <w:bCs/>
      <w:color w:val="45545F"/>
      <w:sz w:val="44"/>
      <w:szCs w:val="28"/>
    </w:rPr>
  </w:style>
  <w:style w:type="paragraph" w:customStyle="1" w:styleId="Footer-Right">
    <w:name w:val="Footer - Right"/>
    <w:basedOn w:val="Normal"/>
    <w:semiHidden/>
    <w:qFormat/>
    <w:rsid w:val="00C66768"/>
    <w:pPr>
      <w:tabs>
        <w:tab w:val="center" w:pos="4513"/>
        <w:tab w:val="right" w:pos="9026"/>
      </w:tabs>
      <w:spacing w:after="0" w:line="240" w:lineRule="auto"/>
      <w:jc w:val="right"/>
    </w:pPr>
    <w:rPr>
      <w:rFonts w:ascii="Helvetica" w:eastAsia="Times New Roman" w:hAnsi="Helvetica" w:cs="Times New Roman"/>
      <w:color w:val="45545F"/>
      <w:sz w:val="18"/>
      <w:szCs w:val="20"/>
    </w:rPr>
  </w:style>
  <w:style w:type="paragraph" w:customStyle="1" w:styleId="Footer-Left">
    <w:name w:val="Footer - Left"/>
    <w:basedOn w:val="Normal"/>
    <w:semiHidden/>
    <w:rsid w:val="00C66768"/>
    <w:pPr>
      <w:tabs>
        <w:tab w:val="center" w:pos="4513"/>
        <w:tab w:val="right" w:pos="9026"/>
      </w:tabs>
      <w:spacing w:after="0" w:line="240" w:lineRule="auto"/>
    </w:pPr>
    <w:rPr>
      <w:rFonts w:ascii="Helvetica" w:eastAsia="Times New Roman" w:hAnsi="Helvetica" w:cs="Times New Roman"/>
      <w:color w:val="45545F"/>
      <w:sz w:val="18"/>
      <w:szCs w:val="20"/>
    </w:rPr>
  </w:style>
  <w:style w:type="paragraph" w:customStyle="1" w:styleId="HeaderRight">
    <w:name w:val="Header Right"/>
    <w:basedOn w:val="Header"/>
    <w:qFormat/>
    <w:rsid w:val="00C66768"/>
    <w:pPr>
      <w:jc w:val="right"/>
    </w:pPr>
    <w:rPr>
      <w:rFonts w:ascii="Helvetica" w:eastAsia="Times New Roman" w:hAnsi="Helvetica" w:cs="Times New Roman"/>
      <w:color w:val="FFFFFF" w:themeColor="background1"/>
      <w:sz w:val="18"/>
      <w:szCs w:val="20"/>
    </w:rPr>
  </w:style>
  <w:style w:type="paragraph" w:customStyle="1" w:styleId="HeaderLeft">
    <w:name w:val="Header Left"/>
    <w:basedOn w:val="Header"/>
    <w:qFormat/>
    <w:rsid w:val="00C66768"/>
    <w:rPr>
      <w:rFonts w:ascii="Helvetica" w:eastAsia="Times New Roman" w:hAnsi="Helvetica" w:cs="Times New Roman"/>
      <w:color w:val="FFFFFF" w:themeColor="background1"/>
      <w:sz w:val="18"/>
      <w:szCs w:val="20"/>
    </w:rPr>
  </w:style>
  <w:style w:type="character" w:customStyle="1" w:styleId="Heading3Char">
    <w:name w:val="Heading 3 Char"/>
    <w:basedOn w:val="DefaultParagraphFont"/>
    <w:link w:val="Heading3"/>
    <w:uiPriority w:val="9"/>
    <w:rsid w:val="00C66768"/>
    <w:rPr>
      <w:rFonts w:ascii="Helvetica" w:eastAsiaTheme="majorEastAsia" w:hAnsi="Helvetica" w:cstheme="majorBidi"/>
      <w:b/>
      <w:bCs/>
      <w:color w:val="45545F"/>
      <w:sz w:val="28"/>
      <w:lang w:eastAsia="en-AU"/>
    </w:rPr>
  </w:style>
  <w:style w:type="character" w:customStyle="1" w:styleId="Heading4Char">
    <w:name w:val="Heading 4 Char"/>
    <w:basedOn w:val="DefaultParagraphFont"/>
    <w:link w:val="Heading4"/>
    <w:uiPriority w:val="9"/>
    <w:semiHidden/>
    <w:rsid w:val="00822378"/>
    <w:rPr>
      <w:rFonts w:ascii="Helvetica" w:eastAsiaTheme="majorEastAsia" w:hAnsi="Helvetica" w:cstheme="majorBidi"/>
      <w:b/>
      <w:bCs/>
      <w:i/>
      <w:iCs/>
      <w:sz w:val="24"/>
      <w:lang w:eastAsia="en-AU"/>
    </w:rPr>
  </w:style>
  <w:style w:type="paragraph" w:customStyle="1" w:styleId="BodyCopy">
    <w:name w:val="Body Copy"/>
    <w:basedOn w:val="Normal"/>
    <w:link w:val="BodyCopyChar1"/>
    <w:qFormat/>
    <w:rsid w:val="00C66768"/>
    <w:pPr>
      <w:suppressAutoHyphens/>
      <w:spacing w:before="80" w:after="160" w:line="240" w:lineRule="auto"/>
    </w:pPr>
    <w:rPr>
      <w:rFonts w:ascii="Helvetica" w:eastAsia="Calibri" w:hAnsi="Helvetica" w:cs="Calibri"/>
      <w:noProof/>
      <w:szCs w:val="16"/>
      <w:lang w:eastAsia="ar-SA"/>
    </w:rPr>
  </w:style>
  <w:style w:type="character" w:customStyle="1" w:styleId="BodyCopyChar1">
    <w:name w:val="Body Copy Char1"/>
    <w:basedOn w:val="DefaultParagraphFont"/>
    <w:link w:val="BodyCopy"/>
    <w:rsid w:val="00C66768"/>
    <w:rPr>
      <w:rFonts w:ascii="Helvetica" w:eastAsia="Calibri" w:hAnsi="Helvetica" w:cs="Calibri"/>
      <w:noProof/>
      <w:szCs w:val="16"/>
      <w:lang w:eastAsia="ar-SA"/>
    </w:rPr>
  </w:style>
  <w:style w:type="paragraph" w:customStyle="1" w:styleId="BodyCopyBold0">
    <w:name w:val="Body Copy Bold"/>
    <w:basedOn w:val="BodyCopy"/>
    <w:link w:val="BodyCopyBoldChar1"/>
    <w:qFormat/>
    <w:rsid w:val="00C66768"/>
    <w:rPr>
      <w:b/>
    </w:rPr>
  </w:style>
  <w:style w:type="character" w:customStyle="1" w:styleId="BodyCopyBoldChar1">
    <w:name w:val="Body Copy Bold Char1"/>
    <w:basedOn w:val="BodyCopyChar1"/>
    <w:link w:val="BodyCopyBold0"/>
    <w:rsid w:val="00C66768"/>
    <w:rPr>
      <w:rFonts w:ascii="Helvetica" w:eastAsia="Calibri" w:hAnsi="Helvetica" w:cs="Calibri"/>
      <w:b/>
      <w:noProof/>
      <w:szCs w:val="16"/>
      <w:lang w:eastAsia="ar-SA"/>
    </w:rPr>
  </w:style>
  <w:style w:type="paragraph" w:customStyle="1" w:styleId="Bullet1">
    <w:name w:val="Bullet 1"/>
    <w:basedOn w:val="Normal"/>
    <w:qFormat/>
    <w:rsid w:val="00CE09E3"/>
    <w:pPr>
      <w:numPr>
        <w:numId w:val="1"/>
      </w:numPr>
      <w:spacing w:before="60" w:after="120" w:line="240" w:lineRule="auto"/>
      <w:ind w:left="357" w:hanging="357"/>
    </w:pPr>
    <w:rPr>
      <w:rFonts w:ascii="Helvetica" w:hAnsi="Helvetica"/>
    </w:rPr>
  </w:style>
  <w:style w:type="character" w:customStyle="1" w:styleId="A11">
    <w:name w:val="A11"/>
    <w:uiPriority w:val="99"/>
    <w:rsid w:val="00C66768"/>
    <w:rPr>
      <w:rFonts w:cs="HelveticaNeueLT Std Lt"/>
      <w:color w:val="000000"/>
      <w:sz w:val="21"/>
      <w:szCs w:val="21"/>
    </w:rPr>
  </w:style>
  <w:style w:type="character" w:customStyle="1" w:styleId="Heading2Char">
    <w:name w:val="Heading 2 Char"/>
    <w:basedOn w:val="DefaultParagraphFont"/>
    <w:link w:val="Heading2"/>
    <w:uiPriority w:val="9"/>
    <w:rsid w:val="00C66768"/>
    <w:rPr>
      <w:rFonts w:ascii="Helvetica" w:eastAsiaTheme="majorEastAsia" w:hAnsi="Helvetica" w:cstheme="majorBidi"/>
      <w:b/>
      <w:bCs/>
      <w:color w:val="45545F"/>
      <w:sz w:val="36"/>
      <w:szCs w:val="26"/>
    </w:rPr>
  </w:style>
  <w:style w:type="character" w:styleId="PlaceholderText">
    <w:name w:val="Placeholder Text"/>
    <w:basedOn w:val="DefaultParagraphFont"/>
    <w:uiPriority w:val="99"/>
    <w:semiHidden/>
    <w:rsid w:val="00415AA5"/>
    <w:rPr>
      <w:color w:val="808080"/>
    </w:rPr>
  </w:style>
  <w:style w:type="paragraph" w:customStyle="1" w:styleId="TableText">
    <w:name w:val="Table Text"/>
    <w:basedOn w:val="TableofContents"/>
    <w:link w:val="TableTextChar"/>
    <w:qFormat/>
    <w:rsid w:val="00951D65"/>
    <w:pPr>
      <w:spacing w:before="80" w:after="120"/>
      <w:outlineLvl w:val="9"/>
    </w:pPr>
    <w:rPr>
      <w:rFonts w:eastAsia="Times New Roman" w:cs="Times New Roman"/>
      <w:b w:val="0"/>
      <w:bCs w:val="0"/>
      <w:color w:val="auto"/>
      <w:sz w:val="22"/>
      <w:szCs w:val="20"/>
    </w:rPr>
  </w:style>
  <w:style w:type="paragraph" w:customStyle="1" w:styleId="TableTextBold">
    <w:name w:val="Table Text Bold"/>
    <w:basedOn w:val="TableText"/>
    <w:link w:val="TableTextBoldChar"/>
    <w:qFormat/>
    <w:rsid w:val="00E27523"/>
    <w:rPr>
      <w:b/>
    </w:rPr>
  </w:style>
  <w:style w:type="character" w:customStyle="1" w:styleId="TableTextChar">
    <w:name w:val="Table Text Char"/>
    <w:basedOn w:val="DefaultParagraphFont"/>
    <w:link w:val="TableText"/>
    <w:rsid w:val="00951D65"/>
    <w:rPr>
      <w:rFonts w:ascii="Helvetica" w:eastAsia="Times New Roman" w:hAnsi="Helvetica" w:cs="Times New Roman"/>
      <w:szCs w:val="20"/>
      <w:lang w:eastAsia="en-AU"/>
    </w:rPr>
  </w:style>
  <w:style w:type="paragraph" w:customStyle="1" w:styleId="SlideNo">
    <w:name w:val="Slide No."/>
    <w:basedOn w:val="Normal"/>
    <w:semiHidden/>
    <w:qFormat/>
    <w:rsid w:val="00E27523"/>
    <w:pPr>
      <w:numPr>
        <w:numId w:val="3"/>
      </w:numPr>
      <w:tabs>
        <w:tab w:val="clear" w:pos="357"/>
        <w:tab w:val="left" w:pos="194"/>
        <w:tab w:val="num" w:pos="360"/>
      </w:tabs>
      <w:suppressAutoHyphens/>
      <w:spacing w:before="60" w:after="120" w:line="240" w:lineRule="auto"/>
      <w:ind w:left="357" w:hanging="357"/>
      <w:jc w:val="center"/>
    </w:pPr>
    <w:rPr>
      <w:rFonts w:ascii="Helvetica" w:eastAsia="Calibri" w:hAnsi="Helvetica" w:cs="Calibri"/>
      <w:b/>
      <w:lang w:eastAsia="ar-SA"/>
    </w:rPr>
  </w:style>
  <w:style w:type="paragraph" w:customStyle="1" w:styleId="TableHeading">
    <w:name w:val="Table Heading"/>
    <w:basedOn w:val="Normal"/>
    <w:qFormat/>
    <w:rsid w:val="00E27523"/>
    <w:pPr>
      <w:suppressAutoHyphens/>
      <w:spacing w:before="120" w:after="120" w:line="240" w:lineRule="auto"/>
    </w:pPr>
    <w:rPr>
      <w:rFonts w:ascii="Helvetica" w:eastAsia="Calibri" w:hAnsi="Helvetica" w:cs="Calibri"/>
      <w:b/>
      <w:color w:val="FFFFFF" w:themeColor="background1"/>
      <w:lang w:eastAsia="ar-SA"/>
    </w:rPr>
  </w:style>
  <w:style w:type="paragraph" w:customStyle="1" w:styleId="Bodycopy0">
    <w:name w:val="Body copy"/>
    <w:basedOn w:val="Normal"/>
    <w:qFormat/>
    <w:rsid w:val="00D559A6"/>
    <w:pPr>
      <w:spacing w:before="60" w:line="240" w:lineRule="auto"/>
    </w:pPr>
    <w:rPr>
      <w:rFonts w:ascii="Helvetica" w:eastAsia="Times New Roman" w:hAnsi="Helvetica" w:cs="Times New Roman"/>
      <w:szCs w:val="24"/>
      <w:lang w:val="en-GB"/>
    </w:rPr>
  </w:style>
  <w:style w:type="paragraph" w:customStyle="1" w:styleId="Numbering">
    <w:name w:val="Numbering"/>
    <w:basedOn w:val="Normal"/>
    <w:qFormat/>
    <w:rsid w:val="00E27523"/>
    <w:pPr>
      <w:numPr>
        <w:numId w:val="4"/>
      </w:numPr>
      <w:spacing w:before="80" w:after="120" w:line="240" w:lineRule="auto"/>
      <w:ind w:left="357" w:hanging="357"/>
    </w:pPr>
    <w:rPr>
      <w:rFonts w:ascii="Helvetica" w:eastAsia="Times New Roman" w:hAnsi="Helvetica" w:cs="Times New Roman"/>
      <w:szCs w:val="20"/>
    </w:rPr>
  </w:style>
  <w:style w:type="paragraph" w:customStyle="1" w:styleId="Tablelist">
    <w:name w:val="Table list"/>
    <w:basedOn w:val="TableText"/>
    <w:qFormat/>
    <w:rsid w:val="00E27523"/>
    <w:pPr>
      <w:numPr>
        <w:numId w:val="13"/>
      </w:numPr>
      <w:ind w:left="357" w:hanging="357"/>
    </w:pPr>
    <w:rPr>
      <w:rFonts w:eastAsiaTheme="minorHAnsi" w:cstheme="minorBidi"/>
      <w:szCs w:val="22"/>
      <w:lang w:val="en-GB" w:eastAsia="en-US"/>
    </w:rPr>
  </w:style>
  <w:style w:type="paragraph" w:customStyle="1" w:styleId="Checkbox">
    <w:name w:val="Checkbox"/>
    <w:basedOn w:val="Normal"/>
    <w:qFormat/>
    <w:rsid w:val="00E27523"/>
    <w:pPr>
      <w:numPr>
        <w:numId w:val="12"/>
      </w:numPr>
      <w:spacing w:before="120" w:after="240" w:line="240" w:lineRule="auto"/>
      <w:ind w:left="340" w:hanging="227"/>
    </w:pPr>
    <w:rPr>
      <w:rFonts w:ascii="Helvetica" w:hAnsi="Helvetica"/>
      <w:sz w:val="20"/>
      <w:lang w:val="en-GB"/>
    </w:rPr>
  </w:style>
  <w:style w:type="paragraph" w:customStyle="1" w:styleId="Tableheading0">
    <w:name w:val="Table heading"/>
    <w:basedOn w:val="Normal"/>
    <w:next w:val="Normal"/>
    <w:link w:val="TableheadingChar"/>
    <w:qFormat/>
    <w:rsid w:val="00500A63"/>
    <w:pPr>
      <w:spacing w:before="80" w:after="80" w:line="240" w:lineRule="auto"/>
    </w:pPr>
    <w:rPr>
      <w:rFonts w:ascii="Helvetica" w:eastAsia="Times New Roman" w:hAnsi="Helvetica" w:cs="Times New Roman"/>
      <w:b/>
      <w:color w:val="FFFFFF" w:themeColor="background1"/>
      <w:szCs w:val="20"/>
      <w:lang w:eastAsia="zh-CN" w:bidi="en-US"/>
    </w:rPr>
  </w:style>
  <w:style w:type="character" w:customStyle="1" w:styleId="TableheadingChar">
    <w:name w:val="Table heading Char"/>
    <w:basedOn w:val="DefaultParagraphFont"/>
    <w:link w:val="Tableheading0"/>
    <w:rsid w:val="00500A63"/>
    <w:rPr>
      <w:rFonts w:ascii="Helvetica" w:eastAsia="Times New Roman" w:hAnsi="Helvetica" w:cs="Times New Roman"/>
      <w:b/>
      <w:color w:val="FFFFFF" w:themeColor="background1"/>
      <w:szCs w:val="20"/>
      <w:lang w:eastAsia="zh-CN" w:bidi="en-US"/>
    </w:rPr>
  </w:style>
  <w:style w:type="paragraph" w:customStyle="1" w:styleId="Bullet2">
    <w:name w:val="Bullet 2"/>
    <w:basedOn w:val="BodyCopy"/>
    <w:qFormat/>
    <w:rsid w:val="00FD3362"/>
    <w:pPr>
      <w:numPr>
        <w:numId w:val="6"/>
      </w:numPr>
      <w:suppressAutoHyphens w:val="0"/>
      <w:spacing w:before="120" w:after="120"/>
      <w:ind w:left="714" w:hanging="357"/>
    </w:pPr>
    <w:rPr>
      <w:rFonts w:eastAsia="Times New Roman" w:cs="Times New Roman"/>
      <w:noProof w:val="0"/>
      <w:szCs w:val="24"/>
      <w:lang w:val="en-US" w:eastAsia="en-US"/>
    </w:rPr>
  </w:style>
  <w:style w:type="paragraph" w:customStyle="1" w:styleId="ActivityNumbered">
    <w:name w:val="Activity Numbered"/>
    <w:basedOn w:val="BodyCopy"/>
    <w:rsid w:val="0085162D"/>
    <w:pPr>
      <w:numPr>
        <w:numId w:val="24"/>
      </w:numPr>
      <w:spacing w:before="240" w:after="240"/>
      <w:ind w:left="567" w:hanging="567"/>
    </w:pPr>
    <w:rPr>
      <w:noProof w:val="0"/>
      <w:lang w:val="en-US"/>
    </w:rPr>
  </w:style>
  <w:style w:type="paragraph" w:customStyle="1" w:styleId="ActivityRulesInsertTab">
    <w:name w:val="Activity Rules (Insert Tab)"/>
    <w:basedOn w:val="BodyCopy"/>
    <w:qFormat/>
    <w:rsid w:val="0085162D"/>
    <w:pPr>
      <w:tabs>
        <w:tab w:val="right" w:leader="underscore" w:pos="9072"/>
      </w:tabs>
      <w:suppressAutoHyphens w:val="0"/>
      <w:spacing w:before="120" w:after="200"/>
      <w:ind w:left="567"/>
    </w:pPr>
    <w:rPr>
      <w:rFonts w:cs="Times New Roman"/>
      <w:noProof w:val="0"/>
      <w:szCs w:val="22"/>
      <w:lang w:eastAsia="en-AU"/>
    </w:rPr>
  </w:style>
  <w:style w:type="paragraph" w:customStyle="1" w:styleId="ActivityBottom">
    <w:name w:val="Activity Bottom"/>
    <w:basedOn w:val="BodyCopy"/>
    <w:rsid w:val="0021630A"/>
    <w:pPr>
      <w:pBdr>
        <w:bottom w:val="single" w:sz="20" w:space="1" w:color="000000"/>
      </w:pBdr>
      <w:tabs>
        <w:tab w:val="left" w:pos="851"/>
      </w:tabs>
      <w:spacing w:before="240" w:after="240"/>
    </w:pPr>
    <w:rPr>
      <w:szCs w:val="18"/>
      <w:lang w:val="en-US"/>
    </w:rPr>
  </w:style>
  <w:style w:type="paragraph" w:customStyle="1" w:styleId="ActivityNumberedBold">
    <w:name w:val="Activity Numbered Bold"/>
    <w:basedOn w:val="ActivityNumbered"/>
    <w:next w:val="ActivityText"/>
    <w:qFormat/>
    <w:rsid w:val="0021630A"/>
    <w:pPr>
      <w:numPr>
        <w:numId w:val="25"/>
      </w:numPr>
      <w:ind w:left="567" w:hanging="567"/>
    </w:pPr>
    <w:rPr>
      <w:b/>
    </w:rPr>
  </w:style>
  <w:style w:type="paragraph" w:customStyle="1" w:styleId="ActivityText">
    <w:name w:val="Activity Text"/>
    <w:basedOn w:val="BodyCopy"/>
    <w:qFormat/>
    <w:rsid w:val="00D846CE"/>
    <w:pPr>
      <w:suppressAutoHyphens w:val="0"/>
      <w:ind w:left="567"/>
    </w:pPr>
    <w:rPr>
      <w:rFonts w:eastAsia="Times New Roman" w:cs="Times New Roman"/>
      <w:noProof w:val="0"/>
      <w:szCs w:val="24"/>
      <w:lang w:eastAsia="en-US"/>
    </w:rPr>
  </w:style>
  <w:style w:type="paragraph" w:customStyle="1" w:styleId="TableAlph">
    <w:name w:val="Table Alph"/>
    <w:basedOn w:val="TableText"/>
    <w:qFormat/>
    <w:rsid w:val="00571985"/>
    <w:pPr>
      <w:numPr>
        <w:numId w:val="27"/>
      </w:numPr>
      <w:ind w:left="714" w:hanging="357"/>
    </w:pPr>
  </w:style>
  <w:style w:type="paragraph" w:customStyle="1" w:styleId="boxbullet">
    <w:name w:val="box bullet"/>
    <w:basedOn w:val="List"/>
    <w:rsid w:val="00F5028F"/>
    <w:pPr>
      <w:numPr>
        <w:numId w:val="28"/>
      </w:numPr>
      <w:tabs>
        <w:tab w:val="clear" w:pos="360"/>
      </w:tabs>
      <w:spacing w:before="60" w:after="60" w:line="240" w:lineRule="auto"/>
      <w:ind w:left="720"/>
      <w:contextualSpacing w:val="0"/>
    </w:pPr>
    <w:rPr>
      <w:rFonts w:ascii="Helvetica" w:eastAsia="Times New Roman" w:hAnsi="Helvetica" w:cs="Times New Roman"/>
      <w:sz w:val="18"/>
      <w:szCs w:val="20"/>
      <w:lang w:val="en-GB"/>
    </w:rPr>
  </w:style>
  <w:style w:type="paragraph" w:styleId="List">
    <w:name w:val="List"/>
    <w:basedOn w:val="Normal"/>
    <w:uiPriority w:val="99"/>
    <w:semiHidden/>
    <w:unhideWhenUsed/>
    <w:rsid w:val="00F5028F"/>
    <w:pPr>
      <w:ind w:left="283" w:hanging="283"/>
      <w:contextualSpacing/>
    </w:pPr>
  </w:style>
  <w:style w:type="paragraph" w:styleId="TOC1">
    <w:name w:val="toc 1"/>
    <w:basedOn w:val="Normal"/>
    <w:next w:val="Normal"/>
    <w:autoRedefine/>
    <w:uiPriority w:val="39"/>
    <w:unhideWhenUsed/>
    <w:rsid w:val="00FB4225"/>
    <w:pPr>
      <w:spacing w:after="100"/>
    </w:pPr>
    <w:rPr>
      <w:rFonts w:ascii="Helvetica" w:hAnsi="Helvetica"/>
    </w:rPr>
  </w:style>
  <w:style w:type="character" w:customStyle="1" w:styleId="TableTextBoldChar">
    <w:name w:val="Table Text Bold Char"/>
    <w:basedOn w:val="DefaultParagraphFont"/>
    <w:link w:val="TableTextBold"/>
    <w:rsid w:val="00433947"/>
    <w:rPr>
      <w:rFonts w:ascii="Helvetica" w:eastAsia="Times New Roman" w:hAnsi="Helvetica" w:cs="Times New Roman"/>
      <w:b/>
      <w:szCs w:val="20"/>
      <w:lang w:eastAsia="en-AU"/>
    </w:rPr>
  </w:style>
  <w:style w:type="paragraph" w:customStyle="1" w:styleId="TableBullet1">
    <w:name w:val="Table Bullet 1"/>
    <w:basedOn w:val="TableText"/>
    <w:qFormat/>
    <w:rsid w:val="00433947"/>
    <w:pPr>
      <w:numPr>
        <w:numId w:val="30"/>
      </w:numPr>
      <w:ind w:left="357" w:hanging="357"/>
    </w:pPr>
    <w:rPr>
      <w:sz w:val="20"/>
    </w:rPr>
  </w:style>
  <w:style w:type="paragraph" w:customStyle="1" w:styleId="HangingNumber">
    <w:name w:val="HangingNumber"/>
    <w:basedOn w:val="Normal"/>
    <w:rsid w:val="00433947"/>
    <w:pPr>
      <w:tabs>
        <w:tab w:val="left" w:pos="531"/>
      </w:tabs>
      <w:spacing w:before="60" w:after="60" w:line="240" w:lineRule="auto"/>
      <w:ind w:left="540" w:hanging="540"/>
    </w:pPr>
    <w:rPr>
      <w:rFonts w:ascii="Arial" w:eastAsia="Times New Roman" w:hAnsi="Arial" w:cs="Times New Roman"/>
      <w:szCs w:val="48"/>
      <w:lang w:val="en-US"/>
    </w:rPr>
  </w:style>
  <w:style w:type="paragraph" w:styleId="ListParagraph">
    <w:name w:val="List Paragraph"/>
    <w:basedOn w:val="Normal"/>
    <w:uiPriority w:val="34"/>
    <w:qFormat/>
    <w:rsid w:val="00F94410"/>
    <w:pPr>
      <w:ind w:left="720"/>
      <w:contextualSpacing/>
    </w:pPr>
  </w:style>
  <w:style w:type="paragraph" w:customStyle="1" w:styleId="ActivityBullet1">
    <w:name w:val="Activity Bullet 1"/>
    <w:basedOn w:val="Bullet1"/>
    <w:qFormat/>
    <w:rsid w:val="00092CBB"/>
    <w:pPr>
      <w:numPr>
        <w:numId w:val="41"/>
      </w:numPr>
      <w:spacing w:before="80" w:after="160"/>
      <w:ind w:left="924" w:hanging="35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eader" Target="header1.xml"/><Relationship Id="rId26" Type="http://schemas.openxmlformats.org/officeDocument/2006/relationships/header" Target="header5.xml"/><Relationship Id="rId39" Type="http://schemas.openxmlformats.org/officeDocument/2006/relationships/header" Target="header12.xml"/><Relationship Id="rId21" Type="http://schemas.openxmlformats.org/officeDocument/2006/relationships/footer" Target="footer2.xml"/><Relationship Id="rId34" Type="http://schemas.openxmlformats.org/officeDocument/2006/relationships/header" Target="header9.xml"/><Relationship Id="rId42" Type="http://schemas.openxmlformats.org/officeDocument/2006/relationships/header" Target="header15.xml"/><Relationship Id="rId47" Type="http://schemas.openxmlformats.org/officeDocument/2006/relationships/header" Target="header20.xml"/><Relationship Id="rId50" Type="http://schemas.openxmlformats.org/officeDocument/2006/relationships/image" Target="media/image9.png"/><Relationship Id="rId55" Type="http://schemas.openxmlformats.org/officeDocument/2006/relationships/footer" Target="footer14.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creativecommons.org/licenses/by/2.0/deed.en" TargetMode="External"/><Relationship Id="rId25" Type="http://schemas.openxmlformats.org/officeDocument/2006/relationships/footer" Target="footer4.xml"/><Relationship Id="rId33" Type="http://schemas.openxmlformats.org/officeDocument/2006/relationships/footer" Target="footer8.xml"/><Relationship Id="rId38" Type="http://schemas.openxmlformats.org/officeDocument/2006/relationships/header" Target="header11.xml"/><Relationship Id="rId46" Type="http://schemas.openxmlformats.org/officeDocument/2006/relationships/header" Target="header19.xml"/><Relationship Id="rId2" Type="http://schemas.openxmlformats.org/officeDocument/2006/relationships/numbering" Target="numbering.xml"/><Relationship Id="rId16" Type="http://schemas.openxmlformats.org/officeDocument/2006/relationships/hyperlink" Target="http://www.asean.org" TargetMode="External"/><Relationship Id="rId20" Type="http://schemas.openxmlformats.org/officeDocument/2006/relationships/footer" Target="footer1.xml"/><Relationship Id="rId29" Type="http://schemas.openxmlformats.org/officeDocument/2006/relationships/footer" Target="footer6.xml"/><Relationship Id="rId41" Type="http://schemas.openxmlformats.org/officeDocument/2006/relationships/header" Target="header14.xml"/><Relationship Id="rId54" Type="http://schemas.openxmlformats.org/officeDocument/2006/relationships/footer" Target="footer1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gif"/><Relationship Id="rId24" Type="http://schemas.openxmlformats.org/officeDocument/2006/relationships/footer" Target="footer3.xml"/><Relationship Id="rId32" Type="http://schemas.openxmlformats.org/officeDocument/2006/relationships/footer" Target="footer7.xml"/><Relationship Id="rId37" Type="http://schemas.openxmlformats.org/officeDocument/2006/relationships/footer" Target="footer10.xml"/><Relationship Id="rId40" Type="http://schemas.openxmlformats.org/officeDocument/2006/relationships/header" Target="header13.xml"/><Relationship Id="rId45" Type="http://schemas.openxmlformats.org/officeDocument/2006/relationships/header" Target="header18.xml"/><Relationship Id="rId53" Type="http://schemas.openxmlformats.org/officeDocument/2006/relationships/header" Target="header22.xml"/><Relationship Id="rId58"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emf"/><Relationship Id="rId23" Type="http://schemas.openxmlformats.org/officeDocument/2006/relationships/header" Target="header4.xml"/><Relationship Id="rId28" Type="http://schemas.openxmlformats.org/officeDocument/2006/relationships/footer" Target="footer5.xml"/><Relationship Id="rId36" Type="http://schemas.openxmlformats.org/officeDocument/2006/relationships/footer" Target="footer9.xml"/><Relationship Id="rId49" Type="http://schemas.openxmlformats.org/officeDocument/2006/relationships/footer" Target="footer12.xml"/><Relationship Id="rId57" Type="http://schemas.openxmlformats.org/officeDocument/2006/relationships/glossaryDocument" Target="glossary/document.xml"/><Relationship Id="rId10" Type="http://schemas.openxmlformats.org/officeDocument/2006/relationships/image" Target="media/image3.png"/><Relationship Id="rId19" Type="http://schemas.openxmlformats.org/officeDocument/2006/relationships/header" Target="header2.xml"/><Relationship Id="rId31" Type="http://schemas.openxmlformats.org/officeDocument/2006/relationships/header" Target="header8.xml"/><Relationship Id="rId44" Type="http://schemas.openxmlformats.org/officeDocument/2006/relationships/header" Target="header17.xml"/><Relationship Id="rId52" Type="http://schemas.openxmlformats.org/officeDocument/2006/relationships/header" Target="header2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gif"/><Relationship Id="rId22" Type="http://schemas.openxmlformats.org/officeDocument/2006/relationships/header" Target="header3.xml"/><Relationship Id="rId27" Type="http://schemas.openxmlformats.org/officeDocument/2006/relationships/header" Target="header6.xml"/><Relationship Id="rId30" Type="http://schemas.openxmlformats.org/officeDocument/2006/relationships/header" Target="header7.xml"/><Relationship Id="rId35" Type="http://schemas.openxmlformats.org/officeDocument/2006/relationships/header" Target="header10.xml"/><Relationship Id="rId43" Type="http://schemas.openxmlformats.org/officeDocument/2006/relationships/header" Target="header16.xml"/><Relationship Id="rId48" Type="http://schemas.openxmlformats.org/officeDocument/2006/relationships/footer" Target="footer11.xml"/><Relationship Id="rId56" Type="http://schemas.openxmlformats.org/officeDocument/2006/relationships/fontTable" Target="fontTable.xml"/><Relationship Id="rId8" Type="http://schemas.openxmlformats.org/officeDocument/2006/relationships/image" Target="media/image1.jpeg"/><Relationship Id="rId51" Type="http://schemas.openxmlformats.org/officeDocument/2006/relationships/image" Target="media/image10.png"/><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Godaishu\Desktop\To%20do%202_new\16.%20Construct%20and%20apply%20tourism%20product%20research\AM_Tour_operation_&amp;_travel_agencies_template_130214.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20384A9C8C68441FA0D059951476AEAE"/>
        <w:category>
          <w:name w:val="General"/>
          <w:gallery w:val="placeholder"/>
        </w:category>
        <w:types>
          <w:type w:val="bbPlcHdr"/>
        </w:types>
        <w:behaviors>
          <w:behavior w:val="content"/>
        </w:behaviors>
        <w:guid w:val="{419412DC-0785-4FCB-9256-8C5C4CDADCFC}"/>
      </w:docPartPr>
      <w:docPartBody>
        <w:p w:rsidR="00D74CBE" w:rsidRDefault="00D74CBE">
          <w:pPr>
            <w:pStyle w:val="20384A9C8C68441FA0D059951476AEAE"/>
          </w:pPr>
          <w:r w:rsidRPr="00BB6517">
            <w:rPr>
              <w:rStyle w:val="PlaceholderText"/>
            </w:rPr>
            <w:t>Click here to enter text.</w:t>
          </w:r>
        </w:p>
      </w:docPartBody>
    </w:docPart>
    <w:docPart>
      <w:docPartPr>
        <w:name w:val="E2C99A97EA564ECD8FF983EF22422065"/>
        <w:category>
          <w:name w:val="General"/>
          <w:gallery w:val="placeholder"/>
        </w:category>
        <w:types>
          <w:type w:val="bbPlcHdr"/>
        </w:types>
        <w:behaviors>
          <w:behavior w:val="content"/>
        </w:behaviors>
        <w:guid w:val="{350AEFDB-FACC-413B-BE3F-3A680E793A7F}"/>
      </w:docPartPr>
      <w:docPartBody>
        <w:p w:rsidR="00152964" w:rsidRDefault="00301318" w:rsidP="00301318">
          <w:pPr>
            <w:pStyle w:val="E2C99A97EA564ECD8FF983EF22422065"/>
          </w:pPr>
          <w:r w:rsidRPr="00BB6517">
            <w:rPr>
              <w:rStyle w:val="PlaceholderText"/>
            </w:rPr>
            <w:t>Click here to enter text.</w:t>
          </w:r>
        </w:p>
      </w:docPartBody>
    </w:docPart>
    <w:docPart>
      <w:docPartPr>
        <w:name w:val="277A1CFE3AFC4A068B7FBB8B899EE4D6"/>
        <w:category>
          <w:name w:val="General"/>
          <w:gallery w:val="placeholder"/>
        </w:category>
        <w:types>
          <w:type w:val="bbPlcHdr"/>
        </w:types>
        <w:behaviors>
          <w:behavior w:val="content"/>
        </w:behaviors>
        <w:guid w:val="{5D882A4F-F36C-4576-A193-6D8A8648934E}"/>
      </w:docPartPr>
      <w:docPartBody>
        <w:p w:rsidR="00152964" w:rsidRDefault="00301318" w:rsidP="00301318">
          <w:pPr>
            <w:pStyle w:val="277A1CFE3AFC4A068B7FBB8B899EE4D6"/>
          </w:pPr>
          <w:r w:rsidRPr="00BB6517">
            <w:rPr>
              <w:rStyle w:val="PlaceholderText"/>
            </w:rPr>
            <w:t>Click here to enter text.</w:t>
          </w:r>
        </w:p>
      </w:docPartBody>
    </w:docPart>
    <w:docPart>
      <w:docPartPr>
        <w:name w:val="5C515591EEEB45F79BC93C860F2BD24A"/>
        <w:category>
          <w:name w:val="General"/>
          <w:gallery w:val="placeholder"/>
        </w:category>
        <w:types>
          <w:type w:val="bbPlcHdr"/>
        </w:types>
        <w:behaviors>
          <w:behavior w:val="content"/>
        </w:behaviors>
        <w:guid w:val="{2CB2F4D2-AFDB-4042-AA88-E97444C4DC4E}"/>
      </w:docPartPr>
      <w:docPartBody>
        <w:p w:rsidR="00152964" w:rsidRDefault="00301318" w:rsidP="00301318">
          <w:pPr>
            <w:pStyle w:val="5C515591EEEB45F79BC93C860F2BD24A"/>
          </w:pPr>
          <w:r w:rsidRPr="00BB6517">
            <w:rPr>
              <w:rStyle w:val="PlaceholderText"/>
            </w:rPr>
            <w:t>Click here to enter text.</w:t>
          </w:r>
        </w:p>
      </w:docPartBody>
    </w:docPart>
    <w:docPart>
      <w:docPartPr>
        <w:name w:val="B48B24793B2A4D518E70307C8874ECFB"/>
        <w:category>
          <w:name w:val="General"/>
          <w:gallery w:val="placeholder"/>
        </w:category>
        <w:types>
          <w:type w:val="bbPlcHdr"/>
        </w:types>
        <w:behaviors>
          <w:behavior w:val="content"/>
        </w:behaviors>
        <w:guid w:val="{F122FE0E-8E1F-43E6-8ADD-941B9F82AEEC}"/>
      </w:docPartPr>
      <w:docPartBody>
        <w:p w:rsidR="00152964" w:rsidRDefault="00301318" w:rsidP="00301318">
          <w:pPr>
            <w:pStyle w:val="B48B24793B2A4D518E70307C8874ECFB"/>
          </w:pPr>
          <w:r w:rsidRPr="00BB6517">
            <w:rPr>
              <w:rStyle w:val="PlaceholderText"/>
            </w:rPr>
            <w:t>Click here to enter text.</w:t>
          </w:r>
        </w:p>
      </w:docPartBody>
    </w:docPart>
    <w:docPart>
      <w:docPartPr>
        <w:name w:val="AACCA4411284435995B5432E5FAFEC57"/>
        <w:category>
          <w:name w:val="General"/>
          <w:gallery w:val="placeholder"/>
        </w:category>
        <w:types>
          <w:type w:val="bbPlcHdr"/>
        </w:types>
        <w:behaviors>
          <w:behavior w:val="content"/>
        </w:behaviors>
        <w:guid w:val="{9B041420-9D06-4C36-9AB5-C3F5004C4FAA}"/>
      </w:docPartPr>
      <w:docPartBody>
        <w:p w:rsidR="00152964" w:rsidRDefault="00301318" w:rsidP="00301318">
          <w:pPr>
            <w:pStyle w:val="AACCA4411284435995B5432E5FAFEC57"/>
          </w:pPr>
          <w:r w:rsidRPr="00BB6517">
            <w:rPr>
              <w:rStyle w:val="PlaceholderText"/>
            </w:rPr>
            <w:t>Click here to enter text.</w:t>
          </w:r>
        </w:p>
      </w:docPartBody>
    </w:docPart>
    <w:docPart>
      <w:docPartPr>
        <w:name w:val="F322FDA7EC2C403FBDE797F0F00EC442"/>
        <w:category>
          <w:name w:val="General"/>
          <w:gallery w:val="placeholder"/>
        </w:category>
        <w:types>
          <w:type w:val="bbPlcHdr"/>
        </w:types>
        <w:behaviors>
          <w:behavior w:val="content"/>
        </w:behaviors>
        <w:guid w:val="{EEE21A18-8B2B-4372-914E-3691022B1800}"/>
      </w:docPartPr>
      <w:docPartBody>
        <w:p w:rsidR="00152964" w:rsidRDefault="00301318" w:rsidP="00301318">
          <w:pPr>
            <w:pStyle w:val="F322FDA7EC2C403FBDE797F0F00EC442"/>
          </w:pPr>
          <w:r w:rsidRPr="00BB6517">
            <w:rPr>
              <w:rStyle w:val="PlaceholderText"/>
            </w:rPr>
            <w:t>Click here to enter text.</w:t>
          </w:r>
        </w:p>
      </w:docPartBody>
    </w:docPart>
    <w:docPart>
      <w:docPartPr>
        <w:name w:val="69C721E1E2D44AF48019E007C2A74BFF"/>
        <w:category>
          <w:name w:val="General"/>
          <w:gallery w:val="placeholder"/>
        </w:category>
        <w:types>
          <w:type w:val="bbPlcHdr"/>
        </w:types>
        <w:behaviors>
          <w:behavior w:val="content"/>
        </w:behaviors>
        <w:guid w:val="{E575BDF5-F151-41E3-8528-7D4EE63E646D}"/>
      </w:docPartPr>
      <w:docPartBody>
        <w:p w:rsidR="00152964" w:rsidRDefault="00301318" w:rsidP="00301318">
          <w:pPr>
            <w:pStyle w:val="69C721E1E2D44AF48019E007C2A74BFF"/>
          </w:pPr>
          <w:r w:rsidRPr="00BB6517">
            <w:rPr>
              <w:rStyle w:val="PlaceholderText"/>
            </w:rPr>
            <w:t>Click here to enter text.</w:t>
          </w:r>
        </w:p>
      </w:docPartBody>
    </w:docPart>
    <w:docPart>
      <w:docPartPr>
        <w:name w:val="4EED02324C79458EBA3E44E60B7A6E4A"/>
        <w:category>
          <w:name w:val="General"/>
          <w:gallery w:val="placeholder"/>
        </w:category>
        <w:types>
          <w:type w:val="bbPlcHdr"/>
        </w:types>
        <w:behaviors>
          <w:behavior w:val="content"/>
        </w:behaviors>
        <w:guid w:val="{CE8B8377-7722-4D3E-BB5D-2A69B090640B}"/>
      </w:docPartPr>
      <w:docPartBody>
        <w:p w:rsidR="00152964" w:rsidRDefault="00301318" w:rsidP="00301318">
          <w:pPr>
            <w:pStyle w:val="4EED02324C79458EBA3E44E60B7A6E4A"/>
          </w:pPr>
          <w:r w:rsidRPr="00BB6517">
            <w:rPr>
              <w:rStyle w:val="PlaceholderText"/>
            </w:rPr>
            <w:t>Click here to enter text.</w:t>
          </w:r>
        </w:p>
      </w:docPartBody>
    </w:docPart>
    <w:docPart>
      <w:docPartPr>
        <w:name w:val="99697BBD6D5E410BA0D77C804231F1E8"/>
        <w:category>
          <w:name w:val="General"/>
          <w:gallery w:val="placeholder"/>
        </w:category>
        <w:types>
          <w:type w:val="bbPlcHdr"/>
        </w:types>
        <w:behaviors>
          <w:behavior w:val="content"/>
        </w:behaviors>
        <w:guid w:val="{76038CA7-6F49-4626-9070-96912BE1C166}"/>
      </w:docPartPr>
      <w:docPartBody>
        <w:p w:rsidR="00152964" w:rsidRDefault="00301318" w:rsidP="00301318">
          <w:pPr>
            <w:pStyle w:val="99697BBD6D5E410BA0D77C804231F1E8"/>
          </w:pPr>
          <w:r w:rsidRPr="00BB6517">
            <w:rPr>
              <w:rStyle w:val="PlaceholderText"/>
            </w:rPr>
            <w:t>Click here to enter text.</w:t>
          </w:r>
        </w:p>
      </w:docPartBody>
    </w:docPart>
    <w:docPart>
      <w:docPartPr>
        <w:name w:val="087E93EFAE184CD5A0194ED1682500DF"/>
        <w:category>
          <w:name w:val="General"/>
          <w:gallery w:val="placeholder"/>
        </w:category>
        <w:types>
          <w:type w:val="bbPlcHdr"/>
        </w:types>
        <w:behaviors>
          <w:behavior w:val="content"/>
        </w:behaviors>
        <w:guid w:val="{2D7F8C30-B3F9-4527-988C-0CA3E18FDEC9}"/>
      </w:docPartPr>
      <w:docPartBody>
        <w:p w:rsidR="00152964" w:rsidRDefault="00301318" w:rsidP="00301318">
          <w:pPr>
            <w:pStyle w:val="087E93EFAE184CD5A0194ED1682500DF"/>
          </w:pPr>
          <w:r w:rsidRPr="00BB6517">
            <w:rPr>
              <w:rStyle w:val="PlaceholderText"/>
            </w:rPr>
            <w:t>Click here to enter text.</w:t>
          </w:r>
        </w:p>
      </w:docPartBody>
    </w:docPart>
    <w:docPart>
      <w:docPartPr>
        <w:name w:val="EA29718ABE7E45D5AFCFD57EEB3F9557"/>
        <w:category>
          <w:name w:val="General"/>
          <w:gallery w:val="placeholder"/>
        </w:category>
        <w:types>
          <w:type w:val="bbPlcHdr"/>
        </w:types>
        <w:behaviors>
          <w:behavior w:val="content"/>
        </w:behaviors>
        <w:guid w:val="{7C355799-4482-4C54-B37A-F2BCEEC97C3C}"/>
      </w:docPartPr>
      <w:docPartBody>
        <w:p w:rsidR="00152964" w:rsidRDefault="00301318" w:rsidP="00301318">
          <w:pPr>
            <w:pStyle w:val="EA29718ABE7E45D5AFCFD57EEB3F9557"/>
          </w:pPr>
          <w:r w:rsidRPr="00BB6517">
            <w:rPr>
              <w:rStyle w:val="PlaceholderText"/>
            </w:rPr>
            <w:t>Click here to enter text.</w:t>
          </w:r>
        </w:p>
      </w:docPartBody>
    </w:docPart>
    <w:docPart>
      <w:docPartPr>
        <w:name w:val="29E5B33A73254D3D8A2CEA1590464533"/>
        <w:category>
          <w:name w:val="General"/>
          <w:gallery w:val="placeholder"/>
        </w:category>
        <w:types>
          <w:type w:val="bbPlcHdr"/>
        </w:types>
        <w:behaviors>
          <w:behavior w:val="content"/>
        </w:behaviors>
        <w:guid w:val="{DA82205F-9787-4711-9EC4-D17744092B71}"/>
      </w:docPartPr>
      <w:docPartBody>
        <w:p w:rsidR="00152964" w:rsidRDefault="00301318" w:rsidP="00301318">
          <w:pPr>
            <w:pStyle w:val="29E5B33A73254D3D8A2CEA1590464533"/>
          </w:pPr>
          <w:r w:rsidRPr="00BB6517">
            <w:rPr>
              <w:rStyle w:val="PlaceholderText"/>
            </w:rPr>
            <w:t>Click here to enter text.</w:t>
          </w:r>
        </w:p>
      </w:docPartBody>
    </w:docPart>
    <w:docPart>
      <w:docPartPr>
        <w:name w:val="9057820C83E9498890A391BA8FB1F8A9"/>
        <w:category>
          <w:name w:val="General"/>
          <w:gallery w:val="placeholder"/>
        </w:category>
        <w:types>
          <w:type w:val="bbPlcHdr"/>
        </w:types>
        <w:behaviors>
          <w:behavior w:val="content"/>
        </w:behaviors>
        <w:guid w:val="{B89F459A-6EA3-4B8F-865F-889034E643D2}"/>
      </w:docPartPr>
      <w:docPartBody>
        <w:p w:rsidR="00152964" w:rsidRDefault="00301318" w:rsidP="00301318">
          <w:pPr>
            <w:pStyle w:val="9057820C83E9498890A391BA8FB1F8A9"/>
          </w:pPr>
          <w:r w:rsidRPr="00BB6517">
            <w:rPr>
              <w:rStyle w:val="PlaceholderText"/>
            </w:rPr>
            <w:t>Click here to enter text.</w:t>
          </w:r>
        </w:p>
      </w:docPartBody>
    </w:docPart>
    <w:docPart>
      <w:docPartPr>
        <w:name w:val="E5DA6BA951914650A1C00CC8CADFA64C"/>
        <w:category>
          <w:name w:val="General"/>
          <w:gallery w:val="placeholder"/>
        </w:category>
        <w:types>
          <w:type w:val="bbPlcHdr"/>
        </w:types>
        <w:behaviors>
          <w:behavior w:val="content"/>
        </w:behaviors>
        <w:guid w:val="{437EB62D-DFC1-42C8-94AB-AF8298B02475}"/>
      </w:docPartPr>
      <w:docPartBody>
        <w:p w:rsidR="00152964" w:rsidRDefault="00301318" w:rsidP="00301318">
          <w:pPr>
            <w:pStyle w:val="E5DA6BA951914650A1C00CC8CADFA64C"/>
          </w:pPr>
          <w:r w:rsidRPr="00BB6517">
            <w:rPr>
              <w:rStyle w:val="PlaceholderText"/>
            </w:rPr>
            <w:t>Click here to enter text.</w:t>
          </w:r>
        </w:p>
      </w:docPartBody>
    </w:docPart>
    <w:docPart>
      <w:docPartPr>
        <w:name w:val="2CFADBBD89174FB39777A1E702804C22"/>
        <w:category>
          <w:name w:val="General"/>
          <w:gallery w:val="placeholder"/>
        </w:category>
        <w:types>
          <w:type w:val="bbPlcHdr"/>
        </w:types>
        <w:behaviors>
          <w:behavior w:val="content"/>
        </w:behaviors>
        <w:guid w:val="{78AC5FEB-DE12-4110-A8B8-4E6B97EE1EF7}"/>
      </w:docPartPr>
      <w:docPartBody>
        <w:p w:rsidR="00152964" w:rsidRDefault="00301318" w:rsidP="00301318">
          <w:pPr>
            <w:pStyle w:val="2CFADBBD89174FB39777A1E702804C22"/>
          </w:pPr>
          <w:r w:rsidRPr="00BB6517">
            <w:rPr>
              <w:rStyle w:val="PlaceholderText"/>
            </w:rPr>
            <w:t>Click here to enter text.</w:t>
          </w:r>
        </w:p>
      </w:docPartBody>
    </w:docPart>
    <w:docPart>
      <w:docPartPr>
        <w:name w:val="AD77D5CAEB0542D0A523BDC6B9EF7640"/>
        <w:category>
          <w:name w:val="General"/>
          <w:gallery w:val="placeholder"/>
        </w:category>
        <w:types>
          <w:type w:val="bbPlcHdr"/>
        </w:types>
        <w:behaviors>
          <w:behavior w:val="content"/>
        </w:behaviors>
        <w:guid w:val="{F4D6A50B-CED5-4F33-8E1A-603D1DF22F8D}"/>
      </w:docPartPr>
      <w:docPartBody>
        <w:p w:rsidR="00152964" w:rsidRDefault="00301318" w:rsidP="00301318">
          <w:pPr>
            <w:pStyle w:val="AD77D5CAEB0542D0A523BDC6B9EF7640"/>
          </w:pPr>
          <w:r w:rsidRPr="00BB6517">
            <w:rPr>
              <w:rStyle w:val="PlaceholderText"/>
            </w:rPr>
            <w:t>Click here to enter text.</w:t>
          </w:r>
        </w:p>
      </w:docPartBody>
    </w:docPart>
    <w:docPart>
      <w:docPartPr>
        <w:name w:val="0FBC12CAF5D043D7ADD5447FAE026EEB"/>
        <w:category>
          <w:name w:val="General"/>
          <w:gallery w:val="placeholder"/>
        </w:category>
        <w:types>
          <w:type w:val="bbPlcHdr"/>
        </w:types>
        <w:behaviors>
          <w:behavior w:val="content"/>
        </w:behaviors>
        <w:guid w:val="{B213E4D4-5E4A-4050-9747-0C243C02AD1B}"/>
      </w:docPartPr>
      <w:docPartBody>
        <w:p w:rsidR="00152964" w:rsidRDefault="00301318" w:rsidP="00301318">
          <w:pPr>
            <w:pStyle w:val="0FBC12CAF5D043D7ADD5447FAE026EEB"/>
          </w:pPr>
          <w:r w:rsidRPr="00BB6517">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2"/>
  </w:compat>
  <w:rsids>
    <w:rsidRoot w:val="00D74CBE"/>
    <w:rsid w:val="00152964"/>
    <w:rsid w:val="00231171"/>
    <w:rsid w:val="00246278"/>
    <w:rsid w:val="00301318"/>
    <w:rsid w:val="00316DF6"/>
    <w:rsid w:val="003731C3"/>
    <w:rsid w:val="0045744C"/>
    <w:rsid w:val="00745992"/>
    <w:rsid w:val="008D6EB2"/>
    <w:rsid w:val="00D74CBE"/>
    <w:rsid w:val="00E474BE"/>
    <w:rsid w:val="00F45EE9"/>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01318"/>
    <w:rPr>
      <w:color w:val="808080"/>
    </w:rPr>
  </w:style>
  <w:style w:type="paragraph" w:customStyle="1" w:styleId="20384A9C8C68441FA0D059951476AEAE">
    <w:name w:val="20384A9C8C68441FA0D059951476AEAE"/>
  </w:style>
  <w:style w:type="paragraph" w:customStyle="1" w:styleId="75600EEAB8204C08B88D98E5D297072B">
    <w:name w:val="75600EEAB8204C08B88D98E5D297072B"/>
  </w:style>
  <w:style w:type="paragraph" w:customStyle="1" w:styleId="88E37028BC3D4B45AECA06F87B65EE68">
    <w:name w:val="88E37028BC3D4B45AECA06F87B65EE68"/>
  </w:style>
  <w:style w:type="paragraph" w:customStyle="1" w:styleId="B7585CB2A198467894BC9E14D8A0EFC0">
    <w:name w:val="B7585CB2A198467894BC9E14D8A0EFC0"/>
  </w:style>
  <w:style w:type="paragraph" w:customStyle="1" w:styleId="CF70474E095C4DBFA1E24E7568F92940">
    <w:name w:val="CF70474E095C4DBFA1E24E7568F92940"/>
  </w:style>
  <w:style w:type="paragraph" w:customStyle="1" w:styleId="CEB56D54BF7E4771A64FB95E75B36752">
    <w:name w:val="CEB56D54BF7E4771A64FB95E75B36752"/>
  </w:style>
  <w:style w:type="paragraph" w:customStyle="1" w:styleId="51D02BA2089C4FAFBBA2AD3A89831B7E">
    <w:name w:val="51D02BA2089C4FAFBBA2AD3A89831B7E"/>
  </w:style>
  <w:style w:type="paragraph" w:customStyle="1" w:styleId="AE4E31F4C16D452D92A863688F2D72F0">
    <w:name w:val="AE4E31F4C16D452D92A863688F2D72F0"/>
  </w:style>
  <w:style w:type="paragraph" w:customStyle="1" w:styleId="B187079F97844916906F57B77095C462">
    <w:name w:val="B187079F97844916906F57B77095C462"/>
  </w:style>
  <w:style w:type="paragraph" w:customStyle="1" w:styleId="7A520EC481FE43DEA1B8A6BFF82CFDAF">
    <w:name w:val="7A520EC481FE43DEA1B8A6BFF82CFDAF"/>
  </w:style>
  <w:style w:type="paragraph" w:customStyle="1" w:styleId="34B7703F4C874ADE9B6E36A6DBC84E25">
    <w:name w:val="34B7703F4C874ADE9B6E36A6DBC84E25"/>
  </w:style>
  <w:style w:type="paragraph" w:customStyle="1" w:styleId="7E8EEDD514614A09BBAA0D8BBDB040A3">
    <w:name w:val="7E8EEDD514614A09BBAA0D8BBDB040A3"/>
  </w:style>
  <w:style w:type="paragraph" w:customStyle="1" w:styleId="843448D8CE50405F8BC5BDD1675B6AE0">
    <w:name w:val="843448D8CE50405F8BC5BDD1675B6AE0"/>
  </w:style>
  <w:style w:type="paragraph" w:customStyle="1" w:styleId="FBE5066B89A848DB86A9373CFF8CFC17">
    <w:name w:val="FBE5066B89A848DB86A9373CFF8CFC17"/>
  </w:style>
  <w:style w:type="paragraph" w:customStyle="1" w:styleId="9225573229E6470D95C08DE470CD66C1">
    <w:name w:val="9225573229E6470D95C08DE470CD66C1"/>
  </w:style>
  <w:style w:type="paragraph" w:customStyle="1" w:styleId="8A1861D26B6643D99E90C94883070F6E">
    <w:name w:val="8A1861D26B6643D99E90C94883070F6E"/>
    <w:rsid w:val="00D74CBE"/>
  </w:style>
  <w:style w:type="paragraph" w:customStyle="1" w:styleId="63AB2DD572DB40A8AFF7140A724994E9">
    <w:name w:val="63AB2DD572DB40A8AFF7140A724994E9"/>
    <w:rsid w:val="00D74CBE"/>
  </w:style>
  <w:style w:type="paragraph" w:customStyle="1" w:styleId="1638C3F591D64CA3BF35683E19F5275F">
    <w:name w:val="1638C3F591D64CA3BF35683E19F5275F"/>
    <w:rsid w:val="00D74CBE"/>
  </w:style>
  <w:style w:type="paragraph" w:customStyle="1" w:styleId="6DE9DFA94B3D4CE698E31423AE227E06">
    <w:name w:val="6DE9DFA94B3D4CE698E31423AE227E06"/>
    <w:rsid w:val="00D74CBE"/>
  </w:style>
  <w:style w:type="paragraph" w:customStyle="1" w:styleId="1DA66A541F64432DBEC6A75C68C3CA4C">
    <w:name w:val="1DA66A541F64432DBEC6A75C68C3CA4C"/>
    <w:rsid w:val="00D74CBE"/>
  </w:style>
  <w:style w:type="paragraph" w:customStyle="1" w:styleId="333665AD81A74B89B5AE59420F8DF635">
    <w:name w:val="333665AD81A74B89B5AE59420F8DF635"/>
    <w:rsid w:val="00D74CBE"/>
  </w:style>
  <w:style w:type="paragraph" w:customStyle="1" w:styleId="A91EC8A855DB494A92940F2B47929AC7">
    <w:name w:val="A91EC8A855DB494A92940F2B47929AC7"/>
    <w:rsid w:val="00D74CBE"/>
  </w:style>
  <w:style w:type="paragraph" w:customStyle="1" w:styleId="FE9A7A38E5A144A58732232155D210FF">
    <w:name w:val="FE9A7A38E5A144A58732232155D210FF"/>
    <w:rsid w:val="00D74CBE"/>
  </w:style>
  <w:style w:type="paragraph" w:customStyle="1" w:styleId="2F4D8AAA2D294D6199CC5765408BA6A9">
    <w:name w:val="2F4D8AAA2D294D6199CC5765408BA6A9"/>
    <w:rsid w:val="00D74CBE"/>
  </w:style>
  <w:style w:type="paragraph" w:customStyle="1" w:styleId="0035DB3B630940CCB19A161611B35CDD">
    <w:name w:val="0035DB3B630940CCB19A161611B35CDD"/>
    <w:rsid w:val="00D74CBE"/>
  </w:style>
  <w:style w:type="paragraph" w:customStyle="1" w:styleId="61C3E9AABBBB491DB8DCE01D6F6D6382">
    <w:name w:val="61C3E9AABBBB491DB8DCE01D6F6D6382"/>
    <w:rsid w:val="00D74CBE"/>
  </w:style>
  <w:style w:type="paragraph" w:customStyle="1" w:styleId="76174169E98C43E6A372600D570DA78B">
    <w:name w:val="76174169E98C43E6A372600D570DA78B"/>
    <w:rsid w:val="00D74CBE"/>
  </w:style>
  <w:style w:type="paragraph" w:customStyle="1" w:styleId="3BA1477C013E4E469C378955AD7D6BE6">
    <w:name w:val="3BA1477C013E4E469C378955AD7D6BE6"/>
    <w:rsid w:val="00D74CBE"/>
  </w:style>
  <w:style w:type="paragraph" w:customStyle="1" w:styleId="C26FD0D8A6CE46408679519063A7C8FF">
    <w:name w:val="C26FD0D8A6CE46408679519063A7C8FF"/>
    <w:rsid w:val="00D74CBE"/>
  </w:style>
  <w:style w:type="paragraph" w:customStyle="1" w:styleId="A87D86A2450C4661A337B5746F69C012">
    <w:name w:val="A87D86A2450C4661A337B5746F69C012"/>
    <w:rsid w:val="00D74CBE"/>
  </w:style>
  <w:style w:type="paragraph" w:customStyle="1" w:styleId="F035FDA827D74C81A3486F498CEC2B74">
    <w:name w:val="F035FDA827D74C81A3486F498CEC2B74"/>
    <w:rsid w:val="00D74CBE"/>
  </w:style>
  <w:style w:type="paragraph" w:customStyle="1" w:styleId="6DC94149240B41D2B86D38521224D411">
    <w:name w:val="6DC94149240B41D2B86D38521224D411"/>
    <w:rsid w:val="00D74CBE"/>
  </w:style>
  <w:style w:type="paragraph" w:customStyle="1" w:styleId="0841C5BD02D7431EAA66AA2495336826">
    <w:name w:val="0841C5BD02D7431EAA66AA2495336826"/>
    <w:rsid w:val="00D74CBE"/>
  </w:style>
  <w:style w:type="paragraph" w:customStyle="1" w:styleId="3CBFEC0062C44040A108B2BE4263B5C5">
    <w:name w:val="3CBFEC0062C44040A108B2BE4263B5C5"/>
    <w:rsid w:val="00D74CBE"/>
  </w:style>
  <w:style w:type="paragraph" w:customStyle="1" w:styleId="A1173D73E2D84D8EAA45A042061D6678">
    <w:name w:val="A1173D73E2D84D8EAA45A042061D6678"/>
    <w:rsid w:val="00D74CBE"/>
  </w:style>
  <w:style w:type="paragraph" w:customStyle="1" w:styleId="A81900A9AA6D41E194D523EEB4D0BAD9">
    <w:name w:val="A81900A9AA6D41E194D523EEB4D0BAD9"/>
    <w:rsid w:val="00D74CBE"/>
  </w:style>
  <w:style w:type="paragraph" w:customStyle="1" w:styleId="7FBC9C55C0E64BF28A812B4225DA2048">
    <w:name w:val="7FBC9C55C0E64BF28A812B4225DA2048"/>
    <w:rsid w:val="00D74CBE"/>
  </w:style>
  <w:style w:type="paragraph" w:customStyle="1" w:styleId="F16D7F87536043B0A8E8A1A1BED729BC">
    <w:name w:val="F16D7F87536043B0A8E8A1A1BED729BC"/>
    <w:rsid w:val="00D74CBE"/>
  </w:style>
  <w:style w:type="paragraph" w:customStyle="1" w:styleId="83DF82620E5F4116897571CBEB19177F">
    <w:name w:val="83DF82620E5F4116897571CBEB19177F"/>
    <w:rsid w:val="00D74CBE"/>
  </w:style>
  <w:style w:type="paragraph" w:customStyle="1" w:styleId="6F84822EF3D44296B488428350987CAE">
    <w:name w:val="6F84822EF3D44296B488428350987CAE"/>
    <w:rsid w:val="00D74CBE"/>
  </w:style>
  <w:style w:type="paragraph" w:customStyle="1" w:styleId="607601EDFB634D1AAED8BDC274E02200">
    <w:name w:val="607601EDFB634D1AAED8BDC274E02200"/>
    <w:rsid w:val="00D74CBE"/>
  </w:style>
  <w:style w:type="paragraph" w:customStyle="1" w:styleId="547635107C7B40ACAB81095AE2B935D3">
    <w:name w:val="547635107C7B40ACAB81095AE2B935D3"/>
    <w:rsid w:val="00D74CBE"/>
  </w:style>
  <w:style w:type="paragraph" w:customStyle="1" w:styleId="3177916A94AC40B19D17CA8596E7B6BC">
    <w:name w:val="3177916A94AC40B19D17CA8596E7B6BC"/>
    <w:rsid w:val="00D74CBE"/>
  </w:style>
  <w:style w:type="paragraph" w:customStyle="1" w:styleId="575563F1F67B45AF9058D2CAFF676927">
    <w:name w:val="575563F1F67B45AF9058D2CAFF676927"/>
    <w:rsid w:val="00D74CBE"/>
  </w:style>
  <w:style w:type="paragraph" w:customStyle="1" w:styleId="08175AF3E9704FC1BC8B0F0C6C2B969F">
    <w:name w:val="08175AF3E9704FC1BC8B0F0C6C2B969F"/>
    <w:rsid w:val="00D74CBE"/>
  </w:style>
  <w:style w:type="paragraph" w:customStyle="1" w:styleId="16536870604145829F57DB67A80CB599">
    <w:name w:val="16536870604145829F57DB67A80CB599"/>
    <w:rsid w:val="00D74CBE"/>
  </w:style>
  <w:style w:type="paragraph" w:customStyle="1" w:styleId="8E226F3539C3466796065B8D52FCE6E8">
    <w:name w:val="8E226F3539C3466796065B8D52FCE6E8"/>
    <w:rsid w:val="00D74CBE"/>
  </w:style>
  <w:style w:type="paragraph" w:customStyle="1" w:styleId="98422448CE6E482184C968028993AC7C">
    <w:name w:val="98422448CE6E482184C968028993AC7C"/>
    <w:rsid w:val="00D74CBE"/>
  </w:style>
  <w:style w:type="paragraph" w:customStyle="1" w:styleId="0EFA95686FB64F14B002A60A440E26E2">
    <w:name w:val="0EFA95686FB64F14B002A60A440E26E2"/>
    <w:rsid w:val="00D74CBE"/>
  </w:style>
  <w:style w:type="paragraph" w:customStyle="1" w:styleId="80ED5F7F48644D5F9FFEAD298A8AF3B8">
    <w:name w:val="80ED5F7F48644D5F9FFEAD298A8AF3B8"/>
    <w:rsid w:val="00D74CBE"/>
  </w:style>
  <w:style w:type="paragraph" w:customStyle="1" w:styleId="A375B51D32124974B7CB28B1828F1DEF">
    <w:name w:val="A375B51D32124974B7CB28B1828F1DEF"/>
    <w:rsid w:val="00D74CBE"/>
  </w:style>
  <w:style w:type="paragraph" w:customStyle="1" w:styleId="55B09E45EB934F4D9C2046AEFA7A1247">
    <w:name w:val="55B09E45EB934F4D9C2046AEFA7A1247"/>
    <w:rsid w:val="00D74CBE"/>
  </w:style>
  <w:style w:type="paragraph" w:customStyle="1" w:styleId="64ABF3C5B810490BAC0678F90C2EC980">
    <w:name w:val="64ABF3C5B810490BAC0678F90C2EC980"/>
    <w:rsid w:val="00D74CBE"/>
  </w:style>
  <w:style w:type="paragraph" w:customStyle="1" w:styleId="721BCB59340D4189BD5D86595F4D77EA">
    <w:name w:val="721BCB59340D4189BD5D86595F4D77EA"/>
    <w:rsid w:val="00D74CBE"/>
  </w:style>
  <w:style w:type="paragraph" w:customStyle="1" w:styleId="2CF114C6AFEC45D5A408828C73AB461D">
    <w:name w:val="2CF114C6AFEC45D5A408828C73AB461D"/>
    <w:rsid w:val="00D74CBE"/>
  </w:style>
  <w:style w:type="paragraph" w:customStyle="1" w:styleId="1C3300AE3CEE4060A0151BE83A4AD74F">
    <w:name w:val="1C3300AE3CEE4060A0151BE83A4AD74F"/>
    <w:rsid w:val="00D74CBE"/>
  </w:style>
  <w:style w:type="paragraph" w:customStyle="1" w:styleId="398BC1E0F9C1499C97B6E5578A6533C3">
    <w:name w:val="398BC1E0F9C1499C97B6E5578A6533C3"/>
    <w:rsid w:val="00D74CBE"/>
  </w:style>
  <w:style w:type="paragraph" w:customStyle="1" w:styleId="31813EFE13A249C0A32D752E113764F7">
    <w:name w:val="31813EFE13A249C0A32D752E113764F7"/>
    <w:rsid w:val="00D74CBE"/>
  </w:style>
  <w:style w:type="paragraph" w:customStyle="1" w:styleId="506E458A05C24995987CEEE9D737FFDE">
    <w:name w:val="506E458A05C24995987CEEE9D737FFDE"/>
    <w:rsid w:val="00D74CBE"/>
  </w:style>
  <w:style w:type="paragraph" w:customStyle="1" w:styleId="17DC923036274243B2542425D365343F">
    <w:name w:val="17DC923036274243B2542425D365343F"/>
    <w:rsid w:val="00D74CBE"/>
  </w:style>
  <w:style w:type="paragraph" w:customStyle="1" w:styleId="83AD85F433DB4766BD82185E107B4BC9">
    <w:name w:val="83AD85F433DB4766BD82185E107B4BC9"/>
    <w:rsid w:val="00D74CBE"/>
  </w:style>
  <w:style w:type="paragraph" w:customStyle="1" w:styleId="7FE8F8EA3FF4429F9FA40811DB1BBAEF">
    <w:name w:val="7FE8F8EA3FF4429F9FA40811DB1BBAEF"/>
    <w:rsid w:val="00D74CBE"/>
  </w:style>
  <w:style w:type="paragraph" w:customStyle="1" w:styleId="1B9AC26B63E34ABCA67F1907BEE67042">
    <w:name w:val="1B9AC26B63E34ABCA67F1907BEE67042"/>
    <w:rsid w:val="00D74CBE"/>
  </w:style>
  <w:style w:type="paragraph" w:customStyle="1" w:styleId="33CFDB9D19744D5DBA7658ED28280D5D">
    <w:name w:val="33CFDB9D19744D5DBA7658ED28280D5D"/>
    <w:rsid w:val="00D74CBE"/>
  </w:style>
  <w:style w:type="paragraph" w:customStyle="1" w:styleId="321DA20BCB524C038054A0BB8BE57300">
    <w:name w:val="321DA20BCB524C038054A0BB8BE57300"/>
    <w:rsid w:val="00D74CBE"/>
  </w:style>
  <w:style w:type="paragraph" w:customStyle="1" w:styleId="C4409766006D4602833EAAEED2B6CBF6">
    <w:name w:val="C4409766006D4602833EAAEED2B6CBF6"/>
    <w:rsid w:val="00D74CBE"/>
  </w:style>
  <w:style w:type="paragraph" w:customStyle="1" w:styleId="CAB5BD36622A4A9694847F654232E9D2">
    <w:name w:val="CAB5BD36622A4A9694847F654232E9D2"/>
    <w:rsid w:val="00D74CBE"/>
  </w:style>
  <w:style w:type="paragraph" w:customStyle="1" w:styleId="8ADCCDD76D63431BBB3DFDDD4D7BBA74">
    <w:name w:val="8ADCCDD76D63431BBB3DFDDD4D7BBA74"/>
    <w:rsid w:val="00D74CBE"/>
  </w:style>
  <w:style w:type="paragraph" w:customStyle="1" w:styleId="2A80E87E79324DD3A3185E4404B8642C">
    <w:name w:val="2A80E87E79324DD3A3185E4404B8642C"/>
    <w:rsid w:val="00D74CBE"/>
  </w:style>
  <w:style w:type="paragraph" w:customStyle="1" w:styleId="0137BE2D2CC8445EBFED85CFC55A1F81">
    <w:name w:val="0137BE2D2CC8445EBFED85CFC55A1F81"/>
    <w:rsid w:val="00D74CBE"/>
  </w:style>
  <w:style w:type="paragraph" w:customStyle="1" w:styleId="D295B0088F014256AF91A1A7BF90007F">
    <w:name w:val="D295B0088F014256AF91A1A7BF90007F"/>
    <w:rsid w:val="00D74CBE"/>
  </w:style>
  <w:style w:type="paragraph" w:customStyle="1" w:styleId="CF630E2E11CA402D94BDCE9A91CABE71">
    <w:name w:val="CF630E2E11CA402D94BDCE9A91CABE71"/>
    <w:rsid w:val="00D74CBE"/>
  </w:style>
  <w:style w:type="paragraph" w:customStyle="1" w:styleId="E2F2509FDE494369B35224CC008067D8">
    <w:name w:val="E2F2509FDE494369B35224CC008067D8"/>
    <w:rsid w:val="00D74CBE"/>
  </w:style>
  <w:style w:type="paragraph" w:customStyle="1" w:styleId="314F5E4E4A564E9193F52C52FBBAF01A">
    <w:name w:val="314F5E4E4A564E9193F52C52FBBAF01A"/>
    <w:rsid w:val="00D74CBE"/>
  </w:style>
  <w:style w:type="paragraph" w:customStyle="1" w:styleId="688FB3AD73C54226A536FFC4034EE5F0">
    <w:name w:val="688FB3AD73C54226A536FFC4034EE5F0"/>
    <w:rsid w:val="00D74CBE"/>
  </w:style>
  <w:style w:type="paragraph" w:customStyle="1" w:styleId="6FF38F7E31114519B1B2F248F8CA7594">
    <w:name w:val="6FF38F7E31114519B1B2F248F8CA7594"/>
    <w:rsid w:val="00D74CBE"/>
  </w:style>
  <w:style w:type="paragraph" w:customStyle="1" w:styleId="1E004356DF1F4FDAA6A1842DE7488BC9">
    <w:name w:val="1E004356DF1F4FDAA6A1842DE7488BC9"/>
    <w:rsid w:val="00D74CBE"/>
  </w:style>
  <w:style w:type="paragraph" w:customStyle="1" w:styleId="0D45F503B68D459990B7F52E9B88DBD1">
    <w:name w:val="0D45F503B68D459990B7F52E9B88DBD1"/>
    <w:rsid w:val="00D74CBE"/>
  </w:style>
  <w:style w:type="paragraph" w:customStyle="1" w:styleId="48B9227EBECA4E46910EAA5AC4E2F26E">
    <w:name w:val="48B9227EBECA4E46910EAA5AC4E2F26E"/>
    <w:rsid w:val="00D74CBE"/>
  </w:style>
  <w:style w:type="paragraph" w:customStyle="1" w:styleId="8EB8607F639A4BC88E12337D65EE2AD5">
    <w:name w:val="8EB8607F639A4BC88E12337D65EE2AD5"/>
    <w:rsid w:val="00D74CBE"/>
  </w:style>
  <w:style w:type="paragraph" w:customStyle="1" w:styleId="82BAAE4BD43142E1BDCB96B8D65E1D98">
    <w:name w:val="82BAAE4BD43142E1BDCB96B8D65E1D98"/>
    <w:rsid w:val="00D74CBE"/>
  </w:style>
  <w:style w:type="paragraph" w:customStyle="1" w:styleId="799E481EAE0746DD8829E96759822DCB">
    <w:name w:val="799E481EAE0746DD8829E96759822DCB"/>
    <w:rsid w:val="00D74CBE"/>
  </w:style>
  <w:style w:type="paragraph" w:customStyle="1" w:styleId="A8AD76A416E54BA3B8D62F43762A4080">
    <w:name w:val="A8AD76A416E54BA3B8D62F43762A4080"/>
    <w:rsid w:val="00D74CBE"/>
  </w:style>
  <w:style w:type="paragraph" w:customStyle="1" w:styleId="5F2EFA0AD1FF4C31AA7943CB31529080">
    <w:name w:val="5F2EFA0AD1FF4C31AA7943CB31529080"/>
    <w:rsid w:val="00D74CBE"/>
  </w:style>
  <w:style w:type="paragraph" w:customStyle="1" w:styleId="296BD8BB87D74B2AA5BA3D4DA8B909D2">
    <w:name w:val="296BD8BB87D74B2AA5BA3D4DA8B909D2"/>
    <w:rsid w:val="00D74CBE"/>
  </w:style>
  <w:style w:type="paragraph" w:customStyle="1" w:styleId="1B763595EA4B438798555327C5F3B7FB">
    <w:name w:val="1B763595EA4B438798555327C5F3B7FB"/>
    <w:rsid w:val="00D74CBE"/>
  </w:style>
  <w:style w:type="paragraph" w:customStyle="1" w:styleId="E224CDB234A549B5B086C2EA2D9B314D">
    <w:name w:val="E224CDB234A549B5B086C2EA2D9B314D"/>
    <w:rsid w:val="00E474BE"/>
  </w:style>
  <w:style w:type="paragraph" w:customStyle="1" w:styleId="40E4CFC15E394959A915C5D74587B229">
    <w:name w:val="40E4CFC15E394959A915C5D74587B229"/>
    <w:rsid w:val="00E474BE"/>
  </w:style>
  <w:style w:type="paragraph" w:customStyle="1" w:styleId="B06EAD02EB54479EB7D3B90A305BBAD0">
    <w:name w:val="B06EAD02EB54479EB7D3B90A305BBAD0"/>
    <w:rsid w:val="00E474BE"/>
  </w:style>
  <w:style w:type="paragraph" w:customStyle="1" w:styleId="851653275ED8438B89A93964658D9BF4">
    <w:name w:val="851653275ED8438B89A93964658D9BF4"/>
    <w:rsid w:val="00E474BE"/>
  </w:style>
  <w:style w:type="paragraph" w:customStyle="1" w:styleId="3FB7BA5A95574360B3027DE918093094">
    <w:name w:val="3FB7BA5A95574360B3027DE918093094"/>
    <w:rsid w:val="00E474BE"/>
  </w:style>
  <w:style w:type="paragraph" w:customStyle="1" w:styleId="B669212DDE9C4CE08208A2420461DADF">
    <w:name w:val="B669212DDE9C4CE08208A2420461DADF"/>
    <w:rsid w:val="00E474BE"/>
  </w:style>
  <w:style w:type="paragraph" w:customStyle="1" w:styleId="1B3B4D5E1ED4497FB83A093BA2A07FCF">
    <w:name w:val="1B3B4D5E1ED4497FB83A093BA2A07FCF"/>
    <w:rsid w:val="00E474BE"/>
  </w:style>
  <w:style w:type="paragraph" w:customStyle="1" w:styleId="93FE6A7EAA4640B9B7A68846ECA4707F">
    <w:name w:val="93FE6A7EAA4640B9B7A68846ECA4707F"/>
    <w:rsid w:val="00E474BE"/>
  </w:style>
  <w:style w:type="paragraph" w:customStyle="1" w:styleId="A4B7F23B8A7443A7A849D6CAC111EBDA">
    <w:name w:val="A4B7F23B8A7443A7A849D6CAC111EBDA"/>
    <w:rsid w:val="00E474BE"/>
  </w:style>
  <w:style w:type="paragraph" w:customStyle="1" w:styleId="20D458008E014FFEBA3DD7DCF7EC1585">
    <w:name w:val="20D458008E014FFEBA3DD7DCF7EC1585"/>
    <w:rsid w:val="00E474BE"/>
  </w:style>
  <w:style w:type="paragraph" w:customStyle="1" w:styleId="968BEA9CE259472683D8F8FBCB1FBBC4">
    <w:name w:val="968BEA9CE259472683D8F8FBCB1FBBC4"/>
    <w:rsid w:val="00E474BE"/>
  </w:style>
  <w:style w:type="paragraph" w:customStyle="1" w:styleId="E2655EDB839B4BFCA54061C19639F976">
    <w:name w:val="E2655EDB839B4BFCA54061C19639F976"/>
    <w:rsid w:val="00E474BE"/>
  </w:style>
  <w:style w:type="paragraph" w:customStyle="1" w:styleId="09FB699F7150473B9442C92C645A3661">
    <w:name w:val="09FB699F7150473B9442C92C645A3661"/>
    <w:rsid w:val="00E474BE"/>
  </w:style>
  <w:style w:type="paragraph" w:customStyle="1" w:styleId="2B347A5B37E14DBAB7DE4DB37D7E4932">
    <w:name w:val="2B347A5B37E14DBAB7DE4DB37D7E4932"/>
    <w:rsid w:val="00E474BE"/>
  </w:style>
  <w:style w:type="paragraph" w:customStyle="1" w:styleId="F1263B75E0F64AF3A5AB4FDCE9C20388">
    <w:name w:val="F1263B75E0F64AF3A5AB4FDCE9C20388"/>
    <w:rsid w:val="00E474BE"/>
  </w:style>
  <w:style w:type="paragraph" w:customStyle="1" w:styleId="7FEEC9177168495BAA5AF5658AF8826A">
    <w:name w:val="7FEEC9177168495BAA5AF5658AF8826A"/>
    <w:rsid w:val="00E474BE"/>
  </w:style>
  <w:style w:type="paragraph" w:customStyle="1" w:styleId="788B0BEB3D9E48DEA359D8BCC72D831A">
    <w:name w:val="788B0BEB3D9E48DEA359D8BCC72D831A"/>
    <w:rsid w:val="00E474BE"/>
  </w:style>
  <w:style w:type="paragraph" w:customStyle="1" w:styleId="C68ABB690BB445FA913D3B42BACB02AA">
    <w:name w:val="C68ABB690BB445FA913D3B42BACB02AA"/>
    <w:rsid w:val="00E474BE"/>
  </w:style>
  <w:style w:type="paragraph" w:customStyle="1" w:styleId="38F075DDD37440D1B7E262665839A917">
    <w:name w:val="38F075DDD37440D1B7E262665839A917"/>
    <w:rsid w:val="00E474BE"/>
  </w:style>
  <w:style w:type="paragraph" w:customStyle="1" w:styleId="F1878E9C6A6747ECB338E428D550B551">
    <w:name w:val="F1878E9C6A6747ECB338E428D550B551"/>
    <w:rsid w:val="00E474BE"/>
  </w:style>
  <w:style w:type="paragraph" w:customStyle="1" w:styleId="CDEDB4B379174D0A94C758799C3D040E">
    <w:name w:val="CDEDB4B379174D0A94C758799C3D040E"/>
    <w:rsid w:val="00E474BE"/>
  </w:style>
  <w:style w:type="paragraph" w:customStyle="1" w:styleId="48345D98582E416FB1CE95AB392A49BB">
    <w:name w:val="48345D98582E416FB1CE95AB392A49BB"/>
    <w:rsid w:val="00E474BE"/>
  </w:style>
  <w:style w:type="paragraph" w:customStyle="1" w:styleId="88A3301D3EA74C8F94930D7B4D6BDB51">
    <w:name w:val="88A3301D3EA74C8F94930D7B4D6BDB51"/>
    <w:rsid w:val="00E474BE"/>
  </w:style>
  <w:style w:type="paragraph" w:customStyle="1" w:styleId="B612FAEB8BCC43ED95BA6DF1D6445814">
    <w:name w:val="B612FAEB8BCC43ED95BA6DF1D6445814"/>
    <w:rsid w:val="00E474BE"/>
  </w:style>
  <w:style w:type="paragraph" w:customStyle="1" w:styleId="04F1F6CA3A444B59B42F47B7DCBA1B53">
    <w:name w:val="04F1F6CA3A444B59B42F47B7DCBA1B53"/>
    <w:rsid w:val="00301318"/>
  </w:style>
  <w:style w:type="paragraph" w:customStyle="1" w:styleId="BC9205FD3AE94F41ACC4D61AF868D88C">
    <w:name w:val="BC9205FD3AE94F41ACC4D61AF868D88C"/>
    <w:rsid w:val="00301318"/>
  </w:style>
  <w:style w:type="paragraph" w:customStyle="1" w:styleId="5BD0698D74F245BDAAAE0C97C11566A8">
    <w:name w:val="5BD0698D74F245BDAAAE0C97C11566A8"/>
    <w:rsid w:val="00301318"/>
  </w:style>
  <w:style w:type="paragraph" w:customStyle="1" w:styleId="A87D735592FB4B60BF3BFD1DA63CDEC2">
    <w:name w:val="A87D735592FB4B60BF3BFD1DA63CDEC2"/>
    <w:rsid w:val="00301318"/>
  </w:style>
  <w:style w:type="paragraph" w:customStyle="1" w:styleId="681C66744CE24CF18DAA698D0383A14D">
    <w:name w:val="681C66744CE24CF18DAA698D0383A14D"/>
    <w:rsid w:val="00301318"/>
  </w:style>
  <w:style w:type="paragraph" w:customStyle="1" w:styleId="52AE9ED6136F41399391CF074895124B">
    <w:name w:val="52AE9ED6136F41399391CF074895124B"/>
    <w:rsid w:val="00301318"/>
  </w:style>
  <w:style w:type="paragraph" w:customStyle="1" w:styleId="8323CD7E3E044FC3A0250CEE4195CF0B">
    <w:name w:val="8323CD7E3E044FC3A0250CEE4195CF0B"/>
    <w:rsid w:val="00301318"/>
  </w:style>
  <w:style w:type="paragraph" w:customStyle="1" w:styleId="965CDFF615C248F1A737E8E85B6D7222">
    <w:name w:val="965CDFF615C248F1A737E8E85B6D7222"/>
    <w:rsid w:val="00301318"/>
  </w:style>
  <w:style w:type="paragraph" w:customStyle="1" w:styleId="1E488A9130794605BBB6A8EDE1186648">
    <w:name w:val="1E488A9130794605BBB6A8EDE1186648"/>
    <w:rsid w:val="00301318"/>
  </w:style>
  <w:style w:type="paragraph" w:customStyle="1" w:styleId="E02F7F87D90E414F946A7C87E066276C">
    <w:name w:val="E02F7F87D90E414F946A7C87E066276C"/>
    <w:rsid w:val="00301318"/>
  </w:style>
  <w:style w:type="paragraph" w:customStyle="1" w:styleId="F30183D0AAB64D1AB49AFB916AC54EB2">
    <w:name w:val="F30183D0AAB64D1AB49AFB916AC54EB2"/>
    <w:rsid w:val="00301318"/>
  </w:style>
  <w:style w:type="paragraph" w:customStyle="1" w:styleId="03710E3802854C4DA6F14CB0A8C9F789">
    <w:name w:val="03710E3802854C4DA6F14CB0A8C9F789"/>
    <w:rsid w:val="00301318"/>
  </w:style>
  <w:style w:type="paragraph" w:customStyle="1" w:styleId="E2C99A97EA564ECD8FF983EF22422065">
    <w:name w:val="E2C99A97EA564ECD8FF983EF22422065"/>
    <w:rsid w:val="00301318"/>
  </w:style>
  <w:style w:type="paragraph" w:customStyle="1" w:styleId="277A1CFE3AFC4A068B7FBB8B899EE4D6">
    <w:name w:val="277A1CFE3AFC4A068B7FBB8B899EE4D6"/>
    <w:rsid w:val="00301318"/>
  </w:style>
  <w:style w:type="paragraph" w:customStyle="1" w:styleId="A4E6B7CCFEC040BAB56C976381998422">
    <w:name w:val="A4E6B7CCFEC040BAB56C976381998422"/>
    <w:rsid w:val="00301318"/>
  </w:style>
  <w:style w:type="paragraph" w:customStyle="1" w:styleId="AEB54EBF366448749C6D111213361777">
    <w:name w:val="AEB54EBF366448749C6D111213361777"/>
    <w:rsid w:val="00301318"/>
  </w:style>
  <w:style w:type="paragraph" w:customStyle="1" w:styleId="748D94DD0FBE4DF182BE26B3773C325C">
    <w:name w:val="748D94DD0FBE4DF182BE26B3773C325C"/>
    <w:rsid w:val="00301318"/>
  </w:style>
  <w:style w:type="paragraph" w:customStyle="1" w:styleId="B2E10D04B4D94DDFA34FA8F978DACC21">
    <w:name w:val="B2E10D04B4D94DDFA34FA8F978DACC21"/>
    <w:rsid w:val="00301318"/>
  </w:style>
  <w:style w:type="paragraph" w:customStyle="1" w:styleId="A05DAA3B0F6C442497E6A961A36EB11B">
    <w:name w:val="A05DAA3B0F6C442497E6A961A36EB11B"/>
    <w:rsid w:val="00301318"/>
  </w:style>
  <w:style w:type="paragraph" w:customStyle="1" w:styleId="469EDD743E0C41359CB8F00BFABF705D">
    <w:name w:val="469EDD743E0C41359CB8F00BFABF705D"/>
    <w:rsid w:val="00301318"/>
  </w:style>
  <w:style w:type="paragraph" w:customStyle="1" w:styleId="03E787E1D83E42D8BCF73129917DB828">
    <w:name w:val="03E787E1D83E42D8BCF73129917DB828"/>
    <w:rsid w:val="00301318"/>
  </w:style>
  <w:style w:type="paragraph" w:customStyle="1" w:styleId="18F74E4DB2CF43E5BC2D490294081CEE">
    <w:name w:val="18F74E4DB2CF43E5BC2D490294081CEE"/>
    <w:rsid w:val="00301318"/>
  </w:style>
  <w:style w:type="paragraph" w:customStyle="1" w:styleId="FB7AE62C6D9A4B7B9B16AEC4E1AF3303">
    <w:name w:val="FB7AE62C6D9A4B7B9B16AEC4E1AF3303"/>
    <w:rsid w:val="00301318"/>
  </w:style>
  <w:style w:type="paragraph" w:customStyle="1" w:styleId="740F027B5094485C92E33D6ECFF67B72">
    <w:name w:val="740F027B5094485C92E33D6ECFF67B72"/>
    <w:rsid w:val="00301318"/>
  </w:style>
  <w:style w:type="paragraph" w:customStyle="1" w:styleId="331CEB332FE8423F941E20EF5E89FF7B">
    <w:name w:val="331CEB332FE8423F941E20EF5E89FF7B"/>
    <w:rsid w:val="00301318"/>
  </w:style>
  <w:style w:type="paragraph" w:customStyle="1" w:styleId="8710D56CB6CD43DCA2DE35C365871B01">
    <w:name w:val="8710D56CB6CD43DCA2DE35C365871B01"/>
    <w:rsid w:val="00301318"/>
  </w:style>
  <w:style w:type="paragraph" w:customStyle="1" w:styleId="DE6ADB1A0F6D4D6C8B6EB398A9897EDB">
    <w:name w:val="DE6ADB1A0F6D4D6C8B6EB398A9897EDB"/>
    <w:rsid w:val="00301318"/>
  </w:style>
  <w:style w:type="paragraph" w:customStyle="1" w:styleId="1C33307D2A504DD9A77ED230CF9464A7">
    <w:name w:val="1C33307D2A504DD9A77ED230CF9464A7"/>
    <w:rsid w:val="00301318"/>
  </w:style>
  <w:style w:type="paragraph" w:customStyle="1" w:styleId="3CCC4AA576304726AC3C051489D99502">
    <w:name w:val="3CCC4AA576304726AC3C051489D99502"/>
    <w:rsid w:val="00301318"/>
  </w:style>
  <w:style w:type="paragraph" w:customStyle="1" w:styleId="CA605879FD5D42FBB72CE87ED8662BB9">
    <w:name w:val="CA605879FD5D42FBB72CE87ED8662BB9"/>
    <w:rsid w:val="00301318"/>
  </w:style>
  <w:style w:type="paragraph" w:customStyle="1" w:styleId="711990F97CEB4951B7B2565E67A912A0">
    <w:name w:val="711990F97CEB4951B7B2565E67A912A0"/>
    <w:rsid w:val="00301318"/>
  </w:style>
  <w:style w:type="paragraph" w:customStyle="1" w:styleId="DC0538EB004D4DA08EE6436B75D17FD1">
    <w:name w:val="DC0538EB004D4DA08EE6436B75D17FD1"/>
    <w:rsid w:val="00301318"/>
  </w:style>
  <w:style w:type="paragraph" w:customStyle="1" w:styleId="5C515591EEEB45F79BC93C860F2BD24A">
    <w:name w:val="5C515591EEEB45F79BC93C860F2BD24A"/>
    <w:rsid w:val="00301318"/>
  </w:style>
  <w:style w:type="paragraph" w:customStyle="1" w:styleId="B48B24793B2A4D518E70307C8874ECFB">
    <w:name w:val="B48B24793B2A4D518E70307C8874ECFB"/>
    <w:rsid w:val="00301318"/>
  </w:style>
  <w:style w:type="paragraph" w:customStyle="1" w:styleId="AACCA4411284435995B5432E5FAFEC57">
    <w:name w:val="AACCA4411284435995B5432E5FAFEC57"/>
    <w:rsid w:val="00301318"/>
  </w:style>
  <w:style w:type="paragraph" w:customStyle="1" w:styleId="F322FDA7EC2C403FBDE797F0F00EC442">
    <w:name w:val="F322FDA7EC2C403FBDE797F0F00EC442"/>
    <w:rsid w:val="00301318"/>
  </w:style>
  <w:style w:type="paragraph" w:customStyle="1" w:styleId="69C721E1E2D44AF48019E007C2A74BFF">
    <w:name w:val="69C721E1E2D44AF48019E007C2A74BFF"/>
    <w:rsid w:val="00301318"/>
  </w:style>
  <w:style w:type="paragraph" w:customStyle="1" w:styleId="4EED02324C79458EBA3E44E60B7A6E4A">
    <w:name w:val="4EED02324C79458EBA3E44E60B7A6E4A"/>
    <w:rsid w:val="00301318"/>
  </w:style>
  <w:style w:type="paragraph" w:customStyle="1" w:styleId="99697BBD6D5E410BA0D77C804231F1E8">
    <w:name w:val="99697BBD6D5E410BA0D77C804231F1E8"/>
    <w:rsid w:val="00301318"/>
  </w:style>
  <w:style w:type="paragraph" w:customStyle="1" w:styleId="087E93EFAE184CD5A0194ED1682500DF">
    <w:name w:val="087E93EFAE184CD5A0194ED1682500DF"/>
    <w:rsid w:val="00301318"/>
  </w:style>
  <w:style w:type="paragraph" w:customStyle="1" w:styleId="EA29718ABE7E45D5AFCFD57EEB3F9557">
    <w:name w:val="EA29718ABE7E45D5AFCFD57EEB3F9557"/>
    <w:rsid w:val="00301318"/>
  </w:style>
  <w:style w:type="paragraph" w:customStyle="1" w:styleId="29E5B33A73254D3D8A2CEA1590464533">
    <w:name w:val="29E5B33A73254D3D8A2CEA1590464533"/>
    <w:rsid w:val="00301318"/>
  </w:style>
  <w:style w:type="paragraph" w:customStyle="1" w:styleId="9057820C83E9498890A391BA8FB1F8A9">
    <w:name w:val="9057820C83E9498890A391BA8FB1F8A9"/>
    <w:rsid w:val="00301318"/>
  </w:style>
  <w:style w:type="paragraph" w:customStyle="1" w:styleId="E5DA6BA951914650A1C00CC8CADFA64C">
    <w:name w:val="E5DA6BA951914650A1C00CC8CADFA64C"/>
    <w:rsid w:val="00301318"/>
  </w:style>
  <w:style w:type="paragraph" w:customStyle="1" w:styleId="2CFADBBD89174FB39777A1E702804C22">
    <w:name w:val="2CFADBBD89174FB39777A1E702804C22"/>
    <w:rsid w:val="00301318"/>
  </w:style>
  <w:style w:type="paragraph" w:customStyle="1" w:styleId="AD77D5CAEB0542D0A523BDC6B9EF7640">
    <w:name w:val="AD77D5CAEB0542D0A523BDC6B9EF7640"/>
    <w:rsid w:val="00301318"/>
  </w:style>
  <w:style w:type="paragraph" w:customStyle="1" w:styleId="0FBC12CAF5D043D7ADD5447FAE026EEB">
    <w:name w:val="0FBC12CAF5D043D7ADD5447FAE026EEB"/>
    <w:rsid w:val="0030131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B258DB4-4927-44F3-BCC7-AF50013041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AM_Tour_operation_&amp;_travel_agencies_template_130214</Template>
  <TotalTime>0</TotalTime>
  <Pages>72</Pages>
  <Words>9917</Words>
  <Characters>56533</Characters>
  <Application>Microsoft Office Word</Application>
  <DocSecurity>0</DocSecurity>
  <Lines>471</Lines>
  <Paragraphs>132</Paragraphs>
  <ScaleCrop>false</ScaleCrop>
  <HeadingPairs>
    <vt:vector size="2" baseType="variant">
      <vt:variant>
        <vt:lpstr>Title</vt:lpstr>
      </vt:variant>
      <vt:variant>
        <vt:i4>1</vt:i4>
      </vt:variant>
    </vt:vector>
  </HeadingPairs>
  <TitlesOfParts>
    <vt:vector size="1" baseType="lpstr">
      <vt:lpstr/>
    </vt:vector>
  </TitlesOfParts>
  <Company>William Angliss TAFE</Company>
  <LinksUpToDate>false</LinksUpToDate>
  <CharactersWithSpaces>66318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Daniel James Chee</dc:creator>
  <cp:lastModifiedBy>Carla Angelica Co</cp:lastModifiedBy>
  <cp:revision>2</cp:revision>
  <cp:lastPrinted>2015-07-27T04:18:00Z</cp:lastPrinted>
  <dcterms:created xsi:type="dcterms:W3CDTF">2016-07-01T04:09:00Z</dcterms:created>
  <dcterms:modified xsi:type="dcterms:W3CDTF">2016-07-01T04:09:00Z</dcterms:modified>
</cp:coreProperties>
</file>