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4F2819" w:rsidRDefault="00E52433" w:rsidP="00F61BA5">
      <w:pPr>
        <w:ind w:left="-567"/>
      </w:pPr>
      <w:r>
        <w:rPr>
          <w:noProof/>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1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39"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3"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4"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5"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6" o:title="" croptop="946f" cropbottom="4970f" cropleft="1239f" cropright="3578f"/>
                  <v:path arrowok="t"/>
                </v:shape>
              </v:group>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qfnAIAADc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akjKn5wCAAA3BQAADgAAAAAAAAAAAAAAAAAuAgAA&#10;ZHJzL2Uyb0RvYy54bWxQSwECLQAUAAYACAAAACEAhJXFeuMAAAAPAQAADwAAAAAAAAAAAAAAAAD2&#10;BAAAZHJzL2Rvd25yZXYueG1sUEsFBgAAAAAEAAQA8wAAAAYGAAAAAA==&#10;" fillcolor="#5a5a5a [2109]" stroked="f"/>
            </w:pict>
          </mc:Fallback>
        </mc:AlternateContent>
      </w:r>
      <w:r>
        <w:rPr>
          <w:noProof/>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2" o:title=""/>
                  <v:path arrowok="t"/>
                </v:shape>
                <w10:wrap type="square"/>
              </v:group>
            </w:pict>
          </mc:Fallback>
        </mc:AlternateContent>
      </w:r>
      <w:r>
        <w:rPr>
          <w:noProof/>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32CD1" w:rsidRPr="009343EE" w:rsidRDefault="00F3526F" w:rsidP="009343EE">
                              <w:pPr>
                                <w:pStyle w:val="UnitNameCoverPage"/>
                              </w:pPr>
                              <w:r>
                                <w:fldChar w:fldCharType="begin"/>
                              </w:r>
                              <w:r>
                                <w:instrText xml:space="preserve"> REF  UnitName  \* MERGEFORMAT </w:instrText>
                              </w:r>
                              <w:r>
                                <w:fldChar w:fldCharType="separate"/>
                              </w:r>
                              <w:sdt>
                                <w:sdtPr>
                                  <w:alias w:val="Unit name "/>
                                  <w:tag w:val="Unit name "/>
                                  <w:id w:val="156496158"/>
                                  <w:placeholder>
                                    <w:docPart w:val="347EBF04AF474CC4BEE76CDDC2842930"/>
                                  </w:placeholder>
                                </w:sdtPr>
                                <w:sdtEndPr>
                                  <w:rPr>
                                    <w:highlight w:val="yellow"/>
                                  </w:rPr>
                                </w:sdtEndPr>
                                <w:sdtContent>
                                  <w:sdt>
                                    <w:sdtPr>
                                      <w:alias w:val="Unit name "/>
                                      <w:tag w:val="Unit name "/>
                                      <w:id w:val="1938859423"/>
                                      <w:placeholder>
                                        <w:docPart w:val="02CA3D2E81414FE2ADEB1635235CDCD9"/>
                                      </w:placeholder>
                                    </w:sdtPr>
                                    <w:sdtEndPr>
                                      <w:rPr>
                                        <w:highlight w:val="yellow"/>
                                      </w:rPr>
                                    </w:sdtEndPr>
                                    <w:sdtContent>
                                      <w:r w:rsidRPr="004F2819">
                                        <w:t>Build and maintain a team approach to service delivery</w:t>
                                      </w:r>
                                    </w:sdtContent>
                                  </w:sdt>
                                </w:sdtContent>
                              </w:sdt>
                              <w:r>
                                <w:rPr>
                                  <w:highlight w:val="yellow"/>
                                </w:rPr>
                                <w:fldChar w:fldCharType="end"/>
                              </w:r>
                            </w:p>
                            <w:p w:rsidR="00232CD1" w:rsidRPr="009343EE" w:rsidRDefault="00F3526F" w:rsidP="009343EE">
                              <w:pPr>
                                <w:pStyle w:val="UnitCodeCoverPage"/>
                              </w:pPr>
                              <w:r>
                                <w:fldChar w:fldCharType="begin"/>
                              </w:r>
                              <w:r>
                                <w:instrText xml:space="preserve"> REF  UnitCode  \* MERGEFORMAT </w:instrText>
                              </w:r>
                              <w:r>
                                <w:fldChar w:fldCharType="separate"/>
                              </w:r>
                              <w:sdt>
                                <w:sdtPr>
                                  <w:alias w:val="Unit code"/>
                                  <w:tag w:val="Unit code"/>
                                  <w:id w:val="-1322345094"/>
                                  <w:placeholder>
                                    <w:docPart w:val="72DF4DE3779E4FF88ACBECE86CCA9799"/>
                                  </w:placeholder>
                                </w:sdtPr>
                                <w:sdtContent>
                                  <w:sdt>
                                    <w:sdtPr>
                                      <w:alias w:val="Unit code"/>
                                      <w:tag w:val="Unit code"/>
                                      <w:id w:val="-1433428848"/>
                                      <w:placeholder>
                                        <w:docPart w:val="92EF7B157BE64D7A89FFA20DAD9E937D"/>
                                      </w:placeholder>
                                    </w:sdtPr>
                                    <w:sdtContent>
                                      <w:r w:rsidRPr="004F2819">
                                        <w:t>D2.TCS.CL5.03</w:t>
                                      </w:r>
                                    </w:sdtContent>
                                  </w:sdt>
                                </w:sdtContent>
                              </w:sdt>
                              <w:r>
                                <w:fldChar w:fldCharType="end"/>
                              </w:r>
                            </w:p>
                            <w:p w:rsidR="00232CD1" w:rsidRPr="009343EE" w:rsidRDefault="00F3526F"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232CD1"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32CD1" w:rsidRDefault="00232CD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232CD1" w:rsidRPr="009343EE" w:rsidRDefault="00F3526F" w:rsidP="009343EE">
                        <w:pPr>
                          <w:pStyle w:val="UnitNameCoverPage"/>
                        </w:pPr>
                        <w:r>
                          <w:fldChar w:fldCharType="begin"/>
                        </w:r>
                        <w:r>
                          <w:instrText xml:space="preserve"> REF  UnitName  \* MERGEFORMAT </w:instrText>
                        </w:r>
                        <w:r>
                          <w:fldChar w:fldCharType="separate"/>
                        </w:r>
                        <w:sdt>
                          <w:sdtPr>
                            <w:alias w:val="Unit name "/>
                            <w:tag w:val="Unit name "/>
                            <w:id w:val="156496158"/>
                            <w:placeholder>
                              <w:docPart w:val="347EBF04AF474CC4BEE76CDDC2842930"/>
                            </w:placeholder>
                          </w:sdtPr>
                          <w:sdtEndPr>
                            <w:rPr>
                              <w:highlight w:val="yellow"/>
                            </w:rPr>
                          </w:sdtEndPr>
                          <w:sdtContent>
                            <w:sdt>
                              <w:sdtPr>
                                <w:alias w:val="Unit name "/>
                                <w:tag w:val="Unit name "/>
                                <w:id w:val="1938859423"/>
                                <w:placeholder>
                                  <w:docPart w:val="02CA3D2E81414FE2ADEB1635235CDCD9"/>
                                </w:placeholder>
                              </w:sdtPr>
                              <w:sdtEndPr>
                                <w:rPr>
                                  <w:highlight w:val="yellow"/>
                                </w:rPr>
                              </w:sdtEndPr>
                              <w:sdtContent>
                                <w:r w:rsidRPr="004F2819">
                                  <w:t>Build and maintain a team approach to service delivery</w:t>
                                </w:r>
                              </w:sdtContent>
                            </w:sdt>
                          </w:sdtContent>
                        </w:sdt>
                        <w:r>
                          <w:rPr>
                            <w:highlight w:val="yellow"/>
                          </w:rPr>
                          <w:fldChar w:fldCharType="end"/>
                        </w:r>
                      </w:p>
                      <w:p w:rsidR="00232CD1" w:rsidRPr="009343EE" w:rsidRDefault="00F3526F" w:rsidP="009343EE">
                        <w:pPr>
                          <w:pStyle w:val="UnitCodeCoverPage"/>
                        </w:pPr>
                        <w:r>
                          <w:fldChar w:fldCharType="begin"/>
                        </w:r>
                        <w:r>
                          <w:instrText xml:space="preserve"> REF  UnitCode  \* MERGEFORMAT </w:instrText>
                        </w:r>
                        <w:r>
                          <w:fldChar w:fldCharType="separate"/>
                        </w:r>
                        <w:sdt>
                          <w:sdtPr>
                            <w:alias w:val="Unit code"/>
                            <w:tag w:val="Unit code"/>
                            <w:id w:val="-1322345094"/>
                            <w:placeholder>
                              <w:docPart w:val="72DF4DE3779E4FF88ACBECE86CCA9799"/>
                            </w:placeholder>
                          </w:sdtPr>
                          <w:sdtContent>
                            <w:sdt>
                              <w:sdtPr>
                                <w:alias w:val="Unit code"/>
                                <w:tag w:val="Unit code"/>
                                <w:id w:val="-1433428848"/>
                                <w:placeholder>
                                  <w:docPart w:val="92EF7B157BE64D7A89FFA20DAD9E937D"/>
                                </w:placeholder>
                              </w:sdtPr>
                              <w:sdtContent>
                                <w:r w:rsidRPr="004F2819">
                                  <w:t>D2.TCS.CL5.03</w:t>
                                </w:r>
                              </w:sdtContent>
                            </w:sdt>
                          </w:sdtContent>
                        </w:sdt>
                        <w:r>
                          <w:fldChar w:fldCharType="end"/>
                        </w:r>
                      </w:p>
                      <w:p w:rsidR="00232CD1" w:rsidRPr="009343EE" w:rsidRDefault="00F3526F"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232CD1"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232CD1" w:rsidRDefault="00232CD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232CD1" w:rsidRDefault="00232CD1" w:rsidP="007E2911">
                            <w:pPr>
                              <w:jc w:val="center"/>
                            </w:pPr>
                          </w:p>
                          <w:p w:rsidR="00232CD1" w:rsidRDefault="00232C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Og0&#10;VK1FAgAAhgQAAA4AAAAAAAAAAAAAAAAALgIAAGRycy9lMm9Eb2MueG1sUEsBAi0AFAAGAAgAAAAh&#10;ABfoo43kAAAADwEAAA8AAAAAAAAAAAAAAAAAnwQAAGRycy9kb3ducmV2LnhtbFBLBQYAAAAABAAE&#10;APMAAACwBQAAAAA=&#10;" fillcolor="#7f7f7f [1612]">
                <v:textbox>
                  <w:txbxContent>
                    <w:p w:rsidR="00232CD1" w:rsidRDefault="00232CD1" w:rsidP="007E2911">
                      <w:pPr>
                        <w:jc w:val="center"/>
                      </w:pPr>
                    </w:p>
                    <w:p w:rsidR="00232CD1" w:rsidRDefault="00232CD1"/>
                  </w:txbxContent>
                </v:textbox>
              </v:rect>
            </w:pict>
          </mc:Fallback>
        </mc:AlternateContent>
      </w:r>
      <w:r w:rsidR="00D33919" w:rsidRPr="004F2819">
        <w:br w:type="page"/>
      </w:r>
    </w:p>
    <w:p w:rsidR="00D33919" w:rsidRPr="004F2819" w:rsidRDefault="00D33919" w:rsidP="00AD1A89">
      <w:pPr>
        <w:pStyle w:val="BodyCopy"/>
        <w:rPr>
          <w:noProof w:val="0"/>
        </w:rPr>
      </w:pPr>
    </w:p>
    <w:p w:rsidR="00D33919" w:rsidRPr="004F2819" w:rsidRDefault="00D33919">
      <w:pPr>
        <w:sectPr w:rsidR="00D33919" w:rsidRPr="004F2819"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5665D822AC4C44C38E488CA7F2EF6CA8"/>
        </w:placeholder>
      </w:sdtPr>
      <w:sdtEndPr>
        <w:rPr>
          <w:highlight w:val="yellow"/>
        </w:rPr>
      </w:sdtEndPr>
      <w:sdtContent>
        <w:p w:rsidR="00F61BA5" w:rsidRPr="004F2819" w:rsidRDefault="00F3526F" w:rsidP="00BD2681">
          <w:pPr>
            <w:pStyle w:val="UnitNameTitlePage"/>
          </w:pPr>
          <w:sdt>
            <w:sdtPr>
              <w:alias w:val="Unit name "/>
              <w:tag w:val="Unit name "/>
              <w:id w:val="-1987776544"/>
              <w:placeholder>
                <w:docPart w:val="4BD7599BBDE9443B8519470B461AE6BA"/>
              </w:placeholder>
            </w:sdtPr>
            <w:sdtEndPr>
              <w:rPr>
                <w:highlight w:val="yellow"/>
              </w:rPr>
            </w:sdtEndPr>
            <w:sdtContent>
              <w:r w:rsidR="004445FF" w:rsidRPr="004F2819">
                <w:t xml:space="preserve">Build </w:t>
              </w:r>
              <w:r w:rsidR="00F53864" w:rsidRPr="004F2819">
                <w:t>and maintain a team approach to service delivery</w:t>
              </w:r>
            </w:sdtContent>
          </w:sdt>
        </w:p>
      </w:sdtContent>
    </w:sdt>
    <w:bookmarkEnd w:id="0" w:displacedByCustomXml="prev"/>
    <w:bookmarkStart w:id="1" w:name="UnitCode" w:displacedByCustomXml="next"/>
    <w:sdt>
      <w:sdtPr>
        <w:alias w:val="Unit code"/>
        <w:tag w:val="Unit code"/>
        <w:id w:val="1867242621"/>
        <w:placeholder>
          <w:docPart w:val="5665D822AC4C44C38E488CA7F2EF6CA8"/>
        </w:placeholder>
      </w:sdtPr>
      <w:sdtEndPr/>
      <w:sdtContent>
        <w:p w:rsidR="00BD2681" w:rsidRPr="004F2819" w:rsidRDefault="00F3526F" w:rsidP="00BD2681">
          <w:pPr>
            <w:pStyle w:val="UnitCodeTitlePage"/>
          </w:pPr>
          <w:sdt>
            <w:sdtPr>
              <w:alias w:val="Unit code"/>
              <w:tag w:val="Unit code"/>
              <w:id w:val="-1567871991"/>
              <w:placeholder>
                <w:docPart w:val="28AC973BF2AD4D388153590E2636A5E2"/>
              </w:placeholder>
            </w:sdtPr>
            <w:sdtEndPr/>
            <w:sdtContent>
              <w:r w:rsidR="004445FF" w:rsidRPr="004F2819">
                <w:t>D2.TCS.CL5.03</w:t>
              </w:r>
            </w:sdtContent>
          </w:sdt>
        </w:p>
      </w:sdtContent>
    </w:sdt>
    <w:bookmarkEnd w:id="1" w:displacedByCustomXml="prev"/>
    <w:bookmarkStart w:id="2" w:name="TraineeManual" w:displacedByCustomXml="next"/>
    <w:sdt>
      <w:sdtPr>
        <w:alias w:val="Trainee manual"/>
        <w:tag w:val="Trainee manual"/>
        <w:id w:val="198362398"/>
        <w:placeholder>
          <w:docPart w:val="5665D822AC4C44C38E488CA7F2EF6CA8"/>
        </w:placeholder>
      </w:sdtPr>
      <w:sdtEndPr/>
      <w:sdtContent>
        <w:p w:rsidR="00BD2681" w:rsidRPr="004F2819" w:rsidRDefault="00A77F3F" w:rsidP="00BD2681">
          <w:pPr>
            <w:pStyle w:val="UnitCodeTitlePage"/>
          </w:pPr>
          <w:r w:rsidRPr="004F2819">
            <w:t>Trainee Manual</w:t>
          </w:r>
        </w:p>
      </w:sdtContent>
    </w:sdt>
    <w:bookmarkEnd w:id="2" w:displacedByCustomXml="prev"/>
    <w:p w:rsidR="00BD2681" w:rsidRPr="004F2819" w:rsidRDefault="00BD2681" w:rsidP="00BD2681">
      <w:pPr>
        <w:pStyle w:val="BodyCopy"/>
        <w:rPr>
          <w:noProof w:val="0"/>
        </w:rPr>
      </w:pPr>
      <w:r w:rsidRPr="004F2819">
        <w:rPr>
          <w:noProof w:val="0"/>
        </w:rPr>
        <w:br w:type="page"/>
      </w:r>
    </w:p>
    <w:p w:rsidR="00BD2681" w:rsidRPr="004F2819" w:rsidRDefault="00E52433" w:rsidP="00BD2681">
      <w:pPr>
        <w:pStyle w:val="AcknowledgementsImprint"/>
        <w:rPr>
          <w:lang w:val="en-AU"/>
        </w:rPr>
      </w:pPr>
      <w:r>
        <w:rPr>
          <w:noProof/>
          <w:lang w:val="en-AU" w:eastAsia="en-AU"/>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9"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4"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CDlXpGVwMA&#10;APw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oxMTEAAAA2gAAAA8AAABkcnMvZG93bnJldi54bWxEj0Frg0AUhO+F/oflFXqrqyGEYN2IBAq2&#10;pyYxhd5e3ReVuG/F3Rrz77OBQo/DzHzDZPlsejHR6DrLCpIoBkFcW91xo6A6vL2sQTiPrLG3TAqu&#10;5CDfPD5kmGp74R1Ne9+IAGGXooLW+yGV0tUtGXSRHYiDd7KjQR/k2Eg94iXATS8XcbySBjsOCy0O&#10;tG2pPu9/jYLy8/hR1kmx+KkO12m5/vo+Fd27Us9Pc/EKwtPs/8N/7VIrWML9SrgBcn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6oxMTEAAAA2g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2" o:title=""/>
                  <v:path arrowok="t"/>
                </v:shape>
                <w10:wrap type="square"/>
              </v:group>
            </w:pict>
          </mc:Fallback>
        </mc:AlternateContent>
      </w:r>
    </w:p>
    <w:p w:rsidR="00BD2681" w:rsidRPr="004F2819" w:rsidRDefault="00BD2681" w:rsidP="00BD2681">
      <w:pPr>
        <w:pStyle w:val="AcknowledgementsImprint"/>
        <w:rPr>
          <w:lang w:val="en-AU"/>
        </w:rPr>
      </w:pPr>
    </w:p>
    <w:p w:rsidR="00BD2681" w:rsidRPr="004F2819"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4F2819" w:rsidTr="00BD2681">
        <w:tc>
          <w:tcPr>
            <w:tcW w:w="6771" w:type="dxa"/>
            <w:gridSpan w:val="2"/>
          </w:tcPr>
          <w:p w:rsidR="00BD2681" w:rsidRPr="004F2819" w:rsidRDefault="00D5589C" w:rsidP="006B03E4">
            <w:pPr>
              <w:pStyle w:val="AcknowledgementsImprintBold"/>
              <w:ind w:left="0"/>
              <w:rPr>
                <w:lang w:val="en-AU"/>
              </w:rPr>
            </w:pPr>
            <w:r w:rsidRPr="004F2819">
              <w:rPr>
                <w:rStyle w:val="BodyCopyBold0"/>
                <w:rFonts w:ascii="Helvetica" w:hAnsi="Helvetica" w:cs="Helvetica 45 Light"/>
                <w:b/>
                <w:bCs w:val="0"/>
                <w:lang w:val="en-AU"/>
              </w:rPr>
              <w:br/>
            </w:r>
            <w:r w:rsidRPr="004F2819">
              <w:rPr>
                <w:rStyle w:val="BodyCopyBold0"/>
                <w:rFonts w:ascii="Helvetica" w:hAnsi="Helvetica" w:cs="Helvetica 45 Light"/>
                <w:b/>
                <w:bCs w:val="0"/>
                <w:lang w:val="en-AU"/>
              </w:rPr>
              <w:br/>
            </w:r>
            <w:r w:rsidR="00BD2681" w:rsidRPr="004F2819">
              <w:rPr>
                <w:rStyle w:val="BodyCopyBold0"/>
                <w:rFonts w:ascii="Helvetica" w:hAnsi="Helvetica" w:cs="Helvetica 45 Light"/>
                <w:b/>
                <w:bCs w:val="0"/>
                <w:lang w:val="en-AU"/>
              </w:rPr>
              <w:t>Project Base</w:t>
            </w:r>
          </w:p>
        </w:tc>
      </w:tr>
      <w:tr w:rsidR="00BD2681" w:rsidRPr="004F2819" w:rsidTr="00BD2681">
        <w:tc>
          <w:tcPr>
            <w:tcW w:w="6771" w:type="dxa"/>
            <w:gridSpan w:val="2"/>
          </w:tcPr>
          <w:p w:rsidR="00BD2681" w:rsidRPr="004F2819" w:rsidRDefault="00BD2681" w:rsidP="00BD2681">
            <w:pPr>
              <w:pStyle w:val="AcknowledgementsImprint"/>
              <w:spacing w:before="0" w:after="0"/>
              <w:ind w:left="0"/>
              <w:rPr>
                <w:lang w:val="en-AU"/>
              </w:rPr>
            </w:pPr>
            <w:r w:rsidRPr="004F2819">
              <w:rPr>
                <w:lang w:val="en-AU"/>
              </w:rPr>
              <w:t>William Angliss Institute of TAFE</w:t>
            </w:r>
          </w:p>
        </w:tc>
      </w:tr>
      <w:tr w:rsidR="00BD2681" w:rsidRPr="004F2819" w:rsidTr="00BD2681">
        <w:tc>
          <w:tcPr>
            <w:tcW w:w="6771" w:type="dxa"/>
            <w:gridSpan w:val="2"/>
          </w:tcPr>
          <w:p w:rsidR="00BD2681" w:rsidRPr="004F2819" w:rsidRDefault="00BD2681" w:rsidP="00BD2681">
            <w:pPr>
              <w:pStyle w:val="AcknowledgementsImprint"/>
              <w:spacing w:before="0" w:after="0"/>
              <w:ind w:left="0"/>
              <w:rPr>
                <w:lang w:val="en-AU"/>
              </w:rPr>
            </w:pPr>
            <w:r w:rsidRPr="004F2819">
              <w:rPr>
                <w:lang w:val="en-AU"/>
              </w:rPr>
              <w:t>555 La Trobe Street</w:t>
            </w:r>
          </w:p>
        </w:tc>
      </w:tr>
      <w:tr w:rsidR="00BD2681" w:rsidRPr="004F2819" w:rsidTr="00BD2681">
        <w:tc>
          <w:tcPr>
            <w:tcW w:w="6771" w:type="dxa"/>
            <w:gridSpan w:val="2"/>
          </w:tcPr>
          <w:p w:rsidR="00BD2681" w:rsidRPr="004F2819" w:rsidRDefault="00BD2681" w:rsidP="00BD2681">
            <w:pPr>
              <w:pStyle w:val="AcknowledgementsImprint"/>
              <w:spacing w:before="0" w:after="0"/>
              <w:ind w:left="0"/>
              <w:rPr>
                <w:lang w:val="en-AU"/>
              </w:rPr>
            </w:pPr>
            <w:r w:rsidRPr="004F2819">
              <w:rPr>
                <w:lang w:val="en-AU"/>
              </w:rPr>
              <w:t>Melbourne 3000 Victoria</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Telephone:</w:t>
            </w:r>
          </w:p>
        </w:tc>
        <w:tc>
          <w:tcPr>
            <w:tcW w:w="4395" w:type="dxa"/>
          </w:tcPr>
          <w:p w:rsidR="00BD2681" w:rsidRPr="004F2819" w:rsidRDefault="00BD2681" w:rsidP="00BD2681">
            <w:pPr>
              <w:pStyle w:val="AcknowledgementsImprint"/>
              <w:spacing w:before="0" w:after="0"/>
              <w:ind w:left="0"/>
              <w:rPr>
                <w:lang w:val="en-AU"/>
              </w:rPr>
            </w:pPr>
            <w:r w:rsidRPr="004F2819">
              <w:rPr>
                <w:lang w:val="en-AU"/>
              </w:rPr>
              <w:t>(03) 9606 2111</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Facsimile:</w:t>
            </w:r>
          </w:p>
        </w:tc>
        <w:tc>
          <w:tcPr>
            <w:tcW w:w="4395" w:type="dxa"/>
          </w:tcPr>
          <w:p w:rsidR="00BD2681" w:rsidRPr="004F2819" w:rsidRDefault="00BD2681" w:rsidP="00BD2681">
            <w:pPr>
              <w:pStyle w:val="AcknowledgementsImprint"/>
              <w:spacing w:before="0" w:after="0"/>
              <w:ind w:left="0"/>
              <w:rPr>
                <w:lang w:val="en-AU"/>
              </w:rPr>
            </w:pPr>
            <w:r w:rsidRPr="004F2819">
              <w:rPr>
                <w:lang w:val="en-AU"/>
              </w:rPr>
              <w:t>(03) 9670 1330</w:t>
            </w:r>
          </w:p>
        </w:tc>
      </w:tr>
      <w:tr w:rsidR="00BD2681" w:rsidRPr="004F2819" w:rsidTr="00BD2681">
        <w:tc>
          <w:tcPr>
            <w:tcW w:w="6771" w:type="dxa"/>
            <w:gridSpan w:val="2"/>
          </w:tcPr>
          <w:p w:rsidR="00BD2681" w:rsidRPr="004F2819" w:rsidRDefault="00BD2681" w:rsidP="00D5589C">
            <w:pPr>
              <w:pStyle w:val="AcknowledgementsImprintBold"/>
              <w:ind w:left="0"/>
              <w:jc w:val="both"/>
              <w:rPr>
                <w:lang w:val="en-AU"/>
              </w:rPr>
            </w:pPr>
            <w:r w:rsidRPr="004F2819">
              <w:rPr>
                <w:lang w:val="en-AU"/>
              </w:rPr>
              <w:t>Acknowledgements</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Project Director:</w:t>
            </w:r>
          </w:p>
        </w:tc>
        <w:tc>
          <w:tcPr>
            <w:tcW w:w="4395" w:type="dxa"/>
          </w:tcPr>
          <w:p w:rsidR="00BD2681" w:rsidRPr="004F2819" w:rsidRDefault="00BD2681" w:rsidP="00BD2681">
            <w:pPr>
              <w:pStyle w:val="AcknowledgementsImprint"/>
              <w:spacing w:before="0" w:after="0"/>
              <w:ind w:left="0"/>
              <w:rPr>
                <w:lang w:val="en-AU"/>
              </w:rPr>
            </w:pPr>
            <w:r w:rsidRPr="004F2819">
              <w:rPr>
                <w:lang w:val="en-AU"/>
              </w:rPr>
              <w:t>Wayne Crosbie</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Project Manager</w:t>
            </w:r>
          </w:p>
        </w:tc>
        <w:tc>
          <w:tcPr>
            <w:tcW w:w="4395" w:type="dxa"/>
          </w:tcPr>
          <w:p w:rsidR="00BD2681" w:rsidRPr="004F2819" w:rsidRDefault="006B03E4" w:rsidP="00BD2681">
            <w:pPr>
              <w:pStyle w:val="AcknowledgementsImprint"/>
              <w:spacing w:before="0" w:after="0"/>
              <w:ind w:left="0"/>
              <w:rPr>
                <w:lang w:val="en-AU"/>
              </w:rPr>
            </w:pPr>
            <w:r w:rsidRPr="004F2819">
              <w:rPr>
                <w:lang w:val="en-AU"/>
              </w:rPr>
              <w:t>Jim Irwin</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Chief Writer:</w:t>
            </w:r>
          </w:p>
        </w:tc>
        <w:tc>
          <w:tcPr>
            <w:tcW w:w="4395" w:type="dxa"/>
          </w:tcPr>
          <w:p w:rsidR="00BD2681" w:rsidRPr="004F2819" w:rsidRDefault="00BD2681" w:rsidP="00BD2681">
            <w:pPr>
              <w:pStyle w:val="AcknowledgementsImprint"/>
              <w:spacing w:before="0" w:after="0"/>
              <w:ind w:left="0"/>
              <w:rPr>
                <w:lang w:val="en-AU"/>
              </w:rPr>
            </w:pPr>
            <w:r w:rsidRPr="004F2819">
              <w:rPr>
                <w:lang w:val="en-AU"/>
              </w:rPr>
              <w:t>Alan Hickman</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Subject Writer:</w:t>
            </w:r>
          </w:p>
        </w:tc>
        <w:tc>
          <w:tcPr>
            <w:tcW w:w="4395" w:type="dxa"/>
          </w:tcPr>
          <w:p w:rsidR="00BD2681" w:rsidRPr="004F2819" w:rsidRDefault="006B03E4" w:rsidP="00BD2681">
            <w:pPr>
              <w:pStyle w:val="AcknowledgementsImprint"/>
              <w:spacing w:before="0" w:after="0"/>
              <w:ind w:left="0"/>
              <w:rPr>
                <w:lang w:val="en-AU"/>
              </w:rPr>
            </w:pPr>
            <w:r w:rsidRPr="004F2819">
              <w:rPr>
                <w:lang w:val="en-AU"/>
              </w:rPr>
              <w:t>Quentin Derrick</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Editor:</w:t>
            </w:r>
          </w:p>
        </w:tc>
        <w:tc>
          <w:tcPr>
            <w:tcW w:w="4395" w:type="dxa"/>
          </w:tcPr>
          <w:p w:rsidR="00BD2681" w:rsidRPr="004F2819" w:rsidRDefault="006B03E4" w:rsidP="00BD2681">
            <w:pPr>
              <w:pStyle w:val="AcknowledgementsImprint"/>
              <w:spacing w:before="0" w:after="0"/>
              <w:ind w:left="0"/>
              <w:rPr>
                <w:lang w:val="en-AU"/>
              </w:rPr>
            </w:pPr>
            <w:r w:rsidRPr="004F2819">
              <w:rPr>
                <w:lang w:val="en-AU"/>
              </w:rPr>
              <w:t>Jim Irwin</w:t>
            </w:r>
          </w:p>
        </w:tc>
      </w:tr>
      <w:tr w:rsidR="00BD2681" w:rsidRPr="004F2819" w:rsidTr="00BD2681">
        <w:tc>
          <w:tcPr>
            <w:tcW w:w="2376" w:type="dxa"/>
          </w:tcPr>
          <w:p w:rsidR="00BD2681" w:rsidRPr="004F2819" w:rsidRDefault="00BD2681" w:rsidP="00BD2681">
            <w:pPr>
              <w:pStyle w:val="AcknowledgementsImprint"/>
              <w:spacing w:before="0" w:after="0"/>
              <w:ind w:left="0"/>
              <w:rPr>
                <w:lang w:val="en-AU"/>
              </w:rPr>
            </w:pPr>
            <w:r w:rsidRPr="004F2819">
              <w:rPr>
                <w:lang w:val="en-AU"/>
              </w:rPr>
              <w:t>DTP/Production:</w:t>
            </w:r>
          </w:p>
        </w:tc>
        <w:tc>
          <w:tcPr>
            <w:tcW w:w="4395" w:type="dxa"/>
          </w:tcPr>
          <w:p w:rsidR="00BD2681" w:rsidRPr="004F2819" w:rsidRDefault="00BD2681" w:rsidP="00BD2681">
            <w:pPr>
              <w:pStyle w:val="AcknowledgementsImprint"/>
              <w:spacing w:before="0" w:after="0"/>
              <w:ind w:left="0"/>
              <w:rPr>
                <w:lang w:val="en-AU"/>
              </w:rPr>
            </w:pPr>
            <w:r w:rsidRPr="004F2819">
              <w:rPr>
                <w:lang w:val="en-AU"/>
              </w:rPr>
              <w:t>Daniel Chee, Mai Vu</w:t>
            </w:r>
            <w:r w:rsidR="000D4ACF" w:rsidRPr="004F2819">
              <w:rPr>
                <w:lang w:val="en-AU"/>
              </w:rPr>
              <w:t xml:space="preserve">, </w:t>
            </w:r>
            <w:r w:rsidR="006B03E4" w:rsidRPr="004F2819">
              <w:rPr>
                <w:lang w:val="en-AU"/>
              </w:rPr>
              <w:t>Cindy Curran</w:t>
            </w:r>
          </w:p>
        </w:tc>
      </w:tr>
    </w:tbl>
    <w:p w:rsidR="00BD2681" w:rsidRPr="004F2819" w:rsidRDefault="00BD2681" w:rsidP="00BD2681">
      <w:pPr>
        <w:pStyle w:val="BodyCopy-Introduction"/>
        <w:rPr>
          <w:noProof w:val="0"/>
        </w:rPr>
      </w:pPr>
    </w:p>
    <w:p w:rsidR="00AD7B23" w:rsidRPr="004F2819" w:rsidRDefault="00AD7B23" w:rsidP="00AD7B23">
      <w:pPr>
        <w:pStyle w:val="AcknowledgementsImprint"/>
        <w:rPr>
          <w:lang w:val="en-AU"/>
        </w:rPr>
      </w:pPr>
      <w:r w:rsidRPr="004F281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4F2819" w:rsidRDefault="00AD7B23" w:rsidP="00AD7B23">
      <w:pPr>
        <w:pStyle w:val="AcknowledgementsImprint"/>
        <w:rPr>
          <w:lang w:val="en-AU"/>
        </w:rPr>
      </w:pPr>
      <w:r w:rsidRPr="004F2819">
        <w:rPr>
          <w:lang w:val="en-AU"/>
        </w:rPr>
        <w:t xml:space="preserve">The ASEAN Secretariat is based in Jakarta, Indonesia. </w:t>
      </w:r>
    </w:p>
    <w:p w:rsidR="00AD7B23" w:rsidRPr="004F2819" w:rsidRDefault="00AD7B23" w:rsidP="00AD7B23">
      <w:pPr>
        <w:pStyle w:val="AcknowledgementsImprint"/>
        <w:rPr>
          <w:lang w:val="en-AU"/>
        </w:rPr>
      </w:pPr>
      <w:r w:rsidRPr="004F2819">
        <w:rPr>
          <w:lang w:val="en-AU"/>
        </w:rPr>
        <w:t xml:space="preserve">General Information on ASEAN appears online at the ASEAN Website: </w:t>
      </w:r>
      <w:hyperlink r:id="rId24" w:history="1">
        <w:r w:rsidRPr="004F2819">
          <w:rPr>
            <w:rStyle w:val="Hyperlink"/>
            <w:rFonts w:eastAsiaTheme="majorEastAsia"/>
            <w:lang w:val="en-AU"/>
          </w:rPr>
          <w:t>www.asean.org</w:t>
        </w:r>
      </w:hyperlink>
      <w:r w:rsidRPr="004F2819">
        <w:rPr>
          <w:lang w:val="en-AU"/>
        </w:rPr>
        <w:t>.</w:t>
      </w:r>
    </w:p>
    <w:p w:rsidR="00AD7B23" w:rsidRPr="004F2819" w:rsidRDefault="00AD7B23" w:rsidP="00AD7B23">
      <w:pPr>
        <w:pStyle w:val="AcknowledgementsImprint"/>
        <w:rPr>
          <w:lang w:val="en-AU"/>
        </w:rPr>
      </w:pPr>
      <w:r w:rsidRPr="004F2819">
        <w:rPr>
          <w:lang w:val="en-AU"/>
        </w:rPr>
        <w:t>All text is produced by William Angliss Institute of TAFE for the ASEAN Project on “</w:t>
      </w:r>
      <w:r w:rsidR="00DA3908" w:rsidRPr="004F2819">
        <w:rPr>
          <w:lang w:val="en-AU"/>
        </w:rPr>
        <w:t>Toolbox Development for Tourism Labour Divisions for Travel Agencies and Tour Operations</w:t>
      </w:r>
      <w:r w:rsidRPr="004F2819">
        <w:rPr>
          <w:lang w:val="en-AU"/>
        </w:rPr>
        <w:t>”.</w:t>
      </w:r>
    </w:p>
    <w:p w:rsidR="00AD7B23" w:rsidRPr="004F2819" w:rsidRDefault="00AD7B23" w:rsidP="00AD7B23">
      <w:pPr>
        <w:pStyle w:val="AcknowledgementsImprint"/>
        <w:rPr>
          <w:lang w:val="en-AU"/>
        </w:rPr>
      </w:pPr>
      <w:r w:rsidRPr="004F2819">
        <w:rPr>
          <w:lang w:val="en-AU"/>
        </w:rPr>
        <w:t>This publication is supported by the Australian Government’s aid program through the ASEAN-Australia Development Cooperation Program Phase II (AADCP II).</w:t>
      </w:r>
    </w:p>
    <w:p w:rsidR="00AD7B23" w:rsidRPr="004F2819" w:rsidRDefault="00AD7B23" w:rsidP="00AD7B23">
      <w:pPr>
        <w:pStyle w:val="AcknowledgementsImprint"/>
        <w:rPr>
          <w:lang w:val="en-AU"/>
        </w:rPr>
      </w:pPr>
      <w:r w:rsidRPr="004F2819">
        <w:rPr>
          <w:lang w:val="en-AU"/>
        </w:rPr>
        <w:t xml:space="preserve">Copyright: Association of Southeast Asian Nations (ASEAN) </w:t>
      </w:r>
      <w:r w:rsidR="006B03E4" w:rsidRPr="004F2819">
        <w:rPr>
          <w:lang w:val="en-AU"/>
        </w:rPr>
        <w:t>2015</w:t>
      </w:r>
      <w:r w:rsidRPr="004F2819">
        <w:rPr>
          <w:lang w:val="en-AU"/>
        </w:rPr>
        <w:t xml:space="preserve">. </w:t>
      </w:r>
    </w:p>
    <w:p w:rsidR="00AD7B23" w:rsidRPr="004F2819" w:rsidRDefault="00AD7B23" w:rsidP="00AD7B23">
      <w:pPr>
        <w:pStyle w:val="AcknowledgementsImprint"/>
        <w:rPr>
          <w:lang w:val="en-AU"/>
        </w:rPr>
      </w:pPr>
      <w:r w:rsidRPr="004F2819">
        <w:rPr>
          <w:lang w:val="en-AU"/>
        </w:rPr>
        <w:t>All rights reserved.</w:t>
      </w:r>
    </w:p>
    <w:p w:rsidR="00AD7B23" w:rsidRPr="004F2819" w:rsidRDefault="00AD7B23" w:rsidP="00AD7B23">
      <w:pPr>
        <w:pStyle w:val="AcknowledgementsImprintBold"/>
        <w:rPr>
          <w:sz w:val="18"/>
          <w:szCs w:val="18"/>
          <w:lang w:val="en-AU"/>
        </w:rPr>
      </w:pPr>
      <w:r w:rsidRPr="004F2819">
        <w:rPr>
          <w:sz w:val="18"/>
          <w:szCs w:val="18"/>
          <w:lang w:val="en-AU"/>
        </w:rPr>
        <w:t>Disclaimer</w:t>
      </w:r>
    </w:p>
    <w:p w:rsidR="00AD7B23" w:rsidRPr="004F2819" w:rsidRDefault="00AD7B23" w:rsidP="00AD7B23">
      <w:pPr>
        <w:pStyle w:val="AcknowledgementsImprint"/>
        <w:rPr>
          <w:lang w:val="en-AU"/>
        </w:rPr>
      </w:pPr>
      <w:r w:rsidRPr="004F281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4F2819" w:rsidRDefault="00AD7B23" w:rsidP="00AD7B23">
      <w:pPr>
        <w:pStyle w:val="AcknowledgementsImprint"/>
        <w:rPr>
          <w:lang w:val="en-AU"/>
        </w:rPr>
      </w:pPr>
      <w:r w:rsidRPr="004F281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4F2819" w:rsidRDefault="00AD7B23" w:rsidP="00AD7B23">
      <w:pPr>
        <w:pStyle w:val="AcknowledgementsImprint"/>
        <w:rPr>
          <w:lang w:val="en-AU"/>
        </w:rPr>
      </w:pPr>
      <w:r w:rsidRPr="004F2819">
        <w:rPr>
          <w:lang w:val="en-AU"/>
        </w:rPr>
        <w:t xml:space="preserve">Additional images have been sourced from Flickr and SXC and are used under Creative Commons licence:  </w:t>
      </w:r>
      <w:hyperlink r:id="rId25" w:history="1">
        <w:r w:rsidRPr="004F2819">
          <w:rPr>
            <w:rStyle w:val="Hyperlink"/>
            <w:rFonts w:eastAsiaTheme="majorEastAsia"/>
            <w:szCs w:val="18"/>
            <w:lang w:val="en-AU"/>
          </w:rPr>
          <w:t>http://creativecommons.org/licenses/by/2.0/deed.en</w:t>
        </w:r>
      </w:hyperlink>
    </w:p>
    <w:p w:rsidR="00AD7B23" w:rsidRPr="004F2819" w:rsidRDefault="00AD7B23" w:rsidP="00AD7B23">
      <w:pPr>
        <w:pStyle w:val="AcknowledgementsImprint"/>
        <w:rPr>
          <w:lang w:val="en-AU"/>
        </w:rPr>
      </w:pPr>
    </w:p>
    <w:p w:rsidR="00AD7B23" w:rsidRPr="004F2819" w:rsidRDefault="00AD7B23" w:rsidP="00AD7B23">
      <w:pPr>
        <w:pStyle w:val="AcknowledgementsImprint"/>
        <w:rPr>
          <w:lang w:val="en-AU"/>
        </w:rPr>
      </w:pPr>
      <w:r w:rsidRPr="004F2819">
        <w:rPr>
          <w:lang w:val="en-AU"/>
        </w:rPr>
        <w:t xml:space="preserve">File name: </w:t>
      </w:r>
      <w:r w:rsidR="00F3526F">
        <w:fldChar w:fldCharType="begin"/>
      </w:r>
      <w:r w:rsidR="00F3526F">
        <w:instrText xml:space="preserve"> FILENAME   \* MERGEFORMAT </w:instrText>
      </w:r>
      <w:r w:rsidR="00F3526F">
        <w:fldChar w:fldCharType="separate"/>
      </w:r>
      <w:r w:rsidR="00F3526F" w:rsidRPr="00F3526F">
        <w:rPr>
          <w:noProof/>
          <w:lang w:val="en-AU"/>
        </w:rPr>
        <w:t>TM_Build_maintain_a_team_approach_to_service_delivery_270115</w:t>
      </w:r>
      <w:r w:rsidR="00F3526F">
        <w:rPr>
          <w:noProof/>
          <w:lang w:val="en-AU"/>
        </w:rPr>
        <w:fldChar w:fldCharType="end"/>
      </w:r>
    </w:p>
    <w:p w:rsidR="00BD2681" w:rsidRPr="004F2819" w:rsidRDefault="00BD2681" w:rsidP="002D13CA">
      <w:pPr>
        <w:pStyle w:val="AcknowledgementsImprint"/>
        <w:rPr>
          <w:lang w:val="en-AU"/>
        </w:rPr>
      </w:pPr>
    </w:p>
    <w:p w:rsidR="00BD2681" w:rsidRPr="004F2819" w:rsidRDefault="00BD2681" w:rsidP="002D13CA">
      <w:pPr>
        <w:pStyle w:val="AcknowledgementsImprint"/>
        <w:rPr>
          <w:lang w:val="en-AU"/>
        </w:rPr>
        <w:sectPr w:rsidR="00BD2681" w:rsidRPr="004F2819" w:rsidSect="00A77F3F">
          <w:headerReference w:type="even" r:id="rId26"/>
          <w:headerReference w:type="default" r:id="rId27"/>
          <w:footerReference w:type="even" r:id="rId28"/>
          <w:footerReference w:type="default" r:id="rId29"/>
          <w:pgSz w:w="11906" w:h="16838"/>
          <w:pgMar w:top="1440" w:right="1440" w:bottom="1440" w:left="1440" w:header="708" w:footer="708" w:gutter="0"/>
          <w:cols w:space="708"/>
          <w:docGrid w:linePitch="360"/>
        </w:sectPr>
      </w:pPr>
    </w:p>
    <w:p w:rsidR="00D5589C" w:rsidRPr="004F2819" w:rsidRDefault="00E52433" w:rsidP="00D5589C">
      <w:pPr>
        <w:pStyle w:val="BodyCopy"/>
        <w:rPr>
          <w:noProof w:val="0"/>
          <w:szCs w:val="24"/>
        </w:rPr>
      </w:pPr>
      <w:r>
        <w:rPr>
          <w:szCs w:val="24"/>
          <w:lang w:eastAsia="en-AU"/>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9"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0"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HMQbAAAAA2gAAAA8AAABkcnMvZG93bnJldi54bWxET0tqwzAQ3Rd6BzGF7BrJWZTiRgmhtCVd&#10;1fkcYLCmthNrZCTZcXL6ylDIani87yzXo23FQD40jjVkcwWCuHSm4UrD8fD5/AoiRGSDrWPScKUA&#10;69XjwxJz4y68o2EfK5FCOOSooY6xy6UMZU0Ww9x1xIn7dd5iTNBX0ni8pHDbyoVSL9Jiw6mhxo7e&#10;ayrP+95qKE5f5UfXqCwrfnyvrvLw3d5OWs+exs0biEhjvIv/3VuT5sP0ynTl6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kcxBsAAAADaAAAADwAAAAAAAAAAAAAAAACfAgAA&#10;ZHJzL2Rvd25yZXYueG1sUEsFBgAAAAAEAAQA9wAAAIw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pQ8vEAAAA2wAAAA8AAABkcnMvZG93bnJldi54bWxEj0FrwkAQhe+F/odlCt7qRilS0mxEgkIv&#10;BU299DZmxySanQ3ZbYz/3jkUepvhvXnvm2w9uU6NNITWs4HFPAFFXHnbcm3g+L17fQcVIrLFzjMZ&#10;uFOAdf78lGFq/Y0PNJaxVhLCIUUDTYx9qnWoGnIY5r4nFu3sB4dR1qHWdsCbhLtOL5NkpR22LA0N&#10;9lQ0VF3LX2egPpwuxeltW9lpdSmX4/7nqzj2xsxeps0HqEhT/Df/XX9awRd6+UUG0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pQ8vEAAAA2wAAAA8AAAAAAAAAAAAAAAAA&#10;nwIAAGRycy9kb3ducmV2LnhtbFBLBQYAAAAABAAEAPcAAACQAwAAAAA=&#10;">
                  <v:imagedata r:id="rId22" o:title=""/>
                  <v:path arrowok="t"/>
                </v:shape>
                <w10:wrap type="square"/>
              </v:group>
            </w:pict>
          </mc:Fallback>
        </mc:AlternateContent>
      </w:r>
    </w:p>
    <w:p w:rsidR="00D5589C" w:rsidRPr="004F2819" w:rsidRDefault="00D5589C">
      <w:pPr>
        <w:rPr>
          <w:szCs w:val="24"/>
        </w:rPr>
      </w:pPr>
    </w:p>
    <w:p w:rsidR="00D5589C" w:rsidRPr="004F2819" w:rsidRDefault="00D5589C">
      <w:pPr>
        <w:rPr>
          <w:szCs w:val="24"/>
        </w:rPr>
      </w:pPr>
    </w:p>
    <w:p w:rsidR="00D5589C" w:rsidRPr="004F2819" w:rsidRDefault="00D5589C" w:rsidP="003C7CC6">
      <w:pPr>
        <w:pStyle w:val="TableofContents"/>
      </w:pPr>
      <w:r w:rsidRPr="004F2819">
        <w:t>Table of contents</w:t>
      </w:r>
    </w:p>
    <w:p w:rsidR="00F3526F" w:rsidRDefault="00823358">
      <w:pPr>
        <w:pStyle w:val="TOC1"/>
        <w:tabs>
          <w:tab w:val="right" w:leader="dot" w:pos="9016"/>
        </w:tabs>
        <w:rPr>
          <w:rFonts w:asciiTheme="minorHAnsi" w:hAnsiTheme="minorHAnsi"/>
          <w:noProof/>
        </w:rPr>
      </w:pPr>
      <w:r w:rsidRPr="004F2819">
        <w:rPr>
          <w:szCs w:val="24"/>
        </w:rPr>
        <w:fldChar w:fldCharType="begin"/>
      </w:r>
      <w:r w:rsidR="003C7CC6" w:rsidRPr="004F2819">
        <w:rPr>
          <w:szCs w:val="24"/>
        </w:rPr>
        <w:instrText xml:space="preserve"> TOC \h \z \t "Heading 1,1" </w:instrText>
      </w:r>
      <w:r w:rsidRPr="004F2819">
        <w:rPr>
          <w:szCs w:val="24"/>
        </w:rPr>
        <w:fldChar w:fldCharType="separate"/>
      </w:r>
      <w:hyperlink w:anchor="_Toc410148057" w:history="1">
        <w:r w:rsidR="00F3526F" w:rsidRPr="004255D9">
          <w:rPr>
            <w:rStyle w:val="Hyperlink"/>
            <w:noProof/>
          </w:rPr>
          <w:t>Introduction to trainee manual</w:t>
        </w:r>
        <w:r w:rsidR="00F3526F">
          <w:rPr>
            <w:noProof/>
            <w:webHidden/>
          </w:rPr>
          <w:tab/>
        </w:r>
        <w:r w:rsidR="00F3526F">
          <w:rPr>
            <w:noProof/>
            <w:webHidden/>
          </w:rPr>
          <w:fldChar w:fldCharType="begin"/>
        </w:r>
        <w:r w:rsidR="00F3526F">
          <w:rPr>
            <w:noProof/>
            <w:webHidden/>
          </w:rPr>
          <w:instrText xml:space="preserve"> PAGEREF _Toc410148057 \h </w:instrText>
        </w:r>
        <w:r w:rsidR="00F3526F">
          <w:rPr>
            <w:noProof/>
            <w:webHidden/>
          </w:rPr>
        </w:r>
        <w:r w:rsidR="00F3526F">
          <w:rPr>
            <w:noProof/>
            <w:webHidden/>
          </w:rPr>
          <w:fldChar w:fldCharType="separate"/>
        </w:r>
        <w:r w:rsidR="00F3526F">
          <w:rPr>
            <w:noProof/>
            <w:webHidden/>
          </w:rPr>
          <w:t>1</w:t>
        </w:r>
        <w:r w:rsidR="00F3526F">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58" w:history="1">
        <w:r w:rsidRPr="004255D9">
          <w:rPr>
            <w:rStyle w:val="Hyperlink"/>
            <w:noProof/>
          </w:rPr>
          <w:t>Unit descriptor</w:t>
        </w:r>
        <w:r>
          <w:rPr>
            <w:noProof/>
            <w:webHidden/>
          </w:rPr>
          <w:tab/>
        </w:r>
        <w:r>
          <w:rPr>
            <w:noProof/>
            <w:webHidden/>
          </w:rPr>
          <w:fldChar w:fldCharType="begin"/>
        </w:r>
        <w:r>
          <w:rPr>
            <w:noProof/>
            <w:webHidden/>
          </w:rPr>
          <w:instrText xml:space="preserve"> PAGEREF _Toc410148058 \h </w:instrText>
        </w:r>
        <w:r>
          <w:rPr>
            <w:noProof/>
            <w:webHidden/>
          </w:rPr>
        </w:r>
        <w:r>
          <w:rPr>
            <w:noProof/>
            <w:webHidden/>
          </w:rPr>
          <w:fldChar w:fldCharType="separate"/>
        </w:r>
        <w:r>
          <w:rPr>
            <w:noProof/>
            <w:webHidden/>
          </w:rPr>
          <w:t>3</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59" w:history="1">
        <w:r w:rsidRPr="004255D9">
          <w:rPr>
            <w:rStyle w:val="Hyperlink"/>
            <w:noProof/>
          </w:rPr>
          <w:t>Assessment matrix</w:t>
        </w:r>
        <w:r>
          <w:rPr>
            <w:noProof/>
            <w:webHidden/>
          </w:rPr>
          <w:tab/>
        </w:r>
        <w:r>
          <w:rPr>
            <w:noProof/>
            <w:webHidden/>
          </w:rPr>
          <w:fldChar w:fldCharType="begin"/>
        </w:r>
        <w:r>
          <w:rPr>
            <w:noProof/>
            <w:webHidden/>
          </w:rPr>
          <w:instrText xml:space="preserve"> PAGEREF _Toc410148059 \h </w:instrText>
        </w:r>
        <w:r>
          <w:rPr>
            <w:noProof/>
            <w:webHidden/>
          </w:rPr>
        </w:r>
        <w:r>
          <w:rPr>
            <w:noProof/>
            <w:webHidden/>
          </w:rPr>
          <w:fldChar w:fldCharType="separate"/>
        </w:r>
        <w:r>
          <w:rPr>
            <w:noProof/>
            <w:webHidden/>
          </w:rPr>
          <w:t>5</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0" w:history="1">
        <w:r w:rsidRPr="004255D9">
          <w:rPr>
            <w:rStyle w:val="Hyperlink"/>
            <w:noProof/>
          </w:rPr>
          <w:t>Glossary</w:t>
        </w:r>
        <w:r>
          <w:rPr>
            <w:noProof/>
            <w:webHidden/>
          </w:rPr>
          <w:tab/>
        </w:r>
        <w:r>
          <w:rPr>
            <w:noProof/>
            <w:webHidden/>
          </w:rPr>
          <w:fldChar w:fldCharType="begin"/>
        </w:r>
        <w:r>
          <w:rPr>
            <w:noProof/>
            <w:webHidden/>
          </w:rPr>
          <w:instrText xml:space="preserve"> PAGEREF _Toc410148060 \h </w:instrText>
        </w:r>
        <w:r>
          <w:rPr>
            <w:noProof/>
            <w:webHidden/>
          </w:rPr>
        </w:r>
        <w:r>
          <w:rPr>
            <w:noProof/>
            <w:webHidden/>
          </w:rPr>
          <w:fldChar w:fldCharType="separate"/>
        </w:r>
        <w:r>
          <w:rPr>
            <w:noProof/>
            <w:webHidden/>
          </w:rPr>
          <w:t>9</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1" w:history="1">
        <w:r w:rsidRPr="004255D9">
          <w:rPr>
            <w:rStyle w:val="Hyperlink"/>
            <w:noProof/>
          </w:rPr>
          <w:t>Element 1:  Develop service standards</w:t>
        </w:r>
        <w:r>
          <w:rPr>
            <w:noProof/>
            <w:webHidden/>
          </w:rPr>
          <w:tab/>
        </w:r>
        <w:r>
          <w:rPr>
            <w:noProof/>
            <w:webHidden/>
          </w:rPr>
          <w:fldChar w:fldCharType="begin"/>
        </w:r>
        <w:r>
          <w:rPr>
            <w:noProof/>
            <w:webHidden/>
          </w:rPr>
          <w:instrText xml:space="preserve"> PAGEREF _Toc410148061 \h </w:instrText>
        </w:r>
        <w:r>
          <w:rPr>
            <w:noProof/>
            <w:webHidden/>
          </w:rPr>
        </w:r>
        <w:r>
          <w:rPr>
            <w:noProof/>
            <w:webHidden/>
          </w:rPr>
          <w:fldChar w:fldCharType="separate"/>
        </w:r>
        <w:r>
          <w:rPr>
            <w:noProof/>
            <w:webHidden/>
          </w:rPr>
          <w:t>11</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2" w:history="1">
        <w:r w:rsidRPr="004255D9">
          <w:rPr>
            <w:rStyle w:val="Hyperlink"/>
            <w:noProof/>
          </w:rPr>
          <w:t>Element 2:  Establish service teams</w:t>
        </w:r>
        <w:r>
          <w:rPr>
            <w:noProof/>
            <w:webHidden/>
          </w:rPr>
          <w:tab/>
        </w:r>
        <w:r>
          <w:rPr>
            <w:noProof/>
            <w:webHidden/>
          </w:rPr>
          <w:fldChar w:fldCharType="begin"/>
        </w:r>
        <w:r>
          <w:rPr>
            <w:noProof/>
            <w:webHidden/>
          </w:rPr>
          <w:instrText xml:space="preserve"> PAGEREF _Toc410148062 \h </w:instrText>
        </w:r>
        <w:r>
          <w:rPr>
            <w:noProof/>
            <w:webHidden/>
          </w:rPr>
        </w:r>
        <w:r>
          <w:rPr>
            <w:noProof/>
            <w:webHidden/>
          </w:rPr>
          <w:fldChar w:fldCharType="separate"/>
        </w:r>
        <w:r>
          <w:rPr>
            <w:noProof/>
            <w:webHidden/>
          </w:rPr>
          <w:t>25</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3" w:history="1">
        <w:r w:rsidRPr="004255D9">
          <w:rPr>
            <w:rStyle w:val="Hyperlink"/>
            <w:noProof/>
          </w:rPr>
          <w:t>Element 3:  Work to improve service</w:t>
        </w:r>
        <w:r>
          <w:rPr>
            <w:noProof/>
            <w:webHidden/>
          </w:rPr>
          <w:tab/>
        </w:r>
        <w:r>
          <w:rPr>
            <w:noProof/>
            <w:webHidden/>
          </w:rPr>
          <w:fldChar w:fldCharType="begin"/>
        </w:r>
        <w:r>
          <w:rPr>
            <w:noProof/>
            <w:webHidden/>
          </w:rPr>
          <w:instrText xml:space="preserve"> PAGEREF _Toc410148063 \h </w:instrText>
        </w:r>
        <w:r>
          <w:rPr>
            <w:noProof/>
            <w:webHidden/>
          </w:rPr>
        </w:r>
        <w:r>
          <w:rPr>
            <w:noProof/>
            <w:webHidden/>
          </w:rPr>
          <w:fldChar w:fldCharType="separate"/>
        </w:r>
        <w:r>
          <w:rPr>
            <w:noProof/>
            <w:webHidden/>
          </w:rPr>
          <w:t>33</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4" w:history="1">
        <w:r w:rsidRPr="004255D9">
          <w:rPr>
            <w:rStyle w:val="Hyperlink"/>
            <w:noProof/>
          </w:rPr>
          <w:t>Element 4:  Liaise with management regarding service delivery</w:t>
        </w:r>
        <w:r>
          <w:rPr>
            <w:noProof/>
            <w:webHidden/>
          </w:rPr>
          <w:tab/>
        </w:r>
        <w:r>
          <w:rPr>
            <w:noProof/>
            <w:webHidden/>
          </w:rPr>
          <w:fldChar w:fldCharType="begin"/>
        </w:r>
        <w:r>
          <w:rPr>
            <w:noProof/>
            <w:webHidden/>
          </w:rPr>
          <w:instrText xml:space="preserve"> PAGEREF _Toc410148064 \h </w:instrText>
        </w:r>
        <w:r>
          <w:rPr>
            <w:noProof/>
            <w:webHidden/>
          </w:rPr>
        </w:r>
        <w:r>
          <w:rPr>
            <w:noProof/>
            <w:webHidden/>
          </w:rPr>
          <w:fldChar w:fldCharType="separate"/>
        </w:r>
        <w:r>
          <w:rPr>
            <w:noProof/>
            <w:webHidden/>
          </w:rPr>
          <w:t>49</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5" w:history="1">
        <w:r w:rsidRPr="004255D9">
          <w:rPr>
            <w:rStyle w:val="Hyperlink"/>
            <w:noProof/>
          </w:rPr>
          <w:t>Element 5:  Lead service delivery team</w:t>
        </w:r>
        <w:r>
          <w:rPr>
            <w:noProof/>
            <w:webHidden/>
          </w:rPr>
          <w:tab/>
        </w:r>
        <w:r>
          <w:rPr>
            <w:noProof/>
            <w:webHidden/>
          </w:rPr>
          <w:fldChar w:fldCharType="begin"/>
        </w:r>
        <w:r>
          <w:rPr>
            <w:noProof/>
            <w:webHidden/>
          </w:rPr>
          <w:instrText xml:space="preserve"> PAGEREF _Toc410148065 \h </w:instrText>
        </w:r>
        <w:r>
          <w:rPr>
            <w:noProof/>
            <w:webHidden/>
          </w:rPr>
        </w:r>
        <w:r>
          <w:rPr>
            <w:noProof/>
            <w:webHidden/>
          </w:rPr>
          <w:fldChar w:fldCharType="separate"/>
        </w:r>
        <w:r>
          <w:rPr>
            <w:noProof/>
            <w:webHidden/>
          </w:rPr>
          <w:t>57</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6" w:history="1">
        <w:r w:rsidRPr="004255D9">
          <w:rPr>
            <w:rStyle w:val="Hyperlink"/>
            <w:noProof/>
          </w:rPr>
          <w:t>Presentation of written work</w:t>
        </w:r>
        <w:r>
          <w:rPr>
            <w:noProof/>
            <w:webHidden/>
          </w:rPr>
          <w:tab/>
        </w:r>
        <w:r>
          <w:rPr>
            <w:noProof/>
            <w:webHidden/>
          </w:rPr>
          <w:fldChar w:fldCharType="begin"/>
        </w:r>
        <w:r>
          <w:rPr>
            <w:noProof/>
            <w:webHidden/>
          </w:rPr>
          <w:instrText xml:space="preserve"> PAGEREF _Toc410148066 \h </w:instrText>
        </w:r>
        <w:r>
          <w:rPr>
            <w:noProof/>
            <w:webHidden/>
          </w:rPr>
        </w:r>
        <w:r>
          <w:rPr>
            <w:noProof/>
            <w:webHidden/>
          </w:rPr>
          <w:fldChar w:fldCharType="separate"/>
        </w:r>
        <w:r>
          <w:rPr>
            <w:noProof/>
            <w:webHidden/>
          </w:rPr>
          <w:t>67</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7" w:history="1">
        <w:r w:rsidRPr="004255D9">
          <w:rPr>
            <w:rStyle w:val="Hyperlink"/>
            <w:noProof/>
          </w:rPr>
          <w:t>Recommended reading</w:t>
        </w:r>
        <w:r>
          <w:rPr>
            <w:noProof/>
            <w:webHidden/>
          </w:rPr>
          <w:tab/>
        </w:r>
        <w:r>
          <w:rPr>
            <w:noProof/>
            <w:webHidden/>
          </w:rPr>
          <w:fldChar w:fldCharType="begin"/>
        </w:r>
        <w:r>
          <w:rPr>
            <w:noProof/>
            <w:webHidden/>
          </w:rPr>
          <w:instrText xml:space="preserve"> PAGEREF _Toc410148067 \h </w:instrText>
        </w:r>
        <w:r>
          <w:rPr>
            <w:noProof/>
            <w:webHidden/>
          </w:rPr>
        </w:r>
        <w:r>
          <w:rPr>
            <w:noProof/>
            <w:webHidden/>
          </w:rPr>
          <w:fldChar w:fldCharType="separate"/>
        </w:r>
        <w:r>
          <w:rPr>
            <w:noProof/>
            <w:webHidden/>
          </w:rPr>
          <w:t>69</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8" w:history="1">
        <w:r w:rsidRPr="004255D9">
          <w:rPr>
            <w:rStyle w:val="Hyperlink"/>
            <w:noProof/>
          </w:rPr>
          <w:t>Trainee evaluation sheet</w:t>
        </w:r>
        <w:r>
          <w:rPr>
            <w:noProof/>
            <w:webHidden/>
          </w:rPr>
          <w:tab/>
        </w:r>
        <w:r>
          <w:rPr>
            <w:noProof/>
            <w:webHidden/>
          </w:rPr>
          <w:fldChar w:fldCharType="begin"/>
        </w:r>
        <w:r>
          <w:rPr>
            <w:noProof/>
            <w:webHidden/>
          </w:rPr>
          <w:instrText xml:space="preserve"> PAGEREF _Toc410148068 \h </w:instrText>
        </w:r>
        <w:r>
          <w:rPr>
            <w:noProof/>
            <w:webHidden/>
          </w:rPr>
        </w:r>
        <w:r>
          <w:rPr>
            <w:noProof/>
            <w:webHidden/>
          </w:rPr>
          <w:fldChar w:fldCharType="separate"/>
        </w:r>
        <w:r>
          <w:rPr>
            <w:noProof/>
            <w:webHidden/>
          </w:rPr>
          <w:t>71</w:t>
        </w:r>
        <w:r>
          <w:rPr>
            <w:noProof/>
            <w:webHidden/>
          </w:rPr>
          <w:fldChar w:fldCharType="end"/>
        </w:r>
      </w:hyperlink>
    </w:p>
    <w:p w:rsidR="00F3526F" w:rsidRDefault="00F3526F">
      <w:pPr>
        <w:pStyle w:val="TOC1"/>
        <w:tabs>
          <w:tab w:val="right" w:leader="dot" w:pos="9016"/>
        </w:tabs>
        <w:rPr>
          <w:rFonts w:asciiTheme="minorHAnsi" w:hAnsiTheme="minorHAnsi"/>
          <w:noProof/>
        </w:rPr>
      </w:pPr>
      <w:hyperlink w:anchor="_Toc410148069" w:history="1">
        <w:r w:rsidRPr="004255D9">
          <w:rPr>
            <w:rStyle w:val="Hyperlink"/>
            <w:noProof/>
          </w:rPr>
          <w:t>Trainee self-assessment checklist</w:t>
        </w:r>
        <w:r>
          <w:rPr>
            <w:noProof/>
            <w:webHidden/>
          </w:rPr>
          <w:tab/>
        </w:r>
        <w:r>
          <w:rPr>
            <w:noProof/>
            <w:webHidden/>
          </w:rPr>
          <w:fldChar w:fldCharType="begin"/>
        </w:r>
        <w:r>
          <w:rPr>
            <w:noProof/>
            <w:webHidden/>
          </w:rPr>
          <w:instrText xml:space="preserve"> PAGEREF _Toc410148069 \h </w:instrText>
        </w:r>
        <w:r>
          <w:rPr>
            <w:noProof/>
            <w:webHidden/>
          </w:rPr>
        </w:r>
        <w:r>
          <w:rPr>
            <w:noProof/>
            <w:webHidden/>
          </w:rPr>
          <w:fldChar w:fldCharType="separate"/>
        </w:r>
        <w:r>
          <w:rPr>
            <w:noProof/>
            <w:webHidden/>
          </w:rPr>
          <w:t>73</w:t>
        </w:r>
        <w:r>
          <w:rPr>
            <w:noProof/>
            <w:webHidden/>
          </w:rPr>
          <w:fldChar w:fldCharType="end"/>
        </w:r>
      </w:hyperlink>
    </w:p>
    <w:p w:rsidR="00D5589C" w:rsidRPr="004F2819" w:rsidRDefault="00823358">
      <w:pPr>
        <w:rPr>
          <w:rFonts w:ascii="Helvetica" w:eastAsia="Calibri" w:hAnsi="Helvetica" w:cs="Calibri"/>
          <w:szCs w:val="24"/>
          <w:lang w:eastAsia="ar-SA"/>
        </w:rPr>
      </w:pPr>
      <w:r w:rsidRPr="004F2819">
        <w:rPr>
          <w:szCs w:val="24"/>
        </w:rPr>
        <w:fldChar w:fldCharType="end"/>
      </w:r>
      <w:r w:rsidR="00D5589C" w:rsidRPr="004F2819">
        <w:rPr>
          <w:szCs w:val="24"/>
        </w:rPr>
        <w:br w:type="page"/>
      </w:r>
    </w:p>
    <w:p w:rsidR="00FD7E84" w:rsidRPr="004F2819" w:rsidRDefault="00FD7E84">
      <w:pPr>
        <w:rPr>
          <w:rFonts w:ascii="Helvetica" w:eastAsia="Calibri" w:hAnsi="Helvetica" w:cs="Calibri"/>
          <w:szCs w:val="24"/>
          <w:lang w:eastAsia="ar-SA"/>
        </w:rPr>
      </w:pPr>
      <w:r w:rsidRPr="004F2819">
        <w:rPr>
          <w:szCs w:val="24"/>
        </w:rPr>
        <w:lastRenderedPageBreak/>
        <w:br w:type="page"/>
      </w:r>
    </w:p>
    <w:p w:rsidR="00D5589C" w:rsidRPr="004F2819" w:rsidRDefault="00D5589C" w:rsidP="00BD2681">
      <w:pPr>
        <w:pStyle w:val="BodyCopy"/>
        <w:rPr>
          <w:noProof w:val="0"/>
          <w:szCs w:val="24"/>
        </w:rPr>
        <w:sectPr w:rsidR="00D5589C" w:rsidRPr="004F2819" w:rsidSect="00CB546F">
          <w:headerReference w:type="even" r:id="rId30"/>
          <w:headerReference w:type="default" r:id="rId31"/>
          <w:footerReference w:type="even" r:id="rId32"/>
          <w:footerReference w:type="default" r:id="rId33"/>
          <w:pgSz w:w="11906" w:h="16838" w:code="9"/>
          <w:pgMar w:top="1440" w:right="1440" w:bottom="1440" w:left="1440" w:header="709" w:footer="468" w:gutter="0"/>
          <w:cols w:space="708"/>
          <w:docGrid w:linePitch="360"/>
        </w:sectPr>
      </w:pPr>
    </w:p>
    <w:p w:rsidR="00E83E16" w:rsidRPr="004F2819" w:rsidRDefault="00E83E16" w:rsidP="00E83E16">
      <w:pPr>
        <w:pStyle w:val="Heading1"/>
      </w:pPr>
      <w:bookmarkStart w:id="3" w:name="_Toc334515496"/>
      <w:bookmarkStart w:id="4" w:name="_Toc337029813"/>
      <w:bookmarkStart w:id="5" w:name="_Toc370805486"/>
      <w:bookmarkStart w:id="6" w:name="_Toc410148057"/>
      <w:r w:rsidRPr="004F2819">
        <w:lastRenderedPageBreak/>
        <w:t>Introduction to trainee manual</w:t>
      </w:r>
      <w:bookmarkEnd w:id="3"/>
      <w:bookmarkEnd w:id="4"/>
      <w:bookmarkEnd w:id="5"/>
      <w:bookmarkEnd w:id="6"/>
    </w:p>
    <w:p w:rsidR="00E83E16" w:rsidRPr="004F2819" w:rsidRDefault="00E83E16" w:rsidP="00E83E16">
      <w:pPr>
        <w:pStyle w:val="Heading3"/>
      </w:pPr>
      <w:r w:rsidRPr="004F2819">
        <w:t>To the Trainee</w:t>
      </w:r>
    </w:p>
    <w:p w:rsidR="00E83E16" w:rsidRPr="004F2819" w:rsidRDefault="00E83E16" w:rsidP="00E83E16">
      <w:pPr>
        <w:pStyle w:val="BodyCopy"/>
        <w:rPr>
          <w:noProof w:val="0"/>
        </w:rPr>
      </w:pPr>
      <w:r w:rsidRPr="004F2819">
        <w:rPr>
          <w:noProof w:val="0"/>
        </w:rPr>
        <w:t>Congratulations on joining this course. This Trainee Manual is one part of a ‘toolbox’ which is a resource provided to trainees, trainers and assessors to help you become competent in various areas of your work.</w:t>
      </w:r>
    </w:p>
    <w:p w:rsidR="00E83E16" w:rsidRPr="004F2819" w:rsidRDefault="00E83E16" w:rsidP="00E83E16">
      <w:pPr>
        <w:pStyle w:val="BodyCopy"/>
        <w:rPr>
          <w:noProof w:val="0"/>
        </w:rPr>
      </w:pPr>
      <w:r w:rsidRPr="004F2819">
        <w:rPr>
          <w:noProof w:val="0"/>
        </w:rPr>
        <w:t>The ‘toolbox’ consists of three elements:</w:t>
      </w:r>
    </w:p>
    <w:p w:rsidR="00E83E16" w:rsidRPr="004F2819" w:rsidRDefault="00E83E16" w:rsidP="00492616">
      <w:pPr>
        <w:pStyle w:val="Bullet1"/>
      </w:pPr>
      <w:r w:rsidRPr="004F2819">
        <w:t>A Trainee Manual for you to read and study at home or in class</w:t>
      </w:r>
    </w:p>
    <w:p w:rsidR="00E83E16" w:rsidRPr="004F2819" w:rsidRDefault="00E83E16" w:rsidP="00492616">
      <w:pPr>
        <w:pStyle w:val="Bullet1"/>
      </w:pPr>
      <w:r w:rsidRPr="004F2819">
        <w:t>A Trainer Guide with Power Point slides to help your Trainer explain the content of the training material and provide class activities to help with practice</w:t>
      </w:r>
    </w:p>
    <w:p w:rsidR="00E83E16" w:rsidRPr="004F2819" w:rsidRDefault="00E83E16" w:rsidP="00492616">
      <w:pPr>
        <w:pStyle w:val="Bullet1"/>
      </w:pPr>
      <w:r w:rsidRPr="004F2819">
        <w:t>An Assessment Manual which provides your Assessor with oral and written questions and other assessment tasks to establish whether or not you have achieved competency.</w:t>
      </w:r>
    </w:p>
    <w:p w:rsidR="00E83E16" w:rsidRPr="004F2819" w:rsidRDefault="00E83E16" w:rsidP="00E83E16">
      <w:pPr>
        <w:pStyle w:val="BodyCopy"/>
        <w:rPr>
          <w:noProof w:val="0"/>
        </w:rPr>
      </w:pPr>
      <w:r w:rsidRPr="004F2819">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4F2819" w:rsidRPr="004F2819">
        <w:rPr>
          <w:noProof w:val="0"/>
        </w:rPr>
        <w:t>throughout all</w:t>
      </w:r>
      <w:r w:rsidRPr="004F2819">
        <w:rPr>
          <w:noProof w:val="0"/>
        </w:rPr>
        <w:t xml:space="preserve"> the ASEAN member states.</w:t>
      </w:r>
    </w:p>
    <w:p w:rsidR="00E83E16" w:rsidRPr="004F2819" w:rsidRDefault="00E83E16" w:rsidP="00E83E16">
      <w:pPr>
        <w:pStyle w:val="BodyCopy"/>
        <w:rPr>
          <w:noProof w:val="0"/>
        </w:rPr>
      </w:pPr>
      <w:r w:rsidRPr="004F2819">
        <w:rPr>
          <w:noProof w:val="0"/>
        </w:rPr>
        <w:t>What is the CBT and CBA system and why has it been adopted by ASEAN?</w:t>
      </w:r>
    </w:p>
    <w:p w:rsidR="00E83E16" w:rsidRPr="004F2819" w:rsidRDefault="00E83E16" w:rsidP="00E83E16">
      <w:pPr>
        <w:pStyle w:val="BodyCopy"/>
        <w:rPr>
          <w:noProof w:val="0"/>
        </w:rPr>
      </w:pPr>
      <w:r w:rsidRPr="004F2819">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8A5BAD" w:rsidRPr="004F2819">
        <w:rPr>
          <w:noProof w:val="0"/>
        </w:rPr>
        <w:t>trainees’</w:t>
      </w:r>
      <w:r w:rsidRPr="004F2819">
        <w:rPr>
          <w:noProof w:val="0"/>
        </w:rPr>
        <w:t xml:space="preserve"> chances of obtaining employment.</w:t>
      </w:r>
    </w:p>
    <w:p w:rsidR="00E83E16" w:rsidRPr="004F2819" w:rsidRDefault="00E83E16" w:rsidP="00E83E16">
      <w:pPr>
        <w:pStyle w:val="BodyCopy"/>
        <w:rPr>
          <w:noProof w:val="0"/>
        </w:rPr>
      </w:pPr>
      <w:r w:rsidRPr="004F281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4F2819" w:rsidRDefault="00E83E16" w:rsidP="00E83E16">
      <w:pPr>
        <w:pStyle w:val="BodyCopy"/>
        <w:rPr>
          <w:noProof w:val="0"/>
        </w:rPr>
      </w:pPr>
      <w:r w:rsidRPr="004F2819">
        <w:rPr>
          <w:noProof w:val="0"/>
        </w:rPr>
        <w:t>What is a competency standard?</w:t>
      </w:r>
    </w:p>
    <w:p w:rsidR="00E83E16" w:rsidRPr="004F2819" w:rsidRDefault="00E83E16" w:rsidP="00E83E16">
      <w:pPr>
        <w:pStyle w:val="BodyCopy"/>
        <w:rPr>
          <w:noProof w:val="0"/>
        </w:rPr>
      </w:pPr>
      <w:r w:rsidRPr="004F2819">
        <w:rPr>
          <w:noProof w:val="0"/>
        </w:rPr>
        <w:t>Competency standards are descriptions of the skills and knowledge required to perform a task or activity at the level of a required standard.</w:t>
      </w:r>
    </w:p>
    <w:p w:rsidR="00E83E16" w:rsidRPr="004F2819" w:rsidRDefault="00E83E16" w:rsidP="00E83E16">
      <w:pPr>
        <w:pStyle w:val="BodyCopy"/>
        <w:rPr>
          <w:noProof w:val="0"/>
        </w:rPr>
      </w:pPr>
      <w:r w:rsidRPr="004F2819">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4F2819" w:rsidRDefault="00E83E16" w:rsidP="00492616">
      <w:pPr>
        <w:pStyle w:val="Bullet1"/>
      </w:pPr>
      <w:r w:rsidRPr="004F2819">
        <w:t>Housekeeping</w:t>
      </w:r>
    </w:p>
    <w:p w:rsidR="00E83E16" w:rsidRPr="004F2819" w:rsidRDefault="00E83E16" w:rsidP="00492616">
      <w:pPr>
        <w:pStyle w:val="Bullet1"/>
      </w:pPr>
      <w:r w:rsidRPr="004F2819">
        <w:t>Food Production</w:t>
      </w:r>
    </w:p>
    <w:p w:rsidR="00E83E16" w:rsidRPr="004F2819" w:rsidRDefault="00E83E16" w:rsidP="00492616">
      <w:pPr>
        <w:pStyle w:val="Bullet1"/>
      </w:pPr>
      <w:r w:rsidRPr="004F2819">
        <w:t>Food and Beverage Service</w:t>
      </w:r>
    </w:p>
    <w:p w:rsidR="00E83E16" w:rsidRPr="004F2819" w:rsidRDefault="00E83E16" w:rsidP="00492616">
      <w:pPr>
        <w:pStyle w:val="Bullet1"/>
      </w:pPr>
      <w:r w:rsidRPr="004F2819">
        <w:lastRenderedPageBreak/>
        <w:t>Front Office</w:t>
      </w:r>
    </w:p>
    <w:p w:rsidR="00E83E16" w:rsidRPr="004F2819" w:rsidRDefault="00E83E16" w:rsidP="00492616">
      <w:pPr>
        <w:pStyle w:val="Bullet1"/>
      </w:pPr>
      <w:r w:rsidRPr="004F2819">
        <w:t>Travel Agencies</w:t>
      </w:r>
    </w:p>
    <w:p w:rsidR="00E83E16" w:rsidRPr="004F2819" w:rsidRDefault="00E83E16" w:rsidP="00492616">
      <w:pPr>
        <w:pStyle w:val="Bullet1"/>
      </w:pPr>
      <w:r w:rsidRPr="004F2819">
        <w:t>Tour Operations.</w:t>
      </w:r>
    </w:p>
    <w:p w:rsidR="00E83E16" w:rsidRPr="004F2819" w:rsidRDefault="00E83E16" w:rsidP="00E83E16">
      <w:pPr>
        <w:pStyle w:val="BodyCopy"/>
        <w:rPr>
          <w:noProof w:val="0"/>
        </w:rPr>
      </w:pPr>
      <w:r w:rsidRPr="004F281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4F2819" w:rsidRDefault="00E83E16" w:rsidP="00E83E16">
      <w:pPr>
        <w:pStyle w:val="BodyCopy"/>
        <w:rPr>
          <w:noProof w:val="0"/>
        </w:rPr>
      </w:pPr>
      <w:r w:rsidRPr="004F2819">
        <w:rPr>
          <w:noProof w:val="0"/>
        </w:rPr>
        <w:t>There are other components of the competency standard:</w:t>
      </w:r>
    </w:p>
    <w:p w:rsidR="00E83E16" w:rsidRPr="004F2819" w:rsidRDefault="00E83E16" w:rsidP="00492616">
      <w:pPr>
        <w:pStyle w:val="Bullet1"/>
      </w:pPr>
      <w:r w:rsidRPr="004F2819">
        <w:rPr>
          <w:i/>
        </w:rPr>
        <w:t xml:space="preserve">Unit Title: </w:t>
      </w:r>
      <w:r w:rsidRPr="004F2819">
        <w:t>statement about what is to be done in the workplace</w:t>
      </w:r>
    </w:p>
    <w:p w:rsidR="00E83E16" w:rsidRPr="004F2819" w:rsidRDefault="00E83E16" w:rsidP="00492616">
      <w:pPr>
        <w:pStyle w:val="Bullet1"/>
      </w:pPr>
      <w:r w:rsidRPr="004F2819">
        <w:rPr>
          <w:i/>
        </w:rPr>
        <w:t xml:space="preserve">Unit Number: </w:t>
      </w:r>
      <w:r w:rsidRPr="004F2819">
        <w:t>unique number identifying the particular competency</w:t>
      </w:r>
    </w:p>
    <w:p w:rsidR="00E83E16" w:rsidRPr="004F2819" w:rsidRDefault="00E83E16" w:rsidP="00492616">
      <w:pPr>
        <w:pStyle w:val="Bullet1"/>
      </w:pPr>
      <w:r w:rsidRPr="004F2819">
        <w:rPr>
          <w:i/>
        </w:rPr>
        <w:t xml:space="preserve">Nominal hours: </w:t>
      </w:r>
      <w:r w:rsidRPr="004F281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4F2819" w:rsidRDefault="00E83E16" w:rsidP="00E83E16">
      <w:pPr>
        <w:pStyle w:val="BodyCopy"/>
        <w:rPr>
          <w:noProof w:val="0"/>
        </w:rPr>
      </w:pPr>
      <w:r w:rsidRPr="004F281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4F2819" w:rsidRDefault="00E83E16" w:rsidP="00E83E16">
      <w:pPr>
        <w:pStyle w:val="BodyCopy"/>
        <w:rPr>
          <w:noProof w:val="0"/>
        </w:rPr>
      </w:pPr>
      <w:r w:rsidRPr="004F2819">
        <w:rPr>
          <w:noProof w:val="0"/>
        </w:rPr>
        <w:t>Your trainer and/or assessor may use other methods to assess you such as:</w:t>
      </w:r>
    </w:p>
    <w:p w:rsidR="00E83E16" w:rsidRPr="004F2819" w:rsidRDefault="00E83E16" w:rsidP="00492616">
      <w:pPr>
        <w:pStyle w:val="Bullet1"/>
      </w:pPr>
      <w:r w:rsidRPr="004F2819">
        <w:t>Journals</w:t>
      </w:r>
    </w:p>
    <w:p w:rsidR="00E83E16" w:rsidRPr="004F2819" w:rsidRDefault="00E83E16" w:rsidP="00492616">
      <w:pPr>
        <w:pStyle w:val="Bullet1"/>
      </w:pPr>
      <w:r w:rsidRPr="004F2819">
        <w:t>Oral presentations</w:t>
      </w:r>
    </w:p>
    <w:p w:rsidR="00E83E16" w:rsidRPr="004F2819" w:rsidRDefault="00E83E16" w:rsidP="00492616">
      <w:pPr>
        <w:pStyle w:val="Bullet1"/>
      </w:pPr>
      <w:r w:rsidRPr="004F2819">
        <w:t>Role plays</w:t>
      </w:r>
    </w:p>
    <w:p w:rsidR="00E83E16" w:rsidRPr="004F2819" w:rsidRDefault="00E83E16" w:rsidP="00492616">
      <w:pPr>
        <w:pStyle w:val="Bullet1"/>
      </w:pPr>
      <w:r w:rsidRPr="004F2819">
        <w:t>Log books</w:t>
      </w:r>
    </w:p>
    <w:p w:rsidR="00E83E16" w:rsidRPr="004F2819" w:rsidRDefault="00E83E16" w:rsidP="00492616">
      <w:pPr>
        <w:pStyle w:val="Bullet1"/>
      </w:pPr>
      <w:r w:rsidRPr="004F2819">
        <w:t>Group projects</w:t>
      </w:r>
    </w:p>
    <w:p w:rsidR="00E83E16" w:rsidRPr="004F2819" w:rsidRDefault="00E83E16" w:rsidP="00492616">
      <w:pPr>
        <w:pStyle w:val="Bullet1"/>
      </w:pPr>
      <w:r w:rsidRPr="004F2819">
        <w:t>Practical demonstrations.</w:t>
      </w:r>
    </w:p>
    <w:p w:rsidR="00E83E16" w:rsidRPr="004F2819" w:rsidRDefault="00E83E16" w:rsidP="00E83E16">
      <w:pPr>
        <w:pStyle w:val="BodyCopy"/>
        <w:rPr>
          <w:noProof w:val="0"/>
        </w:rPr>
      </w:pPr>
      <w:r w:rsidRPr="004F281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4F2819" w:rsidRDefault="00C13A31" w:rsidP="00C13A31">
      <w:pPr>
        <w:pStyle w:val="BodyCopy"/>
        <w:rPr>
          <w:noProof w:val="0"/>
        </w:rPr>
      </w:pPr>
    </w:p>
    <w:p w:rsidR="00C13A31" w:rsidRPr="004F2819" w:rsidRDefault="00C13A31">
      <w:pPr>
        <w:rPr>
          <w:szCs w:val="24"/>
        </w:rPr>
        <w:sectPr w:rsidR="00C13A31" w:rsidRPr="004F2819" w:rsidSect="001A29DB">
          <w:headerReference w:type="even" r:id="rId34"/>
          <w:headerReference w:type="default" r:id="rId35"/>
          <w:footerReference w:type="even" r:id="rId36"/>
          <w:footerReference w:type="default" r:id="rId37"/>
          <w:pgSz w:w="11906" w:h="16838"/>
          <w:pgMar w:top="1440" w:right="1440" w:bottom="1440" w:left="1440" w:header="708" w:footer="331" w:gutter="0"/>
          <w:pgNumType w:start="1"/>
          <w:cols w:space="708"/>
          <w:docGrid w:linePitch="360"/>
        </w:sectPr>
      </w:pPr>
    </w:p>
    <w:p w:rsidR="00C13A31" w:rsidRPr="004F2819" w:rsidRDefault="00C13A31" w:rsidP="00C13A31">
      <w:pPr>
        <w:pStyle w:val="Heading1"/>
        <w:rPr>
          <w:szCs w:val="24"/>
        </w:rPr>
      </w:pPr>
      <w:bookmarkStart w:id="7" w:name="_Toc337029814"/>
      <w:bookmarkStart w:id="8" w:name="_Toc370805487"/>
      <w:bookmarkStart w:id="9" w:name="_Toc410148058"/>
      <w:r w:rsidRPr="004F2819">
        <w:lastRenderedPageBreak/>
        <w:t>Unit descriptor</w:t>
      </w:r>
      <w:bookmarkEnd w:id="7"/>
      <w:bookmarkEnd w:id="8"/>
      <w:bookmarkEnd w:id="9"/>
    </w:p>
    <w:p w:rsidR="00C13A31" w:rsidRPr="004F2819" w:rsidRDefault="00823358" w:rsidP="00C13A31">
      <w:pPr>
        <w:pStyle w:val="BodyCopyBold"/>
        <w:rPr>
          <w:noProof w:val="0"/>
        </w:rPr>
      </w:pPr>
      <w:r w:rsidRPr="004F2819">
        <w:rPr>
          <w:noProof w:val="0"/>
        </w:rPr>
        <w:fldChar w:fldCharType="begin"/>
      </w:r>
      <w:r w:rsidR="009343EE" w:rsidRPr="004F2819">
        <w:rPr>
          <w:noProof w:val="0"/>
        </w:rPr>
        <w:instrText xml:space="preserve"> REF  UnitName </w:instrText>
      </w:r>
      <w:r w:rsidRPr="004F2819">
        <w:rPr>
          <w:noProof w:val="0"/>
        </w:rPr>
        <w:fldChar w:fldCharType="separate"/>
      </w:r>
      <w:sdt>
        <w:sdtPr>
          <w:alias w:val="Unit name "/>
          <w:tag w:val="Unit name "/>
          <w:id w:val="106629882"/>
          <w:placeholder>
            <w:docPart w:val="A53D5045B4F747A6937D627801EF9C28"/>
          </w:placeholder>
        </w:sdtPr>
        <w:sdtEndPr>
          <w:rPr>
            <w:highlight w:val="yellow"/>
          </w:rPr>
        </w:sdtEndPr>
        <w:sdtContent>
          <w:sdt>
            <w:sdtPr>
              <w:alias w:val="Unit name "/>
              <w:tag w:val="Unit name "/>
              <w:id w:val="1723561088"/>
              <w:placeholder>
                <w:docPart w:val="58748F1411C942AEA135EA93552B9688"/>
              </w:placeholder>
            </w:sdtPr>
            <w:sdtEndPr>
              <w:rPr>
                <w:highlight w:val="yellow"/>
              </w:rPr>
            </w:sdtEndPr>
            <w:sdtContent>
              <w:r w:rsidR="00F3526F" w:rsidRPr="004F2819">
                <w:t>Build and maintain a team approach to service delivery</w:t>
              </w:r>
            </w:sdtContent>
          </w:sdt>
        </w:sdtContent>
      </w:sdt>
      <w:r w:rsidRPr="004F2819">
        <w:rPr>
          <w:noProof w:val="0"/>
        </w:rPr>
        <w:fldChar w:fldCharType="end"/>
      </w:r>
    </w:p>
    <w:p w:rsidR="00C13A31" w:rsidRPr="004F2819" w:rsidRDefault="00C13A31" w:rsidP="00C13A31">
      <w:pPr>
        <w:pStyle w:val="BodyCopy"/>
        <w:rPr>
          <w:noProof w:val="0"/>
        </w:rPr>
      </w:pPr>
      <w:r w:rsidRPr="004F2819">
        <w:rPr>
          <w:noProof w:val="0"/>
        </w:rPr>
        <w:t xml:space="preserve">This unit deals with the skills and knowledge required to </w:t>
      </w:r>
      <w:r w:rsidR="008A5BAD" w:rsidRPr="004F2819">
        <w:rPr>
          <w:noProof w:val="0"/>
        </w:rPr>
        <w:t>delivery in</w:t>
      </w:r>
      <w:r w:rsidRPr="004F2819">
        <w:rPr>
          <w:noProof w:val="0"/>
        </w:rPr>
        <w:t xml:space="preserve"> a range of settings within the travel industries workplace context.</w:t>
      </w:r>
    </w:p>
    <w:p w:rsidR="00C13A31" w:rsidRPr="004F2819" w:rsidRDefault="00C13A31" w:rsidP="00C13A31">
      <w:pPr>
        <w:pStyle w:val="BodyCopyBold"/>
        <w:rPr>
          <w:noProof w:val="0"/>
        </w:rPr>
      </w:pPr>
      <w:r w:rsidRPr="004F2819">
        <w:rPr>
          <w:noProof w:val="0"/>
        </w:rPr>
        <w:t xml:space="preserve">Unit Code: </w:t>
      </w:r>
    </w:p>
    <w:p w:rsidR="00C13A31" w:rsidRPr="004F2819" w:rsidRDefault="00823358" w:rsidP="00C13A31">
      <w:pPr>
        <w:pStyle w:val="BodyCopy"/>
        <w:rPr>
          <w:noProof w:val="0"/>
        </w:rPr>
      </w:pPr>
      <w:r w:rsidRPr="004F2819">
        <w:rPr>
          <w:noProof w:val="0"/>
        </w:rPr>
        <w:fldChar w:fldCharType="begin"/>
      </w:r>
      <w:r w:rsidR="009343EE" w:rsidRPr="004F2819">
        <w:rPr>
          <w:noProof w:val="0"/>
        </w:rPr>
        <w:instrText xml:space="preserve"> REF  UnitCode </w:instrText>
      </w:r>
      <w:r w:rsidRPr="004F2819">
        <w:rPr>
          <w:noProof w:val="0"/>
        </w:rPr>
        <w:fldChar w:fldCharType="separate"/>
      </w:r>
      <w:sdt>
        <w:sdtPr>
          <w:alias w:val="Unit code"/>
          <w:tag w:val="Unit code"/>
          <w:id w:val="-1494937008"/>
          <w:placeholder>
            <w:docPart w:val="A2CC2EC45C2F4550A87C2F06291B31D4"/>
          </w:placeholder>
        </w:sdtPr>
        <w:sdtContent>
          <w:sdt>
            <w:sdtPr>
              <w:alias w:val="Unit code"/>
              <w:tag w:val="Unit code"/>
              <w:id w:val="-490027567"/>
              <w:placeholder>
                <w:docPart w:val="3482D7F62FF2402DB45F013D00471192"/>
              </w:placeholder>
            </w:sdtPr>
            <w:sdtContent>
              <w:r w:rsidR="00F3526F" w:rsidRPr="004F2819">
                <w:t>D2.TCS.CL5.03</w:t>
              </w:r>
            </w:sdtContent>
          </w:sdt>
        </w:sdtContent>
      </w:sdt>
      <w:r w:rsidRPr="004F2819">
        <w:rPr>
          <w:noProof w:val="0"/>
        </w:rPr>
        <w:fldChar w:fldCharType="end"/>
      </w:r>
    </w:p>
    <w:p w:rsidR="00C13A31" w:rsidRPr="004F2819" w:rsidRDefault="00C13A31" w:rsidP="00C13A31">
      <w:pPr>
        <w:pStyle w:val="BodyCopyBold"/>
        <w:rPr>
          <w:noProof w:val="0"/>
        </w:rPr>
      </w:pPr>
      <w:r w:rsidRPr="004F2819">
        <w:rPr>
          <w:noProof w:val="0"/>
        </w:rPr>
        <w:t>Nominal Hours:</w:t>
      </w:r>
    </w:p>
    <w:p w:rsidR="00C13A31" w:rsidRPr="004F2819" w:rsidRDefault="00041255" w:rsidP="00C13A31">
      <w:pPr>
        <w:pStyle w:val="BodyCopy"/>
        <w:rPr>
          <w:noProof w:val="0"/>
        </w:rPr>
      </w:pPr>
      <w:r w:rsidRPr="004F2819">
        <w:rPr>
          <w:noProof w:val="0"/>
        </w:rPr>
        <w:t>80</w:t>
      </w:r>
    </w:p>
    <w:p w:rsidR="00C13A31" w:rsidRPr="004F2819" w:rsidRDefault="00C13A31" w:rsidP="00C13A31">
      <w:pPr>
        <w:pStyle w:val="Heading3"/>
      </w:pPr>
      <w:r w:rsidRPr="004F2819">
        <w:t>Element 1</w:t>
      </w:r>
      <w:bookmarkStart w:id="10" w:name="Element1"/>
      <w:r w:rsidR="008A5BAD" w:rsidRPr="004F2819">
        <w:t xml:space="preserve">: </w:t>
      </w:r>
      <w:sdt>
        <w:sdtPr>
          <w:rPr>
            <w:highlight w:val="yellow"/>
          </w:rPr>
          <w:alias w:val="Element1"/>
          <w:tag w:val="Element1"/>
          <w:id w:val="-454108863"/>
          <w:placeholder>
            <w:docPart w:val="5665D822AC4C44C38E488CA7F2EF6CA8"/>
          </w:placeholder>
        </w:sdtPr>
        <w:sdtEndPr/>
        <w:sdtContent>
          <w:r w:rsidR="00154F27" w:rsidRPr="004F2819">
            <w:t>Develop service standards</w:t>
          </w:r>
        </w:sdtContent>
      </w:sdt>
      <w:bookmarkEnd w:id="10"/>
    </w:p>
    <w:p w:rsidR="00C13A31" w:rsidRPr="004F2819" w:rsidRDefault="00C13A31" w:rsidP="00C13A31">
      <w:pPr>
        <w:pStyle w:val="BodyCopyBold"/>
        <w:rPr>
          <w:noProof w:val="0"/>
        </w:rPr>
      </w:pPr>
      <w:r w:rsidRPr="004F2819">
        <w:rPr>
          <w:noProof w:val="0"/>
        </w:rPr>
        <w:t>Performance Criteria</w:t>
      </w:r>
    </w:p>
    <w:p w:rsidR="00C13A31" w:rsidRPr="004F2819" w:rsidRDefault="00C13A31" w:rsidP="00DB6F5F">
      <w:pPr>
        <w:pStyle w:val="BodyCopyIndent"/>
        <w:rPr>
          <w:noProof w:val="0"/>
        </w:rPr>
      </w:pPr>
      <w:r w:rsidRPr="004F2819">
        <w:rPr>
          <w:noProof w:val="0"/>
        </w:rPr>
        <w:t>1.1</w:t>
      </w:r>
      <w:r w:rsidRPr="004F2819">
        <w:rPr>
          <w:noProof w:val="0"/>
        </w:rPr>
        <w:tab/>
      </w:r>
      <w:bookmarkStart w:id="11" w:name="Criteria11"/>
      <w:sdt>
        <w:sdtPr>
          <w:rPr>
            <w:noProof w:val="0"/>
          </w:rPr>
          <w:alias w:val="Criteria11"/>
          <w:tag w:val="Criteria11"/>
          <w:id w:val="-1127778408"/>
          <w:placeholder>
            <w:docPart w:val="5665D822AC4C44C38E488CA7F2EF6CA8"/>
          </w:placeholder>
        </w:sdtPr>
        <w:sdtEndPr/>
        <w:sdtContent>
          <w:r w:rsidR="00154F27" w:rsidRPr="004F2819">
            <w:rPr>
              <w:noProof w:val="0"/>
            </w:rPr>
            <w:t>Identify the internal and external factors impacting on the level of customer service to be provided</w:t>
          </w:r>
        </w:sdtContent>
      </w:sdt>
      <w:bookmarkEnd w:id="11"/>
    </w:p>
    <w:p w:rsidR="00C13A31" w:rsidRPr="004F2819" w:rsidRDefault="00C13A31" w:rsidP="00DB6F5F">
      <w:pPr>
        <w:pStyle w:val="BodyCopyIndent"/>
        <w:rPr>
          <w:noProof w:val="0"/>
        </w:rPr>
      </w:pPr>
      <w:r w:rsidRPr="004F2819">
        <w:rPr>
          <w:noProof w:val="0"/>
        </w:rPr>
        <w:t>1.2</w:t>
      </w:r>
      <w:r w:rsidRPr="004F2819">
        <w:rPr>
          <w:noProof w:val="0"/>
        </w:rPr>
        <w:tab/>
      </w:r>
      <w:bookmarkStart w:id="12" w:name="Criteria12"/>
      <w:sdt>
        <w:sdtPr>
          <w:rPr>
            <w:noProof w:val="0"/>
          </w:rPr>
          <w:alias w:val="Criteria12"/>
          <w:tag w:val="Criteria12"/>
          <w:id w:val="405736065"/>
          <w:placeholder>
            <w:docPart w:val="5665D822AC4C44C38E488CA7F2EF6CA8"/>
          </w:placeholder>
        </w:sdtPr>
        <w:sdtEndPr/>
        <w:sdtContent>
          <w:r w:rsidR="00154F27" w:rsidRPr="004F2819">
            <w:rPr>
              <w:noProof w:val="0"/>
            </w:rPr>
            <w:t>Research customer expectations and opinions regarding current level, and expected level, of service delivery</w:t>
          </w:r>
        </w:sdtContent>
      </w:sdt>
      <w:bookmarkEnd w:id="12"/>
    </w:p>
    <w:p w:rsidR="00C13A31" w:rsidRPr="004F2819" w:rsidRDefault="00C13A31" w:rsidP="00DB6F5F">
      <w:pPr>
        <w:pStyle w:val="BodyCopyIndent"/>
        <w:rPr>
          <w:noProof w:val="0"/>
        </w:rPr>
      </w:pPr>
      <w:r w:rsidRPr="004F2819">
        <w:rPr>
          <w:noProof w:val="0"/>
        </w:rPr>
        <w:t>1.3</w:t>
      </w:r>
      <w:r w:rsidRPr="004F2819">
        <w:rPr>
          <w:noProof w:val="0"/>
        </w:rPr>
        <w:tab/>
      </w:r>
      <w:bookmarkStart w:id="13" w:name="Criteria13"/>
      <w:sdt>
        <w:sdtPr>
          <w:rPr>
            <w:noProof w:val="0"/>
          </w:rPr>
          <w:alias w:val="Criteria13"/>
          <w:tag w:val="Criteria13"/>
          <w:id w:val="-1366747396"/>
          <w:placeholder>
            <w:docPart w:val="5665D822AC4C44C38E488CA7F2EF6CA8"/>
          </w:placeholder>
        </w:sdtPr>
        <w:sdtEndPr/>
        <w:sdtContent>
          <w:r w:rsidR="00154F27" w:rsidRPr="004F2819">
            <w:rPr>
              <w:noProof w:val="0"/>
              <w:szCs w:val="22"/>
            </w:rPr>
            <w:t xml:space="preserve">Integrate research findings into draft service standards </w:t>
          </w:r>
        </w:sdtContent>
      </w:sdt>
      <w:bookmarkEnd w:id="13"/>
    </w:p>
    <w:p w:rsidR="00C13A31" w:rsidRPr="004F2819" w:rsidRDefault="00C13A31" w:rsidP="00DB6F5F">
      <w:pPr>
        <w:pStyle w:val="BodyCopyIndent"/>
        <w:rPr>
          <w:noProof w:val="0"/>
        </w:rPr>
      </w:pPr>
      <w:r w:rsidRPr="004F2819">
        <w:rPr>
          <w:noProof w:val="0"/>
        </w:rPr>
        <w:t>1.4</w:t>
      </w:r>
      <w:r w:rsidRPr="004F2819">
        <w:rPr>
          <w:noProof w:val="0"/>
        </w:rPr>
        <w:tab/>
      </w:r>
      <w:bookmarkStart w:id="14" w:name="Criteria14"/>
      <w:sdt>
        <w:sdtPr>
          <w:rPr>
            <w:noProof w:val="0"/>
          </w:rPr>
          <w:alias w:val="Criteria14"/>
          <w:tag w:val="Criteria14"/>
          <w:id w:val="-745028829"/>
          <w:placeholder>
            <w:docPart w:val="5665D822AC4C44C38E488CA7F2EF6CA8"/>
          </w:placeholder>
        </w:sdtPr>
        <w:sdtEndPr/>
        <w:sdtContent>
          <w:r w:rsidR="00154F27" w:rsidRPr="004F2819">
            <w:rPr>
              <w:noProof w:val="0"/>
            </w:rPr>
            <w:t xml:space="preserve">Liaise with management to ratify service standards </w:t>
          </w:r>
        </w:sdtContent>
      </w:sdt>
      <w:bookmarkEnd w:id="14"/>
    </w:p>
    <w:p w:rsidR="00E83E16" w:rsidRPr="004F2819" w:rsidRDefault="00C13A31" w:rsidP="00DB6F5F">
      <w:pPr>
        <w:pStyle w:val="BodyCopyIndent"/>
        <w:rPr>
          <w:noProof w:val="0"/>
        </w:rPr>
      </w:pPr>
      <w:r w:rsidRPr="004F2819">
        <w:rPr>
          <w:noProof w:val="0"/>
        </w:rPr>
        <w:t>1.5</w:t>
      </w:r>
      <w:r w:rsidRPr="004F2819">
        <w:rPr>
          <w:noProof w:val="0"/>
        </w:rPr>
        <w:tab/>
      </w:r>
      <w:bookmarkStart w:id="15" w:name="Criteria15"/>
      <w:sdt>
        <w:sdtPr>
          <w:rPr>
            <w:noProof w:val="0"/>
          </w:rPr>
          <w:alias w:val="Criteria15"/>
          <w:tag w:val="Criteria15"/>
          <w:id w:val="-1250800538"/>
          <w:placeholder>
            <w:docPart w:val="5665D822AC4C44C38E488CA7F2EF6CA8"/>
          </w:placeholder>
        </w:sdtPr>
        <w:sdtEndPr/>
        <w:sdtContent>
          <w:r w:rsidR="00154F27" w:rsidRPr="004F2819">
            <w:rPr>
              <w:noProof w:val="0"/>
            </w:rPr>
            <w:t xml:space="preserve">Produce written service standards for team use </w:t>
          </w:r>
        </w:sdtContent>
      </w:sdt>
      <w:bookmarkEnd w:id="15"/>
    </w:p>
    <w:p w:rsidR="00C13A31" w:rsidRPr="004F2819" w:rsidRDefault="00C13A31" w:rsidP="00C13A31">
      <w:pPr>
        <w:pStyle w:val="Heading3"/>
      </w:pPr>
      <w:r w:rsidRPr="004F2819">
        <w:t xml:space="preserve">Element 2: </w:t>
      </w:r>
      <w:bookmarkStart w:id="16" w:name="Element2"/>
      <w:sdt>
        <w:sdtPr>
          <w:rPr>
            <w:highlight w:val="yellow"/>
          </w:rPr>
          <w:alias w:val="Element2"/>
          <w:tag w:val="Element2"/>
          <w:id w:val="1405419867"/>
          <w:placeholder>
            <w:docPart w:val="5665D822AC4C44C38E488CA7F2EF6CA8"/>
          </w:placeholder>
        </w:sdtPr>
        <w:sdtEndPr/>
        <w:sdtContent>
          <w:r w:rsidR="00154F27" w:rsidRPr="004F2819">
            <w:t>Establish service teams</w:t>
          </w:r>
        </w:sdtContent>
      </w:sdt>
      <w:bookmarkEnd w:id="16"/>
    </w:p>
    <w:p w:rsidR="00C13A31" w:rsidRPr="004F2819" w:rsidRDefault="00C13A31" w:rsidP="00C13A31">
      <w:pPr>
        <w:pStyle w:val="BodyCopyBold"/>
        <w:rPr>
          <w:noProof w:val="0"/>
        </w:rPr>
      </w:pPr>
      <w:r w:rsidRPr="004F2819">
        <w:rPr>
          <w:noProof w:val="0"/>
        </w:rPr>
        <w:t>Performance Criteria</w:t>
      </w:r>
    </w:p>
    <w:p w:rsidR="00C13A31" w:rsidRPr="004F2819" w:rsidRDefault="00C13A31" w:rsidP="00DB6F5F">
      <w:pPr>
        <w:pStyle w:val="BodyCopyIndent"/>
        <w:rPr>
          <w:noProof w:val="0"/>
        </w:rPr>
      </w:pPr>
      <w:r w:rsidRPr="004F2819">
        <w:rPr>
          <w:noProof w:val="0"/>
        </w:rPr>
        <w:t>2.1</w:t>
      </w:r>
      <w:r w:rsidRPr="004F2819">
        <w:rPr>
          <w:noProof w:val="0"/>
        </w:rPr>
        <w:tab/>
      </w:r>
      <w:bookmarkStart w:id="17" w:name="Criteria21"/>
      <w:sdt>
        <w:sdtPr>
          <w:rPr>
            <w:noProof w:val="0"/>
          </w:rPr>
          <w:alias w:val="Criteria21"/>
          <w:tag w:val="Criteria21"/>
          <w:id w:val="816762892"/>
          <w:placeholder>
            <w:docPart w:val="5665D822AC4C44C38E488CA7F2EF6CA8"/>
          </w:placeholder>
        </w:sdtPr>
        <w:sdtEndPr/>
        <w:sdtContent>
          <w:r w:rsidR="00154F27" w:rsidRPr="004F2819">
            <w:rPr>
              <w:noProof w:val="0"/>
            </w:rPr>
            <w:t>Nominate the service teams that are required to support required levels of service delivery</w:t>
          </w:r>
        </w:sdtContent>
      </w:sdt>
      <w:bookmarkEnd w:id="17"/>
    </w:p>
    <w:p w:rsidR="002D0810" w:rsidRPr="004F2819" w:rsidRDefault="002D0810" w:rsidP="00DB6F5F">
      <w:pPr>
        <w:pStyle w:val="BodyCopyIndent"/>
        <w:rPr>
          <w:noProof w:val="0"/>
        </w:rPr>
      </w:pPr>
      <w:r w:rsidRPr="004F2819">
        <w:rPr>
          <w:noProof w:val="0"/>
        </w:rPr>
        <w:t>2.2</w:t>
      </w:r>
      <w:r w:rsidRPr="004F2819">
        <w:rPr>
          <w:noProof w:val="0"/>
        </w:rPr>
        <w:tab/>
      </w:r>
      <w:bookmarkStart w:id="18" w:name="Criteria22"/>
      <w:sdt>
        <w:sdtPr>
          <w:rPr>
            <w:noProof w:val="0"/>
          </w:rPr>
          <w:alias w:val="Criteria2.2"/>
          <w:tag w:val="Criteria2.2"/>
          <w:id w:val="1906725335"/>
          <w:placeholder>
            <w:docPart w:val="5665D822AC4C44C38E488CA7F2EF6CA8"/>
          </w:placeholder>
        </w:sdtPr>
        <w:sdtEndPr/>
        <w:sdtContent>
          <w:r w:rsidR="00154F27" w:rsidRPr="004F2819">
            <w:rPr>
              <w:noProof w:val="0"/>
            </w:rPr>
            <w:t>Identify membership of the nominated service delivery teams and oversee the establishment of teams</w:t>
          </w:r>
        </w:sdtContent>
      </w:sdt>
      <w:bookmarkEnd w:id="18"/>
    </w:p>
    <w:p w:rsidR="0012258E" w:rsidRPr="004F2819" w:rsidRDefault="00C13A31" w:rsidP="00DB6F5F">
      <w:pPr>
        <w:pStyle w:val="BodyCopyIndent"/>
        <w:rPr>
          <w:noProof w:val="0"/>
        </w:rPr>
      </w:pPr>
      <w:r w:rsidRPr="004F2819">
        <w:rPr>
          <w:noProof w:val="0"/>
        </w:rPr>
        <w:t>2.3</w:t>
      </w:r>
      <w:r w:rsidRPr="004F2819">
        <w:rPr>
          <w:noProof w:val="0"/>
        </w:rPr>
        <w:tab/>
      </w:r>
      <w:bookmarkStart w:id="19" w:name="Criteria23"/>
      <w:sdt>
        <w:sdtPr>
          <w:rPr>
            <w:noProof w:val="0"/>
          </w:rPr>
          <w:alias w:val="Criteria23"/>
          <w:tag w:val="Criteria23"/>
          <w:id w:val="-1012999722"/>
          <w:placeholder>
            <w:docPart w:val="5665D822AC4C44C38E488CA7F2EF6CA8"/>
          </w:placeholder>
        </w:sdtPr>
        <w:sdtEndPr/>
        <w:sdtContent>
          <w:r w:rsidR="00154F27" w:rsidRPr="004F2819">
            <w:rPr>
              <w:noProof w:val="0"/>
            </w:rPr>
            <w:t>Communicate established service standards to team members</w:t>
          </w:r>
        </w:sdtContent>
      </w:sdt>
      <w:bookmarkEnd w:id="19"/>
    </w:p>
    <w:p w:rsidR="0012258E" w:rsidRPr="004F2819" w:rsidRDefault="0012258E" w:rsidP="00DB6F5F">
      <w:pPr>
        <w:pStyle w:val="BodyCopyIndent"/>
        <w:rPr>
          <w:noProof w:val="0"/>
        </w:rPr>
      </w:pPr>
      <w:r w:rsidRPr="004F2819">
        <w:rPr>
          <w:noProof w:val="0"/>
        </w:rPr>
        <w:t>2.4</w:t>
      </w:r>
      <w:r w:rsidRPr="004F2819">
        <w:rPr>
          <w:noProof w:val="0"/>
        </w:rPr>
        <w:tab/>
      </w:r>
      <w:bookmarkStart w:id="20" w:name="Criteria24"/>
      <w:sdt>
        <w:sdtPr>
          <w:rPr>
            <w:noProof w:val="0"/>
          </w:rPr>
          <w:alias w:val="Criteria24"/>
          <w:tag w:val="Criteria24"/>
          <w:id w:val="650875221"/>
          <w:placeholder>
            <w:docPart w:val="5665D822AC4C44C38E488CA7F2EF6CA8"/>
          </w:placeholder>
        </w:sdtPr>
        <w:sdtEndPr/>
        <w:sdtContent>
          <w:r w:rsidR="00154F27" w:rsidRPr="004F2819">
            <w:rPr>
              <w:noProof w:val="0"/>
            </w:rPr>
            <w:t>Train staff in service delivery standards</w:t>
          </w:r>
        </w:sdtContent>
      </w:sdt>
      <w:bookmarkEnd w:id="20"/>
    </w:p>
    <w:p w:rsidR="00F53864" w:rsidRPr="004F2819" w:rsidRDefault="00F53864">
      <w:pPr>
        <w:rPr>
          <w:rFonts w:ascii="Helvetica" w:eastAsiaTheme="majorEastAsia" w:hAnsi="Helvetica" w:cstheme="majorBidi"/>
          <w:b/>
          <w:bCs/>
          <w:color w:val="45545F"/>
          <w:sz w:val="28"/>
        </w:rPr>
      </w:pPr>
      <w:r w:rsidRPr="004F2819">
        <w:br w:type="page"/>
      </w:r>
    </w:p>
    <w:p w:rsidR="00C13A31" w:rsidRPr="004F2819" w:rsidRDefault="00C13A31" w:rsidP="00154F27">
      <w:pPr>
        <w:pStyle w:val="Heading3"/>
      </w:pPr>
      <w:r w:rsidRPr="004F2819">
        <w:lastRenderedPageBreak/>
        <w:t>Element 3</w:t>
      </w:r>
      <w:bookmarkStart w:id="21" w:name="Element3"/>
      <w:r w:rsidR="008A5BAD" w:rsidRPr="004F2819">
        <w:t xml:space="preserve">: </w:t>
      </w:r>
      <w:sdt>
        <w:sdtPr>
          <w:rPr>
            <w:highlight w:val="yellow"/>
          </w:rPr>
          <w:alias w:val="Element3"/>
          <w:tag w:val="Element3"/>
          <w:id w:val="789944021"/>
          <w:placeholder>
            <w:docPart w:val="5665D822AC4C44C38E488CA7F2EF6CA8"/>
          </w:placeholder>
        </w:sdtPr>
        <w:sdtEndPr/>
        <w:sdtContent>
          <w:r w:rsidR="00154F27" w:rsidRPr="004F2819">
            <w:t>Work to improve service</w:t>
          </w:r>
        </w:sdtContent>
      </w:sdt>
      <w:bookmarkEnd w:id="21"/>
    </w:p>
    <w:p w:rsidR="00C13A31" w:rsidRPr="004F2819" w:rsidRDefault="00C13A31" w:rsidP="00C13A31">
      <w:pPr>
        <w:pStyle w:val="BodyCopyBold"/>
        <w:rPr>
          <w:noProof w:val="0"/>
        </w:rPr>
      </w:pPr>
      <w:r w:rsidRPr="004F2819">
        <w:rPr>
          <w:noProof w:val="0"/>
        </w:rPr>
        <w:t>Performance Criteria</w:t>
      </w:r>
    </w:p>
    <w:p w:rsidR="00C13A31" w:rsidRPr="004F2819" w:rsidRDefault="00C13A31" w:rsidP="00DB6F5F">
      <w:pPr>
        <w:pStyle w:val="BodyCopyIndent"/>
        <w:rPr>
          <w:noProof w:val="0"/>
        </w:rPr>
      </w:pPr>
      <w:r w:rsidRPr="004F2819">
        <w:rPr>
          <w:noProof w:val="0"/>
        </w:rPr>
        <w:t>3.1</w:t>
      </w:r>
      <w:r w:rsidRPr="004F2819">
        <w:rPr>
          <w:noProof w:val="0"/>
        </w:rPr>
        <w:tab/>
      </w:r>
      <w:bookmarkStart w:id="22" w:name="Criteria31"/>
      <w:sdt>
        <w:sdtPr>
          <w:rPr>
            <w:noProof w:val="0"/>
          </w:rPr>
          <w:alias w:val="Criteria31"/>
          <w:tag w:val="Criteria31"/>
          <w:id w:val="-1489247840"/>
          <w:placeholder>
            <w:docPart w:val="5665D822AC4C44C38E488CA7F2EF6CA8"/>
          </w:placeholder>
        </w:sdtPr>
        <w:sdtEndPr/>
        <w:sdtContent>
          <w:r w:rsidR="00154F27" w:rsidRPr="004F2819">
            <w:rPr>
              <w:noProof w:val="0"/>
            </w:rPr>
            <w:t>Monitor team performance in terms of service delivery</w:t>
          </w:r>
        </w:sdtContent>
      </w:sdt>
      <w:bookmarkEnd w:id="22"/>
    </w:p>
    <w:p w:rsidR="00C13A31" w:rsidRPr="004F2819" w:rsidRDefault="00C13A31" w:rsidP="00DB6F5F">
      <w:pPr>
        <w:pStyle w:val="BodyCopyIndent"/>
        <w:rPr>
          <w:noProof w:val="0"/>
        </w:rPr>
      </w:pPr>
      <w:r w:rsidRPr="004F2819">
        <w:rPr>
          <w:noProof w:val="0"/>
        </w:rPr>
        <w:t>3.2</w:t>
      </w:r>
      <w:r w:rsidRPr="004F2819">
        <w:rPr>
          <w:noProof w:val="0"/>
        </w:rPr>
        <w:tab/>
      </w:r>
      <w:bookmarkStart w:id="23" w:name="Criteria32"/>
      <w:sdt>
        <w:sdtPr>
          <w:rPr>
            <w:noProof w:val="0"/>
          </w:rPr>
          <w:alias w:val="Criteria32"/>
          <w:tag w:val="Criteria32"/>
          <w:id w:val="1719700368"/>
          <w:placeholder>
            <w:docPart w:val="5665D822AC4C44C38E488CA7F2EF6CA8"/>
          </w:placeholder>
        </w:sdtPr>
        <w:sdtEndPr/>
        <w:sdtContent>
          <w:r w:rsidR="00154F27" w:rsidRPr="004F2819">
            <w:rPr>
              <w:noProof w:val="0"/>
            </w:rPr>
            <w:t>Review policies, procedures and standards relating to service delivery</w:t>
          </w:r>
        </w:sdtContent>
      </w:sdt>
      <w:bookmarkEnd w:id="23"/>
    </w:p>
    <w:p w:rsidR="00C13A31" w:rsidRPr="004F2819" w:rsidRDefault="00C13A31" w:rsidP="00DB6F5F">
      <w:pPr>
        <w:pStyle w:val="BodyCopyIndent"/>
        <w:rPr>
          <w:noProof w:val="0"/>
        </w:rPr>
      </w:pPr>
      <w:r w:rsidRPr="004F2819">
        <w:rPr>
          <w:noProof w:val="0"/>
        </w:rPr>
        <w:t>3.3</w:t>
      </w:r>
      <w:r w:rsidRPr="004F2819">
        <w:rPr>
          <w:noProof w:val="0"/>
        </w:rPr>
        <w:tab/>
      </w:r>
      <w:bookmarkStart w:id="24" w:name="Criteria33"/>
      <w:sdt>
        <w:sdtPr>
          <w:rPr>
            <w:noProof w:val="0"/>
          </w:rPr>
          <w:alias w:val="Criteria33"/>
          <w:tag w:val="Criteria33"/>
          <w:id w:val="3793604"/>
          <w:placeholder>
            <w:docPart w:val="5665D822AC4C44C38E488CA7F2EF6CA8"/>
          </w:placeholder>
        </w:sdtPr>
        <w:sdtEndPr/>
        <w:sdtContent>
          <w:r w:rsidR="00154F27" w:rsidRPr="004F2819">
            <w:rPr>
              <w:noProof w:val="0"/>
            </w:rPr>
            <w:t>Allocate resources to enable the provision of identified service delivery standards</w:t>
          </w:r>
        </w:sdtContent>
      </w:sdt>
      <w:bookmarkEnd w:id="24"/>
    </w:p>
    <w:p w:rsidR="00C13A31" w:rsidRPr="004F2819" w:rsidRDefault="00C13A31" w:rsidP="00DB6F5F">
      <w:pPr>
        <w:pStyle w:val="BodyCopyIndent"/>
        <w:rPr>
          <w:noProof w:val="0"/>
        </w:rPr>
      </w:pPr>
      <w:r w:rsidRPr="004F2819">
        <w:rPr>
          <w:noProof w:val="0"/>
        </w:rPr>
        <w:t>3.4</w:t>
      </w:r>
      <w:r w:rsidRPr="004F2819">
        <w:rPr>
          <w:noProof w:val="0"/>
        </w:rPr>
        <w:tab/>
      </w:r>
      <w:bookmarkStart w:id="25" w:name="Criteria34"/>
      <w:sdt>
        <w:sdtPr>
          <w:rPr>
            <w:noProof w:val="0"/>
          </w:rPr>
          <w:alias w:val="Criteria34"/>
          <w:tag w:val="Criteria34"/>
          <w:id w:val="168526345"/>
          <w:placeholder>
            <w:docPart w:val="5665D822AC4C44C38E488CA7F2EF6CA8"/>
          </w:placeholder>
        </w:sdtPr>
        <w:sdtEndPr/>
        <w:sdtContent>
          <w:r w:rsidR="00154F27" w:rsidRPr="004F2819">
            <w:rPr>
              <w:noProof w:val="0"/>
            </w:rPr>
            <w:t>Assist team members to resolve customer complaints regarding the provision of service delivery</w:t>
          </w:r>
        </w:sdtContent>
      </w:sdt>
      <w:bookmarkEnd w:id="25"/>
    </w:p>
    <w:p w:rsidR="00C13A31" w:rsidRPr="004F2819" w:rsidRDefault="00C13A31" w:rsidP="00DB6F5F">
      <w:pPr>
        <w:pStyle w:val="BodyCopyIndent"/>
        <w:rPr>
          <w:noProof w:val="0"/>
        </w:rPr>
      </w:pPr>
      <w:r w:rsidRPr="004F2819">
        <w:rPr>
          <w:noProof w:val="0"/>
        </w:rPr>
        <w:t>3.5</w:t>
      </w:r>
      <w:r w:rsidRPr="004F2819">
        <w:rPr>
          <w:noProof w:val="0"/>
        </w:rPr>
        <w:tab/>
      </w:r>
      <w:bookmarkStart w:id="26" w:name="Criteria35"/>
      <w:sdt>
        <w:sdtPr>
          <w:rPr>
            <w:noProof w:val="0"/>
          </w:rPr>
          <w:alias w:val="Criteria35"/>
          <w:id w:val="831027718"/>
          <w:placeholder>
            <w:docPart w:val="5665D822AC4C44C38E488CA7F2EF6CA8"/>
          </w:placeholder>
        </w:sdtPr>
        <w:sdtEndPr/>
        <w:sdtContent>
          <w:r w:rsidR="00154F27" w:rsidRPr="004F2819">
            <w:rPr>
              <w:noProof w:val="0"/>
            </w:rPr>
            <w:t>Support team members to rectify instances of deficient service delivery</w:t>
          </w:r>
        </w:sdtContent>
      </w:sdt>
      <w:bookmarkEnd w:id="26"/>
    </w:p>
    <w:p w:rsidR="00C13A31" w:rsidRPr="004F2819" w:rsidRDefault="00C13A31" w:rsidP="00DB6F5F">
      <w:pPr>
        <w:pStyle w:val="BodyCopyIndent"/>
        <w:rPr>
          <w:noProof w:val="0"/>
        </w:rPr>
      </w:pPr>
      <w:r w:rsidRPr="004F2819">
        <w:rPr>
          <w:noProof w:val="0"/>
        </w:rPr>
        <w:t>3.6</w:t>
      </w:r>
      <w:r w:rsidRPr="004F2819">
        <w:rPr>
          <w:noProof w:val="0"/>
        </w:rPr>
        <w:tab/>
      </w:r>
      <w:bookmarkStart w:id="27" w:name="Criteria36"/>
      <w:sdt>
        <w:sdtPr>
          <w:rPr>
            <w:noProof w:val="0"/>
          </w:rPr>
          <w:alias w:val="Criteria36"/>
          <w:id w:val="-549842555"/>
          <w:placeholder>
            <w:docPart w:val="5665D822AC4C44C38E488CA7F2EF6CA8"/>
          </w:placeholder>
        </w:sdtPr>
        <w:sdtEndPr/>
        <w:sdtContent>
          <w:r w:rsidR="00154F27" w:rsidRPr="004F2819">
            <w:rPr>
              <w:noProof w:val="0"/>
            </w:rPr>
            <w:t>Monitor the extent to which service delivery targets are achieved</w:t>
          </w:r>
        </w:sdtContent>
      </w:sdt>
      <w:bookmarkEnd w:id="27"/>
    </w:p>
    <w:p w:rsidR="00C13A31" w:rsidRPr="004F2819" w:rsidRDefault="00C13A31" w:rsidP="00DB6F5F">
      <w:pPr>
        <w:pStyle w:val="BodyCopyIndent"/>
        <w:rPr>
          <w:noProof w:val="0"/>
        </w:rPr>
      </w:pPr>
      <w:r w:rsidRPr="004F2819">
        <w:rPr>
          <w:noProof w:val="0"/>
        </w:rPr>
        <w:t>3.7</w:t>
      </w:r>
      <w:r w:rsidRPr="004F2819">
        <w:rPr>
          <w:noProof w:val="0"/>
        </w:rPr>
        <w:tab/>
      </w:r>
      <w:bookmarkStart w:id="28" w:name="Criteria37"/>
      <w:sdt>
        <w:sdtPr>
          <w:rPr>
            <w:noProof w:val="0"/>
          </w:rPr>
          <w:alias w:val="Criteria37"/>
          <w:tag w:val="Criteria37"/>
          <w:id w:val="728583383"/>
          <w:placeholder>
            <w:docPart w:val="5665D822AC4C44C38E488CA7F2EF6CA8"/>
          </w:placeholder>
        </w:sdtPr>
        <w:sdtEndPr/>
        <w:sdtContent>
          <w:r w:rsidR="00154F27" w:rsidRPr="004F2819">
            <w:rPr>
              <w:noProof w:val="0"/>
            </w:rPr>
            <w:t>Take action to address failure to meet service delivery targets</w:t>
          </w:r>
        </w:sdtContent>
      </w:sdt>
      <w:bookmarkEnd w:id="28"/>
    </w:p>
    <w:p w:rsidR="00C13A31" w:rsidRPr="004F2819" w:rsidRDefault="00C13A31" w:rsidP="00DB6F5F">
      <w:pPr>
        <w:pStyle w:val="BodyCopyIndent"/>
        <w:rPr>
          <w:noProof w:val="0"/>
        </w:rPr>
      </w:pPr>
      <w:r w:rsidRPr="004F2819">
        <w:rPr>
          <w:noProof w:val="0"/>
        </w:rPr>
        <w:t>3.8</w:t>
      </w:r>
      <w:r w:rsidRPr="004F2819">
        <w:rPr>
          <w:noProof w:val="0"/>
        </w:rPr>
        <w:tab/>
      </w:r>
      <w:bookmarkStart w:id="29" w:name="Criteria38"/>
      <w:sdt>
        <w:sdtPr>
          <w:rPr>
            <w:noProof w:val="0"/>
          </w:rPr>
          <w:alias w:val="Criteria38"/>
          <w:tag w:val="Criteria38"/>
          <w:id w:val="-1093315543"/>
          <w:placeholder>
            <w:docPart w:val="5665D822AC4C44C38E488CA7F2EF6CA8"/>
          </w:placeholder>
        </w:sdtPr>
        <w:sdtEndPr/>
        <w:sdtContent>
          <w:r w:rsidR="00154F27" w:rsidRPr="004F2819">
            <w:rPr>
              <w:noProof w:val="0"/>
            </w:rPr>
            <w:t>Maintain records relating to service delivery</w:t>
          </w:r>
        </w:sdtContent>
      </w:sdt>
      <w:bookmarkEnd w:id="29"/>
    </w:p>
    <w:p w:rsidR="00C13A31" w:rsidRPr="004F2819" w:rsidRDefault="00C13A31" w:rsidP="00154F27">
      <w:pPr>
        <w:pStyle w:val="Heading3"/>
      </w:pPr>
      <w:r w:rsidRPr="004F2819">
        <w:t xml:space="preserve">Element 4: </w:t>
      </w:r>
      <w:bookmarkStart w:id="30" w:name="Element4"/>
      <w:sdt>
        <w:sdtPr>
          <w:rPr>
            <w:highlight w:val="yellow"/>
          </w:rPr>
          <w:alias w:val="Element4"/>
          <w:tag w:val="Element4"/>
          <w:id w:val="-756206388"/>
          <w:placeholder>
            <w:docPart w:val="5665D822AC4C44C38E488CA7F2EF6CA8"/>
          </w:placeholder>
        </w:sdtPr>
        <w:sdtEndPr/>
        <w:sdtContent>
          <w:r w:rsidR="00154F27" w:rsidRPr="004F2819">
            <w:t>Liaise with management regarding service delivery</w:t>
          </w:r>
        </w:sdtContent>
      </w:sdt>
      <w:bookmarkEnd w:id="30"/>
    </w:p>
    <w:p w:rsidR="00C13A31" w:rsidRPr="004F2819" w:rsidRDefault="00C13A31" w:rsidP="00C13A31">
      <w:pPr>
        <w:pStyle w:val="BodyCopyBold"/>
        <w:rPr>
          <w:noProof w:val="0"/>
        </w:rPr>
      </w:pPr>
      <w:r w:rsidRPr="004F2819">
        <w:rPr>
          <w:noProof w:val="0"/>
        </w:rPr>
        <w:t>Performance Criteria</w:t>
      </w:r>
    </w:p>
    <w:p w:rsidR="00C13A31" w:rsidRPr="004F2819" w:rsidRDefault="00C13A31" w:rsidP="00DB6F5F">
      <w:pPr>
        <w:pStyle w:val="BodyCopyIndent"/>
        <w:rPr>
          <w:noProof w:val="0"/>
        </w:rPr>
      </w:pPr>
      <w:r w:rsidRPr="004F2819">
        <w:rPr>
          <w:noProof w:val="0"/>
        </w:rPr>
        <w:t>4.1</w:t>
      </w:r>
      <w:r w:rsidRPr="004F2819">
        <w:rPr>
          <w:noProof w:val="0"/>
        </w:rPr>
        <w:tab/>
      </w:r>
      <w:bookmarkStart w:id="31" w:name="Criteria41"/>
      <w:sdt>
        <w:sdtPr>
          <w:rPr>
            <w:noProof w:val="0"/>
          </w:rPr>
          <w:alias w:val="Criteria41"/>
          <w:tag w:val="Criteria41"/>
          <w:id w:val="2031601989"/>
          <w:placeholder>
            <w:docPart w:val="5665D822AC4C44C38E488CA7F2EF6CA8"/>
          </w:placeholder>
        </w:sdtPr>
        <w:sdtEndPr/>
        <w:sdtContent>
          <w:r w:rsidR="00154F27" w:rsidRPr="004F2819">
            <w:rPr>
              <w:noProof w:val="0"/>
            </w:rPr>
            <w:t>Discuss suggestions for improvements to service delivery with management</w:t>
          </w:r>
        </w:sdtContent>
      </w:sdt>
      <w:bookmarkEnd w:id="31"/>
    </w:p>
    <w:p w:rsidR="00C13A31" w:rsidRPr="004F2819" w:rsidRDefault="00C13A31" w:rsidP="00DB6F5F">
      <w:pPr>
        <w:pStyle w:val="BodyCopyIndent"/>
        <w:rPr>
          <w:noProof w:val="0"/>
        </w:rPr>
      </w:pPr>
      <w:r w:rsidRPr="004F2819">
        <w:rPr>
          <w:noProof w:val="0"/>
        </w:rPr>
        <w:t>4.2</w:t>
      </w:r>
      <w:r w:rsidRPr="004F2819">
        <w:rPr>
          <w:noProof w:val="0"/>
        </w:rPr>
        <w:tab/>
      </w:r>
      <w:bookmarkStart w:id="32" w:name="Criteria42"/>
      <w:sdt>
        <w:sdtPr>
          <w:rPr>
            <w:noProof w:val="0"/>
          </w:rPr>
          <w:alias w:val="Criteria42"/>
          <w:tag w:val="Criteria42"/>
          <w:id w:val="105783272"/>
          <w:placeholder>
            <w:docPart w:val="5665D822AC4C44C38E488CA7F2EF6CA8"/>
          </w:placeholder>
        </w:sdtPr>
        <w:sdtEndPr/>
        <w:sdtContent>
          <w:r w:rsidR="00154F27" w:rsidRPr="004F2819">
            <w:rPr>
              <w:noProof w:val="0"/>
            </w:rPr>
            <w:t>Discuss significant instances of failure to deliver identified service delivery standards with management</w:t>
          </w:r>
        </w:sdtContent>
      </w:sdt>
      <w:bookmarkEnd w:id="32"/>
    </w:p>
    <w:p w:rsidR="00C13A31" w:rsidRPr="004F2819" w:rsidRDefault="00C13A31" w:rsidP="00DB6F5F">
      <w:pPr>
        <w:pStyle w:val="BodyCopyIndent"/>
        <w:rPr>
          <w:noProof w:val="0"/>
        </w:rPr>
      </w:pPr>
      <w:r w:rsidRPr="004F2819">
        <w:rPr>
          <w:noProof w:val="0"/>
        </w:rPr>
        <w:t>4.3</w:t>
      </w:r>
      <w:r w:rsidRPr="004F2819">
        <w:rPr>
          <w:noProof w:val="0"/>
        </w:rPr>
        <w:tab/>
      </w:r>
      <w:bookmarkStart w:id="33" w:name="Criteria43"/>
      <w:sdt>
        <w:sdtPr>
          <w:rPr>
            <w:noProof w:val="0"/>
          </w:rPr>
          <w:alias w:val="Criteria43"/>
          <w:tag w:val="Criteria43"/>
          <w:id w:val="-952708318"/>
          <w:placeholder>
            <w:docPart w:val="5665D822AC4C44C38E488CA7F2EF6CA8"/>
          </w:placeholder>
        </w:sdtPr>
        <w:sdtEndPr/>
        <w:sdtContent>
          <w:r w:rsidR="00154F27" w:rsidRPr="004F2819">
            <w:rPr>
              <w:noProof w:val="0"/>
            </w:rPr>
            <w:t>Provide operational information regarding service delivery to management</w:t>
          </w:r>
        </w:sdtContent>
      </w:sdt>
      <w:bookmarkEnd w:id="33"/>
    </w:p>
    <w:p w:rsidR="00C13A31" w:rsidRPr="004F2819" w:rsidRDefault="00C13A31" w:rsidP="00DB6F5F">
      <w:pPr>
        <w:pStyle w:val="BodyCopyIndent"/>
        <w:rPr>
          <w:noProof w:val="0"/>
        </w:rPr>
      </w:pPr>
      <w:r w:rsidRPr="004F2819">
        <w:rPr>
          <w:noProof w:val="0"/>
        </w:rPr>
        <w:t>4.4</w:t>
      </w:r>
      <w:r w:rsidRPr="004F2819">
        <w:rPr>
          <w:noProof w:val="0"/>
        </w:rPr>
        <w:tab/>
      </w:r>
      <w:bookmarkStart w:id="34" w:name="Criteria44"/>
      <w:sdt>
        <w:sdtPr>
          <w:rPr>
            <w:noProof w:val="0"/>
          </w:rPr>
          <w:alias w:val="Criteria44"/>
          <w:tag w:val="Criteria44"/>
          <w:id w:val="690111909"/>
          <w:placeholder>
            <w:docPart w:val="5665D822AC4C44C38E488CA7F2EF6CA8"/>
          </w:placeholder>
        </w:sdtPr>
        <w:sdtEndPr/>
        <w:sdtContent>
          <w:r w:rsidR="00154F27" w:rsidRPr="004F2819">
            <w:rPr>
              <w:noProof w:val="0"/>
            </w:rPr>
            <w:t>Participate in developing service delivery teams and standards for emerging and new business activities and markets</w:t>
          </w:r>
        </w:sdtContent>
      </w:sdt>
      <w:bookmarkEnd w:id="34"/>
    </w:p>
    <w:p w:rsidR="00C13A31" w:rsidRPr="004F2819" w:rsidRDefault="00C13A31" w:rsidP="00154F27">
      <w:pPr>
        <w:pStyle w:val="Heading3"/>
      </w:pPr>
      <w:r w:rsidRPr="004F2819">
        <w:t xml:space="preserve">Element 5: </w:t>
      </w:r>
      <w:bookmarkStart w:id="35" w:name="Element5"/>
      <w:sdt>
        <w:sdtPr>
          <w:rPr>
            <w:highlight w:val="yellow"/>
          </w:rPr>
          <w:alias w:val="Element5"/>
          <w:tag w:val="Element5"/>
          <w:id w:val="537408168"/>
          <w:placeholder>
            <w:docPart w:val="5665D822AC4C44C38E488CA7F2EF6CA8"/>
          </w:placeholder>
        </w:sdtPr>
        <w:sdtEndPr/>
        <w:sdtContent>
          <w:r w:rsidR="00154F27" w:rsidRPr="004F2819">
            <w:t>Lead service delivery team</w:t>
          </w:r>
        </w:sdtContent>
      </w:sdt>
      <w:bookmarkEnd w:id="35"/>
    </w:p>
    <w:p w:rsidR="00C13A31" w:rsidRPr="004F2819" w:rsidRDefault="00C13A31" w:rsidP="00CE6040">
      <w:pPr>
        <w:pStyle w:val="BodyCopyBold"/>
        <w:rPr>
          <w:noProof w:val="0"/>
        </w:rPr>
      </w:pPr>
      <w:r w:rsidRPr="004F2819">
        <w:rPr>
          <w:noProof w:val="0"/>
        </w:rPr>
        <w:t>Performance Criteria</w:t>
      </w:r>
    </w:p>
    <w:p w:rsidR="00CE6040" w:rsidRPr="004F2819" w:rsidRDefault="00CE6040" w:rsidP="00DB6F5F">
      <w:pPr>
        <w:pStyle w:val="BodyCopyIndent"/>
        <w:rPr>
          <w:noProof w:val="0"/>
        </w:rPr>
      </w:pPr>
      <w:r w:rsidRPr="004F2819">
        <w:rPr>
          <w:noProof w:val="0"/>
        </w:rPr>
        <w:t>5.1</w:t>
      </w:r>
      <w:r w:rsidRPr="004F2819">
        <w:rPr>
          <w:noProof w:val="0"/>
        </w:rPr>
        <w:tab/>
      </w:r>
      <w:bookmarkStart w:id="36" w:name="Criteria51"/>
      <w:sdt>
        <w:sdtPr>
          <w:rPr>
            <w:noProof w:val="0"/>
          </w:rPr>
          <w:alias w:val="Criteria51"/>
          <w:tag w:val="Criteria51"/>
          <w:id w:val="-1762441671"/>
          <w:placeholder>
            <w:docPart w:val="5665D822AC4C44C38E488CA7F2EF6CA8"/>
          </w:placeholder>
        </w:sdtPr>
        <w:sdtEndPr/>
        <w:sdtContent>
          <w:r w:rsidR="00847CBF" w:rsidRPr="004F2819">
            <w:rPr>
              <w:noProof w:val="0"/>
            </w:rPr>
            <w:t>Interpret stated service delivery standards for team members</w:t>
          </w:r>
        </w:sdtContent>
      </w:sdt>
      <w:bookmarkEnd w:id="36"/>
    </w:p>
    <w:p w:rsidR="00CE6040" w:rsidRPr="004F2819" w:rsidRDefault="00CE6040" w:rsidP="00DB6F5F">
      <w:pPr>
        <w:pStyle w:val="BodyCopyIndent"/>
        <w:rPr>
          <w:noProof w:val="0"/>
        </w:rPr>
      </w:pPr>
      <w:r w:rsidRPr="004F2819">
        <w:rPr>
          <w:noProof w:val="0"/>
        </w:rPr>
        <w:t>5.2</w:t>
      </w:r>
      <w:r w:rsidRPr="004F2819">
        <w:rPr>
          <w:noProof w:val="0"/>
        </w:rPr>
        <w:tab/>
      </w:r>
      <w:bookmarkStart w:id="37" w:name="Criteria52"/>
      <w:sdt>
        <w:sdtPr>
          <w:rPr>
            <w:noProof w:val="0"/>
          </w:rPr>
          <w:alias w:val="Criteria52"/>
          <w:tag w:val="Criteria52"/>
          <w:id w:val="-2061632737"/>
          <w:placeholder>
            <w:docPart w:val="5665D822AC4C44C38E488CA7F2EF6CA8"/>
          </w:placeholder>
        </w:sdtPr>
        <w:sdtEndPr/>
        <w:sdtContent>
          <w:r w:rsidR="00847CBF" w:rsidRPr="004F2819">
            <w:rPr>
              <w:noProof w:val="0"/>
            </w:rPr>
            <w:t>Encourage team members to take advantage of opportunities to enhance service delivery</w:t>
          </w:r>
        </w:sdtContent>
      </w:sdt>
      <w:bookmarkEnd w:id="37"/>
    </w:p>
    <w:p w:rsidR="00CE6040" w:rsidRPr="004F2819" w:rsidRDefault="00CE6040" w:rsidP="00DB6F5F">
      <w:pPr>
        <w:pStyle w:val="BodyCopyIndent"/>
        <w:rPr>
          <w:noProof w:val="0"/>
        </w:rPr>
      </w:pPr>
      <w:r w:rsidRPr="004F2819">
        <w:rPr>
          <w:noProof w:val="0"/>
        </w:rPr>
        <w:t>5.3</w:t>
      </w:r>
      <w:r w:rsidRPr="004F2819">
        <w:rPr>
          <w:noProof w:val="0"/>
        </w:rPr>
        <w:tab/>
      </w:r>
      <w:bookmarkStart w:id="38" w:name="Criteria53"/>
      <w:sdt>
        <w:sdtPr>
          <w:rPr>
            <w:noProof w:val="0"/>
          </w:rPr>
          <w:alias w:val="Criteria53"/>
          <w:tag w:val="Criteria53"/>
          <w:id w:val="1230808413"/>
          <w:placeholder>
            <w:docPart w:val="5665D822AC4C44C38E488CA7F2EF6CA8"/>
          </w:placeholder>
        </w:sdtPr>
        <w:sdtEndPr/>
        <w:sdtContent>
          <w:r w:rsidR="00847CBF" w:rsidRPr="004F2819">
            <w:rPr>
              <w:noProof w:val="0"/>
            </w:rPr>
            <w:t>Allocate service delivery tasks to team members</w:t>
          </w:r>
        </w:sdtContent>
      </w:sdt>
      <w:bookmarkEnd w:id="38"/>
    </w:p>
    <w:p w:rsidR="00CE6040" w:rsidRPr="004F2819" w:rsidRDefault="00CE6040" w:rsidP="00DB6F5F">
      <w:pPr>
        <w:pStyle w:val="BodyCopyIndent"/>
        <w:rPr>
          <w:noProof w:val="0"/>
        </w:rPr>
      </w:pPr>
      <w:r w:rsidRPr="004F2819">
        <w:rPr>
          <w:noProof w:val="0"/>
        </w:rPr>
        <w:t>5.4</w:t>
      </w:r>
      <w:r w:rsidRPr="004F2819">
        <w:rPr>
          <w:noProof w:val="0"/>
        </w:rPr>
        <w:tab/>
      </w:r>
      <w:bookmarkStart w:id="39" w:name="Criteria54"/>
      <w:sdt>
        <w:sdtPr>
          <w:rPr>
            <w:noProof w:val="0"/>
          </w:rPr>
          <w:alias w:val="Criteria54"/>
          <w:tag w:val="Criteria54"/>
          <w:id w:val="1249856849"/>
          <w:placeholder>
            <w:docPart w:val="5665D822AC4C44C38E488CA7F2EF6CA8"/>
          </w:placeholder>
        </w:sdtPr>
        <w:sdtEndPr/>
        <w:sdtContent>
          <w:r w:rsidR="00847CBF" w:rsidRPr="004F2819">
            <w:rPr>
              <w:noProof w:val="0"/>
            </w:rPr>
            <w:t>Advise team members of changes to service delivery standards and/or targets</w:t>
          </w:r>
        </w:sdtContent>
      </w:sdt>
      <w:bookmarkEnd w:id="39"/>
    </w:p>
    <w:p w:rsidR="00CE6040" w:rsidRPr="004F2819" w:rsidRDefault="00CE6040" w:rsidP="00DB6F5F">
      <w:pPr>
        <w:pStyle w:val="BodyCopyIndent"/>
        <w:rPr>
          <w:noProof w:val="0"/>
        </w:rPr>
      </w:pPr>
      <w:r w:rsidRPr="004F2819">
        <w:rPr>
          <w:noProof w:val="0"/>
        </w:rPr>
        <w:t>5.5</w:t>
      </w:r>
      <w:r w:rsidRPr="004F2819">
        <w:rPr>
          <w:noProof w:val="0"/>
        </w:rPr>
        <w:tab/>
      </w:r>
      <w:bookmarkStart w:id="40" w:name="Criteria55"/>
      <w:sdt>
        <w:sdtPr>
          <w:rPr>
            <w:noProof w:val="0"/>
          </w:rPr>
          <w:alias w:val="Criteria55"/>
          <w:tag w:val="Criteria55"/>
          <w:id w:val="-1911845100"/>
          <w:placeholder>
            <w:docPart w:val="5665D822AC4C44C38E488CA7F2EF6CA8"/>
          </w:placeholder>
        </w:sdtPr>
        <w:sdtEndPr/>
        <w:sdtContent>
          <w:r w:rsidR="00847CBF" w:rsidRPr="004F2819">
            <w:rPr>
              <w:noProof w:val="0"/>
            </w:rPr>
            <w:t>Provide feedback to team members regarding the provision of service delivery</w:t>
          </w:r>
        </w:sdtContent>
      </w:sdt>
      <w:bookmarkEnd w:id="40"/>
    </w:p>
    <w:p w:rsidR="00CE6040" w:rsidRPr="004F2819" w:rsidRDefault="00CE6040" w:rsidP="00DB6F5F">
      <w:pPr>
        <w:pStyle w:val="BodyCopyIndent"/>
        <w:rPr>
          <w:noProof w:val="0"/>
        </w:rPr>
      </w:pPr>
      <w:r w:rsidRPr="004F2819">
        <w:rPr>
          <w:noProof w:val="0"/>
        </w:rPr>
        <w:t>5.6</w:t>
      </w:r>
      <w:r w:rsidRPr="004F2819">
        <w:rPr>
          <w:noProof w:val="0"/>
        </w:rPr>
        <w:tab/>
      </w:r>
      <w:bookmarkStart w:id="41" w:name="Criteria56"/>
      <w:sdt>
        <w:sdtPr>
          <w:rPr>
            <w:noProof w:val="0"/>
          </w:rPr>
          <w:alias w:val="Criteria56"/>
          <w:tag w:val="Criteria56"/>
          <w:id w:val="2038226991"/>
          <w:placeholder>
            <w:docPart w:val="5665D822AC4C44C38E488CA7F2EF6CA8"/>
          </w:placeholder>
        </w:sdtPr>
        <w:sdtEndPr/>
        <w:sdtContent>
          <w:r w:rsidR="00847CBF" w:rsidRPr="004F2819">
            <w:rPr>
              <w:noProof w:val="0"/>
            </w:rPr>
            <w:t>Encourage team members to contribute feedback in regard to achievement of service and performance targets</w:t>
          </w:r>
        </w:sdtContent>
      </w:sdt>
      <w:bookmarkEnd w:id="41"/>
    </w:p>
    <w:p w:rsidR="00C13A31" w:rsidRPr="004F2819" w:rsidRDefault="00CE6040" w:rsidP="00DB6F5F">
      <w:pPr>
        <w:pStyle w:val="BodyCopyIndent"/>
        <w:rPr>
          <w:noProof w:val="0"/>
        </w:rPr>
      </w:pPr>
      <w:r w:rsidRPr="004F2819">
        <w:rPr>
          <w:noProof w:val="0"/>
        </w:rPr>
        <w:t>5.7</w:t>
      </w:r>
      <w:r w:rsidRPr="004F2819">
        <w:rPr>
          <w:noProof w:val="0"/>
        </w:rPr>
        <w:tab/>
      </w:r>
      <w:bookmarkStart w:id="42" w:name="Criteria57"/>
      <w:sdt>
        <w:sdtPr>
          <w:rPr>
            <w:noProof w:val="0"/>
          </w:rPr>
          <w:alias w:val="Criteria57"/>
          <w:tag w:val="Criteria57"/>
          <w:id w:val="2071382148"/>
          <w:placeholder>
            <w:docPart w:val="5665D822AC4C44C38E488CA7F2EF6CA8"/>
          </w:placeholder>
        </w:sdtPr>
        <w:sdtEndPr/>
        <w:sdtContent>
          <w:r w:rsidR="00847CBF" w:rsidRPr="004F2819">
            <w:rPr>
              <w:noProof w:val="0"/>
            </w:rPr>
            <w:t>Handle routine problems using appropriate problem-solving techniques</w:t>
          </w:r>
        </w:sdtContent>
      </w:sdt>
      <w:bookmarkEnd w:id="42"/>
    </w:p>
    <w:p w:rsidR="003D13A4" w:rsidRPr="004F2819" w:rsidRDefault="00C13A31" w:rsidP="00154F27">
      <w:pPr>
        <w:pStyle w:val="BodyCopyIndent"/>
        <w:rPr>
          <w:noProof w:val="0"/>
        </w:rPr>
        <w:sectPr w:rsidR="003D13A4" w:rsidRPr="004F2819" w:rsidSect="001A29DB">
          <w:headerReference w:type="even" r:id="rId38"/>
          <w:headerReference w:type="default" r:id="rId39"/>
          <w:pgSz w:w="11906" w:h="16838"/>
          <w:pgMar w:top="1440" w:right="1440" w:bottom="1440" w:left="1440" w:header="708" w:footer="329" w:gutter="0"/>
          <w:cols w:space="708"/>
          <w:docGrid w:linePitch="360"/>
        </w:sectPr>
      </w:pPr>
      <w:r w:rsidRPr="004F2819">
        <w:rPr>
          <w:noProof w:val="0"/>
        </w:rPr>
        <w:br w:type="page"/>
      </w:r>
    </w:p>
    <w:p w:rsidR="00A63749" w:rsidRPr="004F2819" w:rsidRDefault="00A63749" w:rsidP="00A63749">
      <w:pPr>
        <w:pStyle w:val="Heading1"/>
      </w:pPr>
      <w:bookmarkStart w:id="43" w:name="_Toc337029851"/>
      <w:bookmarkStart w:id="44" w:name="_Toc370805488"/>
      <w:bookmarkStart w:id="45" w:name="_Toc294862958"/>
      <w:bookmarkStart w:id="46" w:name="_Toc410148059"/>
      <w:r w:rsidRPr="004F2819">
        <w:lastRenderedPageBreak/>
        <w:t>Assessment matrix</w:t>
      </w:r>
      <w:bookmarkEnd w:id="43"/>
      <w:bookmarkEnd w:id="44"/>
      <w:bookmarkEnd w:id="46"/>
    </w:p>
    <w:p w:rsidR="00A63749" w:rsidRPr="004F2819" w:rsidRDefault="00A63749" w:rsidP="00A63749">
      <w:pPr>
        <w:pStyle w:val="BodyCopy"/>
        <w:rPr>
          <w:b/>
          <w:noProof w:val="0"/>
        </w:rPr>
      </w:pPr>
      <w:r w:rsidRPr="004F2819">
        <w:rPr>
          <w:b/>
          <w:noProof w:val="0"/>
        </w:rPr>
        <w:t>Showing mapping of Performance Criteria against Work Projects, Written Questions and Oral Questions</w:t>
      </w:r>
      <w:bookmarkEnd w:id="45"/>
    </w:p>
    <w:p w:rsidR="00AD7B23" w:rsidRPr="004F2819" w:rsidRDefault="00AD7B23" w:rsidP="00AD7B23">
      <w:pPr>
        <w:pStyle w:val="BodyCopy"/>
        <w:rPr>
          <w:b/>
          <w:noProof w:val="0"/>
        </w:rPr>
      </w:pPr>
      <w:r w:rsidRPr="004F281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4F2819" w:rsidTr="00F814A5">
        <w:trPr>
          <w:tblHeader/>
        </w:trPr>
        <w:tc>
          <w:tcPr>
            <w:tcW w:w="4982" w:type="dxa"/>
            <w:gridSpan w:val="3"/>
            <w:tcBorders>
              <w:top w:val="nil"/>
              <w:left w:val="nil"/>
              <w:bottom w:val="single" w:sz="4" w:space="0" w:color="auto"/>
            </w:tcBorders>
          </w:tcPr>
          <w:p w:rsidR="00A63749" w:rsidRPr="004F2819" w:rsidRDefault="00A63749" w:rsidP="00F53864">
            <w:pPr>
              <w:pStyle w:val="TableHeading"/>
            </w:pPr>
          </w:p>
        </w:tc>
        <w:tc>
          <w:tcPr>
            <w:tcW w:w="1251" w:type="dxa"/>
            <w:tcBorders>
              <w:bottom w:val="single" w:sz="4" w:space="0" w:color="auto"/>
            </w:tcBorders>
            <w:shd w:val="clear" w:color="auto" w:fill="E36C0A" w:themeFill="accent6" w:themeFillShade="BF"/>
          </w:tcPr>
          <w:p w:rsidR="00A63749" w:rsidRPr="004F2819" w:rsidRDefault="00A63749" w:rsidP="00F53864">
            <w:pPr>
              <w:pStyle w:val="TableHeadingCentreText"/>
            </w:pPr>
            <w:r w:rsidRPr="004F2819">
              <w:t>Work Projects</w:t>
            </w:r>
          </w:p>
        </w:tc>
        <w:tc>
          <w:tcPr>
            <w:tcW w:w="1328" w:type="dxa"/>
            <w:tcBorders>
              <w:bottom w:val="single" w:sz="4" w:space="0" w:color="auto"/>
            </w:tcBorders>
            <w:shd w:val="clear" w:color="auto" w:fill="E36C0A" w:themeFill="accent6" w:themeFillShade="BF"/>
          </w:tcPr>
          <w:p w:rsidR="00A63749" w:rsidRPr="004F2819" w:rsidRDefault="00A63749" w:rsidP="00F53864">
            <w:pPr>
              <w:pStyle w:val="TableHeadingCentreText"/>
            </w:pPr>
            <w:r w:rsidRPr="004F2819">
              <w:t>Written Questions</w:t>
            </w:r>
          </w:p>
        </w:tc>
        <w:tc>
          <w:tcPr>
            <w:tcW w:w="1194" w:type="dxa"/>
            <w:tcBorders>
              <w:bottom w:val="single" w:sz="4" w:space="0" w:color="auto"/>
            </w:tcBorders>
            <w:shd w:val="clear" w:color="auto" w:fill="E36C0A" w:themeFill="accent6" w:themeFillShade="BF"/>
          </w:tcPr>
          <w:p w:rsidR="00A63749" w:rsidRPr="004F2819" w:rsidRDefault="00A63749" w:rsidP="00F53864">
            <w:pPr>
              <w:pStyle w:val="TableHeadingCentreText"/>
            </w:pPr>
            <w:r w:rsidRPr="004F2819">
              <w:t>Oral Questions</w:t>
            </w:r>
          </w:p>
        </w:tc>
      </w:tr>
      <w:tr w:rsidR="00A63749" w:rsidRPr="004F2819" w:rsidTr="00F814A5">
        <w:tc>
          <w:tcPr>
            <w:tcW w:w="8755" w:type="dxa"/>
            <w:gridSpan w:val="6"/>
            <w:shd w:val="clear" w:color="auto" w:fill="E36C0A" w:themeFill="accent6" w:themeFillShade="BF"/>
          </w:tcPr>
          <w:p w:rsidR="00A63749" w:rsidRPr="004F2819" w:rsidRDefault="00A63749" w:rsidP="00492616">
            <w:pPr>
              <w:pStyle w:val="TableHeading"/>
            </w:pPr>
            <w:r w:rsidRPr="004F2819">
              <w:t>Element 1</w:t>
            </w:r>
            <w:r w:rsidR="00492616">
              <w:t xml:space="preserve">: </w:t>
            </w:r>
            <w:sdt>
              <w:sdtPr>
                <w:rPr>
                  <w:highlight w:val="yellow"/>
                </w:rPr>
                <w:alias w:val="Element1"/>
                <w:tag w:val="Element1"/>
                <w:id w:val="925291"/>
                <w:placeholder>
                  <w:docPart w:val="21342E8551A14F0CBEBA565BC394EC8B"/>
                </w:placeholder>
              </w:sdtPr>
              <w:sdtEndPr/>
              <w:sdtContent>
                <w:r w:rsidR="00492616" w:rsidRPr="004F2819">
                  <w:t>Develop service standards</w:t>
                </w:r>
              </w:sdtContent>
            </w:sdt>
          </w:p>
        </w:tc>
      </w:tr>
      <w:tr w:rsidR="008825F3" w:rsidRPr="004F2819" w:rsidTr="008825F3">
        <w:tc>
          <w:tcPr>
            <w:tcW w:w="606" w:type="dxa"/>
          </w:tcPr>
          <w:p w:rsidR="008825F3" w:rsidRPr="004F2819" w:rsidRDefault="008825F3" w:rsidP="00F53864">
            <w:pPr>
              <w:pStyle w:val="TableText"/>
            </w:pPr>
            <w:r w:rsidRPr="004F2819">
              <w:t>1.1</w:t>
            </w:r>
          </w:p>
        </w:tc>
        <w:tc>
          <w:tcPr>
            <w:tcW w:w="4376" w:type="dxa"/>
            <w:gridSpan w:val="2"/>
          </w:tcPr>
          <w:p w:rsidR="008825F3" w:rsidRPr="004F2819" w:rsidRDefault="00F3526F" w:rsidP="00F53864">
            <w:pPr>
              <w:pStyle w:val="TableText"/>
            </w:pPr>
            <w:r>
              <w:fldChar w:fldCharType="begin"/>
            </w:r>
            <w:r>
              <w:instrText xml:space="preserve"> REF  Criteria11  \* MERGEFORMAT </w:instrText>
            </w:r>
            <w:r>
              <w:fldChar w:fldCharType="separate"/>
            </w:r>
            <w:sdt>
              <w:sdtPr>
                <w:alias w:val="Criteria11"/>
                <w:tag w:val="Criteria11"/>
                <w:id w:val="80795446"/>
                <w:placeholder>
                  <w:docPart w:val="D7FA9453382142708268A232C59BBE41"/>
                </w:placeholder>
              </w:sdtPr>
              <w:sdtContent>
                <w:r w:rsidRPr="004F2819">
                  <w:t>Identify the internal and external factors impacting on the level of customer service to be provided</w:t>
                </w:r>
              </w:sdtContent>
            </w:sdt>
            <w:r>
              <w:fldChar w:fldCharType="end"/>
            </w:r>
          </w:p>
        </w:tc>
        <w:tc>
          <w:tcPr>
            <w:tcW w:w="1251" w:type="dxa"/>
            <w:vAlign w:val="center"/>
          </w:tcPr>
          <w:p w:rsidR="008825F3" w:rsidRPr="008825F3" w:rsidRDefault="008825F3" w:rsidP="008825F3">
            <w:pPr>
              <w:pStyle w:val="TableText"/>
              <w:jc w:val="center"/>
            </w:pPr>
            <w:r w:rsidRPr="008825F3">
              <w:t>1.1</w:t>
            </w:r>
          </w:p>
        </w:tc>
        <w:tc>
          <w:tcPr>
            <w:tcW w:w="1328" w:type="dxa"/>
            <w:vAlign w:val="center"/>
          </w:tcPr>
          <w:p w:rsidR="008825F3" w:rsidRPr="008825F3" w:rsidRDefault="008825F3" w:rsidP="008825F3">
            <w:pPr>
              <w:pStyle w:val="TableText"/>
              <w:jc w:val="center"/>
            </w:pPr>
            <w:r w:rsidRPr="008825F3">
              <w:t>1,2</w:t>
            </w:r>
          </w:p>
        </w:tc>
        <w:tc>
          <w:tcPr>
            <w:tcW w:w="1194" w:type="dxa"/>
            <w:vAlign w:val="center"/>
          </w:tcPr>
          <w:p w:rsidR="008825F3" w:rsidRPr="008825F3" w:rsidRDefault="008825F3" w:rsidP="008825F3">
            <w:pPr>
              <w:pStyle w:val="TableText"/>
              <w:jc w:val="center"/>
            </w:pPr>
            <w:r w:rsidRPr="008825F3">
              <w:t>1</w:t>
            </w:r>
          </w:p>
        </w:tc>
      </w:tr>
      <w:tr w:rsidR="008825F3" w:rsidRPr="004F2819" w:rsidTr="008825F3">
        <w:tc>
          <w:tcPr>
            <w:tcW w:w="606" w:type="dxa"/>
          </w:tcPr>
          <w:p w:rsidR="008825F3" w:rsidRPr="004F2819" w:rsidRDefault="008825F3" w:rsidP="00F53864">
            <w:pPr>
              <w:pStyle w:val="TableText"/>
            </w:pPr>
            <w:r w:rsidRPr="004F2819">
              <w:t>1.2</w:t>
            </w:r>
          </w:p>
        </w:tc>
        <w:tc>
          <w:tcPr>
            <w:tcW w:w="4376" w:type="dxa"/>
            <w:gridSpan w:val="2"/>
          </w:tcPr>
          <w:p w:rsidR="008825F3" w:rsidRPr="004F2819" w:rsidRDefault="00F3526F" w:rsidP="00F53864">
            <w:pPr>
              <w:pStyle w:val="TableText"/>
            </w:pPr>
            <w:r>
              <w:fldChar w:fldCharType="begin"/>
            </w:r>
            <w:r>
              <w:instrText xml:space="preserve"> REF  Criteria12  \* MERGEFORMAT </w:instrText>
            </w:r>
            <w:r>
              <w:fldChar w:fldCharType="separate"/>
            </w:r>
            <w:sdt>
              <w:sdtPr>
                <w:alias w:val="Criteria12"/>
                <w:tag w:val="Criteria12"/>
                <w:id w:val="-769236785"/>
                <w:placeholder>
                  <w:docPart w:val="992B48EBCE6C4708A3C7EC1DDE6CBE27"/>
                </w:placeholder>
              </w:sdtPr>
              <w:sdtContent>
                <w:r w:rsidRPr="004F2819">
                  <w:t>Research customer expectations and opinions regarding current level, and expected level, of service delivery</w:t>
                </w:r>
              </w:sdtContent>
            </w:sdt>
            <w:r>
              <w:fldChar w:fldCharType="end"/>
            </w:r>
          </w:p>
        </w:tc>
        <w:tc>
          <w:tcPr>
            <w:tcW w:w="1251" w:type="dxa"/>
            <w:vAlign w:val="center"/>
          </w:tcPr>
          <w:p w:rsidR="008825F3" w:rsidRPr="008825F3" w:rsidRDefault="008825F3" w:rsidP="008825F3">
            <w:pPr>
              <w:pStyle w:val="TableText"/>
              <w:jc w:val="center"/>
            </w:pPr>
            <w:r w:rsidRPr="008825F3">
              <w:t>1.2</w:t>
            </w:r>
          </w:p>
        </w:tc>
        <w:tc>
          <w:tcPr>
            <w:tcW w:w="1328" w:type="dxa"/>
            <w:vAlign w:val="center"/>
          </w:tcPr>
          <w:p w:rsidR="008825F3" w:rsidRPr="008825F3" w:rsidRDefault="008825F3" w:rsidP="008825F3">
            <w:pPr>
              <w:pStyle w:val="TableText"/>
              <w:jc w:val="center"/>
            </w:pPr>
            <w:r w:rsidRPr="008825F3">
              <w:t>3,4</w:t>
            </w:r>
          </w:p>
        </w:tc>
        <w:tc>
          <w:tcPr>
            <w:tcW w:w="1194" w:type="dxa"/>
            <w:vAlign w:val="center"/>
          </w:tcPr>
          <w:p w:rsidR="008825F3" w:rsidRPr="008825F3" w:rsidRDefault="008825F3" w:rsidP="008825F3">
            <w:pPr>
              <w:pStyle w:val="TableText"/>
              <w:jc w:val="center"/>
            </w:pPr>
            <w:r w:rsidRPr="008825F3">
              <w:t>2</w:t>
            </w:r>
          </w:p>
        </w:tc>
      </w:tr>
      <w:tr w:rsidR="008825F3" w:rsidRPr="004F2819" w:rsidTr="008825F3">
        <w:tc>
          <w:tcPr>
            <w:tcW w:w="606" w:type="dxa"/>
          </w:tcPr>
          <w:p w:rsidR="008825F3" w:rsidRPr="004F2819" w:rsidRDefault="008825F3" w:rsidP="00F53864">
            <w:pPr>
              <w:pStyle w:val="TableText"/>
            </w:pPr>
            <w:r w:rsidRPr="004F2819">
              <w:t>1.3</w:t>
            </w:r>
          </w:p>
        </w:tc>
        <w:tc>
          <w:tcPr>
            <w:tcW w:w="4376" w:type="dxa"/>
            <w:gridSpan w:val="2"/>
          </w:tcPr>
          <w:p w:rsidR="008825F3" w:rsidRPr="004F2819" w:rsidRDefault="00F3526F" w:rsidP="00F53864">
            <w:pPr>
              <w:pStyle w:val="TableText"/>
            </w:pPr>
            <w:r>
              <w:fldChar w:fldCharType="begin"/>
            </w:r>
            <w:r>
              <w:instrText xml:space="preserve"> REF  Criteria13  \* MERGEFORMAT </w:instrText>
            </w:r>
            <w:r>
              <w:fldChar w:fldCharType="separate"/>
            </w:r>
            <w:sdt>
              <w:sdtPr>
                <w:alias w:val="Criteria13"/>
                <w:tag w:val="Criteria13"/>
                <w:id w:val="-588541253"/>
                <w:placeholder>
                  <w:docPart w:val="86206A92368740638394475E1DC1321E"/>
                </w:placeholder>
              </w:sdtPr>
              <w:sdtContent>
                <w:r w:rsidRPr="004F2819">
                  <w:t xml:space="preserve">Integrate research findings into draft service standards </w:t>
                </w:r>
              </w:sdtContent>
            </w:sdt>
            <w:r>
              <w:fldChar w:fldCharType="end"/>
            </w:r>
          </w:p>
        </w:tc>
        <w:tc>
          <w:tcPr>
            <w:tcW w:w="1251" w:type="dxa"/>
            <w:vAlign w:val="center"/>
          </w:tcPr>
          <w:p w:rsidR="008825F3" w:rsidRPr="008825F3" w:rsidRDefault="008825F3" w:rsidP="008825F3">
            <w:pPr>
              <w:pStyle w:val="TableText"/>
              <w:jc w:val="center"/>
            </w:pPr>
            <w:r w:rsidRPr="008825F3">
              <w:t>1.3</w:t>
            </w:r>
          </w:p>
        </w:tc>
        <w:tc>
          <w:tcPr>
            <w:tcW w:w="1328" w:type="dxa"/>
            <w:vAlign w:val="center"/>
          </w:tcPr>
          <w:p w:rsidR="008825F3" w:rsidRPr="008825F3" w:rsidRDefault="008825F3" w:rsidP="008825F3">
            <w:pPr>
              <w:pStyle w:val="TableText"/>
              <w:jc w:val="center"/>
            </w:pPr>
            <w:r w:rsidRPr="008825F3">
              <w:t>5,6</w:t>
            </w:r>
          </w:p>
        </w:tc>
        <w:tc>
          <w:tcPr>
            <w:tcW w:w="1194" w:type="dxa"/>
            <w:vAlign w:val="center"/>
          </w:tcPr>
          <w:p w:rsidR="008825F3" w:rsidRPr="008825F3" w:rsidRDefault="008825F3" w:rsidP="008825F3">
            <w:pPr>
              <w:pStyle w:val="TableText"/>
              <w:jc w:val="center"/>
            </w:pPr>
            <w:r w:rsidRPr="008825F3">
              <w:t>3</w:t>
            </w:r>
          </w:p>
        </w:tc>
      </w:tr>
      <w:tr w:rsidR="008825F3" w:rsidRPr="004F2819" w:rsidTr="008825F3">
        <w:tc>
          <w:tcPr>
            <w:tcW w:w="606" w:type="dxa"/>
          </w:tcPr>
          <w:p w:rsidR="008825F3" w:rsidRPr="004F2819" w:rsidRDefault="008825F3" w:rsidP="00F53864">
            <w:pPr>
              <w:pStyle w:val="TableText"/>
            </w:pPr>
            <w:r w:rsidRPr="004F2819">
              <w:t>1.4</w:t>
            </w:r>
          </w:p>
        </w:tc>
        <w:tc>
          <w:tcPr>
            <w:tcW w:w="4376" w:type="dxa"/>
            <w:gridSpan w:val="2"/>
          </w:tcPr>
          <w:p w:rsidR="008825F3" w:rsidRPr="004F2819" w:rsidRDefault="00F3526F" w:rsidP="00F53864">
            <w:pPr>
              <w:pStyle w:val="TableText"/>
            </w:pPr>
            <w:r>
              <w:fldChar w:fldCharType="begin"/>
            </w:r>
            <w:r>
              <w:instrText xml:space="preserve"> REF  Criteria14  \* MERGEFORMAT </w:instrText>
            </w:r>
            <w:r>
              <w:fldChar w:fldCharType="separate"/>
            </w:r>
            <w:sdt>
              <w:sdtPr>
                <w:alias w:val="Criteria14"/>
                <w:tag w:val="Criteria14"/>
                <w:id w:val="-121463071"/>
                <w:placeholder>
                  <w:docPart w:val="3EEA0570E9104F53B2FB10B9CDA73970"/>
                </w:placeholder>
              </w:sdtPr>
              <w:sdtContent>
                <w:r w:rsidRPr="004F2819">
                  <w:t xml:space="preserve">Liaise with management to ratify service standards </w:t>
                </w:r>
              </w:sdtContent>
            </w:sdt>
            <w:r>
              <w:fldChar w:fldCharType="end"/>
            </w:r>
          </w:p>
        </w:tc>
        <w:tc>
          <w:tcPr>
            <w:tcW w:w="1251" w:type="dxa"/>
            <w:vAlign w:val="center"/>
          </w:tcPr>
          <w:p w:rsidR="008825F3" w:rsidRPr="008825F3" w:rsidRDefault="008825F3" w:rsidP="008825F3">
            <w:pPr>
              <w:pStyle w:val="TableText"/>
              <w:jc w:val="center"/>
            </w:pPr>
            <w:r w:rsidRPr="008825F3">
              <w:t>1.4</w:t>
            </w:r>
          </w:p>
        </w:tc>
        <w:tc>
          <w:tcPr>
            <w:tcW w:w="1328" w:type="dxa"/>
            <w:vAlign w:val="center"/>
          </w:tcPr>
          <w:p w:rsidR="008825F3" w:rsidRPr="008825F3" w:rsidRDefault="008825F3" w:rsidP="008825F3">
            <w:pPr>
              <w:pStyle w:val="TableText"/>
              <w:jc w:val="center"/>
            </w:pPr>
            <w:r w:rsidRPr="008825F3">
              <w:t>7,8</w:t>
            </w:r>
          </w:p>
        </w:tc>
        <w:tc>
          <w:tcPr>
            <w:tcW w:w="1194" w:type="dxa"/>
            <w:vAlign w:val="center"/>
          </w:tcPr>
          <w:p w:rsidR="008825F3" w:rsidRPr="008825F3" w:rsidRDefault="008825F3" w:rsidP="008825F3">
            <w:pPr>
              <w:pStyle w:val="TableText"/>
              <w:jc w:val="center"/>
            </w:pPr>
            <w:r w:rsidRPr="008825F3">
              <w:t>4</w:t>
            </w:r>
          </w:p>
        </w:tc>
      </w:tr>
      <w:tr w:rsidR="008825F3" w:rsidRPr="004F2819" w:rsidTr="008825F3">
        <w:tc>
          <w:tcPr>
            <w:tcW w:w="606" w:type="dxa"/>
          </w:tcPr>
          <w:p w:rsidR="008825F3" w:rsidRPr="004F2819" w:rsidRDefault="008825F3" w:rsidP="00F53864">
            <w:pPr>
              <w:pStyle w:val="TableText"/>
            </w:pPr>
            <w:r w:rsidRPr="004F2819">
              <w:t>1.5</w:t>
            </w:r>
          </w:p>
        </w:tc>
        <w:tc>
          <w:tcPr>
            <w:tcW w:w="4376" w:type="dxa"/>
            <w:gridSpan w:val="2"/>
          </w:tcPr>
          <w:p w:rsidR="008825F3" w:rsidRPr="004F2819" w:rsidRDefault="00F3526F" w:rsidP="00F53864">
            <w:pPr>
              <w:pStyle w:val="TableText"/>
            </w:pPr>
            <w:r>
              <w:fldChar w:fldCharType="begin"/>
            </w:r>
            <w:r>
              <w:instrText xml:space="preserve"> REF  Criteria15  \* MERGEFORMAT </w:instrText>
            </w:r>
            <w:r>
              <w:fldChar w:fldCharType="separate"/>
            </w:r>
            <w:sdt>
              <w:sdtPr>
                <w:alias w:val="Criteria15"/>
                <w:tag w:val="Criteria15"/>
                <w:id w:val="-441612910"/>
                <w:placeholder>
                  <w:docPart w:val="3A784DBB92CA4936957193CA5538D2DB"/>
                </w:placeholder>
              </w:sdtPr>
              <w:sdtContent>
                <w:r w:rsidRPr="004F2819">
                  <w:t xml:space="preserve">Produce written service standards for team use </w:t>
                </w:r>
              </w:sdtContent>
            </w:sdt>
            <w:r>
              <w:fldChar w:fldCharType="end"/>
            </w:r>
          </w:p>
        </w:tc>
        <w:tc>
          <w:tcPr>
            <w:tcW w:w="1251" w:type="dxa"/>
            <w:vAlign w:val="center"/>
          </w:tcPr>
          <w:p w:rsidR="008825F3" w:rsidRPr="008825F3" w:rsidRDefault="008825F3" w:rsidP="008825F3">
            <w:pPr>
              <w:pStyle w:val="TableText"/>
              <w:jc w:val="center"/>
            </w:pPr>
            <w:r w:rsidRPr="008825F3">
              <w:t>1.5</w:t>
            </w:r>
          </w:p>
        </w:tc>
        <w:tc>
          <w:tcPr>
            <w:tcW w:w="1328" w:type="dxa"/>
            <w:vAlign w:val="center"/>
          </w:tcPr>
          <w:p w:rsidR="008825F3" w:rsidRPr="008825F3" w:rsidRDefault="008825F3" w:rsidP="008825F3">
            <w:pPr>
              <w:pStyle w:val="TableText"/>
              <w:jc w:val="center"/>
            </w:pPr>
            <w:r w:rsidRPr="008825F3">
              <w:t>9,10</w:t>
            </w:r>
          </w:p>
        </w:tc>
        <w:tc>
          <w:tcPr>
            <w:tcW w:w="1194" w:type="dxa"/>
            <w:vAlign w:val="center"/>
          </w:tcPr>
          <w:p w:rsidR="008825F3" w:rsidRPr="008825F3" w:rsidRDefault="008825F3" w:rsidP="008825F3">
            <w:pPr>
              <w:pStyle w:val="TableText"/>
              <w:jc w:val="center"/>
            </w:pPr>
            <w:r w:rsidRPr="008825F3">
              <w:t>5</w:t>
            </w:r>
          </w:p>
        </w:tc>
      </w:tr>
      <w:tr w:rsidR="00A63749" w:rsidRPr="004F2819" w:rsidTr="00F814A5">
        <w:tc>
          <w:tcPr>
            <w:tcW w:w="8755" w:type="dxa"/>
            <w:gridSpan w:val="6"/>
            <w:shd w:val="clear" w:color="auto" w:fill="E36C0A" w:themeFill="accent6" w:themeFillShade="BF"/>
          </w:tcPr>
          <w:p w:rsidR="00A63749" w:rsidRPr="004F2819" w:rsidRDefault="00A63749" w:rsidP="00F53864">
            <w:pPr>
              <w:pStyle w:val="TableHeading"/>
            </w:pPr>
            <w:r w:rsidRPr="004F2819">
              <w:t xml:space="preserve">Element 2: </w:t>
            </w:r>
            <w:r w:rsidR="00823358" w:rsidRPr="004F2819">
              <w:fldChar w:fldCharType="begin"/>
            </w:r>
            <w:r w:rsidR="007C1CAA" w:rsidRPr="004F2819">
              <w:instrText xml:space="preserve"> REF  Element2 </w:instrText>
            </w:r>
            <w:r w:rsidR="00823358" w:rsidRPr="004F2819">
              <w:fldChar w:fldCharType="separate"/>
            </w:r>
            <w:sdt>
              <w:sdtPr>
                <w:rPr>
                  <w:highlight w:val="yellow"/>
                </w:rPr>
                <w:alias w:val="Element2"/>
                <w:tag w:val="Element2"/>
                <w:id w:val="1492911809"/>
                <w:placeholder>
                  <w:docPart w:val="CA1857EAA78A4A7E9865B7BECBFFC6CC"/>
                </w:placeholder>
              </w:sdtPr>
              <w:sdtContent>
                <w:r w:rsidR="00F3526F" w:rsidRPr="004F2819">
                  <w:t>Establish service teams</w:t>
                </w:r>
              </w:sdtContent>
            </w:sdt>
            <w:r w:rsidR="00823358" w:rsidRPr="004F2819">
              <w:fldChar w:fldCharType="end"/>
            </w:r>
          </w:p>
        </w:tc>
      </w:tr>
      <w:tr w:rsidR="008825F3" w:rsidRPr="004F2819" w:rsidTr="008825F3">
        <w:tc>
          <w:tcPr>
            <w:tcW w:w="620" w:type="dxa"/>
            <w:gridSpan w:val="2"/>
          </w:tcPr>
          <w:p w:rsidR="008825F3" w:rsidRPr="004F2819" w:rsidRDefault="008825F3" w:rsidP="00F53864">
            <w:pPr>
              <w:pStyle w:val="TableText"/>
            </w:pPr>
            <w:r w:rsidRPr="004F2819">
              <w:t>2.1</w:t>
            </w:r>
          </w:p>
        </w:tc>
        <w:tc>
          <w:tcPr>
            <w:tcW w:w="4362" w:type="dxa"/>
            <w:vAlign w:val="center"/>
          </w:tcPr>
          <w:p w:rsidR="008825F3" w:rsidRPr="004F2819" w:rsidRDefault="00F3526F" w:rsidP="00F53864">
            <w:pPr>
              <w:pStyle w:val="TableText"/>
            </w:pPr>
            <w:r>
              <w:fldChar w:fldCharType="begin"/>
            </w:r>
            <w:r>
              <w:instrText xml:space="preserve"> REF  Criteria21  \* MERGEFORMAT </w:instrText>
            </w:r>
            <w:r>
              <w:fldChar w:fldCharType="separate"/>
            </w:r>
            <w:sdt>
              <w:sdtPr>
                <w:alias w:val="Criteria21"/>
                <w:tag w:val="Criteria21"/>
                <w:id w:val="-1389569919"/>
                <w:placeholder>
                  <w:docPart w:val="3C24B6CB2CE242CFA8FA217609C57D5D"/>
                </w:placeholder>
              </w:sdtPr>
              <w:sdtContent>
                <w:r w:rsidRPr="004F2819">
                  <w:t>Nominate the service teams that are required to support required levels of service delivery</w:t>
                </w:r>
              </w:sdtContent>
            </w:sdt>
            <w:r>
              <w:fldChar w:fldCharType="end"/>
            </w:r>
          </w:p>
        </w:tc>
        <w:tc>
          <w:tcPr>
            <w:tcW w:w="1251" w:type="dxa"/>
            <w:vAlign w:val="center"/>
          </w:tcPr>
          <w:p w:rsidR="008825F3" w:rsidRPr="003A39E1" w:rsidRDefault="008825F3" w:rsidP="008825F3">
            <w:pPr>
              <w:pStyle w:val="TableText"/>
              <w:jc w:val="center"/>
            </w:pPr>
            <w:r>
              <w:t>2.1</w:t>
            </w:r>
          </w:p>
        </w:tc>
        <w:tc>
          <w:tcPr>
            <w:tcW w:w="1328" w:type="dxa"/>
            <w:vAlign w:val="center"/>
          </w:tcPr>
          <w:p w:rsidR="008825F3" w:rsidRPr="003A39E1" w:rsidRDefault="008825F3" w:rsidP="008825F3">
            <w:pPr>
              <w:pStyle w:val="TableText"/>
              <w:jc w:val="center"/>
            </w:pPr>
            <w:r>
              <w:t>11,12</w:t>
            </w:r>
          </w:p>
        </w:tc>
        <w:tc>
          <w:tcPr>
            <w:tcW w:w="1194" w:type="dxa"/>
            <w:vAlign w:val="center"/>
          </w:tcPr>
          <w:p w:rsidR="008825F3" w:rsidRPr="003A39E1" w:rsidRDefault="008825F3" w:rsidP="008825F3">
            <w:pPr>
              <w:pStyle w:val="TableText"/>
              <w:jc w:val="center"/>
            </w:pPr>
            <w:r>
              <w:t>6</w:t>
            </w:r>
          </w:p>
        </w:tc>
      </w:tr>
      <w:tr w:rsidR="008825F3" w:rsidRPr="004F2819" w:rsidTr="008825F3">
        <w:tc>
          <w:tcPr>
            <w:tcW w:w="620" w:type="dxa"/>
            <w:gridSpan w:val="2"/>
          </w:tcPr>
          <w:p w:rsidR="008825F3" w:rsidRPr="004F2819" w:rsidRDefault="008825F3" w:rsidP="00F53864">
            <w:pPr>
              <w:pStyle w:val="TableText"/>
            </w:pPr>
            <w:r w:rsidRPr="004F2819">
              <w:t>2.2</w:t>
            </w:r>
          </w:p>
        </w:tc>
        <w:tc>
          <w:tcPr>
            <w:tcW w:w="4362" w:type="dxa"/>
            <w:vAlign w:val="center"/>
          </w:tcPr>
          <w:p w:rsidR="008825F3" w:rsidRPr="004F2819" w:rsidRDefault="00F3526F" w:rsidP="00F53864">
            <w:pPr>
              <w:pStyle w:val="TableText"/>
            </w:pPr>
            <w:r>
              <w:fldChar w:fldCharType="begin"/>
            </w:r>
            <w:r>
              <w:instrText xml:space="preserve"> REF  Criteria22  \* MERGEFORMAT </w:instrText>
            </w:r>
            <w:r>
              <w:fldChar w:fldCharType="separate"/>
            </w:r>
            <w:sdt>
              <w:sdtPr>
                <w:alias w:val="Criteria2.2"/>
                <w:tag w:val="Criteria2.2"/>
                <w:id w:val="-840697813"/>
                <w:placeholder>
                  <w:docPart w:val="1C65109F0DCB46159AEFE230854ACF25"/>
                </w:placeholder>
              </w:sdtPr>
              <w:sdtContent>
                <w:r w:rsidRPr="004F2819">
                  <w:t>Identify membership of the nominated service delivery teams and oversee the establishment of teams</w:t>
                </w:r>
              </w:sdtContent>
            </w:sdt>
            <w:r>
              <w:fldChar w:fldCharType="end"/>
            </w:r>
          </w:p>
        </w:tc>
        <w:tc>
          <w:tcPr>
            <w:tcW w:w="1251" w:type="dxa"/>
            <w:vAlign w:val="center"/>
          </w:tcPr>
          <w:p w:rsidR="008825F3" w:rsidRPr="003A39E1" w:rsidRDefault="008825F3" w:rsidP="008825F3">
            <w:pPr>
              <w:pStyle w:val="TableText"/>
              <w:jc w:val="center"/>
            </w:pPr>
            <w:r>
              <w:t>2.2</w:t>
            </w:r>
          </w:p>
        </w:tc>
        <w:tc>
          <w:tcPr>
            <w:tcW w:w="1328" w:type="dxa"/>
            <w:vAlign w:val="center"/>
          </w:tcPr>
          <w:p w:rsidR="008825F3" w:rsidRPr="003A39E1" w:rsidRDefault="008825F3" w:rsidP="008825F3">
            <w:pPr>
              <w:pStyle w:val="TableText"/>
              <w:jc w:val="center"/>
            </w:pPr>
            <w:r>
              <w:t>13,14</w:t>
            </w:r>
          </w:p>
        </w:tc>
        <w:tc>
          <w:tcPr>
            <w:tcW w:w="1194" w:type="dxa"/>
            <w:vAlign w:val="center"/>
          </w:tcPr>
          <w:p w:rsidR="008825F3" w:rsidRPr="003A39E1" w:rsidRDefault="008825F3" w:rsidP="008825F3">
            <w:pPr>
              <w:pStyle w:val="TableText"/>
              <w:jc w:val="center"/>
            </w:pPr>
            <w:r>
              <w:t>7</w:t>
            </w:r>
          </w:p>
        </w:tc>
      </w:tr>
      <w:tr w:rsidR="008825F3" w:rsidRPr="004F2819" w:rsidTr="008825F3">
        <w:tc>
          <w:tcPr>
            <w:tcW w:w="620" w:type="dxa"/>
            <w:gridSpan w:val="2"/>
          </w:tcPr>
          <w:p w:rsidR="008825F3" w:rsidRPr="004F2819" w:rsidRDefault="008825F3" w:rsidP="00F53864">
            <w:pPr>
              <w:pStyle w:val="TableText"/>
            </w:pPr>
            <w:r w:rsidRPr="004F2819">
              <w:t>2.3</w:t>
            </w:r>
          </w:p>
        </w:tc>
        <w:tc>
          <w:tcPr>
            <w:tcW w:w="4362" w:type="dxa"/>
            <w:vAlign w:val="center"/>
          </w:tcPr>
          <w:p w:rsidR="008825F3" w:rsidRPr="004F2819" w:rsidRDefault="00F3526F" w:rsidP="00F53864">
            <w:pPr>
              <w:pStyle w:val="TableText"/>
            </w:pPr>
            <w:r>
              <w:fldChar w:fldCharType="begin"/>
            </w:r>
            <w:r>
              <w:instrText xml:space="preserve"> REF  Criteria23  \* MERGEFORMAT </w:instrText>
            </w:r>
            <w:r>
              <w:fldChar w:fldCharType="separate"/>
            </w:r>
            <w:sdt>
              <w:sdtPr>
                <w:alias w:val="Criteria23"/>
                <w:tag w:val="Criteria23"/>
                <w:id w:val="1833866308"/>
                <w:placeholder>
                  <w:docPart w:val="5E91960F91754035A3F8BD81B380E2E9"/>
                </w:placeholder>
              </w:sdtPr>
              <w:sdtContent>
                <w:r w:rsidRPr="004F2819">
                  <w:t>Communicate established service standards to team members</w:t>
                </w:r>
              </w:sdtContent>
            </w:sdt>
            <w:r>
              <w:fldChar w:fldCharType="end"/>
            </w:r>
          </w:p>
        </w:tc>
        <w:tc>
          <w:tcPr>
            <w:tcW w:w="1251" w:type="dxa"/>
            <w:vAlign w:val="center"/>
          </w:tcPr>
          <w:p w:rsidR="008825F3" w:rsidRPr="003A39E1" w:rsidRDefault="008825F3" w:rsidP="008825F3">
            <w:pPr>
              <w:pStyle w:val="TableText"/>
              <w:jc w:val="center"/>
            </w:pPr>
            <w:r>
              <w:t>2.3</w:t>
            </w:r>
          </w:p>
        </w:tc>
        <w:tc>
          <w:tcPr>
            <w:tcW w:w="1328" w:type="dxa"/>
            <w:vAlign w:val="center"/>
          </w:tcPr>
          <w:p w:rsidR="008825F3" w:rsidRPr="003A39E1" w:rsidRDefault="008825F3" w:rsidP="008825F3">
            <w:pPr>
              <w:pStyle w:val="TableText"/>
              <w:jc w:val="center"/>
            </w:pPr>
            <w:r>
              <w:t>15,16</w:t>
            </w:r>
          </w:p>
        </w:tc>
        <w:tc>
          <w:tcPr>
            <w:tcW w:w="1194" w:type="dxa"/>
            <w:vAlign w:val="center"/>
          </w:tcPr>
          <w:p w:rsidR="008825F3" w:rsidRPr="003A39E1" w:rsidRDefault="008825F3" w:rsidP="008825F3">
            <w:pPr>
              <w:pStyle w:val="TableText"/>
              <w:jc w:val="center"/>
            </w:pPr>
            <w:r>
              <w:t>8</w:t>
            </w:r>
          </w:p>
        </w:tc>
      </w:tr>
      <w:tr w:rsidR="008825F3" w:rsidRPr="004F2819" w:rsidTr="008825F3">
        <w:tc>
          <w:tcPr>
            <w:tcW w:w="620" w:type="dxa"/>
            <w:gridSpan w:val="2"/>
          </w:tcPr>
          <w:p w:rsidR="008825F3" w:rsidRPr="004F2819" w:rsidRDefault="008825F3" w:rsidP="00F53864">
            <w:pPr>
              <w:pStyle w:val="TableText"/>
            </w:pPr>
            <w:r w:rsidRPr="004F2819">
              <w:t>2.4</w:t>
            </w:r>
          </w:p>
        </w:tc>
        <w:tc>
          <w:tcPr>
            <w:tcW w:w="4362" w:type="dxa"/>
            <w:vAlign w:val="center"/>
          </w:tcPr>
          <w:p w:rsidR="008825F3" w:rsidRPr="004F2819" w:rsidRDefault="00F3526F" w:rsidP="00F53864">
            <w:pPr>
              <w:pStyle w:val="TableText"/>
            </w:pPr>
            <w:r>
              <w:fldChar w:fldCharType="begin"/>
            </w:r>
            <w:r>
              <w:instrText xml:space="preserve"> REF  Criteria24  \* MERGEFORMAT </w:instrText>
            </w:r>
            <w:r>
              <w:fldChar w:fldCharType="separate"/>
            </w:r>
            <w:sdt>
              <w:sdtPr>
                <w:alias w:val="Criteria24"/>
                <w:tag w:val="Criteria24"/>
                <w:id w:val="368509534"/>
                <w:placeholder>
                  <w:docPart w:val="7B39773CCAE84274B03BCF18DBF3C1DD"/>
                </w:placeholder>
              </w:sdtPr>
              <w:sdtContent>
                <w:r w:rsidRPr="004F2819">
                  <w:t>Train staff in service delivery standards</w:t>
                </w:r>
              </w:sdtContent>
            </w:sdt>
            <w:r>
              <w:fldChar w:fldCharType="end"/>
            </w:r>
          </w:p>
        </w:tc>
        <w:tc>
          <w:tcPr>
            <w:tcW w:w="1251" w:type="dxa"/>
            <w:vAlign w:val="center"/>
          </w:tcPr>
          <w:p w:rsidR="008825F3" w:rsidRPr="003A39E1" w:rsidRDefault="008825F3" w:rsidP="008825F3">
            <w:pPr>
              <w:pStyle w:val="TableText"/>
              <w:jc w:val="center"/>
            </w:pPr>
            <w:r>
              <w:t>2.4</w:t>
            </w:r>
          </w:p>
        </w:tc>
        <w:tc>
          <w:tcPr>
            <w:tcW w:w="1328" w:type="dxa"/>
            <w:vAlign w:val="center"/>
          </w:tcPr>
          <w:p w:rsidR="008825F3" w:rsidRPr="003A39E1" w:rsidRDefault="008825F3" w:rsidP="008825F3">
            <w:pPr>
              <w:pStyle w:val="TableText"/>
              <w:jc w:val="center"/>
            </w:pPr>
            <w:r>
              <w:t>17,18</w:t>
            </w:r>
          </w:p>
        </w:tc>
        <w:tc>
          <w:tcPr>
            <w:tcW w:w="1194" w:type="dxa"/>
            <w:vAlign w:val="center"/>
          </w:tcPr>
          <w:p w:rsidR="008825F3" w:rsidRPr="003A39E1" w:rsidRDefault="008825F3" w:rsidP="008825F3">
            <w:pPr>
              <w:pStyle w:val="TableText"/>
              <w:jc w:val="center"/>
            </w:pPr>
            <w:r>
              <w:t>9</w:t>
            </w:r>
          </w:p>
        </w:tc>
      </w:tr>
      <w:tr w:rsidR="00A63749" w:rsidRPr="004F2819" w:rsidTr="00F814A5">
        <w:tc>
          <w:tcPr>
            <w:tcW w:w="8755" w:type="dxa"/>
            <w:gridSpan w:val="6"/>
            <w:shd w:val="clear" w:color="auto" w:fill="E36C0A" w:themeFill="accent6" w:themeFillShade="BF"/>
          </w:tcPr>
          <w:p w:rsidR="00A63749" w:rsidRPr="004F2819" w:rsidRDefault="00A63749" w:rsidP="00492616">
            <w:pPr>
              <w:pStyle w:val="TableHeading"/>
              <w:keepNext/>
            </w:pPr>
            <w:r w:rsidRPr="004F2819">
              <w:lastRenderedPageBreak/>
              <w:t xml:space="preserve">Element 3: </w:t>
            </w:r>
            <w:sdt>
              <w:sdtPr>
                <w:rPr>
                  <w:highlight w:val="yellow"/>
                </w:rPr>
                <w:alias w:val="Element3"/>
                <w:tag w:val="Element3"/>
                <w:id w:val="925302"/>
                <w:placeholder>
                  <w:docPart w:val="46320B8808A54DC086D6C6DF86012C60"/>
                </w:placeholder>
              </w:sdtPr>
              <w:sdtEndPr/>
              <w:sdtContent>
                <w:r w:rsidR="00492616" w:rsidRPr="004F2819">
                  <w:t>Work to improve service</w:t>
                </w:r>
              </w:sdtContent>
            </w:sdt>
          </w:p>
        </w:tc>
      </w:tr>
      <w:tr w:rsidR="008825F3" w:rsidRPr="004F2819" w:rsidTr="008825F3">
        <w:tc>
          <w:tcPr>
            <w:tcW w:w="606" w:type="dxa"/>
          </w:tcPr>
          <w:p w:rsidR="008825F3" w:rsidRPr="004F2819" w:rsidRDefault="008825F3" w:rsidP="00AF3A23">
            <w:pPr>
              <w:pStyle w:val="TableText"/>
              <w:keepNext/>
            </w:pPr>
            <w:r w:rsidRPr="004F2819">
              <w:t>3.1</w:t>
            </w:r>
          </w:p>
        </w:tc>
        <w:tc>
          <w:tcPr>
            <w:tcW w:w="4376" w:type="dxa"/>
            <w:gridSpan w:val="2"/>
          </w:tcPr>
          <w:p w:rsidR="008825F3" w:rsidRPr="004F2819" w:rsidRDefault="00F3526F" w:rsidP="00AF3A23">
            <w:pPr>
              <w:pStyle w:val="TableText"/>
              <w:keepNext/>
            </w:pPr>
            <w:r>
              <w:fldChar w:fldCharType="begin"/>
            </w:r>
            <w:r>
              <w:instrText xml:space="preserve"> REF  Criteria31  \* MERGEFORMAT </w:instrText>
            </w:r>
            <w:r>
              <w:fldChar w:fldCharType="separate"/>
            </w:r>
            <w:sdt>
              <w:sdtPr>
                <w:alias w:val="Criteria31"/>
                <w:tag w:val="Criteria31"/>
                <w:id w:val="2021196731"/>
                <w:placeholder>
                  <w:docPart w:val="BA13538EA770434FA4E85166EFF096ED"/>
                </w:placeholder>
              </w:sdtPr>
              <w:sdtContent>
                <w:r w:rsidRPr="004F2819">
                  <w:t>Monitor team performance in terms of service delivery</w:t>
                </w:r>
              </w:sdtContent>
            </w:sdt>
            <w:r>
              <w:fldChar w:fldCharType="end"/>
            </w:r>
          </w:p>
        </w:tc>
        <w:tc>
          <w:tcPr>
            <w:tcW w:w="1251" w:type="dxa"/>
            <w:vAlign w:val="center"/>
          </w:tcPr>
          <w:p w:rsidR="008825F3" w:rsidRPr="008825F3" w:rsidRDefault="008825F3" w:rsidP="008825F3">
            <w:pPr>
              <w:pStyle w:val="TableText"/>
              <w:jc w:val="center"/>
            </w:pPr>
            <w:r w:rsidRPr="008825F3">
              <w:t>3.1</w:t>
            </w:r>
          </w:p>
        </w:tc>
        <w:tc>
          <w:tcPr>
            <w:tcW w:w="1328" w:type="dxa"/>
            <w:vAlign w:val="center"/>
          </w:tcPr>
          <w:p w:rsidR="008825F3" w:rsidRPr="008825F3" w:rsidRDefault="008825F3" w:rsidP="008825F3">
            <w:pPr>
              <w:pStyle w:val="TableText"/>
              <w:jc w:val="center"/>
            </w:pPr>
            <w:r w:rsidRPr="008825F3">
              <w:t>19</w:t>
            </w:r>
          </w:p>
        </w:tc>
        <w:tc>
          <w:tcPr>
            <w:tcW w:w="1194" w:type="dxa"/>
            <w:vAlign w:val="center"/>
          </w:tcPr>
          <w:p w:rsidR="008825F3" w:rsidRPr="008825F3" w:rsidRDefault="008825F3" w:rsidP="008825F3">
            <w:pPr>
              <w:pStyle w:val="TableText"/>
              <w:jc w:val="center"/>
            </w:pPr>
            <w:r w:rsidRPr="008825F3">
              <w:t>10</w:t>
            </w:r>
          </w:p>
        </w:tc>
      </w:tr>
      <w:tr w:rsidR="008825F3" w:rsidRPr="004F2819" w:rsidTr="008825F3">
        <w:tc>
          <w:tcPr>
            <w:tcW w:w="606" w:type="dxa"/>
          </w:tcPr>
          <w:p w:rsidR="008825F3" w:rsidRPr="004F2819" w:rsidRDefault="008825F3" w:rsidP="00F53864">
            <w:pPr>
              <w:pStyle w:val="TableText"/>
            </w:pPr>
            <w:r w:rsidRPr="004F2819">
              <w:t>3.2</w:t>
            </w:r>
          </w:p>
        </w:tc>
        <w:tc>
          <w:tcPr>
            <w:tcW w:w="4376" w:type="dxa"/>
            <w:gridSpan w:val="2"/>
          </w:tcPr>
          <w:p w:rsidR="008825F3" w:rsidRPr="004F2819" w:rsidRDefault="00F3526F" w:rsidP="00F53864">
            <w:pPr>
              <w:pStyle w:val="TableText"/>
            </w:pPr>
            <w:r>
              <w:fldChar w:fldCharType="begin"/>
            </w:r>
            <w:r>
              <w:instrText xml:space="preserve"> REF  Criteria32  \* MERGEFORMAT </w:instrText>
            </w:r>
            <w:r>
              <w:fldChar w:fldCharType="separate"/>
            </w:r>
            <w:sdt>
              <w:sdtPr>
                <w:alias w:val="Criteria32"/>
                <w:tag w:val="Criteria32"/>
                <w:id w:val="-1601796778"/>
                <w:placeholder>
                  <w:docPart w:val="200B63A360AF46BF8234852739B8C7F5"/>
                </w:placeholder>
              </w:sdtPr>
              <w:sdtContent>
                <w:r w:rsidRPr="004F2819">
                  <w:t>Review policies, procedures and standards relating to service delivery</w:t>
                </w:r>
              </w:sdtContent>
            </w:sdt>
            <w:r>
              <w:fldChar w:fldCharType="end"/>
            </w:r>
          </w:p>
        </w:tc>
        <w:tc>
          <w:tcPr>
            <w:tcW w:w="1251" w:type="dxa"/>
            <w:vAlign w:val="center"/>
          </w:tcPr>
          <w:p w:rsidR="008825F3" w:rsidRPr="008825F3" w:rsidRDefault="008825F3" w:rsidP="008825F3">
            <w:pPr>
              <w:pStyle w:val="TableText"/>
              <w:jc w:val="center"/>
            </w:pPr>
            <w:r w:rsidRPr="008825F3">
              <w:t>3.2</w:t>
            </w:r>
          </w:p>
        </w:tc>
        <w:tc>
          <w:tcPr>
            <w:tcW w:w="1328" w:type="dxa"/>
            <w:vAlign w:val="center"/>
          </w:tcPr>
          <w:p w:rsidR="008825F3" w:rsidRPr="008825F3" w:rsidRDefault="008825F3" w:rsidP="008825F3">
            <w:pPr>
              <w:pStyle w:val="TableText"/>
              <w:jc w:val="center"/>
            </w:pPr>
            <w:r w:rsidRPr="008825F3">
              <w:t>20</w:t>
            </w:r>
          </w:p>
        </w:tc>
        <w:tc>
          <w:tcPr>
            <w:tcW w:w="1194" w:type="dxa"/>
            <w:vAlign w:val="center"/>
          </w:tcPr>
          <w:p w:rsidR="008825F3" w:rsidRPr="008825F3" w:rsidRDefault="008825F3" w:rsidP="008825F3">
            <w:pPr>
              <w:pStyle w:val="TableText"/>
              <w:jc w:val="center"/>
            </w:pPr>
            <w:r w:rsidRPr="008825F3">
              <w:t>11</w:t>
            </w:r>
          </w:p>
        </w:tc>
      </w:tr>
      <w:tr w:rsidR="008825F3" w:rsidRPr="004F2819" w:rsidTr="008825F3">
        <w:tc>
          <w:tcPr>
            <w:tcW w:w="606" w:type="dxa"/>
          </w:tcPr>
          <w:p w:rsidR="008825F3" w:rsidRPr="004F2819" w:rsidRDefault="008825F3" w:rsidP="00F53864">
            <w:pPr>
              <w:pStyle w:val="TableText"/>
            </w:pPr>
            <w:r w:rsidRPr="004F2819">
              <w:t>3.3</w:t>
            </w:r>
          </w:p>
        </w:tc>
        <w:tc>
          <w:tcPr>
            <w:tcW w:w="4376" w:type="dxa"/>
            <w:gridSpan w:val="2"/>
          </w:tcPr>
          <w:p w:rsidR="008825F3" w:rsidRPr="004F2819" w:rsidRDefault="00F3526F" w:rsidP="00F53864">
            <w:pPr>
              <w:pStyle w:val="TableText"/>
            </w:pPr>
            <w:r>
              <w:fldChar w:fldCharType="begin"/>
            </w:r>
            <w:r>
              <w:instrText xml:space="preserve"> REF  Criteria33  \* MERGEFORMAT </w:instrText>
            </w:r>
            <w:r>
              <w:fldChar w:fldCharType="separate"/>
            </w:r>
            <w:sdt>
              <w:sdtPr>
                <w:alias w:val="Criteria33"/>
                <w:tag w:val="Criteria33"/>
                <w:id w:val="137389196"/>
                <w:placeholder>
                  <w:docPart w:val="148536F82141404D9E825238437085CF"/>
                </w:placeholder>
              </w:sdtPr>
              <w:sdtContent>
                <w:r w:rsidRPr="004F2819">
                  <w:t>Allocate resources to enable the provision of identified service delivery standards</w:t>
                </w:r>
              </w:sdtContent>
            </w:sdt>
            <w:r>
              <w:fldChar w:fldCharType="end"/>
            </w:r>
          </w:p>
        </w:tc>
        <w:tc>
          <w:tcPr>
            <w:tcW w:w="1251" w:type="dxa"/>
            <w:vAlign w:val="center"/>
          </w:tcPr>
          <w:p w:rsidR="008825F3" w:rsidRPr="008825F3" w:rsidRDefault="008825F3" w:rsidP="008825F3">
            <w:pPr>
              <w:pStyle w:val="TableText"/>
              <w:jc w:val="center"/>
            </w:pPr>
            <w:r w:rsidRPr="008825F3">
              <w:t>3.3</w:t>
            </w:r>
          </w:p>
        </w:tc>
        <w:tc>
          <w:tcPr>
            <w:tcW w:w="1328" w:type="dxa"/>
            <w:vAlign w:val="center"/>
          </w:tcPr>
          <w:p w:rsidR="008825F3" w:rsidRPr="008825F3" w:rsidRDefault="008825F3" w:rsidP="008825F3">
            <w:pPr>
              <w:pStyle w:val="TableText"/>
              <w:jc w:val="center"/>
            </w:pPr>
            <w:r w:rsidRPr="008825F3">
              <w:t>21</w:t>
            </w:r>
          </w:p>
        </w:tc>
        <w:tc>
          <w:tcPr>
            <w:tcW w:w="1194" w:type="dxa"/>
            <w:vAlign w:val="center"/>
          </w:tcPr>
          <w:p w:rsidR="008825F3" w:rsidRPr="008825F3" w:rsidRDefault="008825F3" w:rsidP="008825F3">
            <w:pPr>
              <w:pStyle w:val="TableText"/>
              <w:jc w:val="center"/>
            </w:pPr>
            <w:r w:rsidRPr="008825F3">
              <w:t>12</w:t>
            </w:r>
          </w:p>
        </w:tc>
      </w:tr>
      <w:tr w:rsidR="008825F3" w:rsidRPr="004F2819" w:rsidTr="008825F3">
        <w:tc>
          <w:tcPr>
            <w:tcW w:w="606" w:type="dxa"/>
          </w:tcPr>
          <w:p w:rsidR="008825F3" w:rsidRPr="004F2819" w:rsidRDefault="008825F3" w:rsidP="00F53864">
            <w:pPr>
              <w:pStyle w:val="TableText"/>
            </w:pPr>
            <w:r w:rsidRPr="004F2819">
              <w:t>3.4</w:t>
            </w:r>
          </w:p>
        </w:tc>
        <w:tc>
          <w:tcPr>
            <w:tcW w:w="4376" w:type="dxa"/>
            <w:gridSpan w:val="2"/>
          </w:tcPr>
          <w:p w:rsidR="008825F3" w:rsidRPr="004F2819" w:rsidRDefault="00F3526F" w:rsidP="00F53864">
            <w:pPr>
              <w:pStyle w:val="TableText"/>
            </w:pPr>
            <w:r>
              <w:fldChar w:fldCharType="begin"/>
            </w:r>
            <w:r>
              <w:instrText xml:space="preserve"> REF  Criteria34  \* MERGEFORMAT </w:instrText>
            </w:r>
            <w:r>
              <w:fldChar w:fldCharType="separate"/>
            </w:r>
            <w:sdt>
              <w:sdtPr>
                <w:alias w:val="Criteria34"/>
                <w:tag w:val="Criteria34"/>
                <w:id w:val="784697052"/>
                <w:placeholder>
                  <w:docPart w:val="05F001711A7F429CB145BAA6E9E5CF42"/>
                </w:placeholder>
              </w:sdtPr>
              <w:sdtContent>
                <w:r w:rsidRPr="004F2819">
                  <w:t>Assist team members to resolve customer complaints regarding the provision of service delivery</w:t>
                </w:r>
              </w:sdtContent>
            </w:sdt>
            <w:r>
              <w:fldChar w:fldCharType="end"/>
            </w:r>
          </w:p>
        </w:tc>
        <w:tc>
          <w:tcPr>
            <w:tcW w:w="1251" w:type="dxa"/>
            <w:vAlign w:val="center"/>
          </w:tcPr>
          <w:p w:rsidR="008825F3" w:rsidRPr="008825F3" w:rsidRDefault="008825F3" w:rsidP="008825F3">
            <w:pPr>
              <w:pStyle w:val="TableText"/>
              <w:jc w:val="center"/>
            </w:pPr>
            <w:r w:rsidRPr="008825F3">
              <w:t>3.4</w:t>
            </w:r>
          </w:p>
        </w:tc>
        <w:tc>
          <w:tcPr>
            <w:tcW w:w="1328" w:type="dxa"/>
            <w:vAlign w:val="center"/>
          </w:tcPr>
          <w:p w:rsidR="008825F3" w:rsidRPr="008825F3" w:rsidRDefault="008825F3" w:rsidP="008825F3">
            <w:pPr>
              <w:pStyle w:val="TableText"/>
              <w:jc w:val="center"/>
            </w:pPr>
            <w:r w:rsidRPr="008825F3">
              <w:t>22</w:t>
            </w:r>
          </w:p>
        </w:tc>
        <w:tc>
          <w:tcPr>
            <w:tcW w:w="1194" w:type="dxa"/>
            <w:vAlign w:val="center"/>
          </w:tcPr>
          <w:p w:rsidR="008825F3" w:rsidRPr="008825F3" w:rsidRDefault="008825F3" w:rsidP="008825F3">
            <w:pPr>
              <w:pStyle w:val="TableText"/>
              <w:jc w:val="center"/>
            </w:pPr>
            <w:r w:rsidRPr="008825F3">
              <w:t>13</w:t>
            </w:r>
          </w:p>
        </w:tc>
      </w:tr>
      <w:tr w:rsidR="008825F3" w:rsidRPr="004F2819" w:rsidTr="008825F3">
        <w:tc>
          <w:tcPr>
            <w:tcW w:w="606" w:type="dxa"/>
          </w:tcPr>
          <w:p w:rsidR="008825F3" w:rsidRPr="004F2819" w:rsidRDefault="008825F3" w:rsidP="00F53864">
            <w:pPr>
              <w:pStyle w:val="TableText"/>
            </w:pPr>
            <w:r w:rsidRPr="004F2819">
              <w:t>3.5</w:t>
            </w:r>
          </w:p>
        </w:tc>
        <w:tc>
          <w:tcPr>
            <w:tcW w:w="4376" w:type="dxa"/>
            <w:gridSpan w:val="2"/>
          </w:tcPr>
          <w:p w:rsidR="008825F3" w:rsidRPr="004F2819" w:rsidRDefault="00F3526F" w:rsidP="00F53864">
            <w:pPr>
              <w:pStyle w:val="TableText"/>
            </w:pPr>
            <w:r>
              <w:fldChar w:fldCharType="begin"/>
            </w:r>
            <w:r>
              <w:instrText xml:space="preserve"> REF  Criteria35  \* MERGEFORMAT </w:instrText>
            </w:r>
            <w:r>
              <w:fldChar w:fldCharType="separate"/>
            </w:r>
            <w:sdt>
              <w:sdtPr>
                <w:alias w:val="Criteria35"/>
                <w:id w:val="591432229"/>
                <w:placeholder>
                  <w:docPart w:val="D633B16564AC4869AC67EE64C0C9D50E"/>
                </w:placeholder>
              </w:sdtPr>
              <w:sdtContent>
                <w:r w:rsidRPr="004F2819">
                  <w:t>Support team members to rectify instances of deficient service delivery</w:t>
                </w:r>
              </w:sdtContent>
            </w:sdt>
            <w:r>
              <w:fldChar w:fldCharType="end"/>
            </w:r>
          </w:p>
        </w:tc>
        <w:tc>
          <w:tcPr>
            <w:tcW w:w="1251" w:type="dxa"/>
            <w:vAlign w:val="center"/>
          </w:tcPr>
          <w:p w:rsidR="008825F3" w:rsidRPr="008825F3" w:rsidRDefault="008825F3" w:rsidP="008825F3">
            <w:pPr>
              <w:pStyle w:val="TableText"/>
              <w:jc w:val="center"/>
            </w:pPr>
            <w:r w:rsidRPr="008825F3">
              <w:t>3.5</w:t>
            </w:r>
          </w:p>
        </w:tc>
        <w:tc>
          <w:tcPr>
            <w:tcW w:w="1328" w:type="dxa"/>
            <w:vAlign w:val="center"/>
          </w:tcPr>
          <w:p w:rsidR="008825F3" w:rsidRPr="008825F3" w:rsidRDefault="008825F3" w:rsidP="008825F3">
            <w:pPr>
              <w:pStyle w:val="TableText"/>
              <w:jc w:val="center"/>
            </w:pPr>
            <w:r w:rsidRPr="008825F3">
              <w:t>23</w:t>
            </w:r>
          </w:p>
        </w:tc>
        <w:tc>
          <w:tcPr>
            <w:tcW w:w="1194" w:type="dxa"/>
            <w:vAlign w:val="center"/>
          </w:tcPr>
          <w:p w:rsidR="008825F3" w:rsidRPr="008825F3" w:rsidRDefault="008825F3" w:rsidP="008825F3">
            <w:pPr>
              <w:pStyle w:val="TableText"/>
              <w:jc w:val="center"/>
            </w:pPr>
            <w:r w:rsidRPr="008825F3">
              <w:t>14</w:t>
            </w:r>
          </w:p>
        </w:tc>
      </w:tr>
      <w:tr w:rsidR="008825F3" w:rsidRPr="004F2819" w:rsidTr="008825F3">
        <w:tc>
          <w:tcPr>
            <w:tcW w:w="606" w:type="dxa"/>
          </w:tcPr>
          <w:p w:rsidR="008825F3" w:rsidRPr="004F2819" w:rsidRDefault="008825F3" w:rsidP="00F53864">
            <w:pPr>
              <w:pStyle w:val="TableText"/>
            </w:pPr>
            <w:r w:rsidRPr="004F2819">
              <w:t>3.6</w:t>
            </w:r>
          </w:p>
        </w:tc>
        <w:tc>
          <w:tcPr>
            <w:tcW w:w="4376" w:type="dxa"/>
            <w:gridSpan w:val="2"/>
          </w:tcPr>
          <w:p w:rsidR="008825F3" w:rsidRPr="004F2819" w:rsidRDefault="00F3526F" w:rsidP="00F53864">
            <w:pPr>
              <w:pStyle w:val="TableText"/>
            </w:pPr>
            <w:r>
              <w:fldChar w:fldCharType="begin"/>
            </w:r>
            <w:r>
              <w:instrText xml:space="preserve"> REF  Criteria36  \* MERGEFORMAT </w:instrText>
            </w:r>
            <w:r>
              <w:fldChar w:fldCharType="separate"/>
            </w:r>
            <w:sdt>
              <w:sdtPr>
                <w:alias w:val="Criteria36"/>
                <w:id w:val="-334697739"/>
                <w:placeholder>
                  <w:docPart w:val="6308582C4AD0402EA2149CCD14309E1C"/>
                </w:placeholder>
              </w:sdtPr>
              <w:sdtContent>
                <w:r w:rsidRPr="004F2819">
                  <w:t>Monitor the extent to which service delivery targets are achieved</w:t>
                </w:r>
              </w:sdtContent>
            </w:sdt>
            <w:r>
              <w:fldChar w:fldCharType="end"/>
            </w:r>
          </w:p>
        </w:tc>
        <w:tc>
          <w:tcPr>
            <w:tcW w:w="1251" w:type="dxa"/>
            <w:vAlign w:val="center"/>
          </w:tcPr>
          <w:p w:rsidR="008825F3" w:rsidRPr="008825F3" w:rsidRDefault="008825F3" w:rsidP="008825F3">
            <w:pPr>
              <w:pStyle w:val="TableText"/>
              <w:jc w:val="center"/>
            </w:pPr>
            <w:r w:rsidRPr="008825F3">
              <w:t>3.6</w:t>
            </w:r>
          </w:p>
        </w:tc>
        <w:tc>
          <w:tcPr>
            <w:tcW w:w="1328" w:type="dxa"/>
            <w:vAlign w:val="center"/>
          </w:tcPr>
          <w:p w:rsidR="008825F3" w:rsidRPr="008825F3" w:rsidRDefault="008825F3" w:rsidP="008825F3">
            <w:pPr>
              <w:pStyle w:val="TableText"/>
              <w:jc w:val="center"/>
            </w:pPr>
            <w:r w:rsidRPr="008825F3">
              <w:t>24</w:t>
            </w:r>
          </w:p>
        </w:tc>
        <w:tc>
          <w:tcPr>
            <w:tcW w:w="1194" w:type="dxa"/>
            <w:vAlign w:val="center"/>
          </w:tcPr>
          <w:p w:rsidR="008825F3" w:rsidRPr="008825F3" w:rsidRDefault="008825F3" w:rsidP="008825F3">
            <w:pPr>
              <w:pStyle w:val="TableText"/>
              <w:jc w:val="center"/>
            </w:pPr>
            <w:r w:rsidRPr="008825F3">
              <w:t>15</w:t>
            </w:r>
          </w:p>
        </w:tc>
      </w:tr>
      <w:tr w:rsidR="008825F3" w:rsidRPr="004F2819" w:rsidTr="008825F3">
        <w:tc>
          <w:tcPr>
            <w:tcW w:w="606" w:type="dxa"/>
            <w:tcBorders>
              <w:top w:val="single" w:sz="4" w:space="0" w:color="auto"/>
              <w:left w:val="single" w:sz="4" w:space="0" w:color="auto"/>
              <w:bottom w:val="single" w:sz="4" w:space="0" w:color="auto"/>
              <w:right w:val="single" w:sz="4" w:space="0" w:color="auto"/>
            </w:tcBorders>
          </w:tcPr>
          <w:p w:rsidR="008825F3" w:rsidRPr="004F2819" w:rsidRDefault="008825F3" w:rsidP="00F53864">
            <w:pPr>
              <w:pStyle w:val="TableText"/>
            </w:pPr>
            <w:r w:rsidRPr="004F2819">
              <w:t>3.7</w:t>
            </w:r>
          </w:p>
        </w:tc>
        <w:tc>
          <w:tcPr>
            <w:tcW w:w="4376" w:type="dxa"/>
            <w:gridSpan w:val="2"/>
            <w:tcBorders>
              <w:top w:val="single" w:sz="4" w:space="0" w:color="auto"/>
              <w:left w:val="single" w:sz="4" w:space="0" w:color="auto"/>
              <w:bottom w:val="single" w:sz="4" w:space="0" w:color="auto"/>
              <w:right w:val="single" w:sz="4" w:space="0" w:color="auto"/>
            </w:tcBorders>
          </w:tcPr>
          <w:p w:rsidR="008825F3" w:rsidRPr="004F2819" w:rsidRDefault="00F3526F" w:rsidP="00F53864">
            <w:pPr>
              <w:pStyle w:val="TableText"/>
            </w:pPr>
            <w:r>
              <w:fldChar w:fldCharType="begin"/>
            </w:r>
            <w:r>
              <w:instrText xml:space="preserve"> REF  Criteria37  \* MERGEFORMAT </w:instrText>
            </w:r>
            <w:r>
              <w:fldChar w:fldCharType="separate"/>
            </w:r>
            <w:sdt>
              <w:sdtPr>
                <w:alias w:val="Criteria37"/>
                <w:tag w:val="Criteria37"/>
                <w:id w:val="1357380480"/>
                <w:placeholder>
                  <w:docPart w:val="DB92737932504365A0983D167EE306DE"/>
                </w:placeholder>
              </w:sdtPr>
              <w:sdtContent>
                <w:r w:rsidRPr="004F2819">
                  <w:t>Take action to address failure to meet service delivery targets</w:t>
                </w:r>
              </w:sdtContent>
            </w:sdt>
            <w: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3.7</w:t>
            </w:r>
          </w:p>
        </w:tc>
        <w:tc>
          <w:tcPr>
            <w:tcW w:w="1328"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25</w:t>
            </w:r>
          </w:p>
        </w:tc>
        <w:tc>
          <w:tcPr>
            <w:tcW w:w="1194"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16</w:t>
            </w:r>
          </w:p>
        </w:tc>
      </w:tr>
      <w:tr w:rsidR="008825F3" w:rsidRPr="004F2819" w:rsidTr="008825F3">
        <w:tc>
          <w:tcPr>
            <w:tcW w:w="606" w:type="dxa"/>
            <w:tcBorders>
              <w:top w:val="single" w:sz="4" w:space="0" w:color="auto"/>
              <w:left w:val="single" w:sz="4" w:space="0" w:color="auto"/>
              <w:bottom w:val="single" w:sz="4" w:space="0" w:color="auto"/>
              <w:right w:val="single" w:sz="4" w:space="0" w:color="auto"/>
            </w:tcBorders>
          </w:tcPr>
          <w:p w:rsidR="008825F3" w:rsidRPr="004F2819" w:rsidRDefault="008825F3" w:rsidP="00F53864">
            <w:pPr>
              <w:pStyle w:val="TableText"/>
            </w:pPr>
            <w:r w:rsidRPr="004F2819">
              <w:t>3.8</w:t>
            </w:r>
          </w:p>
        </w:tc>
        <w:tc>
          <w:tcPr>
            <w:tcW w:w="4376" w:type="dxa"/>
            <w:gridSpan w:val="2"/>
            <w:tcBorders>
              <w:top w:val="single" w:sz="4" w:space="0" w:color="auto"/>
              <w:left w:val="single" w:sz="4" w:space="0" w:color="auto"/>
              <w:bottom w:val="single" w:sz="4" w:space="0" w:color="auto"/>
              <w:right w:val="single" w:sz="4" w:space="0" w:color="auto"/>
            </w:tcBorders>
          </w:tcPr>
          <w:p w:rsidR="008825F3" w:rsidRPr="004F2819" w:rsidRDefault="00F3526F" w:rsidP="00F53864">
            <w:pPr>
              <w:pStyle w:val="TableText"/>
            </w:pPr>
            <w:r>
              <w:fldChar w:fldCharType="begin"/>
            </w:r>
            <w:r>
              <w:instrText xml:space="preserve"> REF  Criteria38  \* MERGEFORMAT </w:instrText>
            </w:r>
            <w:r>
              <w:fldChar w:fldCharType="separate"/>
            </w:r>
            <w:sdt>
              <w:sdtPr>
                <w:alias w:val="Criteria38"/>
                <w:tag w:val="Criteria38"/>
                <w:id w:val="-1312478460"/>
                <w:placeholder>
                  <w:docPart w:val="963E33A894FA464F94E36581D8EA09AB"/>
                </w:placeholder>
              </w:sdtPr>
              <w:sdtContent>
                <w:r w:rsidRPr="004F2819">
                  <w:t>Maintain records relating to service delivery</w:t>
                </w:r>
              </w:sdtContent>
            </w:sdt>
            <w: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3.8</w:t>
            </w:r>
          </w:p>
        </w:tc>
        <w:tc>
          <w:tcPr>
            <w:tcW w:w="1328"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26</w:t>
            </w:r>
          </w:p>
        </w:tc>
        <w:tc>
          <w:tcPr>
            <w:tcW w:w="1194"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17</w:t>
            </w:r>
          </w:p>
        </w:tc>
      </w:tr>
      <w:tr w:rsidR="00A63749" w:rsidRPr="004F2819" w:rsidTr="00F814A5">
        <w:tc>
          <w:tcPr>
            <w:tcW w:w="8755" w:type="dxa"/>
            <w:gridSpan w:val="6"/>
            <w:shd w:val="clear" w:color="auto" w:fill="E36C0A" w:themeFill="accent6" w:themeFillShade="BF"/>
          </w:tcPr>
          <w:p w:rsidR="00A63749" w:rsidRPr="004F2819" w:rsidRDefault="00A63749" w:rsidP="00F53864">
            <w:pPr>
              <w:pStyle w:val="TableHeading"/>
            </w:pPr>
            <w:r w:rsidRPr="004F2819">
              <w:t xml:space="preserve">Element 4: </w:t>
            </w:r>
            <w:r w:rsidR="00823358" w:rsidRPr="004F2819">
              <w:fldChar w:fldCharType="begin"/>
            </w:r>
            <w:r w:rsidR="007C1CAA" w:rsidRPr="004F2819">
              <w:instrText xml:space="preserve"> REF  Element4 </w:instrText>
            </w:r>
            <w:r w:rsidR="00823358" w:rsidRPr="004F2819">
              <w:fldChar w:fldCharType="separate"/>
            </w:r>
            <w:sdt>
              <w:sdtPr>
                <w:rPr>
                  <w:highlight w:val="yellow"/>
                </w:rPr>
                <w:alias w:val="Element4"/>
                <w:tag w:val="Element4"/>
                <w:id w:val="1712230129"/>
                <w:placeholder>
                  <w:docPart w:val="856BEFFE56D146BB8D091A26BEE76EA9"/>
                </w:placeholder>
              </w:sdtPr>
              <w:sdtContent>
                <w:r w:rsidR="00F3526F" w:rsidRPr="004F2819">
                  <w:t>Liaise with management regarding service delivery</w:t>
                </w:r>
              </w:sdtContent>
            </w:sdt>
            <w:r w:rsidR="00823358" w:rsidRPr="004F2819">
              <w:fldChar w:fldCharType="end"/>
            </w:r>
          </w:p>
        </w:tc>
      </w:tr>
      <w:tr w:rsidR="008825F3" w:rsidRPr="004F2819" w:rsidTr="008825F3">
        <w:tc>
          <w:tcPr>
            <w:tcW w:w="620" w:type="dxa"/>
            <w:gridSpan w:val="2"/>
          </w:tcPr>
          <w:p w:rsidR="008825F3" w:rsidRPr="004F2819" w:rsidRDefault="008825F3" w:rsidP="00F53864">
            <w:pPr>
              <w:pStyle w:val="TableText"/>
            </w:pPr>
            <w:r w:rsidRPr="004F2819">
              <w:t>4.1</w:t>
            </w:r>
          </w:p>
        </w:tc>
        <w:tc>
          <w:tcPr>
            <w:tcW w:w="4362" w:type="dxa"/>
            <w:vAlign w:val="center"/>
          </w:tcPr>
          <w:p w:rsidR="008825F3" w:rsidRPr="004F2819" w:rsidRDefault="00F3526F" w:rsidP="00F53864">
            <w:pPr>
              <w:pStyle w:val="TableText"/>
            </w:pPr>
            <w:r>
              <w:fldChar w:fldCharType="begin"/>
            </w:r>
            <w:r>
              <w:instrText xml:space="preserve"> REF  Criteria41  \* MERGEFORMAT </w:instrText>
            </w:r>
            <w:r>
              <w:fldChar w:fldCharType="separate"/>
            </w:r>
            <w:sdt>
              <w:sdtPr>
                <w:alias w:val="Criteria41"/>
                <w:tag w:val="Criteria41"/>
                <w:id w:val="1227723571"/>
                <w:placeholder>
                  <w:docPart w:val="FE057D8EDC344AD1A6BE31477194202A"/>
                </w:placeholder>
              </w:sdtPr>
              <w:sdtContent>
                <w:r w:rsidRPr="004F2819">
                  <w:t>Discuss suggestions for improvements to service delivery with management</w:t>
                </w:r>
              </w:sdtContent>
            </w:sdt>
            <w:r>
              <w:fldChar w:fldCharType="end"/>
            </w:r>
          </w:p>
        </w:tc>
        <w:tc>
          <w:tcPr>
            <w:tcW w:w="1251" w:type="dxa"/>
            <w:vAlign w:val="center"/>
          </w:tcPr>
          <w:p w:rsidR="008825F3" w:rsidRPr="003A39E1" w:rsidRDefault="008825F3" w:rsidP="008825F3">
            <w:pPr>
              <w:pStyle w:val="TableText"/>
              <w:jc w:val="center"/>
            </w:pPr>
            <w:r>
              <w:t>4.1</w:t>
            </w:r>
          </w:p>
        </w:tc>
        <w:tc>
          <w:tcPr>
            <w:tcW w:w="1328" w:type="dxa"/>
            <w:vAlign w:val="center"/>
          </w:tcPr>
          <w:p w:rsidR="008825F3" w:rsidRPr="003A39E1" w:rsidRDefault="008825F3" w:rsidP="008825F3">
            <w:pPr>
              <w:pStyle w:val="TableText"/>
              <w:jc w:val="center"/>
            </w:pPr>
            <w:r>
              <w:t>27</w:t>
            </w:r>
          </w:p>
        </w:tc>
        <w:tc>
          <w:tcPr>
            <w:tcW w:w="1194" w:type="dxa"/>
            <w:vAlign w:val="center"/>
          </w:tcPr>
          <w:p w:rsidR="008825F3" w:rsidRPr="003A39E1" w:rsidRDefault="008825F3" w:rsidP="008825F3">
            <w:pPr>
              <w:pStyle w:val="TableText"/>
              <w:jc w:val="center"/>
            </w:pPr>
            <w:r>
              <w:t>18</w:t>
            </w:r>
          </w:p>
        </w:tc>
      </w:tr>
      <w:tr w:rsidR="008825F3" w:rsidRPr="004F2819" w:rsidTr="008825F3">
        <w:tc>
          <w:tcPr>
            <w:tcW w:w="620" w:type="dxa"/>
            <w:gridSpan w:val="2"/>
          </w:tcPr>
          <w:p w:rsidR="008825F3" w:rsidRPr="004F2819" w:rsidRDefault="008825F3" w:rsidP="00F53864">
            <w:pPr>
              <w:pStyle w:val="TableText"/>
            </w:pPr>
            <w:r w:rsidRPr="004F2819">
              <w:t>4.2</w:t>
            </w:r>
          </w:p>
        </w:tc>
        <w:tc>
          <w:tcPr>
            <w:tcW w:w="4362" w:type="dxa"/>
            <w:vAlign w:val="center"/>
          </w:tcPr>
          <w:p w:rsidR="008825F3" w:rsidRPr="004F2819" w:rsidRDefault="00F3526F" w:rsidP="00F53864">
            <w:pPr>
              <w:pStyle w:val="TableText"/>
            </w:pPr>
            <w:r>
              <w:fldChar w:fldCharType="begin"/>
            </w:r>
            <w:r>
              <w:instrText xml:space="preserve"> REF  Criteria42  \* MERGEFORMAT </w:instrText>
            </w:r>
            <w:r>
              <w:fldChar w:fldCharType="separate"/>
            </w:r>
            <w:sdt>
              <w:sdtPr>
                <w:alias w:val="Criteria42"/>
                <w:tag w:val="Criteria42"/>
                <w:id w:val="248237027"/>
                <w:placeholder>
                  <w:docPart w:val="ECCC23EFFEBF46348291598D5604AC9B"/>
                </w:placeholder>
              </w:sdtPr>
              <w:sdtContent>
                <w:r w:rsidRPr="004F2819">
                  <w:t>Discuss significant instances of failure to deliver identified service delivery standards with management</w:t>
                </w:r>
              </w:sdtContent>
            </w:sdt>
            <w:r>
              <w:fldChar w:fldCharType="end"/>
            </w:r>
          </w:p>
        </w:tc>
        <w:tc>
          <w:tcPr>
            <w:tcW w:w="1251" w:type="dxa"/>
            <w:vAlign w:val="center"/>
          </w:tcPr>
          <w:p w:rsidR="008825F3" w:rsidRPr="003A39E1" w:rsidRDefault="008825F3" w:rsidP="008825F3">
            <w:pPr>
              <w:pStyle w:val="TableText"/>
              <w:jc w:val="center"/>
            </w:pPr>
            <w:r>
              <w:t>4.2</w:t>
            </w:r>
          </w:p>
        </w:tc>
        <w:tc>
          <w:tcPr>
            <w:tcW w:w="1328" w:type="dxa"/>
            <w:vAlign w:val="center"/>
          </w:tcPr>
          <w:p w:rsidR="008825F3" w:rsidRPr="003A39E1" w:rsidRDefault="008825F3" w:rsidP="008825F3">
            <w:pPr>
              <w:pStyle w:val="TableText"/>
              <w:jc w:val="center"/>
            </w:pPr>
            <w:r>
              <w:t>28</w:t>
            </w:r>
          </w:p>
        </w:tc>
        <w:tc>
          <w:tcPr>
            <w:tcW w:w="1194" w:type="dxa"/>
            <w:vAlign w:val="center"/>
          </w:tcPr>
          <w:p w:rsidR="008825F3" w:rsidRPr="003A39E1" w:rsidRDefault="008825F3" w:rsidP="008825F3">
            <w:pPr>
              <w:pStyle w:val="TableText"/>
              <w:jc w:val="center"/>
            </w:pPr>
            <w:r>
              <w:t>19</w:t>
            </w:r>
          </w:p>
        </w:tc>
      </w:tr>
      <w:tr w:rsidR="008825F3" w:rsidRPr="004F2819" w:rsidTr="008825F3">
        <w:tc>
          <w:tcPr>
            <w:tcW w:w="620" w:type="dxa"/>
            <w:gridSpan w:val="2"/>
          </w:tcPr>
          <w:p w:rsidR="008825F3" w:rsidRPr="004F2819" w:rsidRDefault="008825F3" w:rsidP="00F53864">
            <w:pPr>
              <w:pStyle w:val="TableText"/>
            </w:pPr>
            <w:r w:rsidRPr="004F2819">
              <w:t>4.3</w:t>
            </w:r>
          </w:p>
        </w:tc>
        <w:tc>
          <w:tcPr>
            <w:tcW w:w="4362" w:type="dxa"/>
            <w:vAlign w:val="center"/>
          </w:tcPr>
          <w:p w:rsidR="008825F3" w:rsidRPr="004F2819" w:rsidRDefault="00F3526F" w:rsidP="00F53864">
            <w:pPr>
              <w:pStyle w:val="TableText"/>
            </w:pPr>
            <w:r>
              <w:fldChar w:fldCharType="begin"/>
            </w:r>
            <w:r>
              <w:instrText xml:space="preserve"> REF  Criteria43  \* MERGEFORMAT </w:instrText>
            </w:r>
            <w:r>
              <w:fldChar w:fldCharType="separate"/>
            </w:r>
            <w:sdt>
              <w:sdtPr>
                <w:alias w:val="Criteria43"/>
                <w:tag w:val="Criteria43"/>
                <w:id w:val="1917983093"/>
                <w:placeholder>
                  <w:docPart w:val="045D90584F3E4E2DA10653C206F9DCD0"/>
                </w:placeholder>
              </w:sdtPr>
              <w:sdtContent>
                <w:r w:rsidRPr="004F2819">
                  <w:t>Provide operational information regarding service delivery to management</w:t>
                </w:r>
              </w:sdtContent>
            </w:sdt>
            <w:r>
              <w:fldChar w:fldCharType="end"/>
            </w:r>
          </w:p>
        </w:tc>
        <w:tc>
          <w:tcPr>
            <w:tcW w:w="1251" w:type="dxa"/>
            <w:vAlign w:val="center"/>
          </w:tcPr>
          <w:p w:rsidR="008825F3" w:rsidRPr="003A39E1" w:rsidRDefault="008825F3" w:rsidP="008825F3">
            <w:pPr>
              <w:pStyle w:val="TableText"/>
              <w:jc w:val="center"/>
            </w:pPr>
            <w:r>
              <w:t>4.3</w:t>
            </w:r>
          </w:p>
        </w:tc>
        <w:tc>
          <w:tcPr>
            <w:tcW w:w="1328" w:type="dxa"/>
            <w:vAlign w:val="center"/>
          </w:tcPr>
          <w:p w:rsidR="008825F3" w:rsidRPr="003A39E1" w:rsidRDefault="008825F3" w:rsidP="008825F3">
            <w:pPr>
              <w:pStyle w:val="TableText"/>
              <w:jc w:val="center"/>
            </w:pPr>
            <w:r>
              <w:t>29</w:t>
            </w:r>
          </w:p>
        </w:tc>
        <w:tc>
          <w:tcPr>
            <w:tcW w:w="1194" w:type="dxa"/>
            <w:vAlign w:val="center"/>
          </w:tcPr>
          <w:p w:rsidR="008825F3" w:rsidRPr="003A39E1" w:rsidRDefault="008825F3" w:rsidP="008825F3">
            <w:pPr>
              <w:pStyle w:val="TableText"/>
              <w:jc w:val="center"/>
            </w:pPr>
            <w:r>
              <w:t>20</w:t>
            </w:r>
          </w:p>
        </w:tc>
      </w:tr>
      <w:tr w:rsidR="008825F3" w:rsidRPr="004F2819" w:rsidTr="008825F3">
        <w:tc>
          <w:tcPr>
            <w:tcW w:w="620" w:type="dxa"/>
            <w:gridSpan w:val="2"/>
          </w:tcPr>
          <w:p w:rsidR="008825F3" w:rsidRPr="004F2819" w:rsidRDefault="008825F3" w:rsidP="00F53864">
            <w:pPr>
              <w:pStyle w:val="TableText"/>
            </w:pPr>
            <w:r w:rsidRPr="004F2819">
              <w:t>4.4</w:t>
            </w:r>
          </w:p>
        </w:tc>
        <w:tc>
          <w:tcPr>
            <w:tcW w:w="4362" w:type="dxa"/>
            <w:vAlign w:val="center"/>
          </w:tcPr>
          <w:p w:rsidR="008825F3" w:rsidRPr="004F2819" w:rsidRDefault="00F3526F" w:rsidP="00F53864">
            <w:pPr>
              <w:pStyle w:val="TableText"/>
            </w:pPr>
            <w:r>
              <w:fldChar w:fldCharType="begin"/>
            </w:r>
            <w:r>
              <w:instrText xml:space="preserve"> REF  Criteri</w:instrText>
            </w:r>
            <w:r>
              <w:instrText xml:space="preserve">a44  \* MERGEFORMAT </w:instrText>
            </w:r>
            <w:r>
              <w:fldChar w:fldCharType="separate"/>
            </w:r>
            <w:sdt>
              <w:sdtPr>
                <w:alias w:val="Criteria44"/>
                <w:tag w:val="Criteria44"/>
                <w:id w:val="-2065623768"/>
                <w:placeholder>
                  <w:docPart w:val="8A705D7B1DC0470F9695BE76208D1191"/>
                </w:placeholder>
              </w:sdtPr>
              <w:sdtContent>
                <w:r w:rsidRPr="004F2819">
                  <w:t>Participate in developing service delivery teams and standards for emerging and new business activities and markets</w:t>
                </w:r>
              </w:sdtContent>
            </w:sdt>
            <w:r>
              <w:fldChar w:fldCharType="end"/>
            </w:r>
          </w:p>
        </w:tc>
        <w:tc>
          <w:tcPr>
            <w:tcW w:w="1251" w:type="dxa"/>
            <w:vAlign w:val="center"/>
          </w:tcPr>
          <w:p w:rsidR="008825F3" w:rsidRPr="003A39E1" w:rsidRDefault="008825F3" w:rsidP="008825F3">
            <w:pPr>
              <w:pStyle w:val="TableText"/>
              <w:jc w:val="center"/>
            </w:pPr>
            <w:r>
              <w:t>4.4</w:t>
            </w:r>
          </w:p>
        </w:tc>
        <w:tc>
          <w:tcPr>
            <w:tcW w:w="1328" w:type="dxa"/>
            <w:vAlign w:val="center"/>
          </w:tcPr>
          <w:p w:rsidR="008825F3" w:rsidRPr="003A39E1" w:rsidRDefault="008825F3" w:rsidP="008825F3">
            <w:pPr>
              <w:pStyle w:val="TableText"/>
              <w:jc w:val="center"/>
            </w:pPr>
            <w:r>
              <w:t>30</w:t>
            </w:r>
          </w:p>
        </w:tc>
        <w:tc>
          <w:tcPr>
            <w:tcW w:w="1194" w:type="dxa"/>
            <w:vAlign w:val="center"/>
          </w:tcPr>
          <w:p w:rsidR="008825F3" w:rsidRPr="003A39E1" w:rsidRDefault="008825F3" w:rsidP="008825F3">
            <w:pPr>
              <w:pStyle w:val="TableText"/>
              <w:jc w:val="center"/>
            </w:pPr>
            <w:r>
              <w:t>21</w:t>
            </w:r>
          </w:p>
        </w:tc>
      </w:tr>
      <w:tr w:rsidR="00A63749" w:rsidRPr="004F2819" w:rsidTr="00F814A5">
        <w:tc>
          <w:tcPr>
            <w:tcW w:w="8755" w:type="dxa"/>
            <w:gridSpan w:val="6"/>
            <w:shd w:val="clear" w:color="auto" w:fill="E36C0A" w:themeFill="accent6" w:themeFillShade="BF"/>
          </w:tcPr>
          <w:p w:rsidR="00A63749" w:rsidRPr="004F2819" w:rsidRDefault="00A63749" w:rsidP="00F53864">
            <w:pPr>
              <w:pStyle w:val="TableHeading"/>
              <w:keepNext/>
            </w:pPr>
            <w:r w:rsidRPr="004F2819">
              <w:lastRenderedPageBreak/>
              <w:t xml:space="preserve">Element 5: </w:t>
            </w:r>
            <w:r w:rsidR="00823358" w:rsidRPr="004F2819">
              <w:fldChar w:fldCharType="begin"/>
            </w:r>
            <w:r w:rsidR="00883622" w:rsidRPr="004F2819">
              <w:instrText xml:space="preserve"> REF  Element5 </w:instrText>
            </w:r>
            <w:r w:rsidR="00823358" w:rsidRPr="004F2819">
              <w:fldChar w:fldCharType="separate"/>
            </w:r>
            <w:sdt>
              <w:sdtPr>
                <w:rPr>
                  <w:highlight w:val="yellow"/>
                </w:rPr>
                <w:alias w:val="Element5"/>
                <w:tag w:val="Element5"/>
                <w:id w:val="1073162567"/>
                <w:placeholder>
                  <w:docPart w:val="4B927826C5AA46598CE35E6ED9086B35"/>
                </w:placeholder>
              </w:sdtPr>
              <w:sdtContent>
                <w:r w:rsidR="00F3526F" w:rsidRPr="004F2819">
                  <w:t>Lead service delivery team</w:t>
                </w:r>
              </w:sdtContent>
            </w:sdt>
            <w:r w:rsidR="00823358" w:rsidRPr="004F2819">
              <w:fldChar w:fldCharType="end"/>
            </w:r>
          </w:p>
        </w:tc>
      </w:tr>
      <w:tr w:rsidR="008825F3" w:rsidRPr="004F2819" w:rsidTr="008825F3">
        <w:tc>
          <w:tcPr>
            <w:tcW w:w="606" w:type="dxa"/>
          </w:tcPr>
          <w:p w:rsidR="008825F3" w:rsidRPr="004F2819" w:rsidRDefault="008825F3" w:rsidP="00F53864">
            <w:pPr>
              <w:pStyle w:val="TableText"/>
              <w:keepNext/>
            </w:pPr>
            <w:r w:rsidRPr="004F2819">
              <w:t>5.1</w:t>
            </w:r>
          </w:p>
        </w:tc>
        <w:tc>
          <w:tcPr>
            <w:tcW w:w="4376" w:type="dxa"/>
            <w:gridSpan w:val="2"/>
            <w:vAlign w:val="center"/>
          </w:tcPr>
          <w:p w:rsidR="008825F3" w:rsidRPr="004F2819" w:rsidRDefault="00F3526F" w:rsidP="00F53864">
            <w:pPr>
              <w:pStyle w:val="TableText"/>
              <w:keepNext/>
            </w:pPr>
            <w:r>
              <w:fldChar w:fldCharType="begin"/>
            </w:r>
            <w:r>
              <w:instrText xml:space="preserve"> REF  Criteria51  \* MERGEFORMAT </w:instrText>
            </w:r>
            <w:r>
              <w:fldChar w:fldCharType="separate"/>
            </w:r>
            <w:sdt>
              <w:sdtPr>
                <w:alias w:val="Criteria51"/>
                <w:tag w:val="Criteria51"/>
                <w:id w:val="-1344474863"/>
                <w:placeholder>
                  <w:docPart w:val="31C41AE9A4164ED5AC70A383B9AFEC9D"/>
                </w:placeholder>
              </w:sdtPr>
              <w:sdtContent>
                <w:r w:rsidRPr="004F2819">
                  <w:t>Interpret stated service delivery standards for team members</w:t>
                </w:r>
              </w:sdtContent>
            </w:sdt>
            <w:r>
              <w:fldChar w:fldCharType="end"/>
            </w:r>
          </w:p>
        </w:tc>
        <w:tc>
          <w:tcPr>
            <w:tcW w:w="1251" w:type="dxa"/>
            <w:vAlign w:val="center"/>
          </w:tcPr>
          <w:p w:rsidR="008825F3" w:rsidRPr="008825F3" w:rsidRDefault="008825F3" w:rsidP="008825F3">
            <w:pPr>
              <w:pStyle w:val="TableText"/>
              <w:jc w:val="center"/>
            </w:pPr>
            <w:r w:rsidRPr="008825F3">
              <w:t>5.1</w:t>
            </w:r>
          </w:p>
        </w:tc>
        <w:tc>
          <w:tcPr>
            <w:tcW w:w="1328" w:type="dxa"/>
            <w:vAlign w:val="center"/>
          </w:tcPr>
          <w:p w:rsidR="008825F3" w:rsidRPr="008825F3" w:rsidRDefault="008825F3" w:rsidP="008825F3">
            <w:pPr>
              <w:pStyle w:val="TableText"/>
              <w:jc w:val="center"/>
            </w:pPr>
            <w:r w:rsidRPr="008825F3">
              <w:t>31</w:t>
            </w:r>
          </w:p>
        </w:tc>
        <w:tc>
          <w:tcPr>
            <w:tcW w:w="1194" w:type="dxa"/>
            <w:vAlign w:val="center"/>
          </w:tcPr>
          <w:p w:rsidR="008825F3" w:rsidRPr="008825F3" w:rsidRDefault="008825F3" w:rsidP="008825F3">
            <w:pPr>
              <w:pStyle w:val="TableText"/>
              <w:jc w:val="center"/>
            </w:pPr>
            <w:r w:rsidRPr="008825F3">
              <w:t>22</w:t>
            </w:r>
          </w:p>
        </w:tc>
      </w:tr>
      <w:tr w:rsidR="008825F3" w:rsidRPr="004F2819" w:rsidTr="008825F3">
        <w:tc>
          <w:tcPr>
            <w:tcW w:w="606" w:type="dxa"/>
          </w:tcPr>
          <w:p w:rsidR="008825F3" w:rsidRPr="004F2819" w:rsidRDefault="008825F3" w:rsidP="00F53864">
            <w:pPr>
              <w:pStyle w:val="TableText"/>
              <w:keepNext/>
            </w:pPr>
            <w:r w:rsidRPr="004F2819">
              <w:t>5.2</w:t>
            </w:r>
          </w:p>
        </w:tc>
        <w:tc>
          <w:tcPr>
            <w:tcW w:w="4376" w:type="dxa"/>
            <w:gridSpan w:val="2"/>
          </w:tcPr>
          <w:p w:rsidR="008825F3" w:rsidRPr="004F2819" w:rsidRDefault="00F3526F" w:rsidP="00F53864">
            <w:pPr>
              <w:pStyle w:val="TableText"/>
              <w:keepNext/>
            </w:pPr>
            <w:r>
              <w:fldChar w:fldCharType="begin"/>
            </w:r>
            <w:r>
              <w:instrText xml:space="preserve"> REF  Criteria52  \* MERGEFORMAT </w:instrText>
            </w:r>
            <w:r>
              <w:fldChar w:fldCharType="separate"/>
            </w:r>
            <w:sdt>
              <w:sdtPr>
                <w:alias w:val="Criteria52"/>
                <w:tag w:val="Criteria52"/>
                <w:id w:val="-914619322"/>
                <w:placeholder>
                  <w:docPart w:val="EF500FC2D6E3443594045C4F6210EA76"/>
                </w:placeholder>
              </w:sdtPr>
              <w:sdtContent>
                <w:r w:rsidRPr="004F2819">
                  <w:t>Encourage team members to take advantage of opportunities to enhance service delivery</w:t>
                </w:r>
              </w:sdtContent>
            </w:sdt>
            <w:r>
              <w:fldChar w:fldCharType="end"/>
            </w:r>
          </w:p>
        </w:tc>
        <w:tc>
          <w:tcPr>
            <w:tcW w:w="1251" w:type="dxa"/>
            <w:vAlign w:val="center"/>
          </w:tcPr>
          <w:p w:rsidR="008825F3" w:rsidRPr="008825F3" w:rsidRDefault="008825F3" w:rsidP="008825F3">
            <w:pPr>
              <w:pStyle w:val="TableText"/>
              <w:jc w:val="center"/>
            </w:pPr>
            <w:r w:rsidRPr="008825F3">
              <w:t>5.2</w:t>
            </w:r>
          </w:p>
        </w:tc>
        <w:tc>
          <w:tcPr>
            <w:tcW w:w="1328" w:type="dxa"/>
            <w:vAlign w:val="center"/>
          </w:tcPr>
          <w:p w:rsidR="008825F3" w:rsidRPr="008825F3" w:rsidRDefault="008825F3" w:rsidP="008825F3">
            <w:pPr>
              <w:pStyle w:val="TableText"/>
              <w:jc w:val="center"/>
            </w:pPr>
            <w:r w:rsidRPr="008825F3">
              <w:t>32</w:t>
            </w:r>
          </w:p>
        </w:tc>
        <w:tc>
          <w:tcPr>
            <w:tcW w:w="1194" w:type="dxa"/>
            <w:vAlign w:val="center"/>
          </w:tcPr>
          <w:p w:rsidR="008825F3" w:rsidRPr="008825F3" w:rsidRDefault="008825F3" w:rsidP="008825F3">
            <w:pPr>
              <w:pStyle w:val="TableText"/>
              <w:jc w:val="center"/>
            </w:pPr>
            <w:r w:rsidRPr="008825F3">
              <w:t>23</w:t>
            </w:r>
          </w:p>
        </w:tc>
      </w:tr>
      <w:tr w:rsidR="008825F3" w:rsidRPr="004F2819" w:rsidTr="008825F3">
        <w:tc>
          <w:tcPr>
            <w:tcW w:w="606" w:type="dxa"/>
          </w:tcPr>
          <w:p w:rsidR="008825F3" w:rsidRPr="004F2819" w:rsidRDefault="008825F3" w:rsidP="00F53864">
            <w:pPr>
              <w:pStyle w:val="TableText"/>
              <w:keepNext/>
            </w:pPr>
            <w:r w:rsidRPr="004F2819">
              <w:t>5.3</w:t>
            </w:r>
          </w:p>
        </w:tc>
        <w:tc>
          <w:tcPr>
            <w:tcW w:w="4376" w:type="dxa"/>
            <w:gridSpan w:val="2"/>
          </w:tcPr>
          <w:p w:rsidR="008825F3" w:rsidRPr="004F2819" w:rsidRDefault="00F3526F" w:rsidP="00F53864">
            <w:pPr>
              <w:pStyle w:val="TableText"/>
              <w:keepNext/>
            </w:pPr>
            <w:r>
              <w:fldChar w:fldCharType="begin"/>
            </w:r>
            <w:r>
              <w:instrText xml:space="preserve"> REF  Criteria53  \* MERGEFORMAT </w:instrText>
            </w:r>
            <w:r>
              <w:fldChar w:fldCharType="separate"/>
            </w:r>
            <w:sdt>
              <w:sdtPr>
                <w:alias w:val="Criteria53"/>
                <w:tag w:val="Criteria53"/>
                <w:id w:val="935409996"/>
                <w:placeholder>
                  <w:docPart w:val="F13668BF5CA04BAA92BE30928A68125E"/>
                </w:placeholder>
              </w:sdtPr>
              <w:sdtContent>
                <w:r w:rsidRPr="004F2819">
                  <w:t>Allocate service delivery tasks to team members</w:t>
                </w:r>
              </w:sdtContent>
            </w:sdt>
            <w:r>
              <w:fldChar w:fldCharType="end"/>
            </w:r>
          </w:p>
        </w:tc>
        <w:tc>
          <w:tcPr>
            <w:tcW w:w="1251" w:type="dxa"/>
            <w:vAlign w:val="center"/>
          </w:tcPr>
          <w:p w:rsidR="008825F3" w:rsidRPr="008825F3" w:rsidRDefault="008825F3" w:rsidP="008825F3">
            <w:pPr>
              <w:pStyle w:val="TableText"/>
              <w:jc w:val="center"/>
            </w:pPr>
            <w:r w:rsidRPr="008825F3">
              <w:t>5.3</w:t>
            </w:r>
          </w:p>
        </w:tc>
        <w:tc>
          <w:tcPr>
            <w:tcW w:w="1328" w:type="dxa"/>
            <w:vAlign w:val="center"/>
          </w:tcPr>
          <w:p w:rsidR="008825F3" w:rsidRPr="008825F3" w:rsidRDefault="008825F3" w:rsidP="008825F3">
            <w:pPr>
              <w:pStyle w:val="TableText"/>
              <w:jc w:val="center"/>
            </w:pPr>
            <w:r w:rsidRPr="008825F3">
              <w:t>33</w:t>
            </w:r>
          </w:p>
        </w:tc>
        <w:tc>
          <w:tcPr>
            <w:tcW w:w="1194" w:type="dxa"/>
            <w:vAlign w:val="center"/>
          </w:tcPr>
          <w:p w:rsidR="008825F3" w:rsidRPr="008825F3" w:rsidRDefault="008825F3" w:rsidP="008825F3">
            <w:pPr>
              <w:pStyle w:val="TableText"/>
              <w:jc w:val="center"/>
            </w:pPr>
            <w:r w:rsidRPr="008825F3">
              <w:t>24</w:t>
            </w:r>
          </w:p>
        </w:tc>
      </w:tr>
      <w:tr w:rsidR="008825F3" w:rsidRPr="004F2819" w:rsidTr="008825F3">
        <w:tc>
          <w:tcPr>
            <w:tcW w:w="606" w:type="dxa"/>
          </w:tcPr>
          <w:p w:rsidR="008825F3" w:rsidRPr="004F2819" w:rsidRDefault="008825F3" w:rsidP="00F53864">
            <w:pPr>
              <w:pStyle w:val="TableText"/>
              <w:keepNext/>
            </w:pPr>
            <w:r w:rsidRPr="004F2819">
              <w:t>5.4</w:t>
            </w:r>
          </w:p>
        </w:tc>
        <w:tc>
          <w:tcPr>
            <w:tcW w:w="4376" w:type="dxa"/>
            <w:gridSpan w:val="2"/>
          </w:tcPr>
          <w:p w:rsidR="008825F3" w:rsidRPr="004F2819" w:rsidRDefault="00F3526F" w:rsidP="00F53864">
            <w:pPr>
              <w:pStyle w:val="TableText"/>
              <w:keepNext/>
            </w:pPr>
            <w:r>
              <w:fldChar w:fldCharType="begin"/>
            </w:r>
            <w:r>
              <w:instrText xml:space="preserve"> REF  Criteria54  \* MERGEFORMAT </w:instrText>
            </w:r>
            <w:r>
              <w:fldChar w:fldCharType="separate"/>
            </w:r>
            <w:sdt>
              <w:sdtPr>
                <w:alias w:val="Criteria54"/>
                <w:tag w:val="Criteria54"/>
                <w:id w:val="-1743795409"/>
                <w:placeholder>
                  <w:docPart w:val="2D672AA79D6B40F190C9D14E28C2CB39"/>
                </w:placeholder>
              </w:sdtPr>
              <w:sdtContent>
                <w:r w:rsidRPr="004F2819">
                  <w:t>Advise team members of changes to service delivery standards and/or targets</w:t>
                </w:r>
              </w:sdtContent>
            </w:sdt>
            <w:r>
              <w:fldChar w:fldCharType="end"/>
            </w:r>
          </w:p>
        </w:tc>
        <w:tc>
          <w:tcPr>
            <w:tcW w:w="1251" w:type="dxa"/>
            <w:vAlign w:val="center"/>
          </w:tcPr>
          <w:p w:rsidR="008825F3" w:rsidRPr="008825F3" w:rsidRDefault="008825F3" w:rsidP="008825F3">
            <w:pPr>
              <w:pStyle w:val="TableText"/>
              <w:jc w:val="center"/>
            </w:pPr>
            <w:r w:rsidRPr="008825F3">
              <w:t>5.4</w:t>
            </w:r>
          </w:p>
        </w:tc>
        <w:tc>
          <w:tcPr>
            <w:tcW w:w="1328" w:type="dxa"/>
            <w:vAlign w:val="center"/>
          </w:tcPr>
          <w:p w:rsidR="008825F3" w:rsidRPr="008825F3" w:rsidRDefault="008825F3" w:rsidP="008825F3">
            <w:pPr>
              <w:pStyle w:val="TableText"/>
              <w:jc w:val="center"/>
            </w:pPr>
            <w:r w:rsidRPr="008825F3">
              <w:t>34</w:t>
            </w:r>
          </w:p>
        </w:tc>
        <w:tc>
          <w:tcPr>
            <w:tcW w:w="1194" w:type="dxa"/>
            <w:vAlign w:val="center"/>
          </w:tcPr>
          <w:p w:rsidR="008825F3" w:rsidRPr="008825F3" w:rsidRDefault="008825F3" w:rsidP="008825F3">
            <w:pPr>
              <w:pStyle w:val="TableText"/>
              <w:jc w:val="center"/>
            </w:pPr>
            <w:r w:rsidRPr="008825F3">
              <w:t>25</w:t>
            </w:r>
          </w:p>
        </w:tc>
      </w:tr>
      <w:tr w:rsidR="008825F3" w:rsidRPr="004F2819" w:rsidTr="008825F3">
        <w:tc>
          <w:tcPr>
            <w:tcW w:w="606" w:type="dxa"/>
          </w:tcPr>
          <w:p w:rsidR="008825F3" w:rsidRPr="004F2819" w:rsidRDefault="008825F3" w:rsidP="00F53864">
            <w:pPr>
              <w:pStyle w:val="TableText"/>
            </w:pPr>
            <w:r w:rsidRPr="004F2819">
              <w:t>5.5</w:t>
            </w:r>
          </w:p>
        </w:tc>
        <w:tc>
          <w:tcPr>
            <w:tcW w:w="4376" w:type="dxa"/>
            <w:gridSpan w:val="2"/>
          </w:tcPr>
          <w:p w:rsidR="008825F3" w:rsidRPr="004F2819" w:rsidRDefault="00F3526F" w:rsidP="00F53864">
            <w:pPr>
              <w:pStyle w:val="TableText"/>
            </w:pPr>
            <w:r>
              <w:fldChar w:fldCharType="begin"/>
            </w:r>
            <w:r>
              <w:instrText xml:space="preserve"> REF  Criteria55  \* MERGEFORMAT </w:instrText>
            </w:r>
            <w:r>
              <w:fldChar w:fldCharType="separate"/>
            </w:r>
            <w:sdt>
              <w:sdtPr>
                <w:alias w:val="Criteria55"/>
                <w:tag w:val="Criteria55"/>
                <w:id w:val="403807251"/>
                <w:placeholder>
                  <w:docPart w:val="561EE18584FD4CDBBBEDAC7A171CB9D4"/>
                </w:placeholder>
              </w:sdtPr>
              <w:sdtContent>
                <w:r w:rsidRPr="004F2819">
                  <w:t>Provide feedback to team members regarding the provision of service delivery</w:t>
                </w:r>
              </w:sdtContent>
            </w:sdt>
            <w:r>
              <w:fldChar w:fldCharType="end"/>
            </w:r>
          </w:p>
        </w:tc>
        <w:tc>
          <w:tcPr>
            <w:tcW w:w="1251" w:type="dxa"/>
            <w:vAlign w:val="center"/>
          </w:tcPr>
          <w:p w:rsidR="008825F3" w:rsidRPr="008825F3" w:rsidRDefault="008825F3" w:rsidP="008825F3">
            <w:pPr>
              <w:pStyle w:val="TableText"/>
              <w:jc w:val="center"/>
            </w:pPr>
            <w:r w:rsidRPr="008825F3">
              <w:t>5.5</w:t>
            </w:r>
          </w:p>
        </w:tc>
        <w:tc>
          <w:tcPr>
            <w:tcW w:w="1328" w:type="dxa"/>
            <w:vAlign w:val="center"/>
          </w:tcPr>
          <w:p w:rsidR="008825F3" w:rsidRPr="008825F3" w:rsidRDefault="008825F3" w:rsidP="008825F3">
            <w:pPr>
              <w:pStyle w:val="TableText"/>
              <w:jc w:val="center"/>
            </w:pPr>
            <w:r w:rsidRPr="008825F3">
              <w:t>35</w:t>
            </w:r>
          </w:p>
        </w:tc>
        <w:tc>
          <w:tcPr>
            <w:tcW w:w="1194" w:type="dxa"/>
            <w:vAlign w:val="center"/>
          </w:tcPr>
          <w:p w:rsidR="008825F3" w:rsidRPr="008825F3" w:rsidRDefault="008825F3" w:rsidP="008825F3">
            <w:pPr>
              <w:pStyle w:val="TableText"/>
              <w:jc w:val="center"/>
            </w:pPr>
            <w:r w:rsidRPr="008825F3">
              <w:t>26</w:t>
            </w:r>
          </w:p>
        </w:tc>
      </w:tr>
      <w:tr w:rsidR="008825F3" w:rsidRPr="004F2819" w:rsidTr="008825F3">
        <w:tc>
          <w:tcPr>
            <w:tcW w:w="606" w:type="dxa"/>
          </w:tcPr>
          <w:p w:rsidR="008825F3" w:rsidRPr="004F2819" w:rsidRDefault="008825F3" w:rsidP="00F53864">
            <w:pPr>
              <w:pStyle w:val="TableText"/>
            </w:pPr>
            <w:r w:rsidRPr="004F2819">
              <w:t>5.6</w:t>
            </w:r>
          </w:p>
        </w:tc>
        <w:tc>
          <w:tcPr>
            <w:tcW w:w="4376" w:type="dxa"/>
            <w:gridSpan w:val="2"/>
          </w:tcPr>
          <w:p w:rsidR="008825F3" w:rsidRPr="004F2819" w:rsidRDefault="00F3526F" w:rsidP="00F53864">
            <w:pPr>
              <w:pStyle w:val="TableText"/>
            </w:pPr>
            <w:r>
              <w:fldChar w:fldCharType="begin"/>
            </w:r>
            <w:r>
              <w:instrText xml:space="preserve"> REF  Criteria56  \* MERGEFORMAT </w:instrText>
            </w:r>
            <w:r>
              <w:fldChar w:fldCharType="separate"/>
            </w:r>
            <w:sdt>
              <w:sdtPr>
                <w:alias w:val="Criteria56"/>
                <w:tag w:val="Criteria56"/>
                <w:id w:val="-2049285961"/>
                <w:placeholder>
                  <w:docPart w:val="17F668D10457405F8C0F329CE4F59E2A"/>
                </w:placeholder>
              </w:sdtPr>
              <w:sdtContent>
                <w:r w:rsidRPr="004F2819">
                  <w:t>Encourage team members to contribute feedback in regard to achievement of service and performance targets</w:t>
                </w:r>
              </w:sdtContent>
            </w:sdt>
            <w:r>
              <w:fldChar w:fldCharType="end"/>
            </w:r>
          </w:p>
        </w:tc>
        <w:tc>
          <w:tcPr>
            <w:tcW w:w="1251" w:type="dxa"/>
            <w:vAlign w:val="center"/>
          </w:tcPr>
          <w:p w:rsidR="008825F3" w:rsidRPr="008825F3" w:rsidRDefault="008825F3" w:rsidP="008825F3">
            <w:pPr>
              <w:pStyle w:val="TableText"/>
              <w:jc w:val="center"/>
            </w:pPr>
            <w:r w:rsidRPr="008825F3">
              <w:t>5.6</w:t>
            </w:r>
          </w:p>
        </w:tc>
        <w:tc>
          <w:tcPr>
            <w:tcW w:w="1328" w:type="dxa"/>
            <w:vAlign w:val="center"/>
          </w:tcPr>
          <w:p w:rsidR="008825F3" w:rsidRPr="008825F3" w:rsidRDefault="008825F3" w:rsidP="008825F3">
            <w:pPr>
              <w:pStyle w:val="TableText"/>
              <w:jc w:val="center"/>
            </w:pPr>
            <w:r w:rsidRPr="008825F3">
              <w:t>36</w:t>
            </w:r>
          </w:p>
        </w:tc>
        <w:tc>
          <w:tcPr>
            <w:tcW w:w="1194" w:type="dxa"/>
            <w:vAlign w:val="center"/>
          </w:tcPr>
          <w:p w:rsidR="008825F3" w:rsidRPr="008825F3" w:rsidRDefault="008825F3" w:rsidP="008825F3">
            <w:pPr>
              <w:pStyle w:val="TableText"/>
              <w:jc w:val="center"/>
            </w:pPr>
            <w:r w:rsidRPr="008825F3">
              <w:t>27</w:t>
            </w:r>
          </w:p>
        </w:tc>
      </w:tr>
      <w:tr w:rsidR="008825F3" w:rsidRPr="004F2819" w:rsidTr="008825F3">
        <w:tc>
          <w:tcPr>
            <w:tcW w:w="606" w:type="dxa"/>
            <w:tcBorders>
              <w:top w:val="single" w:sz="4" w:space="0" w:color="auto"/>
              <w:left w:val="single" w:sz="4" w:space="0" w:color="auto"/>
              <w:bottom w:val="single" w:sz="4" w:space="0" w:color="auto"/>
              <w:right w:val="single" w:sz="4" w:space="0" w:color="auto"/>
            </w:tcBorders>
          </w:tcPr>
          <w:p w:rsidR="008825F3" w:rsidRPr="004F2819" w:rsidRDefault="008825F3" w:rsidP="00F53864">
            <w:pPr>
              <w:pStyle w:val="TableText"/>
            </w:pPr>
            <w:r w:rsidRPr="004F2819">
              <w:t>5.7</w:t>
            </w:r>
          </w:p>
        </w:tc>
        <w:tc>
          <w:tcPr>
            <w:tcW w:w="4376" w:type="dxa"/>
            <w:gridSpan w:val="2"/>
            <w:tcBorders>
              <w:top w:val="single" w:sz="4" w:space="0" w:color="auto"/>
              <w:left w:val="single" w:sz="4" w:space="0" w:color="auto"/>
              <w:bottom w:val="single" w:sz="4" w:space="0" w:color="auto"/>
              <w:right w:val="single" w:sz="4" w:space="0" w:color="auto"/>
            </w:tcBorders>
          </w:tcPr>
          <w:p w:rsidR="008825F3" w:rsidRPr="004F2819" w:rsidRDefault="00F3526F" w:rsidP="00F53864">
            <w:pPr>
              <w:pStyle w:val="TableText"/>
            </w:pPr>
            <w:r>
              <w:fldChar w:fldCharType="begin"/>
            </w:r>
            <w:r>
              <w:instrText xml:space="preserve"> REF  Criteria57  \* MERGE</w:instrText>
            </w:r>
            <w:r>
              <w:instrText xml:space="preserve">FORMAT </w:instrText>
            </w:r>
            <w:r>
              <w:fldChar w:fldCharType="separate"/>
            </w:r>
            <w:sdt>
              <w:sdtPr>
                <w:alias w:val="Criteria57"/>
                <w:tag w:val="Criteria57"/>
                <w:id w:val="-997495503"/>
                <w:placeholder>
                  <w:docPart w:val="D711A087125E43E191FE03A27A1985B1"/>
                </w:placeholder>
              </w:sdtPr>
              <w:sdtContent>
                <w:r w:rsidRPr="004F2819">
                  <w:t>Handle routine problems using appropriate problem-solving techniques</w:t>
                </w:r>
              </w:sdtContent>
            </w:sdt>
            <w: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5.7</w:t>
            </w:r>
          </w:p>
        </w:tc>
        <w:tc>
          <w:tcPr>
            <w:tcW w:w="1328"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37</w:t>
            </w:r>
          </w:p>
        </w:tc>
        <w:tc>
          <w:tcPr>
            <w:tcW w:w="1194" w:type="dxa"/>
            <w:tcBorders>
              <w:top w:val="single" w:sz="4" w:space="0" w:color="auto"/>
              <w:left w:val="single" w:sz="4" w:space="0" w:color="auto"/>
              <w:bottom w:val="single" w:sz="4" w:space="0" w:color="auto"/>
              <w:right w:val="single" w:sz="4" w:space="0" w:color="auto"/>
            </w:tcBorders>
            <w:vAlign w:val="center"/>
          </w:tcPr>
          <w:p w:rsidR="008825F3" w:rsidRPr="008825F3" w:rsidRDefault="008825F3" w:rsidP="008825F3">
            <w:pPr>
              <w:pStyle w:val="TableText"/>
              <w:jc w:val="center"/>
            </w:pPr>
            <w:r w:rsidRPr="008825F3">
              <w:t>28</w:t>
            </w:r>
          </w:p>
        </w:tc>
      </w:tr>
    </w:tbl>
    <w:p w:rsidR="00F53864" w:rsidRPr="004F2819" w:rsidRDefault="00F53864" w:rsidP="00AF3A23">
      <w:pPr>
        <w:pStyle w:val="BodyCopy"/>
        <w:rPr>
          <w:noProof w:val="0"/>
        </w:rPr>
      </w:pPr>
    </w:p>
    <w:p w:rsidR="00F53864" w:rsidRPr="004F2819" w:rsidRDefault="00F53864" w:rsidP="00AF3A23">
      <w:pPr>
        <w:pStyle w:val="BodyCopy"/>
        <w:rPr>
          <w:noProof w:val="0"/>
        </w:rPr>
      </w:pPr>
      <w:r w:rsidRPr="004F2819">
        <w:rPr>
          <w:noProof w:val="0"/>
        </w:rPr>
        <w:br w:type="page"/>
      </w:r>
    </w:p>
    <w:p w:rsidR="007F5E96" w:rsidRPr="004F2819" w:rsidRDefault="007F5E96" w:rsidP="00AF3A23">
      <w:pPr>
        <w:pStyle w:val="BodyCopy"/>
        <w:rPr>
          <w:noProof w:val="0"/>
        </w:rPr>
      </w:pPr>
    </w:p>
    <w:p w:rsidR="00A63749" w:rsidRPr="004F2819" w:rsidRDefault="00A63749" w:rsidP="00A63749"/>
    <w:p w:rsidR="00A63749" w:rsidRPr="004F2819" w:rsidRDefault="00A63749" w:rsidP="00A63749">
      <w:pPr>
        <w:sectPr w:rsidR="00A63749" w:rsidRPr="004F2819" w:rsidSect="001A29DB">
          <w:headerReference w:type="even" r:id="rId40"/>
          <w:headerReference w:type="default" r:id="rId41"/>
          <w:pgSz w:w="11906" w:h="16838" w:code="9"/>
          <w:pgMar w:top="1440" w:right="1440" w:bottom="1440" w:left="1701" w:header="709" w:footer="326" w:gutter="0"/>
          <w:cols w:space="708"/>
          <w:docGrid w:linePitch="360"/>
        </w:sectPr>
      </w:pPr>
    </w:p>
    <w:p w:rsidR="00A63749" w:rsidRPr="004F2819" w:rsidRDefault="00A63749" w:rsidP="00A63749">
      <w:pPr>
        <w:pStyle w:val="Heading1"/>
      </w:pPr>
      <w:bookmarkStart w:id="47" w:name="_Toc294862959"/>
      <w:bookmarkStart w:id="48" w:name="_Toc337029852"/>
      <w:bookmarkStart w:id="49" w:name="_Toc370805489"/>
      <w:bookmarkStart w:id="50" w:name="_Toc410148060"/>
      <w:r w:rsidRPr="004F2819">
        <w:lastRenderedPageBreak/>
        <w:t>Glossary</w:t>
      </w:r>
      <w:bookmarkEnd w:id="47"/>
      <w:bookmarkEnd w:id="48"/>
      <w:bookmarkEnd w:id="49"/>
      <w:bookmarkEnd w:id="5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4F2819"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4F2819" w:rsidRDefault="00A63749" w:rsidP="00F53864">
            <w:pPr>
              <w:pStyle w:val="TableHeading"/>
            </w:pPr>
            <w:r w:rsidRPr="004F2819">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4F2819" w:rsidRDefault="00A63749" w:rsidP="00F53864">
            <w:pPr>
              <w:pStyle w:val="TableHeading"/>
            </w:pPr>
            <w:r w:rsidRPr="004F2819">
              <w:t>Explanation</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Customer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Somebody who consumes, buys or uses a product or service</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Delegate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assign a task to someone else</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Demonstrate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show through action how to do something</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Ensure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make sure or confirm something</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Expectation</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An idea or view of the level of how something should be or be done</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Feedback</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Information relating to performance of an activity or service</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Intervene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consciously become involved in a situation or action</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Maintain</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keep at the same level</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Mandatory</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Compulsory</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Monitor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watch and evaluate</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Nominate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To assign or suggest someone to do something</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Observe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120CE8" w:rsidP="00F53864">
            <w:pPr>
              <w:pStyle w:val="TableText"/>
            </w:pPr>
            <w:r w:rsidRPr="004F2819">
              <w:t xml:space="preserve">To watch and </w:t>
            </w:r>
            <w:r w:rsidR="00B44710" w:rsidRPr="004F2819">
              <w:t>analyse activity</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Ratify</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B44710" w:rsidP="00F53864">
            <w:pPr>
              <w:pStyle w:val="TableText"/>
            </w:pPr>
            <w:r w:rsidRPr="004F2819">
              <w:t>To sign or give formal consent</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Research</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B44710" w:rsidP="00F53864">
            <w:pPr>
              <w:pStyle w:val="TableText"/>
            </w:pPr>
            <w:r w:rsidRPr="004F2819">
              <w:t>To investigate systematically</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Review</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B44710" w:rsidP="00F53864">
            <w:pPr>
              <w:pStyle w:val="TableText"/>
            </w:pPr>
            <w:r w:rsidRPr="004F2819">
              <w:t>Examine or assess something</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Standard</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B44710" w:rsidP="00F53864">
            <w:pPr>
              <w:pStyle w:val="TableText"/>
            </w:pPr>
            <w:r w:rsidRPr="004F2819">
              <w:t>A level of quality or attainment</w:t>
            </w:r>
          </w:p>
        </w:tc>
      </w:tr>
      <w:tr w:rsidR="00A63749" w:rsidRPr="004F2819"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4F2819" w:rsidRDefault="002908B1" w:rsidP="002908B1">
            <w:pPr>
              <w:pStyle w:val="TableTextBold"/>
            </w:pPr>
            <w:r w:rsidRPr="004F2819">
              <w:t>Support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4F2819" w:rsidRDefault="00B44710" w:rsidP="00F53864">
            <w:pPr>
              <w:pStyle w:val="TableText"/>
            </w:pPr>
            <w:r w:rsidRPr="004F2819">
              <w:t>Assist, help</w:t>
            </w:r>
          </w:p>
        </w:tc>
      </w:tr>
    </w:tbl>
    <w:p w:rsidR="002908B1" w:rsidRPr="004F2819" w:rsidRDefault="002908B1" w:rsidP="00BD2681">
      <w:pPr>
        <w:pStyle w:val="BodyCopy"/>
        <w:rPr>
          <w:noProof w:val="0"/>
          <w:szCs w:val="24"/>
        </w:rPr>
      </w:pPr>
    </w:p>
    <w:p w:rsidR="002908B1" w:rsidRPr="004F2819" w:rsidRDefault="002908B1">
      <w:pPr>
        <w:rPr>
          <w:rFonts w:ascii="Helvetica" w:eastAsia="Calibri" w:hAnsi="Helvetica" w:cs="Calibri"/>
          <w:szCs w:val="24"/>
          <w:lang w:eastAsia="ar-SA"/>
        </w:rPr>
      </w:pPr>
      <w:r w:rsidRPr="004F2819">
        <w:rPr>
          <w:szCs w:val="24"/>
        </w:rPr>
        <w:br w:type="page"/>
      </w:r>
    </w:p>
    <w:p w:rsidR="00CE6040" w:rsidRPr="004F2819" w:rsidRDefault="00CE6040" w:rsidP="00BD2681">
      <w:pPr>
        <w:pStyle w:val="BodyCopy"/>
        <w:rPr>
          <w:noProof w:val="0"/>
          <w:szCs w:val="24"/>
        </w:rPr>
      </w:pPr>
    </w:p>
    <w:p w:rsidR="00CE6040" w:rsidRPr="004F2819" w:rsidRDefault="00CE6040" w:rsidP="00BD2681">
      <w:pPr>
        <w:pStyle w:val="BodyCopy"/>
        <w:rPr>
          <w:noProof w:val="0"/>
          <w:szCs w:val="24"/>
        </w:rPr>
        <w:sectPr w:rsidR="00CE6040" w:rsidRPr="004F2819" w:rsidSect="001A29DB">
          <w:headerReference w:type="even" r:id="rId42"/>
          <w:headerReference w:type="default" r:id="rId43"/>
          <w:pgSz w:w="11906" w:h="16838"/>
          <w:pgMar w:top="1440" w:right="1440" w:bottom="1440" w:left="1440" w:header="708" w:footer="329" w:gutter="0"/>
          <w:cols w:space="708"/>
          <w:docGrid w:linePitch="360"/>
        </w:sectPr>
      </w:pPr>
    </w:p>
    <w:p w:rsidR="00F84543" w:rsidRPr="004F2819" w:rsidRDefault="00BD2681" w:rsidP="00935FC1">
      <w:pPr>
        <w:pStyle w:val="Heading1"/>
        <w:spacing w:after="240"/>
      </w:pPr>
      <w:bookmarkStart w:id="51" w:name="_Toc294862960"/>
      <w:bookmarkStart w:id="52" w:name="_Toc370805490"/>
      <w:bookmarkStart w:id="53" w:name="_Toc337029817"/>
      <w:bookmarkStart w:id="54" w:name="_Toc410148061"/>
      <w:r w:rsidRPr="004F2819">
        <w:lastRenderedPageBreak/>
        <w:t>Element 1</w:t>
      </w:r>
      <w:bookmarkEnd w:id="51"/>
      <w:r w:rsidR="008A5BAD" w:rsidRPr="004F2819">
        <w:t xml:space="preserve">: </w:t>
      </w:r>
      <w:r w:rsidR="00F84543" w:rsidRPr="004F2819">
        <w:br/>
      </w:r>
      <w:bookmarkEnd w:id="52"/>
      <w:bookmarkEnd w:id="53"/>
      <w:sdt>
        <w:sdtPr>
          <w:alias w:val="Element1"/>
          <w:tag w:val="Element1"/>
          <w:id w:val="925104"/>
          <w:placeholder>
            <w:docPart w:val="1E1425EE95A84D528039B05D202C046D"/>
          </w:placeholder>
        </w:sdtPr>
        <w:sdtEndPr/>
        <w:sdtContent>
          <w:r w:rsidR="00492616" w:rsidRPr="00492616">
            <w:t>Develop service standards</w:t>
          </w:r>
        </w:sdtContent>
      </w:sdt>
      <w:bookmarkEnd w:id="54"/>
    </w:p>
    <w:p w:rsidR="00BD2681" w:rsidRPr="004F2819" w:rsidRDefault="00BD2681" w:rsidP="00935FC1">
      <w:pPr>
        <w:pStyle w:val="Heading2"/>
        <w:spacing w:before="160" w:after="160"/>
      </w:pPr>
      <w:r w:rsidRPr="004F2819">
        <w:t>1.1</w:t>
      </w:r>
      <w:r w:rsidRPr="004F2819">
        <w:tab/>
      </w:r>
      <w:r w:rsidR="00F3526F">
        <w:fldChar w:fldCharType="begin"/>
      </w:r>
      <w:r w:rsidR="00F3526F">
        <w:instrText xml:space="preserve"> REF  Criteria11  \* MERGEFORMAT </w:instrText>
      </w:r>
      <w:r w:rsidR="00F3526F">
        <w:fldChar w:fldCharType="separate"/>
      </w:r>
      <w:sdt>
        <w:sdtPr>
          <w:alias w:val="Criteria11"/>
          <w:tag w:val="Criteria11"/>
          <w:id w:val="-1118916533"/>
          <w:placeholder>
            <w:docPart w:val="C3E43394F9EE4158AEFB007F0C0AAED1"/>
          </w:placeholder>
        </w:sdtPr>
        <w:sdtContent>
          <w:r w:rsidR="00F3526F" w:rsidRPr="00F3526F">
            <w:rPr>
              <w:rStyle w:val="PlaceholderText"/>
              <w:color w:val="45545F"/>
            </w:rPr>
            <w:t xml:space="preserve">Identify the internal and external </w:t>
          </w:r>
          <w:r w:rsidR="00F3526F" w:rsidRPr="004F2819">
            <w:t>factors impacting on the level of customer service to be provided</w:t>
          </w:r>
        </w:sdtContent>
      </w:sdt>
      <w:r w:rsidR="00F3526F">
        <w:fldChar w:fldCharType="end"/>
      </w:r>
    </w:p>
    <w:p w:rsidR="00F84543" w:rsidRPr="004F2819" w:rsidRDefault="00BD2681" w:rsidP="00935FC1">
      <w:pPr>
        <w:pStyle w:val="Heading3"/>
        <w:spacing w:before="180" w:after="120"/>
      </w:pPr>
      <w:r w:rsidRPr="004F2819">
        <w:t>Introduction</w:t>
      </w:r>
    </w:p>
    <w:p w:rsidR="00935FC1" w:rsidRDefault="00935FC1" w:rsidP="00935FC1">
      <w:pPr>
        <w:pStyle w:val="BodyCopy"/>
        <w:spacing w:before="60" w:after="100"/>
        <w:rPr>
          <w:noProof w:val="0"/>
          <w:szCs w:val="24"/>
        </w:rPr>
      </w:pPr>
      <w:r>
        <w:rPr>
          <w:szCs w:val="24"/>
          <w:lang w:eastAsia="en-AU"/>
        </w:rPr>
        <w:drawing>
          <wp:anchor distT="0" distB="0" distL="114300" distR="114300" simplePos="0" relativeHeight="251759616" behindDoc="0" locked="0" layoutInCell="1" allowOverlap="1">
            <wp:simplePos x="0" y="0"/>
            <wp:positionH relativeFrom="column">
              <wp:posOffset>4445</wp:posOffset>
            </wp:positionH>
            <wp:positionV relativeFrom="paragraph">
              <wp:posOffset>20955</wp:posOffset>
            </wp:positionV>
            <wp:extent cx="1270000" cy="1659890"/>
            <wp:effectExtent l="19050" t="0" r="6350" b="0"/>
            <wp:wrapSquare wrapText="bothSides"/>
            <wp:docPr id="336" name="Picture 9" descr="C:\Documents and Settings\Godaishu\Desktop\PHOTOS\2014\Shutterstock 25-a-day\page_detail_zoom_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PHOTOS\2014\Shutterstock 25-a-day\page_detail_zoom_438.jpg"/>
                    <pic:cNvPicPr>
                      <a:picLocks noChangeAspect="1" noChangeArrowheads="1"/>
                    </pic:cNvPicPr>
                  </pic:nvPicPr>
                  <pic:blipFill>
                    <a:blip r:embed="rId44" cstate="print"/>
                    <a:srcRect/>
                    <a:stretch>
                      <a:fillRect/>
                    </a:stretch>
                  </pic:blipFill>
                  <pic:spPr bwMode="auto">
                    <a:xfrm>
                      <a:off x="0" y="0"/>
                      <a:ext cx="1270000" cy="1659890"/>
                    </a:xfrm>
                    <a:prstGeom prst="rect">
                      <a:avLst/>
                    </a:prstGeom>
                    <a:noFill/>
                    <a:ln w="9525">
                      <a:noFill/>
                      <a:miter lim="800000"/>
                      <a:headEnd/>
                      <a:tailEnd/>
                    </a:ln>
                  </pic:spPr>
                </pic:pic>
              </a:graphicData>
            </a:graphic>
          </wp:anchor>
        </w:drawing>
      </w:r>
      <w:r w:rsidR="009820B2" w:rsidRPr="004F2819">
        <w:rPr>
          <w:noProof w:val="0"/>
          <w:szCs w:val="24"/>
        </w:rPr>
        <w:t xml:space="preserve">Customer service management has become one of the most important areas of focus for many service industries and the hospitality and tourism industry invests a large amount of time and money on developing customer service initiatives that respond to customer needs. </w:t>
      </w:r>
    </w:p>
    <w:p w:rsidR="00F84543" w:rsidRPr="004F2819" w:rsidRDefault="009820B2" w:rsidP="00935FC1">
      <w:pPr>
        <w:pStyle w:val="BodyCopy"/>
        <w:spacing w:before="60" w:after="100"/>
        <w:rPr>
          <w:noProof w:val="0"/>
          <w:szCs w:val="24"/>
        </w:rPr>
      </w:pPr>
      <w:r w:rsidRPr="004F2819">
        <w:rPr>
          <w:noProof w:val="0"/>
          <w:szCs w:val="24"/>
        </w:rPr>
        <w:t>Exceeding customer expectations is the goal for all organisations but it is a challenging task as there are many factors that influence a customer’s experience. In deciding the level of customer service that an organisation will provide, it is first necessary to identify the internal and external factors that influence the customer journey.</w:t>
      </w:r>
    </w:p>
    <w:p w:rsidR="00337FD5" w:rsidRPr="004F2819" w:rsidRDefault="00337FD5" w:rsidP="00935FC1">
      <w:pPr>
        <w:pStyle w:val="Heading3"/>
        <w:spacing w:before="60" w:after="120"/>
      </w:pPr>
      <w:r w:rsidRPr="004F2819">
        <w:t>Intangibility, Inseparability, Heterogeneity and Perishability</w:t>
      </w:r>
    </w:p>
    <w:p w:rsidR="00337FD5" w:rsidRPr="004F2819" w:rsidRDefault="00337FD5" w:rsidP="00935FC1">
      <w:pPr>
        <w:pStyle w:val="BodyCopy"/>
        <w:spacing w:before="60" w:after="100"/>
        <w:rPr>
          <w:noProof w:val="0"/>
        </w:rPr>
      </w:pPr>
      <w:r w:rsidRPr="004F2819">
        <w:rPr>
          <w:noProof w:val="0"/>
        </w:rPr>
        <w:t xml:space="preserve">There is a large amount of literature which </w:t>
      </w:r>
      <w:r w:rsidR="008A5BAD" w:rsidRPr="004F2819">
        <w:rPr>
          <w:noProof w:val="0"/>
        </w:rPr>
        <w:t>identifies</w:t>
      </w:r>
      <w:r w:rsidRPr="004F2819">
        <w:rPr>
          <w:noProof w:val="0"/>
        </w:rPr>
        <w:t xml:space="preserve"> the difference between services and products and that it is difficult to manage customer expectations of services because of the unique aspects of selling a service. Services differ from products and have four </w:t>
      </w:r>
      <w:r w:rsidR="008A5BAD" w:rsidRPr="004F2819">
        <w:rPr>
          <w:noProof w:val="0"/>
        </w:rPr>
        <w:t>distinct</w:t>
      </w:r>
      <w:r w:rsidRPr="004F2819">
        <w:rPr>
          <w:noProof w:val="0"/>
        </w:rPr>
        <w:t xml:space="preserve"> characteristics:</w:t>
      </w:r>
    </w:p>
    <w:p w:rsidR="00337FD5" w:rsidRPr="004F2819" w:rsidRDefault="00337FD5" w:rsidP="00935FC1">
      <w:pPr>
        <w:pStyle w:val="BodyCopyBold"/>
        <w:spacing w:before="60" w:after="100"/>
        <w:rPr>
          <w:noProof w:val="0"/>
        </w:rPr>
      </w:pPr>
      <w:r w:rsidRPr="004F2819">
        <w:rPr>
          <w:noProof w:val="0"/>
        </w:rPr>
        <w:t>Intangibility</w:t>
      </w:r>
    </w:p>
    <w:p w:rsidR="00337FD5" w:rsidRPr="004F2819" w:rsidRDefault="00337FD5" w:rsidP="00935FC1">
      <w:pPr>
        <w:pStyle w:val="BodyCopy"/>
        <w:spacing w:before="60" w:after="100"/>
        <w:rPr>
          <w:noProof w:val="0"/>
        </w:rPr>
      </w:pPr>
      <w:r w:rsidRPr="004F2819">
        <w:rPr>
          <w:noProof w:val="0"/>
        </w:rPr>
        <w:t xml:space="preserve">A product is tangible or you </w:t>
      </w:r>
      <w:r w:rsidR="008A5BAD" w:rsidRPr="004F2819">
        <w:rPr>
          <w:noProof w:val="0"/>
        </w:rPr>
        <w:t>can touch</w:t>
      </w:r>
      <w:r w:rsidRPr="004F2819">
        <w:rPr>
          <w:noProof w:val="0"/>
        </w:rPr>
        <w:t xml:space="preserve"> it, feel it and see it. It is much more difficult to see the result of a service or to identify the outcomes</w:t>
      </w:r>
      <w:r w:rsidR="00FC3EE9" w:rsidRPr="004F2819">
        <w:rPr>
          <w:noProof w:val="0"/>
        </w:rPr>
        <w:t xml:space="preserve"> of a service</w:t>
      </w:r>
      <w:r w:rsidRPr="004F2819">
        <w:rPr>
          <w:noProof w:val="0"/>
        </w:rPr>
        <w:t>. Y</w:t>
      </w:r>
      <w:r w:rsidR="00FC3EE9" w:rsidRPr="004F2819">
        <w:rPr>
          <w:noProof w:val="0"/>
        </w:rPr>
        <w:t>ou can touch a new computer</w:t>
      </w:r>
      <w:r w:rsidRPr="004F2819">
        <w:rPr>
          <w:noProof w:val="0"/>
        </w:rPr>
        <w:t xml:space="preserve">, </w:t>
      </w:r>
      <w:r w:rsidR="00FC3EE9" w:rsidRPr="004F2819">
        <w:rPr>
          <w:noProof w:val="0"/>
        </w:rPr>
        <w:t xml:space="preserve">feel it, use it </w:t>
      </w:r>
      <w:r w:rsidR="000D2CC1" w:rsidRPr="004F2819">
        <w:rPr>
          <w:noProof w:val="0"/>
        </w:rPr>
        <w:t>every day</w:t>
      </w:r>
      <w:r w:rsidR="00FC3EE9" w:rsidRPr="004F2819">
        <w:rPr>
          <w:noProof w:val="0"/>
        </w:rPr>
        <w:t xml:space="preserve"> and in the future</w:t>
      </w:r>
      <w:r w:rsidRPr="004F2819">
        <w:rPr>
          <w:noProof w:val="0"/>
        </w:rPr>
        <w:t xml:space="preserve">, and enjoy the </w:t>
      </w:r>
      <w:r w:rsidR="00FC3EE9" w:rsidRPr="004F2819">
        <w:rPr>
          <w:noProof w:val="0"/>
        </w:rPr>
        <w:t>software that has been installed</w:t>
      </w:r>
      <w:r w:rsidRPr="004F2819">
        <w:rPr>
          <w:noProof w:val="0"/>
        </w:rPr>
        <w:t xml:space="preserve"> but it is much more </w:t>
      </w:r>
      <w:r w:rsidR="00FC3EE9" w:rsidRPr="004F2819">
        <w:rPr>
          <w:noProof w:val="0"/>
        </w:rPr>
        <w:t xml:space="preserve">challenging to see, feel, touch and taste a service as it is a </w:t>
      </w:r>
      <w:r w:rsidR="008A5BAD" w:rsidRPr="004F2819">
        <w:rPr>
          <w:noProof w:val="0"/>
        </w:rPr>
        <w:t>performance</w:t>
      </w:r>
      <w:r w:rsidR="00FC3EE9" w:rsidRPr="004F2819">
        <w:rPr>
          <w:noProof w:val="0"/>
        </w:rPr>
        <w:t xml:space="preserve"> rather than an object.</w:t>
      </w:r>
    </w:p>
    <w:p w:rsidR="00FC3EE9" w:rsidRPr="004F2819" w:rsidRDefault="00FC3EE9" w:rsidP="00935FC1">
      <w:pPr>
        <w:pStyle w:val="BodyCopyBold"/>
        <w:spacing w:before="60" w:after="100"/>
        <w:rPr>
          <w:noProof w:val="0"/>
        </w:rPr>
      </w:pPr>
      <w:r w:rsidRPr="004F2819">
        <w:rPr>
          <w:noProof w:val="0"/>
        </w:rPr>
        <w:t>Inseparability</w:t>
      </w:r>
    </w:p>
    <w:p w:rsidR="00FC3EE9" w:rsidRPr="004F2819" w:rsidRDefault="00FC3EE9" w:rsidP="00935FC1">
      <w:pPr>
        <w:pStyle w:val="BodyCopy"/>
        <w:spacing w:before="60" w:after="100"/>
        <w:rPr>
          <w:noProof w:val="0"/>
        </w:rPr>
      </w:pPr>
      <w:r w:rsidRPr="004F2819">
        <w:rPr>
          <w:noProof w:val="0"/>
        </w:rPr>
        <w:t xml:space="preserve">This relates to the simultaneous production and consumption of a service. Products or goods are produced, then sold and then consumed or used, whereas services are sold first and then </w:t>
      </w:r>
      <w:r w:rsidR="00943D11" w:rsidRPr="004F2819">
        <w:rPr>
          <w:noProof w:val="0"/>
        </w:rPr>
        <w:t>produced and consumed at the same time.</w:t>
      </w:r>
    </w:p>
    <w:p w:rsidR="00943D11" w:rsidRPr="004F2819" w:rsidRDefault="000D2CC1" w:rsidP="00935FC1">
      <w:pPr>
        <w:pStyle w:val="BodyCopyBold"/>
        <w:spacing w:before="60" w:after="100"/>
        <w:rPr>
          <w:noProof w:val="0"/>
        </w:rPr>
      </w:pPr>
      <w:r w:rsidRPr="004F2819">
        <w:rPr>
          <w:noProof w:val="0"/>
        </w:rPr>
        <w:t>Heterogeneity</w:t>
      </w:r>
      <w:r w:rsidR="00943D11" w:rsidRPr="004F2819">
        <w:rPr>
          <w:noProof w:val="0"/>
        </w:rPr>
        <w:t xml:space="preserve"> (Variability)</w:t>
      </w:r>
    </w:p>
    <w:p w:rsidR="00943D11" w:rsidRPr="004F2819" w:rsidRDefault="00943D11" w:rsidP="00935FC1">
      <w:pPr>
        <w:pStyle w:val="BodyCopy"/>
        <w:spacing w:before="60" w:after="100"/>
        <w:rPr>
          <w:noProof w:val="0"/>
        </w:rPr>
      </w:pPr>
      <w:r w:rsidRPr="004F2819">
        <w:rPr>
          <w:noProof w:val="0"/>
        </w:rPr>
        <w:t xml:space="preserve">Services have a high degree of variability in terms of the </w:t>
      </w:r>
      <w:r w:rsidR="008A5BAD" w:rsidRPr="004F2819">
        <w:rPr>
          <w:noProof w:val="0"/>
        </w:rPr>
        <w:t>performance</w:t>
      </w:r>
      <w:r w:rsidRPr="004F2819">
        <w:rPr>
          <w:noProof w:val="0"/>
        </w:rPr>
        <w:t xml:space="preserve"> of the service. A product, on the other hand, can be easily manufactured to the same standard all the time. </w:t>
      </w:r>
      <w:r w:rsidR="008A5BAD" w:rsidRPr="004F2819">
        <w:rPr>
          <w:noProof w:val="0"/>
        </w:rPr>
        <w:t>Consider a</w:t>
      </w:r>
      <w:r w:rsidRPr="004F2819">
        <w:rPr>
          <w:noProof w:val="0"/>
        </w:rPr>
        <w:t xml:space="preserve"> can of soft-drink compared with a massage. It is more likely that a can of soft-drink will taste the same every time you drink as compared to a massage delivered by a different person or even the same person.</w:t>
      </w:r>
    </w:p>
    <w:p w:rsidR="00943D11" w:rsidRPr="004F2819" w:rsidRDefault="00DD7985" w:rsidP="00935FC1">
      <w:pPr>
        <w:pStyle w:val="BodyCopyBold"/>
        <w:spacing w:before="60" w:after="100"/>
        <w:rPr>
          <w:noProof w:val="0"/>
        </w:rPr>
      </w:pPr>
      <w:r w:rsidRPr="004F2819">
        <w:rPr>
          <w:noProof w:val="0"/>
        </w:rPr>
        <w:t>Per</w:t>
      </w:r>
      <w:r w:rsidR="00943D11" w:rsidRPr="004F2819">
        <w:rPr>
          <w:noProof w:val="0"/>
        </w:rPr>
        <w:t>ishability</w:t>
      </w:r>
    </w:p>
    <w:p w:rsidR="00943D11" w:rsidRPr="004F2819" w:rsidRDefault="00DD7985" w:rsidP="00935FC1">
      <w:pPr>
        <w:pStyle w:val="BodyCopy"/>
        <w:spacing w:before="60" w:after="100"/>
        <w:rPr>
          <w:noProof w:val="0"/>
        </w:rPr>
      </w:pPr>
      <w:r w:rsidRPr="004F2819">
        <w:rPr>
          <w:noProof w:val="0"/>
        </w:rPr>
        <w:t>This refers to the fact that a service cannot be stored or saved. If a hotel room is not booked today, or a seat on a plane is not used, you cannot store this and save it for another time. This is an important concept in the hospitality and tourism industry as there is often too much demand and not enough supply or too many rooms available and not enough customers.</w:t>
      </w:r>
    </w:p>
    <w:p w:rsidR="00F84543" w:rsidRPr="004F2819" w:rsidRDefault="00B7622C" w:rsidP="001B0EFF">
      <w:pPr>
        <w:pStyle w:val="Heading3"/>
        <w:spacing w:after="180"/>
      </w:pPr>
      <w:r w:rsidRPr="004F2819">
        <w:lastRenderedPageBreak/>
        <w:t xml:space="preserve">Internal and External factors affecting customer service delivery </w:t>
      </w:r>
    </w:p>
    <w:p w:rsidR="00F84543" w:rsidRPr="004F2819" w:rsidRDefault="00935FC1" w:rsidP="00F84543">
      <w:pPr>
        <w:pStyle w:val="BodyCopy"/>
        <w:rPr>
          <w:noProof w:val="0"/>
          <w:szCs w:val="24"/>
        </w:rPr>
      </w:pPr>
      <w:r>
        <w:rPr>
          <w:szCs w:val="24"/>
          <w:lang w:eastAsia="en-AU"/>
        </w:rPr>
        <w:drawing>
          <wp:anchor distT="0" distB="0" distL="114300" distR="114300" simplePos="0" relativeHeight="251760640" behindDoc="0" locked="0" layoutInCell="1" allowOverlap="1">
            <wp:simplePos x="0" y="0"/>
            <wp:positionH relativeFrom="column">
              <wp:posOffset>4154805</wp:posOffset>
            </wp:positionH>
            <wp:positionV relativeFrom="paragraph">
              <wp:posOffset>62230</wp:posOffset>
            </wp:positionV>
            <wp:extent cx="1471930" cy="2194560"/>
            <wp:effectExtent l="19050" t="0" r="0" b="0"/>
            <wp:wrapSquare wrapText="bothSides"/>
            <wp:docPr id="337" name="Picture 10" descr="C:\Documents and Settings\Godaishu\Desktop\PHOTOS\2014\Shutterstock 25-a-day\shutterstock_188559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Desktop\PHOTOS\2014\Shutterstock 25-a-day\shutterstock_188559083.jpg"/>
                    <pic:cNvPicPr>
                      <a:picLocks noChangeAspect="1" noChangeArrowheads="1"/>
                    </pic:cNvPicPr>
                  </pic:nvPicPr>
                  <pic:blipFill>
                    <a:blip r:embed="rId45" cstate="print"/>
                    <a:srcRect/>
                    <a:stretch>
                      <a:fillRect/>
                    </a:stretch>
                  </pic:blipFill>
                  <pic:spPr bwMode="auto">
                    <a:xfrm>
                      <a:off x="0" y="0"/>
                      <a:ext cx="1471930" cy="2194560"/>
                    </a:xfrm>
                    <a:prstGeom prst="rect">
                      <a:avLst/>
                    </a:prstGeom>
                    <a:noFill/>
                    <a:ln w="9525">
                      <a:noFill/>
                      <a:miter lim="800000"/>
                      <a:headEnd/>
                      <a:tailEnd/>
                    </a:ln>
                  </pic:spPr>
                </pic:pic>
              </a:graphicData>
            </a:graphic>
          </wp:anchor>
        </w:drawing>
      </w:r>
      <w:r w:rsidR="00FD63CF" w:rsidRPr="004F2819">
        <w:rPr>
          <w:noProof w:val="0"/>
          <w:szCs w:val="24"/>
        </w:rPr>
        <w:t>Organisations have to make decisions on what level of customer service they will provide and there are many factors that will determine what level of customer service should be provided and what level of customer service can realistically be provided. A company may decide that it wants to respond to all complaints within 12 hours of receiving the complaint but there may not be enough staff to achieve this service goal. Another service provider may have large numbers of guest liaison staff but their customers may not require personal assistance that often. It is crucial to determine the internal and external factors that affect the level of customer service to be provided.</w:t>
      </w:r>
    </w:p>
    <w:p w:rsidR="00FD63CF" w:rsidRPr="004F2819" w:rsidRDefault="00FD63CF" w:rsidP="00F84543">
      <w:pPr>
        <w:pStyle w:val="BodyCopy"/>
        <w:rPr>
          <w:noProof w:val="0"/>
          <w:szCs w:val="24"/>
        </w:rPr>
      </w:pPr>
      <w:r w:rsidRPr="004F2819">
        <w:rPr>
          <w:noProof w:val="0"/>
          <w:szCs w:val="24"/>
        </w:rPr>
        <w:t xml:space="preserve">Read the suggested factors below and add more </w:t>
      </w:r>
      <w:r w:rsidR="00CA7827" w:rsidRPr="004F2819">
        <w:rPr>
          <w:noProof w:val="0"/>
          <w:szCs w:val="24"/>
        </w:rPr>
        <w:t xml:space="preserve">examples </w:t>
      </w:r>
      <w:r w:rsidRPr="004F2819">
        <w:rPr>
          <w:noProof w:val="0"/>
          <w:szCs w:val="24"/>
        </w:rPr>
        <w:t>to each group.</w:t>
      </w:r>
    </w:p>
    <w:p w:rsidR="00F84543" w:rsidRPr="004F2819" w:rsidRDefault="00FD63CF" w:rsidP="00F84543">
      <w:pPr>
        <w:pStyle w:val="BodyCopyBold"/>
        <w:rPr>
          <w:noProof w:val="0"/>
        </w:rPr>
      </w:pPr>
      <w:r w:rsidRPr="004F2819">
        <w:rPr>
          <w:noProof w:val="0"/>
        </w:rPr>
        <w:t>Internal factors</w:t>
      </w:r>
    </w:p>
    <w:p w:rsidR="00F84543" w:rsidRPr="004F2819" w:rsidRDefault="00CA7827" w:rsidP="00935FC1">
      <w:pPr>
        <w:pStyle w:val="Bullet1"/>
        <w:spacing w:before="50" w:after="90"/>
      </w:pPr>
      <w:r w:rsidRPr="004F2819">
        <w:t>Staff</w:t>
      </w:r>
    </w:p>
    <w:p w:rsidR="00F84543" w:rsidRPr="004F2819" w:rsidRDefault="00CA7827" w:rsidP="00935FC1">
      <w:pPr>
        <w:pStyle w:val="Bullet2"/>
        <w:spacing w:before="50" w:after="90"/>
        <w:rPr>
          <w:lang w:val="en-AU"/>
        </w:rPr>
      </w:pPr>
      <w:r w:rsidRPr="004F2819">
        <w:rPr>
          <w:lang w:val="en-AU"/>
        </w:rPr>
        <w:t>If there aren’t enough staff to provide a certain level of customer service, then the customer’s expectation may not be met and this will create a nega</w:t>
      </w:r>
      <w:r w:rsidR="001B0EFF" w:rsidRPr="004F2819">
        <w:rPr>
          <w:lang w:val="en-AU"/>
        </w:rPr>
        <w:t>tive experience for the client</w:t>
      </w:r>
    </w:p>
    <w:p w:rsidR="00CA7827" w:rsidRPr="004F2819" w:rsidRDefault="00CA7827" w:rsidP="00935FC1">
      <w:pPr>
        <w:pStyle w:val="Bullet2"/>
        <w:spacing w:before="50" w:after="90"/>
        <w:rPr>
          <w:lang w:val="en-AU"/>
        </w:rPr>
      </w:pPr>
      <w:r w:rsidRPr="004F2819">
        <w:rPr>
          <w:lang w:val="en-AU"/>
        </w:rPr>
        <w:t>Are staff trained or competent to deliver the required customer service level?</w:t>
      </w:r>
    </w:p>
    <w:p w:rsidR="002729D6" w:rsidRPr="004F2819" w:rsidRDefault="002729D6" w:rsidP="00935FC1">
      <w:pPr>
        <w:pStyle w:val="Bullet2"/>
        <w:spacing w:before="50" w:after="90"/>
        <w:rPr>
          <w:lang w:val="en-AU"/>
        </w:rPr>
      </w:pPr>
      <w:r w:rsidRPr="004F2819">
        <w:rPr>
          <w:lang w:val="en-AU"/>
        </w:rPr>
        <w:t>Staff appearance</w:t>
      </w:r>
      <w:r w:rsidR="009B7552" w:rsidRPr="004F2819">
        <w:rPr>
          <w:lang w:val="en-AU"/>
        </w:rPr>
        <w:t>. Do they need to be well-groomed, clean-shaven and wearing a uniform or can they wear jeans and have piercings and tattoos?</w:t>
      </w:r>
    </w:p>
    <w:p w:rsidR="00CA7827" w:rsidRPr="004F2819" w:rsidRDefault="00CA7827" w:rsidP="00935FC1">
      <w:pPr>
        <w:pStyle w:val="Bullet1"/>
        <w:spacing w:before="50" w:after="90"/>
      </w:pPr>
      <w:r w:rsidRPr="004F2819">
        <w:t>Facilities</w:t>
      </w:r>
      <w:r w:rsidR="009A60EF" w:rsidRPr="004F2819">
        <w:t>/equipment</w:t>
      </w:r>
    </w:p>
    <w:p w:rsidR="00CA7827" w:rsidRPr="004F2819" w:rsidRDefault="009A60EF" w:rsidP="00935FC1">
      <w:pPr>
        <w:pStyle w:val="Bullet2"/>
        <w:spacing w:before="50" w:after="90"/>
        <w:rPr>
          <w:lang w:val="en-AU"/>
        </w:rPr>
      </w:pPr>
      <w:r w:rsidRPr="004F2819">
        <w:rPr>
          <w:lang w:val="en-AU"/>
        </w:rPr>
        <w:t>Do the rooms, toilets, pool, lifts, spa in a hotel or resort meet the expectations of the customer?</w:t>
      </w:r>
    </w:p>
    <w:p w:rsidR="009A60EF" w:rsidRPr="004F2819" w:rsidRDefault="009A60EF" w:rsidP="00935FC1">
      <w:pPr>
        <w:pStyle w:val="Bullet2"/>
        <w:spacing w:before="50" w:after="90"/>
        <w:rPr>
          <w:lang w:val="en-AU"/>
        </w:rPr>
      </w:pPr>
      <w:r w:rsidRPr="004F2819">
        <w:rPr>
          <w:lang w:val="en-AU"/>
        </w:rPr>
        <w:t>Does the equipment for a rock-climbing tour company fit all customer shapes and sizes, is it safe and comfortable, and is there enough equipment?</w:t>
      </w:r>
    </w:p>
    <w:p w:rsidR="009A60EF" w:rsidRPr="004F2819" w:rsidRDefault="009A60EF" w:rsidP="00935FC1">
      <w:pPr>
        <w:pStyle w:val="Bullet2"/>
        <w:spacing w:before="50" w:after="90"/>
        <w:rPr>
          <w:lang w:val="en-AU"/>
        </w:rPr>
      </w:pPr>
      <w:r w:rsidRPr="004F2819">
        <w:rPr>
          <w:lang w:val="en-AU"/>
        </w:rPr>
        <w:t>Is the air-conditioning system broken, are there enough towels in the gym, and is there drinking water available at all times?</w:t>
      </w:r>
    </w:p>
    <w:p w:rsidR="002729D6" w:rsidRPr="004F2819" w:rsidRDefault="002729D6" w:rsidP="00935FC1">
      <w:pPr>
        <w:pStyle w:val="Bullet1"/>
        <w:spacing w:before="50" w:after="90"/>
      </w:pPr>
      <w:r w:rsidRPr="004F2819">
        <w:t>Safety issues</w:t>
      </w:r>
    </w:p>
    <w:p w:rsidR="002729D6" w:rsidRPr="004F2819" w:rsidRDefault="002729D6" w:rsidP="00935FC1">
      <w:pPr>
        <w:pStyle w:val="Bullet2"/>
        <w:spacing w:before="50" w:after="90"/>
        <w:rPr>
          <w:lang w:val="en-AU"/>
        </w:rPr>
      </w:pPr>
      <w:r w:rsidRPr="004F2819">
        <w:rPr>
          <w:lang w:val="en-AU"/>
        </w:rPr>
        <w:t>These could be internal and external factors and may relate to staff training, access to specific equipment, qualified staff, location specific factors such as service levels for a staff member in an office context as op</w:t>
      </w:r>
      <w:r w:rsidR="001B0EFF" w:rsidRPr="004F2819">
        <w:rPr>
          <w:lang w:val="en-AU"/>
        </w:rPr>
        <w:t>posed to on a horse-riding tour</w:t>
      </w:r>
    </w:p>
    <w:p w:rsidR="009A60EF" w:rsidRPr="004F2819" w:rsidRDefault="009A60EF" w:rsidP="00935FC1">
      <w:pPr>
        <w:pStyle w:val="Bullet1"/>
        <w:spacing w:before="50" w:after="90"/>
      </w:pPr>
      <w:r w:rsidRPr="004F2819">
        <w:t xml:space="preserve">What are the advertised levels of customer service? </w:t>
      </w:r>
    </w:p>
    <w:p w:rsidR="00FF2643" w:rsidRPr="004F2819" w:rsidRDefault="00FF2643" w:rsidP="00935FC1">
      <w:pPr>
        <w:pStyle w:val="Bullet2"/>
        <w:spacing w:before="50" w:after="90"/>
        <w:rPr>
          <w:lang w:val="en-AU"/>
        </w:rPr>
      </w:pPr>
      <w:r w:rsidRPr="004F2819">
        <w:rPr>
          <w:lang w:val="en-AU"/>
        </w:rPr>
        <w:t>Does the organ</w:t>
      </w:r>
      <w:r w:rsidR="006B03E4" w:rsidRPr="004F2819">
        <w:rPr>
          <w:lang w:val="en-AU"/>
        </w:rPr>
        <w:t>is</w:t>
      </w:r>
      <w:r w:rsidRPr="004F2819">
        <w:rPr>
          <w:lang w:val="en-AU"/>
        </w:rPr>
        <w:t>ation claim to respond to all emails within 24 hours?</w:t>
      </w:r>
    </w:p>
    <w:p w:rsidR="00FF2643" w:rsidRPr="004F2819" w:rsidRDefault="00FF2643" w:rsidP="00935FC1">
      <w:pPr>
        <w:pStyle w:val="Bullet2"/>
        <w:spacing w:before="50" w:after="90"/>
        <w:rPr>
          <w:lang w:val="en-AU"/>
        </w:rPr>
      </w:pPr>
      <w:r w:rsidRPr="004F2819">
        <w:rPr>
          <w:lang w:val="en-AU"/>
        </w:rPr>
        <w:t>Does the hotel advertise free internet access in all areas?</w:t>
      </w:r>
    </w:p>
    <w:p w:rsidR="00FF2643" w:rsidRPr="004F2819" w:rsidRDefault="00FF2643" w:rsidP="00935FC1">
      <w:pPr>
        <w:pStyle w:val="Bullet1"/>
        <w:spacing w:before="50" w:after="90"/>
      </w:pPr>
      <w:r w:rsidRPr="004F2819">
        <w:t>Budget</w:t>
      </w:r>
    </w:p>
    <w:p w:rsidR="00FF2643" w:rsidRPr="004F2819" w:rsidRDefault="00FF2643" w:rsidP="00935FC1">
      <w:pPr>
        <w:pStyle w:val="Bullet2"/>
        <w:spacing w:before="50" w:after="90"/>
        <w:rPr>
          <w:lang w:val="en-AU"/>
        </w:rPr>
      </w:pPr>
      <w:r w:rsidRPr="004F2819">
        <w:rPr>
          <w:lang w:val="en-AU"/>
        </w:rPr>
        <w:t>How much funding is available for customer service initiatives?</w:t>
      </w:r>
    </w:p>
    <w:p w:rsidR="00FF2643" w:rsidRPr="004F2819" w:rsidRDefault="00735D63" w:rsidP="00935FC1">
      <w:pPr>
        <w:pStyle w:val="Bullet2"/>
        <w:spacing w:before="50" w:after="90"/>
        <w:rPr>
          <w:lang w:val="en-AU"/>
        </w:rPr>
      </w:pPr>
      <w:r w:rsidRPr="004F2819">
        <w:rPr>
          <w:lang w:val="en-AU"/>
        </w:rPr>
        <w:t xml:space="preserve">Is management </w:t>
      </w:r>
      <w:r w:rsidR="00FF2643" w:rsidRPr="004F2819">
        <w:rPr>
          <w:lang w:val="en-AU"/>
        </w:rPr>
        <w:t>aware of the required costs for implementing customer service levels at advertised levels?</w:t>
      </w:r>
    </w:p>
    <w:p w:rsidR="000C16C7" w:rsidRPr="004F2819" w:rsidRDefault="000C16C7" w:rsidP="00935FC1">
      <w:pPr>
        <w:pStyle w:val="Bullet2"/>
        <w:spacing w:before="50" w:after="90"/>
        <w:rPr>
          <w:lang w:val="en-AU"/>
        </w:rPr>
      </w:pPr>
      <w:r w:rsidRPr="004F2819">
        <w:rPr>
          <w:lang w:val="en-AU"/>
        </w:rPr>
        <w:t>How many staff can the organ</w:t>
      </w:r>
      <w:r w:rsidR="006B03E4" w:rsidRPr="004F2819">
        <w:rPr>
          <w:lang w:val="en-AU"/>
        </w:rPr>
        <w:t>is</w:t>
      </w:r>
      <w:r w:rsidRPr="004F2819">
        <w:rPr>
          <w:lang w:val="en-AU"/>
        </w:rPr>
        <w:t>ation afford to employ?</w:t>
      </w:r>
    </w:p>
    <w:p w:rsidR="00FF2643" w:rsidRPr="004F2819" w:rsidRDefault="00FF2643" w:rsidP="00935FC1">
      <w:pPr>
        <w:pStyle w:val="Bullet1"/>
        <w:spacing w:before="50" w:after="90"/>
      </w:pPr>
      <w:r w:rsidRPr="004F2819">
        <w:t>Communication/feedback</w:t>
      </w:r>
    </w:p>
    <w:p w:rsidR="00FF2643" w:rsidRPr="004F2819" w:rsidRDefault="00FF2643" w:rsidP="00935FC1">
      <w:pPr>
        <w:pStyle w:val="Bullet2"/>
        <w:spacing w:before="50" w:after="90"/>
        <w:rPr>
          <w:lang w:val="en-AU"/>
        </w:rPr>
      </w:pPr>
      <w:r w:rsidRPr="004F2819">
        <w:rPr>
          <w:lang w:val="en-AU"/>
        </w:rPr>
        <w:t>Does the organ</w:t>
      </w:r>
      <w:r w:rsidR="006B03E4" w:rsidRPr="004F2819">
        <w:rPr>
          <w:lang w:val="en-AU"/>
        </w:rPr>
        <w:t>is</w:t>
      </w:r>
      <w:r w:rsidRPr="004F2819">
        <w:rPr>
          <w:lang w:val="en-AU"/>
        </w:rPr>
        <w:t>ation have access to current information regarding their customer’s needs?</w:t>
      </w:r>
    </w:p>
    <w:p w:rsidR="00FF2643" w:rsidRPr="004F2819" w:rsidRDefault="00FF2643" w:rsidP="00935FC1">
      <w:pPr>
        <w:pStyle w:val="Bullet2"/>
        <w:spacing w:before="50" w:after="90"/>
        <w:rPr>
          <w:lang w:val="en-AU"/>
        </w:rPr>
      </w:pPr>
      <w:r w:rsidRPr="004F2819">
        <w:rPr>
          <w:lang w:val="en-AU"/>
        </w:rPr>
        <w:lastRenderedPageBreak/>
        <w:t>Is there a system in place to gather, review and respond to customer feedback?</w:t>
      </w:r>
    </w:p>
    <w:p w:rsidR="00FF2643" w:rsidRPr="004F2819" w:rsidRDefault="00FF2643" w:rsidP="00935FC1">
      <w:pPr>
        <w:pStyle w:val="Bullet2"/>
        <w:spacing w:before="50" w:after="90"/>
        <w:rPr>
          <w:lang w:val="en-AU"/>
        </w:rPr>
      </w:pPr>
      <w:r w:rsidRPr="004F2819">
        <w:rPr>
          <w:lang w:val="en-AU"/>
        </w:rPr>
        <w:t>Is there a system in pace to gather, review and respond to internal/staff customer feedback?</w:t>
      </w:r>
    </w:p>
    <w:p w:rsidR="00FF2643" w:rsidRPr="004F2819" w:rsidRDefault="00FF2643" w:rsidP="00935FC1">
      <w:pPr>
        <w:pStyle w:val="Bullet1"/>
        <w:spacing w:before="50" w:after="90"/>
      </w:pPr>
      <w:r w:rsidRPr="004F2819">
        <w:t>Organisational culture and structure</w:t>
      </w:r>
    </w:p>
    <w:p w:rsidR="00FF2643" w:rsidRPr="004F2819" w:rsidRDefault="00FF2643" w:rsidP="00935FC1">
      <w:pPr>
        <w:pStyle w:val="Bullet2"/>
        <w:spacing w:before="50" w:after="90"/>
        <w:rPr>
          <w:lang w:val="en-AU"/>
        </w:rPr>
      </w:pPr>
      <w:r w:rsidRPr="004F2819">
        <w:rPr>
          <w:lang w:val="en-AU"/>
        </w:rPr>
        <w:t xml:space="preserve">What is the </w:t>
      </w:r>
      <w:r w:rsidR="00B44710" w:rsidRPr="004F2819">
        <w:rPr>
          <w:lang w:val="en-AU"/>
        </w:rPr>
        <w:t>vision</w:t>
      </w:r>
      <w:r w:rsidRPr="004F2819">
        <w:rPr>
          <w:lang w:val="en-AU"/>
        </w:rPr>
        <w:t xml:space="preserve"> and mission of the organ</w:t>
      </w:r>
      <w:r w:rsidR="006B03E4" w:rsidRPr="004F2819">
        <w:rPr>
          <w:lang w:val="en-AU"/>
        </w:rPr>
        <w:t>is</w:t>
      </w:r>
      <w:r w:rsidRPr="004F2819">
        <w:rPr>
          <w:lang w:val="en-AU"/>
        </w:rPr>
        <w:t>ation?</w:t>
      </w:r>
    </w:p>
    <w:p w:rsidR="00FF2643" w:rsidRPr="004F2819" w:rsidRDefault="00FF2643" w:rsidP="00935FC1">
      <w:pPr>
        <w:pStyle w:val="Bullet2"/>
        <w:spacing w:before="50" w:after="90"/>
        <w:rPr>
          <w:lang w:val="en-AU"/>
        </w:rPr>
      </w:pPr>
      <w:r w:rsidRPr="004F2819">
        <w:rPr>
          <w:lang w:val="en-AU"/>
        </w:rPr>
        <w:t>What is the leadership and management style of the organ</w:t>
      </w:r>
      <w:r w:rsidR="006B03E4" w:rsidRPr="004F2819">
        <w:rPr>
          <w:lang w:val="en-AU"/>
        </w:rPr>
        <w:t>is</w:t>
      </w:r>
      <w:r w:rsidRPr="004F2819">
        <w:rPr>
          <w:lang w:val="en-AU"/>
        </w:rPr>
        <w:t>ation?</w:t>
      </w:r>
    </w:p>
    <w:p w:rsidR="000C16C7" w:rsidRPr="004F2819" w:rsidRDefault="000C16C7" w:rsidP="00935FC1">
      <w:pPr>
        <w:pStyle w:val="Bullet2"/>
        <w:spacing w:before="50" w:after="90"/>
        <w:rPr>
          <w:lang w:val="en-AU"/>
        </w:rPr>
      </w:pPr>
      <w:r w:rsidRPr="004F2819">
        <w:rPr>
          <w:lang w:val="en-AU"/>
        </w:rPr>
        <w:t xml:space="preserve">Image and past performance of the service provider </w:t>
      </w:r>
    </w:p>
    <w:p w:rsidR="000C16C7" w:rsidRPr="004F2819" w:rsidRDefault="000C16C7" w:rsidP="00935FC1">
      <w:pPr>
        <w:pStyle w:val="Bullet2"/>
        <w:spacing w:before="50" w:after="90"/>
        <w:rPr>
          <w:lang w:val="en-AU"/>
        </w:rPr>
      </w:pPr>
      <w:r w:rsidRPr="004F2819">
        <w:rPr>
          <w:lang w:val="en-AU"/>
        </w:rPr>
        <w:t>Do staff enjoy working in the organ</w:t>
      </w:r>
      <w:r w:rsidR="006B03E4" w:rsidRPr="004F2819">
        <w:rPr>
          <w:lang w:val="en-AU"/>
        </w:rPr>
        <w:t>is</w:t>
      </w:r>
      <w:r w:rsidRPr="004F2819">
        <w:rPr>
          <w:lang w:val="en-AU"/>
        </w:rPr>
        <w:t>ation?</w:t>
      </w:r>
    </w:p>
    <w:p w:rsidR="00FF2643" w:rsidRPr="004F2819" w:rsidRDefault="00FF2643" w:rsidP="00935FC1">
      <w:pPr>
        <w:pStyle w:val="Bullet1"/>
        <w:spacing w:before="50" w:after="90"/>
      </w:pPr>
      <w:r w:rsidRPr="004F2819">
        <w:t>Location of the service delivery</w:t>
      </w:r>
    </w:p>
    <w:p w:rsidR="00FF2643" w:rsidRPr="004F2819" w:rsidRDefault="00FF2643" w:rsidP="00935FC1">
      <w:pPr>
        <w:pStyle w:val="Bullet2"/>
        <w:spacing w:before="50" w:after="90"/>
        <w:rPr>
          <w:lang w:val="en-AU"/>
        </w:rPr>
      </w:pPr>
      <w:r w:rsidRPr="004F2819">
        <w:rPr>
          <w:lang w:val="en-AU"/>
        </w:rPr>
        <w:t>This could be an external factor as well, but the location of the service delivery will impact on the level of customer service that is possible. A hot-air balloon has limited options for changin</w:t>
      </w:r>
      <w:r w:rsidR="00C9463C" w:rsidRPr="004F2819">
        <w:rPr>
          <w:lang w:val="en-AU"/>
        </w:rPr>
        <w:t>g the space of the basket whereas a large hotel can renovate the interior of its bui</w:t>
      </w:r>
      <w:r w:rsidR="001B0EFF" w:rsidRPr="004F2819">
        <w:rPr>
          <w:lang w:val="en-AU"/>
        </w:rPr>
        <w:t>lding to reflect customer needs</w:t>
      </w:r>
    </w:p>
    <w:p w:rsidR="00C9463C" w:rsidRPr="004F2819" w:rsidRDefault="00C9463C" w:rsidP="00935FC1">
      <w:pPr>
        <w:pStyle w:val="Bullet2"/>
        <w:spacing w:before="50" w:after="90"/>
        <w:rPr>
          <w:lang w:val="en-AU"/>
        </w:rPr>
      </w:pPr>
      <w:r w:rsidRPr="004F2819">
        <w:rPr>
          <w:lang w:val="en-AU"/>
        </w:rPr>
        <w:t>Serving food in a restaurant would have different customer service needs</w:t>
      </w:r>
      <w:r w:rsidR="000C16C7" w:rsidRPr="004F2819">
        <w:rPr>
          <w:lang w:val="en-AU"/>
        </w:rPr>
        <w:t xml:space="preserve"> or expectations</w:t>
      </w:r>
      <w:r w:rsidRPr="004F2819">
        <w:rPr>
          <w:lang w:val="en-AU"/>
        </w:rPr>
        <w:t xml:space="preserve"> than providing dinner on a camping tour in the outdoors. </w:t>
      </w:r>
    </w:p>
    <w:p w:rsidR="00FF2643" w:rsidRPr="004F2819" w:rsidRDefault="00FF2643" w:rsidP="00935FC1">
      <w:pPr>
        <w:pStyle w:val="BodyCopyBold"/>
        <w:spacing w:before="50" w:after="90"/>
        <w:rPr>
          <w:noProof w:val="0"/>
        </w:rPr>
      </w:pPr>
      <w:r w:rsidRPr="004F2819">
        <w:rPr>
          <w:noProof w:val="0"/>
        </w:rPr>
        <w:t>External factors</w:t>
      </w:r>
    </w:p>
    <w:p w:rsidR="00FF2643" w:rsidRPr="004F2819" w:rsidRDefault="00935FC1" w:rsidP="00935FC1">
      <w:pPr>
        <w:pStyle w:val="Bullet1"/>
        <w:spacing w:before="50" w:after="90"/>
      </w:pPr>
      <w:r>
        <w:rPr>
          <w:noProof/>
          <w:lang w:eastAsia="en-AU"/>
        </w:rPr>
        <w:drawing>
          <wp:anchor distT="0" distB="0" distL="114300" distR="114300" simplePos="0" relativeHeight="251761664" behindDoc="0" locked="0" layoutInCell="1" allowOverlap="1">
            <wp:simplePos x="0" y="0"/>
            <wp:positionH relativeFrom="column">
              <wp:posOffset>3710940</wp:posOffset>
            </wp:positionH>
            <wp:positionV relativeFrom="paragraph">
              <wp:posOffset>32385</wp:posOffset>
            </wp:positionV>
            <wp:extent cx="1915795" cy="1294130"/>
            <wp:effectExtent l="19050" t="0" r="8255" b="0"/>
            <wp:wrapSquare wrapText="bothSides"/>
            <wp:docPr id="338" name="Picture 11" descr="C:\Documents and Settings\Godaishu\Desktop\PHOTOS\2014\Shutterstock 25-a-day\shutterstock_18715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2014\Shutterstock 25-a-day\shutterstock_187152119.jpg"/>
                    <pic:cNvPicPr>
                      <a:picLocks noChangeAspect="1" noChangeArrowheads="1"/>
                    </pic:cNvPicPr>
                  </pic:nvPicPr>
                  <pic:blipFill>
                    <a:blip r:embed="rId46" cstate="print"/>
                    <a:srcRect/>
                    <a:stretch>
                      <a:fillRect/>
                    </a:stretch>
                  </pic:blipFill>
                  <pic:spPr bwMode="auto">
                    <a:xfrm>
                      <a:off x="0" y="0"/>
                      <a:ext cx="1915795" cy="1294130"/>
                    </a:xfrm>
                    <a:prstGeom prst="rect">
                      <a:avLst/>
                    </a:prstGeom>
                    <a:noFill/>
                    <a:ln w="9525">
                      <a:noFill/>
                      <a:miter lim="800000"/>
                      <a:headEnd/>
                      <a:tailEnd/>
                    </a:ln>
                  </pic:spPr>
                </pic:pic>
              </a:graphicData>
            </a:graphic>
          </wp:anchor>
        </w:drawing>
      </w:r>
      <w:r w:rsidR="00C9463C" w:rsidRPr="004F2819">
        <w:t>Customer expectations</w:t>
      </w:r>
    </w:p>
    <w:p w:rsidR="00C9463C" w:rsidRPr="004F2819" w:rsidRDefault="00C9463C" w:rsidP="00935FC1">
      <w:pPr>
        <w:pStyle w:val="Bullet2"/>
        <w:spacing w:before="50" w:after="90"/>
        <w:rPr>
          <w:lang w:val="en-AU"/>
        </w:rPr>
      </w:pPr>
      <w:r w:rsidRPr="004F2819">
        <w:rPr>
          <w:lang w:val="en-AU"/>
        </w:rPr>
        <w:t xml:space="preserve">What do customers want? </w:t>
      </w:r>
    </w:p>
    <w:p w:rsidR="00C9463C" w:rsidRPr="004F2819" w:rsidRDefault="00C9463C" w:rsidP="00935FC1">
      <w:pPr>
        <w:pStyle w:val="Bullet2"/>
        <w:spacing w:before="50" w:after="90"/>
        <w:rPr>
          <w:lang w:val="en-AU"/>
        </w:rPr>
      </w:pPr>
      <w:r w:rsidRPr="004F2819">
        <w:rPr>
          <w:lang w:val="en-AU"/>
        </w:rPr>
        <w:t>What level of customer service delivery are competitors implementing?</w:t>
      </w:r>
    </w:p>
    <w:p w:rsidR="00735D63" w:rsidRPr="004F2819" w:rsidRDefault="00735D63" w:rsidP="00935FC1">
      <w:pPr>
        <w:pStyle w:val="Bullet1"/>
        <w:spacing w:before="50" w:after="90"/>
      </w:pPr>
      <w:r w:rsidRPr="004F2819">
        <w:t>Customer profiles</w:t>
      </w:r>
    </w:p>
    <w:p w:rsidR="00735D63" w:rsidRPr="004F2819" w:rsidRDefault="00735D63" w:rsidP="00935FC1">
      <w:pPr>
        <w:pStyle w:val="Bullet2"/>
        <w:spacing w:before="50" w:after="90"/>
        <w:rPr>
          <w:lang w:val="en-AU"/>
        </w:rPr>
      </w:pPr>
      <w:r w:rsidRPr="004F2819">
        <w:rPr>
          <w:lang w:val="en-AU"/>
        </w:rPr>
        <w:t>What type of customer purchases the service?</w:t>
      </w:r>
    </w:p>
    <w:p w:rsidR="00735D63" w:rsidRPr="004F2819" w:rsidRDefault="000C16C7" w:rsidP="00935FC1">
      <w:pPr>
        <w:pStyle w:val="Bullet1"/>
        <w:spacing w:before="50" w:after="90"/>
      </w:pPr>
      <w:r w:rsidRPr="004F2819">
        <w:t>Location of the service delivery</w:t>
      </w:r>
    </w:p>
    <w:p w:rsidR="000C16C7" w:rsidRPr="004F2819" w:rsidRDefault="000C16C7" w:rsidP="00935FC1">
      <w:pPr>
        <w:pStyle w:val="Bullet2"/>
        <w:spacing w:before="50" w:after="90"/>
        <w:rPr>
          <w:lang w:val="en-AU"/>
        </w:rPr>
      </w:pPr>
      <w:r w:rsidRPr="004F2819">
        <w:rPr>
          <w:lang w:val="en-AU"/>
        </w:rPr>
        <w:t>If the customer chooses the location, for example a wedding or party, the location is not controlled by the service provider. This will impact on the level of customer service that can be provided depending upon the facilities and equipment available, the weather in outdoor locations, transportation and extra servic</w:t>
      </w:r>
      <w:r w:rsidR="001B0EFF" w:rsidRPr="004F2819">
        <w:rPr>
          <w:lang w:val="en-AU"/>
        </w:rPr>
        <w:t>es like ATMs or internet access</w:t>
      </w:r>
    </w:p>
    <w:p w:rsidR="001A5F6C" w:rsidRPr="004F2819" w:rsidRDefault="001A5F6C" w:rsidP="00935FC1">
      <w:pPr>
        <w:pStyle w:val="Bullet1"/>
        <w:spacing w:before="50" w:after="90"/>
      </w:pPr>
      <w:r w:rsidRPr="004F2819">
        <w:t>Competitors</w:t>
      </w:r>
    </w:p>
    <w:p w:rsidR="001A5F6C" w:rsidRPr="004F2819" w:rsidRDefault="001A5F6C" w:rsidP="00935FC1">
      <w:pPr>
        <w:pStyle w:val="Bullet2"/>
        <w:spacing w:before="50" w:after="90"/>
        <w:rPr>
          <w:lang w:val="en-AU"/>
        </w:rPr>
      </w:pPr>
      <w:r w:rsidRPr="004F2819">
        <w:rPr>
          <w:lang w:val="en-AU"/>
        </w:rPr>
        <w:t>What are competitors doing in terms of customer service delivery?</w:t>
      </w:r>
    </w:p>
    <w:p w:rsidR="001A5F6C" w:rsidRPr="004F2819" w:rsidRDefault="001A5F6C" w:rsidP="00935FC1">
      <w:pPr>
        <w:pStyle w:val="Bullet1"/>
        <w:spacing w:before="50" w:after="90"/>
      </w:pPr>
      <w:r w:rsidRPr="004F2819">
        <w:t>Society and culture</w:t>
      </w:r>
    </w:p>
    <w:p w:rsidR="001A5F6C" w:rsidRPr="004F2819" w:rsidRDefault="001A5F6C" w:rsidP="00935FC1">
      <w:pPr>
        <w:pStyle w:val="Bullet2"/>
        <w:spacing w:before="50" w:after="90"/>
        <w:rPr>
          <w:lang w:val="en-AU"/>
        </w:rPr>
      </w:pPr>
      <w:r w:rsidRPr="004F2819">
        <w:rPr>
          <w:lang w:val="en-AU"/>
        </w:rPr>
        <w:t>How do consumers, families and communities behave and what are their beliefs?</w:t>
      </w:r>
    </w:p>
    <w:p w:rsidR="001A5F6C" w:rsidRPr="004F2819" w:rsidRDefault="001A5F6C" w:rsidP="00935FC1">
      <w:pPr>
        <w:pStyle w:val="Bullet1"/>
        <w:spacing w:before="50" w:after="90"/>
      </w:pPr>
      <w:r w:rsidRPr="004F2819">
        <w:t>Legal requirements</w:t>
      </w:r>
    </w:p>
    <w:p w:rsidR="001A5F6C" w:rsidRPr="004F2819" w:rsidRDefault="001A5F6C" w:rsidP="00935FC1">
      <w:pPr>
        <w:pStyle w:val="Bullet2"/>
        <w:spacing w:before="50" w:after="90"/>
        <w:rPr>
          <w:lang w:val="en-AU"/>
        </w:rPr>
      </w:pPr>
      <w:r w:rsidRPr="004F2819">
        <w:rPr>
          <w:lang w:val="en-AU"/>
        </w:rPr>
        <w:t>What government regulations and requirements relate to the service?</w:t>
      </w:r>
    </w:p>
    <w:p w:rsidR="001A5F6C" w:rsidRPr="004F2819" w:rsidRDefault="001A5F6C" w:rsidP="00935FC1">
      <w:pPr>
        <w:pStyle w:val="Bullet1"/>
        <w:spacing w:before="50" w:after="90"/>
      </w:pPr>
      <w:r w:rsidRPr="004F2819">
        <w:t>Politics</w:t>
      </w:r>
    </w:p>
    <w:p w:rsidR="001A5F6C" w:rsidRPr="004F2819" w:rsidRDefault="000E1D13" w:rsidP="00935FC1">
      <w:pPr>
        <w:pStyle w:val="Bullet2"/>
        <w:spacing w:before="50" w:after="90"/>
        <w:rPr>
          <w:lang w:val="en-AU"/>
        </w:rPr>
      </w:pPr>
      <w:r>
        <w:rPr>
          <w:noProof/>
          <w:lang w:val="en-AU"/>
        </w:rPr>
        <w:drawing>
          <wp:anchor distT="0" distB="0" distL="114300" distR="114300" simplePos="0" relativeHeight="251776000" behindDoc="0" locked="0" layoutInCell="1" allowOverlap="1">
            <wp:simplePos x="0" y="0"/>
            <wp:positionH relativeFrom="column">
              <wp:posOffset>4425950</wp:posOffset>
            </wp:positionH>
            <wp:positionV relativeFrom="paragraph">
              <wp:posOffset>387350</wp:posOffset>
            </wp:positionV>
            <wp:extent cx="1205865" cy="1224915"/>
            <wp:effectExtent l="19050" t="0" r="0" b="0"/>
            <wp:wrapSquare wrapText="bothSides"/>
            <wp:docPr id="353" name="Picture 15"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82513456.jpg"/>
                    <pic:cNvPicPr>
                      <a:picLocks noChangeAspect="1" noChangeArrowheads="1"/>
                    </pic:cNvPicPr>
                  </pic:nvPicPr>
                  <pic:blipFill>
                    <a:blip r:embed="rId47" cstate="print"/>
                    <a:srcRect/>
                    <a:stretch>
                      <a:fillRect/>
                    </a:stretch>
                  </pic:blipFill>
                  <pic:spPr bwMode="auto">
                    <a:xfrm>
                      <a:off x="0" y="0"/>
                      <a:ext cx="1205865" cy="1224915"/>
                    </a:xfrm>
                    <a:prstGeom prst="rect">
                      <a:avLst/>
                    </a:prstGeom>
                    <a:noFill/>
                    <a:ln w="9525">
                      <a:noFill/>
                      <a:miter lim="800000"/>
                      <a:headEnd/>
                      <a:tailEnd/>
                    </a:ln>
                  </pic:spPr>
                </pic:pic>
              </a:graphicData>
            </a:graphic>
          </wp:anchor>
        </w:drawing>
      </w:r>
      <w:r w:rsidR="001A5F6C" w:rsidRPr="004F2819">
        <w:rPr>
          <w:lang w:val="en-AU"/>
        </w:rPr>
        <w:t xml:space="preserve">What is the political situation or context in the service delivery environment? If there is a </w:t>
      </w:r>
      <w:r w:rsidR="002979DD" w:rsidRPr="004F2819">
        <w:rPr>
          <w:lang w:val="en-AU"/>
        </w:rPr>
        <w:t>political shift occurring this may influence what level of customer service delivery is possible.</w:t>
      </w:r>
    </w:p>
    <w:p w:rsidR="00DB6F5F" w:rsidRPr="004F2819" w:rsidRDefault="00DB6F5F" w:rsidP="00DB6F5F">
      <w:pPr>
        <w:pStyle w:val="Heading3"/>
        <w:rPr>
          <w:color w:val="0000FF"/>
        </w:rPr>
      </w:pPr>
      <w:r w:rsidRPr="004F2819">
        <w:rPr>
          <w:color w:val="0000FF"/>
        </w:rPr>
        <w:t>Activity</w:t>
      </w:r>
    </w:p>
    <w:p w:rsidR="00F84543" w:rsidRPr="004F2819" w:rsidRDefault="002979DD" w:rsidP="00DB6F5F">
      <w:pPr>
        <w:pStyle w:val="BodyCopy"/>
        <w:rPr>
          <w:noProof w:val="0"/>
        </w:rPr>
      </w:pPr>
      <w:r w:rsidRPr="004F2819">
        <w:rPr>
          <w:noProof w:val="0"/>
        </w:rPr>
        <w:t xml:space="preserve">In groups, decide which are the three most important factors </w:t>
      </w:r>
      <w:r w:rsidR="00B44710" w:rsidRPr="004F2819">
        <w:rPr>
          <w:noProof w:val="0"/>
        </w:rPr>
        <w:t>that affect</w:t>
      </w:r>
      <w:r w:rsidRPr="004F2819">
        <w:rPr>
          <w:noProof w:val="0"/>
        </w:rPr>
        <w:t xml:space="preserve"> custome</w:t>
      </w:r>
      <w:r w:rsidR="00232CD1">
        <w:rPr>
          <w:noProof w:val="0"/>
        </w:rPr>
        <w:t>r service delivery levels?</w:t>
      </w:r>
      <w:r w:rsidR="00F84543" w:rsidRPr="004F2819">
        <w:rPr>
          <w:noProof w:val="0"/>
        </w:rPr>
        <w:br w:type="page"/>
      </w:r>
    </w:p>
    <w:p w:rsidR="00F84543" w:rsidRPr="004F2819" w:rsidRDefault="00F84543" w:rsidP="00DB6F5F">
      <w:pPr>
        <w:pStyle w:val="Heading2"/>
      </w:pPr>
      <w:r w:rsidRPr="004F2819">
        <w:lastRenderedPageBreak/>
        <w:t>1.2</w:t>
      </w:r>
      <w:r w:rsidRPr="004F2819">
        <w:tab/>
      </w:r>
      <w:r w:rsidR="00F3526F">
        <w:fldChar w:fldCharType="begin"/>
      </w:r>
      <w:r w:rsidR="00F3526F">
        <w:instrText xml:space="preserve"> REF  Criteria12  \* MERGEFORMAT </w:instrText>
      </w:r>
      <w:r w:rsidR="00F3526F">
        <w:fldChar w:fldCharType="separate"/>
      </w:r>
      <w:sdt>
        <w:sdtPr>
          <w:alias w:val="Criteria12"/>
          <w:tag w:val="Criteria12"/>
          <w:id w:val="1140926325"/>
          <w:placeholder>
            <w:docPart w:val="E5504B4FF2684489AF43F819E370F948"/>
          </w:placeholder>
        </w:sdtPr>
        <w:sdtContent>
          <w:r w:rsidR="00F3526F" w:rsidRPr="00F3526F">
            <w:rPr>
              <w:rStyle w:val="PlaceholderText"/>
              <w:color w:val="45545F"/>
            </w:rPr>
            <w:t xml:space="preserve">Research customer expectations and opinions </w:t>
          </w:r>
          <w:r w:rsidR="00F3526F" w:rsidRPr="004F2819">
            <w:t>regarding current level, and expected level, of service delivery</w:t>
          </w:r>
        </w:sdtContent>
      </w:sdt>
      <w:r w:rsidR="00F3526F">
        <w:fldChar w:fldCharType="end"/>
      </w:r>
    </w:p>
    <w:p w:rsidR="00F84543" w:rsidRPr="004F2819" w:rsidRDefault="00F84543" w:rsidP="00F84543">
      <w:pPr>
        <w:pStyle w:val="Heading3"/>
      </w:pPr>
      <w:r w:rsidRPr="004F2819">
        <w:t>Introduction</w:t>
      </w:r>
    </w:p>
    <w:p w:rsidR="00682B34" w:rsidRPr="004F2819" w:rsidRDefault="00EC5C1E" w:rsidP="00B5632C">
      <w:pPr>
        <w:pStyle w:val="BodyCopy"/>
        <w:rPr>
          <w:noProof w:val="0"/>
          <w:szCs w:val="24"/>
        </w:rPr>
      </w:pPr>
      <w:r w:rsidRPr="004F2819">
        <w:rPr>
          <w:noProof w:val="0"/>
          <w:szCs w:val="24"/>
        </w:rPr>
        <w:t xml:space="preserve">It is common for organisations to think they know what their customers want but often what the customer expects is not aligned to what the service provider is delivering. This can be very damaging to a business and it is important to understand what customers expect from a service. As a result, it is critical for service providers to gather information about the service they provide by researching what customers desire from the service. It is not enough to ask one customer and staff member, and then base customer service standards of delivery on this information. Any research of customer expectations and opinions needs to include multiple sources of data, as many people as possible, be collected over time and at different times, and it should encourage honest feedback. </w:t>
      </w:r>
    </w:p>
    <w:p w:rsidR="00682B34" w:rsidRPr="004F2819" w:rsidRDefault="00682B34" w:rsidP="00682B34">
      <w:pPr>
        <w:pStyle w:val="Heading3"/>
      </w:pPr>
      <w:r w:rsidRPr="004F2819">
        <w:t>Customer Buying Cycle</w:t>
      </w:r>
    </w:p>
    <w:p w:rsidR="00682B34" w:rsidRPr="004F2819" w:rsidRDefault="00682B34" w:rsidP="00B5632C">
      <w:pPr>
        <w:pStyle w:val="BodyCopy"/>
        <w:rPr>
          <w:noProof w:val="0"/>
        </w:rPr>
      </w:pPr>
      <w:r w:rsidRPr="004F2819">
        <w:rPr>
          <w:noProof w:val="0"/>
        </w:rPr>
        <w:t>In researching customer expectations and opinions it is necessary to understand the customer buying cycle</w:t>
      </w:r>
      <w:r w:rsidR="008D2E06" w:rsidRPr="004F2819">
        <w:rPr>
          <w:noProof w:val="0"/>
        </w:rPr>
        <w:t xml:space="preserve"> or the stages that a customer progresses through in </w:t>
      </w:r>
      <w:r w:rsidR="008A5BAD" w:rsidRPr="004F2819">
        <w:rPr>
          <w:noProof w:val="0"/>
        </w:rPr>
        <w:t>purchasing</w:t>
      </w:r>
      <w:r w:rsidR="008D2E06" w:rsidRPr="004F2819">
        <w:rPr>
          <w:noProof w:val="0"/>
        </w:rPr>
        <w:t xml:space="preserve"> service or product. Identifying this process enables an organisation to identify the customer journey which can assist in gathering data at points </w:t>
      </w:r>
      <w:r w:rsidR="008A5BAD" w:rsidRPr="004F2819">
        <w:rPr>
          <w:noProof w:val="0"/>
        </w:rPr>
        <w:t>along</w:t>
      </w:r>
      <w:r w:rsidR="008D2E06" w:rsidRPr="004F2819">
        <w:rPr>
          <w:noProof w:val="0"/>
        </w:rPr>
        <w:t xml:space="preserve"> the journey. Customers progress through three stages in the cycle: the pre-purchase, purchase and post-purchase. Customer expectations and needs are different at each stage in the process. </w:t>
      </w:r>
    </w:p>
    <w:p w:rsidR="008D2E06" w:rsidRPr="004F2819" w:rsidRDefault="008D2E06" w:rsidP="00B5632C">
      <w:pPr>
        <w:pStyle w:val="BodyCopy"/>
        <w:rPr>
          <w:noProof w:val="0"/>
        </w:rPr>
      </w:pPr>
      <w:r w:rsidRPr="004F2819">
        <w:rPr>
          <w:noProof w:val="0"/>
        </w:rPr>
        <w:t>In the pre-purchase phase, customers are just becoming aware of the product or service. They haven’t made a decision yet, but they are considering different options. This cou</w:t>
      </w:r>
      <w:r w:rsidR="005E52F8" w:rsidRPr="004F2819">
        <w:rPr>
          <w:noProof w:val="0"/>
        </w:rPr>
        <w:t>ld range from buying a new mini</w:t>
      </w:r>
      <w:r w:rsidRPr="004F2819">
        <w:rPr>
          <w:noProof w:val="0"/>
        </w:rPr>
        <w:t>-van for a hotel to deciding which airline to fly with. At the purchase stage, customers make a decision on which product or service they wish to buy. At the post-purchase phase, customers evaluate the product or service they have purchased and decide whether they liked it or not. This experience of the product or service will lead to the customer either becoming an enthusiastic advocate of the service or product, or if the experience did not meet the expectations of the customer, they may tell other customers not to purchase the product or service. (See table below)</w:t>
      </w:r>
    </w:p>
    <w:p w:rsidR="008D2E06" w:rsidRPr="004F2819" w:rsidRDefault="008D2E06" w:rsidP="00DB6F5F">
      <w:pPr>
        <w:rPr>
          <w:i/>
        </w:rPr>
      </w:pPr>
      <w:r w:rsidRPr="004F2819">
        <w:rPr>
          <w:noProof/>
        </w:rPr>
        <w:drawing>
          <wp:inline distT="0" distB="0" distL="0" distR="0">
            <wp:extent cx="5486400" cy="2209800"/>
            <wp:effectExtent l="0" t="0" r="381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r w:rsidRPr="004F2819">
        <w:rPr>
          <w:i/>
        </w:rPr>
        <w:t>Adapted from White &amp; Hockley et al, (2008) From Teacher to Manager, CUP</w:t>
      </w:r>
    </w:p>
    <w:p w:rsidR="00DB6F5F" w:rsidRPr="004F2819" w:rsidRDefault="00DB6F5F">
      <w:pPr>
        <w:rPr>
          <w:rFonts w:ascii="Helvetica" w:eastAsiaTheme="majorEastAsia" w:hAnsi="Helvetica" w:cstheme="majorBidi"/>
          <w:b/>
          <w:bCs/>
          <w:color w:val="45545F"/>
          <w:sz w:val="28"/>
        </w:rPr>
      </w:pPr>
      <w:r w:rsidRPr="004F2819">
        <w:br w:type="page"/>
      </w:r>
    </w:p>
    <w:p w:rsidR="008D2E06" w:rsidRPr="004F2819" w:rsidRDefault="008D2E06" w:rsidP="008D2E06">
      <w:pPr>
        <w:pStyle w:val="Heading3"/>
      </w:pPr>
      <w:r w:rsidRPr="004F2819">
        <w:lastRenderedPageBreak/>
        <w:t xml:space="preserve">Moments of Truth </w:t>
      </w:r>
    </w:p>
    <w:p w:rsidR="00B5632C" w:rsidRPr="004F2819" w:rsidRDefault="00935FC1" w:rsidP="000D2CC1">
      <w:pPr>
        <w:pStyle w:val="BodyCopy"/>
        <w:rPr>
          <w:noProof w:val="0"/>
        </w:rPr>
      </w:pPr>
      <w:r>
        <w:rPr>
          <w:lang w:eastAsia="en-AU"/>
        </w:rPr>
        <w:drawing>
          <wp:anchor distT="0" distB="0" distL="114300" distR="114300" simplePos="0" relativeHeight="251762688" behindDoc="0" locked="0" layoutInCell="1" allowOverlap="1">
            <wp:simplePos x="0" y="0"/>
            <wp:positionH relativeFrom="column">
              <wp:posOffset>3535680</wp:posOffset>
            </wp:positionH>
            <wp:positionV relativeFrom="paragraph">
              <wp:posOffset>48895</wp:posOffset>
            </wp:positionV>
            <wp:extent cx="2175510" cy="1463040"/>
            <wp:effectExtent l="19050" t="0" r="0" b="0"/>
            <wp:wrapSquare wrapText="bothSides"/>
            <wp:docPr id="339" name="Picture 12" descr="C:\Documents and Settings\Godaishu\Desktop\PHOTOS\2014\Shutterstock 25-a-day\shutterstock_188559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PHOTOS\2014\Shutterstock 25-a-day\shutterstock_188559086.jpg"/>
                    <pic:cNvPicPr>
                      <a:picLocks noChangeAspect="1" noChangeArrowheads="1"/>
                    </pic:cNvPicPr>
                  </pic:nvPicPr>
                  <pic:blipFill>
                    <a:blip r:embed="rId53" cstate="print"/>
                    <a:srcRect/>
                    <a:stretch>
                      <a:fillRect/>
                    </a:stretch>
                  </pic:blipFill>
                  <pic:spPr bwMode="auto">
                    <a:xfrm>
                      <a:off x="0" y="0"/>
                      <a:ext cx="2175510" cy="1463040"/>
                    </a:xfrm>
                    <a:prstGeom prst="rect">
                      <a:avLst/>
                    </a:prstGeom>
                    <a:noFill/>
                    <a:ln w="9525">
                      <a:noFill/>
                      <a:miter lim="800000"/>
                      <a:headEnd/>
                      <a:tailEnd/>
                    </a:ln>
                  </pic:spPr>
                </pic:pic>
              </a:graphicData>
            </a:graphic>
          </wp:anchor>
        </w:drawing>
      </w:r>
      <w:r w:rsidR="008D2E06" w:rsidRPr="004F2819">
        <w:rPr>
          <w:noProof w:val="0"/>
        </w:rPr>
        <w:t xml:space="preserve">Any time when a customer comes into contact with an organisation or service, they have an opportunity to develop an impression or opinion of the service or organisation. These occasions were called ‘moments of truth’ by Jan Carlzon (1989) who was president of </w:t>
      </w:r>
      <w:r w:rsidR="008A5BAD" w:rsidRPr="004F2819">
        <w:rPr>
          <w:noProof w:val="0"/>
        </w:rPr>
        <w:t>Scandinavian</w:t>
      </w:r>
      <w:r w:rsidR="008D2E06" w:rsidRPr="004F2819">
        <w:rPr>
          <w:noProof w:val="0"/>
        </w:rPr>
        <w:t xml:space="preserve"> Airlines in the 1980’s. These moments of truth usually involve contact with front-line staff but some occasions will not involve people, such as website viewing. The customer journey, especially in the hospitality and tourism sector, will involve interaction with many different people and services and it is at these points or moments of truth where the customer will form an opinion of the service or organisation. Identifying these moments of truth within your organisation or customer buying cycle is the first step in being able to respond to them but it is important to determine what the customer is expecting at each stage an</w:t>
      </w:r>
      <w:r w:rsidR="00B5632C" w:rsidRPr="004F2819">
        <w:rPr>
          <w:noProof w:val="0"/>
        </w:rPr>
        <w:t>d what service level they are actually getting</w:t>
      </w:r>
      <w:r w:rsidR="008D2E06" w:rsidRPr="004F2819">
        <w:rPr>
          <w:noProof w:val="0"/>
        </w:rPr>
        <w:t xml:space="preserve"> from the company.</w:t>
      </w:r>
    </w:p>
    <w:p w:rsidR="00B5632C" w:rsidRPr="004F2819" w:rsidRDefault="00B5632C" w:rsidP="00B5632C">
      <w:pPr>
        <w:pStyle w:val="Heading3"/>
      </w:pPr>
      <w:r w:rsidRPr="004F2819">
        <w:t>How do we know what customers want and what they are getting?</w:t>
      </w:r>
    </w:p>
    <w:p w:rsidR="00B5632C" w:rsidRPr="004F2819" w:rsidRDefault="00B5632C" w:rsidP="00DB6F5F">
      <w:pPr>
        <w:pStyle w:val="BodyCopy"/>
        <w:spacing w:after="240"/>
        <w:rPr>
          <w:noProof w:val="0"/>
        </w:rPr>
      </w:pPr>
      <w:r w:rsidRPr="004F2819">
        <w:rPr>
          <w:noProof w:val="0"/>
        </w:rPr>
        <w:t>As we are all consumers of services and products, it is possible to draw upon personal experience to determine a customer expectation for a service but customers are diverse in their expectations and it is critical to examine the current level of service that your organisation is providing and to match that against customers’ expected levels of service. This data needs to be gathered from a variety of sources with clear information in order to ensure that service delivery is at the correct standard. There are many options for gathering customer service feedback or information and this data can both be primary or secondary.</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40"/>
        <w:gridCol w:w="2240"/>
        <w:gridCol w:w="2239"/>
        <w:gridCol w:w="2240"/>
      </w:tblGrid>
      <w:tr w:rsidR="00B5632C" w:rsidRPr="004F2819" w:rsidTr="002A0507">
        <w:trPr>
          <w:trHeight w:val="567"/>
          <w:tblHeader/>
        </w:trPr>
        <w:tc>
          <w:tcPr>
            <w:tcW w:w="8959" w:type="dxa"/>
            <w:gridSpan w:val="4"/>
            <w:tcBorders>
              <w:top w:val="single" w:sz="4" w:space="0" w:color="auto"/>
              <w:left w:val="single" w:sz="4" w:space="0" w:color="auto"/>
              <w:bottom w:val="single" w:sz="4" w:space="0" w:color="auto"/>
              <w:right w:val="single" w:sz="4" w:space="0" w:color="auto"/>
            </w:tcBorders>
            <w:shd w:val="clear" w:color="auto" w:fill="45545F"/>
            <w:vAlign w:val="center"/>
          </w:tcPr>
          <w:p w:rsidR="00B5632C" w:rsidRPr="004F2819" w:rsidRDefault="00B5632C" w:rsidP="002A0507">
            <w:pPr>
              <w:pStyle w:val="TableTextBold"/>
              <w:jc w:val="center"/>
              <w:rPr>
                <w:color w:val="FFFFFF" w:themeColor="background1"/>
              </w:rPr>
            </w:pPr>
            <w:r w:rsidRPr="004F2819">
              <w:rPr>
                <w:color w:val="FFFFFF" w:themeColor="background1"/>
              </w:rPr>
              <w:t>Data Collection</w:t>
            </w:r>
          </w:p>
        </w:tc>
      </w:tr>
      <w:tr w:rsidR="00B5632C" w:rsidRPr="004F2819" w:rsidTr="002A0507">
        <w:trPr>
          <w:trHeight w:val="567"/>
        </w:trPr>
        <w:tc>
          <w:tcPr>
            <w:tcW w:w="4480" w:type="dxa"/>
            <w:gridSpan w:val="2"/>
            <w:tcBorders>
              <w:top w:val="single" w:sz="4" w:space="0" w:color="auto"/>
              <w:left w:val="single" w:sz="4" w:space="0" w:color="auto"/>
              <w:bottom w:val="single" w:sz="4" w:space="0" w:color="auto"/>
              <w:right w:val="single" w:sz="4" w:space="0" w:color="auto"/>
            </w:tcBorders>
            <w:vAlign w:val="center"/>
          </w:tcPr>
          <w:p w:rsidR="00B5632C" w:rsidRPr="00935FC1" w:rsidRDefault="00B5632C" w:rsidP="000D2CC1">
            <w:pPr>
              <w:pStyle w:val="TableText"/>
              <w:jc w:val="center"/>
              <w:rPr>
                <w:b/>
              </w:rPr>
            </w:pPr>
            <w:r w:rsidRPr="00935FC1">
              <w:rPr>
                <w:b/>
              </w:rPr>
              <w:t>Primary</w:t>
            </w:r>
          </w:p>
        </w:tc>
        <w:tc>
          <w:tcPr>
            <w:tcW w:w="4479" w:type="dxa"/>
            <w:gridSpan w:val="2"/>
            <w:tcBorders>
              <w:top w:val="single" w:sz="4" w:space="0" w:color="auto"/>
              <w:left w:val="single" w:sz="4" w:space="0" w:color="auto"/>
              <w:bottom w:val="single" w:sz="4" w:space="0" w:color="auto"/>
              <w:right w:val="single" w:sz="4" w:space="0" w:color="auto"/>
            </w:tcBorders>
            <w:vAlign w:val="center"/>
          </w:tcPr>
          <w:p w:rsidR="00B5632C" w:rsidRPr="00935FC1" w:rsidRDefault="00B5632C" w:rsidP="000D2CC1">
            <w:pPr>
              <w:pStyle w:val="TableText"/>
              <w:jc w:val="center"/>
              <w:rPr>
                <w:b/>
              </w:rPr>
            </w:pPr>
            <w:r w:rsidRPr="00935FC1">
              <w:rPr>
                <w:b/>
              </w:rPr>
              <w:t>Secondary</w:t>
            </w:r>
          </w:p>
        </w:tc>
      </w:tr>
      <w:tr w:rsidR="00B5632C" w:rsidRPr="004F2819" w:rsidTr="000D2CC1">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Observation</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Watching customer</w:t>
            </w:r>
            <w:r w:rsidR="00011992" w:rsidRPr="004F2819">
              <w:t>/staff</w:t>
            </w:r>
            <w:r w:rsidRPr="004F2819">
              <w:t xml:space="preserve"> behaviour</w:t>
            </w:r>
            <w:r w:rsidR="00011992" w:rsidRPr="004F2819">
              <w:t xml:space="preserve"> and service delivery</w:t>
            </w:r>
          </w:p>
        </w:tc>
        <w:tc>
          <w:tcPr>
            <w:tcW w:w="2239"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Company records</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Investigating historical data</w:t>
            </w:r>
          </w:p>
        </w:tc>
      </w:tr>
      <w:tr w:rsidR="00B5632C" w:rsidRPr="004F2819" w:rsidTr="000D2CC1">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Experiment</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Testing situations or customer contact areas</w:t>
            </w:r>
          </w:p>
        </w:tc>
        <w:tc>
          <w:tcPr>
            <w:tcW w:w="2239"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Industry associations</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Looking at data gathered by industry</w:t>
            </w:r>
          </w:p>
        </w:tc>
      </w:tr>
      <w:tr w:rsidR="00B5632C" w:rsidRPr="004F2819" w:rsidTr="000D2CC1">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Survey</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Questionnaires, focus groups, interviews</w:t>
            </w:r>
          </w:p>
        </w:tc>
        <w:tc>
          <w:tcPr>
            <w:tcW w:w="2239"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Government statistics</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Utilising government gathered data</w:t>
            </w:r>
          </w:p>
        </w:tc>
      </w:tr>
      <w:tr w:rsidR="00B5632C" w:rsidRPr="004F2819" w:rsidTr="000D2CC1">
        <w:trPr>
          <w:trHeight w:val="567"/>
        </w:trPr>
        <w:tc>
          <w:tcPr>
            <w:tcW w:w="2240" w:type="dxa"/>
            <w:vMerge w:val="restart"/>
            <w:tcBorders>
              <w:top w:val="single" w:sz="4" w:space="0" w:color="auto"/>
              <w:left w:val="single" w:sz="4" w:space="0" w:color="auto"/>
              <w:right w:val="single" w:sz="4" w:space="0" w:color="auto"/>
            </w:tcBorders>
            <w:vAlign w:val="center"/>
          </w:tcPr>
          <w:p w:rsidR="00B5632C" w:rsidRPr="004F2819" w:rsidRDefault="00B5632C" w:rsidP="000D2CC1">
            <w:pPr>
              <w:pStyle w:val="TableText"/>
              <w:jc w:val="center"/>
            </w:pPr>
            <w:r w:rsidRPr="004F2819">
              <w:t>Simulation</w:t>
            </w:r>
          </w:p>
        </w:tc>
        <w:tc>
          <w:tcPr>
            <w:tcW w:w="2240" w:type="dxa"/>
            <w:vMerge w:val="restart"/>
            <w:tcBorders>
              <w:top w:val="single" w:sz="4" w:space="0" w:color="auto"/>
              <w:left w:val="single" w:sz="4" w:space="0" w:color="auto"/>
              <w:right w:val="single" w:sz="4" w:space="0" w:color="auto"/>
            </w:tcBorders>
            <w:vAlign w:val="center"/>
          </w:tcPr>
          <w:p w:rsidR="00B5632C" w:rsidRPr="004F2819" w:rsidRDefault="00B5632C" w:rsidP="000D2CC1">
            <w:pPr>
              <w:pStyle w:val="TableText"/>
              <w:jc w:val="center"/>
            </w:pPr>
            <w:r w:rsidRPr="004F2819">
              <w:t>Recreating a certain customer service context and observing outcomes</w:t>
            </w:r>
          </w:p>
        </w:tc>
        <w:tc>
          <w:tcPr>
            <w:tcW w:w="2239"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Research reports</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Various groups may develop reports</w:t>
            </w:r>
          </w:p>
        </w:tc>
      </w:tr>
      <w:tr w:rsidR="00B5632C" w:rsidRPr="004F2819" w:rsidTr="000D2CC1">
        <w:trPr>
          <w:trHeight w:val="567"/>
        </w:trPr>
        <w:tc>
          <w:tcPr>
            <w:tcW w:w="2240" w:type="dxa"/>
            <w:vMerge/>
            <w:tcBorders>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p>
        </w:tc>
        <w:tc>
          <w:tcPr>
            <w:tcW w:w="2240" w:type="dxa"/>
            <w:vMerge/>
            <w:tcBorders>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p>
        </w:tc>
        <w:tc>
          <w:tcPr>
            <w:tcW w:w="2239"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Other published sources</w:t>
            </w:r>
          </w:p>
        </w:tc>
        <w:tc>
          <w:tcPr>
            <w:tcW w:w="2240" w:type="dxa"/>
            <w:tcBorders>
              <w:top w:val="single" w:sz="4" w:space="0" w:color="auto"/>
              <w:left w:val="single" w:sz="4" w:space="0" w:color="auto"/>
              <w:bottom w:val="single" w:sz="4" w:space="0" w:color="auto"/>
              <w:right w:val="single" w:sz="4" w:space="0" w:color="auto"/>
            </w:tcBorders>
            <w:vAlign w:val="center"/>
          </w:tcPr>
          <w:p w:rsidR="00B5632C" w:rsidRPr="004F2819" w:rsidRDefault="00B5632C" w:rsidP="000D2CC1">
            <w:pPr>
              <w:pStyle w:val="TableText"/>
              <w:jc w:val="center"/>
            </w:pPr>
            <w:r w:rsidRPr="004F2819">
              <w:t>Magazines, journals, academic studies</w:t>
            </w:r>
          </w:p>
        </w:tc>
      </w:tr>
    </w:tbl>
    <w:p w:rsidR="00B5632C" w:rsidRPr="004F2819" w:rsidRDefault="00B5632C" w:rsidP="00B5632C">
      <w:pPr>
        <w:pStyle w:val="BodyCopy"/>
        <w:rPr>
          <w:noProof w:val="0"/>
        </w:rPr>
      </w:pPr>
    </w:p>
    <w:p w:rsidR="000D2CC1" w:rsidRPr="004F2819" w:rsidRDefault="000D2CC1">
      <w:pPr>
        <w:rPr>
          <w:rFonts w:ascii="Helvetica" w:eastAsia="Calibri" w:hAnsi="Helvetica" w:cs="Calibri"/>
          <w:szCs w:val="16"/>
          <w:lang w:eastAsia="ar-SA"/>
        </w:rPr>
      </w:pPr>
      <w:r w:rsidRPr="004F2819">
        <w:br w:type="page"/>
      </w:r>
    </w:p>
    <w:p w:rsidR="00B5632C" w:rsidRPr="004F2819" w:rsidRDefault="00B5632C" w:rsidP="00B5632C">
      <w:pPr>
        <w:pStyle w:val="BodyCopy"/>
        <w:rPr>
          <w:noProof w:val="0"/>
        </w:rPr>
      </w:pPr>
      <w:r w:rsidRPr="004F2819">
        <w:rPr>
          <w:noProof w:val="0"/>
        </w:rPr>
        <w:lastRenderedPageBreak/>
        <w:t xml:space="preserve">There is a wealth of information and data available within every organisation that can be gathered, analysed and used to develop improvements in customer service delivery. </w:t>
      </w:r>
      <w:r w:rsidR="00011992" w:rsidRPr="004F2819">
        <w:rPr>
          <w:noProof w:val="0"/>
        </w:rPr>
        <w:t>Some of the most useful examples of customer service feedback could be:</w:t>
      </w:r>
    </w:p>
    <w:p w:rsidR="00011992" w:rsidRPr="004F2819" w:rsidRDefault="00011992" w:rsidP="00492616">
      <w:pPr>
        <w:pStyle w:val="Bullet1"/>
      </w:pPr>
      <w:r w:rsidRPr="004F2819">
        <w:t>Customer feedback data including complaints and compliments</w:t>
      </w:r>
    </w:p>
    <w:p w:rsidR="00011992" w:rsidRPr="004F2819" w:rsidRDefault="00011992" w:rsidP="00492616">
      <w:pPr>
        <w:pStyle w:val="Bullet1"/>
      </w:pPr>
      <w:r w:rsidRPr="004F2819">
        <w:t>Observing current service delivery and analysing the standard against stated levels and customer expectations</w:t>
      </w:r>
    </w:p>
    <w:p w:rsidR="00011992" w:rsidRPr="004F2819" w:rsidRDefault="00011992" w:rsidP="00492616">
      <w:pPr>
        <w:pStyle w:val="Bullet1"/>
      </w:pPr>
      <w:r w:rsidRPr="004F2819">
        <w:t>Interviewing both internal and external customers to determine their experience of the service and service delivery</w:t>
      </w:r>
    </w:p>
    <w:p w:rsidR="00011992" w:rsidRPr="004F2819" w:rsidRDefault="00011992" w:rsidP="00492616">
      <w:pPr>
        <w:pStyle w:val="Bullet1"/>
      </w:pPr>
      <w:r w:rsidRPr="004F2819">
        <w:t>Identifying what levels of service standard are being delivered in other organisations in your sector</w:t>
      </w:r>
    </w:p>
    <w:p w:rsidR="00011992" w:rsidRPr="004F2819" w:rsidRDefault="00011992" w:rsidP="00492616">
      <w:pPr>
        <w:pStyle w:val="Bullet1"/>
      </w:pPr>
      <w:r w:rsidRPr="004F2819">
        <w:t>Examining industry research relating to your service sector</w:t>
      </w:r>
      <w:r w:rsidR="00DB6F5F" w:rsidRPr="004F2819">
        <w:t>.</w:t>
      </w:r>
    </w:p>
    <w:p w:rsidR="00011992" w:rsidRPr="004F2819" w:rsidRDefault="004C5C19" w:rsidP="00011992">
      <w:pPr>
        <w:pStyle w:val="ActivityBullet1"/>
        <w:numPr>
          <w:ilvl w:val="0"/>
          <w:numId w:val="0"/>
        </w:numPr>
        <w:ind w:left="867" w:hanging="357"/>
      </w:pPr>
      <w:r>
        <w:rPr>
          <w:noProof/>
          <w:lang w:eastAsia="en-AU"/>
        </w:rPr>
        <w:drawing>
          <wp:anchor distT="0" distB="0" distL="114300" distR="114300" simplePos="0" relativeHeight="251763712" behindDoc="0" locked="0" layoutInCell="1" allowOverlap="1">
            <wp:simplePos x="0" y="0"/>
            <wp:positionH relativeFrom="column">
              <wp:posOffset>201930</wp:posOffset>
            </wp:positionH>
            <wp:positionV relativeFrom="paragraph">
              <wp:posOffset>267970</wp:posOffset>
            </wp:positionV>
            <wp:extent cx="5734050" cy="3797935"/>
            <wp:effectExtent l="19050" t="0" r="0" b="0"/>
            <wp:wrapSquare wrapText="bothSides"/>
            <wp:docPr id="6" name="Picture 2" descr="C:\Users\Quentin\AppData\Local\Microsoft\Windows\Temporary Internet Files\Content.IE5\KCJ5LBGJ\2320-rese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entin\AppData\Local\Microsoft\Windows\Temporary Internet Files\Content.IE5\KCJ5LBGJ\2320-research[1].jpg"/>
                    <pic:cNvPicPr>
                      <a:picLocks noChangeAspect="1" noChangeArrowheads="1"/>
                    </pic:cNvPicPr>
                  </pic:nvPicPr>
                  <pic:blipFill>
                    <a:blip r:embed="rId54" cstate="print">
                      <a:lum bright="10000"/>
                    </a:blip>
                    <a:srcRect/>
                    <a:stretch>
                      <a:fillRect/>
                    </a:stretch>
                  </pic:blipFill>
                  <pic:spPr bwMode="auto">
                    <a:xfrm>
                      <a:off x="0" y="0"/>
                      <a:ext cx="5734050" cy="3797935"/>
                    </a:xfrm>
                    <a:prstGeom prst="rect">
                      <a:avLst/>
                    </a:prstGeom>
                    <a:noFill/>
                    <a:ln w="9525">
                      <a:noFill/>
                      <a:miter lim="800000"/>
                      <a:headEnd/>
                      <a:tailEnd/>
                    </a:ln>
                  </pic:spPr>
                </pic:pic>
              </a:graphicData>
            </a:graphic>
          </wp:anchor>
        </w:drawing>
      </w:r>
    </w:p>
    <w:p w:rsidR="00011992" w:rsidRPr="004F2819" w:rsidRDefault="00011992" w:rsidP="00011992">
      <w:pPr>
        <w:pStyle w:val="ActivityBullet1"/>
        <w:numPr>
          <w:ilvl w:val="0"/>
          <w:numId w:val="0"/>
        </w:numPr>
        <w:ind w:left="867" w:hanging="357"/>
      </w:pPr>
    </w:p>
    <w:p w:rsidR="00F84543" w:rsidRPr="004F2819" w:rsidRDefault="00F84543" w:rsidP="008D2E06">
      <w:r w:rsidRPr="004F2819">
        <w:br w:type="page"/>
      </w:r>
    </w:p>
    <w:p w:rsidR="00BD2681" w:rsidRPr="004F2819" w:rsidRDefault="00F84543" w:rsidP="00CD0302">
      <w:pPr>
        <w:pStyle w:val="Heading2"/>
      </w:pPr>
      <w:r w:rsidRPr="004F2819">
        <w:lastRenderedPageBreak/>
        <w:t>1.3</w:t>
      </w:r>
      <w:r w:rsidRPr="004F2819">
        <w:tab/>
      </w:r>
      <w:r w:rsidR="00F3526F">
        <w:fldChar w:fldCharType="begin"/>
      </w:r>
      <w:r w:rsidR="00F3526F">
        <w:instrText xml:space="preserve"> REF  Criteria13  \* MERGEFORMAT </w:instrText>
      </w:r>
      <w:r w:rsidR="00F3526F">
        <w:fldChar w:fldCharType="separate"/>
      </w:r>
      <w:sdt>
        <w:sdtPr>
          <w:alias w:val="Criteria13"/>
          <w:tag w:val="Criteria13"/>
          <w:id w:val="2032151363"/>
          <w:placeholder>
            <w:docPart w:val="70A8ED97BEF34D3FBCD05AF1755557B7"/>
          </w:placeholder>
        </w:sdtPr>
        <w:sdtContent>
          <w:r w:rsidR="00F3526F" w:rsidRPr="00F3526F">
            <w:t xml:space="preserve">Integrate research findings into draft service standards </w:t>
          </w:r>
        </w:sdtContent>
      </w:sdt>
      <w:r w:rsidR="00F3526F">
        <w:fldChar w:fldCharType="end"/>
      </w:r>
    </w:p>
    <w:p w:rsidR="00F84543" w:rsidRPr="004F2819" w:rsidRDefault="00B63FAE" w:rsidP="00F84543">
      <w:pPr>
        <w:pStyle w:val="Heading3"/>
      </w:pPr>
      <w:r>
        <w:rPr>
          <w:noProof/>
        </w:rPr>
        <w:drawing>
          <wp:anchor distT="0" distB="0" distL="114300" distR="114300" simplePos="0" relativeHeight="251764736" behindDoc="0" locked="0" layoutInCell="1" allowOverlap="1">
            <wp:simplePos x="0" y="0"/>
            <wp:positionH relativeFrom="column">
              <wp:posOffset>3284855</wp:posOffset>
            </wp:positionH>
            <wp:positionV relativeFrom="paragraph">
              <wp:posOffset>250825</wp:posOffset>
            </wp:positionV>
            <wp:extent cx="2428240" cy="1617345"/>
            <wp:effectExtent l="19050" t="0" r="0" b="0"/>
            <wp:wrapSquare wrapText="bothSides"/>
            <wp:docPr id="340" name="Picture 13" descr="C:\Documents and Settings\Godaishu\Desktop\PHOTOS\2014\Shutterstock 25-a-day\shutterstock_142657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2014\Shutterstock 25-a-day\shutterstock_142657282.jpg"/>
                    <pic:cNvPicPr>
                      <a:picLocks noChangeAspect="1" noChangeArrowheads="1"/>
                    </pic:cNvPicPr>
                  </pic:nvPicPr>
                  <pic:blipFill>
                    <a:blip r:embed="rId55" cstate="print"/>
                    <a:srcRect/>
                    <a:stretch>
                      <a:fillRect/>
                    </a:stretch>
                  </pic:blipFill>
                  <pic:spPr bwMode="auto">
                    <a:xfrm>
                      <a:off x="0" y="0"/>
                      <a:ext cx="2428240" cy="1617345"/>
                    </a:xfrm>
                    <a:prstGeom prst="rect">
                      <a:avLst/>
                    </a:prstGeom>
                    <a:noFill/>
                    <a:ln w="9525">
                      <a:noFill/>
                      <a:miter lim="800000"/>
                      <a:headEnd/>
                      <a:tailEnd/>
                    </a:ln>
                  </pic:spPr>
                </pic:pic>
              </a:graphicData>
            </a:graphic>
          </wp:anchor>
        </w:drawing>
      </w:r>
      <w:r w:rsidR="00F84543" w:rsidRPr="004F2819">
        <w:t>Introduction</w:t>
      </w:r>
    </w:p>
    <w:p w:rsidR="00F84543" w:rsidRPr="004F2819" w:rsidRDefault="005E52F8" w:rsidP="00F84543">
      <w:pPr>
        <w:pStyle w:val="BodyCopy"/>
        <w:rPr>
          <w:noProof w:val="0"/>
          <w:szCs w:val="24"/>
        </w:rPr>
      </w:pPr>
      <w:r w:rsidRPr="004F2819">
        <w:rPr>
          <w:noProof w:val="0"/>
          <w:szCs w:val="24"/>
        </w:rPr>
        <w:t>After identifying customer service areas to be an</w:t>
      </w:r>
      <w:r w:rsidR="002A0507" w:rsidRPr="004F2819">
        <w:rPr>
          <w:noProof w:val="0"/>
          <w:szCs w:val="24"/>
        </w:rPr>
        <w:t>alysed and gathering information, it is then necessary to use the inf</w:t>
      </w:r>
      <w:r w:rsidR="005A48D4" w:rsidRPr="004F2819">
        <w:rPr>
          <w:noProof w:val="0"/>
          <w:szCs w:val="24"/>
        </w:rPr>
        <w:t xml:space="preserve">ormation to draft service standards. These service standards could be completely new, if it is a new business, or they could be amendments to existing service standard documents. Service standards should be reviewed regularly in order to respond to changes in the market, industry or the organisation itself. </w:t>
      </w:r>
    </w:p>
    <w:p w:rsidR="00F84543" w:rsidRPr="004F2819" w:rsidRDefault="00B74BFF" w:rsidP="00F84543">
      <w:pPr>
        <w:pStyle w:val="Heading3"/>
      </w:pPr>
      <w:r w:rsidRPr="004F2819">
        <w:t>Customer Service Standards</w:t>
      </w:r>
    </w:p>
    <w:p w:rsidR="00F84543" w:rsidRPr="004F2819" w:rsidRDefault="00B74BFF" w:rsidP="00EF12A6">
      <w:pPr>
        <w:pStyle w:val="BodyCopy"/>
        <w:rPr>
          <w:noProof w:val="0"/>
          <w:szCs w:val="24"/>
        </w:rPr>
      </w:pPr>
      <w:r w:rsidRPr="004F2819">
        <w:rPr>
          <w:noProof w:val="0"/>
          <w:szCs w:val="24"/>
        </w:rPr>
        <w:t xml:space="preserve">Service standards create a target for organisations to aim for in terms of meeting or exceeding customer expectations. They provide the foundation for creating an enjoyable and successful customer journey. </w:t>
      </w:r>
      <w:r w:rsidR="00EF12A6" w:rsidRPr="004F2819">
        <w:rPr>
          <w:noProof w:val="0"/>
          <w:szCs w:val="24"/>
        </w:rPr>
        <w:t>Service standards:</w:t>
      </w:r>
    </w:p>
    <w:p w:rsidR="00F84543" w:rsidRPr="004F2819" w:rsidRDefault="00EF12A6" w:rsidP="00492616">
      <w:pPr>
        <w:pStyle w:val="Bullet1"/>
      </w:pPr>
      <w:r w:rsidRPr="004F2819">
        <w:t>Provide a goal for staff or the organisation to concentrate efforts on</w:t>
      </w:r>
    </w:p>
    <w:p w:rsidR="00EF12A6" w:rsidRPr="004F2819" w:rsidRDefault="00EF12A6" w:rsidP="00492616">
      <w:pPr>
        <w:pStyle w:val="Bullet1"/>
      </w:pPr>
      <w:r w:rsidRPr="004F2819">
        <w:t>Outline a clear set of directions for staff to follow</w:t>
      </w:r>
    </w:p>
    <w:p w:rsidR="00EF12A6" w:rsidRPr="004F2819" w:rsidRDefault="00EF12A6" w:rsidP="00492616">
      <w:pPr>
        <w:pStyle w:val="Bullet1"/>
      </w:pPr>
      <w:r w:rsidRPr="004F2819">
        <w:t>Set a benchmark that needs to be attained</w:t>
      </w:r>
    </w:p>
    <w:p w:rsidR="00EF12A6" w:rsidRPr="004F2819" w:rsidRDefault="00EF12A6" w:rsidP="00492616">
      <w:pPr>
        <w:pStyle w:val="Bullet1"/>
      </w:pPr>
      <w:r w:rsidRPr="004F2819">
        <w:t>Allow actual service activities to be measured against desired levels</w:t>
      </w:r>
    </w:p>
    <w:p w:rsidR="00EF12A6" w:rsidRPr="004F2819" w:rsidRDefault="00EF12A6" w:rsidP="00492616">
      <w:pPr>
        <w:pStyle w:val="Bullet1"/>
      </w:pPr>
      <w:r w:rsidRPr="004F2819">
        <w:t>Help to shape and reflect organisational culture</w:t>
      </w:r>
      <w:r w:rsidR="00DB6F5F" w:rsidRPr="004F2819">
        <w:t>.</w:t>
      </w:r>
    </w:p>
    <w:p w:rsidR="002634C7" w:rsidRPr="004F2819" w:rsidRDefault="002634C7" w:rsidP="00DB6F5F">
      <w:pPr>
        <w:pStyle w:val="BodyCopy"/>
        <w:rPr>
          <w:noProof w:val="0"/>
        </w:rPr>
      </w:pPr>
      <w:r w:rsidRPr="004F2819">
        <w:rPr>
          <w:noProof w:val="0"/>
        </w:rPr>
        <w:t>Any objective should follow the ‘SMART’ guideline where standards should be framed in a way that they are:</w:t>
      </w:r>
    </w:p>
    <w:p w:rsidR="002634C7" w:rsidRPr="004F2819" w:rsidRDefault="002634C7" w:rsidP="00492616">
      <w:pPr>
        <w:pStyle w:val="Bullet1"/>
      </w:pPr>
      <w:r w:rsidRPr="004F2819">
        <w:t>Specific: standards should clearly state what they trying to achieve</w:t>
      </w:r>
    </w:p>
    <w:p w:rsidR="002634C7" w:rsidRPr="004F2819" w:rsidRDefault="002634C7" w:rsidP="00492616">
      <w:pPr>
        <w:pStyle w:val="Bullet1"/>
      </w:pPr>
      <w:r w:rsidRPr="004F2819">
        <w:t>Measurable: standards should be quantified. For example, ‘A room attendant should be a</w:t>
      </w:r>
      <w:r w:rsidR="00DB6F5F" w:rsidRPr="004F2819">
        <w:t>ble to clean 8 rooms per shift</w:t>
      </w:r>
    </w:p>
    <w:p w:rsidR="002634C7" w:rsidRPr="004F2819" w:rsidRDefault="002634C7" w:rsidP="00492616">
      <w:pPr>
        <w:pStyle w:val="Bullet1"/>
      </w:pPr>
      <w:r w:rsidRPr="004F2819">
        <w:t>Agreed: standards should be agreed</w:t>
      </w:r>
      <w:r w:rsidR="00DB6F5F" w:rsidRPr="004F2819">
        <w:t xml:space="preserve"> between all staff and managers</w:t>
      </w:r>
    </w:p>
    <w:p w:rsidR="002634C7" w:rsidRPr="004F2819" w:rsidRDefault="002634C7" w:rsidP="00492616">
      <w:pPr>
        <w:pStyle w:val="Bullet1"/>
      </w:pPr>
      <w:r w:rsidRPr="004F2819">
        <w:t>Realistic: standards should be achievable. A two star resort may not be able to deliver five star service in a restaurant outlet so they shouldn’t develop standards at a level above what</w:t>
      </w:r>
      <w:r w:rsidR="00DB6F5F" w:rsidRPr="004F2819">
        <w:t xml:space="preserve"> they can realistically deliver</w:t>
      </w:r>
    </w:p>
    <w:p w:rsidR="002634C7" w:rsidRPr="004F2819" w:rsidRDefault="002634C7" w:rsidP="00492616">
      <w:pPr>
        <w:pStyle w:val="Bullet1"/>
      </w:pPr>
      <w:r w:rsidRPr="004F2819">
        <w:t>Time-bound: a timeframe or deadline should be stated. For example, ‘Emails must be responded to within 24hours of receipt.’</w:t>
      </w:r>
    </w:p>
    <w:p w:rsidR="002634C7" w:rsidRPr="004F2819" w:rsidRDefault="008A5BAD" w:rsidP="00C228AB">
      <w:pPr>
        <w:pStyle w:val="BodyCopy"/>
        <w:rPr>
          <w:noProof w:val="0"/>
        </w:rPr>
      </w:pPr>
      <w:r w:rsidRPr="004F2819">
        <w:rPr>
          <w:noProof w:val="0"/>
        </w:rPr>
        <w:t xml:space="preserve">Some literature adds an ‘S’ to the concept to make the acronym ‘SMARTS’. </w:t>
      </w:r>
      <w:r w:rsidR="00C228AB" w:rsidRPr="004F2819">
        <w:rPr>
          <w:noProof w:val="0"/>
        </w:rPr>
        <w:t>The final ‘S’ relates to:</w:t>
      </w:r>
    </w:p>
    <w:p w:rsidR="00C228AB" w:rsidRPr="004F2819" w:rsidRDefault="00C228AB" w:rsidP="00492616">
      <w:pPr>
        <w:pStyle w:val="Bullet1"/>
      </w:pPr>
      <w:r w:rsidRPr="004F2819">
        <w:t>Supported: that the systems, facility and technology available in the organisation are able to support the stated standards. This could be included in the ‘Realistic’ section though.</w:t>
      </w:r>
    </w:p>
    <w:p w:rsidR="00DB6F5F" w:rsidRPr="004F2819" w:rsidRDefault="00DB6F5F">
      <w:pPr>
        <w:rPr>
          <w:rFonts w:ascii="Helvetica" w:eastAsiaTheme="majorEastAsia" w:hAnsi="Helvetica" w:cstheme="majorBidi"/>
          <w:b/>
          <w:bCs/>
          <w:color w:val="45545F"/>
          <w:sz w:val="28"/>
        </w:rPr>
      </w:pPr>
      <w:r w:rsidRPr="004F2819">
        <w:br w:type="page"/>
      </w:r>
    </w:p>
    <w:p w:rsidR="00C228AB" w:rsidRPr="004F2819" w:rsidRDefault="002D360F" w:rsidP="002D360F">
      <w:pPr>
        <w:pStyle w:val="Heading3"/>
      </w:pPr>
      <w:r w:rsidRPr="004F2819">
        <w:lastRenderedPageBreak/>
        <w:t>Service Standard Examples</w:t>
      </w:r>
    </w:p>
    <w:p w:rsidR="002D360F" w:rsidRPr="004F2819" w:rsidRDefault="00B63FAE" w:rsidP="003967AE">
      <w:pPr>
        <w:pStyle w:val="BodyCopy"/>
        <w:rPr>
          <w:noProof w:val="0"/>
        </w:rPr>
      </w:pPr>
      <w:r>
        <w:rPr>
          <w:lang w:eastAsia="en-AU"/>
        </w:rPr>
        <w:drawing>
          <wp:anchor distT="0" distB="0" distL="114300" distR="114300" simplePos="0" relativeHeight="251765760" behindDoc="0" locked="0" layoutInCell="1" allowOverlap="1">
            <wp:simplePos x="0" y="0"/>
            <wp:positionH relativeFrom="column">
              <wp:posOffset>3535680</wp:posOffset>
            </wp:positionH>
            <wp:positionV relativeFrom="paragraph">
              <wp:posOffset>48895</wp:posOffset>
            </wp:positionV>
            <wp:extent cx="2168525" cy="1461135"/>
            <wp:effectExtent l="19050" t="0" r="3175" b="0"/>
            <wp:wrapSquare wrapText="bothSides"/>
            <wp:docPr id="341" name="Picture 14" descr="C:\Documents and Settings\Godaishu\Desktop\PHOTOS\2014\Shutterstock 25-a-day\shutterstock_92144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2014\Shutterstock 25-a-day\shutterstock_92144155.jpg"/>
                    <pic:cNvPicPr>
                      <a:picLocks noChangeAspect="1" noChangeArrowheads="1"/>
                    </pic:cNvPicPr>
                  </pic:nvPicPr>
                  <pic:blipFill>
                    <a:blip r:embed="rId56" cstate="print"/>
                    <a:srcRect/>
                    <a:stretch>
                      <a:fillRect/>
                    </a:stretch>
                  </pic:blipFill>
                  <pic:spPr bwMode="auto">
                    <a:xfrm>
                      <a:off x="0" y="0"/>
                      <a:ext cx="2168525" cy="1461135"/>
                    </a:xfrm>
                    <a:prstGeom prst="rect">
                      <a:avLst/>
                    </a:prstGeom>
                    <a:noFill/>
                    <a:ln w="9525">
                      <a:noFill/>
                      <a:miter lim="800000"/>
                      <a:headEnd/>
                      <a:tailEnd/>
                    </a:ln>
                  </pic:spPr>
                </pic:pic>
              </a:graphicData>
            </a:graphic>
          </wp:anchor>
        </w:drawing>
      </w:r>
      <w:r w:rsidR="002D360F" w:rsidRPr="004F2819">
        <w:rPr>
          <w:noProof w:val="0"/>
        </w:rPr>
        <w:t xml:space="preserve">There are many examples of service standards in the hospitality and tourism industry. Standards can range from how many staff are required to support a conference of 200 people, to how many rings a phone should be answered within. These standards guide the level of service that is to be delivered. Levels of service standards may vary within an organisation and could depend upon the context within the service landscape. For example, a five star resort may have eight different food and beverage outlets and one restaurant could be a </w:t>
      </w:r>
      <w:r w:rsidR="0052738E" w:rsidRPr="004F2819">
        <w:rPr>
          <w:noProof w:val="0"/>
        </w:rPr>
        <w:t>Michelin starred outlet whereas there may also be a pub on the beach. The staff/customer ratio levels and skills required to meet the needs of the restaurant may be significantly higher than the beach pub. Another example could be in the airline industry where there are different classes of travel. First class passengers may have more staff looking after them than economy seat passengers. These different service standard levels would need to be documented and follow the ‘SMART’ parameters to be effective and deliver a level of service that meets customer expectations.</w:t>
      </w:r>
    </w:p>
    <w:p w:rsidR="003967AE" w:rsidRPr="004F2819" w:rsidRDefault="003967AE" w:rsidP="003967AE">
      <w:pPr>
        <w:pStyle w:val="BodyCopy"/>
        <w:rPr>
          <w:noProof w:val="0"/>
        </w:rPr>
      </w:pPr>
      <w:r w:rsidRPr="004F2819">
        <w:rPr>
          <w:noProof w:val="0"/>
        </w:rPr>
        <w:t>Below are some examples of service standards. Do they fit the ‘SMART’ guidelines?</w:t>
      </w:r>
    </w:p>
    <w:p w:rsidR="0052738E" w:rsidRPr="004F2819" w:rsidRDefault="004D1087" w:rsidP="00DB6F5F">
      <w:pPr>
        <w:pStyle w:val="BodyCopyBold"/>
        <w:rPr>
          <w:noProof w:val="0"/>
        </w:rPr>
      </w:pPr>
      <w:r w:rsidRPr="004F2819">
        <w:rPr>
          <w:noProof w:val="0"/>
        </w:rPr>
        <w:t>X</w:t>
      </w:r>
      <w:r w:rsidR="0052738E" w:rsidRPr="004F2819">
        <w:rPr>
          <w:noProof w:val="0"/>
        </w:rPr>
        <w:t xml:space="preserve"> Airlines</w:t>
      </w:r>
    </w:p>
    <w:p w:rsidR="0052738E" w:rsidRPr="004F2819" w:rsidRDefault="004D1087" w:rsidP="00DB6F5F">
      <w:pPr>
        <w:pStyle w:val="Numberedlist"/>
      </w:pPr>
      <w:r w:rsidRPr="004F2819">
        <w:t>X</w:t>
      </w:r>
      <w:r w:rsidR="0052738E" w:rsidRPr="004F2819">
        <w:t xml:space="preserve"> Airlines will always disclose on our website, at our ticket counters, and on our phone reservation line, that the lowest fare o</w:t>
      </w:r>
      <w:r w:rsidR="00DB6F5F" w:rsidRPr="004F2819">
        <w:t>ffered may be located elsewhere</w:t>
      </w:r>
    </w:p>
    <w:p w:rsidR="0052738E" w:rsidRPr="004F2819" w:rsidRDefault="004D1087" w:rsidP="00DB6F5F">
      <w:pPr>
        <w:pStyle w:val="Numberedlist"/>
      </w:pPr>
      <w:r w:rsidRPr="004F2819">
        <w:t>X</w:t>
      </w:r>
      <w:r w:rsidR="0052738E" w:rsidRPr="004F2819">
        <w:t xml:space="preserve"> Airlines shall deliver baggage on time, make every reasonable attempt to return mishandled baggage within 24 hours, compensate passengers for reasonable expenses associated with delayed delivery as required by applicable international agreements, and reimb</w:t>
      </w:r>
      <w:r w:rsidR="00DB6F5F" w:rsidRPr="004F2819">
        <w:t>urse customers for lost baggage</w:t>
      </w:r>
    </w:p>
    <w:p w:rsidR="0052738E" w:rsidRPr="004F2819" w:rsidRDefault="004D1087" w:rsidP="00DB6F5F">
      <w:pPr>
        <w:pStyle w:val="Numberedlist"/>
      </w:pPr>
      <w:r w:rsidRPr="004F2819">
        <w:t>X</w:t>
      </w:r>
      <w:r w:rsidR="0052738E" w:rsidRPr="004F2819">
        <w:t xml:space="preserve"> Airlines will provide prompt refunds after receiving a complete refund application, where ticket refunds are due - within seven business days for credit card purchases and within 20 business days for purchases made by cash or check.</w:t>
      </w:r>
    </w:p>
    <w:p w:rsidR="003967AE" w:rsidRPr="004F2819" w:rsidRDefault="004D1087" w:rsidP="00DB6F5F">
      <w:pPr>
        <w:pStyle w:val="BodyCopyBold"/>
        <w:rPr>
          <w:noProof w:val="0"/>
        </w:rPr>
      </w:pPr>
      <w:r w:rsidRPr="004F2819">
        <w:rPr>
          <w:noProof w:val="0"/>
        </w:rPr>
        <w:t>ACME Device Refund and Returns P</w:t>
      </w:r>
      <w:r w:rsidR="003967AE" w:rsidRPr="004F2819">
        <w:rPr>
          <w:noProof w:val="0"/>
        </w:rPr>
        <w:t>olicy</w:t>
      </w:r>
    </w:p>
    <w:p w:rsidR="003967AE" w:rsidRPr="004F2819" w:rsidRDefault="004D1087" w:rsidP="003967AE">
      <w:pPr>
        <w:pStyle w:val="NormalWeb"/>
        <w:rPr>
          <w:sz w:val="22"/>
          <w:szCs w:val="22"/>
          <w:lang w:val="en-AU"/>
        </w:rPr>
      </w:pPr>
      <w:r w:rsidRPr="004F2819">
        <w:rPr>
          <w:rStyle w:val="BodyCopyChar1"/>
          <w:noProof w:val="0"/>
          <w:sz w:val="22"/>
          <w:szCs w:val="22"/>
          <w:lang w:val="en-AU"/>
        </w:rPr>
        <w:t>ACME</w:t>
      </w:r>
      <w:r w:rsidR="003967AE" w:rsidRPr="004F2819">
        <w:rPr>
          <w:rStyle w:val="BodyCopyChar1"/>
          <w:noProof w:val="0"/>
          <w:sz w:val="22"/>
          <w:szCs w:val="22"/>
          <w:lang w:val="en-AU"/>
        </w:rPr>
        <w:t xml:space="preserve"> wants you to love the devices and accessor</w:t>
      </w:r>
      <w:r w:rsidRPr="004F2819">
        <w:rPr>
          <w:rStyle w:val="BodyCopyChar1"/>
          <w:noProof w:val="0"/>
          <w:sz w:val="22"/>
          <w:szCs w:val="22"/>
          <w:lang w:val="en-AU"/>
        </w:rPr>
        <w:t>ies that you buy from the ACME</w:t>
      </w:r>
      <w:r w:rsidR="003967AE" w:rsidRPr="004F2819">
        <w:rPr>
          <w:rStyle w:val="BodyCopyChar1"/>
          <w:noProof w:val="0"/>
          <w:sz w:val="22"/>
          <w:szCs w:val="22"/>
          <w:lang w:val="en-AU"/>
        </w:rPr>
        <w:t xml:space="preserve"> Play store. If you aren’t happy with something you bought, you can return an item within 15 calendar days after the day you received it. We’ll send a full refund (minus your original shipping &amp; handlin</w:t>
      </w:r>
      <w:r w:rsidRPr="004F2819">
        <w:rPr>
          <w:rStyle w:val="BodyCopyChar1"/>
          <w:noProof w:val="0"/>
          <w:sz w:val="22"/>
          <w:szCs w:val="22"/>
          <w:lang w:val="en-AU"/>
        </w:rPr>
        <w:t>g charges) to your ACME</w:t>
      </w:r>
      <w:r w:rsidR="003967AE" w:rsidRPr="004F2819">
        <w:rPr>
          <w:rStyle w:val="BodyCopyChar1"/>
          <w:noProof w:val="0"/>
          <w:sz w:val="22"/>
          <w:szCs w:val="22"/>
          <w:lang w:val="en-AU"/>
        </w:rPr>
        <w:t xml:space="preserve"> account within 14 business days </w:t>
      </w:r>
      <w:r w:rsidR="008A5BAD" w:rsidRPr="004F2819">
        <w:rPr>
          <w:rStyle w:val="BodyCopyChar1"/>
          <w:noProof w:val="0"/>
          <w:sz w:val="22"/>
          <w:szCs w:val="22"/>
          <w:lang w:val="en-AU"/>
        </w:rPr>
        <w:t>after ACME</w:t>
      </w:r>
      <w:r w:rsidRPr="004F2819">
        <w:rPr>
          <w:rStyle w:val="BodyCopyChar1"/>
          <w:noProof w:val="0"/>
          <w:sz w:val="22"/>
          <w:szCs w:val="22"/>
          <w:lang w:val="en-AU"/>
        </w:rPr>
        <w:t xml:space="preserve"> </w:t>
      </w:r>
      <w:r w:rsidR="003967AE" w:rsidRPr="004F2819">
        <w:rPr>
          <w:rStyle w:val="BodyCopyChar1"/>
          <w:noProof w:val="0"/>
          <w:sz w:val="22"/>
          <w:szCs w:val="22"/>
          <w:lang w:val="en-AU"/>
        </w:rPr>
        <w:t>receives the device.</w:t>
      </w:r>
    </w:p>
    <w:p w:rsidR="00EF12A6" w:rsidRPr="004F2819" w:rsidRDefault="003801C7" w:rsidP="004D1087">
      <w:pPr>
        <w:pStyle w:val="BodyCopyBold"/>
        <w:rPr>
          <w:noProof w:val="0"/>
        </w:rPr>
      </w:pPr>
      <w:r w:rsidRPr="004F2819">
        <w:rPr>
          <w:noProof w:val="0"/>
        </w:rPr>
        <w:t>Big Coffee House</w:t>
      </w:r>
    </w:p>
    <w:p w:rsidR="003801C7" w:rsidRPr="004F2819" w:rsidRDefault="003801C7" w:rsidP="003801C7">
      <w:pPr>
        <w:pStyle w:val="BodyCopy"/>
        <w:rPr>
          <w:noProof w:val="0"/>
        </w:rPr>
      </w:pPr>
      <w:r w:rsidRPr="004F2819">
        <w:rPr>
          <w:noProof w:val="0"/>
        </w:rPr>
        <w:t>Coffee orders should be taken at the counter but sometimes you can take an order at a table.</w:t>
      </w:r>
    </w:p>
    <w:p w:rsidR="00F0090F" w:rsidRPr="004F2819" w:rsidRDefault="003801C7" w:rsidP="003801C7">
      <w:pPr>
        <w:pStyle w:val="BodyCopy"/>
        <w:rPr>
          <w:noProof w:val="0"/>
        </w:rPr>
      </w:pPr>
      <w:r w:rsidRPr="004F2819">
        <w:rPr>
          <w:noProof w:val="0"/>
        </w:rPr>
        <w:t xml:space="preserve">All coffee should be made as quickly as possible. </w:t>
      </w:r>
    </w:p>
    <w:p w:rsidR="00B63FAE" w:rsidRDefault="00B63FAE">
      <w:pPr>
        <w:rPr>
          <w:rFonts w:ascii="Helvetica" w:eastAsiaTheme="majorEastAsia" w:hAnsi="Helvetica" w:cstheme="majorBidi"/>
          <w:b/>
          <w:bCs/>
          <w:color w:val="0000FF"/>
          <w:sz w:val="28"/>
        </w:rPr>
      </w:pPr>
      <w:r>
        <w:rPr>
          <w:color w:val="0000FF"/>
        </w:rPr>
        <w:br w:type="page"/>
      </w:r>
    </w:p>
    <w:p w:rsidR="003801C7" w:rsidRPr="004F2819" w:rsidRDefault="007D3DEA" w:rsidP="00DB6F5F">
      <w:pPr>
        <w:pStyle w:val="Heading3"/>
        <w:rPr>
          <w:color w:val="0000FF"/>
        </w:rPr>
      </w:pPr>
      <w:r>
        <w:rPr>
          <w:noProof/>
          <w:color w:val="0000FF"/>
        </w:rPr>
        <w:lastRenderedPageBreak/>
        <w:drawing>
          <wp:anchor distT="0" distB="0" distL="114300" distR="114300" simplePos="0" relativeHeight="251766784" behindDoc="0" locked="0" layoutInCell="1" allowOverlap="1">
            <wp:simplePos x="0" y="0"/>
            <wp:positionH relativeFrom="column">
              <wp:posOffset>4031615</wp:posOffset>
            </wp:positionH>
            <wp:positionV relativeFrom="paragraph">
              <wp:posOffset>160020</wp:posOffset>
            </wp:positionV>
            <wp:extent cx="1535430" cy="1554480"/>
            <wp:effectExtent l="19050" t="0" r="7620" b="0"/>
            <wp:wrapSquare wrapText="bothSides"/>
            <wp:docPr id="342" name="Picture 15"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82513456.jpg"/>
                    <pic:cNvPicPr>
                      <a:picLocks noChangeAspect="1" noChangeArrowheads="1"/>
                    </pic:cNvPicPr>
                  </pic:nvPicPr>
                  <pic:blipFill>
                    <a:blip r:embed="rId57" cstate="print"/>
                    <a:srcRect/>
                    <a:stretch>
                      <a:fillRect/>
                    </a:stretch>
                  </pic:blipFill>
                  <pic:spPr bwMode="auto">
                    <a:xfrm>
                      <a:off x="0" y="0"/>
                      <a:ext cx="1535430" cy="1554480"/>
                    </a:xfrm>
                    <a:prstGeom prst="rect">
                      <a:avLst/>
                    </a:prstGeom>
                    <a:noFill/>
                    <a:ln w="9525">
                      <a:noFill/>
                      <a:miter lim="800000"/>
                      <a:headEnd/>
                      <a:tailEnd/>
                    </a:ln>
                  </pic:spPr>
                </pic:pic>
              </a:graphicData>
            </a:graphic>
          </wp:anchor>
        </w:drawing>
      </w:r>
      <w:r w:rsidR="003801C7" w:rsidRPr="004F2819">
        <w:rPr>
          <w:color w:val="0000FF"/>
        </w:rPr>
        <w:t>Activity</w:t>
      </w:r>
    </w:p>
    <w:p w:rsidR="003801C7" w:rsidRPr="004F2819" w:rsidRDefault="003801C7" w:rsidP="003801C7">
      <w:pPr>
        <w:pStyle w:val="BodyCopy"/>
        <w:rPr>
          <w:noProof w:val="0"/>
        </w:rPr>
      </w:pPr>
      <w:r w:rsidRPr="004F2819">
        <w:rPr>
          <w:noProof w:val="0"/>
        </w:rPr>
        <w:t xml:space="preserve">In small groups, discuss examples of service standards at your workplace and/or examples of customer service standards you have experienced. (Restaurants, booking hotels, buying things online, taxis) </w:t>
      </w:r>
    </w:p>
    <w:p w:rsidR="003801C7" w:rsidRPr="004F2819" w:rsidRDefault="003801C7" w:rsidP="003801C7">
      <w:pPr>
        <w:pStyle w:val="BodyCopy"/>
        <w:rPr>
          <w:noProof w:val="0"/>
        </w:rPr>
      </w:pPr>
      <w:r w:rsidRPr="004F2819">
        <w:rPr>
          <w:noProof w:val="0"/>
        </w:rPr>
        <w:t>Have you ever had to make a complaint or have you given a compliment about service you have received?</w:t>
      </w:r>
    </w:p>
    <w:p w:rsidR="00F84543" w:rsidRPr="004F2819" w:rsidRDefault="003801C7" w:rsidP="00F84543">
      <w:pPr>
        <w:pStyle w:val="BodyCopy"/>
        <w:rPr>
          <w:rStyle w:val="Hyperlink"/>
          <w:noProof w:val="0"/>
          <w:color w:val="auto"/>
          <w:u w:val="none"/>
        </w:rPr>
      </w:pPr>
      <w:r w:rsidRPr="004F2819">
        <w:rPr>
          <w:noProof w:val="0"/>
        </w:rPr>
        <w:t>Have you received a compliment in your workplace?</w:t>
      </w:r>
    </w:p>
    <w:p w:rsidR="00F84543" w:rsidRPr="004F2819" w:rsidRDefault="003801C7" w:rsidP="003801C7">
      <w:pPr>
        <w:pStyle w:val="Heading3"/>
      </w:pPr>
      <w:r w:rsidRPr="004F2819">
        <w:t>Integrating research into draft service standards</w:t>
      </w:r>
    </w:p>
    <w:p w:rsidR="009271AC" w:rsidRPr="004F2819" w:rsidRDefault="007D3DEA" w:rsidP="003801C7">
      <w:pPr>
        <w:pStyle w:val="BodyCopy"/>
        <w:rPr>
          <w:noProof w:val="0"/>
        </w:rPr>
      </w:pPr>
      <w:r>
        <w:rPr>
          <w:lang w:eastAsia="en-AU"/>
        </w:rPr>
        <w:drawing>
          <wp:anchor distT="0" distB="0" distL="114300" distR="114300" simplePos="0" relativeHeight="251767808" behindDoc="0" locked="0" layoutInCell="1" allowOverlap="1">
            <wp:simplePos x="0" y="0"/>
            <wp:positionH relativeFrom="column">
              <wp:posOffset>-17780</wp:posOffset>
            </wp:positionH>
            <wp:positionV relativeFrom="paragraph">
              <wp:posOffset>1402080</wp:posOffset>
            </wp:positionV>
            <wp:extent cx="1856740" cy="1572260"/>
            <wp:effectExtent l="19050" t="0" r="0" b="0"/>
            <wp:wrapSquare wrapText="bothSides"/>
            <wp:docPr id="343" name="Picture 16" descr="C:\Documents and Settings\Godaishu\Desktop\PHOTOS\2014\Shutterstock 25-a-day\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2014\Shutterstock 25-a-day\shutterstock_91170884.jpg"/>
                    <pic:cNvPicPr>
                      <a:picLocks noChangeAspect="1" noChangeArrowheads="1"/>
                    </pic:cNvPicPr>
                  </pic:nvPicPr>
                  <pic:blipFill>
                    <a:blip r:embed="rId58" cstate="print"/>
                    <a:srcRect/>
                    <a:stretch>
                      <a:fillRect/>
                    </a:stretch>
                  </pic:blipFill>
                  <pic:spPr bwMode="auto">
                    <a:xfrm>
                      <a:off x="0" y="0"/>
                      <a:ext cx="1856740" cy="1572260"/>
                    </a:xfrm>
                    <a:prstGeom prst="rect">
                      <a:avLst/>
                    </a:prstGeom>
                    <a:noFill/>
                    <a:ln w="9525">
                      <a:noFill/>
                      <a:miter lim="800000"/>
                      <a:headEnd/>
                      <a:tailEnd/>
                    </a:ln>
                  </pic:spPr>
                </pic:pic>
              </a:graphicData>
            </a:graphic>
          </wp:anchor>
        </w:drawing>
      </w:r>
      <w:r w:rsidR="003801C7" w:rsidRPr="004F2819">
        <w:rPr>
          <w:noProof w:val="0"/>
        </w:rPr>
        <w:t xml:space="preserve">In the previous unit you explored ways to gather data about the customer service standards within an organisation. Once that information has been collated, it is important to use that information to guide </w:t>
      </w:r>
      <w:r w:rsidR="00C8548C" w:rsidRPr="004F2819">
        <w:rPr>
          <w:noProof w:val="0"/>
        </w:rPr>
        <w:t xml:space="preserve">the development of new standards and to improve or confirm existing service standards. For example, if after reviewing customer complaints it was identified that check-in at reception in the mornings took too long, then it may be necessary to schedule more </w:t>
      </w:r>
      <w:r w:rsidR="009271AC" w:rsidRPr="004F2819">
        <w:rPr>
          <w:noProof w:val="0"/>
        </w:rPr>
        <w:t>reception staff in the mornings. At this stage, it would only be a suggestion or draft service standard, as it is necessary to get agreement from all people involved in the service area.</w:t>
      </w:r>
    </w:p>
    <w:p w:rsidR="000224F0" w:rsidRPr="004F2819" w:rsidRDefault="009271AC" w:rsidP="003801C7">
      <w:pPr>
        <w:pStyle w:val="BodyCopy"/>
        <w:rPr>
          <w:noProof w:val="0"/>
        </w:rPr>
      </w:pPr>
      <w:r w:rsidRPr="004F2819">
        <w:rPr>
          <w:noProof w:val="0"/>
        </w:rPr>
        <w:t>It is important to make sure that any monitoring or reviewing of existing service standards uses methods that are objective and effective. It may not be necessary to change a service standard because one person complained about it but it is important to use many sources of feedback to determine if current service standards are meeting customer expectations. It may also be necessary to examine the level of train</w:t>
      </w:r>
      <w:r w:rsidR="000224F0" w:rsidRPr="004F2819">
        <w:rPr>
          <w:noProof w:val="0"/>
        </w:rPr>
        <w:t>ing provided before a staff mem</w:t>
      </w:r>
      <w:r w:rsidRPr="004F2819">
        <w:rPr>
          <w:noProof w:val="0"/>
        </w:rPr>
        <w:t xml:space="preserve">ber is allowed to deliver a service. If staff are unable to deliver service at the required level, then more training may be needed. Gathering feedback is important as it creates the basis for any changes that need to be made to service standard statements or guidelines. </w:t>
      </w:r>
    </w:p>
    <w:p w:rsidR="000224F0" w:rsidRPr="004F2819" w:rsidRDefault="000224F0" w:rsidP="000224F0">
      <w:pPr>
        <w:pStyle w:val="BodyCopyBold"/>
        <w:rPr>
          <w:noProof w:val="0"/>
        </w:rPr>
      </w:pPr>
      <w:r w:rsidRPr="004F2819">
        <w:rPr>
          <w:noProof w:val="0"/>
        </w:rPr>
        <w:t>Discussion questions</w:t>
      </w:r>
    </w:p>
    <w:p w:rsidR="000224F0" w:rsidRPr="004F2819" w:rsidRDefault="000224F0" w:rsidP="00492616">
      <w:pPr>
        <w:pStyle w:val="Bullet1"/>
      </w:pPr>
      <w:r w:rsidRPr="004F2819">
        <w:t>How often are service standards reviewed in your workplace?</w:t>
      </w:r>
    </w:p>
    <w:p w:rsidR="000224F0" w:rsidRPr="004F2819" w:rsidRDefault="000224F0" w:rsidP="00492616">
      <w:pPr>
        <w:pStyle w:val="Bullet1"/>
      </w:pPr>
      <w:r w:rsidRPr="004F2819">
        <w:t>Who organises and manages the review?</w:t>
      </w:r>
    </w:p>
    <w:p w:rsidR="000224F0" w:rsidRPr="004F2819" w:rsidRDefault="000224F0" w:rsidP="00492616">
      <w:pPr>
        <w:pStyle w:val="Bullet1"/>
      </w:pPr>
      <w:r w:rsidRPr="004F2819">
        <w:t>Are all people involved in the service delivery asked for their feedback?</w:t>
      </w:r>
    </w:p>
    <w:p w:rsidR="00F84543" w:rsidRPr="004F2819" w:rsidRDefault="00F84543" w:rsidP="007D6995">
      <w:pPr>
        <w:pStyle w:val="BodyCopy"/>
        <w:jc w:val="center"/>
        <w:rPr>
          <w:noProof w:val="0"/>
        </w:rPr>
      </w:pPr>
      <w:r w:rsidRPr="004F2819">
        <w:rPr>
          <w:noProof w:val="0"/>
        </w:rPr>
        <w:br w:type="page"/>
      </w:r>
    </w:p>
    <w:p w:rsidR="00F84543" w:rsidRPr="004F2819" w:rsidRDefault="00F84543" w:rsidP="00057387">
      <w:pPr>
        <w:pStyle w:val="Heading2"/>
      </w:pPr>
      <w:r w:rsidRPr="004F2819">
        <w:lastRenderedPageBreak/>
        <w:t>1.4</w:t>
      </w:r>
      <w:r w:rsidRPr="004F2819">
        <w:tab/>
      </w:r>
      <w:r w:rsidR="00F3526F">
        <w:fldChar w:fldCharType="begin"/>
      </w:r>
      <w:r w:rsidR="00F3526F">
        <w:instrText xml:space="preserve"> REF  Criteria14  \* MERGEFORMAT </w:instrText>
      </w:r>
      <w:r w:rsidR="00F3526F">
        <w:fldChar w:fldCharType="separate"/>
      </w:r>
      <w:sdt>
        <w:sdtPr>
          <w:alias w:val="Criteria14"/>
          <w:tag w:val="Criteria14"/>
          <w:id w:val="49354218"/>
          <w:placeholder>
            <w:docPart w:val="97E569AAC3854B22B87E19D54179480F"/>
          </w:placeholder>
        </w:sdtPr>
        <w:sdtContent>
          <w:r w:rsidR="00F3526F" w:rsidRPr="00F3526F">
            <w:rPr>
              <w:rStyle w:val="PlaceholderText"/>
              <w:color w:val="45545F"/>
            </w:rPr>
            <w:t xml:space="preserve">Liaise with management to ratify </w:t>
          </w:r>
          <w:r w:rsidR="00F3526F" w:rsidRPr="004F2819">
            <w:t xml:space="preserve">service standards </w:t>
          </w:r>
        </w:sdtContent>
      </w:sdt>
      <w:r w:rsidR="00F3526F">
        <w:fldChar w:fldCharType="end"/>
      </w:r>
    </w:p>
    <w:p w:rsidR="00F84543" w:rsidRPr="004F2819" w:rsidRDefault="00F84543" w:rsidP="00F84543">
      <w:pPr>
        <w:pStyle w:val="Heading3"/>
      </w:pPr>
      <w:r w:rsidRPr="004F2819">
        <w:t>Introduction</w:t>
      </w:r>
    </w:p>
    <w:p w:rsidR="00F84543" w:rsidRPr="004F2819" w:rsidRDefault="007D3DEA" w:rsidP="00DB6F5F">
      <w:pPr>
        <w:pStyle w:val="BodyCopy"/>
        <w:rPr>
          <w:noProof w:val="0"/>
        </w:rPr>
      </w:pPr>
      <w:r>
        <w:rPr>
          <w:lang w:eastAsia="en-AU"/>
        </w:rPr>
        <w:drawing>
          <wp:anchor distT="0" distB="0" distL="114300" distR="114300" simplePos="0" relativeHeight="251768832" behindDoc="0" locked="0" layoutInCell="1" allowOverlap="1">
            <wp:simplePos x="0" y="0"/>
            <wp:positionH relativeFrom="column">
              <wp:posOffset>3347085</wp:posOffset>
            </wp:positionH>
            <wp:positionV relativeFrom="paragraph">
              <wp:posOffset>251460</wp:posOffset>
            </wp:positionV>
            <wp:extent cx="2260600" cy="1480820"/>
            <wp:effectExtent l="19050" t="0" r="6350" b="0"/>
            <wp:wrapSquare wrapText="bothSides"/>
            <wp:docPr id="344" name="Picture 17" descr="C:\Documents and Settings\Godaishu\Desktop\PHOTOS\2014\Shutterstock 25-a-day\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4\Shutterstock 25-a-day\shutterstock_122825407.jpg"/>
                    <pic:cNvPicPr>
                      <a:picLocks noChangeAspect="1" noChangeArrowheads="1"/>
                    </pic:cNvPicPr>
                  </pic:nvPicPr>
                  <pic:blipFill>
                    <a:blip r:embed="rId59" cstate="print"/>
                    <a:srcRect/>
                    <a:stretch>
                      <a:fillRect/>
                    </a:stretch>
                  </pic:blipFill>
                  <pic:spPr bwMode="auto">
                    <a:xfrm>
                      <a:off x="0" y="0"/>
                      <a:ext cx="2260600" cy="1480820"/>
                    </a:xfrm>
                    <a:prstGeom prst="rect">
                      <a:avLst/>
                    </a:prstGeom>
                    <a:noFill/>
                    <a:ln w="9525">
                      <a:noFill/>
                      <a:miter lim="800000"/>
                      <a:headEnd/>
                      <a:tailEnd/>
                    </a:ln>
                  </pic:spPr>
                </pic:pic>
              </a:graphicData>
            </a:graphic>
          </wp:anchor>
        </w:drawing>
      </w:r>
      <w:r w:rsidR="007D6995" w:rsidRPr="004F2819">
        <w:rPr>
          <w:noProof w:val="0"/>
        </w:rPr>
        <w:t>After observing, reviewing and analysing existing service standards, it is necessary to draft any changes to current service standard statements and to get feedback from all staff involved in the service delivery area. After drafting a service standard statement, management will need to review the draft and to offer input or advice before the service standard will be agreed to. There are many things that need to be considered before management will ratify service standards</w:t>
      </w:r>
      <w:r w:rsidR="00F30B2B" w:rsidRPr="004F2819">
        <w:rPr>
          <w:noProof w:val="0"/>
        </w:rPr>
        <w:t xml:space="preserve"> and it is important to present draft standards in a professional and clear manner so that management can understand the need for changes.</w:t>
      </w:r>
    </w:p>
    <w:p w:rsidR="00F84543" w:rsidRPr="004F2819" w:rsidRDefault="00F30B2B" w:rsidP="00F84543">
      <w:pPr>
        <w:pStyle w:val="Heading3"/>
      </w:pPr>
      <w:r w:rsidRPr="004F2819">
        <w:t>Things to consider</w:t>
      </w:r>
    </w:p>
    <w:p w:rsidR="00F84543" w:rsidRPr="004F2819" w:rsidRDefault="00F30B2B" w:rsidP="00DB6F5F">
      <w:pPr>
        <w:pStyle w:val="BodyCopy"/>
        <w:rPr>
          <w:noProof w:val="0"/>
        </w:rPr>
      </w:pPr>
      <w:r w:rsidRPr="004F2819">
        <w:rPr>
          <w:noProof w:val="0"/>
        </w:rPr>
        <w:t>When presenting draft service standards for feedback and approval from management, it is important to ensure that:</w:t>
      </w:r>
    </w:p>
    <w:p w:rsidR="00F30B2B" w:rsidRPr="004F2819" w:rsidRDefault="00F30B2B" w:rsidP="00492616">
      <w:pPr>
        <w:pStyle w:val="Bullet1"/>
      </w:pPr>
      <w:r w:rsidRPr="004F2819">
        <w:t>Draft service standards are written clearly</w:t>
      </w:r>
    </w:p>
    <w:p w:rsidR="00F30B2B" w:rsidRPr="004F2819" w:rsidRDefault="00F30B2B" w:rsidP="00492616">
      <w:pPr>
        <w:pStyle w:val="Bullet1"/>
      </w:pPr>
      <w:r w:rsidRPr="004F2819">
        <w:t>Standards are based upon ‘SMART’ criteria</w:t>
      </w:r>
    </w:p>
    <w:p w:rsidR="00F30B2B" w:rsidRPr="004F2819" w:rsidRDefault="00F30B2B" w:rsidP="00492616">
      <w:pPr>
        <w:pStyle w:val="Bullet1"/>
      </w:pPr>
      <w:r w:rsidRPr="004F2819">
        <w:t xml:space="preserve">Feedback has been gathered from internal and external customers </w:t>
      </w:r>
    </w:p>
    <w:p w:rsidR="00F30B2B" w:rsidRPr="004F2819" w:rsidRDefault="00F30B2B" w:rsidP="00492616">
      <w:pPr>
        <w:pStyle w:val="Bullet1"/>
      </w:pPr>
      <w:r w:rsidRPr="004F2819">
        <w:t>Feedback</w:t>
      </w:r>
      <w:r w:rsidR="00502744" w:rsidRPr="004F2819">
        <w:t xml:space="preserve"> and</w:t>
      </w:r>
      <w:r w:rsidRPr="004F2819">
        <w:t xml:space="preserve"> evidence from staff</w:t>
      </w:r>
      <w:r w:rsidR="00502744" w:rsidRPr="004F2819">
        <w:t>, industry examples</w:t>
      </w:r>
      <w:r w:rsidRPr="004F2819">
        <w:t xml:space="preserve"> and external customers has been incorporated into the draft standards</w:t>
      </w:r>
    </w:p>
    <w:p w:rsidR="00F30B2B" w:rsidRPr="004F2819" w:rsidRDefault="00F30B2B" w:rsidP="00492616">
      <w:pPr>
        <w:pStyle w:val="Bullet1"/>
      </w:pPr>
      <w:r w:rsidRPr="004F2819">
        <w:t>Background is provided for management on why serv</w:t>
      </w:r>
      <w:r w:rsidR="00502744" w:rsidRPr="004F2819">
        <w:t>ice standards are at the described level</w:t>
      </w:r>
      <w:r w:rsidRPr="004F2819">
        <w:t xml:space="preserve">, </w:t>
      </w:r>
      <w:r w:rsidR="00502744" w:rsidRPr="004F2819">
        <w:t xml:space="preserve">need to be </w:t>
      </w:r>
      <w:r w:rsidRPr="004F2819">
        <w:t>updated or continued at existing levels</w:t>
      </w:r>
    </w:p>
    <w:p w:rsidR="00F30B2B" w:rsidRPr="004F2819" w:rsidRDefault="00F30B2B" w:rsidP="00492616">
      <w:pPr>
        <w:pStyle w:val="Bullet1"/>
      </w:pPr>
      <w:r w:rsidRPr="004F2819">
        <w:t xml:space="preserve">Any suggested </w:t>
      </w:r>
      <w:r w:rsidR="00731117" w:rsidRPr="004F2819">
        <w:t xml:space="preserve">inclusions or </w:t>
      </w:r>
      <w:r w:rsidRPr="004F2819">
        <w:t xml:space="preserve">changes are clearly supported with evidence </w:t>
      </w:r>
    </w:p>
    <w:p w:rsidR="00F30B2B" w:rsidRPr="004F2819" w:rsidRDefault="00F30B2B" w:rsidP="00492616">
      <w:pPr>
        <w:pStyle w:val="Bullet1"/>
      </w:pPr>
      <w:r w:rsidRPr="004F2819">
        <w:t>Management is provided with an opportunity to respond and offer feedback</w:t>
      </w:r>
    </w:p>
    <w:p w:rsidR="00F84543" w:rsidRPr="004F2819" w:rsidRDefault="00F30B2B" w:rsidP="00492616">
      <w:pPr>
        <w:pStyle w:val="Bullet1"/>
        <w:rPr>
          <w:rStyle w:val="Hyperlink"/>
          <w:color w:val="auto"/>
          <w:u w:val="none"/>
        </w:rPr>
      </w:pPr>
      <w:r w:rsidRPr="004F2819">
        <w:t>Service standards reflect and incorporate organisational goals, beliefs and desired levels as well as meeting customer expectations</w:t>
      </w:r>
      <w:r w:rsidR="00DB6F5F" w:rsidRPr="004F2819">
        <w:t>.</w:t>
      </w:r>
    </w:p>
    <w:p w:rsidR="00F84543" w:rsidRPr="004F2819" w:rsidRDefault="00F84543" w:rsidP="00502744">
      <w:pPr>
        <w:pStyle w:val="BodyCopy"/>
        <w:jc w:val="center"/>
        <w:rPr>
          <w:noProof w:val="0"/>
          <w:lang w:eastAsia="en-AU"/>
        </w:rPr>
      </w:pPr>
      <w:r w:rsidRPr="004F2819">
        <w:rPr>
          <w:noProof w:val="0"/>
          <w:lang w:eastAsia="en-AU"/>
        </w:rPr>
        <w:br w:type="page"/>
      </w:r>
    </w:p>
    <w:p w:rsidR="00502744" w:rsidRPr="004F2819" w:rsidRDefault="00502744" w:rsidP="00502744">
      <w:pPr>
        <w:pStyle w:val="Heading2"/>
      </w:pPr>
      <w:r w:rsidRPr="004F2819">
        <w:lastRenderedPageBreak/>
        <w:t>1.5</w:t>
      </w:r>
      <w:r w:rsidR="007D3DEA">
        <w:tab/>
      </w:r>
      <w:r w:rsidRPr="004F2819">
        <w:t>Produce written service standards for team use</w:t>
      </w:r>
    </w:p>
    <w:p w:rsidR="00502744" w:rsidRPr="004F2819" w:rsidRDefault="00502744" w:rsidP="00502744">
      <w:pPr>
        <w:pStyle w:val="Heading3"/>
      </w:pPr>
      <w:r w:rsidRPr="004F2819">
        <w:t>Introduction</w:t>
      </w:r>
    </w:p>
    <w:p w:rsidR="00502744" w:rsidRPr="004F2819" w:rsidRDefault="00502744" w:rsidP="00DB6F5F">
      <w:pPr>
        <w:pStyle w:val="BodyCopy"/>
        <w:rPr>
          <w:noProof w:val="0"/>
        </w:rPr>
      </w:pPr>
      <w:r w:rsidRPr="004F2819">
        <w:rPr>
          <w:noProof w:val="0"/>
        </w:rPr>
        <w:t xml:space="preserve">Once management has approved the draft service standards, it is necessary to produce written standards that a particular team can use. </w:t>
      </w:r>
      <w:r w:rsidR="00DC3036" w:rsidRPr="004F2819">
        <w:rPr>
          <w:noProof w:val="0"/>
        </w:rPr>
        <w:t xml:space="preserve">The completed standards will need to follow internal policies for document development and storage and these can vary between organisations and industries. There are many things that should be considered when developing written standards that relate to the document itself. The service standards need to be accessible and easy to identify. This is extremely important as a document that cannot be accessed is just information. Written service standards that are easily accessible help to make these standards an </w:t>
      </w:r>
      <w:r w:rsidR="008A5BAD" w:rsidRPr="004F2819">
        <w:rPr>
          <w:noProof w:val="0"/>
        </w:rPr>
        <w:t>integral part</w:t>
      </w:r>
      <w:r w:rsidR="00DC3036" w:rsidRPr="004F2819">
        <w:rPr>
          <w:noProof w:val="0"/>
        </w:rPr>
        <w:t xml:space="preserve"> of the organisational culture and service delivery.</w:t>
      </w:r>
    </w:p>
    <w:p w:rsidR="00DC3036" w:rsidRPr="004F2819" w:rsidRDefault="007D3DEA" w:rsidP="00554D4C">
      <w:pPr>
        <w:pStyle w:val="Heading3"/>
      </w:pPr>
      <w:r>
        <w:rPr>
          <w:noProof/>
        </w:rPr>
        <w:drawing>
          <wp:anchor distT="0" distB="0" distL="114300" distR="114300" simplePos="0" relativeHeight="251770880" behindDoc="0" locked="0" layoutInCell="1" allowOverlap="1">
            <wp:simplePos x="0" y="0"/>
            <wp:positionH relativeFrom="column">
              <wp:posOffset>3749675</wp:posOffset>
            </wp:positionH>
            <wp:positionV relativeFrom="paragraph">
              <wp:posOffset>26035</wp:posOffset>
            </wp:positionV>
            <wp:extent cx="1985010" cy="2029460"/>
            <wp:effectExtent l="19050" t="0" r="0" b="0"/>
            <wp:wrapSquare wrapText="bothSides"/>
            <wp:docPr id="345" name="Picture 9" descr="C:\Users\Quentin\AppData\Local\Microsoft\Windows\Temporary Internet Files\Content.IE5\7YL50THV\lever-arch-fi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Quentin\AppData\Local\Microsoft\Windows\Temporary Internet Files\Content.IE5\7YL50THV\lever-arch-file[1].jpg"/>
                    <pic:cNvPicPr>
                      <a:picLocks noChangeAspect="1" noChangeArrowheads="1"/>
                    </pic:cNvPicPr>
                  </pic:nvPicPr>
                  <pic:blipFill>
                    <a:blip r:embed="rId60" cstate="print"/>
                    <a:srcRect/>
                    <a:stretch>
                      <a:fillRect/>
                    </a:stretch>
                  </pic:blipFill>
                  <pic:spPr bwMode="auto">
                    <a:xfrm>
                      <a:off x="0" y="0"/>
                      <a:ext cx="1985010" cy="2029460"/>
                    </a:xfrm>
                    <a:prstGeom prst="rect">
                      <a:avLst/>
                    </a:prstGeom>
                    <a:noFill/>
                    <a:ln w="9525">
                      <a:noFill/>
                      <a:miter lim="800000"/>
                      <a:headEnd/>
                      <a:tailEnd/>
                    </a:ln>
                  </pic:spPr>
                </pic:pic>
              </a:graphicData>
            </a:graphic>
          </wp:anchor>
        </w:drawing>
      </w:r>
      <w:r w:rsidR="00554D4C" w:rsidRPr="004F2819">
        <w:t>Producing written service standards</w:t>
      </w:r>
    </w:p>
    <w:p w:rsidR="00554D4C" w:rsidRPr="004F2819" w:rsidRDefault="00554D4C" w:rsidP="00554D4C">
      <w:pPr>
        <w:pStyle w:val="BodyCopy"/>
        <w:rPr>
          <w:noProof w:val="0"/>
        </w:rPr>
      </w:pPr>
      <w:r w:rsidRPr="004F2819">
        <w:rPr>
          <w:noProof w:val="0"/>
        </w:rPr>
        <w:t xml:space="preserve">When writing service standards for team use, it is necessary to think about how your team can access the standards. If the written standards </w:t>
      </w:r>
      <w:r w:rsidR="008A5BAD" w:rsidRPr="004F2819">
        <w:rPr>
          <w:noProof w:val="0"/>
        </w:rPr>
        <w:t>cannot</w:t>
      </w:r>
      <w:r w:rsidRPr="004F2819">
        <w:rPr>
          <w:noProof w:val="0"/>
        </w:rPr>
        <w:t xml:space="preserve"> be accessed, your team will not be able to implement the service standards into their work. When writing service standards it is important to:</w:t>
      </w:r>
    </w:p>
    <w:p w:rsidR="00554D4C" w:rsidRPr="004F2819" w:rsidRDefault="00554D4C" w:rsidP="00492616">
      <w:pPr>
        <w:pStyle w:val="Bullet1"/>
      </w:pPr>
      <w:r w:rsidRPr="004F2819">
        <w:t>Write clearly and use language which is simple to understand</w:t>
      </w:r>
    </w:p>
    <w:p w:rsidR="00554D4C" w:rsidRPr="004F2819" w:rsidRDefault="00554D4C" w:rsidP="00492616">
      <w:pPr>
        <w:pStyle w:val="Bullet1"/>
      </w:pPr>
      <w:r w:rsidRPr="004F2819">
        <w:t>Use a logical, step by step format</w:t>
      </w:r>
    </w:p>
    <w:p w:rsidR="00554D4C" w:rsidRPr="004F2819" w:rsidRDefault="00554D4C" w:rsidP="00492616">
      <w:pPr>
        <w:pStyle w:val="Bullet1"/>
      </w:pPr>
      <w:r w:rsidRPr="004F2819">
        <w:t>Make sure the standards align with company policies, guidelines and mission</w:t>
      </w:r>
    </w:p>
    <w:p w:rsidR="00554D4C" w:rsidRPr="004F2819" w:rsidRDefault="00554D4C" w:rsidP="00492616">
      <w:pPr>
        <w:pStyle w:val="Bullet1"/>
      </w:pPr>
      <w:r w:rsidRPr="004F2819">
        <w:t>Name the files clearly and logically so people can easily find the service standard they require. There may be a file naming standard that your organisation uses and you need to follow this standard. For example, a written service standard for making a bed might be stored electronically with the file name: RD_SS_Making a bed_19092015 v.30 (Rooms Division_Service</w:t>
      </w:r>
      <w:r w:rsidR="0008672D">
        <w:t xml:space="preserve"> </w:t>
      </w:r>
      <w:r w:rsidR="0008672D" w:rsidRPr="004F2819">
        <w:t>Standard Making</w:t>
      </w:r>
      <w:r w:rsidRPr="004F2819">
        <w:t xml:space="preserve"> a </w:t>
      </w:r>
      <w:r w:rsidR="0008672D" w:rsidRPr="004F2819">
        <w:t>bed date</w:t>
      </w:r>
      <w:r w:rsidRPr="004F2819">
        <w:t xml:space="preserve"> standard is created_and v = version control where v1.0 is draft, v2.0 is for management approval and v3.0 is final completed standard</w:t>
      </w:r>
    </w:p>
    <w:p w:rsidR="00554D4C" w:rsidRPr="004F2819" w:rsidRDefault="00554D4C" w:rsidP="00492616">
      <w:pPr>
        <w:pStyle w:val="Bullet1"/>
      </w:pPr>
      <w:r w:rsidRPr="004F2819">
        <w:t xml:space="preserve">Store them effectively. If service standards are stored electronically they must be stored effectively so other staff can find them easily. Using folders and sub-folders can assist </w:t>
      </w:r>
    </w:p>
    <w:p w:rsidR="00554D4C" w:rsidRPr="004F2819" w:rsidRDefault="00554D4C" w:rsidP="007D3DEA">
      <w:pPr>
        <w:pStyle w:val="Bullet1"/>
      </w:pPr>
      <w:r w:rsidRPr="004F2819">
        <w:t>Include a section which identifies when the standard was created, who created it, which is the latest version and when it is due for review</w:t>
      </w:r>
      <w:r w:rsidR="00DB6F5F" w:rsidRPr="004F2819">
        <w:t>.</w:t>
      </w:r>
    </w:p>
    <w:p w:rsidR="00DB6F5F" w:rsidRPr="004F2819" w:rsidRDefault="00DB6F5F">
      <w:pPr>
        <w:rPr>
          <w:rFonts w:ascii="Helvetica" w:eastAsia="Calibri" w:hAnsi="Helvetica" w:cs="Calibri"/>
          <w:szCs w:val="16"/>
          <w:lang w:eastAsia="ar-SA"/>
        </w:rPr>
      </w:pPr>
      <w:r w:rsidRPr="004F2819">
        <w:br w:type="page"/>
      </w:r>
    </w:p>
    <w:p w:rsidR="00F84543" w:rsidRPr="004F2819" w:rsidRDefault="00F84543" w:rsidP="00F84543">
      <w:pPr>
        <w:pStyle w:val="ActivityHead"/>
        <w:shd w:val="clear" w:color="auto" w:fill="E36C0A" w:themeFill="accent6" w:themeFillShade="BF"/>
        <w:rPr>
          <w:noProof w:val="0"/>
          <w:color w:val="FFFFFF" w:themeColor="background1"/>
        </w:rPr>
      </w:pPr>
      <w:r w:rsidRPr="004F2819">
        <w:rPr>
          <w:noProof w:val="0"/>
          <w:color w:val="FFFFFF" w:themeColor="background1"/>
        </w:rPr>
        <w:lastRenderedPageBreak/>
        <w:t>Work Projects</w:t>
      </w:r>
    </w:p>
    <w:p w:rsidR="00F84543" w:rsidRPr="004F2819" w:rsidRDefault="00F84543" w:rsidP="00F84543">
      <w:pPr>
        <w:pStyle w:val="BodyCopy"/>
        <w:rPr>
          <w:noProof w:val="0"/>
        </w:rPr>
      </w:pPr>
      <w:r w:rsidRPr="004F2819">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4F2819" w:rsidRDefault="00CD0302" w:rsidP="00D33E72">
      <w:pPr>
        <w:pStyle w:val="ActivityNumbered"/>
      </w:pPr>
      <w:r w:rsidRPr="004F2819">
        <w:t>1.1</w:t>
      </w:r>
      <w:r w:rsidRPr="004F2819">
        <w:tab/>
      </w:r>
      <w:r w:rsidR="00C374DE" w:rsidRPr="004F2819">
        <w:t>Write a description of your workplace describing factors that impact on service which could include location, service</w:t>
      </w:r>
      <w:r w:rsidR="00DB6F5F" w:rsidRPr="004F2819">
        <w:t xml:space="preserve"> standard level, facilities etc</w:t>
      </w:r>
    </w:p>
    <w:p w:rsidR="00F84543" w:rsidRPr="004F2819" w:rsidRDefault="00F84543" w:rsidP="00C374DE">
      <w:pPr>
        <w:pStyle w:val="ActivityNumbered"/>
      </w:pPr>
      <w:r w:rsidRPr="004F2819">
        <w:t>1.2.</w:t>
      </w:r>
      <w:r w:rsidRPr="004F2819">
        <w:tab/>
      </w:r>
      <w:r w:rsidR="00C374DE" w:rsidRPr="004F2819">
        <w:t xml:space="preserve">Map out a customer journey process through your organisation, a part of your organisation or through another service oriented organisation. Use the stages of the customer buying </w:t>
      </w:r>
      <w:r w:rsidR="00DB6F5F" w:rsidRPr="004F2819">
        <w:t>cycle to help you</w:t>
      </w:r>
    </w:p>
    <w:p w:rsidR="00F84543" w:rsidRPr="004F2819" w:rsidRDefault="00C374DE" w:rsidP="00C374DE">
      <w:pPr>
        <w:pStyle w:val="ActivityNumbered"/>
      </w:pPr>
      <w:r w:rsidRPr="004F2819">
        <w:t>1.3.</w:t>
      </w:r>
      <w:r w:rsidRPr="004F2819">
        <w:tab/>
        <w:t>Bring to class two examples of service standards from your workplace or from service organisations. These could be found</w:t>
      </w:r>
      <w:r w:rsidR="00DB6F5F" w:rsidRPr="004F2819">
        <w:t xml:space="preserve"> in Operation Manuals or online</w:t>
      </w:r>
    </w:p>
    <w:p w:rsidR="00F84543" w:rsidRPr="004F2819" w:rsidRDefault="00C374DE" w:rsidP="00C374DE">
      <w:pPr>
        <w:pStyle w:val="ActivityNumbered"/>
      </w:pPr>
      <w:r w:rsidRPr="004F2819">
        <w:t>1.4.</w:t>
      </w:r>
      <w:r w:rsidRPr="004F2819">
        <w:tab/>
        <w:t xml:space="preserve">Write about an example where you have shared a suggestion or feedback with management. </w:t>
      </w:r>
      <w:r w:rsidR="001828EC" w:rsidRPr="004F2819">
        <w:t>Outline the context, what the</w:t>
      </w:r>
      <w:r w:rsidR="00DB6F5F" w:rsidRPr="004F2819">
        <w:t xml:space="preserve"> suggestion was and the outcome</w:t>
      </w:r>
    </w:p>
    <w:p w:rsidR="00A85840" w:rsidRPr="004F2819" w:rsidRDefault="00C374DE" w:rsidP="00DB6F5F">
      <w:pPr>
        <w:pStyle w:val="ActivityNumbered"/>
      </w:pPr>
      <w:r w:rsidRPr="004F2819">
        <w:t>1.5</w:t>
      </w:r>
      <w:r w:rsidRPr="004F2819">
        <w:tab/>
      </w:r>
      <w:r w:rsidR="001828EC" w:rsidRPr="004F2819">
        <w:t>Provide three examples of servic</w:t>
      </w:r>
      <w:r w:rsidR="00EE30EB" w:rsidRPr="004F2819">
        <w:t>e standards that your team uses.</w:t>
      </w:r>
    </w:p>
    <w:p w:rsidR="00F84543" w:rsidRPr="004F2819" w:rsidRDefault="00F84543" w:rsidP="00A85840">
      <w:pPr>
        <w:pStyle w:val="ActivityBottom"/>
        <w:rPr>
          <w:noProof w:val="0"/>
        </w:rPr>
      </w:pPr>
    </w:p>
    <w:p w:rsidR="009B2DA4" w:rsidRPr="004F2819" w:rsidRDefault="009B2DA4">
      <w:pPr>
        <w:rPr>
          <w:rFonts w:ascii="Helvetica" w:eastAsia="Calibri" w:hAnsi="Helvetica" w:cs="Calibri"/>
          <w:szCs w:val="16"/>
          <w:lang w:eastAsia="ar-SA"/>
        </w:rPr>
      </w:pPr>
      <w:r w:rsidRPr="004F281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4F2819" w:rsidTr="00DB6F5F">
        <w:trPr>
          <w:trHeight w:val="4485"/>
        </w:trPr>
        <w:tc>
          <w:tcPr>
            <w:tcW w:w="9242" w:type="dxa"/>
            <w:shd w:val="clear" w:color="auto" w:fill="F2F2F2" w:themeFill="background1" w:themeFillShade="F2"/>
          </w:tcPr>
          <w:p w:rsidR="009B2DA4" w:rsidRPr="004F2819" w:rsidRDefault="009B2DA4" w:rsidP="00A85840">
            <w:pPr>
              <w:pStyle w:val="Heading2"/>
              <w:outlineLvl w:val="1"/>
            </w:pPr>
            <w:r w:rsidRPr="004F2819">
              <w:lastRenderedPageBreak/>
              <w:t>Summary</w:t>
            </w:r>
          </w:p>
          <w:p w:rsidR="009B2DA4" w:rsidRPr="004F2819" w:rsidRDefault="00F3526F" w:rsidP="00A85840">
            <w:pPr>
              <w:pStyle w:val="SumaryHeading3"/>
            </w:pPr>
            <w:sdt>
              <w:sdtPr>
                <w:alias w:val="Element1"/>
                <w:tag w:val="Element1"/>
                <w:id w:val="925490"/>
                <w:placeholder>
                  <w:docPart w:val="84D42C020D144DDE839DBE27832F40ED"/>
                </w:placeholder>
              </w:sdtPr>
              <w:sdtEndPr>
                <w:rPr>
                  <w:highlight w:val="yellow"/>
                </w:rPr>
              </w:sdtEndPr>
              <w:sdtContent>
                <w:r w:rsidR="00492616" w:rsidRPr="004F2819">
                  <w:t>Develop service standards</w:t>
                </w:r>
              </w:sdtContent>
            </w:sdt>
          </w:p>
          <w:p w:rsidR="009B2DA4" w:rsidRPr="004F2819" w:rsidRDefault="001828EC" w:rsidP="00DB6F5F">
            <w:pPr>
              <w:pStyle w:val="TableText"/>
            </w:pPr>
            <w:r w:rsidRPr="004F2819">
              <w:t>Developing service standards provides the foundation for the level of service that your organisation will deliver. There are many aspects to consider in developing effective service standards and it is important to remember the customers, both internal and external, when developing standards. There is a process that needs to be followed when developing service standards which includes:</w:t>
            </w:r>
          </w:p>
          <w:p w:rsidR="009B2DA4" w:rsidRPr="004F2819" w:rsidRDefault="001828EC" w:rsidP="00DB6F5F">
            <w:pPr>
              <w:pStyle w:val="TableBullet1"/>
              <w:spacing w:before="120" w:after="120"/>
              <w:rPr>
                <w:noProof w:val="0"/>
              </w:rPr>
            </w:pPr>
            <w:r w:rsidRPr="004F2819">
              <w:rPr>
                <w:noProof w:val="0"/>
              </w:rPr>
              <w:t>Identifying customers and factors influencing service standards</w:t>
            </w:r>
          </w:p>
          <w:p w:rsidR="001828EC" w:rsidRPr="004F2819" w:rsidRDefault="007A3532" w:rsidP="00DB6F5F">
            <w:pPr>
              <w:pStyle w:val="TableBullet1"/>
              <w:spacing w:before="120" w:after="120"/>
              <w:rPr>
                <w:noProof w:val="0"/>
              </w:rPr>
            </w:pPr>
            <w:r w:rsidRPr="004F2819">
              <w:rPr>
                <w:noProof w:val="0"/>
              </w:rPr>
              <w:t xml:space="preserve">Research customer expectations </w:t>
            </w:r>
          </w:p>
          <w:p w:rsidR="007A3532" w:rsidRPr="004F2819" w:rsidRDefault="007A3532" w:rsidP="00DB6F5F">
            <w:pPr>
              <w:pStyle w:val="TableBullet1"/>
              <w:spacing w:before="120" w:after="120"/>
              <w:rPr>
                <w:noProof w:val="0"/>
              </w:rPr>
            </w:pPr>
            <w:r w:rsidRPr="004F2819">
              <w:rPr>
                <w:noProof w:val="0"/>
              </w:rPr>
              <w:t xml:space="preserve">Integrate any research findings into draft </w:t>
            </w:r>
            <w:r w:rsidR="00A052B6" w:rsidRPr="004F2819">
              <w:rPr>
                <w:noProof w:val="0"/>
              </w:rPr>
              <w:t xml:space="preserve">service </w:t>
            </w:r>
            <w:r w:rsidRPr="004F2819">
              <w:rPr>
                <w:noProof w:val="0"/>
              </w:rPr>
              <w:t>standards</w:t>
            </w:r>
          </w:p>
          <w:p w:rsidR="007A3532" w:rsidRPr="004F2819" w:rsidRDefault="00A052B6" w:rsidP="00DB6F5F">
            <w:pPr>
              <w:pStyle w:val="TableBullet1"/>
              <w:spacing w:before="120" w:after="120"/>
              <w:rPr>
                <w:noProof w:val="0"/>
              </w:rPr>
            </w:pPr>
            <w:r w:rsidRPr="004F2819">
              <w:rPr>
                <w:noProof w:val="0"/>
              </w:rPr>
              <w:t>Work with management to agree on service standard details</w:t>
            </w:r>
          </w:p>
          <w:p w:rsidR="009B2DA4" w:rsidRPr="004F2819" w:rsidRDefault="00A052B6" w:rsidP="00DB6F5F">
            <w:pPr>
              <w:pStyle w:val="TableBullet1"/>
              <w:spacing w:before="120" w:after="120"/>
              <w:rPr>
                <w:noProof w:val="0"/>
              </w:rPr>
            </w:pPr>
            <w:r w:rsidRPr="004F2819">
              <w:rPr>
                <w:noProof w:val="0"/>
              </w:rPr>
              <w:t>Produce written service standards</w:t>
            </w:r>
          </w:p>
        </w:tc>
      </w:tr>
    </w:tbl>
    <w:p w:rsidR="00DB6F5F" w:rsidRPr="004F2819" w:rsidRDefault="00DB6F5F" w:rsidP="00F84543">
      <w:pPr>
        <w:pStyle w:val="BodyCopy"/>
        <w:rPr>
          <w:noProof w:val="0"/>
        </w:rPr>
      </w:pPr>
    </w:p>
    <w:p w:rsidR="00DB6F5F" w:rsidRPr="004F2819" w:rsidRDefault="00DB6F5F">
      <w:pPr>
        <w:rPr>
          <w:rFonts w:ascii="Helvetica" w:eastAsia="Calibri" w:hAnsi="Helvetica" w:cs="Calibri"/>
          <w:szCs w:val="16"/>
          <w:lang w:eastAsia="ar-SA"/>
        </w:rPr>
      </w:pPr>
      <w:r w:rsidRPr="004F2819">
        <w:br w:type="page"/>
      </w:r>
    </w:p>
    <w:p w:rsidR="00E83E16" w:rsidRPr="004F2819" w:rsidRDefault="00E83E16" w:rsidP="00F84543">
      <w:pPr>
        <w:pStyle w:val="BodyCopy"/>
        <w:rPr>
          <w:noProof w:val="0"/>
        </w:rPr>
      </w:pPr>
    </w:p>
    <w:p w:rsidR="00E83E16" w:rsidRPr="004F2819" w:rsidRDefault="00E83E16" w:rsidP="00F84543">
      <w:pPr>
        <w:pStyle w:val="BodyCopy"/>
        <w:rPr>
          <w:noProof w:val="0"/>
        </w:rPr>
        <w:sectPr w:rsidR="00E83E16" w:rsidRPr="004F2819" w:rsidSect="001A29DB">
          <w:headerReference w:type="even" r:id="rId61"/>
          <w:headerReference w:type="default" r:id="rId62"/>
          <w:pgSz w:w="11906" w:h="16838"/>
          <w:pgMar w:top="1440" w:right="1440" w:bottom="1440" w:left="1440" w:header="708" w:footer="324" w:gutter="0"/>
          <w:cols w:space="708"/>
          <w:docGrid w:linePitch="360"/>
        </w:sectPr>
      </w:pPr>
    </w:p>
    <w:p w:rsidR="00E83E16" w:rsidRPr="004F2819" w:rsidRDefault="002D0810" w:rsidP="00CD0302">
      <w:pPr>
        <w:pStyle w:val="Heading1"/>
      </w:pPr>
      <w:bookmarkStart w:id="55" w:name="_Toc370805491"/>
      <w:bookmarkStart w:id="56" w:name="_Toc410148062"/>
      <w:r w:rsidRPr="004F2819">
        <w:lastRenderedPageBreak/>
        <w:t>Element 2</w:t>
      </w:r>
      <w:r w:rsidR="008A5BAD" w:rsidRPr="004F2819">
        <w:t xml:space="preserve">: </w:t>
      </w:r>
      <w:r w:rsidRPr="004F2819">
        <w:br/>
      </w:r>
      <w:r w:rsidR="00F3526F">
        <w:fldChar w:fldCharType="begin"/>
      </w:r>
      <w:r w:rsidR="00F3526F">
        <w:instrText xml:space="preserve"> REF  Element2  \* MERGEFORMAT </w:instrText>
      </w:r>
      <w:r w:rsidR="00F3526F">
        <w:fldChar w:fldCharType="separate"/>
      </w:r>
      <w:sdt>
        <w:sdtPr>
          <w:alias w:val="Element2"/>
          <w:tag w:val="Element2"/>
          <w:id w:val="2014565336"/>
          <w:placeholder>
            <w:docPart w:val="5E8C006F783B4025A73F46F7AE6B5090"/>
          </w:placeholder>
        </w:sdtPr>
        <w:sdtContent>
          <w:r w:rsidR="00F3526F" w:rsidRPr="004F2819">
            <w:t>Establish service teams</w:t>
          </w:r>
        </w:sdtContent>
      </w:sdt>
      <w:bookmarkEnd w:id="55"/>
      <w:bookmarkEnd w:id="56"/>
      <w:r w:rsidR="00F3526F">
        <w:fldChar w:fldCharType="end"/>
      </w:r>
    </w:p>
    <w:p w:rsidR="00F84543" w:rsidRPr="004F2819" w:rsidRDefault="007D3DEA" w:rsidP="00930906">
      <w:pPr>
        <w:pStyle w:val="Heading2"/>
      </w:pPr>
      <w:r>
        <w:rPr>
          <w:noProof/>
        </w:rPr>
        <w:drawing>
          <wp:anchor distT="0" distB="0" distL="114300" distR="114300" simplePos="0" relativeHeight="251771904" behindDoc="0" locked="0" layoutInCell="1" allowOverlap="1">
            <wp:simplePos x="0" y="0"/>
            <wp:positionH relativeFrom="column">
              <wp:posOffset>4011295</wp:posOffset>
            </wp:positionH>
            <wp:positionV relativeFrom="paragraph">
              <wp:posOffset>889635</wp:posOffset>
            </wp:positionV>
            <wp:extent cx="1626870" cy="1627505"/>
            <wp:effectExtent l="19050" t="0" r="0" b="0"/>
            <wp:wrapSquare wrapText="bothSides"/>
            <wp:docPr id="348" name="Picture 12" descr="C:\Users\Quentin\AppData\Local\Microsoft\Windows\Temporary Internet Files\Content.IE5\7YL50THV\nominate-ap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Quentin\AppData\Local\Microsoft\Windows\Temporary Internet Files\Content.IE5\7YL50THV\nominate-apple[1].jpg"/>
                    <pic:cNvPicPr>
                      <a:picLocks noChangeAspect="1" noChangeArrowheads="1"/>
                    </pic:cNvPicPr>
                  </pic:nvPicPr>
                  <pic:blipFill>
                    <a:blip r:embed="rId63" cstate="print"/>
                    <a:srcRect/>
                    <a:stretch>
                      <a:fillRect/>
                    </a:stretch>
                  </pic:blipFill>
                  <pic:spPr bwMode="auto">
                    <a:xfrm>
                      <a:off x="0" y="0"/>
                      <a:ext cx="1626870" cy="1627505"/>
                    </a:xfrm>
                    <a:prstGeom prst="rect">
                      <a:avLst/>
                    </a:prstGeom>
                    <a:noFill/>
                    <a:ln w="9525">
                      <a:noFill/>
                      <a:miter lim="800000"/>
                      <a:headEnd/>
                      <a:tailEnd/>
                    </a:ln>
                  </pic:spPr>
                </pic:pic>
              </a:graphicData>
            </a:graphic>
          </wp:anchor>
        </w:drawing>
      </w:r>
      <w:r w:rsidR="002D0810" w:rsidRPr="004F2819">
        <w:t>2.1</w:t>
      </w:r>
      <w:r w:rsidR="002D0810" w:rsidRPr="004F2819">
        <w:tab/>
      </w:r>
      <w:r w:rsidR="00F3526F">
        <w:fldChar w:fldCharType="begin"/>
      </w:r>
      <w:r w:rsidR="00F3526F">
        <w:instrText xml:space="preserve"> REF  Criteria21  \* MERGEFORMAT </w:instrText>
      </w:r>
      <w:r w:rsidR="00F3526F">
        <w:fldChar w:fldCharType="separate"/>
      </w:r>
      <w:sdt>
        <w:sdtPr>
          <w:alias w:val="Criteria21"/>
          <w:tag w:val="Criteria21"/>
          <w:id w:val="1071857689"/>
          <w:placeholder>
            <w:docPart w:val="1FDA8B5E805043689F55AEDBC70D422A"/>
          </w:placeholder>
        </w:sdtPr>
        <w:sdtContent>
          <w:r w:rsidR="00F3526F" w:rsidRPr="00F3526F">
            <w:rPr>
              <w:rStyle w:val="PlaceholderText"/>
              <w:color w:val="45545F"/>
            </w:rPr>
            <w:t xml:space="preserve">Nominate the service teams that </w:t>
          </w:r>
          <w:r w:rsidR="00F3526F" w:rsidRPr="004F2819">
            <w:t>are required to support required levels of service delivery</w:t>
          </w:r>
        </w:sdtContent>
      </w:sdt>
      <w:r w:rsidR="00F3526F">
        <w:fldChar w:fldCharType="end"/>
      </w:r>
    </w:p>
    <w:p w:rsidR="002D0810" w:rsidRPr="004F2819" w:rsidRDefault="002D0810" w:rsidP="002D0810">
      <w:pPr>
        <w:pStyle w:val="Heading3"/>
      </w:pPr>
      <w:r w:rsidRPr="004F2819">
        <w:t>Introduction</w:t>
      </w:r>
    </w:p>
    <w:p w:rsidR="007D3DEA" w:rsidRDefault="00731117" w:rsidP="002B2CCA">
      <w:pPr>
        <w:pStyle w:val="BodyCopy"/>
        <w:tabs>
          <w:tab w:val="left" w:pos="8341"/>
        </w:tabs>
        <w:rPr>
          <w:noProof w:val="0"/>
          <w:szCs w:val="24"/>
        </w:rPr>
      </w:pPr>
      <w:r w:rsidRPr="004F2819">
        <w:rPr>
          <w:noProof w:val="0"/>
          <w:szCs w:val="24"/>
        </w:rPr>
        <w:t xml:space="preserve">After creating written service standards that meet the </w:t>
      </w:r>
      <w:r w:rsidR="007D3DEA" w:rsidRPr="004F2819">
        <w:rPr>
          <w:noProof w:val="0"/>
          <w:szCs w:val="24"/>
        </w:rPr>
        <w:t>company’s and</w:t>
      </w:r>
      <w:r w:rsidRPr="004F2819">
        <w:rPr>
          <w:noProof w:val="0"/>
          <w:szCs w:val="24"/>
        </w:rPr>
        <w:t xml:space="preserve"> customer’s requirements, it is necessary to organise </w:t>
      </w:r>
      <w:r w:rsidR="007D3DEA" w:rsidRPr="004F2819">
        <w:rPr>
          <w:noProof w:val="0"/>
          <w:szCs w:val="24"/>
        </w:rPr>
        <w:t>teams that</w:t>
      </w:r>
      <w:r w:rsidRPr="004F2819">
        <w:rPr>
          <w:noProof w:val="0"/>
          <w:szCs w:val="24"/>
        </w:rPr>
        <w:t xml:space="preserve"> can successfully deliver the desired levels of service standard.</w:t>
      </w:r>
    </w:p>
    <w:p w:rsidR="002B2CCA" w:rsidRPr="004F2819" w:rsidRDefault="00731117" w:rsidP="002B2CCA">
      <w:pPr>
        <w:pStyle w:val="BodyCopy"/>
        <w:tabs>
          <w:tab w:val="left" w:pos="8341"/>
        </w:tabs>
        <w:rPr>
          <w:noProof w:val="0"/>
          <w:szCs w:val="24"/>
        </w:rPr>
      </w:pPr>
      <w:r w:rsidRPr="004F2819">
        <w:rPr>
          <w:noProof w:val="0"/>
          <w:szCs w:val="24"/>
        </w:rPr>
        <w:t xml:space="preserve">As has been explored in previous units, there are many </w:t>
      </w:r>
      <w:r w:rsidR="007D3DEA" w:rsidRPr="004F2819">
        <w:rPr>
          <w:noProof w:val="0"/>
          <w:szCs w:val="24"/>
        </w:rPr>
        <w:t>different factors</w:t>
      </w:r>
      <w:r w:rsidRPr="004F2819">
        <w:rPr>
          <w:noProof w:val="0"/>
          <w:szCs w:val="24"/>
        </w:rPr>
        <w:t xml:space="preserve"> that will influence the content of service standards </w:t>
      </w:r>
      <w:r w:rsidR="007D3DEA" w:rsidRPr="004F2819">
        <w:rPr>
          <w:noProof w:val="0"/>
          <w:szCs w:val="24"/>
        </w:rPr>
        <w:t>and there</w:t>
      </w:r>
      <w:r w:rsidRPr="004F2819">
        <w:rPr>
          <w:noProof w:val="0"/>
          <w:szCs w:val="24"/>
        </w:rPr>
        <w:t xml:space="preserve"> are also many aspects that will impact on the development</w:t>
      </w:r>
      <w:r w:rsidR="007D3DEA">
        <w:rPr>
          <w:noProof w:val="0"/>
          <w:szCs w:val="24"/>
        </w:rPr>
        <w:t xml:space="preserve"> </w:t>
      </w:r>
      <w:r w:rsidRPr="004F2819">
        <w:rPr>
          <w:noProof w:val="0"/>
          <w:szCs w:val="24"/>
        </w:rPr>
        <w:t>of teams that can deliver the services required.</w:t>
      </w:r>
      <w:r w:rsidR="007D3DEA" w:rsidRPr="007D3DEA">
        <w:rPr>
          <w:i/>
          <w:lang w:eastAsia="zh-CN"/>
        </w:rPr>
        <w:t xml:space="preserve"> </w:t>
      </w:r>
    </w:p>
    <w:p w:rsidR="002D0810" w:rsidRPr="004F2819" w:rsidRDefault="00D70EF8" w:rsidP="002B2CCA">
      <w:pPr>
        <w:pStyle w:val="BodyCopy"/>
        <w:tabs>
          <w:tab w:val="left" w:pos="8341"/>
        </w:tabs>
        <w:rPr>
          <w:rStyle w:val="BodyCopyBoldChar1"/>
          <w:noProof w:val="0"/>
        </w:rPr>
      </w:pPr>
      <w:r w:rsidRPr="004F2819">
        <w:rPr>
          <w:rStyle w:val="BodyCopyBoldChar1"/>
          <w:noProof w:val="0"/>
        </w:rPr>
        <w:t>Creating service teams</w:t>
      </w:r>
    </w:p>
    <w:p w:rsidR="002D0810" w:rsidRPr="004F2819" w:rsidRDefault="00B25601" w:rsidP="002B2CCA">
      <w:pPr>
        <w:pStyle w:val="BodyCopy"/>
        <w:rPr>
          <w:noProof w:val="0"/>
        </w:rPr>
      </w:pPr>
      <w:r w:rsidRPr="004F2819">
        <w:rPr>
          <w:noProof w:val="0"/>
        </w:rPr>
        <w:t>There are many things to consider when determining how many and what type of service teams your organisation requires. The first and most significant factor is budget. It is critical to make sure that required service teams fit within the budget guidelines of the company.</w:t>
      </w:r>
      <w:r w:rsidR="0082398E" w:rsidRPr="004F2819">
        <w:rPr>
          <w:noProof w:val="0"/>
        </w:rPr>
        <w:t xml:space="preserve"> You might want to allocate more people to a team, but it may be outside of budget parameters so it may not be possible.</w:t>
      </w:r>
      <w:r w:rsidRPr="004F2819">
        <w:rPr>
          <w:noProof w:val="0"/>
        </w:rPr>
        <w:t xml:space="preserve"> In nominating service teams it is important to:</w:t>
      </w:r>
    </w:p>
    <w:p w:rsidR="002D0810" w:rsidRPr="004F2819" w:rsidRDefault="00B25601" w:rsidP="00B25601">
      <w:pPr>
        <w:pStyle w:val="BodyCopyBold"/>
        <w:rPr>
          <w:noProof w:val="0"/>
        </w:rPr>
      </w:pPr>
      <w:r w:rsidRPr="004F2819">
        <w:rPr>
          <w:noProof w:val="0"/>
        </w:rPr>
        <w:t>Map out the customer journey</w:t>
      </w:r>
    </w:p>
    <w:p w:rsidR="00B25601" w:rsidRPr="004F2819" w:rsidRDefault="00C51082" w:rsidP="00C51082">
      <w:pPr>
        <w:pStyle w:val="BodyCopy"/>
        <w:rPr>
          <w:noProof w:val="0"/>
        </w:rPr>
      </w:pPr>
      <w:r w:rsidRPr="004F2819">
        <w:rPr>
          <w:noProof w:val="0"/>
        </w:rPr>
        <w:t>It is critical to identify all of the times when a customer will interact with the host enterprise’</w:t>
      </w:r>
      <w:r w:rsidR="004A5494" w:rsidRPr="004F2819">
        <w:rPr>
          <w:noProof w:val="0"/>
        </w:rPr>
        <w:t>s staff or facilities. Underst</w:t>
      </w:r>
      <w:r w:rsidRPr="004F2819">
        <w:rPr>
          <w:noProof w:val="0"/>
        </w:rPr>
        <w:t xml:space="preserve">anding the customer journey will help to identify the ‘moments of truth’ or </w:t>
      </w:r>
      <w:r w:rsidR="008A5BAD" w:rsidRPr="004F2819">
        <w:rPr>
          <w:noProof w:val="0"/>
        </w:rPr>
        <w:t>touch points</w:t>
      </w:r>
      <w:r w:rsidRPr="004F2819">
        <w:rPr>
          <w:noProof w:val="0"/>
        </w:rPr>
        <w:t xml:space="preserve"> where a customer forms an impression of the service they are receiving. Highlighting these interactions allows a clearer plan to be developed which identifies how many teams and what skills are required of team members to deliver service to the required level. For example, if many orders or bookings are made by phone, the reception team must be large enough to allow phones to be answered within the required service standard</w:t>
      </w:r>
      <w:r w:rsidR="004A5494" w:rsidRPr="004F2819">
        <w:rPr>
          <w:noProof w:val="0"/>
        </w:rPr>
        <w:t xml:space="preserve"> guidelines. If bookings or orders are mostly done by email, then there may be less staff needed in the </w:t>
      </w:r>
      <w:r w:rsidR="008A5BAD" w:rsidRPr="004F2819">
        <w:rPr>
          <w:noProof w:val="0"/>
        </w:rPr>
        <w:t>service</w:t>
      </w:r>
      <w:r w:rsidR="004A5494" w:rsidRPr="004F2819">
        <w:rPr>
          <w:noProof w:val="0"/>
        </w:rPr>
        <w:t xml:space="preserve"> team, to meet the required standard as emails could be answered at different times. They don’t need to be answered immediately.</w:t>
      </w:r>
    </w:p>
    <w:p w:rsidR="0082398E" w:rsidRPr="004F2819" w:rsidRDefault="0082398E" w:rsidP="0082398E">
      <w:pPr>
        <w:pStyle w:val="BodyCopyBold"/>
        <w:rPr>
          <w:noProof w:val="0"/>
        </w:rPr>
      </w:pPr>
      <w:r w:rsidRPr="004F2819">
        <w:rPr>
          <w:noProof w:val="0"/>
        </w:rPr>
        <w:t>Determine the size of service delivery teams</w:t>
      </w:r>
    </w:p>
    <w:p w:rsidR="0082398E" w:rsidRPr="004F2819" w:rsidRDefault="0082398E" w:rsidP="002B2CCA">
      <w:pPr>
        <w:pStyle w:val="BodyCopy"/>
        <w:rPr>
          <w:noProof w:val="0"/>
        </w:rPr>
      </w:pPr>
      <w:r w:rsidRPr="004F2819">
        <w:rPr>
          <w:noProof w:val="0"/>
        </w:rPr>
        <w:t>In identifying the size of a service delivery team, it is important to understand:</w:t>
      </w:r>
    </w:p>
    <w:p w:rsidR="0082398E" w:rsidRPr="004F2819" w:rsidRDefault="0082398E" w:rsidP="00492616">
      <w:pPr>
        <w:pStyle w:val="Bullet1"/>
      </w:pPr>
      <w:r w:rsidRPr="004F2819">
        <w:t xml:space="preserve">What </w:t>
      </w:r>
      <w:r w:rsidR="006A4344" w:rsidRPr="004F2819">
        <w:t>the service requires.</w:t>
      </w:r>
      <w:r w:rsidRPr="004F2819">
        <w:t xml:space="preserve"> If there is special equipment involved or if there is a set number of people required to deliver the service, this will impact on staff numbers. For example, operating a parasailing service would require a minimum of a boat driver, person to monitor the customers, and perhaps two people on the beach to help the customer land. It would be difficult to safely deliver this service w</w:t>
      </w:r>
      <w:r w:rsidR="002B2CCA" w:rsidRPr="004F2819">
        <w:t>ith any less people in the team</w:t>
      </w:r>
    </w:p>
    <w:p w:rsidR="0082398E" w:rsidRPr="004F2819" w:rsidRDefault="0082398E" w:rsidP="00492616">
      <w:pPr>
        <w:pStyle w:val="Bullet1"/>
      </w:pPr>
      <w:r w:rsidRPr="004F2819">
        <w:lastRenderedPageBreak/>
        <w:t>Timing of the service. Is the service required 24 hours a day, seven days a week or is it a service that only operates for a short period of time? For example, room service may be required all day and night so someone must be available to take orders, prepare, and deliver the request</w:t>
      </w:r>
      <w:r w:rsidR="006A4344" w:rsidRPr="004F2819">
        <w:t xml:space="preserve"> all day and night</w:t>
      </w:r>
      <w:r w:rsidRPr="004F2819">
        <w:t xml:space="preserve">. </w:t>
      </w:r>
      <w:r w:rsidR="006A4344" w:rsidRPr="004F2819">
        <w:t>There may also be busy times so the service team may require more staff at certain times and less at other times.</w:t>
      </w:r>
    </w:p>
    <w:p w:rsidR="006A4344" w:rsidRPr="004F2819" w:rsidRDefault="006A4344" w:rsidP="006A4344">
      <w:pPr>
        <w:pStyle w:val="BodyCopyBold"/>
        <w:rPr>
          <w:noProof w:val="0"/>
        </w:rPr>
      </w:pPr>
      <w:r w:rsidRPr="004F2819">
        <w:rPr>
          <w:noProof w:val="0"/>
        </w:rPr>
        <w:t>Identifying individuals to join the service team</w:t>
      </w:r>
    </w:p>
    <w:p w:rsidR="006A4344" w:rsidRPr="004F2819" w:rsidRDefault="006A4344" w:rsidP="006A4344">
      <w:pPr>
        <w:pStyle w:val="BodyCopy"/>
        <w:rPr>
          <w:noProof w:val="0"/>
        </w:rPr>
      </w:pPr>
      <w:r w:rsidRPr="004F2819">
        <w:rPr>
          <w:noProof w:val="0"/>
        </w:rPr>
        <w:t xml:space="preserve">Once it the size of the service team has been decided, </w:t>
      </w:r>
      <w:r w:rsidR="008A5BAD" w:rsidRPr="004F2819">
        <w:rPr>
          <w:noProof w:val="0"/>
        </w:rPr>
        <w:t>individual</w:t>
      </w:r>
      <w:r w:rsidRPr="004F2819">
        <w:rPr>
          <w:noProof w:val="0"/>
        </w:rPr>
        <w:t xml:space="preserve"> staff members need to be identified to become members of the team. There are many factors that may influence who joins a particular team. This could include:</w:t>
      </w:r>
    </w:p>
    <w:p w:rsidR="006A4344" w:rsidRPr="004F2819" w:rsidRDefault="006A4344" w:rsidP="00492616">
      <w:pPr>
        <w:pStyle w:val="Bullet1"/>
      </w:pPr>
      <w:r w:rsidRPr="004F2819">
        <w:t>Individual skills suitable for the service</w:t>
      </w:r>
    </w:p>
    <w:p w:rsidR="006A4344" w:rsidRPr="004F2819" w:rsidRDefault="006A4344" w:rsidP="00492616">
      <w:pPr>
        <w:pStyle w:val="Bullet1"/>
      </w:pPr>
      <w:r w:rsidRPr="004F2819">
        <w:t>Attitude, knowledge and experience in delivering the service standard</w:t>
      </w:r>
    </w:p>
    <w:p w:rsidR="006A4344" w:rsidRPr="004F2819" w:rsidRDefault="006A4344" w:rsidP="00492616">
      <w:pPr>
        <w:pStyle w:val="Bullet1"/>
      </w:pPr>
      <w:r w:rsidRPr="004F2819">
        <w:t>Individual desire to join the team</w:t>
      </w:r>
    </w:p>
    <w:p w:rsidR="006A4344" w:rsidRPr="004F2819" w:rsidRDefault="006A4344" w:rsidP="00492616">
      <w:pPr>
        <w:pStyle w:val="Bullet1"/>
      </w:pPr>
      <w:r w:rsidRPr="004F2819">
        <w:t>Availability of an individual staff member</w:t>
      </w:r>
    </w:p>
    <w:p w:rsidR="006A4344" w:rsidRPr="004F2819" w:rsidRDefault="006A4344" w:rsidP="00492616">
      <w:pPr>
        <w:pStyle w:val="Bullet1"/>
      </w:pPr>
      <w:r w:rsidRPr="004F2819">
        <w:t>Team dynamic and skills mix. There needs to be a diversity of personalities, attitudes and skills to form an effective team</w:t>
      </w:r>
      <w:r w:rsidR="002B2CCA" w:rsidRPr="004F2819">
        <w:t>.</w:t>
      </w:r>
    </w:p>
    <w:p w:rsidR="00DC7E00" w:rsidRPr="004F2819" w:rsidRDefault="00DC7E00" w:rsidP="00DC7E00">
      <w:pPr>
        <w:pStyle w:val="BodyCopyBold"/>
        <w:rPr>
          <w:noProof w:val="0"/>
        </w:rPr>
      </w:pPr>
      <w:r w:rsidRPr="004F2819">
        <w:rPr>
          <w:noProof w:val="0"/>
        </w:rPr>
        <w:t>Permanent and flexible teams</w:t>
      </w:r>
    </w:p>
    <w:p w:rsidR="00DC7E00" w:rsidRPr="004F2819" w:rsidRDefault="00DC7E00" w:rsidP="00DC7E00">
      <w:pPr>
        <w:pStyle w:val="BodyCopy"/>
        <w:rPr>
          <w:noProof w:val="0"/>
        </w:rPr>
      </w:pPr>
      <w:r w:rsidRPr="004F2819">
        <w:rPr>
          <w:noProof w:val="0"/>
        </w:rPr>
        <w:t>There is always a desired and appropriate number of people to fill a particular service team, but in reality there are many factors outside of our control that can impact on service team numbers. Illness, annual leave, emergencies, busy times, and quiet times are all factors that will impact on service team numbers and effectiveness. It may be necessary, therefore, to have permanent teams and flexible teams that are available to assist other service teams when required. It would be important to identify the skills needed for the service team</w:t>
      </w:r>
      <w:r w:rsidR="00D544E4" w:rsidRPr="004F2819">
        <w:rPr>
          <w:noProof w:val="0"/>
        </w:rPr>
        <w:t xml:space="preserve"> and then to match other staff members’ skills and experience to that team. There is also the possibility of </w:t>
      </w:r>
      <w:r w:rsidR="008A5BAD" w:rsidRPr="004F2819">
        <w:rPr>
          <w:noProof w:val="0"/>
        </w:rPr>
        <w:t>utilising</w:t>
      </w:r>
      <w:r w:rsidR="00D544E4" w:rsidRPr="004F2819">
        <w:rPr>
          <w:noProof w:val="0"/>
        </w:rPr>
        <w:t xml:space="preserve"> part-time staff that can be called upon when needed. </w:t>
      </w:r>
    </w:p>
    <w:p w:rsidR="002D0810" w:rsidRPr="004F2819" w:rsidRDefault="00D318BA" w:rsidP="002D0810">
      <w:pPr>
        <w:pStyle w:val="BodyCopy"/>
        <w:rPr>
          <w:noProof w:val="0"/>
        </w:rPr>
      </w:pPr>
      <w:r>
        <w:rPr>
          <w:lang w:eastAsia="en-AU"/>
        </w:rPr>
        <w:drawing>
          <wp:anchor distT="0" distB="0" distL="114300" distR="114300" simplePos="0" relativeHeight="251772928" behindDoc="0" locked="0" layoutInCell="1" allowOverlap="1">
            <wp:simplePos x="0" y="0"/>
            <wp:positionH relativeFrom="column">
              <wp:posOffset>128270</wp:posOffset>
            </wp:positionH>
            <wp:positionV relativeFrom="paragraph">
              <wp:posOffset>225425</wp:posOffset>
            </wp:positionV>
            <wp:extent cx="5064760" cy="2541905"/>
            <wp:effectExtent l="19050" t="0" r="2540" b="0"/>
            <wp:wrapSquare wrapText="bothSides"/>
            <wp:docPr id="349" name="Picture 18" descr="C:\Documents and Settings\Godaishu\Desktop\PHOTOS\2014\Shutterstock 25-a-day\779-career-as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Desktop\PHOTOS\2014\Shutterstock 25-a-day\779-career-asian.jpg"/>
                    <pic:cNvPicPr>
                      <a:picLocks noChangeAspect="1" noChangeArrowheads="1"/>
                    </pic:cNvPicPr>
                  </pic:nvPicPr>
                  <pic:blipFill>
                    <a:blip r:embed="rId64" cstate="print"/>
                    <a:srcRect/>
                    <a:stretch>
                      <a:fillRect/>
                    </a:stretch>
                  </pic:blipFill>
                  <pic:spPr bwMode="auto">
                    <a:xfrm>
                      <a:off x="0" y="0"/>
                      <a:ext cx="5064760" cy="2541905"/>
                    </a:xfrm>
                    <a:prstGeom prst="rect">
                      <a:avLst/>
                    </a:prstGeom>
                    <a:noFill/>
                    <a:ln w="9525">
                      <a:noFill/>
                      <a:miter lim="800000"/>
                      <a:headEnd/>
                      <a:tailEnd/>
                    </a:ln>
                  </pic:spPr>
                </pic:pic>
              </a:graphicData>
            </a:graphic>
          </wp:anchor>
        </w:drawing>
      </w:r>
      <w:r w:rsidR="002D0810" w:rsidRPr="004F2819">
        <w:rPr>
          <w:noProof w:val="0"/>
          <w:lang w:eastAsia="en-AU"/>
        </w:rPr>
        <w:br w:type="page"/>
      </w:r>
    </w:p>
    <w:p w:rsidR="002D0810" w:rsidRPr="004F2819" w:rsidRDefault="002D0810" w:rsidP="003D13A4">
      <w:pPr>
        <w:pStyle w:val="Heading2"/>
      </w:pPr>
      <w:r w:rsidRPr="004F2819">
        <w:lastRenderedPageBreak/>
        <w:t>2.2</w:t>
      </w:r>
      <w:r w:rsidRPr="004F2819">
        <w:tab/>
      </w:r>
      <w:r w:rsidR="00F3526F">
        <w:fldChar w:fldCharType="begin"/>
      </w:r>
      <w:r w:rsidR="00F3526F">
        <w:instrText xml:space="preserve"> REF  Criteria22  \* MERGEFORMAT </w:instrText>
      </w:r>
      <w:r w:rsidR="00F3526F">
        <w:fldChar w:fldCharType="separate"/>
      </w:r>
      <w:sdt>
        <w:sdtPr>
          <w:alias w:val="Criteria2.2"/>
          <w:tag w:val="Criteria2.2"/>
          <w:id w:val="1084877830"/>
          <w:placeholder>
            <w:docPart w:val="E89EA2774ED1412EB6E7BD58DE56691A"/>
          </w:placeholder>
        </w:sdtPr>
        <w:sdtContent>
          <w:r w:rsidR="00F3526F" w:rsidRPr="00F3526F">
            <w:rPr>
              <w:rStyle w:val="PlaceholderText"/>
              <w:color w:val="45545F"/>
            </w:rPr>
            <w:t xml:space="preserve">Identify membership of the nominated </w:t>
          </w:r>
          <w:r w:rsidR="00F3526F" w:rsidRPr="004F2819">
            <w:t>service delivery teams and oversee the establishment of teams</w:t>
          </w:r>
        </w:sdtContent>
      </w:sdt>
      <w:r w:rsidR="00F3526F">
        <w:fldChar w:fldCharType="end"/>
      </w:r>
    </w:p>
    <w:p w:rsidR="002D0810" w:rsidRPr="004F2819" w:rsidRDefault="002D0810" w:rsidP="002D0810">
      <w:pPr>
        <w:pStyle w:val="Heading3"/>
      </w:pPr>
      <w:r w:rsidRPr="004F2819">
        <w:t>Introduction</w:t>
      </w:r>
    </w:p>
    <w:p w:rsidR="002D0810" w:rsidRPr="004F2819" w:rsidRDefault="000E1D13" w:rsidP="00667E46">
      <w:pPr>
        <w:pStyle w:val="BodyCopy"/>
        <w:rPr>
          <w:noProof w:val="0"/>
          <w:szCs w:val="24"/>
        </w:rPr>
      </w:pPr>
      <w:r>
        <w:rPr>
          <w:szCs w:val="24"/>
          <w:lang w:eastAsia="en-AU"/>
        </w:rPr>
        <w:drawing>
          <wp:anchor distT="0" distB="0" distL="114300" distR="114300" simplePos="0" relativeHeight="251773952" behindDoc="0" locked="0" layoutInCell="1" allowOverlap="1">
            <wp:simplePos x="0" y="0"/>
            <wp:positionH relativeFrom="column">
              <wp:posOffset>4005580</wp:posOffset>
            </wp:positionH>
            <wp:positionV relativeFrom="paragraph">
              <wp:posOffset>930910</wp:posOffset>
            </wp:positionV>
            <wp:extent cx="1626870" cy="2103120"/>
            <wp:effectExtent l="19050" t="0" r="0" b="0"/>
            <wp:wrapSquare wrapText="bothSides"/>
            <wp:docPr id="352" name="Picture 19" descr="C:\Documents and Settings\Godaishu\Desktop\PHOTOS\2014\Shutterstock 25-a-day\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Desktop\PHOTOS\2014\Shutterstock 25-a-day\shutterstock_110078846.jpg"/>
                    <pic:cNvPicPr>
                      <a:picLocks noChangeAspect="1" noChangeArrowheads="1"/>
                    </pic:cNvPicPr>
                  </pic:nvPicPr>
                  <pic:blipFill>
                    <a:blip r:embed="rId65" cstate="print"/>
                    <a:srcRect/>
                    <a:stretch>
                      <a:fillRect/>
                    </a:stretch>
                  </pic:blipFill>
                  <pic:spPr bwMode="auto">
                    <a:xfrm>
                      <a:off x="0" y="0"/>
                      <a:ext cx="1626870" cy="2103120"/>
                    </a:xfrm>
                    <a:prstGeom prst="rect">
                      <a:avLst/>
                    </a:prstGeom>
                    <a:noFill/>
                    <a:ln w="9525">
                      <a:noFill/>
                      <a:miter lim="800000"/>
                      <a:headEnd/>
                      <a:tailEnd/>
                    </a:ln>
                  </pic:spPr>
                </pic:pic>
              </a:graphicData>
            </a:graphic>
          </wp:anchor>
        </w:drawing>
      </w:r>
      <w:r w:rsidR="001330A4" w:rsidRPr="004F2819">
        <w:rPr>
          <w:noProof w:val="0"/>
          <w:szCs w:val="24"/>
        </w:rPr>
        <w:t>After suitable candidates for service teams have been identified</w:t>
      </w:r>
      <w:r w:rsidR="00D318BA">
        <w:rPr>
          <w:noProof w:val="0"/>
          <w:szCs w:val="24"/>
        </w:rPr>
        <w:t xml:space="preserve"> </w:t>
      </w:r>
      <w:r w:rsidR="001330A4" w:rsidRPr="004F2819">
        <w:rPr>
          <w:noProof w:val="0"/>
          <w:szCs w:val="24"/>
        </w:rPr>
        <w:t>and they have agreed to join the service team, it is crucial that</w:t>
      </w:r>
      <w:r w:rsidR="00D318BA">
        <w:rPr>
          <w:noProof w:val="0"/>
          <w:szCs w:val="24"/>
        </w:rPr>
        <w:t xml:space="preserve"> </w:t>
      </w:r>
      <w:r w:rsidR="001330A4" w:rsidRPr="004F2819">
        <w:rPr>
          <w:noProof w:val="0"/>
          <w:szCs w:val="24"/>
        </w:rPr>
        <w:t>the establishment of the service team is effective.</w:t>
      </w:r>
      <w:r w:rsidR="00667E46" w:rsidRPr="004F2819">
        <w:rPr>
          <w:noProof w:val="0"/>
          <w:szCs w:val="24"/>
        </w:rPr>
        <w:t xml:space="preserve"> Successful teams require a lot of support and effort from all members. </w:t>
      </w:r>
      <w:r w:rsidR="00667E46" w:rsidRPr="004F2819">
        <w:rPr>
          <w:noProof w:val="0"/>
        </w:rPr>
        <w:t>It is vital that employees work as a team. It is important not only to their personal success and advancement, but also to that of their</w:t>
      </w:r>
      <w:r w:rsidR="00D318BA">
        <w:rPr>
          <w:noProof w:val="0"/>
        </w:rPr>
        <w:t xml:space="preserve"> </w:t>
      </w:r>
      <w:r w:rsidR="00667E46" w:rsidRPr="004F2819">
        <w:rPr>
          <w:noProof w:val="0"/>
        </w:rPr>
        <w:t>co-workers and to the company.</w:t>
      </w:r>
      <w:r w:rsidR="00D318BA" w:rsidRPr="00D318BA">
        <w:rPr>
          <w:lang w:eastAsia="zh-CN"/>
        </w:rPr>
        <w:t xml:space="preserve"> </w:t>
      </w:r>
    </w:p>
    <w:p w:rsidR="002D0810" w:rsidRPr="004F2819" w:rsidRDefault="001F0FA0" w:rsidP="002D0810">
      <w:pPr>
        <w:pStyle w:val="Heading3"/>
      </w:pPr>
      <w:r w:rsidRPr="004F2819">
        <w:t>Building an effective service team</w:t>
      </w:r>
    </w:p>
    <w:p w:rsidR="002D0810" w:rsidRPr="004F2819" w:rsidRDefault="001F0FA0" w:rsidP="002D0810">
      <w:pPr>
        <w:pStyle w:val="BodyCopy"/>
        <w:rPr>
          <w:noProof w:val="0"/>
          <w:szCs w:val="24"/>
        </w:rPr>
      </w:pPr>
      <w:r w:rsidRPr="004F2819">
        <w:rPr>
          <w:noProof w:val="0"/>
          <w:szCs w:val="24"/>
        </w:rPr>
        <w:t xml:space="preserve">Effective teams do not just happen. They require different levels of support at different stages and they require a variety of skills and attributes to function well. </w:t>
      </w:r>
      <w:r w:rsidR="00690463" w:rsidRPr="004F2819">
        <w:rPr>
          <w:noProof w:val="0"/>
        </w:rPr>
        <w:t xml:space="preserve">Psychologist Bruce Tuckman first came up with the memorable phrase "forming, storming, norming, and performing" in his 1965 article, "Development Sequence in Small Groups." He used it to describe the path that most teams follow on their way to high performance. Later, an extra stage was added called “adjourning”. </w:t>
      </w:r>
    </w:p>
    <w:p w:rsidR="000841A2" w:rsidRPr="004F2819" w:rsidRDefault="000841A2" w:rsidP="000841A2">
      <w:pPr>
        <w:pStyle w:val="BodyCopyBold"/>
        <w:rPr>
          <w:noProof w:val="0"/>
        </w:rPr>
      </w:pPr>
      <w:r w:rsidRPr="004F2819">
        <w:rPr>
          <w:noProof w:val="0"/>
        </w:rPr>
        <w:t>Forming</w:t>
      </w:r>
    </w:p>
    <w:p w:rsidR="00D85969" w:rsidRPr="004F2819" w:rsidRDefault="00D85969" w:rsidP="008A5BAD">
      <w:pPr>
        <w:pStyle w:val="BodyCopy"/>
        <w:rPr>
          <w:noProof w:val="0"/>
        </w:rPr>
      </w:pPr>
      <w:r w:rsidRPr="004F2819">
        <w:rPr>
          <w:noProof w:val="0"/>
        </w:rPr>
        <w:t>The stage of group development when the team discusses its purpose, defines and assigns tasks, establishes timelines, and begins forming personal relationships.</w:t>
      </w:r>
    </w:p>
    <w:p w:rsidR="000841A2" w:rsidRPr="004F2819" w:rsidRDefault="000841A2" w:rsidP="000841A2">
      <w:pPr>
        <w:pStyle w:val="BodyCopyBold"/>
        <w:rPr>
          <w:noProof w:val="0"/>
        </w:rPr>
      </w:pPr>
      <w:r w:rsidRPr="004F2819">
        <w:rPr>
          <w:noProof w:val="0"/>
        </w:rPr>
        <w:t>Storming</w:t>
      </w:r>
    </w:p>
    <w:p w:rsidR="000841A2" w:rsidRPr="004F2819" w:rsidRDefault="000841A2" w:rsidP="008A5BAD">
      <w:pPr>
        <w:pStyle w:val="BodyCopy"/>
        <w:rPr>
          <w:noProof w:val="0"/>
        </w:rPr>
      </w:pPr>
      <w:r w:rsidRPr="004F2819">
        <w:rPr>
          <w:noProof w:val="0"/>
        </w:rPr>
        <w:t xml:space="preserve">The stage of group development when the team clarifies its goals and </w:t>
      </w:r>
      <w:r w:rsidR="0008672D">
        <w:rPr>
          <w:noProof w:val="0"/>
        </w:rPr>
        <w:t>its strategy for achieving them</w:t>
      </w:r>
    </w:p>
    <w:p w:rsidR="000841A2" w:rsidRPr="004F2819" w:rsidRDefault="000841A2" w:rsidP="000841A2">
      <w:pPr>
        <w:pStyle w:val="BodyCopyBold"/>
        <w:rPr>
          <w:noProof w:val="0"/>
        </w:rPr>
      </w:pPr>
      <w:r w:rsidRPr="004F2819">
        <w:rPr>
          <w:noProof w:val="0"/>
        </w:rPr>
        <w:t>Norming</w:t>
      </w:r>
    </w:p>
    <w:p w:rsidR="00D85969" w:rsidRPr="004F2819" w:rsidRDefault="00D85969" w:rsidP="008A5BAD">
      <w:pPr>
        <w:pStyle w:val="BodyCopy"/>
        <w:rPr>
          <w:noProof w:val="0"/>
        </w:rPr>
      </w:pPr>
      <w:r w:rsidRPr="004F2819">
        <w:rPr>
          <w:noProof w:val="0"/>
        </w:rPr>
        <w:t xml:space="preserve">The stage of </w:t>
      </w:r>
      <w:hyperlink r:id="rId66" w:history="1">
        <w:r w:rsidRPr="004F2819">
          <w:rPr>
            <w:rStyle w:val="BodyCopyChar1"/>
            <w:noProof w:val="0"/>
          </w:rPr>
          <w:t>group</w:t>
        </w:r>
      </w:hyperlink>
      <w:r w:rsidRPr="004F2819">
        <w:rPr>
          <w:noProof w:val="0"/>
        </w:rPr>
        <w:t xml:space="preserve"> development when the team establishes its </w:t>
      </w:r>
      <w:hyperlink r:id="rId67" w:history="1">
        <w:r w:rsidRPr="004F2819">
          <w:rPr>
            <w:rStyle w:val="Hyperlink"/>
            <w:noProof w:val="0"/>
            <w:color w:val="auto"/>
            <w:u w:val="none"/>
          </w:rPr>
          <w:t>values</w:t>
        </w:r>
      </w:hyperlink>
      <w:r w:rsidRPr="004F2819">
        <w:rPr>
          <w:noProof w:val="0"/>
        </w:rPr>
        <w:t xml:space="preserve"> for how individual</w:t>
      </w:r>
      <w:r w:rsidR="0008672D">
        <w:rPr>
          <w:noProof w:val="0"/>
        </w:rPr>
        <w:t>s will interact and collaborate</w:t>
      </w:r>
    </w:p>
    <w:p w:rsidR="000841A2" w:rsidRPr="004F2819" w:rsidRDefault="000841A2" w:rsidP="000841A2">
      <w:pPr>
        <w:pStyle w:val="BodyCopyBold"/>
        <w:rPr>
          <w:noProof w:val="0"/>
        </w:rPr>
      </w:pPr>
      <w:r w:rsidRPr="004F2819">
        <w:rPr>
          <w:noProof w:val="0"/>
        </w:rPr>
        <w:t>Performing</w:t>
      </w:r>
    </w:p>
    <w:p w:rsidR="000841A2" w:rsidRPr="004F2819" w:rsidRDefault="000841A2" w:rsidP="008A5BAD">
      <w:pPr>
        <w:pStyle w:val="BodyCopy"/>
        <w:rPr>
          <w:noProof w:val="0"/>
        </w:rPr>
      </w:pPr>
      <w:r w:rsidRPr="004F2819">
        <w:rPr>
          <w:noProof w:val="0"/>
        </w:rPr>
        <w:t>The stage of group development when team members have productive relationships and are able to communicate and coordin</w:t>
      </w:r>
      <w:r w:rsidR="0008672D">
        <w:rPr>
          <w:noProof w:val="0"/>
        </w:rPr>
        <w:t>ate effectively and efficiently</w:t>
      </w:r>
    </w:p>
    <w:p w:rsidR="00D85969" w:rsidRPr="004F2819" w:rsidRDefault="000841A2" w:rsidP="00D85969">
      <w:pPr>
        <w:pStyle w:val="BodyCopyBold"/>
        <w:rPr>
          <w:noProof w:val="0"/>
        </w:rPr>
      </w:pPr>
      <w:r w:rsidRPr="004F2819">
        <w:rPr>
          <w:noProof w:val="0"/>
        </w:rPr>
        <w:t>Adjourning</w:t>
      </w:r>
      <w:r w:rsidR="00D85969" w:rsidRPr="004F2819">
        <w:rPr>
          <w:noProof w:val="0"/>
        </w:rPr>
        <w:t xml:space="preserve"> and Transforming</w:t>
      </w:r>
    </w:p>
    <w:p w:rsidR="00D85969" w:rsidRPr="004F2819" w:rsidRDefault="00D85969" w:rsidP="008A5BAD">
      <w:pPr>
        <w:pStyle w:val="BodyCopy"/>
        <w:rPr>
          <w:noProof w:val="0"/>
        </w:rPr>
      </w:pPr>
      <w:r w:rsidRPr="004F2819">
        <w:rPr>
          <w:noProof w:val="0"/>
        </w:rPr>
        <w:t xml:space="preserve">This when a team finishes </w:t>
      </w:r>
      <w:r w:rsidR="0008672D">
        <w:rPr>
          <w:noProof w:val="0"/>
        </w:rPr>
        <w:t>a project or task and breaks up;</w:t>
      </w:r>
      <w:r w:rsidRPr="004F2819">
        <w:rPr>
          <w:noProof w:val="0"/>
        </w:rPr>
        <w:t xml:space="preserve"> </w:t>
      </w:r>
      <w:r w:rsidR="0008672D">
        <w:rPr>
          <w:noProof w:val="0"/>
        </w:rPr>
        <w:t>i</w:t>
      </w:r>
      <w:r w:rsidRPr="004F2819">
        <w:rPr>
          <w:noProof w:val="0"/>
        </w:rPr>
        <w:t>n the service sector this does not necessarily happen as the service is continuing but changes to team members and the service standard may occur which then transforms the team.</w:t>
      </w:r>
    </w:p>
    <w:p w:rsidR="002B2CCA" w:rsidRPr="004F2819" w:rsidRDefault="002B2CCA">
      <w:pPr>
        <w:rPr>
          <w:rFonts w:ascii="Helvetica" w:eastAsia="Calibri" w:hAnsi="Helvetica" w:cs="Calibri"/>
          <w:szCs w:val="16"/>
          <w:lang w:eastAsia="ar-SA"/>
        </w:rPr>
      </w:pPr>
      <w:r w:rsidRPr="004F2819">
        <w:br w:type="page"/>
      </w:r>
    </w:p>
    <w:p w:rsidR="00354B4D" w:rsidRPr="004F2819" w:rsidRDefault="00354B4D" w:rsidP="00354B4D">
      <w:pPr>
        <w:pStyle w:val="Heading3"/>
      </w:pPr>
      <w:r w:rsidRPr="004F2819">
        <w:lastRenderedPageBreak/>
        <w:t>Ideas for making service teams successful</w:t>
      </w:r>
    </w:p>
    <w:p w:rsidR="002D0810" w:rsidRPr="004F2819" w:rsidRDefault="00354B4D" w:rsidP="008A5BAD">
      <w:pPr>
        <w:pStyle w:val="BodyCopy"/>
        <w:rPr>
          <w:rStyle w:val="Hyperlink"/>
          <w:noProof w:val="0"/>
          <w:color w:val="auto"/>
          <w:u w:val="none"/>
        </w:rPr>
      </w:pPr>
      <w:r w:rsidRPr="004F2819">
        <w:rPr>
          <w:noProof w:val="0"/>
        </w:rPr>
        <w:t>When establishing serv</w:t>
      </w:r>
      <w:r w:rsidR="00D85969" w:rsidRPr="004F2819">
        <w:rPr>
          <w:noProof w:val="0"/>
        </w:rPr>
        <w:t>i</w:t>
      </w:r>
      <w:r w:rsidRPr="004F2819">
        <w:rPr>
          <w:noProof w:val="0"/>
        </w:rPr>
        <w:t>c</w:t>
      </w:r>
      <w:r w:rsidR="00D85969" w:rsidRPr="004F2819">
        <w:rPr>
          <w:noProof w:val="0"/>
        </w:rPr>
        <w:t xml:space="preserve">e sector teams it is important to understand these stages of team development in order to </w:t>
      </w:r>
      <w:r w:rsidR="004F2819" w:rsidRPr="004F2819">
        <w:rPr>
          <w:noProof w:val="0"/>
        </w:rPr>
        <w:t>provid</w:t>
      </w:r>
      <w:r w:rsidR="004F2819">
        <w:rPr>
          <w:noProof w:val="0"/>
        </w:rPr>
        <w:t>e</w:t>
      </w:r>
      <w:r w:rsidR="00D85969" w:rsidRPr="004F2819">
        <w:rPr>
          <w:noProof w:val="0"/>
        </w:rPr>
        <w:t xml:space="preserve"> support and guidance whilst the team progresses. Team members may be anxious at the forming stage a</w:t>
      </w:r>
      <w:r w:rsidRPr="004F2819">
        <w:rPr>
          <w:noProof w:val="0"/>
        </w:rPr>
        <w:t>s they may not know the other te</w:t>
      </w:r>
      <w:r w:rsidR="00D85969" w:rsidRPr="004F2819">
        <w:rPr>
          <w:noProof w:val="0"/>
        </w:rPr>
        <w:t xml:space="preserve">am members well and they may not be familiar with the </w:t>
      </w:r>
      <w:r w:rsidR="004F2819" w:rsidRPr="004F2819">
        <w:rPr>
          <w:noProof w:val="0"/>
        </w:rPr>
        <w:t>service</w:t>
      </w:r>
      <w:r w:rsidR="00D85969" w:rsidRPr="004F2819">
        <w:rPr>
          <w:noProof w:val="0"/>
        </w:rPr>
        <w:t xml:space="preserve"> standards or skills required. It is important to provide clear guidelines and support at this stage. The storming stage may be a good opportunity to gather feedback in order to </w:t>
      </w:r>
      <w:r w:rsidRPr="004F2819">
        <w:rPr>
          <w:noProof w:val="0"/>
        </w:rPr>
        <w:t xml:space="preserve">clarify exactly what is expected. The norming stage is when team members agree on how the team will provide the service standard and the performing stage see the team delivery the service at the required level. It is important to provide encouragement, feedback and support at the performing stage in order to maintain the desired level of service standard. </w:t>
      </w:r>
    </w:p>
    <w:p w:rsidR="002B2CCA" w:rsidRPr="004F2819" w:rsidRDefault="007E728C" w:rsidP="008C4668">
      <w:pPr>
        <w:pStyle w:val="BodyCopy"/>
      </w:pPr>
      <w:r>
        <w:rPr>
          <w:lang w:eastAsia="en-AU"/>
        </w:rPr>
        <w:drawing>
          <wp:anchor distT="0" distB="0" distL="114300" distR="114300" simplePos="0" relativeHeight="251743232" behindDoc="0" locked="0" layoutInCell="1" allowOverlap="1">
            <wp:simplePos x="0" y="0"/>
            <wp:positionH relativeFrom="margin">
              <wp:align>center</wp:align>
            </wp:positionH>
            <wp:positionV relativeFrom="paragraph">
              <wp:posOffset>188595</wp:posOffset>
            </wp:positionV>
            <wp:extent cx="3656965" cy="2196465"/>
            <wp:effectExtent l="1905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m[1].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56965" cy="2196465"/>
                    </a:xfrm>
                    <a:prstGeom prst="rect">
                      <a:avLst/>
                    </a:prstGeom>
                  </pic:spPr>
                </pic:pic>
              </a:graphicData>
            </a:graphic>
          </wp:anchor>
        </w:drawing>
      </w:r>
      <w:r w:rsidR="002B2CCA" w:rsidRPr="004F2819">
        <w:br w:type="page"/>
      </w:r>
    </w:p>
    <w:p w:rsidR="000D10F6" w:rsidRPr="004F2819" w:rsidRDefault="002D0810" w:rsidP="002B2CCA">
      <w:pPr>
        <w:pStyle w:val="Heading2"/>
      </w:pPr>
      <w:r w:rsidRPr="004F2819">
        <w:lastRenderedPageBreak/>
        <w:t>2.3</w:t>
      </w:r>
      <w:r w:rsidRPr="004F2819">
        <w:tab/>
      </w:r>
      <w:r w:rsidR="00F3526F">
        <w:fldChar w:fldCharType="begin"/>
      </w:r>
      <w:r w:rsidR="00F3526F">
        <w:instrText xml:space="preserve"> REF  Criteria23  \* MERGEFORMAT </w:instrText>
      </w:r>
      <w:r w:rsidR="00F3526F">
        <w:fldChar w:fldCharType="separate"/>
      </w:r>
      <w:sdt>
        <w:sdtPr>
          <w:alias w:val="Criteria23"/>
          <w:tag w:val="Criteria23"/>
          <w:id w:val="-613739828"/>
          <w:placeholder>
            <w:docPart w:val="2D0F8D10A59C4B02861A706F64801E0F"/>
          </w:placeholder>
        </w:sdtPr>
        <w:sdtContent>
          <w:r w:rsidR="00F3526F" w:rsidRPr="00F3526F">
            <w:rPr>
              <w:rStyle w:val="PlaceholderText"/>
              <w:color w:val="45545F"/>
            </w:rPr>
            <w:t xml:space="preserve">Communicate established service standards to </w:t>
          </w:r>
          <w:r w:rsidR="00F3526F" w:rsidRPr="004F2819">
            <w:t>team members</w:t>
          </w:r>
        </w:sdtContent>
      </w:sdt>
      <w:r w:rsidR="00F3526F">
        <w:fldChar w:fldCharType="end"/>
      </w:r>
    </w:p>
    <w:p w:rsidR="002D0810" w:rsidRPr="004F2819" w:rsidRDefault="002B2CCA" w:rsidP="002B2CCA">
      <w:pPr>
        <w:pStyle w:val="Heading3"/>
      </w:pPr>
      <w:r w:rsidRPr="004F2819">
        <w:rPr>
          <w:noProof/>
        </w:rPr>
        <w:drawing>
          <wp:anchor distT="0" distB="0" distL="114300" distR="114300" simplePos="0" relativeHeight="251745280" behindDoc="0" locked="0" layoutInCell="1" allowOverlap="1">
            <wp:simplePos x="0" y="0"/>
            <wp:positionH relativeFrom="column">
              <wp:posOffset>3690620</wp:posOffset>
            </wp:positionH>
            <wp:positionV relativeFrom="paragraph">
              <wp:posOffset>70485</wp:posOffset>
            </wp:positionV>
            <wp:extent cx="1974850" cy="1490980"/>
            <wp:effectExtent l="19050" t="0" r="6350" b="0"/>
            <wp:wrapSquare wrapText="bothSides"/>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unicate-vision[1].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74850" cy="1490980"/>
                    </a:xfrm>
                    <a:prstGeom prst="rect">
                      <a:avLst/>
                    </a:prstGeom>
                  </pic:spPr>
                </pic:pic>
              </a:graphicData>
            </a:graphic>
          </wp:anchor>
        </w:drawing>
      </w:r>
      <w:r w:rsidR="002D0810" w:rsidRPr="004F2819">
        <w:t>Introduction</w:t>
      </w:r>
    </w:p>
    <w:p w:rsidR="002D0810" w:rsidRPr="004F2819" w:rsidRDefault="003B327D" w:rsidP="002D0810">
      <w:pPr>
        <w:pStyle w:val="BodyCopy"/>
        <w:rPr>
          <w:noProof w:val="0"/>
          <w:szCs w:val="24"/>
        </w:rPr>
      </w:pPr>
      <w:r w:rsidRPr="004F2819">
        <w:rPr>
          <w:noProof w:val="0"/>
          <w:szCs w:val="24"/>
        </w:rPr>
        <w:t>Once the service teams are formed, it is necessary to explain</w:t>
      </w:r>
      <w:r w:rsidR="002B2CCA" w:rsidRPr="004F2819">
        <w:rPr>
          <w:noProof w:val="0"/>
          <w:szCs w:val="24"/>
        </w:rPr>
        <w:t xml:space="preserve"> </w:t>
      </w:r>
      <w:r w:rsidRPr="004F2819">
        <w:rPr>
          <w:noProof w:val="0"/>
          <w:szCs w:val="24"/>
        </w:rPr>
        <w:t>what the established service standards are and ensure that</w:t>
      </w:r>
      <w:r w:rsidR="002B2CCA" w:rsidRPr="004F2819">
        <w:rPr>
          <w:noProof w:val="0"/>
          <w:szCs w:val="24"/>
        </w:rPr>
        <w:t xml:space="preserve"> </w:t>
      </w:r>
      <w:r w:rsidRPr="004F2819">
        <w:rPr>
          <w:noProof w:val="0"/>
          <w:szCs w:val="24"/>
        </w:rPr>
        <w:t>teams are able to perform the service at the desired level. It</w:t>
      </w:r>
      <w:r w:rsidR="002B2CCA" w:rsidRPr="004F2819">
        <w:rPr>
          <w:noProof w:val="0"/>
          <w:szCs w:val="24"/>
        </w:rPr>
        <w:t xml:space="preserve"> </w:t>
      </w:r>
      <w:r w:rsidRPr="004F2819">
        <w:rPr>
          <w:noProof w:val="0"/>
          <w:szCs w:val="24"/>
        </w:rPr>
        <w:t>is not effective to only tell teams what they are expected to</w:t>
      </w:r>
      <w:r w:rsidR="002B2CCA" w:rsidRPr="004F2819">
        <w:rPr>
          <w:noProof w:val="0"/>
          <w:szCs w:val="24"/>
        </w:rPr>
        <w:t xml:space="preserve"> </w:t>
      </w:r>
      <w:r w:rsidRPr="004F2819">
        <w:rPr>
          <w:noProof w:val="0"/>
          <w:szCs w:val="24"/>
        </w:rPr>
        <w:t>do. It is important to observe the service standard being</w:t>
      </w:r>
      <w:r w:rsidR="002B2CCA" w:rsidRPr="004F2819">
        <w:rPr>
          <w:noProof w:val="0"/>
          <w:szCs w:val="24"/>
        </w:rPr>
        <w:t xml:space="preserve"> </w:t>
      </w:r>
      <w:r w:rsidRPr="004F2819">
        <w:rPr>
          <w:noProof w:val="0"/>
          <w:szCs w:val="24"/>
        </w:rPr>
        <w:t>delivered at the appropriate level.</w:t>
      </w:r>
      <w:r w:rsidR="002B2CCA" w:rsidRPr="004F2819">
        <w:rPr>
          <w:noProof w:val="0"/>
          <w:lang w:eastAsia="zh-CN"/>
        </w:rPr>
        <w:t xml:space="preserve"> </w:t>
      </w:r>
    </w:p>
    <w:p w:rsidR="002D0810" w:rsidRPr="004F2819" w:rsidRDefault="003B327D" w:rsidP="002D0810">
      <w:pPr>
        <w:pStyle w:val="Heading3"/>
      </w:pPr>
      <w:r w:rsidRPr="004F2819">
        <w:t>Communicating effectively</w:t>
      </w:r>
    </w:p>
    <w:p w:rsidR="002D0810" w:rsidRPr="004F2819" w:rsidRDefault="00472176" w:rsidP="00472176">
      <w:pPr>
        <w:pStyle w:val="BodyCopy"/>
        <w:rPr>
          <w:noProof w:val="0"/>
          <w:szCs w:val="24"/>
        </w:rPr>
      </w:pPr>
      <w:r w:rsidRPr="004F2819">
        <w:rPr>
          <w:noProof w:val="0"/>
          <w:szCs w:val="24"/>
        </w:rPr>
        <w:t>It takes time to learn something new and it takes longer for a skill to be mastered. Providing a written description of a service standard to a team would not guarantee that the team could deliver the service standard to the expected level. Communicating service standards requires a variety of methods in order to make sure that all team members understand what they are required to do. To ensure that all team members understand how to deliver the service standard, it may be necessary to:</w:t>
      </w:r>
    </w:p>
    <w:p w:rsidR="002D0810" w:rsidRPr="004F2819" w:rsidRDefault="00472176" w:rsidP="00492616">
      <w:pPr>
        <w:pStyle w:val="Bullet1"/>
      </w:pPr>
      <w:r w:rsidRPr="004F2819">
        <w:t xml:space="preserve">First, provide verbal and written descriptions and explanations of the service standard. This may be done using a Power Point presentation with handouts and notes available. Team members could ask questions </w:t>
      </w:r>
      <w:r w:rsidR="002B2CCA" w:rsidRPr="004F2819">
        <w:t>for clarification at this stage</w:t>
      </w:r>
    </w:p>
    <w:p w:rsidR="00472176" w:rsidRPr="004F2819" w:rsidRDefault="00472176" w:rsidP="00492616">
      <w:pPr>
        <w:pStyle w:val="Bullet1"/>
      </w:pPr>
      <w:r w:rsidRPr="004F2819">
        <w:t>Demonstrate the service standard, explaining required techniques and procedures during the demonstration. Team members could take notes and ask for certain aspects of the service standard to be repea</w:t>
      </w:r>
      <w:r w:rsidR="002B2CCA" w:rsidRPr="004F2819">
        <w:t>ted or explained in more detail</w:t>
      </w:r>
    </w:p>
    <w:p w:rsidR="00472176" w:rsidRPr="004F2819" w:rsidRDefault="00472176" w:rsidP="00492616">
      <w:pPr>
        <w:pStyle w:val="Bullet1"/>
      </w:pPr>
      <w:r w:rsidRPr="004F2819">
        <w:t xml:space="preserve">Include the service standard descriptions in staff operating manuals and asking team members to read manuals before commencing delivery of the designated service. It may be advantageous to check staff knowledge of service standards at induction </w:t>
      </w:r>
      <w:r w:rsidR="00C3622E" w:rsidRPr="004F2819">
        <w:t>and any areas of weakness could bec</w:t>
      </w:r>
      <w:r w:rsidR="002B2CCA" w:rsidRPr="004F2819">
        <w:t>ome a focus for future training</w:t>
      </w:r>
    </w:p>
    <w:p w:rsidR="00C3622E" w:rsidRPr="004F2819" w:rsidRDefault="00C3622E" w:rsidP="00492616">
      <w:pPr>
        <w:pStyle w:val="Bullet1"/>
      </w:pPr>
      <w:r w:rsidRPr="004F2819">
        <w:t>New service standards or difficult standards could be posted on notice boards in staff areas to remind staff of the required level of service. It is common to see service standards relating to personal appearance and uniform or clothing displayed in staff areas in order to remind team members on how they should look before they engage in service delivery. This constant reminder helps to establish a code of practice or culture that new st</w:t>
      </w:r>
      <w:r w:rsidR="002B2CCA" w:rsidRPr="004F2819">
        <w:t>aff members can see immediately</w:t>
      </w:r>
    </w:p>
    <w:p w:rsidR="00C3622E" w:rsidRPr="004F2819" w:rsidRDefault="00C3622E" w:rsidP="00492616">
      <w:pPr>
        <w:pStyle w:val="Bullet1"/>
      </w:pPr>
      <w:r w:rsidRPr="004F2819">
        <w:t>Co</w:t>
      </w:r>
      <w:r w:rsidR="0008672D">
        <w:t>ncept check service standards; a</w:t>
      </w:r>
      <w:r w:rsidRPr="004F2819">
        <w:t>sk team members to explain what the required service standard is. This ensures they know what they are expected to do or it can highlight areas for attention and further explanation.</w:t>
      </w:r>
    </w:p>
    <w:p w:rsidR="002B2CCA" w:rsidRPr="004F2819" w:rsidRDefault="002B2CCA">
      <w:pPr>
        <w:rPr>
          <w:rStyle w:val="Hyperlink"/>
          <w:rFonts w:eastAsia="Calibri" w:cs="Calibri"/>
          <w:color w:val="auto"/>
          <w:szCs w:val="16"/>
          <w:u w:val="none"/>
          <w:lang w:eastAsia="ar-SA"/>
        </w:rPr>
      </w:pPr>
      <w:r w:rsidRPr="004F2819">
        <w:rPr>
          <w:rStyle w:val="Hyperlink"/>
          <w:color w:val="auto"/>
          <w:u w:val="none"/>
        </w:rPr>
        <w:br w:type="page"/>
      </w:r>
    </w:p>
    <w:p w:rsidR="002D0810" w:rsidRPr="004F2819" w:rsidRDefault="002D0810" w:rsidP="00785EE9">
      <w:pPr>
        <w:pStyle w:val="Heading2"/>
      </w:pPr>
      <w:r w:rsidRPr="004F2819">
        <w:lastRenderedPageBreak/>
        <w:t>2.4</w:t>
      </w:r>
      <w:r w:rsidRPr="004F2819">
        <w:tab/>
      </w:r>
      <w:r w:rsidR="00F3526F">
        <w:fldChar w:fldCharType="begin"/>
      </w:r>
      <w:r w:rsidR="00F3526F">
        <w:instrText xml:space="preserve"> REF  Criteria24  \* MERGEFORMAT </w:instrText>
      </w:r>
      <w:r w:rsidR="00F3526F">
        <w:fldChar w:fldCharType="separate"/>
      </w:r>
      <w:sdt>
        <w:sdtPr>
          <w:alias w:val="Criteria24"/>
          <w:tag w:val="Criteria24"/>
          <w:id w:val="1146543155"/>
          <w:placeholder>
            <w:docPart w:val="EC852E339F5C40B7A78855C6C2324F9B"/>
          </w:placeholder>
        </w:sdtPr>
        <w:sdtContent>
          <w:r w:rsidR="00F3526F" w:rsidRPr="00F3526F">
            <w:rPr>
              <w:rStyle w:val="PlaceholderText"/>
              <w:color w:val="45545F"/>
            </w:rPr>
            <w:t xml:space="preserve">Train staff in service delivery </w:t>
          </w:r>
          <w:r w:rsidR="00F3526F" w:rsidRPr="004F2819">
            <w:t>standards</w:t>
          </w:r>
        </w:sdtContent>
      </w:sdt>
      <w:r w:rsidR="00F3526F">
        <w:fldChar w:fldCharType="end"/>
      </w:r>
    </w:p>
    <w:p w:rsidR="002D0810" w:rsidRPr="004F2819" w:rsidRDefault="002B2CCA" w:rsidP="002D0810">
      <w:pPr>
        <w:pStyle w:val="Heading3"/>
      </w:pPr>
      <w:r w:rsidRPr="004F2819">
        <w:rPr>
          <w:noProof/>
        </w:rPr>
        <w:drawing>
          <wp:anchor distT="0" distB="0" distL="114300" distR="114300" simplePos="0" relativeHeight="251744256" behindDoc="0" locked="0" layoutInCell="1" allowOverlap="1">
            <wp:simplePos x="0" y="0"/>
            <wp:positionH relativeFrom="column">
              <wp:posOffset>4051300</wp:posOffset>
            </wp:positionH>
            <wp:positionV relativeFrom="paragraph">
              <wp:posOffset>129540</wp:posOffset>
            </wp:positionV>
            <wp:extent cx="1696720" cy="1701800"/>
            <wp:effectExtent l="19050" t="0" r="0" b="0"/>
            <wp:wrapSquare wrapText="bothSides"/>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ff_training_2[1].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96720" cy="1701800"/>
                    </a:xfrm>
                    <a:prstGeom prst="rect">
                      <a:avLst/>
                    </a:prstGeom>
                  </pic:spPr>
                </pic:pic>
              </a:graphicData>
            </a:graphic>
          </wp:anchor>
        </w:drawing>
      </w:r>
      <w:r w:rsidR="002D0810" w:rsidRPr="004F2819">
        <w:t>Introduction</w:t>
      </w:r>
    </w:p>
    <w:p w:rsidR="002D0810" w:rsidRPr="004F2819" w:rsidRDefault="00C3622E" w:rsidP="002B2CCA">
      <w:pPr>
        <w:pStyle w:val="BodyCopy"/>
        <w:rPr>
          <w:noProof w:val="0"/>
        </w:rPr>
      </w:pPr>
      <w:r w:rsidRPr="004F2819">
        <w:rPr>
          <w:noProof w:val="0"/>
        </w:rPr>
        <w:t>Communicating established se</w:t>
      </w:r>
      <w:r w:rsidR="004C59D6" w:rsidRPr="004F2819">
        <w:rPr>
          <w:noProof w:val="0"/>
        </w:rPr>
        <w:t xml:space="preserve">rvice standards to team members </w:t>
      </w:r>
      <w:r w:rsidRPr="004F2819">
        <w:rPr>
          <w:noProof w:val="0"/>
        </w:rPr>
        <w:t>is a critical stage in developing correc</w:t>
      </w:r>
      <w:r w:rsidR="004C59D6" w:rsidRPr="004F2819">
        <w:rPr>
          <w:noProof w:val="0"/>
        </w:rPr>
        <w:t xml:space="preserve">t delivery of service and </w:t>
      </w:r>
      <w:r w:rsidRPr="004F2819">
        <w:rPr>
          <w:noProof w:val="0"/>
        </w:rPr>
        <w:t xml:space="preserve">the more effective the communication strategy </w:t>
      </w:r>
      <w:r w:rsidR="004C59D6" w:rsidRPr="004F2819">
        <w:rPr>
          <w:noProof w:val="0"/>
        </w:rPr>
        <w:t xml:space="preserve">the easier it will </w:t>
      </w:r>
      <w:r w:rsidRPr="004F2819">
        <w:rPr>
          <w:noProof w:val="0"/>
        </w:rPr>
        <w:t>be to train staff in service deliver</w:t>
      </w:r>
      <w:r w:rsidR="004C59D6" w:rsidRPr="004F2819">
        <w:rPr>
          <w:noProof w:val="0"/>
        </w:rPr>
        <w:t xml:space="preserve">y standards. It is important to </w:t>
      </w:r>
      <w:r w:rsidRPr="004F2819">
        <w:rPr>
          <w:noProof w:val="0"/>
        </w:rPr>
        <w:t xml:space="preserve">make sure every team member fully understands </w:t>
      </w:r>
      <w:r w:rsidR="004C59D6" w:rsidRPr="004F2819">
        <w:rPr>
          <w:noProof w:val="0"/>
        </w:rPr>
        <w:t xml:space="preserve">what the </w:t>
      </w:r>
      <w:r w:rsidRPr="004F2819">
        <w:rPr>
          <w:noProof w:val="0"/>
        </w:rPr>
        <w:t xml:space="preserve">service delivery standard is and as </w:t>
      </w:r>
      <w:r w:rsidR="004C59D6" w:rsidRPr="004F2819">
        <w:rPr>
          <w:noProof w:val="0"/>
        </w:rPr>
        <w:t xml:space="preserve">we all learn in different ways, </w:t>
      </w:r>
      <w:r w:rsidRPr="004F2819">
        <w:rPr>
          <w:noProof w:val="0"/>
        </w:rPr>
        <w:t>it is important to provide multiple opportunities a</w:t>
      </w:r>
      <w:r w:rsidR="004C59D6" w:rsidRPr="004F2819">
        <w:rPr>
          <w:noProof w:val="0"/>
        </w:rPr>
        <w:t xml:space="preserve">nd contexts to </w:t>
      </w:r>
      <w:r w:rsidRPr="004F2819">
        <w:rPr>
          <w:noProof w:val="0"/>
        </w:rPr>
        <w:t>learn the service standard.</w:t>
      </w:r>
      <w:r w:rsidR="002B2CCA" w:rsidRPr="004F2819">
        <w:rPr>
          <w:noProof w:val="0"/>
          <w:lang w:eastAsia="zh-CN"/>
        </w:rPr>
        <w:t xml:space="preserve"> </w:t>
      </w:r>
    </w:p>
    <w:p w:rsidR="002D0810" w:rsidRPr="004F2819" w:rsidRDefault="004C59D6" w:rsidP="002D0810">
      <w:pPr>
        <w:pStyle w:val="Heading3"/>
      </w:pPr>
      <w:r w:rsidRPr="004F2819">
        <w:t>Conduct service standard training</w:t>
      </w:r>
    </w:p>
    <w:p w:rsidR="002D0810" w:rsidRPr="004F2819" w:rsidRDefault="004C59D6" w:rsidP="004C59D6">
      <w:pPr>
        <w:pStyle w:val="BodyCopy"/>
        <w:rPr>
          <w:noProof w:val="0"/>
          <w:szCs w:val="24"/>
        </w:rPr>
      </w:pPr>
      <w:r w:rsidRPr="004F2819">
        <w:rPr>
          <w:noProof w:val="0"/>
          <w:szCs w:val="24"/>
        </w:rPr>
        <w:t>By incorporating service standard procedures and guidelines into staff operating manuals and providing verbal instructions, team members are able to develop the knowledge required to deliver the service but it is important to show staff how to do deliver the service standard through training sessions. Training may include:</w:t>
      </w:r>
    </w:p>
    <w:p w:rsidR="002D0810" w:rsidRPr="004F2819" w:rsidRDefault="00BC7F46" w:rsidP="00492616">
      <w:pPr>
        <w:pStyle w:val="Bullet1"/>
      </w:pPr>
      <w:r w:rsidRPr="004F2819">
        <w:t>Demonstration of the service delivery techniques, strategies and procedures. Staff can observe ‘best practice’ and develop an idea of the expected level that they should be aiming for. Team members can take notes, ask questions and discuss different a</w:t>
      </w:r>
      <w:r w:rsidR="002B2CCA" w:rsidRPr="004F2819">
        <w:t>spects of the service delivery</w:t>
      </w:r>
    </w:p>
    <w:p w:rsidR="00BC7F46" w:rsidRPr="004F2819" w:rsidRDefault="00BC7F46" w:rsidP="00492616">
      <w:pPr>
        <w:pStyle w:val="Bullet1"/>
      </w:pPr>
      <w:r w:rsidRPr="004F2819">
        <w:t xml:space="preserve">Providing opportunities for staff to practice the </w:t>
      </w:r>
      <w:r w:rsidR="00774B2C" w:rsidRPr="004F2819">
        <w:t>required delivery service standards and procedures. This is an important stage as it allows staff to demonstrate their knowledge of the standard in a practical way. They can experience the context of the delivery in a controlled and safe setting and the trainer can provide input to correct or commend examples o</w:t>
      </w:r>
      <w:r w:rsidR="002B2CCA" w:rsidRPr="004F2819">
        <w:t>f the service delivery standard</w:t>
      </w:r>
    </w:p>
    <w:p w:rsidR="00774B2C" w:rsidRPr="004F2819" w:rsidRDefault="00774B2C" w:rsidP="00492616">
      <w:pPr>
        <w:pStyle w:val="Bullet1"/>
      </w:pPr>
      <w:r w:rsidRPr="004F2819">
        <w:t>Assessing staff members’ competency in delivering the service standard and providing feedback to</w:t>
      </w:r>
      <w:r w:rsidR="002B2CCA" w:rsidRPr="004F2819">
        <w:t xml:space="preserve"> identify areas for improvement</w:t>
      </w:r>
    </w:p>
    <w:p w:rsidR="00774B2C" w:rsidRPr="004F2819" w:rsidRDefault="00774B2C" w:rsidP="00492616">
      <w:pPr>
        <w:pStyle w:val="Bullet1"/>
      </w:pPr>
      <w:r w:rsidRPr="004F2819">
        <w:t>Remedial training if it is necessary. Having staff members demonstrate service delivery enables the trainer to identify areas for further training. Not all staff members may require further training but observation enables the trainer to see where p</w:t>
      </w:r>
      <w:r w:rsidR="002B2CCA" w:rsidRPr="004F2819">
        <w:t>ossible areas of difficulty are</w:t>
      </w:r>
    </w:p>
    <w:p w:rsidR="002D0810" w:rsidRPr="004F2819" w:rsidRDefault="00774B2C" w:rsidP="00492616">
      <w:pPr>
        <w:pStyle w:val="Bullet1"/>
      </w:pPr>
      <w:r w:rsidRPr="004F2819">
        <w:t>Determine who is competent and who is not yet ready to deliver the service. It is important to only allow competent staff members to deliver the designated service but to also provide opportunities for not yet competent staff to improve their performance.</w:t>
      </w:r>
    </w:p>
    <w:p w:rsidR="002D0810" w:rsidRPr="004F2819" w:rsidRDefault="002D0810" w:rsidP="001B0EFF">
      <w:pPr>
        <w:pStyle w:val="BodyCopy"/>
        <w:rPr>
          <w:noProof w:val="0"/>
        </w:rPr>
      </w:pPr>
      <w:r w:rsidRPr="004F2819">
        <w:rPr>
          <w:noProof w:val="0"/>
        </w:rPr>
        <w:br w:type="page"/>
      </w:r>
    </w:p>
    <w:p w:rsidR="002D0810" w:rsidRPr="004F2819" w:rsidRDefault="002D0810" w:rsidP="002D0810">
      <w:pPr>
        <w:pStyle w:val="ActivityHead"/>
        <w:shd w:val="clear" w:color="auto" w:fill="E36C0A" w:themeFill="accent6" w:themeFillShade="BF"/>
        <w:rPr>
          <w:noProof w:val="0"/>
          <w:color w:val="FFFFFF" w:themeColor="background1"/>
        </w:rPr>
      </w:pPr>
      <w:r w:rsidRPr="004F2819">
        <w:rPr>
          <w:noProof w:val="0"/>
          <w:color w:val="FFFFFF" w:themeColor="background1"/>
        </w:rPr>
        <w:lastRenderedPageBreak/>
        <w:t>Work Projects</w:t>
      </w:r>
    </w:p>
    <w:p w:rsidR="002D0810" w:rsidRPr="004F2819" w:rsidRDefault="002D0810" w:rsidP="002D0810">
      <w:pPr>
        <w:pStyle w:val="BodyCopy"/>
        <w:rPr>
          <w:noProof w:val="0"/>
        </w:rPr>
      </w:pPr>
      <w:r w:rsidRPr="004F2819">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4F2819" w:rsidRDefault="005F2C18" w:rsidP="002D0810">
      <w:pPr>
        <w:pStyle w:val="ActivityNumbered"/>
      </w:pPr>
      <w:r w:rsidRPr="004F2819">
        <w:t>2.1</w:t>
      </w:r>
      <w:r w:rsidRPr="004F2819">
        <w:tab/>
        <w:t>Identify one area of service delivery at your organisation and outline:</w:t>
      </w:r>
    </w:p>
    <w:p w:rsidR="005F2C18" w:rsidRPr="004F2819" w:rsidRDefault="005F2C18" w:rsidP="005F2C18">
      <w:pPr>
        <w:pStyle w:val="ActivityBullet1"/>
      </w:pPr>
      <w:r w:rsidRPr="004F2819">
        <w:t>How many people you think should be in the team or how many are in the team?</w:t>
      </w:r>
    </w:p>
    <w:p w:rsidR="005F2C18" w:rsidRPr="004F2819" w:rsidRDefault="005F2C18" w:rsidP="002D0810">
      <w:pPr>
        <w:pStyle w:val="ActivityBullet1"/>
      </w:pPr>
      <w:r w:rsidRPr="004F2819">
        <w:t>What are the services that are delivered?</w:t>
      </w:r>
    </w:p>
    <w:p w:rsidR="005F2C18" w:rsidRPr="004F2819" w:rsidRDefault="005F2C18" w:rsidP="002D0810">
      <w:pPr>
        <w:pStyle w:val="ActivityBullet1"/>
      </w:pPr>
      <w:r w:rsidRPr="004F2819">
        <w:t>Is there a determined budget for the service team in this service area?</w:t>
      </w:r>
    </w:p>
    <w:p w:rsidR="002D0810" w:rsidRPr="004F2819" w:rsidRDefault="002D0810" w:rsidP="002D0810">
      <w:pPr>
        <w:pStyle w:val="ActivityNumbered"/>
      </w:pPr>
      <w:r w:rsidRPr="004F2819">
        <w:t>2.2.</w:t>
      </w:r>
      <w:r w:rsidRPr="004F2819">
        <w:tab/>
      </w:r>
      <w:r w:rsidR="005F2C18" w:rsidRPr="004F2819">
        <w:t>Describe a service team or other team that you have been involved in. Outline:</w:t>
      </w:r>
    </w:p>
    <w:p w:rsidR="005F2C18" w:rsidRPr="004F2819" w:rsidRDefault="005F2C18" w:rsidP="005F2C18">
      <w:pPr>
        <w:pStyle w:val="ActivityBullet1"/>
      </w:pPr>
      <w:r w:rsidRPr="004F2819">
        <w:t>How the team was formed</w:t>
      </w:r>
    </w:p>
    <w:p w:rsidR="005F2C18" w:rsidRPr="004F2819" w:rsidRDefault="005F2C18" w:rsidP="005F2C18">
      <w:pPr>
        <w:pStyle w:val="ActivityBullet1"/>
      </w:pPr>
      <w:r w:rsidRPr="004F2819">
        <w:t>Were there any issues or problems within the team</w:t>
      </w:r>
    </w:p>
    <w:p w:rsidR="005F2C18" w:rsidRPr="004F2819" w:rsidRDefault="005F2C18" w:rsidP="005F2C18">
      <w:pPr>
        <w:pStyle w:val="ActivityBullet1"/>
      </w:pPr>
      <w:r w:rsidRPr="004F2819">
        <w:t>What role did you play in the team</w:t>
      </w:r>
    </w:p>
    <w:p w:rsidR="002D0810" w:rsidRPr="004F2819" w:rsidRDefault="005F2C18" w:rsidP="005F2C18">
      <w:pPr>
        <w:pStyle w:val="ActivityNumbered"/>
      </w:pPr>
      <w:r w:rsidRPr="004F2819">
        <w:t>2.3.</w:t>
      </w:r>
      <w:r w:rsidRPr="004F2819">
        <w:tab/>
        <w:t>Bring an example of a service standard to your class and in groups share how you would or have explained the standard. Were there any difficulties?</w:t>
      </w:r>
    </w:p>
    <w:p w:rsidR="002D0810" w:rsidRPr="004F2819" w:rsidRDefault="005F2C18" w:rsidP="00891A7C">
      <w:pPr>
        <w:pStyle w:val="ActivityNumbered"/>
      </w:pPr>
      <w:r w:rsidRPr="004F2819">
        <w:t>2.4.</w:t>
      </w:r>
      <w:r w:rsidRPr="004F2819">
        <w:tab/>
      </w:r>
      <w:r w:rsidR="00C831B1" w:rsidRPr="004F2819">
        <w:t>Prepare a training</w:t>
      </w:r>
      <w:r w:rsidR="00891A7C" w:rsidRPr="004F2819">
        <w:t xml:space="preserve"> session for your class. Choose a specific service standard and deliver the session in your class. Arrange a time with your trainer and submit a training outline before </w:t>
      </w:r>
      <w:r w:rsidR="00EE30EB" w:rsidRPr="004F2819">
        <w:t>delivering the training session.</w:t>
      </w:r>
    </w:p>
    <w:p w:rsidR="002D0810" w:rsidRPr="004F2819" w:rsidRDefault="002D0810" w:rsidP="002D0810">
      <w:pPr>
        <w:pStyle w:val="ActivityBottom"/>
        <w:rPr>
          <w:noProof w:val="0"/>
        </w:rPr>
      </w:pPr>
    </w:p>
    <w:p w:rsidR="002D0810" w:rsidRPr="004F2819" w:rsidRDefault="002D0810" w:rsidP="002D0810">
      <w:pPr>
        <w:rPr>
          <w:rFonts w:ascii="Helvetica" w:eastAsia="Calibri" w:hAnsi="Helvetica" w:cs="Calibri"/>
          <w:szCs w:val="16"/>
          <w:lang w:eastAsia="ar-SA"/>
        </w:rPr>
      </w:pPr>
      <w:r w:rsidRPr="004F281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4F2819" w:rsidTr="00EE30EB">
        <w:trPr>
          <w:trHeight w:val="4201"/>
        </w:trPr>
        <w:tc>
          <w:tcPr>
            <w:tcW w:w="9242" w:type="dxa"/>
            <w:shd w:val="clear" w:color="auto" w:fill="F2F2F2" w:themeFill="background1" w:themeFillShade="F2"/>
          </w:tcPr>
          <w:p w:rsidR="002D0810" w:rsidRPr="004F2819" w:rsidRDefault="002D0810" w:rsidP="002D0810">
            <w:pPr>
              <w:pStyle w:val="Heading2"/>
              <w:outlineLvl w:val="1"/>
            </w:pPr>
            <w:r w:rsidRPr="004F2819">
              <w:lastRenderedPageBreak/>
              <w:t>Summary</w:t>
            </w:r>
          </w:p>
          <w:p w:rsidR="00882210" w:rsidRPr="004F2819" w:rsidRDefault="00823358" w:rsidP="00882210">
            <w:pPr>
              <w:pStyle w:val="SumaryHeading3"/>
              <w:rPr>
                <w:highlight w:val="yellow"/>
              </w:rPr>
            </w:pPr>
            <w:r w:rsidRPr="004F2819">
              <w:rPr>
                <w:highlight w:val="yellow"/>
              </w:rPr>
              <w:fldChar w:fldCharType="begin"/>
            </w:r>
            <w:r w:rsidR="00882210" w:rsidRPr="004F2819">
              <w:rPr>
                <w:highlight w:val="yellow"/>
              </w:rPr>
              <w:instrText xml:space="preserve"> REF  Element2 </w:instrText>
            </w:r>
            <w:r w:rsidRPr="004F2819">
              <w:rPr>
                <w:highlight w:val="yellow"/>
              </w:rPr>
              <w:fldChar w:fldCharType="separate"/>
            </w:r>
            <w:sdt>
              <w:sdtPr>
                <w:rPr>
                  <w:highlight w:val="yellow"/>
                </w:rPr>
                <w:alias w:val="Element2"/>
                <w:tag w:val="Element2"/>
                <w:id w:val="717095495"/>
                <w:placeholder>
                  <w:docPart w:val="6A517FD02CE046BFB91987FFFCCFE342"/>
                </w:placeholder>
              </w:sdtPr>
              <w:sdtContent>
                <w:r w:rsidR="00F3526F" w:rsidRPr="004F2819">
                  <w:t>Establish service teams</w:t>
                </w:r>
              </w:sdtContent>
            </w:sdt>
            <w:r w:rsidRPr="004F2819">
              <w:rPr>
                <w:highlight w:val="yellow"/>
              </w:rPr>
              <w:fldChar w:fldCharType="end"/>
            </w:r>
          </w:p>
          <w:p w:rsidR="002D0810" w:rsidRPr="004F2819" w:rsidRDefault="00891A7C" w:rsidP="00F53864">
            <w:pPr>
              <w:pStyle w:val="TableText"/>
            </w:pPr>
            <w:r w:rsidRPr="004F2819">
              <w:t>Establishing and developing effective service teams is an integral process in any service industry organisation. Effective teams require team members to work together as a group and to aim to achieve service delivery goals. In establishing effective service teams it is important to:</w:t>
            </w:r>
          </w:p>
          <w:p w:rsidR="002D0810" w:rsidRPr="004F2819" w:rsidRDefault="00891A7C" w:rsidP="002D0810">
            <w:pPr>
              <w:pStyle w:val="TableBullet1"/>
              <w:rPr>
                <w:noProof w:val="0"/>
              </w:rPr>
            </w:pPr>
            <w:r w:rsidRPr="004F2819">
              <w:rPr>
                <w:noProof w:val="0"/>
              </w:rPr>
              <w:t>Identify the need, role and members of the service team. It is necessary to determine all of the parts of the service and how many people are needed to del</w:t>
            </w:r>
            <w:r w:rsidR="00EE30EB" w:rsidRPr="004F2819">
              <w:rPr>
                <w:noProof w:val="0"/>
              </w:rPr>
              <w:t>iver that service appropriately</w:t>
            </w:r>
          </w:p>
          <w:p w:rsidR="00891A7C" w:rsidRPr="004F2819" w:rsidRDefault="00006696" w:rsidP="002D0810">
            <w:pPr>
              <w:pStyle w:val="TableBullet1"/>
              <w:rPr>
                <w:noProof w:val="0"/>
              </w:rPr>
            </w:pPr>
            <w:r w:rsidRPr="004F2819">
              <w:rPr>
                <w:noProof w:val="0"/>
              </w:rPr>
              <w:t>Form a team that can align personal and team goals with orga</w:t>
            </w:r>
            <w:r w:rsidR="00EE30EB" w:rsidRPr="004F2819">
              <w:rPr>
                <w:noProof w:val="0"/>
              </w:rPr>
              <w:t>nisational goals</w:t>
            </w:r>
          </w:p>
          <w:p w:rsidR="00006696" w:rsidRPr="004F2819" w:rsidRDefault="00C831B1" w:rsidP="002D0810">
            <w:pPr>
              <w:pStyle w:val="TableBullet1"/>
              <w:rPr>
                <w:noProof w:val="0"/>
              </w:rPr>
            </w:pPr>
            <w:r w:rsidRPr="004F2819">
              <w:rPr>
                <w:noProof w:val="0"/>
              </w:rPr>
              <w:t>Explain service standards clearly to team members and check their understanding</w:t>
            </w:r>
          </w:p>
          <w:p w:rsidR="00C831B1" w:rsidRPr="004F2819" w:rsidRDefault="00C831B1" w:rsidP="002D0810">
            <w:pPr>
              <w:pStyle w:val="TableBullet1"/>
              <w:rPr>
                <w:noProof w:val="0"/>
              </w:rPr>
            </w:pPr>
            <w:r w:rsidRPr="004F2819">
              <w:rPr>
                <w:noProof w:val="0"/>
              </w:rPr>
              <w:t>Train staff through theory, knowledge, observation, practice and feedback</w:t>
            </w:r>
            <w:r w:rsidR="00EE30EB" w:rsidRPr="004F2819">
              <w:rPr>
                <w:noProof w:val="0"/>
              </w:rPr>
              <w:t>.</w:t>
            </w:r>
          </w:p>
          <w:p w:rsidR="002D0810" w:rsidRPr="004F2819" w:rsidRDefault="002D0810" w:rsidP="00C831B1">
            <w:pPr>
              <w:pStyle w:val="TableBullet2"/>
              <w:numPr>
                <w:ilvl w:val="0"/>
                <w:numId w:val="0"/>
              </w:numPr>
              <w:rPr>
                <w:lang w:val="en-AU"/>
              </w:rPr>
            </w:pPr>
          </w:p>
        </w:tc>
      </w:tr>
    </w:tbl>
    <w:p w:rsidR="00F84543" w:rsidRPr="004F2819" w:rsidRDefault="00F84543" w:rsidP="00F84543">
      <w:pPr>
        <w:pStyle w:val="BodyCopy"/>
        <w:rPr>
          <w:noProof w:val="0"/>
        </w:rPr>
      </w:pPr>
    </w:p>
    <w:p w:rsidR="00F84543" w:rsidRPr="004F2819" w:rsidRDefault="00F84543" w:rsidP="00BD2681">
      <w:pPr>
        <w:pStyle w:val="UnitCodeTitlePage"/>
        <w:sectPr w:rsidR="00F84543" w:rsidRPr="004F2819" w:rsidSect="001A29DB">
          <w:headerReference w:type="even" r:id="rId71"/>
          <w:headerReference w:type="default" r:id="rId72"/>
          <w:pgSz w:w="11906" w:h="16838"/>
          <w:pgMar w:top="1440" w:right="1440" w:bottom="1440" w:left="1440" w:header="708" w:footer="324" w:gutter="0"/>
          <w:cols w:space="708"/>
          <w:docGrid w:linePitch="360"/>
        </w:sectPr>
      </w:pPr>
    </w:p>
    <w:p w:rsidR="0012258E" w:rsidRPr="004F2819" w:rsidRDefault="0012258E" w:rsidP="0012258E">
      <w:pPr>
        <w:pStyle w:val="Heading1"/>
      </w:pPr>
      <w:bookmarkStart w:id="57" w:name="_Toc370805492"/>
      <w:bookmarkStart w:id="58" w:name="_Toc410148063"/>
      <w:r w:rsidRPr="004F2819">
        <w:lastRenderedPageBreak/>
        <w:t>Element 3</w:t>
      </w:r>
      <w:r w:rsidR="008A5BAD" w:rsidRPr="004F2819">
        <w:t xml:space="preserve">: </w:t>
      </w:r>
      <w:r w:rsidRPr="004F2819">
        <w:br/>
      </w:r>
      <w:bookmarkEnd w:id="57"/>
      <w:sdt>
        <w:sdtPr>
          <w:alias w:val="Element3"/>
          <w:tag w:val="Element3"/>
          <w:id w:val="925042"/>
          <w:placeholder>
            <w:docPart w:val="A14B843FB5D549C58B945BC05763B693"/>
          </w:placeholder>
        </w:sdtPr>
        <w:sdtEndPr>
          <w:rPr>
            <w:highlight w:val="yellow"/>
          </w:rPr>
        </w:sdtEndPr>
        <w:sdtContent>
          <w:r w:rsidR="00492616" w:rsidRPr="004F2819">
            <w:t>Work to improve service</w:t>
          </w:r>
        </w:sdtContent>
      </w:sdt>
      <w:bookmarkEnd w:id="58"/>
    </w:p>
    <w:p w:rsidR="0012258E" w:rsidRPr="004F2819" w:rsidRDefault="0012258E" w:rsidP="0012258E">
      <w:pPr>
        <w:pStyle w:val="Heading2"/>
      </w:pPr>
      <w:r w:rsidRPr="004F2819">
        <w:t>3.1</w:t>
      </w:r>
      <w:r w:rsidRPr="004F2819">
        <w:tab/>
      </w:r>
      <w:r w:rsidR="00F3526F">
        <w:fldChar w:fldCharType="begin"/>
      </w:r>
      <w:r w:rsidR="00F3526F">
        <w:instrText xml:space="preserve"> REF  Criteria31  \* MERGEFORMAT </w:instrText>
      </w:r>
      <w:r w:rsidR="00F3526F">
        <w:fldChar w:fldCharType="separate"/>
      </w:r>
      <w:sdt>
        <w:sdtPr>
          <w:alias w:val="Criteria31"/>
          <w:tag w:val="Criteria31"/>
          <w:id w:val="-1632634465"/>
          <w:placeholder>
            <w:docPart w:val="F70A6D8F4B684FA897FAAFB639BF8AD6"/>
          </w:placeholder>
        </w:sdtPr>
        <w:sdtContent>
          <w:r w:rsidR="00F3526F" w:rsidRPr="00F3526F">
            <w:rPr>
              <w:rStyle w:val="PlaceholderText"/>
              <w:color w:val="45545F"/>
            </w:rPr>
            <w:t xml:space="preserve">Monitor team performance in terms </w:t>
          </w:r>
          <w:r w:rsidR="00F3526F" w:rsidRPr="004F2819">
            <w:t>of service delivery</w:t>
          </w:r>
        </w:sdtContent>
      </w:sdt>
      <w:r w:rsidR="00F3526F">
        <w:fldChar w:fldCharType="end"/>
      </w:r>
    </w:p>
    <w:p w:rsidR="00D4005D" w:rsidRPr="004F2819" w:rsidRDefault="00EE30EB" w:rsidP="00D4005D">
      <w:pPr>
        <w:pStyle w:val="Heading3"/>
      </w:pPr>
      <w:r w:rsidRPr="004F2819">
        <w:rPr>
          <w:noProof/>
        </w:rPr>
        <w:drawing>
          <wp:anchor distT="0" distB="0" distL="114300" distR="114300" simplePos="0" relativeHeight="251746304" behindDoc="0" locked="0" layoutInCell="1" allowOverlap="1">
            <wp:simplePos x="0" y="0"/>
            <wp:positionH relativeFrom="column">
              <wp:posOffset>3915410</wp:posOffset>
            </wp:positionH>
            <wp:positionV relativeFrom="paragraph">
              <wp:posOffset>320675</wp:posOffset>
            </wp:positionV>
            <wp:extent cx="2068195" cy="1575435"/>
            <wp:effectExtent l="19050" t="0" r="8255" b="0"/>
            <wp:wrapSquare wrapText="bothSides"/>
            <wp:docPr id="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servation[1].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068195" cy="1575435"/>
                    </a:xfrm>
                    <a:prstGeom prst="rect">
                      <a:avLst/>
                    </a:prstGeom>
                  </pic:spPr>
                </pic:pic>
              </a:graphicData>
            </a:graphic>
          </wp:anchor>
        </w:drawing>
      </w:r>
      <w:r w:rsidR="00D4005D" w:rsidRPr="004F2819">
        <w:t>Introduction</w:t>
      </w:r>
    </w:p>
    <w:p w:rsidR="00D4005D" w:rsidRPr="004F2819" w:rsidRDefault="00774B2C" w:rsidP="00D4005D">
      <w:pPr>
        <w:pStyle w:val="BodyCopy"/>
        <w:rPr>
          <w:noProof w:val="0"/>
          <w:szCs w:val="24"/>
        </w:rPr>
      </w:pPr>
      <w:r w:rsidRPr="004F2819">
        <w:rPr>
          <w:noProof w:val="0"/>
          <w:szCs w:val="24"/>
        </w:rPr>
        <w:t xml:space="preserve">Effective training will provide </w:t>
      </w:r>
      <w:r w:rsidR="00103EEE" w:rsidRPr="004F2819">
        <w:rPr>
          <w:noProof w:val="0"/>
          <w:szCs w:val="24"/>
        </w:rPr>
        <w:t>a solid foundation for staff</w:t>
      </w:r>
      <w:r w:rsidR="00EE30EB" w:rsidRPr="004F2819">
        <w:rPr>
          <w:noProof w:val="0"/>
          <w:szCs w:val="24"/>
        </w:rPr>
        <w:t xml:space="preserve"> </w:t>
      </w:r>
      <w:r w:rsidR="00103EEE" w:rsidRPr="004F2819">
        <w:rPr>
          <w:noProof w:val="0"/>
          <w:szCs w:val="24"/>
        </w:rPr>
        <w:t>to deliver service standards at the desired level but it is</w:t>
      </w:r>
      <w:r w:rsidR="00EE30EB" w:rsidRPr="004F2819">
        <w:rPr>
          <w:noProof w:val="0"/>
          <w:szCs w:val="24"/>
        </w:rPr>
        <w:t xml:space="preserve"> </w:t>
      </w:r>
      <w:r w:rsidR="00103EEE" w:rsidRPr="004F2819">
        <w:rPr>
          <w:noProof w:val="0"/>
          <w:szCs w:val="24"/>
        </w:rPr>
        <w:t>important to monitor service delivery performance to ensure</w:t>
      </w:r>
      <w:r w:rsidR="00EE30EB" w:rsidRPr="004F2819">
        <w:rPr>
          <w:noProof w:val="0"/>
          <w:szCs w:val="24"/>
        </w:rPr>
        <w:t xml:space="preserve"> </w:t>
      </w:r>
      <w:r w:rsidR="00103EEE" w:rsidRPr="004F2819">
        <w:rPr>
          <w:noProof w:val="0"/>
          <w:szCs w:val="24"/>
        </w:rPr>
        <w:t>that service standards are being delivered at the required level consistently. Although the context of the service delivery may be the same most of the time, external factors can influence the delivery and it is important</w:t>
      </w:r>
      <w:r w:rsidR="00EE30EB" w:rsidRPr="004F2819">
        <w:rPr>
          <w:noProof w:val="0"/>
          <w:szCs w:val="24"/>
        </w:rPr>
        <w:t xml:space="preserve"> </w:t>
      </w:r>
      <w:r w:rsidR="00103EEE" w:rsidRPr="004F2819">
        <w:rPr>
          <w:noProof w:val="0"/>
          <w:szCs w:val="24"/>
        </w:rPr>
        <w:t>to make sure that the service standard remains the same</w:t>
      </w:r>
      <w:r w:rsidR="00EE30EB" w:rsidRPr="004F2819">
        <w:rPr>
          <w:noProof w:val="0"/>
          <w:szCs w:val="24"/>
        </w:rPr>
        <w:t xml:space="preserve"> </w:t>
      </w:r>
      <w:r w:rsidR="00103EEE" w:rsidRPr="004F2819">
        <w:rPr>
          <w:noProof w:val="0"/>
          <w:szCs w:val="24"/>
        </w:rPr>
        <w:t>irrespective of unforseen influences.</w:t>
      </w:r>
    </w:p>
    <w:p w:rsidR="00D4005D" w:rsidRPr="004F2819" w:rsidRDefault="00103EEE" w:rsidP="00D4005D">
      <w:pPr>
        <w:pStyle w:val="Heading3"/>
      </w:pPr>
      <w:r w:rsidRPr="004F2819">
        <w:t>Monitoring team performance</w:t>
      </w:r>
    </w:p>
    <w:p w:rsidR="00D4005D" w:rsidRPr="004F2819" w:rsidRDefault="00103EEE" w:rsidP="00AF4243">
      <w:pPr>
        <w:pStyle w:val="BodyCopy"/>
        <w:rPr>
          <w:noProof w:val="0"/>
          <w:szCs w:val="24"/>
        </w:rPr>
      </w:pPr>
      <w:r w:rsidRPr="004F2819">
        <w:rPr>
          <w:noProof w:val="0"/>
        </w:rPr>
        <w:t xml:space="preserve">Monitoring and evaluating team service delivery should not be seen as a negative </w:t>
      </w:r>
      <w:r w:rsidRPr="004F2819">
        <w:rPr>
          <w:noProof w:val="0"/>
          <w:szCs w:val="24"/>
        </w:rPr>
        <w:t xml:space="preserve">experience and it is important for any monitoring processes to be transparent and supportive. </w:t>
      </w:r>
      <w:r w:rsidR="00F550AF" w:rsidRPr="004F2819">
        <w:rPr>
          <w:noProof w:val="0"/>
          <w:szCs w:val="24"/>
        </w:rPr>
        <w:t xml:space="preserve">All staff members should be informed of performance monitoring procedures and it is critical that they understand clearly the parameters on which their performance will be assessed. Developing service delivery checklists that identify and evaluate the different aspects of the designated service standard and showing these to </w:t>
      </w:r>
      <w:r w:rsidR="0008672D">
        <w:rPr>
          <w:noProof w:val="0"/>
          <w:szCs w:val="24"/>
        </w:rPr>
        <w:t>staff before they are monitored</w:t>
      </w:r>
      <w:r w:rsidR="00F550AF" w:rsidRPr="004F2819">
        <w:rPr>
          <w:noProof w:val="0"/>
          <w:szCs w:val="24"/>
        </w:rPr>
        <w:t xml:space="preserve"> helps to ensure that team members are assessed objectively and fairly and provides clear examples for feedback or further training.</w:t>
      </w:r>
    </w:p>
    <w:p w:rsidR="00F550AF" w:rsidRPr="004F2819" w:rsidRDefault="00F550AF" w:rsidP="00AF4243">
      <w:pPr>
        <w:pStyle w:val="BodyCopy"/>
        <w:rPr>
          <w:noProof w:val="0"/>
          <w:szCs w:val="24"/>
        </w:rPr>
      </w:pPr>
      <w:r w:rsidRPr="004F2819">
        <w:rPr>
          <w:noProof w:val="0"/>
          <w:szCs w:val="24"/>
        </w:rPr>
        <w:t xml:space="preserve">Observing team members whilst they are delivering a particular service enables the observer to evaluate performance </w:t>
      </w:r>
      <w:r w:rsidR="00623A79" w:rsidRPr="004F2819">
        <w:rPr>
          <w:noProof w:val="0"/>
          <w:szCs w:val="24"/>
        </w:rPr>
        <w:t xml:space="preserve">in a real world context. It is important for the observation to be as unobtrusive as possible and not to impact on that actual service delivery. Checklists make it easier for the observer to identify compliance to service standards and also to identify areas for improvement. Observing teams delivering service may also help to identify staff who are exceeding the service standard, </w:t>
      </w:r>
      <w:r w:rsidR="00EB4C61" w:rsidRPr="004F2819">
        <w:rPr>
          <w:noProof w:val="0"/>
          <w:szCs w:val="24"/>
        </w:rPr>
        <w:t xml:space="preserve">see </w:t>
      </w:r>
      <w:r w:rsidR="00623A79" w:rsidRPr="004F2819">
        <w:rPr>
          <w:noProof w:val="0"/>
          <w:szCs w:val="24"/>
        </w:rPr>
        <w:t xml:space="preserve">adaptations of the service standard, and </w:t>
      </w:r>
      <w:r w:rsidR="00EB4C61" w:rsidRPr="004F2819">
        <w:rPr>
          <w:noProof w:val="0"/>
          <w:szCs w:val="24"/>
        </w:rPr>
        <w:t xml:space="preserve">identify </w:t>
      </w:r>
      <w:r w:rsidR="00623A79" w:rsidRPr="004F2819">
        <w:rPr>
          <w:noProof w:val="0"/>
          <w:szCs w:val="24"/>
        </w:rPr>
        <w:t xml:space="preserve">challenges that may not be attributed to the </w:t>
      </w:r>
      <w:r w:rsidR="00EB4C61" w:rsidRPr="004F2819">
        <w:rPr>
          <w:noProof w:val="0"/>
          <w:szCs w:val="24"/>
        </w:rPr>
        <w:t>staff members but to other factors.</w:t>
      </w:r>
    </w:p>
    <w:p w:rsidR="00EB4C61" w:rsidRPr="004F2819" w:rsidRDefault="00EB4C61" w:rsidP="00AF4243">
      <w:pPr>
        <w:pStyle w:val="BodyCopy"/>
        <w:rPr>
          <w:noProof w:val="0"/>
          <w:szCs w:val="24"/>
        </w:rPr>
      </w:pPr>
      <w:r w:rsidRPr="004F2819">
        <w:rPr>
          <w:noProof w:val="0"/>
          <w:szCs w:val="24"/>
        </w:rPr>
        <w:t xml:space="preserve">It is an important step in the monitoring process to gather feedback from both the staff that are delivering the service and from the recipients of the service. As an observer, it is difficult to experience the service delivery from a distance, so asking for feedback from the customer can help to create a clearer understanding of the staff member’s performance. </w:t>
      </w:r>
    </w:p>
    <w:p w:rsidR="00AF4243" w:rsidRPr="004F2819" w:rsidRDefault="00AF4243">
      <w:pPr>
        <w:rPr>
          <w:rStyle w:val="Hyperlink"/>
          <w:rFonts w:eastAsia="Calibri" w:cs="Calibri"/>
          <w:color w:val="auto"/>
          <w:szCs w:val="16"/>
          <w:u w:val="none"/>
          <w:lang w:eastAsia="ar-SA"/>
        </w:rPr>
      </w:pPr>
      <w:r w:rsidRPr="004F2819">
        <w:rPr>
          <w:rStyle w:val="Hyperlink"/>
          <w:color w:val="auto"/>
          <w:u w:val="none"/>
        </w:rPr>
        <w:br w:type="page"/>
      </w:r>
    </w:p>
    <w:p w:rsidR="00D4005D" w:rsidRPr="004F2819" w:rsidRDefault="003F71A0" w:rsidP="00AF4243">
      <w:pPr>
        <w:pStyle w:val="BodyCopy"/>
        <w:rPr>
          <w:rStyle w:val="Hyperlink"/>
          <w:noProof w:val="0"/>
          <w:color w:val="auto"/>
          <w:u w:val="none"/>
        </w:rPr>
      </w:pPr>
      <w:r w:rsidRPr="004F2819">
        <w:rPr>
          <w:rStyle w:val="Hyperlink"/>
          <w:noProof w:val="0"/>
          <w:color w:val="auto"/>
          <w:u w:val="none"/>
        </w:rPr>
        <w:lastRenderedPageBreak/>
        <w:t xml:space="preserve">Below is an example checklist for a service standard. </w:t>
      </w:r>
      <w:r w:rsidR="00AF4243" w:rsidRPr="004F2819">
        <w:rPr>
          <w:rStyle w:val="Hyperlink"/>
          <w:noProof w:val="0"/>
          <w:color w:val="auto"/>
          <w:u w:val="none"/>
        </w:rPr>
        <w:t>P</w:t>
      </w:r>
      <w:r w:rsidRPr="004F2819">
        <w:rPr>
          <w:rStyle w:val="Hyperlink"/>
          <w:noProof w:val="0"/>
          <w:color w:val="auto"/>
          <w:u w:val="none"/>
        </w:rPr>
        <w:t xml:space="preserve">C = </w:t>
      </w:r>
      <w:r w:rsidR="00AF4243" w:rsidRPr="004F2819">
        <w:rPr>
          <w:rStyle w:val="Hyperlink"/>
          <w:noProof w:val="0"/>
          <w:color w:val="auto"/>
          <w:u w:val="none"/>
        </w:rPr>
        <w:t xml:space="preserve">Pass </w:t>
      </w:r>
      <w:r w:rsidRPr="004F2819">
        <w:rPr>
          <w:rStyle w:val="Hyperlink"/>
          <w:noProof w:val="0"/>
          <w:color w:val="auto"/>
          <w:u w:val="none"/>
        </w:rPr>
        <w:t xml:space="preserve">Competent and NYC = Not Yet Competent. </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188"/>
        <w:gridCol w:w="2091"/>
        <w:gridCol w:w="972"/>
        <w:gridCol w:w="2991"/>
      </w:tblGrid>
      <w:tr w:rsidR="001915FE" w:rsidRPr="004F2819" w:rsidTr="001915FE">
        <w:trPr>
          <w:trHeight w:val="567"/>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45545F"/>
          </w:tcPr>
          <w:p w:rsidR="001915FE" w:rsidRPr="004F2819" w:rsidRDefault="001915FE" w:rsidP="00F53864">
            <w:pPr>
              <w:pStyle w:val="TableHeading"/>
            </w:pPr>
            <w:r w:rsidRPr="004F2819">
              <w:t>Service Standard Monitoring Checklist: Greeting a guest</w:t>
            </w:r>
            <w:r w:rsidR="003F71A0" w:rsidRPr="004F2819">
              <w:t xml:space="preserve"> and providing assistance.</w:t>
            </w:r>
          </w:p>
        </w:tc>
      </w:tr>
      <w:tr w:rsidR="001915FE" w:rsidRPr="004F2819" w:rsidTr="00AF4243">
        <w:trPr>
          <w:trHeight w:val="567"/>
        </w:trPr>
        <w:tc>
          <w:tcPr>
            <w:tcW w:w="1749"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rPr>
                <w:b/>
              </w:rPr>
            </w:pPr>
            <w:r w:rsidRPr="004F2819">
              <w:rPr>
                <w:b/>
              </w:rPr>
              <w:t>Service Standard</w:t>
            </w:r>
          </w:p>
        </w:tc>
        <w:tc>
          <w:tcPr>
            <w:tcW w:w="1155"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rPr>
                <w:b/>
              </w:rPr>
            </w:pPr>
            <w:r w:rsidRPr="004F2819">
              <w:rPr>
                <w:b/>
              </w:rPr>
              <w:t>Observation</w:t>
            </w:r>
          </w:p>
        </w:tc>
        <w:tc>
          <w:tcPr>
            <w:tcW w:w="454" w:type="pct"/>
            <w:tcBorders>
              <w:top w:val="single" w:sz="4" w:space="0" w:color="auto"/>
              <w:left w:val="single" w:sz="4" w:space="0" w:color="auto"/>
              <w:bottom w:val="single" w:sz="4" w:space="0" w:color="auto"/>
              <w:right w:val="single" w:sz="4" w:space="0" w:color="auto"/>
            </w:tcBorders>
            <w:vAlign w:val="center"/>
          </w:tcPr>
          <w:p w:rsidR="001915FE" w:rsidRPr="004F2819" w:rsidRDefault="00AF4243" w:rsidP="00AF4243">
            <w:pPr>
              <w:pStyle w:val="TableText"/>
              <w:jc w:val="center"/>
              <w:rPr>
                <w:b/>
              </w:rPr>
            </w:pPr>
            <w:r w:rsidRPr="004F2819">
              <w:rPr>
                <w:b/>
              </w:rPr>
              <w:t>P</w:t>
            </w:r>
            <w:r w:rsidR="003F71A0" w:rsidRPr="004F2819">
              <w:rPr>
                <w:b/>
              </w:rPr>
              <w:t>C/NYC</w:t>
            </w:r>
          </w:p>
        </w:tc>
        <w:tc>
          <w:tcPr>
            <w:tcW w:w="1642"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rPr>
                <w:b/>
              </w:rPr>
            </w:pPr>
            <w:r w:rsidRPr="004F2819">
              <w:rPr>
                <w:b/>
              </w:rPr>
              <w:t>Comments</w:t>
            </w:r>
          </w:p>
        </w:tc>
      </w:tr>
      <w:tr w:rsidR="001915FE" w:rsidRPr="004F2819" w:rsidTr="00AF4243">
        <w:trPr>
          <w:trHeight w:val="567"/>
        </w:trPr>
        <w:tc>
          <w:tcPr>
            <w:tcW w:w="1749"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Greet guest with appropriate greeting: Good morning/Good afternoon/Good evening Sir/Madam/</w:t>
            </w:r>
            <w:r w:rsidR="0008672D" w:rsidRPr="004F2819">
              <w:t>Mr</w:t>
            </w:r>
            <w:r w:rsidRPr="004F2819">
              <w:t xml:space="preserve"> or </w:t>
            </w:r>
            <w:r w:rsidR="0008672D" w:rsidRPr="004F2819">
              <w:t>Mrs</w:t>
            </w:r>
            <w:r w:rsidRPr="004F2819">
              <w:t xml:space="preserve"> Smith</w:t>
            </w:r>
          </w:p>
        </w:tc>
        <w:tc>
          <w:tcPr>
            <w:tcW w:w="1155"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Team member used appropriate greeting: “Good morning</w:t>
            </w:r>
            <w:r w:rsidR="003F71A0" w:rsidRPr="004F2819">
              <w:t>, s</w:t>
            </w:r>
            <w:r w:rsidRPr="004F2819">
              <w:t>ir.”</w:t>
            </w:r>
          </w:p>
        </w:tc>
        <w:tc>
          <w:tcPr>
            <w:tcW w:w="454" w:type="pct"/>
            <w:tcBorders>
              <w:top w:val="single" w:sz="4" w:space="0" w:color="auto"/>
              <w:left w:val="single" w:sz="4" w:space="0" w:color="auto"/>
              <w:bottom w:val="single" w:sz="4" w:space="0" w:color="auto"/>
              <w:right w:val="single" w:sz="4" w:space="0" w:color="auto"/>
            </w:tcBorders>
            <w:vAlign w:val="center"/>
          </w:tcPr>
          <w:p w:rsidR="001915FE" w:rsidRPr="004F2819" w:rsidRDefault="00AF4243" w:rsidP="00AF4243">
            <w:pPr>
              <w:pStyle w:val="TableText"/>
              <w:jc w:val="center"/>
            </w:pPr>
            <w:r w:rsidRPr="004F2819">
              <w:t>P</w:t>
            </w:r>
            <w:r w:rsidR="003F71A0" w:rsidRPr="004F2819">
              <w:t>C</w:t>
            </w:r>
          </w:p>
        </w:tc>
        <w:tc>
          <w:tcPr>
            <w:tcW w:w="1642"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Team member was polite and smiled during greeting.</w:t>
            </w:r>
          </w:p>
        </w:tc>
      </w:tr>
      <w:tr w:rsidR="001915FE" w:rsidRPr="004F2819" w:rsidTr="00AF4243">
        <w:trPr>
          <w:trHeight w:val="567"/>
        </w:trPr>
        <w:tc>
          <w:tcPr>
            <w:tcW w:w="1749"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Personal appearance: Uniform, grooming</w:t>
            </w:r>
          </w:p>
        </w:tc>
        <w:tc>
          <w:tcPr>
            <w:tcW w:w="1155"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Uniform was worn correctly.</w:t>
            </w:r>
          </w:p>
        </w:tc>
        <w:tc>
          <w:tcPr>
            <w:tcW w:w="454" w:type="pct"/>
            <w:tcBorders>
              <w:top w:val="single" w:sz="4" w:space="0" w:color="auto"/>
              <w:left w:val="single" w:sz="4" w:space="0" w:color="auto"/>
              <w:bottom w:val="single" w:sz="4" w:space="0" w:color="auto"/>
              <w:right w:val="single" w:sz="4" w:space="0" w:color="auto"/>
            </w:tcBorders>
            <w:vAlign w:val="center"/>
          </w:tcPr>
          <w:p w:rsidR="001915FE" w:rsidRPr="004F2819" w:rsidRDefault="003F71A0" w:rsidP="00AF4243">
            <w:pPr>
              <w:pStyle w:val="TableText"/>
              <w:jc w:val="center"/>
            </w:pPr>
            <w:r w:rsidRPr="004F2819">
              <w:t>NYC</w:t>
            </w:r>
          </w:p>
        </w:tc>
        <w:tc>
          <w:tcPr>
            <w:tcW w:w="1642" w:type="pct"/>
            <w:tcBorders>
              <w:top w:val="single" w:sz="4" w:space="0" w:color="auto"/>
              <w:left w:val="single" w:sz="4" w:space="0" w:color="auto"/>
              <w:bottom w:val="single" w:sz="4" w:space="0" w:color="auto"/>
              <w:right w:val="single" w:sz="4" w:space="0" w:color="auto"/>
            </w:tcBorders>
            <w:vAlign w:val="center"/>
          </w:tcPr>
          <w:p w:rsidR="001915FE" w:rsidRPr="004F2819" w:rsidRDefault="001915FE" w:rsidP="00AF4243">
            <w:pPr>
              <w:pStyle w:val="TableText"/>
              <w:jc w:val="center"/>
            </w:pPr>
            <w:r w:rsidRPr="004F2819">
              <w:t>Hair was brushed neatly but staff member had not shaved. Need to remind staff member about need for shaving daily.</w:t>
            </w:r>
          </w:p>
        </w:tc>
      </w:tr>
      <w:tr w:rsidR="001915FE" w:rsidRPr="004F2819" w:rsidTr="00AF4243">
        <w:trPr>
          <w:trHeight w:val="567"/>
        </w:trPr>
        <w:tc>
          <w:tcPr>
            <w:tcW w:w="1749" w:type="pct"/>
            <w:tcBorders>
              <w:top w:val="single" w:sz="4" w:space="0" w:color="auto"/>
              <w:left w:val="single" w:sz="4" w:space="0" w:color="auto"/>
              <w:bottom w:val="single" w:sz="4" w:space="0" w:color="auto"/>
              <w:right w:val="single" w:sz="4" w:space="0" w:color="auto"/>
            </w:tcBorders>
            <w:vAlign w:val="center"/>
          </w:tcPr>
          <w:p w:rsidR="001915FE" w:rsidRPr="004F2819" w:rsidRDefault="003F71A0" w:rsidP="00AF4243">
            <w:pPr>
              <w:pStyle w:val="TableText"/>
              <w:jc w:val="center"/>
            </w:pPr>
            <w:r w:rsidRPr="004F2819">
              <w:t>Ask guest if they need anything.</w:t>
            </w:r>
          </w:p>
        </w:tc>
        <w:tc>
          <w:tcPr>
            <w:tcW w:w="1155" w:type="pct"/>
            <w:tcBorders>
              <w:top w:val="single" w:sz="4" w:space="0" w:color="auto"/>
              <w:left w:val="single" w:sz="4" w:space="0" w:color="auto"/>
              <w:bottom w:val="single" w:sz="4" w:space="0" w:color="auto"/>
              <w:right w:val="single" w:sz="4" w:space="0" w:color="auto"/>
            </w:tcBorders>
            <w:vAlign w:val="center"/>
          </w:tcPr>
          <w:p w:rsidR="001915FE" w:rsidRPr="004F2819" w:rsidRDefault="003F71A0" w:rsidP="00AF4243">
            <w:pPr>
              <w:pStyle w:val="TableText"/>
              <w:jc w:val="center"/>
            </w:pPr>
            <w:r w:rsidRPr="004F2819">
              <w:t>Team member asked “How may I help you, sir?”</w:t>
            </w:r>
          </w:p>
        </w:tc>
        <w:tc>
          <w:tcPr>
            <w:tcW w:w="454" w:type="pct"/>
            <w:tcBorders>
              <w:top w:val="single" w:sz="4" w:space="0" w:color="auto"/>
              <w:left w:val="single" w:sz="4" w:space="0" w:color="auto"/>
              <w:bottom w:val="single" w:sz="4" w:space="0" w:color="auto"/>
              <w:right w:val="single" w:sz="4" w:space="0" w:color="auto"/>
            </w:tcBorders>
            <w:vAlign w:val="center"/>
          </w:tcPr>
          <w:p w:rsidR="001915FE" w:rsidRPr="004F2819" w:rsidRDefault="00AF4243" w:rsidP="00AF4243">
            <w:pPr>
              <w:pStyle w:val="TableText"/>
              <w:jc w:val="center"/>
            </w:pPr>
            <w:r w:rsidRPr="004F2819">
              <w:t>P</w:t>
            </w:r>
            <w:r w:rsidR="003F71A0" w:rsidRPr="004F2819">
              <w:t>C</w:t>
            </w:r>
          </w:p>
        </w:tc>
        <w:tc>
          <w:tcPr>
            <w:tcW w:w="1642" w:type="pct"/>
            <w:tcBorders>
              <w:top w:val="single" w:sz="4" w:space="0" w:color="auto"/>
              <w:left w:val="single" w:sz="4" w:space="0" w:color="auto"/>
              <w:bottom w:val="single" w:sz="4" w:space="0" w:color="auto"/>
              <w:right w:val="single" w:sz="4" w:space="0" w:color="auto"/>
            </w:tcBorders>
            <w:vAlign w:val="center"/>
          </w:tcPr>
          <w:p w:rsidR="001915FE" w:rsidRPr="004F2819" w:rsidRDefault="003F71A0" w:rsidP="00AF4243">
            <w:pPr>
              <w:pStyle w:val="TableText"/>
              <w:jc w:val="center"/>
            </w:pPr>
            <w:r w:rsidRPr="004F2819">
              <w:t>Team member was polite and friendly.</w:t>
            </w:r>
          </w:p>
        </w:tc>
      </w:tr>
    </w:tbl>
    <w:p w:rsidR="00AF4243" w:rsidRPr="004F2819" w:rsidRDefault="000E1D13" w:rsidP="00AF4243">
      <w:pPr>
        <w:pStyle w:val="Heading3"/>
        <w:rPr>
          <w:color w:val="0000FF"/>
        </w:rPr>
      </w:pPr>
      <w:r>
        <w:rPr>
          <w:noProof/>
          <w:color w:val="0000FF"/>
          <w:szCs w:val="16"/>
        </w:rPr>
        <w:drawing>
          <wp:anchor distT="0" distB="0" distL="114300" distR="114300" simplePos="0" relativeHeight="251778048" behindDoc="0" locked="0" layoutInCell="1" allowOverlap="1">
            <wp:simplePos x="0" y="0"/>
            <wp:positionH relativeFrom="column">
              <wp:posOffset>4591050</wp:posOffset>
            </wp:positionH>
            <wp:positionV relativeFrom="paragraph">
              <wp:posOffset>68580</wp:posOffset>
            </wp:positionV>
            <wp:extent cx="1205865" cy="1224915"/>
            <wp:effectExtent l="19050" t="0" r="0" b="0"/>
            <wp:wrapSquare wrapText="bothSides"/>
            <wp:docPr id="354" name="Picture 15"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82513456.jpg"/>
                    <pic:cNvPicPr>
                      <a:picLocks noChangeAspect="1" noChangeArrowheads="1"/>
                    </pic:cNvPicPr>
                  </pic:nvPicPr>
                  <pic:blipFill>
                    <a:blip r:embed="rId47" cstate="print"/>
                    <a:srcRect/>
                    <a:stretch>
                      <a:fillRect/>
                    </a:stretch>
                  </pic:blipFill>
                  <pic:spPr bwMode="auto">
                    <a:xfrm>
                      <a:off x="0" y="0"/>
                      <a:ext cx="1205865" cy="1224915"/>
                    </a:xfrm>
                    <a:prstGeom prst="rect">
                      <a:avLst/>
                    </a:prstGeom>
                    <a:noFill/>
                    <a:ln w="9525">
                      <a:noFill/>
                      <a:miter lim="800000"/>
                      <a:headEnd/>
                      <a:tailEnd/>
                    </a:ln>
                  </pic:spPr>
                </pic:pic>
              </a:graphicData>
            </a:graphic>
          </wp:anchor>
        </w:drawing>
      </w:r>
      <w:r w:rsidR="003F71A0" w:rsidRPr="004F2819">
        <w:rPr>
          <w:rStyle w:val="BodyCopyBoldChar1"/>
          <w:rFonts w:eastAsiaTheme="majorEastAsia" w:cstheme="majorBidi"/>
          <w:b/>
          <w:noProof w:val="0"/>
          <w:color w:val="0000FF"/>
          <w:lang w:eastAsia="en-AU"/>
        </w:rPr>
        <w:t>Activity</w:t>
      </w:r>
    </w:p>
    <w:p w:rsidR="00AF4243" w:rsidRPr="004F2819" w:rsidRDefault="003F71A0" w:rsidP="00AF4243">
      <w:pPr>
        <w:pStyle w:val="BodyCopy"/>
        <w:rPr>
          <w:noProof w:val="0"/>
        </w:rPr>
      </w:pPr>
      <w:r w:rsidRPr="004F2819">
        <w:rPr>
          <w:noProof w:val="0"/>
        </w:rPr>
        <w:t xml:space="preserve">Develop a </w:t>
      </w:r>
      <w:r w:rsidR="008A5BAD" w:rsidRPr="004F2819">
        <w:rPr>
          <w:noProof w:val="0"/>
        </w:rPr>
        <w:t>checklist</w:t>
      </w:r>
      <w:r w:rsidRPr="004F2819">
        <w:rPr>
          <w:noProof w:val="0"/>
        </w:rPr>
        <w:t xml:space="preserve"> for a service delivery standard and provide examples of appropriate service standards. </w:t>
      </w:r>
    </w:p>
    <w:p w:rsidR="003F71A0" w:rsidRPr="004F2819" w:rsidRDefault="008A5BAD" w:rsidP="00AF4243">
      <w:pPr>
        <w:pStyle w:val="BodyCopy"/>
        <w:rPr>
          <w:noProof w:val="0"/>
        </w:rPr>
      </w:pPr>
      <w:r w:rsidRPr="004F2819">
        <w:rPr>
          <w:noProof w:val="0"/>
        </w:rPr>
        <w:t xml:space="preserve">What else needs to be included in the checklist? </w:t>
      </w:r>
      <w:r w:rsidR="00B536A0" w:rsidRPr="004F2819">
        <w:rPr>
          <w:noProof w:val="0"/>
        </w:rPr>
        <w:t>Look at the assessment checklist and plan below to help you.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6"/>
        <w:gridCol w:w="6616"/>
      </w:tblGrid>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Candidate</w:t>
            </w:r>
          </w:p>
        </w:tc>
        <w:tc>
          <w:tcPr>
            <w:tcW w:w="6166" w:type="dxa"/>
          </w:tcPr>
          <w:p w:rsidR="009A177A" w:rsidRPr="004F2819" w:rsidRDefault="009A177A" w:rsidP="00AC6AC7">
            <w:pPr>
              <w:pStyle w:val="TableText"/>
              <w:spacing w:after="240"/>
            </w:pPr>
            <w:r w:rsidRPr="004F2819">
              <w:t>Rachel Watson, Office Trainee, ABC Transport and Logistics</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Assessor</w:t>
            </w:r>
          </w:p>
        </w:tc>
        <w:tc>
          <w:tcPr>
            <w:tcW w:w="6166" w:type="dxa"/>
          </w:tcPr>
          <w:p w:rsidR="009A177A" w:rsidRPr="004F2819" w:rsidRDefault="009A177A" w:rsidP="00AC6AC7">
            <w:pPr>
              <w:pStyle w:val="TableText"/>
              <w:spacing w:after="240"/>
            </w:pPr>
            <w:r w:rsidRPr="004F2819">
              <w:t>Sharon Smith, Workplace Trainer and Assessor, Big Training Institute</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Date prepared</w:t>
            </w:r>
          </w:p>
        </w:tc>
        <w:tc>
          <w:tcPr>
            <w:tcW w:w="6166" w:type="dxa"/>
          </w:tcPr>
          <w:p w:rsidR="009A177A" w:rsidRPr="004F2819" w:rsidRDefault="009A177A" w:rsidP="00AC6AC7">
            <w:pPr>
              <w:pStyle w:val="TableText"/>
              <w:spacing w:after="240"/>
            </w:pPr>
            <w:r w:rsidRPr="004F2819">
              <w:t>3 March 2010</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 xml:space="preserve">Date assessment due  </w:t>
            </w:r>
          </w:p>
        </w:tc>
        <w:tc>
          <w:tcPr>
            <w:tcW w:w="6166" w:type="dxa"/>
          </w:tcPr>
          <w:p w:rsidR="009A177A" w:rsidRPr="004F2819" w:rsidRDefault="009A177A" w:rsidP="00AC6AC7">
            <w:pPr>
              <w:pStyle w:val="TableText"/>
              <w:spacing w:after="240"/>
            </w:pPr>
            <w:r w:rsidRPr="004F2819">
              <w:t>The assessment process will cover 1 month from the date of training.  If additional time is needed then this will be negotiated with both Rachel and her Supervisor.</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Assessment Benchmark or Standard</w:t>
            </w:r>
          </w:p>
        </w:tc>
        <w:tc>
          <w:tcPr>
            <w:tcW w:w="6166" w:type="dxa"/>
          </w:tcPr>
          <w:p w:rsidR="009A177A" w:rsidRPr="004F2819" w:rsidRDefault="009A177A" w:rsidP="00AC6AC7">
            <w:pPr>
              <w:pStyle w:val="TableText"/>
              <w:spacing w:after="240"/>
            </w:pPr>
            <w:r w:rsidRPr="004F2819">
              <w:t>Prepare workplace documents</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 xml:space="preserve">Purpose of assessment </w:t>
            </w:r>
          </w:p>
        </w:tc>
        <w:tc>
          <w:tcPr>
            <w:tcW w:w="6166" w:type="dxa"/>
          </w:tcPr>
          <w:p w:rsidR="009A177A" w:rsidRPr="004F2819" w:rsidRDefault="009A177A" w:rsidP="00AC6AC7">
            <w:pPr>
              <w:pStyle w:val="TableText"/>
              <w:spacing w:after="240"/>
            </w:pPr>
            <w:r w:rsidRPr="004F2819">
              <w:t xml:space="preserve">Identify and assess current skills and knowledge of Rachel  </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Context of assessment</w:t>
            </w:r>
          </w:p>
        </w:tc>
        <w:tc>
          <w:tcPr>
            <w:tcW w:w="6166" w:type="dxa"/>
          </w:tcPr>
          <w:p w:rsidR="009A177A" w:rsidRPr="004F2819" w:rsidRDefault="009A177A" w:rsidP="00AC6AC7">
            <w:pPr>
              <w:pStyle w:val="TableText"/>
              <w:spacing w:after="240"/>
            </w:pPr>
            <w:r w:rsidRPr="004F2819">
              <w:t xml:space="preserve">Rachel’s job involves her preparing reports, invoices and other documents for the office staff at ABC Transport and Logistics.  The assessment process involves using actual work activities conducted in Rachel’s office.  These activities have been designed to recognise Rachel’s competence in preparing workplace documents. </w:t>
            </w:r>
          </w:p>
        </w:tc>
      </w:tr>
      <w:tr w:rsidR="009A177A" w:rsidRPr="004F2819" w:rsidTr="00AC6AC7">
        <w:trPr>
          <w:trHeight w:val="624"/>
        </w:trPr>
        <w:tc>
          <w:tcPr>
            <w:tcW w:w="2447" w:type="dxa"/>
            <w:shd w:val="clear" w:color="auto" w:fill="C0C0C0"/>
          </w:tcPr>
          <w:p w:rsidR="009A177A" w:rsidRPr="004F2819" w:rsidRDefault="009A177A" w:rsidP="00AC6AC7">
            <w:pPr>
              <w:pStyle w:val="TableTextBold"/>
              <w:keepNext/>
              <w:spacing w:after="240"/>
            </w:pPr>
            <w:r w:rsidRPr="004F2819">
              <w:lastRenderedPageBreak/>
              <w:t>Assessment methods</w:t>
            </w:r>
          </w:p>
        </w:tc>
        <w:tc>
          <w:tcPr>
            <w:tcW w:w="6166" w:type="dxa"/>
          </w:tcPr>
          <w:p w:rsidR="009A177A" w:rsidRPr="004F2819" w:rsidRDefault="009A177A" w:rsidP="00AC6AC7">
            <w:pPr>
              <w:pStyle w:val="TableText"/>
              <w:keepNext/>
              <w:spacing w:after="240"/>
            </w:pPr>
            <w:r w:rsidRPr="004F2819">
              <w:t xml:space="preserve">Assigning Rachel with a written resource and written assessment </w:t>
            </w:r>
          </w:p>
          <w:p w:rsidR="009A177A" w:rsidRPr="004F2819" w:rsidRDefault="009A177A" w:rsidP="00AC6AC7">
            <w:pPr>
              <w:pStyle w:val="TableText"/>
              <w:keepNext/>
              <w:spacing w:after="240"/>
            </w:pPr>
            <w:r w:rsidRPr="004F2819">
              <w:t>Observing Rachel preparing workplace documents</w:t>
            </w:r>
          </w:p>
          <w:p w:rsidR="009A177A" w:rsidRPr="004F2819" w:rsidRDefault="009A177A" w:rsidP="00AC6AC7">
            <w:pPr>
              <w:pStyle w:val="TableText"/>
              <w:keepNext/>
              <w:spacing w:after="240"/>
            </w:pPr>
            <w:r w:rsidRPr="004F2819">
              <w:t>Questioning Rachel on her knowledge of computer programs, preparing, formatting and editing documents</w:t>
            </w:r>
          </w:p>
          <w:p w:rsidR="009A177A" w:rsidRPr="004F2819" w:rsidRDefault="009A177A" w:rsidP="00AC6AC7">
            <w:pPr>
              <w:pStyle w:val="TableText"/>
              <w:keepNext/>
              <w:spacing w:after="240"/>
            </w:pPr>
            <w:r w:rsidRPr="004F2819">
              <w:t>Reviewing the evidence Rachel provides in her portfolio</w:t>
            </w:r>
          </w:p>
          <w:p w:rsidR="009A177A" w:rsidRPr="004F2819" w:rsidRDefault="009A177A" w:rsidP="00AC6AC7">
            <w:pPr>
              <w:pStyle w:val="TableText"/>
              <w:keepNext/>
              <w:spacing w:after="240"/>
            </w:pPr>
            <w:r w:rsidRPr="004F2819">
              <w:t>Reviewing the report from Rachel’s supervisor in her ability to prepare workplace documents.</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 xml:space="preserve">Assessment tools </w:t>
            </w:r>
          </w:p>
        </w:tc>
        <w:tc>
          <w:tcPr>
            <w:tcW w:w="6166" w:type="dxa"/>
          </w:tcPr>
          <w:p w:rsidR="009A177A" w:rsidRPr="004F2819" w:rsidRDefault="009A177A" w:rsidP="00AC6AC7">
            <w:pPr>
              <w:pStyle w:val="TableText"/>
              <w:spacing w:after="240"/>
            </w:pPr>
            <w:r w:rsidRPr="004F2819">
              <w:t>3</w:t>
            </w:r>
            <w:r w:rsidRPr="004F2819">
              <w:rPr>
                <w:vertAlign w:val="superscript"/>
              </w:rPr>
              <w:t>rd</w:t>
            </w:r>
            <w:r w:rsidRPr="004F2819">
              <w:t xml:space="preserve"> party report</w:t>
            </w:r>
          </w:p>
          <w:p w:rsidR="009A177A" w:rsidRPr="004F2819" w:rsidRDefault="009A177A" w:rsidP="00AC6AC7">
            <w:pPr>
              <w:pStyle w:val="TableText"/>
              <w:spacing w:after="240"/>
            </w:pPr>
            <w:r w:rsidRPr="004F2819">
              <w:t>Observation checklist</w:t>
            </w:r>
          </w:p>
          <w:p w:rsidR="009A177A" w:rsidRPr="004F2819" w:rsidRDefault="009A177A" w:rsidP="00AC6AC7">
            <w:pPr>
              <w:pStyle w:val="TableText"/>
              <w:spacing w:after="240"/>
            </w:pPr>
            <w:r w:rsidRPr="004F2819">
              <w:t>Oral questions to be used in conjunction with the observation checklist and written assessment</w:t>
            </w:r>
          </w:p>
          <w:p w:rsidR="009A177A" w:rsidRPr="004F2819" w:rsidRDefault="009A177A" w:rsidP="00AC6AC7">
            <w:pPr>
              <w:pStyle w:val="TableText"/>
              <w:spacing w:after="240"/>
            </w:pPr>
            <w:r w:rsidRPr="004F2819">
              <w:t>Written assessment</w:t>
            </w:r>
          </w:p>
          <w:p w:rsidR="009A177A" w:rsidRPr="004F2819" w:rsidRDefault="009A177A" w:rsidP="00AC6AC7">
            <w:pPr>
              <w:pStyle w:val="TableText"/>
              <w:spacing w:after="240"/>
            </w:pPr>
            <w:r w:rsidRPr="004F2819">
              <w:t>Evidence portfolio</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Location of assessment</w:t>
            </w:r>
          </w:p>
        </w:tc>
        <w:tc>
          <w:tcPr>
            <w:tcW w:w="6166" w:type="dxa"/>
          </w:tcPr>
          <w:p w:rsidR="009A177A" w:rsidRPr="004F2819" w:rsidRDefault="009A177A" w:rsidP="00AC6AC7">
            <w:pPr>
              <w:pStyle w:val="TableText"/>
              <w:spacing w:after="240"/>
            </w:pPr>
            <w:r w:rsidRPr="004F2819">
              <w:t xml:space="preserve">Rachel’s office at ABC Transport and Logistics, 61 – 69 Kent St Sydney NSW 2000 </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Venue requirements</w:t>
            </w:r>
          </w:p>
        </w:tc>
        <w:tc>
          <w:tcPr>
            <w:tcW w:w="6166" w:type="dxa"/>
          </w:tcPr>
          <w:p w:rsidR="009A177A" w:rsidRPr="004F2819" w:rsidRDefault="009A177A" w:rsidP="00AC6AC7">
            <w:pPr>
              <w:pStyle w:val="TableText"/>
              <w:spacing w:after="240"/>
            </w:pPr>
            <w:r w:rsidRPr="004F2819">
              <w:t>Access to Rachel’s office equipment including a printer and computer</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Evidence requirements</w:t>
            </w:r>
          </w:p>
        </w:tc>
        <w:tc>
          <w:tcPr>
            <w:tcW w:w="6166" w:type="dxa"/>
          </w:tcPr>
          <w:p w:rsidR="009A177A" w:rsidRPr="004F2819" w:rsidRDefault="009A177A" w:rsidP="00AC6AC7">
            <w:pPr>
              <w:pStyle w:val="TableText"/>
              <w:spacing w:after="240"/>
            </w:pPr>
            <w:r w:rsidRPr="004F2819">
              <w:t>Rachel’s assessment must confirm appropriate knowledge and skills to:</w:t>
            </w:r>
          </w:p>
          <w:p w:rsidR="009A177A" w:rsidRPr="004F2819" w:rsidRDefault="009A177A" w:rsidP="00AC6AC7">
            <w:pPr>
              <w:pStyle w:val="TableBullet1"/>
              <w:spacing w:before="120" w:after="240"/>
              <w:rPr>
                <w:noProof w:val="0"/>
              </w:rPr>
            </w:pPr>
            <w:r w:rsidRPr="004F2819">
              <w:rPr>
                <w:noProof w:val="0"/>
              </w:rPr>
              <w:t>locate, interpret and apply relevant information</w:t>
            </w:r>
          </w:p>
          <w:p w:rsidR="009A177A" w:rsidRPr="004F2819" w:rsidRDefault="009A177A" w:rsidP="00AC6AC7">
            <w:pPr>
              <w:pStyle w:val="TableBullet1"/>
              <w:spacing w:before="120" w:after="240"/>
              <w:rPr>
                <w:noProof w:val="0"/>
              </w:rPr>
            </w:pPr>
            <w:r w:rsidRPr="004F2819">
              <w:rPr>
                <w:noProof w:val="0"/>
              </w:rPr>
              <w:t>plan document in accordance with guidelines/proformas</w:t>
            </w:r>
          </w:p>
          <w:p w:rsidR="009A177A" w:rsidRPr="004F2819" w:rsidRDefault="009A177A" w:rsidP="00AC6AC7">
            <w:pPr>
              <w:pStyle w:val="TableBullet1"/>
              <w:spacing w:before="120" w:after="240"/>
              <w:rPr>
                <w:noProof w:val="0"/>
              </w:rPr>
            </w:pPr>
            <w:r w:rsidRPr="004F2819">
              <w:rPr>
                <w:noProof w:val="0"/>
              </w:rPr>
              <w:t>prepare and check document using appropriate technology</w:t>
            </w:r>
          </w:p>
          <w:p w:rsidR="009A177A" w:rsidRPr="004F2819" w:rsidRDefault="009A177A" w:rsidP="00AC6AC7">
            <w:pPr>
              <w:pStyle w:val="TableBullet1"/>
              <w:spacing w:before="120" w:after="240"/>
              <w:rPr>
                <w:noProof w:val="0"/>
              </w:rPr>
            </w:pPr>
            <w:r w:rsidRPr="004F2819">
              <w:rPr>
                <w:noProof w:val="0"/>
              </w:rPr>
              <w:t>complete forms to meet regulatory and workplace requirements</w:t>
            </w:r>
          </w:p>
          <w:p w:rsidR="009A177A" w:rsidRPr="004F2819" w:rsidRDefault="009A177A" w:rsidP="00AC6AC7">
            <w:pPr>
              <w:pStyle w:val="TableBullet1"/>
              <w:spacing w:before="120" w:after="240"/>
              <w:rPr>
                <w:noProof w:val="0"/>
              </w:rPr>
            </w:pPr>
            <w:r w:rsidRPr="004F2819">
              <w:rPr>
                <w:noProof w:val="0"/>
              </w:rPr>
              <w:t>convey information in written and oral form</w:t>
            </w:r>
          </w:p>
          <w:p w:rsidR="009A177A" w:rsidRPr="004F2819" w:rsidRDefault="009A177A" w:rsidP="00AC6AC7">
            <w:pPr>
              <w:pStyle w:val="TableBullet1"/>
              <w:spacing w:before="120" w:after="240"/>
              <w:rPr>
                <w:noProof w:val="0"/>
              </w:rPr>
            </w:pPr>
            <w:r w:rsidRPr="004F2819">
              <w:rPr>
                <w:noProof w:val="0"/>
              </w:rPr>
              <w:t>select and use appropriate workplace colloquial and technical language and communication technologies in the workplace context</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Additional personnel</w:t>
            </w:r>
          </w:p>
        </w:tc>
        <w:tc>
          <w:tcPr>
            <w:tcW w:w="6166" w:type="dxa"/>
          </w:tcPr>
          <w:p w:rsidR="009A177A" w:rsidRPr="004F2819" w:rsidRDefault="009A177A" w:rsidP="00AC6AC7">
            <w:pPr>
              <w:pStyle w:val="TableText"/>
              <w:spacing w:after="240"/>
            </w:pPr>
            <w:r w:rsidRPr="004F2819">
              <w:t>Ashleigh Ferguson, Rachel’s Supervisor at ABC Transport and Logistics.</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Provision for specialist support</w:t>
            </w:r>
          </w:p>
        </w:tc>
        <w:tc>
          <w:tcPr>
            <w:tcW w:w="6166" w:type="dxa"/>
          </w:tcPr>
          <w:p w:rsidR="009A177A" w:rsidRPr="004F2819" w:rsidRDefault="009A177A" w:rsidP="00AC6AC7">
            <w:pPr>
              <w:pStyle w:val="TableText"/>
              <w:spacing w:after="240"/>
            </w:pPr>
            <w:r w:rsidRPr="004F2819">
              <w:t xml:space="preserve">Rachel has been Language, Literacy and Numeracy assessed and does not have these issues.  Specialist support is available if needed.  </w:t>
            </w:r>
          </w:p>
        </w:tc>
      </w:tr>
      <w:tr w:rsidR="009A177A" w:rsidRPr="004F2819" w:rsidTr="00AC6AC7">
        <w:trPr>
          <w:trHeight w:val="624"/>
        </w:trPr>
        <w:tc>
          <w:tcPr>
            <w:tcW w:w="2447" w:type="dxa"/>
            <w:shd w:val="clear" w:color="auto" w:fill="C0C0C0"/>
          </w:tcPr>
          <w:p w:rsidR="009A177A" w:rsidRPr="004F2819" w:rsidRDefault="006B03E4" w:rsidP="00AC6AC7">
            <w:pPr>
              <w:pStyle w:val="TableTextBold"/>
              <w:keepNext/>
              <w:spacing w:after="240"/>
            </w:pPr>
            <w:r w:rsidRPr="004F2819">
              <w:lastRenderedPageBreak/>
              <w:t>OSH</w:t>
            </w:r>
            <w:r w:rsidR="009A177A" w:rsidRPr="004F2819">
              <w:t xml:space="preserve"> issues</w:t>
            </w:r>
          </w:p>
        </w:tc>
        <w:tc>
          <w:tcPr>
            <w:tcW w:w="6166" w:type="dxa"/>
          </w:tcPr>
          <w:p w:rsidR="009A177A" w:rsidRPr="004F2819" w:rsidRDefault="006B03E4" w:rsidP="00AC6AC7">
            <w:pPr>
              <w:pStyle w:val="TableText"/>
              <w:keepNext/>
              <w:spacing w:after="240"/>
            </w:pPr>
            <w:r w:rsidRPr="004F2819">
              <w:t>OSH</w:t>
            </w:r>
            <w:r w:rsidR="009A177A" w:rsidRPr="004F2819">
              <w:t xml:space="preserve"> contact Reece Wilson is available</w:t>
            </w:r>
          </w:p>
          <w:p w:rsidR="009A177A" w:rsidRPr="004F2819" w:rsidRDefault="009A177A" w:rsidP="00AC6AC7">
            <w:pPr>
              <w:pStyle w:val="TableText"/>
              <w:keepNext/>
              <w:spacing w:after="240"/>
            </w:pPr>
            <w:r w:rsidRPr="004F2819">
              <w:t>Emergency evacuation procedures reviewed and available</w:t>
            </w:r>
          </w:p>
          <w:p w:rsidR="009A177A" w:rsidRPr="004F2819" w:rsidRDefault="009A177A" w:rsidP="00AC6AC7">
            <w:pPr>
              <w:pStyle w:val="TableText"/>
              <w:keepNext/>
              <w:spacing w:after="240"/>
            </w:pPr>
            <w:r w:rsidRPr="004F2819">
              <w:t xml:space="preserve"> If First Aid kit is needed who is the contact</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Reasonable adjustment/s</w:t>
            </w:r>
          </w:p>
        </w:tc>
        <w:tc>
          <w:tcPr>
            <w:tcW w:w="6166" w:type="dxa"/>
          </w:tcPr>
          <w:p w:rsidR="009A177A" w:rsidRPr="004F2819" w:rsidRDefault="009A177A" w:rsidP="00AC6AC7">
            <w:pPr>
              <w:pStyle w:val="TableText"/>
              <w:spacing w:after="240"/>
            </w:pPr>
            <w:r w:rsidRPr="004F2819">
              <w:t xml:space="preserve">Work based project or case study may be used instead of written assessment if needed </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Special arrangements</w:t>
            </w:r>
          </w:p>
        </w:tc>
        <w:tc>
          <w:tcPr>
            <w:tcW w:w="6166" w:type="dxa"/>
          </w:tcPr>
          <w:p w:rsidR="009A177A" w:rsidRPr="004F2819" w:rsidRDefault="009A177A" w:rsidP="00AC6AC7">
            <w:pPr>
              <w:pStyle w:val="TableText"/>
              <w:spacing w:after="240"/>
            </w:pPr>
            <w:r w:rsidRPr="004F2819">
              <w:t xml:space="preserve">Sharon Smith must organise the next assessment visit with Rachel at the end of the training visit.  This will then be approved and confirmed by ABC Transport and Logistics. </w:t>
            </w:r>
          </w:p>
        </w:tc>
      </w:tr>
      <w:tr w:rsidR="009A177A" w:rsidRPr="004F2819" w:rsidTr="00AC6AC7">
        <w:trPr>
          <w:trHeight w:val="624"/>
        </w:trPr>
        <w:tc>
          <w:tcPr>
            <w:tcW w:w="2447" w:type="dxa"/>
            <w:shd w:val="clear" w:color="auto" w:fill="C0C0C0"/>
          </w:tcPr>
          <w:p w:rsidR="009A177A" w:rsidRPr="004F2819" w:rsidRDefault="009A177A" w:rsidP="00AC6AC7">
            <w:pPr>
              <w:pStyle w:val="TableTextBold"/>
              <w:keepNext/>
              <w:spacing w:after="240"/>
            </w:pPr>
            <w:r w:rsidRPr="004F2819">
              <w:t>Recording and reporting arrangements for assessment</w:t>
            </w:r>
          </w:p>
        </w:tc>
        <w:tc>
          <w:tcPr>
            <w:tcW w:w="6166" w:type="dxa"/>
          </w:tcPr>
          <w:p w:rsidR="009A177A" w:rsidRPr="004F2819" w:rsidRDefault="009A177A" w:rsidP="00AC6AC7">
            <w:pPr>
              <w:pStyle w:val="TableText"/>
              <w:keepNext/>
              <w:spacing w:after="240"/>
            </w:pPr>
            <w:r w:rsidRPr="004F2819">
              <w:t>Feedback form</w:t>
            </w:r>
          </w:p>
          <w:p w:rsidR="009A177A" w:rsidRPr="004F2819" w:rsidRDefault="009A177A" w:rsidP="00AC6AC7">
            <w:pPr>
              <w:pStyle w:val="TableText"/>
              <w:keepNext/>
              <w:spacing w:after="240"/>
            </w:pPr>
            <w:r w:rsidRPr="004F2819">
              <w:t>Assessment report</w:t>
            </w:r>
          </w:p>
          <w:p w:rsidR="009A177A" w:rsidRPr="004F2819" w:rsidRDefault="009A177A" w:rsidP="00AC6AC7">
            <w:pPr>
              <w:pStyle w:val="TableText"/>
              <w:keepNext/>
              <w:spacing w:after="240"/>
            </w:pPr>
            <w:r w:rsidRPr="004F2819">
              <w:t>Portfolio of evidence</w:t>
            </w:r>
          </w:p>
          <w:p w:rsidR="009A177A" w:rsidRPr="004F2819" w:rsidRDefault="009A177A" w:rsidP="00AC6AC7">
            <w:pPr>
              <w:pStyle w:val="TableText"/>
              <w:keepNext/>
              <w:spacing w:after="240"/>
            </w:pPr>
            <w:r w:rsidRPr="004F2819">
              <w:t>Evidence collection and evaluation checklist</w:t>
            </w:r>
          </w:p>
        </w:tc>
      </w:tr>
      <w:tr w:rsidR="009A177A" w:rsidRPr="004F2819" w:rsidTr="00AC6AC7">
        <w:trPr>
          <w:trHeight w:val="624"/>
        </w:trPr>
        <w:tc>
          <w:tcPr>
            <w:tcW w:w="2447" w:type="dxa"/>
            <w:shd w:val="clear" w:color="auto" w:fill="C0C0C0"/>
          </w:tcPr>
          <w:p w:rsidR="009A177A" w:rsidRPr="004F2819" w:rsidRDefault="009A177A" w:rsidP="00AC6AC7">
            <w:pPr>
              <w:pStyle w:val="TableTextBold"/>
              <w:spacing w:after="240"/>
            </w:pPr>
            <w:r w:rsidRPr="004F2819">
              <w:t>Review mechanisms</w:t>
            </w:r>
          </w:p>
        </w:tc>
        <w:tc>
          <w:tcPr>
            <w:tcW w:w="6166" w:type="dxa"/>
          </w:tcPr>
          <w:p w:rsidR="009A177A" w:rsidRPr="004F2819" w:rsidRDefault="009A177A" w:rsidP="00AC6AC7">
            <w:pPr>
              <w:pStyle w:val="TableText"/>
              <w:spacing w:after="240"/>
            </w:pPr>
            <w:r w:rsidRPr="004F2819">
              <w:t>Assessment Validation</w:t>
            </w:r>
          </w:p>
          <w:p w:rsidR="009A177A" w:rsidRPr="004F2819" w:rsidRDefault="009A177A" w:rsidP="00AC6AC7">
            <w:pPr>
              <w:pStyle w:val="TableText"/>
              <w:spacing w:after="240"/>
            </w:pPr>
            <w:r w:rsidRPr="004F2819">
              <w:t>Candidate Feedback Form</w:t>
            </w:r>
          </w:p>
        </w:tc>
      </w:tr>
    </w:tbl>
    <w:p w:rsidR="009A177A" w:rsidRPr="004F2819" w:rsidRDefault="009A177A" w:rsidP="003F71A0">
      <w:pPr>
        <w:pStyle w:val="BodyCopy"/>
        <w:rPr>
          <w:noProof w:val="0"/>
        </w:rPr>
      </w:pPr>
    </w:p>
    <w:p w:rsidR="00D4005D" w:rsidRPr="004F2819" w:rsidRDefault="00AC6AC7" w:rsidP="003F71A0">
      <w:pPr>
        <w:pStyle w:val="BodyCopy"/>
        <w:rPr>
          <w:noProof w:val="0"/>
        </w:rPr>
      </w:pPr>
      <w:r w:rsidRPr="004F2819">
        <w:rPr>
          <w:lang w:eastAsia="en-AU"/>
        </w:rPr>
        <w:drawing>
          <wp:anchor distT="0" distB="0" distL="114300" distR="114300" simplePos="0" relativeHeight="251747328" behindDoc="0" locked="0" layoutInCell="1" allowOverlap="1">
            <wp:simplePos x="0" y="0"/>
            <wp:positionH relativeFrom="column">
              <wp:posOffset>896620</wp:posOffset>
            </wp:positionH>
            <wp:positionV relativeFrom="paragraph">
              <wp:posOffset>1905</wp:posOffset>
            </wp:positionV>
            <wp:extent cx="4112895" cy="3072130"/>
            <wp:effectExtent l="1905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ecklist[1].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112895" cy="3072130"/>
                    </a:xfrm>
                    <a:prstGeom prst="rect">
                      <a:avLst/>
                    </a:prstGeom>
                  </pic:spPr>
                </pic:pic>
              </a:graphicData>
            </a:graphic>
          </wp:anchor>
        </w:drawing>
      </w:r>
      <w:r w:rsidR="00D4005D" w:rsidRPr="004F2819">
        <w:rPr>
          <w:noProof w:val="0"/>
        </w:rPr>
        <w:br w:type="page"/>
      </w:r>
    </w:p>
    <w:p w:rsidR="0012258E" w:rsidRPr="004F2819" w:rsidRDefault="0012258E" w:rsidP="0012258E">
      <w:pPr>
        <w:pStyle w:val="Heading2"/>
      </w:pPr>
      <w:r w:rsidRPr="004F2819">
        <w:lastRenderedPageBreak/>
        <w:t>3.2</w:t>
      </w:r>
      <w:r w:rsidRPr="004F2819">
        <w:tab/>
      </w:r>
      <w:r w:rsidR="00F3526F">
        <w:fldChar w:fldCharType="begin"/>
      </w:r>
      <w:r w:rsidR="00F3526F">
        <w:instrText xml:space="preserve"> REF  Criteria32  \* MERGEFORMAT </w:instrText>
      </w:r>
      <w:r w:rsidR="00F3526F">
        <w:fldChar w:fldCharType="separate"/>
      </w:r>
      <w:sdt>
        <w:sdtPr>
          <w:alias w:val="Criteria32"/>
          <w:tag w:val="Criteria32"/>
          <w:id w:val="515355005"/>
          <w:placeholder>
            <w:docPart w:val="A4B99C213E2D4C53BC324565B4DEB166"/>
          </w:placeholder>
        </w:sdtPr>
        <w:sdtContent>
          <w:r w:rsidR="00F3526F" w:rsidRPr="00F3526F">
            <w:rPr>
              <w:rStyle w:val="PlaceholderText"/>
              <w:color w:val="45545F"/>
            </w:rPr>
            <w:t>Review policies, procedures and standards</w:t>
          </w:r>
          <w:r w:rsidR="00F3526F" w:rsidRPr="004F2819">
            <w:t xml:space="preserve"> relating to service delivery</w:t>
          </w:r>
        </w:sdtContent>
      </w:sdt>
      <w:r w:rsidR="00F3526F">
        <w:fldChar w:fldCharType="end"/>
      </w:r>
    </w:p>
    <w:p w:rsidR="00D4005D" w:rsidRPr="004F2819" w:rsidRDefault="00D4005D" w:rsidP="00D4005D">
      <w:pPr>
        <w:pStyle w:val="Heading3"/>
      </w:pPr>
      <w:r w:rsidRPr="004F2819">
        <w:t>Introduction</w:t>
      </w:r>
    </w:p>
    <w:p w:rsidR="00D4005D" w:rsidRPr="004F2819" w:rsidRDefault="00B578B8" w:rsidP="00D4005D">
      <w:pPr>
        <w:pStyle w:val="BodyCopy"/>
        <w:rPr>
          <w:noProof w:val="0"/>
          <w:szCs w:val="24"/>
        </w:rPr>
      </w:pPr>
      <w:r w:rsidRPr="004F2819">
        <w:rPr>
          <w:noProof w:val="0"/>
          <w:szCs w:val="24"/>
        </w:rPr>
        <w:t>It is important to review policies, procedures and standards</w:t>
      </w:r>
      <w:r w:rsidR="00AC6AC7" w:rsidRPr="004F2819">
        <w:rPr>
          <w:noProof w:val="0"/>
          <w:szCs w:val="24"/>
        </w:rPr>
        <w:t xml:space="preserve"> </w:t>
      </w:r>
      <w:r w:rsidRPr="004F2819">
        <w:rPr>
          <w:noProof w:val="0"/>
          <w:szCs w:val="24"/>
        </w:rPr>
        <w:t xml:space="preserve">relating to service standards at regular intervals to ensure that the delivery of service is meeting the expectations of customers. </w:t>
      </w:r>
    </w:p>
    <w:p w:rsidR="00D4005D" w:rsidRPr="004F2819" w:rsidRDefault="000E1D13" w:rsidP="00D4005D">
      <w:pPr>
        <w:pStyle w:val="Heading3"/>
      </w:pPr>
      <w:r>
        <w:rPr>
          <w:noProof/>
        </w:rPr>
        <w:drawing>
          <wp:anchor distT="0" distB="0" distL="114300" distR="114300" simplePos="0" relativeHeight="251779072" behindDoc="0" locked="0" layoutInCell="1" allowOverlap="1">
            <wp:simplePos x="0" y="0"/>
            <wp:positionH relativeFrom="column">
              <wp:posOffset>3566795</wp:posOffset>
            </wp:positionH>
            <wp:positionV relativeFrom="paragraph">
              <wp:posOffset>67945</wp:posOffset>
            </wp:positionV>
            <wp:extent cx="2065655" cy="1554480"/>
            <wp:effectExtent l="19050" t="0" r="0" b="0"/>
            <wp:wrapSquare wrapText="bothSides"/>
            <wp:docPr id="355" name="Picture 20" descr="C:\Documents and Settings\Godaishu\Desktop\PHOTOS\2014\Shutterstock 25-a-day\shutterstock_115609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Desktop\PHOTOS\2014\Shutterstock 25-a-day\shutterstock_115609774.jpg"/>
                    <pic:cNvPicPr>
                      <a:picLocks noChangeAspect="1" noChangeArrowheads="1"/>
                    </pic:cNvPicPr>
                  </pic:nvPicPr>
                  <pic:blipFill>
                    <a:blip r:embed="rId75" cstate="print"/>
                    <a:srcRect/>
                    <a:stretch>
                      <a:fillRect/>
                    </a:stretch>
                  </pic:blipFill>
                  <pic:spPr bwMode="auto">
                    <a:xfrm>
                      <a:off x="0" y="0"/>
                      <a:ext cx="2065655" cy="1554480"/>
                    </a:xfrm>
                    <a:prstGeom prst="rect">
                      <a:avLst/>
                    </a:prstGeom>
                    <a:noFill/>
                    <a:ln w="9525">
                      <a:noFill/>
                      <a:miter lim="800000"/>
                      <a:headEnd/>
                      <a:tailEnd/>
                    </a:ln>
                  </pic:spPr>
                </pic:pic>
              </a:graphicData>
            </a:graphic>
          </wp:anchor>
        </w:drawing>
      </w:r>
      <w:r w:rsidR="00B536A0" w:rsidRPr="004F2819">
        <w:t>Conducting reviews</w:t>
      </w:r>
    </w:p>
    <w:p w:rsidR="00B536A0" w:rsidRPr="004F2819" w:rsidRDefault="00B536A0" w:rsidP="00AC6AC7">
      <w:pPr>
        <w:pStyle w:val="BodyCopy"/>
        <w:rPr>
          <w:noProof w:val="0"/>
        </w:rPr>
      </w:pPr>
      <w:r w:rsidRPr="004F2819">
        <w:rPr>
          <w:noProof w:val="0"/>
        </w:rPr>
        <w:t>Regular reviews of the policies, procedures and standards in terms of service delivery should be documented and carried out as per internal or external requirements. Reviews allow different stakeholders to provide comments and feedback relating to service delivery standards and enable suggestions and improvements to be implemented. A review mechanism should include:</w:t>
      </w:r>
    </w:p>
    <w:p w:rsidR="00B536A0" w:rsidRPr="004F2819" w:rsidRDefault="00AC6AC7" w:rsidP="00AC6AC7">
      <w:pPr>
        <w:pStyle w:val="6BulletL1Recipies"/>
        <w:rPr>
          <w:lang w:val="en-AU"/>
        </w:rPr>
      </w:pPr>
      <w:r w:rsidRPr="004F2819">
        <w:rPr>
          <w:lang w:val="en-AU"/>
        </w:rPr>
        <w:t>Dates and time of review</w:t>
      </w:r>
    </w:p>
    <w:p w:rsidR="00B536A0" w:rsidRPr="004F2819" w:rsidRDefault="00AC6AC7" w:rsidP="00AC6AC7">
      <w:pPr>
        <w:pStyle w:val="6BulletL1Recipies"/>
        <w:rPr>
          <w:lang w:val="en-AU"/>
        </w:rPr>
      </w:pPr>
      <w:r w:rsidRPr="004F2819">
        <w:rPr>
          <w:lang w:val="en-AU"/>
        </w:rPr>
        <w:t>Items for review</w:t>
      </w:r>
    </w:p>
    <w:p w:rsidR="00B536A0" w:rsidRPr="004F2819" w:rsidRDefault="00AC6AC7" w:rsidP="00AC6AC7">
      <w:pPr>
        <w:pStyle w:val="6BulletL1Recipies"/>
        <w:rPr>
          <w:lang w:val="en-AU"/>
        </w:rPr>
      </w:pPr>
      <w:r w:rsidRPr="004F2819">
        <w:rPr>
          <w:lang w:val="en-AU"/>
        </w:rPr>
        <w:t>Data/information/feedback gathered</w:t>
      </w:r>
    </w:p>
    <w:p w:rsidR="00B536A0" w:rsidRPr="004F2819" w:rsidRDefault="00AC6AC7" w:rsidP="00AC6AC7">
      <w:pPr>
        <w:pStyle w:val="6BulletL1Recipies"/>
        <w:rPr>
          <w:lang w:val="en-AU"/>
        </w:rPr>
      </w:pPr>
      <w:r w:rsidRPr="004F2819">
        <w:rPr>
          <w:lang w:val="en-AU"/>
        </w:rPr>
        <w:t>Issues or matters for attention</w:t>
      </w:r>
    </w:p>
    <w:p w:rsidR="00B536A0" w:rsidRPr="004F2819" w:rsidRDefault="00AC6AC7" w:rsidP="00AC6AC7">
      <w:pPr>
        <w:pStyle w:val="6BulletL1Recipies"/>
        <w:rPr>
          <w:lang w:val="en-AU"/>
        </w:rPr>
      </w:pPr>
      <w:r w:rsidRPr="004F2819">
        <w:rPr>
          <w:lang w:val="en-AU"/>
        </w:rPr>
        <w:t xml:space="preserve">Who </w:t>
      </w:r>
      <w:r w:rsidR="00B536A0" w:rsidRPr="004F2819">
        <w:rPr>
          <w:lang w:val="en-AU"/>
        </w:rPr>
        <w:t>conducted the review</w:t>
      </w:r>
    </w:p>
    <w:p w:rsidR="00B536A0" w:rsidRPr="004F2819" w:rsidRDefault="00AC6AC7" w:rsidP="00AC6AC7">
      <w:pPr>
        <w:pStyle w:val="6BulletL1Recipies"/>
        <w:rPr>
          <w:lang w:val="en-AU"/>
        </w:rPr>
      </w:pPr>
      <w:r w:rsidRPr="004F2819">
        <w:rPr>
          <w:lang w:val="en-AU"/>
        </w:rPr>
        <w:t>Recommendations for improvement</w:t>
      </w:r>
    </w:p>
    <w:p w:rsidR="00B536A0" w:rsidRPr="004F2819" w:rsidRDefault="00AC6AC7" w:rsidP="00AC6AC7">
      <w:pPr>
        <w:pStyle w:val="6BulletL1Recipies"/>
        <w:rPr>
          <w:lang w:val="en-AU"/>
        </w:rPr>
      </w:pPr>
      <w:r w:rsidRPr="004F2819">
        <w:rPr>
          <w:lang w:val="en-AU"/>
        </w:rPr>
        <w:t>Date for next review</w:t>
      </w:r>
    </w:p>
    <w:p w:rsidR="00B536A0" w:rsidRPr="004F2819" w:rsidRDefault="00AC6AC7" w:rsidP="00AC6AC7">
      <w:pPr>
        <w:pStyle w:val="6BulletL1Recipies"/>
        <w:rPr>
          <w:lang w:val="en-AU"/>
        </w:rPr>
      </w:pPr>
      <w:r w:rsidRPr="004F2819">
        <w:rPr>
          <w:lang w:val="en-AU"/>
        </w:rPr>
        <w:t>A mechanism for communicating updates or changes to the review system to relevant stakeholders</w:t>
      </w:r>
    </w:p>
    <w:p w:rsidR="005D0C6F" w:rsidRPr="004F2819" w:rsidRDefault="00AC6AC7" w:rsidP="00AC6AC7">
      <w:pPr>
        <w:pStyle w:val="6BulletL1Recipies"/>
        <w:rPr>
          <w:lang w:val="en-AU"/>
        </w:rPr>
      </w:pPr>
      <w:r w:rsidRPr="004F2819">
        <w:rPr>
          <w:lang w:val="en-AU"/>
        </w:rPr>
        <w:t>Provision of resources to complete the review (staff, time, technology, funding).</w:t>
      </w:r>
    </w:p>
    <w:p w:rsidR="00B536A0" w:rsidRPr="004F2819" w:rsidRDefault="00B536A0" w:rsidP="00B536A0">
      <w:pPr>
        <w:pStyle w:val="BodyCopy"/>
        <w:rPr>
          <w:noProof w:val="0"/>
        </w:rPr>
      </w:pPr>
      <w:r w:rsidRPr="004F2819">
        <w:rPr>
          <w:noProof w:val="0"/>
        </w:rPr>
        <w:t xml:space="preserve">Regular meetings may also be used to review and </w:t>
      </w:r>
      <w:r w:rsidR="008A5BAD" w:rsidRPr="004F2819">
        <w:rPr>
          <w:noProof w:val="0"/>
        </w:rPr>
        <w:t>update</w:t>
      </w:r>
      <w:r w:rsidRPr="004F2819">
        <w:rPr>
          <w:noProof w:val="0"/>
        </w:rPr>
        <w:t xml:space="preserve"> review results. In reviewing service standard delivery certain questions need to be asked and answered and these can be classified into different areas. The areas could include:</w:t>
      </w:r>
    </w:p>
    <w:p w:rsidR="00B536A0" w:rsidRPr="004F2819" w:rsidRDefault="00B536A0" w:rsidP="00492616">
      <w:pPr>
        <w:pStyle w:val="Bullet1"/>
      </w:pPr>
      <w:r w:rsidRPr="004F2819">
        <w:t>Administration issues such as candidate information collection, staff or participant interviews, templates, database use, staffing, space requirements for storage of documents, security issues</w:t>
      </w:r>
    </w:p>
    <w:p w:rsidR="00B536A0" w:rsidRPr="004F2819" w:rsidRDefault="00B536A0" w:rsidP="00492616">
      <w:pPr>
        <w:pStyle w:val="Bullet1"/>
      </w:pPr>
      <w:r w:rsidRPr="004F2819">
        <w:t>Content related issues such as new information required to maintain currency and alignment with current industry practice or areas for improvement, remedial training</w:t>
      </w:r>
    </w:p>
    <w:p w:rsidR="00B536A0" w:rsidRPr="004F2819" w:rsidRDefault="00B536A0" w:rsidP="00492616">
      <w:pPr>
        <w:pStyle w:val="Bullet1"/>
      </w:pPr>
      <w:r w:rsidRPr="004F2819">
        <w:t>Technical issues including technology upgrades</w:t>
      </w:r>
      <w:r w:rsidR="00AC6AC7" w:rsidRPr="004F2819">
        <w:t>.</w:t>
      </w:r>
    </w:p>
    <w:p w:rsidR="000E1D13" w:rsidRDefault="000E1D13">
      <w:pPr>
        <w:rPr>
          <w:rFonts w:ascii="Helvetica" w:eastAsiaTheme="majorEastAsia" w:hAnsi="Helvetica" w:cstheme="majorBidi"/>
          <w:b/>
          <w:bCs/>
          <w:color w:val="45545F"/>
          <w:sz w:val="28"/>
        </w:rPr>
      </w:pPr>
      <w:r>
        <w:br w:type="page"/>
      </w:r>
    </w:p>
    <w:p w:rsidR="00B536A0" w:rsidRPr="004F2819" w:rsidRDefault="00B536A0" w:rsidP="000E1D13">
      <w:pPr>
        <w:pStyle w:val="Heading3"/>
        <w:spacing w:after="120"/>
      </w:pPr>
      <w:r w:rsidRPr="004F2819">
        <w:lastRenderedPageBreak/>
        <w:t>Review content</w:t>
      </w:r>
    </w:p>
    <w:p w:rsidR="00B536A0" w:rsidRPr="004F2819" w:rsidRDefault="00B536A0" w:rsidP="000E1D13">
      <w:pPr>
        <w:pStyle w:val="BodyCopy"/>
        <w:spacing w:after="120"/>
        <w:rPr>
          <w:noProof w:val="0"/>
        </w:rPr>
      </w:pPr>
      <w:r w:rsidRPr="004F2819">
        <w:rPr>
          <w:noProof w:val="0"/>
        </w:rPr>
        <w:t xml:space="preserve">Reviewing service delivery policies, procedures and standards may require </w:t>
      </w:r>
      <w:r w:rsidR="005D0C6F" w:rsidRPr="004F2819">
        <w:rPr>
          <w:noProof w:val="0"/>
        </w:rPr>
        <w:t>significant time and effort so it is important to make the process as simple and effective as possible. It is also necessary to gather information that can be used to improve service standards. The review may utilise information collected from:</w:t>
      </w:r>
    </w:p>
    <w:p w:rsidR="005D0C6F" w:rsidRPr="004F2819" w:rsidRDefault="005D0C6F" w:rsidP="000E1D13">
      <w:pPr>
        <w:pStyle w:val="Bullet1"/>
        <w:spacing w:after="120"/>
      </w:pPr>
      <w:r w:rsidRPr="004F2819">
        <w:t>Customer feedback relating to expectation of service delivery and actual service delivery standards</w:t>
      </w:r>
    </w:p>
    <w:p w:rsidR="005D0C6F" w:rsidRPr="004F2819" w:rsidRDefault="005D0C6F" w:rsidP="000E1D13">
      <w:pPr>
        <w:pStyle w:val="Bullet1"/>
        <w:spacing w:after="120"/>
      </w:pPr>
      <w:r w:rsidRPr="004F2819">
        <w:t>Competitor service standard research</w:t>
      </w:r>
    </w:p>
    <w:p w:rsidR="005D0C6F" w:rsidRPr="004F2819" w:rsidRDefault="005D0C6F" w:rsidP="000E1D13">
      <w:pPr>
        <w:pStyle w:val="Bullet1"/>
        <w:spacing w:after="120"/>
      </w:pPr>
      <w:r w:rsidRPr="004F2819">
        <w:t>Accrediting body guidelines or reviews</w:t>
      </w:r>
    </w:p>
    <w:p w:rsidR="005D0C6F" w:rsidRPr="004F2819" w:rsidRDefault="005D0C6F" w:rsidP="000E1D13">
      <w:pPr>
        <w:pStyle w:val="Bullet1"/>
        <w:spacing w:after="120"/>
      </w:pPr>
      <w:r w:rsidRPr="004F2819">
        <w:t>Industry association reviews and feedback</w:t>
      </w:r>
      <w:r w:rsidR="00AC6AC7" w:rsidRPr="004F2819">
        <w:t>.</w:t>
      </w:r>
    </w:p>
    <w:p w:rsidR="005D0C6F" w:rsidRPr="004F2819" w:rsidRDefault="005D0C6F" w:rsidP="000E1D13">
      <w:pPr>
        <w:pStyle w:val="BodyCopy"/>
        <w:spacing w:after="120"/>
        <w:rPr>
          <w:noProof w:val="0"/>
        </w:rPr>
      </w:pPr>
      <w:r w:rsidRPr="004F2819">
        <w:rPr>
          <w:noProof w:val="0"/>
        </w:rPr>
        <w:t xml:space="preserve">In conducting a review it may be discovered that your company is meeting customer expectations of service delivery or there may be areas that need to be improved or changed. The review mechanism is a part of a </w:t>
      </w:r>
      <w:r w:rsidR="008A5BAD" w:rsidRPr="004F2819">
        <w:rPr>
          <w:noProof w:val="0"/>
        </w:rPr>
        <w:t>continuous</w:t>
      </w:r>
      <w:r w:rsidRPr="004F2819">
        <w:rPr>
          <w:noProof w:val="0"/>
        </w:rPr>
        <w:t xml:space="preserve"> improvement cycle that allows service delivery standards to meet or exceed customer needs. An important aspect of any review system is documenting evidence gathered and </w:t>
      </w:r>
      <w:r w:rsidR="00E668C1" w:rsidRPr="004F2819">
        <w:rPr>
          <w:noProof w:val="0"/>
        </w:rPr>
        <w:t>recommendations for future service delivery standards. This information needs to be readily accessible for all staff involved in the designated service delivery area. It is important that reviews are regular and conducted objectively and efficiently.</w:t>
      </w:r>
    </w:p>
    <w:p w:rsidR="00D4005D" w:rsidRPr="004F2819" w:rsidRDefault="00E668C1" w:rsidP="000E1D13">
      <w:pPr>
        <w:pStyle w:val="Heading3"/>
        <w:spacing w:after="120"/>
      </w:pPr>
      <w:r w:rsidRPr="004F2819">
        <w:t>Review Process</w:t>
      </w:r>
    </w:p>
    <w:p w:rsidR="00D4005D" w:rsidRPr="004F2819" w:rsidRDefault="00E668C1" w:rsidP="00D4005D">
      <w:pPr>
        <w:pStyle w:val="BodyCopy"/>
        <w:rPr>
          <w:noProof w:val="0"/>
        </w:rPr>
      </w:pPr>
      <w:r w:rsidRPr="004F2819">
        <w:rPr>
          <w:lang w:eastAsia="en-AU"/>
        </w:rPr>
        <w:drawing>
          <wp:inline distT="0" distB="0" distL="0" distR="0">
            <wp:extent cx="5715000" cy="4829175"/>
            <wp:effectExtent l="0" t="0" r="0" b="9525"/>
            <wp:docPr id="59" name="Diagram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r w:rsidR="00D4005D" w:rsidRPr="004F2819">
        <w:rPr>
          <w:noProof w:val="0"/>
          <w:lang w:eastAsia="en-AU"/>
        </w:rPr>
        <w:br w:type="page"/>
      </w:r>
    </w:p>
    <w:p w:rsidR="0012258E" w:rsidRPr="004F2819" w:rsidRDefault="0012258E" w:rsidP="0012258E">
      <w:pPr>
        <w:pStyle w:val="Heading2"/>
      </w:pPr>
      <w:r w:rsidRPr="004F2819">
        <w:lastRenderedPageBreak/>
        <w:t>3.3</w:t>
      </w:r>
      <w:r w:rsidRPr="004F2819">
        <w:tab/>
      </w:r>
      <w:r w:rsidR="00F3526F">
        <w:fldChar w:fldCharType="begin"/>
      </w:r>
      <w:r w:rsidR="00F3526F">
        <w:instrText xml:space="preserve"> REF  Criteria33  \* MERGEFORMAT </w:instrText>
      </w:r>
      <w:r w:rsidR="00F3526F">
        <w:fldChar w:fldCharType="separate"/>
      </w:r>
      <w:sdt>
        <w:sdtPr>
          <w:alias w:val="Criteria33"/>
          <w:tag w:val="Criteria33"/>
          <w:id w:val="745452903"/>
          <w:placeholder>
            <w:docPart w:val="B073EE4DBC444CC5A19591283FB2988F"/>
          </w:placeholder>
        </w:sdtPr>
        <w:sdtContent>
          <w:r w:rsidR="00F3526F" w:rsidRPr="00F3526F">
            <w:rPr>
              <w:rStyle w:val="PlaceholderText"/>
              <w:color w:val="45545F"/>
            </w:rPr>
            <w:t xml:space="preserve">Allocate resources to enable the </w:t>
          </w:r>
          <w:r w:rsidR="00F3526F" w:rsidRPr="004F2819">
            <w:t>provision of identified service delivery standards</w:t>
          </w:r>
        </w:sdtContent>
      </w:sdt>
      <w:r w:rsidR="00F3526F">
        <w:fldChar w:fldCharType="end"/>
      </w:r>
    </w:p>
    <w:p w:rsidR="00D4005D" w:rsidRPr="004F2819" w:rsidRDefault="000E1D13" w:rsidP="00D4005D">
      <w:pPr>
        <w:pStyle w:val="Heading3"/>
      </w:pPr>
      <w:r>
        <w:rPr>
          <w:noProof/>
        </w:rPr>
        <w:drawing>
          <wp:anchor distT="0" distB="0" distL="114300" distR="114300" simplePos="0" relativeHeight="251780096" behindDoc="0" locked="0" layoutInCell="1" allowOverlap="1">
            <wp:simplePos x="0" y="0"/>
            <wp:positionH relativeFrom="column">
              <wp:posOffset>3950970</wp:posOffset>
            </wp:positionH>
            <wp:positionV relativeFrom="paragraph">
              <wp:posOffset>48260</wp:posOffset>
            </wp:positionV>
            <wp:extent cx="1681480" cy="1682115"/>
            <wp:effectExtent l="19050" t="0" r="0" b="0"/>
            <wp:wrapSquare wrapText="bothSides"/>
            <wp:docPr id="3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ervice1[1].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81480" cy="1682115"/>
                    </a:xfrm>
                    <a:prstGeom prst="rect">
                      <a:avLst/>
                    </a:prstGeom>
                  </pic:spPr>
                </pic:pic>
              </a:graphicData>
            </a:graphic>
          </wp:anchor>
        </w:drawing>
      </w:r>
      <w:r w:rsidR="00D4005D" w:rsidRPr="004F2819">
        <w:t>Introduction</w:t>
      </w:r>
    </w:p>
    <w:p w:rsidR="00D4005D" w:rsidRPr="004F2819" w:rsidRDefault="009D7A11" w:rsidP="00AC6AC7">
      <w:pPr>
        <w:pStyle w:val="BodyCopy"/>
        <w:rPr>
          <w:noProof w:val="0"/>
        </w:rPr>
      </w:pPr>
      <w:r w:rsidRPr="004F2819">
        <w:rPr>
          <w:noProof w:val="0"/>
        </w:rPr>
        <w:t>At this stage, service delivery standards have been developed</w:t>
      </w:r>
      <w:r w:rsidR="00282464" w:rsidRPr="004F2819">
        <w:rPr>
          <w:noProof w:val="0"/>
        </w:rPr>
        <w:t>, explained, demonstrated, trialled, observed, assessed and reviewed. It is now necessary to make sure that there are adequate resources available to deliver the desired level of service standards. Resources can include many different areas and it is critical to have all required resources available.</w:t>
      </w:r>
    </w:p>
    <w:p w:rsidR="00D4005D" w:rsidRPr="004F2819" w:rsidRDefault="00AC6AC7" w:rsidP="00D4005D">
      <w:pPr>
        <w:pStyle w:val="Heading3"/>
      </w:pPr>
      <w:r w:rsidRPr="004F2819">
        <w:t>Resources</w:t>
      </w:r>
    </w:p>
    <w:p w:rsidR="00D4005D" w:rsidRPr="004F2819" w:rsidRDefault="00282464" w:rsidP="00282464">
      <w:pPr>
        <w:pStyle w:val="BodyCopy"/>
        <w:rPr>
          <w:noProof w:val="0"/>
          <w:szCs w:val="24"/>
        </w:rPr>
      </w:pPr>
      <w:r w:rsidRPr="004F2819">
        <w:rPr>
          <w:noProof w:val="0"/>
          <w:szCs w:val="24"/>
        </w:rPr>
        <w:t>In order to deliver services adequately, it is obvious that there needs to be enough suitably competent people available and allocated to the provision of the identified service. There are also other resources that may impact on the successful delivery of the service. These could include:</w:t>
      </w:r>
    </w:p>
    <w:p w:rsidR="00D4005D" w:rsidRPr="004F2819" w:rsidRDefault="003009D3" w:rsidP="00492616">
      <w:pPr>
        <w:pStyle w:val="Bullet1"/>
      </w:pPr>
      <w:r w:rsidRPr="004F2819">
        <w:t>Time: if the identified service delivery standard requires a certain amount of time to be able to deliver it effectively, it is not effective to reduce this time. This may lead to inferior service delivery standards which may ultimately negatively im</w:t>
      </w:r>
      <w:r w:rsidR="00AC6AC7" w:rsidRPr="004F2819">
        <w:t>pact on the customer experience</w:t>
      </w:r>
    </w:p>
    <w:p w:rsidR="003009D3" w:rsidRPr="004F2819" w:rsidRDefault="003009D3" w:rsidP="00492616">
      <w:pPr>
        <w:pStyle w:val="Bullet1"/>
      </w:pPr>
      <w:r w:rsidRPr="004F2819">
        <w:t>Training: staff members need to be trained appropriately before they are able to deliver a particular service. Training may involve written and verbal materials, demonstration, practice, obser</w:t>
      </w:r>
      <w:r w:rsidR="00AC6AC7" w:rsidRPr="004F2819">
        <w:t>vation, assessment and feedback</w:t>
      </w:r>
    </w:p>
    <w:p w:rsidR="003009D3" w:rsidRPr="004F2819" w:rsidRDefault="003009D3" w:rsidP="00492616">
      <w:pPr>
        <w:pStyle w:val="Bullet1"/>
      </w:pPr>
      <w:r w:rsidRPr="004F2819">
        <w:t>Physical resources: specialised equipment may be needed to deliver a service effectively. Access to technology and adeq</w:t>
      </w:r>
      <w:r w:rsidR="00AC6AC7" w:rsidRPr="004F2819">
        <w:t>uate space may also be required</w:t>
      </w:r>
    </w:p>
    <w:p w:rsidR="003009D3" w:rsidRPr="004F2819" w:rsidRDefault="009914AA" w:rsidP="00492616">
      <w:pPr>
        <w:pStyle w:val="Bullet1"/>
      </w:pPr>
      <w:r>
        <w:rPr>
          <w:noProof/>
          <w:lang w:eastAsia="en-AU"/>
        </w:rPr>
        <w:drawing>
          <wp:anchor distT="0" distB="0" distL="114300" distR="114300" simplePos="0" relativeHeight="251782144" behindDoc="0" locked="0" layoutInCell="1" allowOverlap="1">
            <wp:simplePos x="0" y="0"/>
            <wp:positionH relativeFrom="column">
              <wp:posOffset>4425950</wp:posOffset>
            </wp:positionH>
            <wp:positionV relativeFrom="paragraph">
              <wp:posOffset>584835</wp:posOffset>
            </wp:positionV>
            <wp:extent cx="1205865" cy="1224915"/>
            <wp:effectExtent l="19050" t="0" r="0" b="0"/>
            <wp:wrapSquare wrapText="bothSides"/>
            <wp:docPr id="357" name="Picture 15"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82513456.jpg"/>
                    <pic:cNvPicPr>
                      <a:picLocks noChangeAspect="1" noChangeArrowheads="1"/>
                    </pic:cNvPicPr>
                  </pic:nvPicPr>
                  <pic:blipFill>
                    <a:blip r:embed="rId47" cstate="print"/>
                    <a:srcRect/>
                    <a:stretch>
                      <a:fillRect/>
                    </a:stretch>
                  </pic:blipFill>
                  <pic:spPr bwMode="auto">
                    <a:xfrm>
                      <a:off x="0" y="0"/>
                      <a:ext cx="1205865" cy="1224915"/>
                    </a:xfrm>
                    <a:prstGeom prst="rect">
                      <a:avLst/>
                    </a:prstGeom>
                    <a:noFill/>
                    <a:ln w="9525">
                      <a:noFill/>
                      <a:miter lim="800000"/>
                      <a:headEnd/>
                      <a:tailEnd/>
                    </a:ln>
                  </pic:spPr>
                </pic:pic>
              </a:graphicData>
            </a:graphic>
          </wp:anchor>
        </w:drawing>
      </w:r>
      <w:r w:rsidR="003009D3" w:rsidRPr="004F2819">
        <w:t>Information: staff operating manuals, emails, technical manuals, equipment operation guidelines, and updates will also help to provide effective service delivery.</w:t>
      </w:r>
    </w:p>
    <w:p w:rsidR="00AC6AC7" w:rsidRPr="004F2819" w:rsidRDefault="003009D3" w:rsidP="00AC6AC7">
      <w:pPr>
        <w:pStyle w:val="Heading3"/>
        <w:rPr>
          <w:rStyle w:val="BodyCopyBoldChar1"/>
          <w:rFonts w:eastAsiaTheme="majorEastAsia" w:cstheme="majorBidi"/>
          <w:b/>
          <w:noProof w:val="0"/>
          <w:color w:val="0000FF"/>
          <w:lang w:eastAsia="en-AU"/>
        </w:rPr>
      </w:pPr>
      <w:r w:rsidRPr="004F2819">
        <w:rPr>
          <w:rStyle w:val="BodyCopyBoldChar1"/>
          <w:rFonts w:eastAsiaTheme="majorEastAsia" w:cstheme="majorBidi"/>
          <w:b/>
          <w:noProof w:val="0"/>
          <w:color w:val="0000FF"/>
          <w:lang w:eastAsia="en-AU"/>
        </w:rPr>
        <w:t>Activity</w:t>
      </w:r>
    </w:p>
    <w:p w:rsidR="003009D3" w:rsidRPr="004F2819" w:rsidRDefault="003009D3" w:rsidP="003009D3">
      <w:pPr>
        <w:pStyle w:val="BodyCopy"/>
        <w:rPr>
          <w:noProof w:val="0"/>
        </w:rPr>
      </w:pPr>
      <w:r w:rsidRPr="004F2819">
        <w:rPr>
          <w:noProof w:val="0"/>
        </w:rPr>
        <w:t xml:space="preserve">In groups discuss all of the resources required to deliver one </w:t>
      </w:r>
      <w:r w:rsidR="008A5BAD" w:rsidRPr="004F2819">
        <w:rPr>
          <w:noProof w:val="0"/>
        </w:rPr>
        <w:t>aspect</w:t>
      </w:r>
      <w:r w:rsidRPr="004F2819">
        <w:rPr>
          <w:noProof w:val="0"/>
        </w:rPr>
        <w:t xml:space="preserve"> of service delivery in your work context.</w:t>
      </w:r>
      <w:r w:rsidR="009914AA" w:rsidRPr="009914AA">
        <w:rPr>
          <w:color w:val="0000FF"/>
          <w:lang w:eastAsia="zh-CN"/>
        </w:rPr>
        <w:t xml:space="preserve"> </w:t>
      </w:r>
    </w:p>
    <w:p w:rsidR="00D4005D" w:rsidRPr="004F2819" w:rsidRDefault="00D4005D" w:rsidP="003A17FA">
      <w:pPr>
        <w:pStyle w:val="BodyCopy"/>
        <w:jc w:val="center"/>
        <w:rPr>
          <w:noProof w:val="0"/>
        </w:rPr>
      </w:pPr>
      <w:r w:rsidRPr="004F2819">
        <w:rPr>
          <w:noProof w:val="0"/>
        </w:rPr>
        <w:br w:type="page"/>
      </w:r>
    </w:p>
    <w:p w:rsidR="0012258E" w:rsidRPr="004F2819" w:rsidRDefault="0012258E" w:rsidP="0012258E">
      <w:pPr>
        <w:pStyle w:val="Heading2"/>
      </w:pPr>
      <w:r w:rsidRPr="004F2819">
        <w:lastRenderedPageBreak/>
        <w:t>3.4</w:t>
      </w:r>
      <w:r w:rsidRPr="004F2819">
        <w:tab/>
      </w:r>
      <w:r w:rsidR="00F3526F">
        <w:fldChar w:fldCharType="begin"/>
      </w:r>
      <w:r w:rsidR="00F3526F">
        <w:instrText xml:space="preserve"> REF  Criteria34  \* MERGEFORMAT </w:instrText>
      </w:r>
      <w:r w:rsidR="00F3526F">
        <w:fldChar w:fldCharType="separate"/>
      </w:r>
      <w:sdt>
        <w:sdtPr>
          <w:alias w:val="Criteria34"/>
          <w:tag w:val="Criteria34"/>
          <w:id w:val="-1946911292"/>
          <w:placeholder>
            <w:docPart w:val="FC8C981DA30A49ED896509E9C45D89AB"/>
          </w:placeholder>
        </w:sdtPr>
        <w:sdtContent>
          <w:r w:rsidR="00F3526F" w:rsidRPr="00F3526F">
            <w:rPr>
              <w:rStyle w:val="PlaceholderText"/>
              <w:color w:val="45545F"/>
            </w:rPr>
            <w:t xml:space="preserve">Assist team members to resolve </w:t>
          </w:r>
          <w:r w:rsidR="00F3526F" w:rsidRPr="004F2819">
            <w:t>customer complaints regarding the provision of service delivery</w:t>
          </w:r>
        </w:sdtContent>
      </w:sdt>
      <w:r w:rsidR="00F3526F">
        <w:fldChar w:fldCharType="end"/>
      </w:r>
    </w:p>
    <w:p w:rsidR="00D4005D" w:rsidRPr="004F2819" w:rsidRDefault="00D4005D" w:rsidP="00D4005D">
      <w:pPr>
        <w:pStyle w:val="Heading3"/>
      </w:pPr>
      <w:r w:rsidRPr="004F2819">
        <w:t>Introduction</w:t>
      </w:r>
    </w:p>
    <w:p w:rsidR="00D4005D" w:rsidRPr="004F2819" w:rsidRDefault="008C20B5" w:rsidP="00D4005D">
      <w:pPr>
        <w:pStyle w:val="BodyCopy"/>
        <w:rPr>
          <w:noProof w:val="0"/>
          <w:szCs w:val="24"/>
        </w:rPr>
      </w:pPr>
      <w:r w:rsidRPr="004F2819">
        <w:rPr>
          <w:noProof w:val="0"/>
          <w:szCs w:val="24"/>
        </w:rPr>
        <w:t xml:space="preserve">Dealing with complaints is an unfortunate but common </w:t>
      </w:r>
      <w:r w:rsidR="00011D19" w:rsidRPr="004F2819">
        <w:rPr>
          <w:noProof w:val="0"/>
          <w:szCs w:val="24"/>
        </w:rPr>
        <w:t xml:space="preserve">occurrence </w:t>
      </w:r>
      <w:r w:rsidRPr="004F2819">
        <w:rPr>
          <w:noProof w:val="0"/>
          <w:szCs w:val="24"/>
        </w:rPr>
        <w:t>in the hospitality and tourism industry. Responding to a complaint effectively can actually turn a potentially negative customer service</w:t>
      </w:r>
      <w:r w:rsidR="00AC6AC7" w:rsidRPr="004F2819">
        <w:rPr>
          <w:noProof w:val="0"/>
          <w:szCs w:val="24"/>
        </w:rPr>
        <w:t xml:space="preserve"> </w:t>
      </w:r>
      <w:r w:rsidRPr="004F2819">
        <w:rPr>
          <w:noProof w:val="0"/>
          <w:szCs w:val="24"/>
        </w:rPr>
        <w:t>experience into a positive one. The way in which staff deal with complaints</w:t>
      </w:r>
      <w:r w:rsidR="00011D19" w:rsidRPr="004F2819">
        <w:rPr>
          <w:noProof w:val="0"/>
          <w:szCs w:val="24"/>
        </w:rPr>
        <w:t xml:space="preserve"> provides an image of the company as a whole and it is important that staff follow the service standards outlined </w:t>
      </w:r>
      <w:r w:rsidR="008A5BAD" w:rsidRPr="004F2819">
        <w:rPr>
          <w:noProof w:val="0"/>
          <w:szCs w:val="24"/>
        </w:rPr>
        <w:t>within their</w:t>
      </w:r>
      <w:r w:rsidR="00011D19" w:rsidRPr="004F2819">
        <w:rPr>
          <w:noProof w:val="0"/>
          <w:szCs w:val="24"/>
        </w:rPr>
        <w:t xml:space="preserve"> particular organisation in terms of how to deal with a complaint. </w:t>
      </w:r>
    </w:p>
    <w:p w:rsidR="00D4005D" w:rsidRPr="004F2819" w:rsidRDefault="004F4F8E" w:rsidP="00D4005D">
      <w:pPr>
        <w:pStyle w:val="Heading3"/>
      </w:pPr>
      <w:r>
        <w:rPr>
          <w:noProof/>
        </w:rPr>
        <w:drawing>
          <wp:anchor distT="0" distB="0" distL="114300" distR="114300" simplePos="0" relativeHeight="251784192" behindDoc="0" locked="0" layoutInCell="1" allowOverlap="1">
            <wp:simplePos x="0" y="0"/>
            <wp:positionH relativeFrom="column">
              <wp:posOffset>3863975</wp:posOffset>
            </wp:positionH>
            <wp:positionV relativeFrom="paragraph">
              <wp:posOffset>24765</wp:posOffset>
            </wp:positionV>
            <wp:extent cx="1769745" cy="1993265"/>
            <wp:effectExtent l="19050" t="0" r="1905" b="0"/>
            <wp:wrapSquare wrapText="bothSides"/>
            <wp:docPr id="359" name="Picture 22" descr="C:\Documents and Settings\Godaishu\Desktop\PHOTOS\2014\Shutterstock 25-a-day\shutterstock_198824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Godaishu\Desktop\PHOTOS\2014\Shutterstock 25-a-day\shutterstock_198824870.jpg"/>
                    <pic:cNvPicPr>
                      <a:picLocks noChangeAspect="1" noChangeArrowheads="1"/>
                    </pic:cNvPicPr>
                  </pic:nvPicPr>
                  <pic:blipFill>
                    <a:blip r:embed="rId82" cstate="print"/>
                    <a:srcRect/>
                    <a:stretch>
                      <a:fillRect/>
                    </a:stretch>
                  </pic:blipFill>
                  <pic:spPr bwMode="auto">
                    <a:xfrm>
                      <a:off x="0" y="0"/>
                      <a:ext cx="1769745" cy="1993265"/>
                    </a:xfrm>
                    <a:prstGeom prst="rect">
                      <a:avLst/>
                    </a:prstGeom>
                    <a:noFill/>
                    <a:ln w="9525">
                      <a:noFill/>
                      <a:miter lim="800000"/>
                      <a:headEnd/>
                      <a:tailEnd/>
                    </a:ln>
                  </pic:spPr>
                </pic:pic>
              </a:graphicData>
            </a:graphic>
          </wp:anchor>
        </w:drawing>
      </w:r>
      <w:r w:rsidR="00011D19" w:rsidRPr="004F2819">
        <w:t>Dealing with complaints</w:t>
      </w:r>
    </w:p>
    <w:p w:rsidR="00F0001E" w:rsidRPr="004F2819" w:rsidRDefault="00F0001E" w:rsidP="00F0001E">
      <w:pPr>
        <w:pStyle w:val="BodyCopy"/>
        <w:rPr>
          <w:noProof w:val="0"/>
        </w:rPr>
      </w:pPr>
      <w:r w:rsidRPr="004F2819">
        <w:rPr>
          <w:noProof w:val="0"/>
        </w:rPr>
        <w:t xml:space="preserve">When a guest makes a complaint or has a problem, it is </w:t>
      </w:r>
      <w:r w:rsidR="00AC6AC7" w:rsidRPr="004F2819">
        <w:rPr>
          <w:noProof w:val="0"/>
        </w:rPr>
        <w:t>essential to</w:t>
      </w:r>
      <w:r w:rsidRPr="004F2819">
        <w:rPr>
          <w:noProof w:val="0"/>
        </w:rPr>
        <w:t xml:space="preserve"> handle the situation properly. In dealing with a complaint, it is important to follow these steps and use the following language. </w:t>
      </w:r>
    </w:p>
    <w:p w:rsidR="00011D19" w:rsidRPr="004F2819" w:rsidRDefault="00011D19" w:rsidP="00011D19">
      <w:pPr>
        <w:pStyle w:val="BodyCopy"/>
        <w:rPr>
          <w:b/>
          <w:noProof w:val="0"/>
        </w:rPr>
      </w:pPr>
      <w:r w:rsidRPr="004F2819">
        <w:rPr>
          <w:b/>
          <w:noProof w:val="0"/>
        </w:rPr>
        <w:t>1. Apolog</w:t>
      </w:r>
      <w:r w:rsidR="006B03E4" w:rsidRPr="004F2819">
        <w:rPr>
          <w:b/>
          <w:noProof w:val="0"/>
        </w:rPr>
        <w:t>is</w:t>
      </w:r>
      <w:r w:rsidRPr="004F2819">
        <w:rPr>
          <w:b/>
          <w:noProof w:val="0"/>
        </w:rPr>
        <w:t>e</w:t>
      </w:r>
    </w:p>
    <w:p w:rsidR="00011D19" w:rsidRPr="004F2819" w:rsidRDefault="00011D19" w:rsidP="00492616">
      <w:pPr>
        <w:pStyle w:val="Bullet1"/>
      </w:pPr>
      <w:r w:rsidRPr="004F2819">
        <w:t>I am terribly sorry…</w:t>
      </w:r>
    </w:p>
    <w:p w:rsidR="00011D19" w:rsidRPr="004F2819" w:rsidRDefault="00011D19" w:rsidP="00492616">
      <w:pPr>
        <w:pStyle w:val="Bullet1"/>
      </w:pPr>
      <w:r w:rsidRPr="004F2819">
        <w:t>I am really sorry about the...</w:t>
      </w:r>
    </w:p>
    <w:p w:rsidR="00011D19" w:rsidRPr="004F2819" w:rsidRDefault="00011D19" w:rsidP="00492616">
      <w:pPr>
        <w:pStyle w:val="Bullet1"/>
      </w:pPr>
      <w:r w:rsidRPr="004F2819">
        <w:t>I apolog</w:t>
      </w:r>
      <w:r w:rsidR="006B03E4" w:rsidRPr="004F2819">
        <w:t>is</w:t>
      </w:r>
      <w:r w:rsidRPr="004F2819">
        <w:t>e for the…</w:t>
      </w:r>
    </w:p>
    <w:p w:rsidR="00011D19" w:rsidRPr="004F2819" w:rsidRDefault="00011D19" w:rsidP="00492616">
      <w:pPr>
        <w:pStyle w:val="Bullet1"/>
      </w:pPr>
      <w:r w:rsidRPr="004F2819">
        <w:t>I would like to apolog</w:t>
      </w:r>
      <w:r w:rsidR="006B03E4" w:rsidRPr="004F2819">
        <w:t>is</w:t>
      </w:r>
      <w:r w:rsidRPr="004F2819">
        <w:t>e on behalf of….</w:t>
      </w:r>
    </w:p>
    <w:p w:rsidR="00011D19" w:rsidRPr="004F2819" w:rsidRDefault="00011D19" w:rsidP="00F0001E">
      <w:pPr>
        <w:pStyle w:val="BodyCopy"/>
        <w:rPr>
          <w:b/>
          <w:noProof w:val="0"/>
        </w:rPr>
      </w:pPr>
      <w:r w:rsidRPr="004F2819">
        <w:rPr>
          <w:b/>
          <w:noProof w:val="0"/>
        </w:rPr>
        <w:t>2.</w:t>
      </w:r>
      <w:r w:rsidR="00AC6AC7" w:rsidRPr="004F2819">
        <w:rPr>
          <w:b/>
          <w:noProof w:val="0"/>
        </w:rPr>
        <w:t xml:space="preserve"> </w:t>
      </w:r>
      <w:r w:rsidRPr="004F2819">
        <w:rPr>
          <w:b/>
          <w:noProof w:val="0"/>
        </w:rPr>
        <w:t>Summar</w:t>
      </w:r>
      <w:r w:rsidR="006B03E4" w:rsidRPr="004F2819">
        <w:rPr>
          <w:b/>
          <w:noProof w:val="0"/>
        </w:rPr>
        <w:t>is</w:t>
      </w:r>
      <w:r w:rsidRPr="004F2819">
        <w:rPr>
          <w:b/>
          <w:noProof w:val="0"/>
        </w:rPr>
        <w:t>e the problem so you show you understand</w:t>
      </w:r>
    </w:p>
    <w:p w:rsidR="00011D19" w:rsidRPr="004F2819" w:rsidRDefault="00011D19" w:rsidP="00492616">
      <w:pPr>
        <w:pStyle w:val="Bullet1"/>
      </w:pPr>
      <w:r w:rsidRPr="004F2819">
        <w:t>You say yo</w:t>
      </w:r>
      <w:r w:rsidR="00512E9D">
        <w:t>u have lost all of your luggage</w:t>
      </w:r>
    </w:p>
    <w:p w:rsidR="00011D19" w:rsidRPr="004F2819" w:rsidRDefault="00512E9D" w:rsidP="00492616">
      <w:pPr>
        <w:pStyle w:val="Bullet1"/>
      </w:pPr>
      <w:r>
        <w:t>That is not what you ordered</w:t>
      </w:r>
    </w:p>
    <w:p w:rsidR="00011D19" w:rsidRPr="004F2819" w:rsidRDefault="00011D19" w:rsidP="00492616">
      <w:pPr>
        <w:pStyle w:val="Bullet1"/>
      </w:pPr>
      <w:r w:rsidRPr="004F2819">
        <w:t>You wa</w:t>
      </w:r>
      <w:r w:rsidR="00512E9D">
        <w:t>nt a suite, not a standard room</w:t>
      </w:r>
    </w:p>
    <w:p w:rsidR="00011D19" w:rsidRPr="004F2819" w:rsidRDefault="00011D19" w:rsidP="00492616">
      <w:pPr>
        <w:pStyle w:val="Bullet1"/>
      </w:pPr>
      <w:r w:rsidRPr="004F2819">
        <w:t>You were hoping to go on a tour and it has been cancelled.</w:t>
      </w:r>
    </w:p>
    <w:p w:rsidR="00011D19" w:rsidRPr="004F2819" w:rsidRDefault="00011D19" w:rsidP="00F0001E">
      <w:pPr>
        <w:pStyle w:val="BodyCopy"/>
        <w:rPr>
          <w:b/>
          <w:noProof w:val="0"/>
        </w:rPr>
      </w:pPr>
      <w:r w:rsidRPr="004F2819">
        <w:rPr>
          <w:b/>
          <w:noProof w:val="0"/>
        </w:rPr>
        <w:t xml:space="preserve">3. Let the customer know you understand their feelings </w:t>
      </w:r>
    </w:p>
    <w:p w:rsidR="00011D19" w:rsidRPr="004F2819" w:rsidRDefault="00512E9D" w:rsidP="00492616">
      <w:pPr>
        <w:pStyle w:val="Bullet1"/>
      </w:pPr>
      <w:r>
        <w:t>I understand how you feel</w:t>
      </w:r>
    </w:p>
    <w:p w:rsidR="00011D19" w:rsidRPr="004F2819" w:rsidRDefault="00011D19" w:rsidP="00492616">
      <w:pPr>
        <w:pStyle w:val="Bullet1"/>
      </w:pPr>
      <w:r w:rsidRPr="004F2819">
        <w:t>I know how</w:t>
      </w:r>
      <w:r w:rsidR="00512E9D">
        <w:t xml:space="preserve"> you must be feeling</w:t>
      </w:r>
    </w:p>
    <w:p w:rsidR="00011D19" w:rsidRPr="004F2819" w:rsidRDefault="00011D19" w:rsidP="00492616">
      <w:pPr>
        <w:pStyle w:val="Bullet1"/>
      </w:pPr>
      <w:r w:rsidRPr="004F2819">
        <w:t xml:space="preserve">I </w:t>
      </w:r>
      <w:r w:rsidR="00512E9D">
        <w:t>understand what you are saying</w:t>
      </w:r>
    </w:p>
    <w:p w:rsidR="00011D19" w:rsidRPr="004F2819" w:rsidRDefault="00011D19" w:rsidP="00492616">
      <w:pPr>
        <w:pStyle w:val="Bullet1"/>
      </w:pPr>
      <w:r w:rsidRPr="004F2819">
        <w:t>I can appreciate what you are saying.</w:t>
      </w:r>
    </w:p>
    <w:p w:rsidR="00512E9D" w:rsidRDefault="00512E9D">
      <w:pPr>
        <w:rPr>
          <w:rFonts w:ascii="Helvetica" w:eastAsia="Calibri" w:hAnsi="Helvetica" w:cs="Calibri"/>
          <w:b/>
          <w:szCs w:val="16"/>
          <w:lang w:eastAsia="ar-SA"/>
        </w:rPr>
      </w:pPr>
      <w:r>
        <w:rPr>
          <w:b/>
        </w:rPr>
        <w:br w:type="page"/>
      </w:r>
    </w:p>
    <w:p w:rsidR="00011D19" w:rsidRPr="004F2819" w:rsidRDefault="00F0001E" w:rsidP="00F0001E">
      <w:pPr>
        <w:pStyle w:val="BodyCopy"/>
        <w:tabs>
          <w:tab w:val="num" w:pos="1728"/>
        </w:tabs>
        <w:suppressAutoHyphens w:val="0"/>
        <w:spacing w:before="0" w:after="200"/>
        <w:rPr>
          <w:noProof w:val="0"/>
        </w:rPr>
      </w:pPr>
      <w:r w:rsidRPr="004F2819">
        <w:rPr>
          <w:b/>
          <w:noProof w:val="0"/>
        </w:rPr>
        <w:lastRenderedPageBreak/>
        <w:t>4.</w:t>
      </w:r>
      <w:r w:rsidR="00011D19" w:rsidRPr="004F2819">
        <w:rPr>
          <w:b/>
          <w:noProof w:val="0"/>
        </w:rPr>
        <w:t xml:space="preserve"> Offer a solution</w:t>
      </w:r>
    </w:p>
    <w:p w:rsidR="00011D19" w:rsidRPr="004F2819" w:rsidRDefault="00011D19" w:rsidP="00492616">
      <w:pPr>
        <w:pStyle w:val="Bullet1"/>
      </w:pPr>
      <w:r w:rsidRPr="004F2819">
        <w:t>I will t</w:t>
      </w:r>
      <w:r w:rsidR="00512E9D">
        <w:t>alk to my supervisor right away</w:t>
      </w:r>
    </w:p>
    <w:p w:rsidR="00011D19" w:rsidRPr="004F2819" w:rsidRDefault="00512E9D" w:rsidP="00492616">
      <w:pPr>
        <w:pStyle w:val="Bullet1"/>
      </w:pPr>
      <w:r>
        <w:t>I will see to it immediately</w:t>
      </w:r>
    </w:p>
    <w:p w:rsidR="00011D19" w:rsidRPr="004F2819" w:rsidRDefault="00512E9D" w:rsidP="00492616">
      <w:pPr>
        <w:pStyle w:val="Bullet1"/>
      </w:pPr>
      <w:r>
        <w:t>I will see what I can do</w:t>
      </w:r>
    </w:p>
    <w:p w:rsidR="00011D19" w:rsidRPr="004F2819" w:rsidRDefault="00011D19" w:rsidP="00492616">
      <w:pPr>
        <w:pStyle w:val="Bullet1"/>
      </w:pPr>
      <w:r w:rsidRPr="004F2819">
        <w:t>If you give me a minute I will give you an answer.</w:t>
      </w:r>
      <w:r w:rsidR="004F4F8E" w:rsidRPr="004F4F8E">
        <w:rPr>
          <w:noProof/>
          <w:lang w:eastAsia="zh-CN"/>
        </w:rPr>
        <w:t xml:space="preserve"> </w:t>
      </w:r>
    </w:p>
    <w:p w:rsidR="00011D19" w:rsidRPr="004F2819" w:rsidRDefault="00011D19" w:rsidP="00F0001E">
      <w:pPr>
        <w:pStyle w:val="BodyCopy"/>
        <w:tabs>
          <w:tab w:val="num" w:pos="1728"/>
        </w:tabs>
        <w:rPr>
          <w:noProof w:val="0"/>
        </w:rPr>
      </w:pPr>
      <w:r w:rsidRPr="004F2819">
        <w:rPr>
          <w:b/>
          <w:noProof w:val="0"/>
        </w:rPr>
        <w:t>5.</w:t>
      </w:r>
      <w:r w:rsidR="00AC6AC7" w:rsidRPr="004F2819">
        <w:rPr>
          <w:b/>
          <w:noProof w:val="0"/>
        </w:rPr>
        <w:t xml:space="preserve"> </w:t>
      </w:r>
      <w:r w:rsidRPr="004F2819">
        <w:rPr>
          <w:b/>
          <w:noProof w:val="0"/>
        </w:rPr>
        <w:t>Apolog</w:t>
      </w:r>
      <w:r w:rsidR="006B03E4" w:rsidRPr="004F2819">
        <w:rPr>
          <w:b/>
          <w:noProof w:val="0"/>
        </w:rPr>
        <w:t>is</w:t>
      </w:r>
      <w:r w:rsidRPr="004F2819">
        <w:rPr>
          <w:b/>
          <w:noProof w:val="0"/>
        </w:rPr>
        <w:t>e again</w:t>
      </w:r>
    </w:p>
    <w:p w:rsidR="00011D19" w:rsidRPr="004F2819" w:rsidRDefault="00011D19" w:rsidP="00492616">
      <w:pPr>
        <w:pStyle w:val="Bullet1"/>
      </w:pPr>
      <w:r w:rsidRPr="004F2819">
        <w:t>Once aga</w:t>
      </w:r>
      <w:r w:rsidR="00512E9D">
        <w:t>in I am sorry about the problem</w:t>
      </w:r>
    </w:p>
    <w:p w:rsidR="00011D19" w:rsidRPr="004F2819" w:rsidRDefault="00011D19" w:rsidP="00492616">
      <w:pPr>
        <w:pStyle w:val="Bullet1"/>
      </w:pPr>
      <w:r w:rsidRPr="004F2819">
        <w:t>Again I am sorry about w</w:t>
      </w:r>
      <w:r w:rsidR="00F0001E" w:rsidRPr="004F2819">
        <w:t>hat happened</w:t>
      </w:r>
    </w:p>
    <w:p w:rsidR="00011D19" w:rsidRPr="004F2819" w:rsidRDefault="00011D19" w:rsidP="00492616">
      <w:pPr>
        <w:pStyle w:val="Bullet1"/>
      </w:pPr>
      <w:r w:rsidRPr="004F2819">
        <w:t>My a</w:t>
      </w:r>
      <w:r w:rsidR="00512E9D">
        <w:t>pologies again for the mistake</w:t>
      </w:r>
    </w:p>
    <w:p w:rsidR="00011D19" w:rsidRPr="004F2819" w:rsidRDefault="00011D19" w:rsidP="00492616">
      <w:pPr>
        <w:pStyle w:val="Bullet1"/>
      </w:pPr>
      <w:r w:rsidRPr="004F2819">
        <w:t>Thank you for your patience and I would jus</w:t>
      </w:r>
      <w:r w:rsidR="00512E9D">
        <w:t>t like to apologies once again.</w:t>
      </w:r>
    </w:p>
    <w:p w:rsidR="00F0001E" w:rsidRPr="004F2819" w:rsidRDefault="00F0001E" w:rsidP="00F0001E">
      <w:pPr>
        <w:pStyle w:val="Heading3"/>
      </w:pPr>
      <w:r w:rsidRPr="004F2819">
        <w:t>Assisting team members to resolve a complaint</w:t>
      </w:r>
    </w:p>
    <w:p w:rsidR="00F0001E" w:rsidRPr="004F2819" w:rsidRDefault="00F0001E" w:rsidP="00AC6AC7">
      <w:pPr>
        <w:pStyle w:val="BodyCopy"/>
        <w:rPr>
          <w:noProof w:val="0"/>
        </w:rPr>
      </w:pPr>
      <w:r w:rsidRPr="004F2819">
        <w:rPr>
          <w:noProof w:val="0"/>
        </w:rPr>
        <w:t>There a many things that you can do to assist another team member in handling a complaint and it is the responsibility of the whole team to come up with a satisfactory resolution for the complaint.</w:t>
      </w:r>
      <w:r w:rsidR="00111615" w:rsidRPr="004F2819">
        <w:rPr>
          <w:noProof w:val="0"/>
        </w:rPr>
        <w:t xml:space="preserve"> The most important aspect in dealing with complaints is to actively listen to the customer and ask questions in order to develop a clear understanding of what the problem is. If you don’t know why the </w:t>
      </w:r>
      <w:r w:rsidR="008A5BAD" w:rsidRPr="004F2819">
        <w:rPr>
          <w:noProof w:val="0"/>
        </w:rPr>
        <w:t>customer</w:t>
      </w:r>
      <w:r w:rsidR="00111615" w:rsidRPr="004F2819">
        <w:rPr>
          <w:noProof w:val="0"/>
        </w:rPr>
        <w:t xml:space="preserve"> is upset, you will not be able to offer an appropriate solution.</w:t>
      </w:r>
    </w:p>
    <w:p w:rsidR="00111615" w:rsidRPr="004F2819" w:rsidRDefault="00111615" w:rsidP="00AC6AC7">
      <w:pPr>
        <w:pStyle w:val="BodyCopy"/>
        <w:rPr>
          <w:noProof w:val="0"/>
        </w:rPr>
      </w:pPr>
      <w:r w:rsidRPr="004F2819">
        <w:rPr>
          <w:noProof w:val="0"/>
        </w:rPr>
        <w:t>Some of us are better at dealing with difficult situations than others and the great thing about working in teams is that you have more than one resource available to deal with a complaint. In order to help other team members deal with a complaint it is possible to:</w:t>
      </w:r>
    </w:p>
    <w:p w:rsidR="00111615" w:rsidRPr="004F2819" w:rsidRDefault="004F4F8E" w:rsidP="00492616">
      <w:pPr>
        <w:pStyle w:val="Bullet1"/>
      </w:pPr>
      <w:r>
        <w:rPr>
          <w:noProof/>
          <w:lang w:eastAsia="en-AU"/>
        </w:rPr>
        <w:drawing>
          <wp:anchor distT="0" distB="0" distL="114300" distR="114300" simplePos="0" relativeHeight="251786240" behindDoc="0" locked="0" layoutInCell="1" allowOverlap="1">
            <wp:simplePos x="0" y="0"/>
            <wp:positionH relativeFrom="column">
              <wp:posOffset>3511550</wp:posOffset>
            </wp:positionH>
            <wp:positionV relativeFrom="paragraph">
              <wp:posOffset>478155</wp:posOffset>
            </wp:positionV>
            <wp:extent cx="2230120" cy="1517650"/>
            <wp:effectExtent l="19050" t="0" r="0" b="0"/>
            <wp:wrapSquare wrapText="bothSides"/>
            <wp:docPr id="360" name="Picture 21" descr="C:\Documents and Settings\Godaishu\Desktop\PHOTOS\2014\Shutterstock 25-a-day\shutterstock_122825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PHOTOS\2014\Shutterstock 25-a-day\shutterstock_122825389.jpg"/>
                    <pic:cNvPicPr>
                      <a:picLocks noChangeAspect="1" noChangeArrowheads="1"/>
                    </pic:cNvPicPr>
                  </pic:nvPicPr>
                  <pic:blipFill>
                    <a:blip r:embed="rId83" cstate="print"/>
                    <a:srcRect/>
                    <a:stretch>
                      <a:fillRect/>
                    </a:stretch>
                  </pic:blipFill>
                  <pic:spPr bwMode="auto">
                    <a:xfrm>
                      <a:off x="0" y="0"/>
                      <a:ext cx="2230120" cy="1517650"/>
                    </a:xfrm>
                    <a:prstGeom prst="rect">
                      <a:avLst/>
                    </a:prstGeom>
                    <a:noFill/>
                    <a:ln w="9525">
                      <a:noFill/>
                      <a:miter lim="800000"/>
                      <a:headEnd/>
                      <a:tailEnd/>
                    </a:ln>
                  </pic:spPr>
                </pic:pic>
              </a:graphicData>
            </a:graphic>
          </wp:anchor>
        </w:drawing>
      </w:r>
      <w:r w:rsidR="00111615" w:rsidRPr="004F2819">
        <w:t>Intervene when team members appear to be unable to resolve the situation. This should be done in a supportive and collegial manner as it is important for the customer to see you are trying to help and not make the situation wo</w:t>
      </w:r>
      <w:r w:rsidR="00AC6AC7" w:rsidRPr="004F2819">
        <w:t>rse as well as the staff member</w:t>
      </w:r>
    </w:p>
    <w:p w:rsidR="00111615" w:rsidRPr="004F2819" w:rsidRDefault="00111615" w:rsidP="00492616">
      <w:pPr>
        <w:pStyle w:val="Bullet1"/>
      </w:pPr>
      <w:r w:rsidRPr="004F2819">
        <w:t xml:space="preserve">Support team members in their handling of complaints. This could be during the process or after the complaint has been made. Sometimes it is difficult for staff members to move on from the complaint and it is important to support team members by assisting them to </w:t>
      </w:r>
      <w:r w:rsidR="00CC778D" w:rsidRPr="004F2819">
        <w:t xml:space="preserve">address any negative emotions they may have built </w:t>
      </w:r>
      <w:r w:rsidR="00AC6AC7" w:rsidRPr="004F2819">
        <w:t>up during the complaint process</w:t>
      </w:r>
    </w:p>
    <w:p w:rsidR="00CC778D" w:rsidRPr="004F2819" w:rsidRDefault="00CC778D" w:rsidP="00492616">
      <w:pPr>
        <w:pStyle w:val="Bullet1"/>
      </w:pPr>
      <w:r w:rsidRPr="004F2819">
        <w:t xml:space="preserve">Lead by example. The easiest way to assist team members in dealing with a complaint is to show them how to do it in real situations. By remaining calm, listening and responding effectively to a customer complaint other staff can see that the complaint process does not have to be a terrible experience for anyone involved. Avoiding potential conflict situations is not an effective way to deal with complaints. Confronting a complaint as soon as it occurs can help other team members to see the </w:t>
      </w:r>
      <w:r w:rsidR="00AC6AC7" w:rsidRPr="004F2819">
        <w:t>best way to address the problem</w:t>
      </w:r>
    </w:p>
    <w:p w:rsidR="00CC778D" w:rsidRPr="004F2819" w:rsidRDefault="00CC778D" w:rsidP="00492616">
      <w:pPr>
        <w:pStyle w:val="Bullet1"/>
      </w:pPr>
      <w:r w:rsidRPr="004F2819">
        <w:t>Help team members complete an action report that may be a part of internal documentation proc</w:t>
      </w:r>
      <w:r w:rsidR="00AC6AC7" w:rsidRPr="004F2819">
        <w:t>edures within the organisation.</w:t>
      </w:r>
    </w:p>
    <w:p w:rsidR="00D4005D" w:rsidRPr="004F2819" w:rsidRDefault="00D4005D" w:rsidP="00AC6AC7">
      <w:pPr>
        <w:pStyle w:val="BodyCopyIndent"/>
        <w:rPr>
          <w:noProof w:val="0"/>
        </w:rPr>
      </w:pPr>
      <w:r w:rsidRPr="004F2819">
        <w:rPr>
          <w:noProof w:val="0"/>
        </w:rPr>
        <w:br w:type="page"/>
      </w:r>
    </w:p>
    <w:p w:rsidR="0012258E" w:rsidRPr="004F2819" w:rsidRDefault="0012258E" w:rsidP="00E9163F">
      <w:pPr>
        <w:pStyle w:val="Heading2"/>
      </w:pPr>
      <w:r w:rsidRPr="004F2819">
        <w:lastRenderedPageBreak/>
        <w:t>3.5</w:t>
      </w:r>
      <w:r w:rsidRPr="004F2819">
        <w:tab/>
      </w:r>
      <w:r w:rsidR="00F3526F">
        <w:fldChar w:fldCharType="begin"/>
      </w:r>
      <w:r w:rsidR="00F3526F">
        <w:instrText xml:space="preserve"> REF  Criteria35  \* MERGEFORMAT </w:instrText>
      </w:r>
      <w:r w:rsidR="00F3526F">
        <w:fldChar w:fldCharType="separate"/>
      </w:r>
      <w:sdt>
        <w:sdtPr>
          <w:alias w:val="Criteria35"/>
          <w:id w:val="1524052194"/>
          <w:placeholder>
            <w:docPart w:val="25E617721CD64079AD79C03BAB86AAC4"/>
          </w:placeholder>
        </w:sdtPr>
        <w:sdtContent>
          <w:r w:rsidR="00F3526F" w:rsidRPr="00F3526F">
            <w:rPr>
              <w:rStyle w:val="PlaceholderText"/>
              <w:color w:val="45545F"/>
            </w:rPr>
            <w:t xml:space="preserve">Support team members to rectify </w:t>
          </w:r>
          <w:r w:rsidR="00F3526F" w:rsidRPr="004F2819">
            <w:t>instances of deficient service delivery</w:t>
          </w:r>
        </w:sdtContent>
      </w:sdt>
      <w:r w:rsidR="00F3526F">
        <w:fldChar w:fldCharType="end"/>
      </w:r>
    </w:p>
    <w:p w:rsidR="00D4005D" w:rsidRPr="004F2819" w:rsidRDefault="00D4005D" w:rsidP="00D4005D">
      <w:pPr>
        <w:pStyle w:val="Heading3"/>
      </w:pPr>
      <w:r w:rsidRPr="004F2819">
        <w:t>Introduction</w:t>
      </w:r>
    </w:p>
    <w:p w:rsidR="00D4005D" w:rsidRPr="004F2819" w:rsidRDefault="00077C4F" w:rsidP="00077C4F">
      <w:pPr>
        <w:pStyle w:val="BodyCopy"/>
        <w:rPr>
          <w:noProof w:val="0"/>
          <w:szCs w:val="24"/>
        </w:rPr>
      </w:pPr>
      <w:r w:rsidRPr="004F2819">
        <w:rPr>
          <w:noProof w:val="0"/>
          <w:szCs w:val="24"/>
        </w:rPr>
        <w:t>When a team member is observed delivering sub-standard</w:t>
      </w:r>
      <w:r w:rsidR="00AC6AC7" w:rsidRPr="004F2819">
        <w:rPr>
          <w:noProof w:val="0"/>
          <w:szCs w:val="24"/>
        </w:rPr>
        <w:t xml:space="preserve"> </w:t>
      </w:r>
      <w:r w:rsidRPr="004F2819">
        <w:rPr>
          <w:noProof w:val="0"/>
          <w:szCs w:val="24"/>
        </w:rPr>
        <w:t>service it is not an effective response to yell at them or embarrass them in front of other staff members or customers.</w:t>
      </w:r>
      <w:r w:rsidR="00AC6AC7" w:rsidRPr="004F2819">
        <w:rPr>
          <w:noProof w:val="0"/>
          <w:szCs w:val="24"/>
        </w:rPr>
        <w:t xml:space="preserve"> </w:t>
      </w:r>
      <w:r w:rsidRPr="004F2819">
        <w:rPr>
          <w:noProof w:val="0"/>
          <w:szCs w:val="24"/>
        </w:rPr>
        <w:t>There are many possible reasons why a staff member may not deliver a designated service at the correct standard and all that</w:t>
      </w:r>
      <w:r w:rsidR="00AC6AC7" w:rsidRPr="004F2819">
        <w:rPr>
          <w:noProof w:val="0"/>
          <w:szCs w:val="24"/>
        </w:rPr>
        <w:t xml:space="preserve"> </w:t>
      </w:r>
      <w:r w:rsidRPr="004F2819">
        <w:rPr>
          <w:noProof w:val="0"/>
          <w:szCs w:val="24"/>
        </w:rPr>
        <w:t>is important is to correct the deficiency and to assist the staff</w:t>
      </w:r>
      <w:r w:rsidR="00AC6AC7" w:rsidRPr="004F2819">
        <w:rPr>
          <w:noProof w:val="0"/>
          <w:szCs w:val="24"/>
        </w:rPr>
        <w:t xml:space="preserve"> </w:t>
      </w:r>
      <w:r w:rsidRPr="004F2819">
        <w:rPr>
          <w:noProof w:val="0"/>
          <w:szCs w:val="24"/>
        </w:rPr>
        <w:t>member to deliver the service correctly.</w:t>
      </w:r>
      <w:r w:rsidR="00AC6AC7" w:rsidRPr="004F2819">
        <w:rPr>
          <w:noProof w:val="0"/>
          <w:lang w:eastAsia="zh-CN"/>
        </w:rPr>
        <w:t xml:space="preserve"> </w:t>
      </w:r>
    </w:p>
    <w:p w:rsidR="00D4005D" w:rsidRPr="004F2819" w:rsidRDefault="006922A4" w:rsidP="00D4005D">
      <w:pPr>
        <w:pStyle w:val="Heading3"/>
      </w:pPr>
      <w:r w:rsidRPr="004F2819">
        <w:t>Identify and rectify sub-standard service delivery</w:t>
      </w:r>
    </w:p>
    <w:p w:rsidR="00D4005D" w:rsidRPr="004F2819" w:rsidRDefault="006955B4" w:rsidP="00AC6AC7">
      <w:pPr>
        <w:pStyle w:val="BodyCopy"/>
        <w:rPr>
          <w:noProof w:val="0"/>
        </w:rPr>
      </w:pPr>
      <w:r>
        <w:rPr>
          <w:lang w:eastAsia="en-AU"/>
        </w:rPr>
        <w:drawing>
          <wp:anchor distT="0" distB="0" distL="114300" distR="114300" simplePos="0" relativeHeight="251787264" behindDoc="0" locked="0" layoutInCell="1" allowOverlap="1">
            <wp:simplePos x="0" y="0"/>
            <wp:positionH relativeFrom="column">
              <wp:posOffset>635</wp:posOffset>
            </wp:positionH>
            <wp:positionV relativeFrom="paragraph">
              <wp:posOffset>683260</wp:posOffset>
            </wp:positionV>
            <wp:extent cx="2266950" cy="1517650"/>
            <wp:effectExtent l="19050" t="0" r="0" b="0"/>
            <wp:wrapSquare wrapText="bothSides"/>
            <wp:docPr id="361" name="Picture 23" descr="C:\Documents and Settings\Godaishu\Desktop\PHOTOS\2014\Shutterstock 25-a-day\shutterstock_122825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Godaishu\Desktop\PHOTOS\2014\Shutterstock 25-a-day\shutterstock_122825338.jpg"/>
                    <pic:cNvPicPr>
                      <a:picLocks noChangeAspect="1" noChangeArrowheads="1"/>
                    </pic:cNvPicPr>
                  </pic:nvPicPr>
                  <pic:blipFill>
                    <a:blip r:embed="rId84" cstate="print"/>
                    <a:srcRect/>
                    <a:stretch>
                      <a:fillRect/>
                    </a:stretch>
                  </pic:blipFill>
                  <pic:spPr bwMode="auto">
                    <a:xfrm>
                      <a:off x="0" y="0"/>
                      <a:ext cx="2266950" cy="1517650"/>
                    </a:xfrm>
                    <a:prstGeom prst="rect">
                      <a:avLst/>
                    </a:prstGeom>
                    <a:noFill/>
                    <a:ln w="9525">
                      <a:noFill/>
                      <a:miter lim="800000"/>
                      <a:headEnd/>
                      <a:tailEnd/>
                    </a:ln>
                  </pic:spPr>
                </pic:pic>
              </a:graphicData>
            </a:graphic>
          </wp:anchor>
        </w:drawing>
      </w:r>
      <w:r w:rsidR="006922A4" w:rsidRPr="004F2819">
        <w:rPr>
          <w:noProof w:val="0"/>
        </w:rPr>
        <w:t>As a part of a review process or just in observation, it may become apparent that some team members are performing delivery of services at a level that is not standard. This can be a frustrating situation especially if it seems that enough support has been given for staff to understand how to deliver the identified service. It is impor</w:t>
      </w:r>
      <w:r w:rsidR="00545D70" w:rsidRPr="004F2819">
        <w:rPr>
          <w:noProof w:val="0"/>
        </w:rPr>
        <w:t>tant to remember that it is correcting the sub-standard service delivery that is the goal and to find ways to support team members to reach the required standard. The first step is to identify the part of the service delivery that is in need of improvement. Speaking to a team member and asking them if they are aware of the delivery standard might reveal that the person had forgotten or had misinterpreted what they were supposed to do and just discussing the correct procedure might rectify the issue immediately.</w:t>
      </w:r>
    </w:p>
    <w:p w:rsidR="00545D70" w:rsidRPr="004F2819" w:rsidRDefault="00545D70" w:rsidP="00AC6AC7">
      <w:pPr>
        <w:pStyle w:val="BodyCopy"/>
        <w:rPr>
          <w:noProof w:val="0"/>
        </w:rPr>
      </w:pPr>
      <w:r w:rsidRPr="004F2819">
        <w:rPr>
          <w:noProof w:val="0"/>
        </w:rPr>
        <w:t>It is important to present an approachable and supportive manner so that team members feel they can ask for help when they need it. If team members are scared of approaching someone for help, the service delivery element may not improve and the customer, staff member and other team members can all be negatively affected by the poor performance. Some ideas for rectifying deficient service delivery could be:</w:t>
      </w:r>
    </w:p>
    <w:p w:rsidR="00545D70" w:rsidRPr="004F2819" w:rsidRDefault="00545D70" w:rsidP="00492616">
      <w:pPr>
        <w:pStyle w:val="Bullet1"/>
      </w:pPr>
      <w:r w:rsidRPr="004F2819">
        <w:t xml:space="preserve">Discussing the issue with the team member and drawing </w:t>
      </w:r>
      <w:r w:rsidR="00AC6AC7" w:rsidRPr="004F2819">
        <w:t>their attention to the problem</w:t>
      </w:r>
    </w:p>
    <w:p w:rsidR="004020DF" w:rsidRPr="004F2819" w:rsidRDefault="00545D70" w:rsidP="00492616">
      <w:pPr>
        <w:pStyle w:val="Bullet1"/>
      </w:pPr>
      <w:r w:rsidRPr="004F2819">
        <w:t xml:space="preserve">Providing further training through demonstration, observing other team members who are delivering the service to standard, </w:t>
      </w:r>
      <w:r w:rsidR="004020DF" w:rsidRPr="004F2819">
        <w:t>and encouraging the staff member to practice in a controlled context until the standard is achieved</w:t>
      </w:r>
    </w:p>
    <w:p w:rsidR="00545D70" w:rsidRPr="004F2819" w:rsidRDefault="004020DF" w:rsidP="00492616">
      <w:pPr>
        <w:pStyle w:val="Bullet1"/>
      </w:pPr>
      <w:r w:rsidRPr="004F2819">
        <w:t>Providing access to information, training manuals, resources and other material that may help align the staff member’s service delivery meet the expected standard</w:t>
      </w:r>
    </w:p>
    <w:p w:rsidR="004020DF" w:rsidRPr="004F2819" w:rsidRDefault="006300AE" w:rsidP="00492616">
      <w:pPr>
        <w:pStyle w:val="Bullet1"/>
      </w:pPr>
      <w:r w:rsidRPr="004F2819">
        <w:t>Moving the staff member to other duties until the required skill level or standard is reached</w:t>
      </w:r>
    </w:p>
    <w:p w:rsidR="006300AE" w:rsidRPr="004F2819" w:rsidRDefault="006300AE" w:rsidP="00492616">
      <w:pPr>
        <w:pStyle w:val="Bullet1"/>
      </w:pPr>
      <w:r w:rsidRPr="004F2819">
        <w:t>Applying disciplinary procedures and counselling for team members who are unable to deliver the service to standard</w:t>
      </w:r>
      <w:r w:rsidR="00AC6AC7" w:rsidRPr="004F2819">
        <w:t>.</w:t>
      </w:r>
    </w:p>
    <w:p w:rsidR="00D4005D" w:rsidRPr="004F2819" w:rsidRDefault="00D4005D" w:rsidP="00D4005D">
      <w:pPr>
        <w:pStyle w:val="BodyCopy"/>
        <w:rPr>
          <w:noProof w:val="0"/>
        </w:rPr>
      </w:pPr>
      <w:r w:rsidRPr="004F2819">
        <w:rPr>
          <w:noProof w:val="0"/>
          <w:lang w:eastAsia="en-AU"/>
        </w:rPr>
        <w:br w:type="page"/>
      </w:r>
    </w:p>
    <w:p w:rsidR="0012258E" w:rsidRPr="004F2819" w:rsidRDefault="0012258E" w:rsidP="00E9163F">
      <w:pPr>
        <w:pStyle w:val="Heading2"/>
      </w:pPr>
      <w:r w:rsidRPr="004F2819">
        <w:lastRenderedPageBreak/>
        <w:t>3.6</w:t>
      </w:r>
      <w:r w:rsidRPr="004F2819">
        <w:tab/>
      </w:r>
      <w:r w:rsidR="00F3526F">
        <w:fldChar w:fldCharType="begin"/>
      </w:r>
      <w:r w:rsidR="00F3526F">
        <w:instrText xml:space="preserve"> REF  Criteria36  \* MERGEFORMAT </w:instrText>
      </w:r>
      <w:r w:rsidR="00F3526F">
        <w:fldChar w:fldCharType="separate"/>
      </w:r>
      <w:sdt>
        <w:sdtPr>
          <w:alias w:val="Criteria36"/>
          <w:id w:val="-1611582151"/>
          <w:placeholder>
            <w:docPart w:val="A2E53407916A4EFAA82470610420747A"/>
          </w:placeholder>
        </w:sdtPr>
        <w:sdtContent>
          <w:r w:rsidR="00F3526F" w:rsidRPr="00F3526F">
            <w:rPr>
              <w:rStyle w:val="PlaceholderText"/>
              <w:color w:val="45545F"/>
            </w:rPr>
            <w:t xml:space="preserve">Monitor the extent to which </w:t>
          </w:r>
          <w:r w:rsidR="00F3526F" w:rsidRPr="004F2819">
            <w:t>service delivery targets are achieved</w:t>
          </w:r>
        </w:sdtContent>
      </w:sdt>
      <w:r w:rsidR="00F3526F">
        <w:fldChar w:fldCharType="end"/>
      </w:r>
    </w:p>
    <w:p w:rsidR="00D4005D" w:rsidRPr="004F2819" w:rsidRDefault="00D4005D" w:rsidP="00D4005D">
      <w:pPr>
        <w:pStyle w:val="Heading3"/>
      </w:pPr>
      <w:r w:rsidRPr="004F2819">
        <w:t>Introduction</w:t>
      </w:r>
    </w:p>
    <w:p w:rsidR="00D4005D" w:rsidRPr="004F2819" w:rsidRDefault="00451549" w:rsidP="004D39A3">
      <w:pPr>
        <w:pStyle w:val="BodyCopy"/>
        <w:rPr>
          <w:noProof w:val="0"/>
          <w:szCs w:val="24"/>
        </w:rPr>
      </w:pPr>
      <w:r>
        <w:rPr>
          <w:szCs w:val="24"/>
          <w:lang w:eastAsia="en-AU"/>
        </w:rPr>
        <w:drawing>
          <wp:anchor distT="0" distB="0" distL="114300" distR="114300" simplePos="0" relativeHeight="251788288" behindDoc="0" locked="0" layoutInCell="1" allowOverlap="1">
            <wp:simplePos x="0" y="0"/>
            <wp:positionH relativeFrom="column">
              <wp:posOffset>3128010</wp:posOffset>
            </wp:positionH>
            <wp:positionV relativeFrom="paragraph">
              <wp:posOffset>68580</wp:posOffset>
            </wp:positionV>
            <wp:extent cx="2522855" cy="1663700"/>
            <wp:effectExtent l="19050" t="0" r="0" b="0"/>
            <wp:wrapSquare wrapText="bothSides"/>
            <wp:docPr id="362" name="Picture 24" descr="C:\Documents and Settings\Godaishu\Desktop\PHOTOS\2014\Shutterstock 25-a-day\shutterstock_165728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Godaishu\Desktop\PHOTOS\2014\Shutterstock 25-a-day\shutterstock_165728654.jpg"/>
                    <pic:cNvPicPr>
                      <a:picLocks noChangeAspect="1" noChangeArrowheads="1"/>
                    </pic:cNvPicPr>
                  </pic:nvPicPr>
                  <pic:blipFill>
                    <a:blip r:embed="rId85" cstate="print"/>
                    <a:srcRect/>
                    <a:stretch>
                      <a:fillRect/>
                    </a:stretch>
                  </pic:blipFill>
                  <pic:spPr bwMode="auto">
                    <a:xfrm>
                      <a:off x="0" y="0"/>
                      <a:ext cx="2522855" cy="1663700"/>
                    </a:xfrm>
                    <a:prstGeom prst="rect">
                      <a:avLst/>
                    </a:prstGeom>
                    <a:noFill/>
                    <a:ln w="9525">
                      <a:noFill/>
                      <a:miter lim="800000"/>
                      <a:headEnd/>
                      <a:tailEnd/>
                    </a:ln>
                  </pic:spPr>
                </pic:pic>
              </a:graphicData>
            </a:graphic>
          </wp:anchor>
        </w:drawing>
      </w:r>
      <w:r w:rsidR="006300AE" w:rsidRPr="004F2819">
        <w:rPr>
          <w:noProof w:val="0"/>
          <w:szCs w:val="24"/>
        </w:rPr>
        <w:t xml:space="preserve">Often an organisation will set targets for service delivery. </w:t>
      </w:r>
      <w:r w:rsidR="008A5BAD" w:rsidRPr="004F2819">
        <w:rPr>
          <w:noProof w:val="0"/>
          <w:szCs w:val="24"/>
        </w:rPr>
        <w:t>These may</w:t>
      </w:r>
      <w:r w:rsidR="006300AE" w:rsidRPr="004F2819">
        <w:rPr>
          <w:noProof w:val="0"/>
          <w:szCs w:val="24"/>
        </w:rPr>
        <w:t xml:space="preserve"> range from the amount of complaints received for a designated service to customer ratings received that meet the standard. It is important to monitor that targets are being </w:t>
      </w:r>
      <w:r w:rsidR="008A5BAD" w:rsidRPr="004F2819">
        <w:rPr>
          <w:noProof w:val="0"/>
          <w:szCs w:val="24"/>
        </w:rPr>
        <w:t>achieved in</w:t>
      </w:r>
      <w:r w:rsidR="006300AE" w:rsidRPr="004F2819">
        <w:rPr>
          <w:noProof w:val="0"/>
          <w:szCs w:val="24"/>
        </w:rPr>
        <w:t xml:space="preserve"> order to continue established good service, identify areas </w:t>
      </w:r>
      <w:r w:rsidR="008A5BAD" w:rsidRPr="004F2819">
        <w:rPr>
          <w:noProof w:val="0"/>
          <w:szCs w:val="24"/>
        </w:rPr>
        <w:t>for improvement</w:t>
      </w:r>
      <w:r w:rsidR="006300AE" w:rsidRPr="004F2819">
        <w:rPr>
          <w:noProof w:val="0"/>
          <w:szCs w:val="24"/>
        </w:rPr>
        <w:t xml:space="preserve">, and </w:t>
      </w:r>
      <w:r w:rsidR="004D39A3" w:rsidRPr="004F2819">
        <w:rPr>
          <w:noProof w:val="0"/>
          <w:szCs w:val="24"/>
        </w:rPr>
        <w:t xml:space="preserve">show team members where they are </w:t>
      </w:r>
      <w:r w:rsidR="008A5BAD" w:rsidRPr="004F2819">
        <w:rPr>
          <w:noProof w:val="0"/>
          <w:szCs w:val="24"/>
        </w:rPr>
        <w:t>meeting outlined</w:t>
      </w:r>
      <w:r w:rsidR="004D39A3" w:rsidRPr="004F2819">
        <w:rPr>
          <w:noProof w:val="0"/>
          <w:szCs w:val="24"/>
        </w:rPr>
        <w:t xml:space="preserve"> goals. Targets could include internal targets set by the team, organisational targets, or targets set by accrediting bodies.</w:t>
      </w:r>
    </w:p>
    <w:p w:rsidR="00D4005D" w:rsidRPr="004F2819" w:rsidRDefault="004D39A3" w:rsidP="00D4005D">
      <w:pPr>
        <w:pStyle w:val="Heading3"/>
      </w:pPr>
      <w:r w:rsidRPr="004F2819">
        <w:t>Monitoring service delivery</w:t>
      </w:r>
      <w:r w:rsidR="005C4D35" w:rsidRPr="004F2819">
        <w:t xml:space="preserve"> target achievement</w:t>
      </w:r>
    </w:p>
    <w:p w:rsidR="00D4005D" w:rsidRPr="004F2819" w:rsidRDefault="005C4D35" w:rsidP="00D4005D">
      <w:pPr>
        <w:pStyle w:val="BodyCopy"/>
        <w:rPr>
          <w:noProof w:val="0"/>
          <w:szCs w:val="24"/>
        </w:rPr>
      </w:pPr>
      <w:r w:rsidRPr="004F2819">
        <w:rPr>
          <w:noProof w:val="0"/>
          <w:szCs w:val="24"/>
        </w:rPr>
        <w:t>As has been explored in previous units, monitoring service delivery standards is critical to ensuring consistent service delivery that meets customer and organisation standards. Monitoring needs to be regularly scheduled and based upon multiple sources of feedback or sources. Monitoring processes need to be transparent and thoroughly explained to team members before being implemented</w:t>
      </w:r>
      <w:r w:rsidR="00D55C65" w:rsidRPr="004F2819">
        <w:rPr>
          <w:noProof w:val="0"/>
          <w:szCs w:val="24"/>
        </w:rPr>
        <w:t xml:space="preserve"> and the outlined process needs to be adhered to</w:t>
      </w:r>
      <w:r w:rsidRPr="004F2819">
        <w:rPr>
          <w:noProof w:val="0"/>
          <w:szCs w:val="24"/>
        </w:rPr>
        <w:t xml:space="preserve">. Team members need to know how they are being assessed, when they are being monitored and what consequences or support is available if service targets are not being achieved. </w:t>
      </w:r>
    </w:p>
    <w:p w:rsidR="00D55C65" w:rsidRPr="004F2819" w:rsidRDefault="00D649DC" w:rsidP="00D4005D">
      <w:pPr>
        <w:pStyle w:val="BodyCopy"/>
        <w:rPr>
          <w:noProof w:val="0"/>
          <w:szCs w:val="24"/>
        </w:rPr>
      </w:pPr>
      <w:r w:rsidRPr="004F2819">
        <w:rPr>
          <w:noProof w:val="0"/>
          <w:szCs w:val="24"/>
        </w:rPr>
        <w:t>Monitoring achievement of service level targets could be conducted in many ways including:</w:t>
      </w:r>
    </w:p>
    <w:p w:rsidR="00D649DC" w:rsidRPr="004F2819" w:rsidRDefault="00D649DC" w:rsidP="00D649DC">
      <w:pPr>
        <w:pStyle w:val="6BulletL1Recipies"/>
        <w:rPr>
          <w:lang w:val="en-AU"/>
        </w:rPr>
      </w:pPr>
      <w:r w:rsidRPr="004F2819">
        <w:rPr>
          <w:lang w:val="en-AU"/>
        </w:rPr>
        <w:t>Using objective evaluation and assessment methods which use the service standards as a guide</w:t>
      </w:r>
    </w:p>
    <w:p w:rsidR="00D649DC" w:rsidRPr="004F2819" w:rsidRDefault="00D649DC" w:rsidP="00D649DC">
      <w:pPr>
        <w:pStyle w:val="6BulletL1Recipies"/>
        <w:rPr>
          <w:lang w:val="en-AU"/>
        </w:rPr>
      </w:pPr>
      <w:r w:rsidRPr="004F2819">
        <w:rPr>
          <w:lang w:val="en-AU"/>
        </w:rPr>
        <w:t>Interviewing and speaking to customers formally and informally to gather their feedback regarding designated service contexts</w:t>
      </w:r>
    </w:p>
    <w:p w:rsidR="00D649DC" w:rsidRPr="004F2819" w:rsidRDefault="00D649DC" w:rsidP="00D649DC">
      <w:pPr>
        <w:pStyle w:val="6BulletL1Recipies"/>
        <w:rPr>
          <w:lang w:val="en-AU"/>
        </w:rPr>
      </w:pPr>
      <w:r w:rsidRPr="004F2819">
        <w:rPr>
          <w:lang w:val="en-AU"/>
        </w:rPr>
        <w:t>Gathering feedback from staff/team members</w:t>
      </w:r>
    </w:p>
    <w:p w:rsidR="00D649DC" w:rsidRPr="004F2819" w:rsidRDefault="00D649DC" w:rsidP="00D649DC">
      <w:pPr>
        <w:pStyle w:val="6BulletL1Recipies"/>
        <w:rPr>
          <w:lang w:val="en-AU"/>
        </w:rPr>
      </w:pPr>
      <w:r w:rsidRPr="004F2819">
        <w:rPr>
          <w:lang w:val="en-AU"/>
        </w:rPr>
        <w:t>Investigating complaints, compliments, incident reports and accident and damage reports</w:t>
      </w:r>
    </w:p>
    <w:p w:rsidR="00D649DC" w:rsidRPr="004F2819" w:rsidRDefault="00D649DC" w:rsidP="00D649DC">
      <w:pPr>
        <w:pStyle w:val="6BulletL1Recipies"/>
        <w:rPr>
          <w:lang w:val="en-AU"/>
        </w:rPr>
      </w:pPr>
      <w:r w:rsidRPr="004F2819">
        <w:rPr>
          <w:lang w:val="en-AU"/>
        </w:rPr>
        <w:t>Observing team members in the identified service delivery area</w:t>
      </w:r>
    </w:p>
    <w:p w:rsidR="00D649DC" w:rsidRPr="004F2819" w:rsidRDefault="00D649DC" w:rsidP="00D649DC">
      <w:pPr>
        <w:pStyle w:val="6BulletL1Recipies"/>
        <w:numPr>
          <w:ilvl w:val="0"/>
          <w:numId w:val="0"/>
        </w:numPr>
        <w:rPr>
          <w:lang w:val="en-AU"/>
        </w:rPr>
      </w:pPr>
      <w:r w:rsidRPr="004F2819">
        <w:rPr>
          <w:lang w:val="en-AU"/>
        </w:rPr>
        <w:t xml:space="preserve">If service delivery targets are not being achieved a close examination of all evidence and feedback would be required to determine where the failure in service delivery is. This could be an isolated </w:t>
      </w:r>
      <w:r w:rsidR="00711D27" w:rsidRPr="004F2819">
        <w:rPr>
          <w:lang w:val="en-AU"/>
        </w:rPr>
        <w:t>and minor concern or it could be a systemic failure in internal training and professional development mechanisms. The main point is to identify if targets are being met and why they are or are not being met.</w:t>
      </w:r>
    </w:p>
    <w:p w:rsidR="00D4005D" w:rsidRPr="004F2819" w:rsidRDefault="00D4005D" w:rsidP="00D4005D">
      <w:pPr>
        <w:pStyle w:val="BodyCopy"/>
        <w:rPr>
          <w:rStyle w:val="Hyperlink"/>
          <w:noProof w:val="0"/>
        </w:rPr>
      </w:pPr>
    </w:p>
    <w:p w:rsidR="00D4005D" w:rsidRPr="004F2819" w:rsidRDefault="00D4005D" w:rsidP="00D4005D">
      <w:pPr>
        <w:pStyle w:val="BodyCopy"/>
        <w:rPr>
          <w:noProof w:val="0"/>
        </w:rPr>
      </w:pPr>
      <w:r w:rsidRPr="004F2819">
        <w:rPr>
          <w:noProof w:val="0"/>
          <w:lang w:eastAsia="en-AU"/>
        </w:rPr>
        <w:br w:type="page"/>
      </w:r>
    </w:p>
    <w:p w:rsidR="0012258E" w:rsidRPr="004F2819" w:rsidRDefault="0012258E" w:rsidP="0012258E">
      <w:pPr>
        <w:pStyle w:val="Heading2"/>
      </w:pPr>
      <w:r w:rsidRPr="004F2819">
        <w:lastRenderedPageBreak/>
        <w:t>3.7</w:t>
      </w:r>
      <w:r w:rsidRPr="004F2819">
        <w:tab/>
      </w:r>
      <w:r w:rsidR="00F3526F">
        <w:fldChar w:fldCharType="begin"/>
      </w:r>
      <w:r w:rsidR="00F3526F">
        <w:instrText xml:space="preserve"> REF  Criteria37  \* MERGEFORMAT </w:instrText>
      </w:r>
      <w:r w:rsidR="00F3526F">
        <w:fldChar w:fldCharType="separate"/>
      </w:r>
      <w:sdt>
        <w:sdtPr>
          <w:alias w:val="Criteria37"/>
          <w:tag w:val="Criteria37"/>
          <w:id w:val="-1637097186"/>
          <w:placeholder>
            <w:docPart w:val="EA9B8CE70C0A4D5CA1982F2BB93D6624"/>
          </w:placeholder>
        </w:sdtPr>
        <w:sdtContent>
          <w:r w:rsidR="00F3526F" w:rsidRPr="00F3526F">
            <w:rPr>
              <w:rStyle w:val="PlaceholderText"/>
              <w:color w:val="45545F"/>
            </w:rPr>
            <w:t xml:space="preserve">Take action to address failure </w:t>
          </w:r>
          <w:r w:rsidR="00F3526F" w:rsidRPr="004F2819">
            <w:t>to meet service delivery targets</w:t>
          </w:r>
        </w:sdtContent>
      </w:sdt>
      <w:r w:rsidR="00F3526F">
        <w:fldChar w:fldCharType="end"/>
      </w:r>
    </w:p>
    <w:p w:rsidR="00D4005D" w:rsidRPr="004F2819" w:rsidRDefault="00D4005D" w:rsidP="00D4005D">
      <w:pPr>
        <w:pStyle w:val="Heading3"/>
      </w:pPr>
      <w:r w:rsidRPr="004F2819">
        <w:t>Introduction</w:t>
      </w:r>
    </w:p>
    <w:p w:rsidR="00D4005D" w:rsidRPr="004F2819" w:rsidRDefault="00CD7744" w:rsidP="00D4005D">
      <w:pPr>
        <w:pStyle w:val="BodyCopy"/>
        <w:rPr>
          <w:noProof w:val="0"/>
          <w:szCs w:val="24"/>
        </w:rPr>
      </w:pPr>
      <w:r>
        <w:rPr>
          <w:szCs w:val="24"/>
          <w:lang w:eastAsia="en-AU"/>
        </w:rPr>
        <w:drawing>
          <wp:anchor distT="0" distB="0" distL="114300" distR="114300" simplePos="0" relativeHeight="251789312" behindDoc="0" locked="0" layoutInCell="1" allowOverlap="1">
            <wp:simplePos x="0" y="0"/>
            <wp:positionH relativeFrom="column">
              <wp:posOffset>19050</wp:posOffset>
            </wp:positionH>
            <wp:positionV relativeFrom="paragraph">
              <wp:posOffset>178435</wp:posOffset>
            </wp:positionV>
            <wp:extent cx="1754505" cy="1188720"/>
            <wp:effectExtent l="19050" t="0" r="0" b="0"/>
            <wp:wrapSquare wrapText="bothSides"/>
            <wp:docPr id="363" name="Picture 25" descr="C:\Documents and Settings\Godaishu\Desktop\PHOTOS\2014\Shutterstock 25-a-day\shutterstock_147370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Godaishu\Desktop\PHOTOS\2014\Shutterstock 25-a-day\shutterstock_147370967.jpg"/>
                    <pic:cNvPicPr>
                      <a:picLocks noChangeAspect="1" noChangeArrowheads="1"/>
                    </pic:cNvPicPr>
                  </pic:nvPicPr>
                  <pic:blipFill>
                    <a:blip r:embed="rId86" cstate="print"/>
                    <a:srcRect/>
                    <a:stretch>
                      <a:fillRect/>
                    </a:stretch>
                  </pic:blipFill>
                  <pic:spPr bwMode="auto">
                    <a:xfrm>
                      <a:off x="0" y="0"/>
                      <a:ext cx="1754505" cy="1188720"/>
                    </a:xfrm>
                    <a:prstGeom prst="rect">
                      <a:avLst/>
                    </a:prstGeom>
                    <a:noFill/>
                    <a:ln w="9525">
                      <a:noFill/>
                      <a:miter lim="800000"/>
                      <a:headEnd/>
                      <a:tailEnd/>
                    </a:ln>
                  </pic:spPr>
                </pic:pic>
              </a:graphicData>
            </a:graphic>
          </wp:anchor>
        </w:drawing>
      </w:r>
      <w:r w:rsidR="00711D27" w:rsidRPr="004F2819">
        <w:rPr>
          <w:noProof w:val="0"/>
          <w:szCs w:val="24"/>
        </w:rPr>
        <w:t xml:space="preserve">Monitoring achievement of service delivery targets enables an organisation or department to identify service areas that need to be improved. Without a monitoring process and </w:t>
      </w:r>
      <w:r w:rsidR="008A5BAD" w:rsidRPr="004F2819">
        <w:rPr>
          <w:noProof w:val="0"/>
          <w:szCs w:val="24"/>
        </w:rPr>
        <w:t>without setting</w:t>
      </w:r>
      <w:r w:rsidR="00711D27" w:rsidRPr="004F2819">
        <w:rPr>
          <w:noProof w:val="0"/>
          <w:szCs w:val="24"/>
        </w:rPr>
        <w:t xml:space="preserve"> targets, there is no service delivery goal to aim for but </w:t>
      </w:r>
      <w:r w:rsidR="008A5BAD" w:rsidRPr="004F2819">
        <w:rPr>
          <w:noProof w:val="0"/>
          <w:szCs w:val="24"/>
        </w:rPr>
        <w:t>in observing</w:t>
      </w:r>
      <w:r w:rsidR="00711D27" w:rsidRPr="004F2819">
        <w:rPr>
          <w:noProof w:val="0"/>
          <w:szCs w:val="24"/>
        </w:rPr>
        <w:t xml:space="preserve"> failures to meet delivery targets there also needs </w:t>
      </w:r>
      <w:r w:rsidR="008A5BAD" w:rsidRPr="004F2819">
        <w:rPr>
          <w:noProof w:val="0"/>
          <w:szCs w:val="24"/>
        </w:rPr>
        <w:t>tube</w:t>
      </w:r>
      <w:r w:rsidR="00711D27" w:rsidRPr="004F2819">
        <w:rPr>
          <w:noProof w:val="0"/>
          <w:szCs w:val="24"/>
        </w:rPr>
        <w:t xml:space="preserve"> a process to address them. Any action that is </w:t>
      </w:r>
      <w:r w:rsidR="008A5BAD" w:rsidRPr="004F2819">
        <w:rPr>
          <w:noProof w:val="0"/>
          <w:szCs w:val="24"/>
        </w:rPr>
        <w:t>implemented as</w:t>
      </w:r>
      <w:r w:rsidR="00711D27" w:rsidRPr="004F2819">
        <w:rPr>
          <w:noProof w:val="0"/>
          <w:szCs w:val="24"/>
        </w:rPr>
        <w:t xml:space="preserve"> a result of identified failures in meeting service delivery targets, should be relevant an appropriate to the service item.</w:t>
      </w:r>
      <w:r w:rsidR="00AC6AC7" w:rsidRPr="004F2819">
        <w:rPr>
          <w:noProof w:val="0"/>
          <w:lang w:eastAsia="zh-CN"/>
        </w:rPr>
        <w:t xml:space="preserve"> </w:t>
      </w:r>
    </w:p>
    <w:p w:rsidR="00D4005D" w:rsidRPr="004F2819" w:rsidRDefault="009E1EE0" w:rsidP="00D4005D">
      <w:pPr>
        <w:pStyle w:val="Heading3"/>
      </w:pPr>
      <w:r w:rsidRPr="004F2819">
        <w:t>Implementing changes to service delivery</w:t>
      </w:r>
    </w:p>
    <w:p w:rsidR="00D4005D" w:rsidRPr="004F2819" w:rsidRDefault="009E1EE0" w:rsidP="00AC6AC7">
      <w:pPr>
        <w:pStyle w:val="BodyCopy"/>
        <w:rPr>
          <w:noProof w:val="0"/>
        </w:rPr>
      </w:pPr>
      <w:r w:rsidRPr="004F2819">
        <w:rPr>
          <w:noProof w:val="0"/>
        </w:rPr>
        <w:t>If the monitoring process highlights areas of failure in reaching service delivery targets, action needs to be taken to rectify the issues. It is critical that the action decided upon is agreed to by all staff members involved in the service item and that any action responds appropriately to the failure. Allowing team members to provide feedback regarding any action encourages them to be involved in the solution and draws upon their experience and knowledge which makes them more likely to support any changes that are implemented.</w:t>
      </w:r>
    </w:p>
    <w:p w:rsidR="009E1EE0" w:rsidRPr="004F2819" w:rsidRDefault="009E1EE0" w:rsidP="00AC6AC7">
      <w:pPr>
        <w:pStyle w:val="BodyCopy"/>
        <w:rPr>
          <w:noProof w:val="0"/>
        </w:rPr>
      </w:pPr>
      <w:r w:rsidRPr="004F2819">
        <w:rPr>
          <w:noProof w:val="0"/>
        </w:rPr>
        <w:t>Taking action to address any failures in service delivery targets could include:</w:t>
      </w:r>
    </w:p>
    <w:p w:rsidR="009E1EE0" w:rsidRPr="004F2819" w:rsidRDefault="009E1EE0" w:rsidP="009E1EE0">
      <w:pPr>
        <w:pStyle w:val="6BulletL1Recipies"/>
        <w:rPr>
          <w:lang w:val="en-AU"/>
        </w:rPr>
      </w:pPr>
      <w:r w:rsidRPr="004F2819">
        <w:rPr>
          <w:lang w:val="en-AU"/>
        </w:rPr>
        <w:t>Revising original procedures, processes and service standards due to them being unrealistic or due to changes in the context from when they were first developed. Skilled staff may have left the organ</w:t>
      </w:r>
      <w:r w:rsidR="006B03E4" w:rsidRPr="004F2819">
        <w:rPr>
          <w:lang w:val="en-AU"/>
        </w:rPr>
        <w:t>is</w:t>
      </w:r>
      <w:r w:rsidRPr="004F2819">
        <w:rPr>
          <w:lang w:val="en-AU"/>
        </w:rPr>
        <w:t>ation, new competitors may have entered the market and changed the ‘service-scape’</w:t>
      </w:r>
      <w:r w:rsidR="00107C26" w:rsidRPr="004F2819">
        <w:rPr>
          <w:lang w:val="en-AU"/>
        </w:rPr>
        <w:t xml:space="preserve"> or service delivery environment, new technology or equipment may have become available and implemented, and training may not have been sufficient or appropriate for the desired target levels</w:t>
      </w:r>
    </w:p>
    <w:p w:rsidR="00107C26" w:rsidRPr="004F2819" w:rsidRDefault="00107C26" w:rsidP="00D4005D">
      <w:pPr>
        <w:pStyle w:val="6BulletL1Recipies"/>
        <w:rPr>
          <w:lang w:val="en-AU"/>
        </w:rPr>
      </w:pPr>
      <w:r w:rsidRPr="004F2819">
        <w:rPr>
          <w:lang w:val="en-AU"/>
        </w:rPr>
        <w:t>Allocating more resources and/or different resources to help achieve targets including additional staff members or staff members with different skills</w:t>
      </w:r>
    </w:p>
    <w:p w:rsidR="00107C26" w:rsidRPr="004F2819" w:rsidRDefault="00107C26" w:rsidP="00D4005D">
      <w:pPr>
        <w:pStyle w:val="6BulletL1Recipies"/>
        <w:rPr>
          <w:lang w:val="en-AU"/>
        </w:rPr>
      </w:pPr>
      <w:r w:rsidRPr="004F2819">
        <w:rPr>
          <w:lang w:val="en-AU"/>
        </w:rPr>
        <w:t>Rearranging the service delivery team. New staff may have joined the organ</w:t>
      </w:r>
      <w:r w:rsidR="006B03E4" w:rsidRPr="004F2819">
        <w:rPr>
          <w:lang w:val="en-AU"/>
        </w:rPr>
        <w:t>is</w:t>
      </w:r>
      <w:r w:rsidRPr="004F2819">
        <w:rPr>
          <w:lang w:val="en-AU"/>
        </w:rPr>
        <w:t>ation who already have the necessary skills and experience to address failures in service delivery. The original team may be transferred to different departments or required to attend additional training until their skills match the required service delivery standards</w:t>
      </w:r>
      <w:r w:rsidR="00AC6AC7" w:rsidRPr="004F2819">
        <w:rPr>
          <w:lang w:val="en-AU"/>
        </w:rPr>
        <w:t>.</w:t>
      </w:r>
    </w:p>
    <w:p w:rsidR="00AC6AC7" w:rsidRPr="004F2819" w:rsidRDefault="00AC6AC7">
      <w:pPr>
        <w:rPr>
          <w:rFonts w:ascii="Helvetica" w:eastAsia="Times New Roman" w:hAnsi="Helvetica" w:cs="Times New Roman"/>
          <w:szCs w:val="24"/>
        </w:rPr>
      </w:pPr>
      <w:r w:rsidRPr="004F2819">
        <w:br w:type="page"/>
      </w:r>
    </w:p>
    <w:p w:rsidR="000C63DB" w:rsidRPr="004F2819" w:rsidRDefault="000C63DB" w:rsidP="000C63DB">
      <w:pPr>
        <w:pStyle w:val="6BulletL1Recipies"/>
        <w:numPr>
          <w:ilvl w:val="0"/>
          <w:numId w:val="0"/>
        </w:numPr>
        <w:rPr>
          <w:lang w:val="en-AU"/>
        </w:rPr>
      </w:pPr>
      <w:r w:rsidRPr="004F2819">
        <w:rPr>
          <w:lang w:val="en-AU"/>
        </w:rPr>
        <w:lastRenderedPageBreak/>
        <w:t>Below is an example of a quick summary of a monitoring process of customer feedback that could be used to outline possible action based upon evidence collected.</w:t>
      </w:r>
    </w:p>
    <w:p w:rsidR="00D4005D" w:rsidRPr="004F2819" w:rsidRDefault="000C63DB" w:rsidP="00D4005D">
      <w:pPr>
        <w:pStyle w:val="BodyCopy"/>
        <w:rPr>
          <w:noProof w:val="0"/>
        </w:rPr>
      </w:pPr>
      <w:r w:rsidRPr="004F2819">
        <w:rPr>
          <w:lang w:eastAsia="en-AU"/>
        </w:rPr>
        <w:drawing>
          <wp:inline distT="0" distB="0" distL="0" distR="0">
            <wp:extent cx="5830231" cy="70774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851459" cy="7103225"/>
                    </a:xfrm>
                    <a:prstGeom prst="rect">
                      <a:avLst/>
                    </a:prstGeom>
                    <a:noFill/>
                    <a:ln w="9525">
                      <a:noFill/>
                      <a:miter lim="800000"/>
                      <a:headEnd/>
                      <a:tailEnd/>
                    </a:ln>
                  </pic:spPr>
                </pic:pic>
              </a:graphicData>
            </a:graphic>
          </wp:inline>
        </w:drawing>
      </w:r>
      <w:r w:rsidR="00D4005D" w:rsidRPr="004F2819">
        <w:rPr>
          <w:noProof w:val="0"/>
          <w:lang w:eastAsia="en-AU"/>
        </w:rPr>
        <w:br w:type="page"/>
      </w:r>
    </w:p>
    <w:p w:rsidR="0012258E" w:rsidRPr="004F2819" w:rsidRDefault="0012258E" w:rsidP="0012258E">
      <w:pPr>
        <w:pStyle w:val="Heading2"/>
      </w:pPr>
      <w:r w:rsidRPr="004F2819">
        <w:lastRenderedPageBreak/>
        <w:t>3.8</w:t>
      </w:r>
      <w:r w:rsidRPr="004F2819">
        <w:tab/>
      </w:r>
      <w:r w:rsidR="00F3526F">
        <w:fldChar w:fldCharType="begin"/>
      </w:r>
      <w:r w:rsidR="00F3526F">
        <w:instrText xml:space="preserve"> REF  Criteria38  \* MERGEFORMAT </w:instrText>
      </w:r>
      <w:r w:rsidR="00F3526F">
        <w:fldChar w:fldCharType="separate"/>
      </w:r>
      <w:sdt>
        <w:sdtPr>
          <w:alias w:val="Criteria38"/>
          <w:tag w:val="Criteria38"/>
          <w:id w:val="-1845157619"/>
          <w:placeholder>
            <w:docPart w:val="C071ADF57AD64F189D0ED18ED8B20D6E"/>
          </w:placeholder>
        </w:sdtPr>
        <w:sdtContent>
          <w:r w:rsidR="00F3526F" w:rsidRPr="00F3526F">
            <w:rPr>
              <w:rStyle w:val="PlaceholderText"/>
              <w:color w:val="45545F"/>
            </w:rPr>
            <w:t xml:space="preserve">Maintain records relating to service </w:t>
          </w:r>
          <w:r w:rsidR="00F3526F" w:rsidRPr="004F2819">
            <w:t>delivery</w:t>
          </w:r>
        </w:sdtContent>
      </w:sdt>
      <w:r w:rsidR="00F3526F">
        <w:fldChar w:fldCharType="end"/>
      </w:r>
    </w:p>
    <w:p w:rsidR="00D4005D" w:rsidRPr="004F2819" w:rsidRDefault="00446FAA" w:rsidP="00D4005D">
      <w:pPr>
        <w:pStyle w:val="Heading3"/>
      </w:pPr>
      <w:r w:rsidRPr="004F2819">
        <w:rPr>
          <w:noProof/>
        </w:rPr>
        <w:drawing>
          <wp:anchor distT="0" distB="0" distL="114300" distR="114300" simplePos="0" relativeHeight="251751424" behindDoc="0" locked="0" layoutInCell="1" allowOverlap="1">
            <wp:simplePos x="0" y="0"/>
            <wp:positionH relativeFrom="column">
              <wp:posOffset>4133850</wp:posOffset>
            </wp:positionH>
            <wp:positionV relativeFrom="paragraph">
              <wp:posOffset>227965</wp:posOffset>
            </wp:positionV>
            <wp:extent cx="1478915" cy="1504950"/>
            <wp:effectExtent l="19050" t="0" r="6985" b="0"/>
            <wp:wrapSquare wrapText="bothSides"/>
            <wp:docPr id="2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le-folders[1].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78915" cy="1504950"/>
                    </a:xfrm>
                    <a:prstGeom prst="rect">
                      <a:avLst/>
                    </a:prstGeom>
                  </pic:spPr>
                </pic:pic>
              </a:graphicData>
            </a:graphic>
          </wp:anchor>
        </w:drawing>
      </w:r>
      <w:r w:rsidR="00D4005D" w:rsidRPr="004F2819">
        <w:t>Introduction</w:t>
      </w:r>
    </w:p>
    <w:p w:rsidR="00D4005D" w:rsidRPr="004F2819" w:rsidRDefault="000C63DB" w:rsidP="004839BF">
      <w:pPr>
        <w:pStyle w:val="BodyCopy"/>
        <w:rPr>
          <w:noProof w:val="0"/>
          <w:szCs w:val="24"/>
        </w:rPr>
      </w:pPr>
      <w:r w:rsidRPr="004F2819">
        <w:rPr>
          <w:noProof w:val="0"/>
          <w:szCs w:val="24"/>
        </w:rPr>
        <w:t xml:space="preserve">There are many records that need to be kept in any organisation. Records allow for </w:t>
      </w:r>
      <w:r w:rsidR="004839BF" w:rsidRPr="004F2819">
        <w:rPr>
          <w:noProof w:val="0"/>
          <w:szCs w:val="24"/>
        </w:rPr>
        <w:t xml:space="preserve">information to be evaluated, </w:t>
      </w:r>
      <w:r w:rsidRPr="004F2819">
        <w:rPr>
          <w:noProof w:val="0"/>
          <w:szCs w:val="24"/>
        </w:rPr>
        <w:t xml:space="preserve">comparisons to be made, and they provide evidence of stated objectives or targets. Records need to be </w:t>
      </w:r>
      <w:r w:rsidR="008A5BAD" w:rsidRPr="004F2819">
        <w:rPr>
          <w:noProof w:val="0"/>
          <w:szCs w:val="24"/>
        </w:rPr>
        <w:t>maintained in</w:t>
      </w:r>
      <w:r w:rsidRPr="004F2819">
        <w:rPr>
          <w:noProof w:val="0"/>
          <w:szCs w:val="24"/>
        </w:rPr>
        <w:t xml:space="preserve"> an effective manner or they become </w:t>
      </w:r>
      <w:r w:rsidR="004839BF" w:rsidRPr="004F2819">
        <w:rPr>
          <w:noProof w:val="0"/>
          <w:szCs w:val="24"/>
        </w:rPr>
        <w:t xml:space="preserve">meaningless and difficult to use. Maintaining records is an integral part </w:t>
      </w:r>
      <w:r w:rsidR="008A5BAD" w:rsidRPr="004F2819">
        <w:rPr>
          <w:noProof w:val="0"/>
          <w:szCs w:val="24"/>
        </w:rPr>
        <w:t>of any</w:t>
      </w:r>
      <w:r w:rsidR="004839BF" w:rsidRPr="004F2819">
        <w:rPr>
          <w:noProof w:val="0"/>
          <w:szCs w:val="24"/>
        </w:rPr>
        <w:t xml:space="preserve"> successful organisation and developing systems </w:t>
      </w:r>
      <w:r w:rsidR="008A5BAD" w:rsidRPr="004F2819">
        <w:rPr>
          <w:noProof w:val="0"/>
          <w:szCs w:val="24"/>
        </w:rPr>
        <w:t>that are</w:t>
      </w:r>
      <w:r w:rsidR="004839BF" w:rsidRPr="004F2819">
        <w:rPr>
          <w:noProof w:val="0"/>
          <w:szCs w:val="24"/>
        </w:rPr>
        <w:t xml:space="preserve"> easily accessible and comprehensive is </w:t>
      </w:r>
      <w:r w:rsidR="008A5BAD" w:rsidRPr="004F2819">
        <w:rPr>
          <w:noProof w:val="0"/>
          <w:szCs w:val="24"/>
        </w:rPr>
        <w:t>important in</w:t>
      </w:r>
      <w:r w:rsidR="004839BF" w:rsidRPr="004F2819">
        <w:rPr>
          <w:noProof w:val="0"/>
          <w:szCs w:val="24"/>
        </w:rPr>
        <w:t xml:space="preserve"> any role.</w:t>
      </w:r>
      <w:r w:rsidR="00446FAA" w:rsidRPr="004F2819">
        <w:rPr>
          <w:noProof w:val="0"/>
          <w:lang w:eastAsia="zh-CN"/>
        </w:rPr>
        <w:t xml:space="preserve"> </w:t>
      </w:r>
    </w:p>
    <w:p w:rsidR="00D4005D" w:rsidRPr="004F2819" w:rsidRDefault="00C97A1F" w:rsidP="00D4005D">
      <w:pPr>
        <w:pStyle w:val="Heading3"/>
      </w:pPr>
      <w:r w:rsidRPr="004F2819">
        <w:t>Service delivery records</w:t>
      </w:r>
    </w:p>
    <w:p w:rsidR="00446FAA" w:rsidRPr="004F2819" w:rsidRDefault="00D373E6" w:rsidP="00D4005D">
      <w:pPr>
        <w:pStyle w:val="BodyCopy"/>
        <w:rPr>
          <w:noProof w:val="0"/>
          <w:szCs w:val="24"/>
        </w:rPr>
      </w:pPr>
      <w:r w:rsidRPr="004F2819">
        <w:rPr>
          <w:noProof w:val="0"/>
          <w:szCs w:val="24"/>
        </w:rPr>
        <w:t xml:space="preserve">There are many different types of records that relate to service delivery and these records need to be maintained in order for the information contained in them to be useful and meaningful. Records need to be updated regularly and some records may need to be adjusted more often than others. </w:t>
      </w:r>
    </w:p>
    <w:p w:rsidR="00D4005D" w:rsidRPr="004F2819" w:rsidRDefault="00D373E6" w:rsidP="00D4005D">
      <w:pPr>
        <w:pStyle w:val="BodyCopy"/>
        <w:rPr>
          <w:noProof w:val="0"/>
          <w:szCs w:val="24"/>
        </w:rPr>
      </w:pPr>
      <w:r w:rsidRPr="004F2819">
        <w:rPr>
          <w:noProof w:val="0"/>
          <w:szCs w:val="24"/>
        </w:rPr>
        <w:t>Customer complaint records are ongoing but may experience more need for maintenance and updating at different times due to external factors like bad weather, internet access issues, or equipment maintenance or failure. Up to date and clear records allow the organisation to gather data and feedback about service delivery standards which in turn allows positive changes to be implemented or action to be taken.</w:t>
      </w:r>
    </w:p>
    <w:p w:rsidR="00D373E6" w:rsidRPr="004F2819" w:rsidRDefault="00D373E6" w:rsidP="00D4005D">
      <w:pPr>
        <w:pStyle w:val="BodyCopy"/>
        <w:rPr>
          <w:noProof w:val="0"/>
          <w:szCs w:val="24"/>
        </w:rPr>
      </w:pPr>
      <w:r w:rsidRPr="004F2819">
        <w:rPr>
          <w:noProof w:val="0"/>
          <w:szCs w:val="24"/>
        </w:rPr>
        <w:t>Some of the records that relate to service delivery could include:</w:t>
      </w:r>
    </w:p>
    <w:p w:rsidR="00D373E6" w:rsidRPr="004F2819" w:rsidRDefault="00D373E6" w:rsidP="00492616">
      <w:pPr>
        <w:pStyle w:val="Bullet1"/>
      </w:pPr>
      <w:r w:rsidRPr="004F2819">
        <w:t>Staff rosters and work schedules</w:t>
      </w:r>
    </w:p>
    <w:p w:rsidR="00D373E6" w:rsidRPr="004F2819" w:rsidRDefault="00D373E6" w:rsidP="00492616">
      <w:pPr>
        <w:pStyle w:val="Bullet1"/>
      </w:pPr>
      <w:r w:rsidRPr="004F2819">
        <w:t>Salary sheets and records of hours</w:t>
      </w:r>
    </w:p>
    <w:p w:rsidR="00D373E6" w:rsidRPr="004F2819" w:rsidRDefault="00D373E6" w:rsidP="00492616">
      <w:pPr>
        <w:pStyle w:val="Bullet1"/>
      </w:pPr>
      <w:r w:rsidRPr="004F2819">
        <w:t>Training reports, written records of personal observations, staff appraisals</w:t>
      </w:r>
    </w:p>
    <w:p w:rsidR="00D373E6" w:rsidRPr="004F2819" w:rsidRDefault="00D373E6" w:rsidP="00492616">
      <w:pPr>
        <w:pStyle w:val="Bullet1"/>
      </w:pPr>
      <w:r w:rsidRPr="004F2819">
        <w:t>Feedback surveys from customers and staff including complaint forms and compliment sheets</w:t>
      </w:r>
    </w:p>
    <w:p w:rsidR="00D373E6" w:rsidRPr="004F2819" w:rsidRDefault="00D373E6" w:rsidP="00492616">
      <w:pPr>
        <w:pStyle w:val="Bullet1"/>
      </w:pPr>
      <w:r w:rsidRPr="004F2819">
        <w:t>Incident reports</w:t>
      </w:r>
    </w:p>
    <w:p w:rsidR="00D373E6" w:rsidRPr="004F2819" w:rsidRDefault="00D373E6" w:rsidP="00492616">
      <w:pPr>
        <w:pStyle w:val="Bullet1"/>
      </w:pPr>
      <w:r w:rsidRPr="004F2819">
        <w:t>Action reports</w:t>
      </w:r>
    </w:p>
    <w:p w:rsidR="00D373E6" w:rsidRPr="004F2819" w:rsidRDefault="001176ED" w:rsidP="00492616">
      <w:pPr>
        <w:pStyle w:val="Bullet1"/>
      </w:pPr>
      <w:r w:rsidRPr="004F2819">
        <w:t>Target reports</w:t>
      </w:r>
      <w:r w:rsidR="00446FAA" w:rsidRPr="004F2819">
        <w:t>.</w:t>
      </w:r>
    </w:p>
    <w:p w:rsidR="001176ED" w:rsidRPr="004F2819" w:rsidRDefault="001176ED" w:rsidP="001176ED">
      <w:pPr>
        <w:pStyle w:val="BodyCopy"/>
        <w:rPr>
          <w:rFonts w:cs="Tahoma"/>
          <w:noProof w:val="0"/>
          <w:szCs w:val="24"/>
        </w:rPr>
      </w:pPr>
      <w:r w:rsidRPr="004F2819">
        <w:rPr>
          <w:rFonts w:cs="Tahoma"/>
          <w:noProof w:val="0"/>
          <w:szCs w:val="24"/>
        </w:rPr>
        <w:t>Any record keeping system needs to be easy to use in order for it to be effective. With computer technology readily available nowadays, a filing system that uses databases or computer generated filing systems is an easy and effective option for maintaining records related to service delivery. This may be combined with a paper based system which offers back-up if the technology fails. If both paper-based and computer generated systems are used it is critical to have a system that enables both forms to updated, otherwise the system is ineffective.</w:t>
      </w:r>
    </w:p>
    <w:p w:rsidR="00446FAA" w:rsidRPr="004F2819" w:rsidRDefault="001176ED" w:rsidP="001176ED">
      <w:pPr>
        <w:pStyle w:val="BodyCopy"/>
        <w:rPr>
          <w:rFonts w:cs="Tahoma"/>
          <w:noProof w:val="0"/>
          <w:szCs w:val="24"/>
        </w:rPr>
      </w:pPr>
      <w:r w:rsidRPr="004F2819">
        <w:rPr>
          <w:rFonts w:cs="Tahoma"/>
          <w:noProof w:val="0"/>
          <w:szCs w:val="24"/>
        </w:rPr>
        <w:t>It is also important to consider who and why people may need to access the records before developing a filing system.</w:t>
      </w:r>
    </w:p>
    <w:p w:rsidR="00446FAA" w:rsidRPr="004F2819" w:rsidRDefault="00446FAA">
      <w:pPr>
        <w:rPr>
          <w:rFonts w:ascii="Helvetica" w:eastAsia="Calibri" w:hAnsi="Helvetica" w:cs="Tahoma"/>
          <w:szCs w:val="24"/>
          <w:lang w:eastAsia="ar-SA"/>
        </w:rPr>
      </w:pPr>
      <w:r w:rsidRPr="004F2819">
        <w:rPr>
          <w:rFonts w:cs="Tahoma"/>
          <w:szCs w:val="24"/>
        </w:rPr>
        <w:br w:type="page"/>
      </w:r>
    </w:p>
    <w:p w:rsidR="00CF4A54" w:rsidRPr="004F2819" w:rsidRDefault="00CF4A54" w:rsidP="00CF4A54">
      <w:pPr>
        <w:pStyle w:val="ActivityHead"/>
        <w:shd w:val="clear" w:color="auto" w:fill="E36C0A" w:themeFill="accent6" w:themeFillShade="BF"/>
        <w:rPr>
          <w:noProof w:val="0"/>
          <w:color w:val="FFFFFF" w:themeColor="background1"/>
        </w:rPr>
      </w:pPr>
      <w:r w:rsidRPr="004F2819">
        <w:rPr>
          <w:noProof w:val="0"/>
          <w:color w:val="FFFFFF" w:themeColor="background1"/>
        </w:rPr>
        <w:lastRenderedPageBreak/>
        <w:t>Work Projects</w:t>
      </w:r>
    </w:p>
    <w:p w:rsidR="00CF4A54" w:rsidRPr="004F2819" w:rsidRDefault="00CF4A54" w:rsidP="00CF4A54">
      <w:pPr>
        <w:pStyle w:val="BodyCopy"/>
        <w:rPr>
          <w:noProof w:val="0"/>
        </w:rPr>
      </w:pPr>
      <w:r w:rsidRPr="004F2819">
        <w:rPr>
          <w:noProof w:val="0"/>
        </w:rPr>
        <w:t>It is a requirement of this Unit you complete Work Projects as advised by your Trainer. You must submit documentation, suitable evidence or other relevant proof of completion of the project to your Trainer by the agreed date.</w:t>
      </w:r>
    </w:p>
    <w:p w:rsidR="00CF4A54" w:rsidRPr="004F2819" w:rsidRDefault="00C831B1" w:rsidP="00914931">
      <w:pPr>
        <w:pStyle w:val="ActivityNumbered"/>
      </w:pPr>
      <w:r w:rsidRPr="004F2819">
        <w:t>3.1</w:t>
      </w:r>
      <w:r w:rsidRPr="004F2819">
        <w:tab/>
        <w:t xml:space="preserve">Complete a </w:t>
      </w:r>
      <w:r w:rsidR="0008672D" w:rsidRPr="004F2819">
        <w:t>spread sheet</w:t>
      </w:r>
      <w:r w:rsidRPr="004F2819">
        <w:t xml:space="preserve"> that includes suitable information for m</w:t>
      </w:r>
      <w:r w:rsidR="00914931" w:rsidRPr="004F2819">
        <w:t>onitoring team performance in a service delivery team. Print out and show to your trainer.</w:t>
      </w:r>
    </w:p>
    <w:p w:rsidR="00CF4A54" w:rsidRPr="004F2819" w:rsidRDefault="00CF4A54" w:rsidP="00914931">
      <w:pPr>
        <w:pStyle w:val="ActivityNumbered"/>
      </w:pPr>
      <w:r w:rsidRPr="004F2819">
        <w:t>3.2.</w:t>
      </w:r>
      <w:r w:rsidRPr="004F2819">
        <w:tab/>
      </w:r>
      <w:r w:rsidR="00914931" w:rsidRPr="004F2819">
        <w:t>Outline a procedure, policy and service standard that your organisation has developed and determine if there needs to be any changes to the standard. Include feedback from staff, customers, managers and suppliers if available. Explain why the item needs to be updated.</w:t>
      </w:r>
    </w:p>
    <w:p w:rsidR="00CF4A54" w:rsidRPr="004F2819" w:rsidRDefault="00914931" w:rsidP="00914931">
      <w:pPr>
        <w:pStyle w:val="ActivityNumbered"/>
      </w:pPr>
      <w:r w:rsidRPr="004F2819">
        <w:t>3.3.</w:t>
      </w:r>
      <w:r w:rsidRPr="004F2819">
        <w:tab/>
        <w:t xml:space="preserve">Describe a service delivery item at your workplace and the team that delivers the service. Is there enough time, people, resources allocated to the service delivery item? </w:t>
      </w:r>
      <w:r w:rsidR="00DB798D" w:rsidRPr="004F2819">
        <w:t>Bring the information to your class and discuss with your partner.</w:t>
      </w:r>
    </w:p>
    <w:p w:rsidR="00CF4A54" w:rsidRPr="004F2819" w:rsidRDefault="00914931" w:rsidP="00DB798D">
      <w:pPr>
        <w:pStyle w:val="ActivityNumbered"/>
      </w:pPr>
      <w:r w:rsidRPr="004F2819">
        <w:t>3.4.</w:t>
      </w:r>
      <w:r w:rsidRPr="004F2819">
        <w:tab/>
      </w:r>
      <w:r w:rsidR="00DB798D" w:rsidRPr="004F2819">
        <w:t xml:space="preserve">Write down or show your trainer an example of a customer complaint and explain how you dealt with the complaint and supported a staff member. Did you follow organisation policies and procedures? What was the result? </w:t>
      </w:r>
    </w:p>
    <w:p w:rsidR="00CF4A54" w:rsidRPr="004F2819" w:rsidRDefault="00CF4A54" w:rsidP="00DB798D">
      <w:pPr>
        <w:pStyle w:val="ActivityNumbered"/>
      </w:pPr>
      <w:r w:rsidRPr="004F2819">
        <w:t>3.5</w:t>
      </w:r>
      <w:r w:rsidR="00DB798D" w:rsidRPr="004F2819">
        <w:tab/>
        <w:t>Describe a situation where a team member did not deliver service to the required standard. Explain how you supported the team member to lift their service delivery standard.</w:t>
      </w:r>
    </w:p>
    <w:p w:rsidR="00CF4A54" w:rsidRPr="004F2819" w:rsidRDefault="00DB798D" w:rsidP="00DB798D">
      <w:pPr>
        <w:pStyle w:val="ActivityNumbered"/>
      </w:pPr>
      <w:r w:rsidRPr="004F2819">
        <w:t>3.6</w:t>
      </w:r>
      <w:r w:rsidRPr="004F2819">
        <w:tab/>
        <w:t>Outline service delivery standards within your service area and the targets for the service delivery. Explain which targets have been met and which have not. Offer reasons why the targets have/have not been met and what can be done to maintain or develop the service delivery item.</w:t>
      </w:r>
    </w:p>
    <w:p w:rsidR="00CF4A54" w:rsidRPr="004F2819" w:rsidRDefault="00DB798D" w:rsidP="00DB798D">
      <w:pPr>
        <w:pStyle w:val="ActivityNumbered"/>
      </w:pPr>
      <w:r w:rsidRPr="004F2819">
        <w:t>3.7</w:t>
      </w:r>
      <w:r w:rsidRPr="004F2819">
        <w:tab/>
        <w:t>Describe a situation where you had to take action to fix a failed service delivery situation. Discuss this with your classmates and share ideas on successful ways to address a failure.</w:t>
      </w:r>
    </w:p>
    <w:p w:rsidR="00CF4A54" w:rsidRPr="004F2819" w:rsidRDefault="00DB798D" w:rsidP="00CF4A54">
      <w:pPr>
        <w:pStyle w:val="ActivityNumbered"/>
      </w:pPr>
      <w:r w:rsidRPr="004F2819">
        <w:t>3.8</w:t>
      </w:r>
      <w:r w:rsidRPr="004F2819">
        <w:tab/>
        <w:t>Bring examples of service delivery records from your workplace and show your trainer. Explain the process of maintaining the records.</w:t>
      </w:r>
    </w:p>
    <w:p w:rsidR="00CF4A54" w:rsidRPr="004F2819" w:rsidRDefault="00CF4A54" w:rsidP="00CF4A54">
      <w:pPr>
        <w:pStyle w:val="ActivityBottom"/>
        <w:rPr>
          <w:noProof w:val="0"/>
        </w:rPr>
      </w:pPr>
    </w:p>
    <w:p w:rsidR="00CF4A54" w:rsidRPr="004F2819" w:rsidRDefault="00CF4A54" w:rsidP="00CF4A54">
      <w:pPr>
        <w:rPr>
          <w:rFonts w:ascii="Helvetica" w:eastAsia="Calibri" w:hAnsi="Helvetica" w:cs="Calibri"/>
          <w:szCs w:val="16"/>
          <w:lang w:eastAsia="ar-SA"/>
        </w:rPr>
      </w:pPr>
      <w:r w:rsidRPr="004F281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4F2819" w:rsidTr="00446FAA">
        <w:trPr>
          <w:trHeight w:val="5193"/>
        </w:trPr>
        <w:tc>
          <w:tcPr>
            <w:tcW w:w="9242" w:type="dxa"/>
            <w:shd w:val="clear" w:color="auto" w:fill="F2F2F2" w:themeFill="background1" w:themeFillShade="F2"/>
          </w:tcPr>
          <w:p w:rsidR="00CF4A54" w:rsidRPr="004F2819" w:rsidRDefault="00CF4A54" w:rsidP="000A0C46">
            <w:pPr>
              <w:pStyle w:val="Heading2"/>
              <w:outlineLvl w:val="1"/>
            </w:pPr>
            <w:r w:rsidRPr="004F2819">
              <w:lastRenderedPageBreak/>
              <w:t>Summary</w:t>
            </w:r>
          </w:p>
          <w:p w:rsidR="00492616" w:rsidRPr="00492616" w:rsidRDefault="00F3526F" w:rsidP="00492616">
            <w:pPr>
              <w:pStyle w:val="SumaryHeading3"/>
            </w:pPr>
            <w:sdt>
              <w:sdtPr>
                <w:alias w:val="Element3"/>
                <w:tag w:val="Element3"/>
                <w:id w:val="925051"/>
                <w:placeholder>
                  <w:docPart w:val="FA6A777B731C4BD589ED5F6B59172407"/>
                </w:placeholder>
              </w:sdtPr>
              <w:sdtEndPr>
                <w:rPr>
                  <w:highlight w:val="yellow"/>
                </w:rPr>
              </w:sdtEndPr>
              <w:sdtContent>
                <w:r w:rsidR="00492616" w:rsidRPr="00492616">
                  <w:t>Work to improve service</w:t>
                </w:r>
              </w:sdtContent>
            </w:sdt>
          </w:p>
          <w:p w:rsidR="00CF4A54" w:rsidRPr="004F2819" w:rsidRDefault="009E5BB2" w:rsidP="00446FAA">
            <w:pPr>
              <w:pStyle w:val="TableText"/>
            </w:pPr>
            <w:r w:rsidRPr="004F2819">
              <w:t>A continuous improvement cycle should always be a part of any service delivery enterprise. It is not enough to think that the service that is being delivered is meeting customer expectations. It is necessary to check service delivery using many different options for feedback in order to identify and rectify any areas of service that need improvement. Service teams need to:</w:t>
            </w:r>
          </w:p>
          <w:p w:rsidR="00CF4A54" w:rsidRPr="004F2819" w:rsidRDefault="009E5BB2" w:rsidP="00446FAA">
            <w:pPr>
              <w:pStyle w:val="TableBullet1"/>
              <w:spacing w:before="120" w:after="120"/>
              <w:rPr>
                <w:noProof w:val="0"/>
              </w:rPr>
            </w:pPr>
            <w:r w:rsidRPr="004F2819">
              <w:rPr>
                <w:noProof w:val="0"/>
              </w:rPr>
              <w:t>Be monitored regularly</w:t>
            </w:r>
          </w:p>
          <w:p w:rsidR="009E5BB2" w:rsidRPr="004F2819" w:rsidRDefault="009E5BB2" w:rsidP="00446FAA">
            <w:pPr>
              <w:pStyle w:val="TableBullet1"/>
              <w:spacing w:before="120" w:after="120"/>
              <w:rPr>
                <w:noProof w:val="0"/>
              </w:rPr>
            </w:pPr>
            <w:r w:rsidRPr="004F2819">
              <w:rPr>
                <w:noProof w:val="0"/>
              </w:rPr>
              <w:t>Be chosen and developed effectively</w:t>
            </w:r>
          </w:p>
          <w:p w:rsidR="009E5BB2" w:rsidRPr="004F2819" w:rsidRDefault="009E5BB2" w:rsidP="00446FAA">
            <w:pPr>
              <w:pStyle w:val="TableBullet1"/>
              <w:spacing w:before="120" w:after="120"/>
              <w:rPr>
                <w:noProof w:val="0"/>
              </w:rPr>
            </w:pPr>
            <w:r w:rsidRPr="004F2819">
              <w:rPr>
                <w:noProof w:val="0"/>
              </w:rPr>
              <w:t>Have access to adequate resources to deliver service at the required standard</w:t>
            </w:r>
          </w:p>
          <w:p w:rsidR="009E5BB2" w:rsidRPr="004F2819" w:rsidRDefault="009E5BB2" w:rsidP="00446FAA">
            <w:pPr>
              <w:pStyle w:val="TableBullet1"/>
              <w:spacing w:before="120" w:after="120"/>
              <w:rPr>
                <w:noProof w:val="0"/>
              </w:rPr>
            </w:pPr>
            <w:r w:rsidRPr="004F2819">
              <w:rPr>
                <w:noProof w:val="0"/>
              </w:rPr>
              <w:t>Provide support for team members who are not meeting service delivery standards</w:t>
            </w:r>
          </w:p>
          <w:p w:rsidR="009E5BB2" w:rsidRPr="004F2819" w:rsidRDefault="009E5BB2" w:rsidP="00446FAA">
            <w:pPr>
              <w:pStyle w:val="TableBullet1"/>
              <w:spacing w:before="120" w:after="120"/>
              <w:rPr>
                <w:noProof w:val="0"/>
              </w:rPr>
            </w:pPr>
            <w:r w:rsidRPr="004F2819">
              <w:rPr>
                <w:noProof w:val="0"/>
              </w:rPr>
              <w:t xml:space="preserve">Be empowered to respond to failures in service delivery </w:t>
            </w:r>
          </w:p>
          <w:p w:rsidR="00CF4A54" w:rsidRPr="004F2819" w:rsidRDefault="009E5BB2" w:rsidP="00446FAA">
            <w:pPr>
              <w:pStyle w:val="TableBullet1"/>
              <w:spacing w:before="120" w:after="120"/>
              <w:rPr>
                <w:noProof w:val="0"/>
              </w:rPr>
            </w:pPr>
            <w:r w:rsidRPr="004F2819">
              <w:rPr>
                <w:noProof w:val="0"/>
              </w:rPr>
              <w:t>Keep up to date records of service delivery and to monitor achievement or failure to meet outlined service delivery targets</w:t>
            </w:r>
          </w:p>
        </w:tc>
      </w:tr>
    </w:tbl>
    <w:p w:rsidR="000A0C46" w:rsidRPr="004F2819" w:rsidRDefault="000A0C46" w:rsidP="002D0810">
      <w:pPr>
        <w:pStyle w:val="BodyCopy"/>
        <w:rPr>
          <w:noProof w:val="0"/>
        </w:rPr>
        <w:sectPr w:rsidR="000A0C46" w:rsidRPr="004F2819" w:rsidSect="001A29DB">
          <w:headerReference w:type="even" r:id="rId89"/>
          <w:headerReference w:type="default" r:id="rId90"/>
          <w:pgSz w:w="11906" w:h="16838"/>
          <w:pgMar w:top="1440" w:right="1440" w:bottom="1440" w:left="1440" w:header="708" w:footer="324" w:gutter="0"/>
          <w:cols w:space="708"/>
          <w:docGrid w:linePitch="360"/>
        </w:sectPr>
      </w:pPr>
    </w:p>
    <w:p w:rsidR="000A0C46" w:rsidRPr="004F2819" w:rsidRDefault="000A0C46" w:rsidP="00CD7744">
      <w:pPr>
        <w:pStyle w:val="Heading1"/>
        <w:spacing w:after="240"/>
      </w:pPr>
      <w:bookmarkStart w:id="59" w:name="_Toc370805493"/>
      <w:bookmarkStart w:id="60" w:name="_Toc410148064"/>
      <w:r w:rsidRPr="004F2819">
        <w:lastRenderedPageBreak/>
        <w:t>Element 4</w:t>
      </w:r>
      <w:r w:rsidR="008A5BAD" w:rsidRPr="004F2819">
        <w:t xml:space="preserve">: </w:t>
      </w:r>
      <w:r w:rsidRPr="004F2819">
        <w:br/>
      </w:r>
      <w:r w:rsidR="00823358" w:rsidRPr="004F2819">
        <w:fldChar w:fldCharType="begin"/>
      </w:r>
      <w:r w:rsidR="00BE32CA" w:rsidRPr="004F2819">
        <w:instrText xml:space="preserve"> REF  Element4 </w:instrText>
      </w:r>
      <w:r w:rsidR="00823358" w:rsidRPr="004F2819">
        <w:fldChar w:fldCharType="separate"/>
      </w:r>
      <w:sdt>
        <w:sdtPr>
          <w:rPr>
            <w:highlight w:val="yellow"/>
          </w:rPr>
          <w:alias w:val="Element4"/>
          <w:tag w:val="Element4"/>
          <w:id w:val="514199805"/>
          <w:placeholder>
            <w:docPart w:val="BF3FCE17BC3C470889177C357708A4BB"/>
          </w:placeholder>
        </w:sdtPr>
        <w:sdtContent>
          <w:r w:rsidR="00F3526F" w:rsidRPr="004F2819">
            <w:t>Liaise with management regarding service delivery</w:t>
          </w:r>
        </w:sdtContent>
      </w:sdt>
      <w:bookmarkEnd w:id="59"/>
      <w:bookmarkEnd w:id="60"/>
      <w:r w:rsidR="00823358" w:rsidRPr="004F2819">
        <w:rPr>
          <w:highlight w:val="yellow"/>
        </w:rPr>
        <w:fldChar w:fldCharType="end"/>
      </w:r>
    </w:p>
    <w:p w:rsidR="000A0C46" w:rsidRPr="004F2819" w:rsidRDefault="000A0C46" w:rsidP="000A0C46">
      <w:pPr>
        <w:pStyle w:val="Heading2"/>
      </w:pPr>
      <w:r w:rsidRPr="004F2819">
        <w:t>4.1</w:t>
      </w:r>
      <w:r w:rsidRPr="004F2819">
        <w:tab/>
      </w:r>
      <w:r w:rsidR="00F3526F">
        <w:fldChar w:fldCharType="begin"/>
      </w:r>
      <w:r w:rsidR="00F3526F">
        <w:instrText xml:space="preserve"> REF  Criteria41  \* MERGEFORMAT </w:instrText>
      </w:r>
      <w:r w:rsidR="00F3526F">
        <w:fldChar w:fldCharType="separate"/>
      </w:r>
      <w:sdt>
        <w:sdtPr>
          <w:alias w:val="Criteria41"/>
          <w:tag w:val="Criteria41"/>
          <w:id w:val="-482537202"/>
          <w:placeholder>
            <w:docPart w:val="D458A89629684353A28D9EEDF87D449C"/>
          </w:placeholder>
        </w:sdtPr>
        <w:sdtContent>
          <w:r w:rsidR="00F3526F" w:rsidRPr="00F3526F">
            <w:rPr>
              <w:rStyle w:val="PlaceholderText"/>
              <w:color w:val="45545F"/>
            </w:rPr>
            <w:t xml:space="preserve">Discuss suggestions for improvements to </w:t>
          </w:r>
          <w:r w:rsidR="00F3526F" w:rsidRPr="004F2819">
            <w:t>service delivery with management</w:t>
          </w:r>
        </w:sdtContent>
      </w:sdt>
      <w:r w:rsidR="00F3526F">
        <w:fldChar w:fldCharType="end"/>
      </w:r>
    </w:p>
    <w:p w:rsidR="000A0C46" w:rsidRPr="004F2819" w:rsidRDefault="00F77E88" w:rsidP="000A0C46">
      <w:pPr>
        <w:pStyle w:val="Heading3"/>
      </w:pPr>
      <w:r w:rsidRPr="004F2819">
        <w:rPr>
          <w:noProof/>
        </w:rPr>
        <w:drawing>
          <wp:anchor distT="0" distB="0" distL="114300" distR="114300" simplePos="0" relativeHeight="251752448" behindDoc="0" locked="0" layoutInCell="1" allowOverlap="1">
            <wp:simplePos x="0" y="0"/>
            <wp:positionH relativeFrom="column">
              <wp:posOffset>3592195</wp:posOffset>
            </wp:positionH>
            <wp:positionV relativeFrom="paragraph">
              <wp:posOffset>200025</wp:posOffset>
            </wp:positionV>
            <wp:extent cx="2076450" cy="1392555"/>
            <wp:effectExtent l="19050" t="0" r="0" b="0"/>
            <wp:wrapSquare wrapText="bothSides"/>
            <wp:docPr id="249" name="Picture 1" descr="C:\Users\Quentin\AppData\Local\Microsoft\Windows\Temporary Internet Files\Content.IE5\HQ09K7HY\event-manager-managment-planningJP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AppData\Local\Microsoft\Windows\Temporary Internet Files\Content.IE5\HQ09K7HY\event-manager-managment-planningJPG[1].JPG"/>
                    <pic:cNvPicPr>
                      <a:picLocks noChangeAspect="1" noChangeArrowheads="1"/>
                    </pic:cNvPicPr>
                  </pic:nvPicPr>
                  <pic:blipFill>
                    <a:blip r:embed="rId91" cstate="print"/>
                    <a:srcRect/>
                    <a:stretch>
                      <a:fillRect/>
                    </a:stretch>
                  </pic:blipFill>
                  <pic:spPr bwMode="auto">
                    <a:xfrm>
                      <a:off x="0" y="0"/>
                      <a:ext cx="2076450" cy="1392555"/>
                    </a:xfrm>
                    <a:prstGeom prst="rect">
                      <a:avLst/>
                    </a:prstGeom>
                    <a:noFill/>
                    <a:ln w="9525">
                      <a:noFill/>
                      <a:miter lim="800000"/>
                      <a:headEnd/>
                      <a:tailEnd/>
                    </a:ln>
                  </pic:spPr>
                </pic:pic>
              </a:graphicData>
            </a:graphic>
          </wp:anchor>
        </w:drawing>
      </w:r>
      <w:r w:rsidR="000A0C46" w:rsidRPr="004F2819">
        <w:t>Introduction</w:t>
      </w:r>
    </w:p>
    <w:p w:rsidR="00F77E88" w:rsidRPr="004F2819" w:rsidRDefault="0032666E" w:rsidP="000A0C46">
      <w:pPr>
        <w:pStyle w:val="BodyCopy"/>
        <w:rPr>
          <w:noProof w:val="0"/>
          <w:szCs w:val="24"/>
        </w:rPr>
      </w:pPr>
      <w:r w:rsidRPr="004F2819">
        <w:rPr>
          <w:noProof w:val="0"/>
          <w:szCs w:val="24"/>
        </w:rPr>
        <w:t>In a continual improvement system, it is necessary to review</w:t>
      </w:r>
      <w:r w:rsidR="00F77E88" w:rsidRPr="004F2819">
        <w:rPr>
          <w:noProof w:val="0"/>
          <w:szCs w:val="24"/>
        </w:rPr>
        <w:t xml:space="preserve"> </w:t>
      </w:r>
      <w:r w:rsidRPr="004F2819">
        <w:rPr>
          <w:noProof w:val="0"/>
          <w:szCs w:val="24"/>
        </w:rPr>
        <w:t xml:space="preserve">and update procedures, policies and standards regularly. </w:t>
      </w:r>
    </w:p>
    <w:p w:rsidR="000A0C46" w:rsidRPr="004F2819" w:rsidRDefault="0032666E" w:rsidP="000A0C46">
      <w:pPr>
        <w:pStyle w:val="BodyCopy"/>
        <w:rPr>
          <w:noProof w:val="0"/>
          <w:szCs w:val="24"/>
        </w:rPr>
      </w:pPr>
      <w:r w:rsidRPr="004F2819">
        <w:rPr>
          <w:noProof w:val="0"/>
          <w:szCs w:val="24"/>
        </w:rPr>
        <w:t>An important part of this process is to discuss suggestions for</w:t>
      </w:r>
      <w:r w:rsidR="00F77E88" w:rsidRPr="004F2819">
        <w:rPr>
          <w:noProof w:val="0"/>
          <w:szCs w:val="24"/>
        </w:rPr>
        <w:t xml:space="preserve"> </w:t>
      </w:r>
      <w:r w:rsidRPr="004F2819">
        <w:rPr>
          <w:noProof w:val="0"/>
          <w:szCs w:val="24"/>
        </w:rPr>
        <w:t>improvement with management in order to inform them of any</w:t>
      </w:r>
      <w:r w:rsidR="00F77E88" w:rsidRPr="004F2819">
        <w:rPr>
          <w:noProof w:val="0"/>
          <w:szCs w:val="24"/>
        </w:rPr>
        <w:t xml:space="preserve"> </w:t>
      </w:r>
      <w:r w:rsidRPr="004F2819">
        <w:rPr>
          <w:noProof w:val="0"/>
          <w:szCs w:val="24"/>
        </w:rPr>
        <w:t>changes and to allow them to provide feedback as required.</w:t>
      </w:r>
    </w:p>
    <w:p w:rsidR="000A0C46" w:rsidRPr="004F2819" w:rsidRDefault="0032666E" w:rsidP="000A0C46">
      <w:pPr>
        <w:pStyle w:val="Heading3"/>
      </w:pPr>
      <w:r w:rsidRPr="004F2819">
        <w:t xml:space="preserve">Presenting suggestions </w:t>
      </w:r>
    </w:p>
    <w:p w:rsidR="000A0C46" w:rsidRPr="004F2819" w:rsidRDefault="0032666E" w:rsidP="000A0C46">
      <w:pPr>
        <w:pStyle w:val="BodyCopy"/>
        <w:rPr>
          <w:noProof w:val="0"/>
          <w:szCs w:val="24"/>
        </w:rPr>
      </w:pPr>
      <w:r w:rsidRPr="004F2819">
        <w:rPr>
          <w:noProof w:val="0"/>
          <w:szCs w:val="24"/>
        </w:rPr>
        <w:t>After analysing feedback and identifying areas for improvement, it is necessary to get approval for any suggested improvements to service delivery from management. It is important to explain clearly to management why the improvements need to be made in order for them to approve the changes. In discussing suggestions for improvements to service delivery with management, it is important to ensure that:</w:t>
      </w:r>
    </w:p>
    <w:p w:rsidR="0032666E" w:rsidRPr="004F2819" w:rsidRDefault="0032666E" w:rsidP="0032666E">
      <w:pPr>
        <w:pStyle w:val="6BulletL1Recipies"/>
        <w:rPr>
          <w:lang w:val="en-AU"/>
        </w:rPr>
      </w:pPr>
      <w:r w:rsidRPr="004F2819">
        <w:rPr>
          <w:lang w:val="en-AU"/>
        </w:rPr>
        <w:t>Relevant data and feedback to support changes has been gathered and is available to present if asked for</w:t>
      </w:r>
    </w:p>
    <w:p w:rsidR="0032666E" w:rsidRPr="004F2819" w:rsidRDefault="0032666E" w:rsidP="0032666E">
      <w:pPr>
        <w:pStyle w:val="6BulletL1Recipies"/>
        <w:rPr>
          <w:lang w:val="en-AU"/>
        </w:rPr>
      </w:pPr>
      <w:r w:rsidRPr="004F2819">
        <w:rPr>
          <w:lang w:val="en-AU"/>
        </w:rPr>
        <w:t xml:space="preserve">Feedback, observations, evidence and data relating to service delivery is clearly understood </w:t>
      </w:r>
    </w:p>
    <w:p w:rsidR="0032666E" w:rsidRPr="004F2819" w:rsidRDefault="0032666E" w:rsidP="0032666E">
      <w:pPr>
        <w:pStyle w:val="6BulletL1Recipies"/>
        <w:rPr>
          <w:lang w:val="en-AU"/>
        </w:rPr>
      </w:pPr>
      <w:r w:rsidRPr="004F2819">
        <w:rPr>
          <w:lang w:val="en-AU"/>
        </w:rPr>
        <w:t>Information is presented in a clear and logical manner. Using PowerPoint, charts, graphs and tables may be useful to present information</w:t>
      </w:r>
    </w:p>
    <w:p w:rsidR="0032666E" w:rsidRPr="004F2819" w:rsidRDefault="0032666E" w:rsidP="0032666E">
      <w:pPr>
        <w:pStyle w:val="6BulletL1Recipies"/>
        <w:rPr>
          <w:lang w:val="en-AU"/>
        </w:rPr>
      </w:pPr>
      <w:r w:rsidRPr="004F2819">
        <w:rPr>
          <w:lang w:val="en-AU"/>
        </w:rPr>
        <w:t>Management is able to see the need for improvements to service delivery. A comparison of desired standards and actual service delivery standard should be provided with follow-up suggestions and actions outlined</w:t>
      </w:r>
    </w:p>
    <w:p w:rsidR="0032666E" w:rsidRPr="004F2819" w:rsidRDefault="0032666E" w:rsidP="0032666E">
      <w:pPr>
        <w:pStyle w:val="6BulletL1Recipies"/>
        <w:rPr>
          <w:lang w:val="en-AU"/>
        </w:rPr>
      </w:pPr>
      <w:r w:rsidRPr="004F2819">
        <w:rPr>
          <w:lang w:val="en-AU"/>
        </w:rPr>
        <w:t>All participants in the discussion have access to relevant information. It may be useful to make this information available before the discussion is arranged</w:t>
      </w:r>
    </w:p>
    <w:p w:rsidR="0032666E" w:rsidRPr="004F2819" w:rsidRDefault="00CD7744" w:rsidP="0032666E">
      <w:pPr>
        <w:pStyle w:val="6BulletL1Recipies"/>
        <w:rPr>
          <w:lang w:val="en-AU"/>
        </w:rPr>
      </w:pPr>
      <w:r>
        <w:rPr>
          <w:noProof/>
          <w:lang w:val="en-AU"/>
        </w:rPr>
        <w:drawing>
          <wp:anchor distT="0" distB="0" distL="114300" distR="114300" simplePos="0" relativeHeight="251791360" behindDoc="0" locked="0" layoutInCell="1" allowOverlap="1">
            <wp:simplePos x="0" y="0"/>
            <wp:positionH relativeFrom="column">
              <wp:posOffset>4688840</wp:posOffset>
            </wp:positionH>
            <wp:positionV relativeFrom="paragraph">
              <wp:posOffset>360045</wp:posOffset>
            </wp:positionV>
            <wp:extent cx="1053465" cy="1078865"/>
            <wp:effectExtent l="19050" t="0" r="0" b="0"/>
            <wp:wrapSquare wrapText="bothSides"/>
            <wp:docPr id="364" name="Picture 15"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82513456.jpg"/>
                    <pic:cNvPicPr>
                      <a:picLocks noChangeAspect="1" noChangeArrowheads="1"/>
                    </pic:cNvPicPr>
                  </pic:nvPicPr>
                  <pic:blipFill>
                    <a:blip r:embed="rId92" cstate="print"/>
                    <a:srcRect/>
                    <a:stretch>
                      <a:fillRect/>
                    </a:stretch>
                  </pic:blipFill>
                  <pic:spPr bwMode="auto">
                    <a:xfrm>
                      <a:off x="0" y="0"/>
                      <a:ext cx="1053465" cy="1078865"/>
                    </a:xfrm>
                    <a:prstGeom prst="rect">
                      <a:avLst/>
                    </a:prstGeom>
                    <a:noFill/>
                    <a:ln w="9525">
                      <a:noFill/>
                      <a:miter lim="800000"/>
                      <a:headEnd/>
                      <a:tailEnd/>
                    </a:ln>
                  </pic:spPr>
                </pic:pic>
              </a:graphicData>
            </a:graphic>
          </wp:anchor>
        </w:drawing>
      </w:r>
      <w:r w:rsidR="0032666E" w:rsidRPr="004F2819">
        <w:rPr>
          <w:lang w:val="en-AU"/>
        </w:rPr>
        <w:t xml:space="preserve">Management is provided with an opportunity to respond to suggestions for improvement </w:t>
      </w:r>
    </w:p>
    <w:p w:rsidR="00665368" w:rsidRPr="004F2819" w:rsidRDefault="00665368" w:rsidP="0032666E">
      <w:pPr>
        <w:pStyle w:val="6BulletL1Recipies"/>
        <w:rPr>
          <w:lang w:val="en-AU"/>
        </w:rPr>
      </w:pPr>
      <w:r w:rsidRPr="004F2819">
        <w:rPr>
          <w:lang w:val="en-AU"/>
        </w:rPr>
        <w:t>The review process is explained to management</w:t>
      </w:r>
    </w:p>
    <w:p w:rsidR="00665368" w:rsidRPr="004F2819" w:rsidRDefault="00665368" w:rsidP="0032666E">
      <w:pPr>
        <w:pStyle w:val="6BulletL1Recipies"/>
        <w:rPr>
          <w:lang w:val="en-AU"/>
        </w:rPr>
      </w:pPr>
      <w:r w:rsidRPr="004F2819">
        <w:rPr>
          <w:lang w:val="en-AU"/>
        </w:rPr>
        <w:t>Costs are discussed and explained</w:t>
      </w:r>
      <w:r w:rsidR="00F77E88" w:rsidRPr="004F2819">
        <w:rPr>
          <w:lang w:val="en-AU"/>
        </w:rPr>
        <w:t>.</w:t>
      </w:r>
    </w:p>
    <w:p w:rsidR="00F77E88" w:rsidRPr="004F2819" w:rsidRDefault="00665368" w:rsidP="00665368">
      <w:pPr>
        <w:pStyle w:val="BodyCopy"/>
        <w:rPr>
          <w:rStyle w:val="Heading3Char"/>
          <w:noProof w:val="0"/>
          <w:color w:val="0000FF"/>
        </w:rPr>
      </w:pPr>
      <w:r w:rsidRPr="004F2819">
        <w:rPr>
          <w:rStyle w:val="Heading3Char"/>
          <w:noProof w:val="0"/>
          <w:color w:val="0000FF"/>
        </w:rPr>
        <w:t>Activity</w:t>
      </w:r>
    </w:p>
    <w:p w:rsidR="000A0C46" w:rsidRPr="004F2819" w:rsidRDefault="00665368" w:rsidP="00F77E88">
      <w:pPr>
        <w:pStyle w:val="BodyCopy"/>
        <w:rPr>
          <w:rStyle w:val="Hyperlink"/>
          <w:noProof w:val="0"/>
          <w:color w:val="auto"/>
          <w:u w:val="none"/>
        </w:rPr>
      </w:pPr>
      <w:r w:rsidRPr="004F2819">
        <w:rPr>
          <w:noProof w:val="0"/>
        </w:rPr>
        <w:t xml:space="preserve">In pairs, discuss </w:t>
      </w:r>
      <w:r w:rsidR="008A5BAD" w:rsidRPr="004F2819">
        <w:rPr>
          <w:noProof w:val="0"/>
        </w:rPr>
        <w:t>what</w:t>
      </w:r>
      <w:r w:rsidRPr="004F2819">
        <w:rPr>
          <w:noProof w:val="0"/>
        </w:rPr>
        <w:t xml:space="preserve"> questions management might ask concerning improvements to service delivery.</w:t>
      </w:r>
      <w:r w:rsidR="00CD7744" w:rsidRPr="00CD7744">
        <w:rPr>
          <w:lang w:eastAsia="zh-CN"/>
        </w:rPr>
        <w:t xml:space="preserve"> </w:t>
      </w:r>
    </w:p>
    <w:p w:rsidR="000A0C46" w:rsidRPr="004F2819" w:rsidRDefault="000A0C46" w:rsidP="000A0C46">
      <w:pPr>
        <w:pStyle w:val="Heading2"/>
      </w:pPr>
      <w:r w:rsidRPr="004F2819">
        <w:lastRenderedPageBreak/>
        <w:t>4.2</w:t>
      </w:r>
      <w:r w:rsidRPr="004F2819">
        <w:tab/>
      </w:r>
      <w:r w:rsidR="00F3526F">
        <w:fldChar w:fldCharType="begin"/>
      </w:r>
      <w:r w:rsidR="00F3526F">
        <w:instrText xml:space="preserve"> REF  Criteria42  \* MERGEFORMAT </w:instrText>
      </w:r>
      <w:r w:rsidR="00F3526F">
        <w:fldChar w:fldCharType="separate"/>
      </w:r>
      <w:sdt>
        <w:sdtPr>
          <w:alias w:val="Criteria42"/>
          <w:tag w:val="Criteria42"/>
          <w:id w:val="-1698687084"/>
          <w:placeholder>
            <w:docPart w:val="AF8C24267E1544BBBDB51A48052C0F9B"/>
          </w:placeholder>
        </w:sdtPr>
        <w:sdtContent>
          <w:r w:rsidR="00F3526F" w:rsidRPr="00F3526F">
            <w:rPr>
              <w:rStyle w:val="PlaceholderText"/>
              <w:color w:val="45545F"/>
            </w:rPr>
            <w:t xml:space="preserve">Discuss significant instances of failure </w:t>
          </w:r>
          <w:r w:rsidR="00F3526F" w:rsidRPr="004F2819">
            <w:t>to deliver identified service delivery standards with management</w:t>
          </w:r>
        </w:sdtContent>
      </w:sdt>
      <w:r w:rsidR="00F3526F">
        <w:fldChar w:fldCharType="end"/>
      </w:r>
    </w:p>
    <w:p w:rsidR="000A0C46" w:rsidRPr="004F2819" w:rsidRDefault="000A0C46" w:rsidP="000A0C46">
      <w:pPr>
        <w:pStyle w:val="Heading3"/>
      </w:pPr>
      <w:r w:rsidRPr="004F2819">
        <w:t>Introduction</w:t>
      </w:r>
    </w:p>
    <w:p w:rsidR="00F77E88" w:rsidRPr="004F2819" w:rsidRDefault="00CD7744" w:rsidP="000A0C46">
      <w:pPr>
        <w:pStyle w:val="BodyCopy"/>
        <w:rPr>
          <w:noProof w:val="0"/>
          <w:szCs w:val="24"/>
        </w:rPr>
      </w:pPr>
      <w:r>
        <w:rPr>
          <w:szCs w:val="24"/>
          <w:lang w:eastAsia="en-AU"/>
        </w:rPr>
        <w:drawing>
          <wp:anchor distT="0" distB="0" distL="114300" distR="114300" simplePos="0" relativeHeight="251753472" behindDoc="0" locked="0" layoutInCell="1" allowOverlap="1">
            <wp:simplePos x="0" y="0"/>
            <wp:positionH relativeFrom="column">
              <wp:posOffset>3221355</wp:posOffset>
            </wp:positionH>
            <wp:positionV relativeFrom="paragraph">
              <wp:posOffset>254000</wp:posOffset>
            </wp:positionV>
            <wp:extent cx="2522855" cy="1554480"/>
            <wp:effectExtent l="19050" t="0" r="0" b="0"/>
            <wp:wrapSquare wrapText="bothSides"/>
            <wp:docPr id="262" name="Picture 2" descr="C:\Users\Quentin\AppData\Local\Microsoft\Windows\Temporary Internet Files\Content.IE5\KCJ5LBGJ\discussie-300x1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entin\AppData\Local\Microsoft\Windows\Temporary Internet Files\Content.IE5\KCJ5LBGJ\discussie-300x185[1].jpg"/>
                    <pic:cNvPicPr>
                      <a:picLocks noChangeAspect="1" noChangeArrowheads="1"/>
                    </pic:cNvPicPr>
                  </pic:nvPicPr>
                  <pic:blipFill>
                    <a:blip r:embed="rId93" cstate="print"/>
                    <a:srcRect/>
                    <a:stretch>
                      <a:fillRect/>
                    </a:stretch>
                  </pic:blipFill>
                  <pic:spPr bwMode="auto">
                    <a:xfrm>
                      <a:off x="0" y="0"/>
                      <a:ext cx="2522855" cy="1554480"/>
                    </a:xfrm>
                    <a:prstGeom prst="rect">
                      <a:avLst/>
                    </a:prstGeom>
                    <a:noFill/>
                    <a:ln w="9525">
                      <a:noFill/>
                      <a:miter lim="800000"/>
                      <a:headEnd/>
                      <a:tailEnd/>
                    </a:ln>
                  </pic:spPr>
                </pic:pic>
              </a:graphicData>
            </a:graphic>
          </wp:anchor>
        </w:drawing>
      </w:r>
      <w:r w:rsidR="00665368" w:rsidRPr="004F2819">
        <w:rPr>
          <w:noProof w:val="0"/>
          <w:szCs w:val="24"/>
        </w:rPr>
        <w:t xml:space="preserve">After conducting a review there may have been </w:t>
      </w:r>
      <w:r w:rsidR="008A5BAD" w:rsidRPr="004F2819">
        <w:rPr>
          <w:noProof w:val="0"/>
          <w:szCs w:val="24"/>
        </w:rPr>
        <w:t>some significant</w:t>
      </w:r>
      <w:r w:rsidR="00665368" w:rsidRPr="004F2819">
        <w:rPr>
          <w:noProof w:val="0"/>
          <w:szCs w:val="24"/>
        </w:rPr>
        <w:t xml:space="preserve"> areas of service delivery failure identified. </w:t>
      </w:r>
    </w:p>
    <w:p w:rsidR="000A0C46" w:rsidRPr="004F2819" w:rsidRDefault="00665368" w:rsidP="000A0C46">
      <w:pPr>
        <w:pStyle w:val="BodyCopy"/>
        <w:rPr>
          <w:noProof w:val="0"/>
          <w:szCs w:val="24"/>
        </w:rPr>
      </w:pPr>
      <w:r w:rsidRPr="004F2819">
        <w:rPr>
          <w:noProof w:val="0"/>
          <w:szCs w:val="24"/>
        </w:rPr>
        <w:t>It is important to raise any serious instances of failure with management in order form them to be aware and</w:t>
      </w:r>
      <w:r w:rsidR="00F77E88" w:rsidRPr="004F2819">
        <w:rPr>
          <w:noProof w:val="0"/>
          <w:szCs w:val="24"/>
        </w:rPr>
        <w:t xml:space="preserve"> </w:t>
      </w:r>
      <w:r w:rsidRPr="004F2819">
        <w:rPr>
          <w:noProof w:val="0"/>
          <w:szCs w:val="24"/>
        </w:rPr>
        <w:t>to be able to offer feedback or guidance on how to</w:t>
      </w:r>
      <w:r w:rsidR="00F77E88" w:rsidRPr="004F2819">
        <w:rPr>
          <w:noProof w:val="0"/>
          <w:szCs w:val="24"/>
        </w:rPr>
        <w:t xml:space="preserve"> </w:t>
      </w:r>
      <w:r w:rsidRPr="004F2819">
        <w:rPr>
          <w:noProof w:val="0"/>
          <w:szCs w:val="24"/>
        </w:rPr>
        <w:t xml:space="preserve">rectify the issue. There could be many reasons why service delivery standards have failed and it is important that when discussing these issues </w:t>
      </w:r>
      <w:r w:rsidR="008A5BAD" w:rsidRPr="004F2819">
        <w:rPr>
          <w:noProof w:val="0"/>
          <w:szCs w:val="24"/>
        </w:rPr>
        <w:t>with management</w:t>
      </w:r>
      <w:r w:rsidRPr="004F2819">
        <w:rPr>
          <w:noProof w:val="0"/>
          <w:szCs w:val="24"/>
        </w:rPr>
        <w:t xml:space="preserve"> that an explanation and </w:t>
      </w:r>
      <w:r w:rsidR="008A5BAD" w:rsidRPr="004F2819">
        <w:rPr>
          <w:noProof w:val="0"/>
          <w:szCs w:val="24"/>
        </w:rPr>
        <w:t>possible solutions</w:t>
      </w:r>
      <w:r w:rsidRPr="004F2819">
        <w:rPr>
          <w:noProof w:val="0"/>
          <w:szCs w:val="24"/>
        </w:rPr>
        <w:t xml:space="preserve"> are shared with management.</w:t>
      </w:r>
      <w:r w:rsidR="00F77E88" w:rsidRPr="004F2819">
        <w:rPr>
          <w:noProof w:val="0"/>
          <w:lang w:eastAsia="zh-CN"/>
        </w:rPr>
        <w:t xml:space="preserve"> </w:t>
      </w:r>
    </w:p>
    <w:p w:rsidR="000A0C46" w:rsidRPr="004F2819" w:rsidRDefault="00FD478C" w:rsidP="000A0C46">
      <w:pPr>
        <w:pStyle w:val="Heading3"/>
      </w:pPr>
      <w:r w:rsidRPr="004F2819">
        <w:t>Presenting significant failures in service delivery to management</w:t>
      </w:r>
    </w:p>
    <w:p w:rsidR="000A0C46" w:rsidRPr="004F2819" w:rsidRDefault="00FD478C" w:rsidP="00F77E88">
      <w:pPr>
        <w:pStyle w:val="BodyCopy"/>
        <w:rPr>
          <w:noProof w:val="0"/>
        </w:rPr>
      </w:pPr>
      <w:r w:rsidRPr="004F2819">
        <w:rPr>
          <w:noProof w:val="0"/>
        </w:rPr>
        <w:t xml:space="preserve">There may be many instances of sub-standard service delivery within an organisation but not all failures to meet standards will be significant. Many instances of not meeting delivery standards can be improved easily through discussion with team members and demonstration or further training. Some instances of failure to meet delivery standards may be more serious and could be a result of many different factors. These factors could include technology failure or inadequacies, cost issues, lack of skilled staff or rapid growth in customers. </w:t>
      </w:r>
      <w:r w:rsidR="00627CAD" w:rsidRPr="004F2819">
        <w:rPr>
          <w:noProof w:val="0"/>
        </w:rPr>
        <w:t>Identifying failures in service delivery standards is not something that should be avoided. Being able to identify serious issues with service delivery shows that the review system is working and it is important to address the issues as soon as possible in order to rectify them. Keeping management informed enables them to deal with any potential negative effects of the sub-standard service delivery. Management can anticipate issues that could arise and they are able to plan a strategy to deal with any impacts caused by the service delivery failure.</w:t>
      </w:r>
    </w:p>
    <w:p w:rsidR="00627CAD" w:rsidRPr="004F2819" w:rsidRDefault="00627CAD" w:rsidP="00F77E88">
      <w:pPr>
        <w:pStyle w:val="BodyCopy"/>
        <w:rPr>
          <w:noProof w:val="0"/>
        </w:rPr>
      </w:pPr>
      <w:r w:rsidRPr="004F2819">
        <w:rPr>
          <w:noProof w:val="0"/>
        </w:rPr>
        <w:t>When meeting with management to discuss the significant failure in service delivery it may be useful to:</w:t>
      </w:r>
    </w:p>
    <w:p w:rsidR="00627CAD" w:rsidRPr="004F2819" w:rsidRDefault="00627CAD" w:rsidP="00F77E88">
      <w:pPr>
        <w:pStyle w:val="6BulletL1Recipies"/>
        <w:rPr>
          <w:lang w:val="en-AU"/>
        </w:rPr>
      </w:pPr>
      <w:r w:rsidRPr="004F2819">
        <w:rPr>
          <w:lang w:val="en-AU"/>
        </w:rPr>
        <w:t>Thoroughly and clearly describe the context of the situation. This could include describing the desired service delivery standard, outlining what the failure is and how it was identified, offering an explanation on how it may have occurred, providing some possible solutions, and outlining any actions that may have been taken already to address the failure</w:t>
      </w:r>
    </w:p>
    <w:p w:rsidR="00627CAD" w:rsidRPr="004F2819" w:rsidRDefault="00627CAD" w:rsidP="00F77E88">
      <w:pPr>
        <w:pStyle w:val="6BulletL1Recipies"/>
        <w:rPr>
          <w:lang w:val="en-AU"/>
        </w:rPr>
      </w:pPr>
      <w:r w:rsidRPr="004F2819">
        <w:rPr>
          <w:lang w:val="en-AU"/>
        </w:rPr>
        <w:t>Involve relevant team members in the discussion with management</w:t>
      </w:r>
    </w:p>
    <w:p w:rsidR="00627CAD" w:rsidRPr="004F2819" w:rsidRDefault="00627CAD" w:rsidP="00F77E88">
      <w:pPr>
        <w:pStyle w:val="6BulletL1Recipies"/>
        <w:rPr>
          <w:lang w:val="en-AU"/>
        </w:rPr>
      </w:pPr>
      <w:r w:rsidRPr="004F2819">
        <w:rPr>
          <w:lang w:val="en-AU"/>
        </w:rPr>
        <w:t>Offer support to any team members responsible for the failure during the discussion in order to show them that it is better to be accountable for the issue than to avoid it</w:t>
      </w:r>
    </w:p>
    <w:p w:rsidR="00627CAD" w:rsidRPr="004F2819" w:rsidRDefault="00627CAD" w:rsidP="00F77E88">
      <w:pPr>
        <w:pStyle w:val="6BulletL1Recipies"/>
        <w:rPr>
          <w:lang w:val="en-AU"/>
        </w:rPr>
      </w:pPr>
      <w:r w:rsidRPr="004F2819">
        <w:rPr>
          <w:lang w:val="en-AU"/>
        </w:rPr>
        <w:t>Discuss solutions with management and provide a timeline for implementation of the improvements and expected outcomes of the changes</w:t>
      </w:r>
    </w:p>
    <w:p w:rsidR="00627CAD" w:rsidRPr="004F2819" w:rsidRDefault="00627CAD" w:rsidP="00F77E88">
      <w:pPr>
        <w:pStyle w:val="6BulletL1Recipies"/>
        <w:rPr>
          <w:lang w:val="en-AU"/>
        </w:rPr>
      </w:pPr>
      <w:r w:rsidRPr="004F2819">
        <w:rPr>
          <w:lang w:val="en-AU"/>
        </w:rPr>
        <w:t>Complete an incident report to document the situation for future reference</w:t>
      </w:r>
      <w:r w:rsidR="00F77E88" w:rsidRPr="004F2819">
        <w:rPr>
          <w:lang w:val="en-AU"/>
        </w:rPr>
        <w:t>.</w:t>
      </w:r>
    </w:p>
    <w:p w:rsidR="000A0C46" w:rsidRPr="004F2819" w:rsidRDefault="000A0C46" w:rsidP="000A0C46">
      <w:pPr>
        <w:pStyle w:val="BodyCopy"/>
        <w:rPr>
          <w:noProof w:val="0"/>
        </w:rPr>
      </w:pPr>
      <w:r w:rsidRPr="004F2819">
        <w:rPr>
          <w:noProof w:val="0"/>
          <w:lang w:eastAsia="en-AU"/>
        </w:rPr>
        <w:br w:type="page"/>
      </w:r>
    </w:p>
    <w:p w:rsidR="000A0C46" w:rsidRPr="004F2819" w:rsidRDefault="000A0C46" w:rsidP="000A0C46">
      <w:pPr>
        <w:pStyle w:val="Heading2"/>
      </w:pPr>
      <w:r w:rsidRPr="004F2819">
        <w:lastRenderedPageBreak/>
        <w:t>4.3</w:t>
      </w:r>
      <w:r w:rsidRPr="004F2819">
        <w:tab/>
      </w:r>
      <w:r w:rsidR="00F3526F">
        <w:fldChar w:fldCharType="begin"/>
      </w:r>
      <w:r w:rsidR="00F3526F">
        <w:instrText xml:space="preserve"> REF  Criteria43  \* MERGEFORMAT </w:instrText>
      </w:r>
      <w:r w:rsidR="00F3526F">
        <w:fldChar w:fldCharType="separate"/>
      </w:r>
      <w:sdt>
        <w:sdtPr>
          <w:alias w:val="Criteria43"/>
          <w:tag w:val="Criteria43"/>
          <w:id w:val="-2116122519"/>
          <w:placeholder>
            <w:docPart w:val="3C15CA8D2D44423590E88A25680AD936"/>
          </w:placeholder>
        </w:sdtPr>
        <w:sdtContent>
          <w:r w:rsidR="00F3526F" w:rsidRPr="00F3526F">
            <w:rPr>
              <w:rStyle w:val="PlaceholderText"/>
              <w:color w:val="45545F"/>
            </w:rPr>
            <w:t xml:space="preserve">Provide operational information regarding service </w:t>
          </w:r>
          <w:r w:rsidR="00F3526F" w:rsidRPr="004F2819">
            <w:t>delivery to management</w:t>
          </w:r>
        </w:sdtContent>
      </w:sdt>
      <w:r w:rsidR="00F3526F">
        <w:fldChar w:fldCharType="end"/>
      </w:r>
    </w:p>
    <w:p w:rsidR="000A0C46" w:rsidRPr="004F2819" w:rsidRDefault="00CD7744" w:rsidP="000A0C46">
      <w:pPr>
        <w:pStyle w:val="Heading3"/>
      </w:pPr>
      <w:r>
        <w:rPr>
          <w:noProof/>
        </w:rPr>
        <w:drawing>
          <wp:anchor distT="0" distB="0" distL="114300" distR="114300" simplePos="0" relativeHeight="251754496" behindDoc="0" locked="0" layoutInCell="1" allowOverlap="1">
            <wp:simplePos x="0" y="0"/>
            <wp:positionH relativeFrom="column">
              <wp:posOffset>4404995</wp:posOffset>
            </wp:positionH>
            <wp:positionV relativeFrom="paragraph">
              <wp:posOffset>194945</wp:posOffset>
            </wp:positionV>
            <wp:extent cx="1258570" cy="1499235"/>
            <wp:effectExtent l="19050" t="0" r="0" b="0"/>
            <wp:wrapSquare wrapText="bothSides"/>
            <wp:docPr id="277" name="Picture 3" descr="C:\Program Files (x86)\Microsoft Office\MEDIA\CAGCAT10\j02991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Microsoft Office\MEDIA\CAGCAT10\j0299171.wmf"/>
                    <pic:cNvPicPr>
                      <a:picLocks noChangeAspect="1" noChangeArrowheads="1"/>
                    </pic:cNvPicPr>
                  </pic:nvPicPr>
                  <pic:blipFill>
                    <a:blip r:embed="rId94" cstate="print"/>
                    <a:srcRect/>
                    <a:stretch>
                      <a:fillRect/>
                    </a:stretch>
                  </pic:blipFill>
                  <pic:spPr bwMode="auto">
                    <a:xfrm>
                      <a:off x="0" y="0"/>
                      <a:ext cx="1258570" cy="1499235"/>
                    </a:xfrm>
                    <a:prstGeom prst="rect">
                      <a:avLst/>
                    </a:prstGeom>
                    <a:noFill/>
                    <a:ln w="9525">
                      <a:noFill/>
                      <a:miter lim="800000"/>
                      <a:headEnd/>
                      <a:tailEnd/>
                    </a:ln>
                  </pic:spPr>
                </pic:pic>
              </a:graphicData>
            </a:graphic>
          </wp:anchor>
        </w:drawing>
      </w:r>
      <w:r w:rsidR="000A0C46" w:rsidRPr="004F2819">
        <w:t>Introduction</w:t>
      </w:r>
    </w:p>
    <w:p w:rsidR="000A0C46" w:rsidRPr="004F2819" w:rsidRDefault="00B8009C" w:rsidP="000A0C46">
      <w:pPr>
        <w:pStyle w:val="BodyCopy"/>
        <w:rPr>
          <w:noProof w:val="0"/>
          <w:szCs w:val="24"/>
        </w:rPr>
      </w:pPr>
      <w:r w:rsidRPr="004F2819">
        <w:rPr>
          <w:noProof w:val="0"/>
          <w:szCs w:val="24"/>
        </w:rPr>
        <w:t xml:space="preserve">Management need to be updated on service delivery challenges and success in order to plan for </w:t>
      </w:r>
      <w:r w:rsidR="008A5BAD" w:rsidRPr="004F2819">
        <w:rPr>
          <w:noProof w:val="0"/>
          <w:szCs w:val="24"/>
        </w:rPr>
        <w:t>future targets</w:t>
      </w:r>
      <w:r w:rsidRPr="004F2819">
        <w:rPr>
          <w:noProof w:val="0"/>
          <w:szCs w:val="24"/>
        </w:rPr>
        <w:t>. Clear communication between team members,</w:t>
      </w:r>
      <w:r w:rsidR="00F77E88" w:rsidRPr="004F2819">
        <w:rPr>
          <w:noProof w:val="0"/>
          <w:szCs w:val="24"/>
        </w:rPr>
        <w:t xml:space="preserve"> </w:t>
      </w:r>
      <w:r w:rsidRPr="004F2819">
        <w:rPr>
          <w:noProof w:val="0"/>
          <w:szCs w:val="24"/>
        </w:rPr>
        <w:t xml:space="preserve">supervisors, and management enables the </w:t>
      </w:r>
      <w:r w:rsidR="008A5BAD" w:rsidRPr="004F2819">
        <w:rPr>
          <w:noProof w:val="0"/>
          <w:szCs w:val="24"/>
        </w:rPr>
        <w:t>organisation the</w:t>
      </w:r>
      <w:r w:rsidRPr="004F2819">
        <w:rPr>
          <w:noProof w:val="0"/>
          <w:szCs w:val="24"/>
        </w:rPr>
        <w:t xml:space="preserve"> best opportunity to reach the service </w:t>
      </w:r>
      <w:r w:rsidR="008A5BAD" w:rsidRPr="004F2819">
        <w:rPr>
          <w:noProof w:val="0"/>
          <w:szCs w:val="24"/>
        </w:rPr>
        <w:t>delivery targets</w:t>
      </w:r>
      <w:r w:rsidRPr="004F2819">
        <w:rPr>
          <w:noProof w:val="0"/>
          <w:szCs w:val="24"/>
        </w:rPr>
        <w:t xml:space="preserve"> that have been set. There are many </w:t>
      </w:r>
      <w:r w:rsidR="008A5BAD" w:rsidRPr="004F2819">
        <w:rPr>
          <w:noProof w:val="0"/>
          <w:szCs w:val="24"/>
        </w:rPr>
        <w:t>operational issues</w:t>
      </w:r>
      <w:r w:rsidRPr="004F2819">
        <w:rPr>
          <w:noProof w:val="0"/>
          <w:szCs w:val="24"/>
        </w:rPr>
        <w:t xml:space="preserve"> that impact on service delivery and this </w:t>
      </w:r>
      <w:r w:rsidR="008A5BAD" w:rsidRPr="004F2819">
        <w:rPr>
          <w:noProof w:val="0"/>
          <w:szCs w:val="24"/>
        </w:rPr>
        <w:t>information needs</w:t>
      </w:r>
      <w:r w:rsidRPr="004F2819">
        <w:rPr>
          <w:noProof w:val="0"/>
          <w:szCs w:val="24"/>
        </w:rPr>
        <w:t xml:space="preserve"> to be shared with management in a timely </w:t>
      </w:r>
      <w:r w:rsidR="008A5BAD" w:rsidRPr="004F2819">
        <w:rPr>
          <w:noProof w:val="0"/>
          <w:szCs w:val="24"/>
        </w:rPr>
        <w:t>and effective</w:t>
      </w:r>
      <w:r w:rsidRPr="004F2819">
        <w:rPr>
          <w:noProof w:val="0"/>
          <w:szCs w:val="24"/>
        </w:rPr>
        <w:t xml:space="preserve"> manner.</w:t>
      </w:r>
    </w:p>
    <w:p w:rsidR="000A0C46" w:rsidRPr="004F2819" w:rsidRDefault="00C27F20" w:rsidP="00C27F20">
      <w:pPr>
        <w:pStyle w:val="Heading3"/>
        <w:ind w:left="0" w:firstLine="0"/>
      </w:pPr>
      <w:r w:rsidRPr="004F2819">
        <w:t>Operational information relating to service delivery</w:t>
      </w:r>
    </w:p>
    <w:p w:rsidR="00F77E88" w:rsidRPr="004F2819" w:rsidRDefault="002249F3" w:rsidP="00F77E88">
      <w:pPr>
        <w:pStyle w:val="BodyCopy"/>
        <w:rPr>
          <w:noProof w:val="0"/>
        </w:rPr>
      </w:pPr>
      <w:r w:rsidRPr="004F2819">
        <w:rPr>
          <w:noProof w:val="0"/>
        </w:rPr>
        <w:t xml:space="preserve">Many factors affect service delivery standards and it is not always possible to anticipate all of these factors. </w:t>
      </w:r>
    </w:p>
    <w:p w:rsidR="00F77E88" w:rsidRPr="004F2819" w:rsidRDefault="002249F3" w:rsidP="00F77E88">
      <w:pPr>
        <w:pStyle w:val="BodyCopy"/>
        <w:rPr>
          <w:noProof w:val="0"/>
        </w:rPr>
      </w:pPr>
      <w:r w:rsidRPr="004F2819">
        <w:rPr>
          <w:noProof w:val="0"/>
        </w:rPr>
        <w:t xml:space="preserve">Operational issues have a major influence on service delivery standards and identifying key operational information that relates to service delivery is an important step in the service delivery process. </w:t>
      </w:r>
    </w:p>
    <w:p w:rsidR="00F77E88" w:rsidRPr="004F2819" w:rsidRDefault="002249F3" w:rsidP="00F77E88">
      <w:pPr>
        <w:pStyle w:val="BodyCopy"/>
        <w:rPr>
          <w:noProof w:val="0"/>
        </w:rPr>
      </w:pPr>
      <w:r w:rsidRPr="004F2819">
        <w:rPr>
          <w:noProof w:val="0"/>
        </w:rPr>
        <w:t xml:space="preserve">Service standards are often a “perfect” model for service but after implementing the standards and operating, it may be discovered that the context and service standards are not realistic. It is necessary to analyse operational feedback and data to determine how service delivery is affected by operational issues in order to identify ways to improve service delivery. </w:t>
      </w:r>
    </w:p>
    <w:p w:rsidR="000A0C46" w:rsidRPr="004F2819" w:rsidRDefault="002249F3" w:rsidP="00F77E88">
      <w:pPr>
        <w:pStyle w:val="BodyCopy"/>
        <w:rPr>
          <w:noProof w:val="0"/>
        </w:rPr>
      </w:pPr>
      <w:r w:rsidRPr="004F2819">
        <w:rPr>
          <w:noProof w:val="0"/>
        </w:rPr>
        <w:t xml:space="preserve">As management is often removed from day to day operations, it is important to share information about operational issues that may be impacting the effective delivery of service standards. </w:t>
      </w:r>
    </w:p>
    <w:p w:rsidR="00F77E88" w:rsidRPr="004F2819" w:rsidRDefault="000D62D4" w:rsidP="00F77E88">
      <w:pPr>
        <w:pStyle w:val="BodyCopy"/>
        <w:rPr>
          <w:noProof w:val="0"/>
        </w:rPr>
      </w:pPr>
      <w:r w:rsidRPr="004F2819">
        <w:rPr>
          <w:noProof w:val="0"/>
        </w:rPr>
        <w:t xml:space="preserve">Service delivery standards affect both staff and customers and it is hoped that the service standards are meeting or exceeding customer expectations but this may be challenging for staff. Unrealistic service delivery standards can frustrate team members and lead to a negative experience for customers. </w:t>
      </w:r>
    </w:p>
    <w:p w:rsidR="00F77E88" w:rsidRPr="004F2819" w:rsidRDefault="000D62D4" w:rsidP="009C72BB">
      <w:pPr>
        <w:pStyle w:val="BodyCopy"/>
      </w:pPr>
      <w:r w:rsidRPr="004F2819">
        <w:rPr>
          <w:noProof w:val="0"/>
        </w:rPr>
        <w:t xml:space="preserve">It is important to gather feedback from staff to determine if the implemented service delivery standards are appropriate and if they aren’t, then this information needs to be shared with management. </w:t>
      </w:r>
      <w:r w:rsidR="003E4030" w:rsidRPr="004F2819">
        <w:rPr>
          <w:noProof w:val="0"/>
        </w:rPr>
        <w:t>Conducting interviews with staff, observing service delivery, and providing suggestions boxes or feedback opportunities for staff and customers can help to identify any operational issues that are affecting service delivery standards being achieved. For example, the number of kitchen production staff may have been determined based upon a competitor’s numbers, but after engaging in service delivery it may have become apparent that the kitchen in the competitor’s facility was much larger. This may mean that there are too many staff in the kitchen which negatively impacts on service delivery as there is limited space to perform service delivery effectively and to standard. In this situation, it would be necessary to inform managers of the issue and provide the operational information that would support a change to the delivery standard.</w:t>
      </w:r>
      <w:r w:rsidR="00F77E88" w:rsidRPr="004F2819">
        <w:br w:type="page"/>
      </w:r>
    </w:p>
    <w:p w:rsidR="00B27DF4" w:rsidRPr="004F2819" w:rsidRDefault="008D32C3" w:rsidP="00F77E88">
      <w:pPr>
        <w:pStyle w:val="BodyCopy"/>
        <w:rPr>
          <w:noProof w:val="0"/>
        </w:rPr>
      </w:pPr>
      <w:r w:rsidRPr="004F2819">
        <w:rPr>
          <w:noProof w:val="0"/>
        </w:rPr>
        <w:lastRenderedPageBreak/>
        <w:t>Other operational factors that can impact on service delivery standards include:</w:t>
      </w:r>
    </w:p>
    <w:p w:rsidR="008D32C3" w:rsidRPr="004F2819" w:rsidRDefault="008D32C3" w:rsidP="008D32C3">
      <w:pPr>
        <w:pStyle w:val="6BulletL1Recipies"/>
        <w:rPr>
          <w:lang w:val="en-AU"/>
        </w:rPr>
      </w:pPr>
      <w:r w:rsidRPr="004F2819">
        <w:rPr>
          <w:lang w:val="en-AU"/>
        </w:rPr>
        <w:t xml:space="preserve">Cost issues: labour costs may have changed or been adjusted due to competitor standards which may affect service delivery standards in terms of service team budgeting. This information would need to be discussed with management in order to alter service delivery standards. </w:t>
      </w:r>
      <w:r w:rsidR="00815D34" w:rsidRPr="004F2819">
        <w:rPr>
          <w:lang w:val="en-AU"/>
        </w:rPr>
        <w:t>Training costs could also impact on service delivery standards and if extra training is required than outlined in original procedures to reach the stated service standard, again management wo</w:t>
      </w:r>
      <w:r w:rsidR="00F77E88" w:rsidRPr="004F2819">
        <w:rPr>
          <w:lang w:val="en-AU"/>
        </w:rPr>
        <w:t>uld need to be informed of this</w:t>
      </w:r>
    </w:p>
    <w:p w:rsidR="00815D34" w:rsidRPr="004F2819" w:rsidRDefault="009C72BB" w:rsidP="008D32C3">
      <w:pPr>
        <w:pStyle w:val="6BulletL1Recipies"/>
        <w:rPr>
          <w:lang w:val="en-AU"/>
        </w:rPr>
      </w:pPr>
      <w:r>
        <w:rPr>
          <w:noProof/>
          <w:lang w:val="en-AU"/>
        </w:rPr>
        <w:drawing>
          <wp:anchor distT="0" distB="0" distL="114300" distR="114300" simplePos="0" relativeHeight="251793408" behindDoc="0" locked="0" layoutInCell="1" allowOverlap="1">
            <wp:simplePos x="0" y="0"/>
            <wp:positionH relativeFrom="column">
              <wp:posOffset>3785870</wp:posOffset>
            </wp:positionH>
            <wp:positionV relativeFrom="paragraph">
              <wp:posOffset>413385</wp:posOffset>
            </wp:positionV>
            <wp:extent cx="1791335" cy="1718945"/>
            <wp:effectExtent l="19050" t="0" r="0" b="0"/>
            <wp:wrapSquare wrapText="bothSides"/>
            <wp:docPr id="366" name="Picture 26" descr="C:\Documents and Settings\Godaishu\Desktop\PHOTOS\2014\Shutterstock 25-a-day\shutterstock_7885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Godaishu\Desktop\PHOTOS\2014\Shutterstock 25-a-day\shutterstock_78852082.jpg"/>
                    <pic:cNvPicPr>
                      <a:picLocks noChangeAspect="1" noChangeArrowheads="1"/>
                    </pic:cNvPicPr>
                  </pic:nvPicPr>
                  <pic:blipFill>
                    <a:blip r:embed="rId95" cstate="print"/>
                    <a:srcRect/>
                    <a:stretch>
                      <a:fillRect/>
                    </a:stretch>
                  </pic:blipFill>
                  <pic:spPr bwMode="auto">
                    <a:xfrm>
                      <a:off x="0" y="0"/>
                      <a:ext cx="1791335" cy="1718945"/>
                    </a:xfrm>
                    <a:prstGeom prst="rect">
                      <a:avLst/>
                    </a:prstGeom>
                    <a:noFill/>
                    <a:ln w="9525">
                      <a:noFill/>
                      <a:miter lim="800000"/>
                      <a:headEnd/>
                      <a:tailEnd/>
                    </a:ln>
                  </pic:spPr>
                </pic:pic>
              </a:graphicData>
            </a:graphic>
          </wp:anchor>
        </w:drawing>
      </w:r>
      <w:r w:rsidR="00815D34" w:rsidRPr="004F2819">
        <w:rPr>
          <w:lang w:val="en-AU"/>
        </w:rPr>
        <w:t>Physical resources and equipment may impact on service delivery and the costs associated with these resources may be higher or lower than expected</w:t>
      </w:r>
    </w:p>
    <w:p w:rsidR="00815D34" w:rsidRPr="004F2819" w:rsidRDefault="00815D34" w:rsidP="008D32C3">
      <w:pPr>
        <w:pStyle w:val="6BulletL1Recipies"/>
        <w:rPr>
          <w:lang w:val="en-AU"/>
        </w:rPr>
      </w:pPr>
      <w:r w:rsidRPr="004F2819">
        <w:rPr>
          <w:lang w:val="en-AU"/>
        </w:rPr>
        <w:t>Alterations or improvements to service delivery standards that have been implemented already due to immediate need. For example, if equipment or technology that is being used in service delivery is different from equipment or technology that was used as a basis for the service delivery standard, changes may have been implemented to the standard in order to be able to conduct service delivery effectively. This information would need to be shared with management so service procedures could be altered to ref</w:t>
      </w:r>
      <w:r w:rsidR="00F77E88" w:rsidRPr="004F2819">
        <w:rPr>
          <w:lang w:val="en-AU"/>
        </w:rPr>
        <w:t>lect the service delivery needs</w:t>
      </w:r>
    </w:p>
    <w:p w:rsidR="009C72BB" w:rsidRDefault="00815D34" w:rsidP="000A0C46">
      <w:pPr>
        <w:pStyle w:val="6BulletL1Recipies"/>
        <w:rPr>
          <w:lang w:val="en-AU"/>
        </w:rPr>
      </w:pPr>
      <w:r w:rsidRPr="004F2819">
        <w:rPr>
          <w:lang w:val="en-AU"/>
        </w:rPr>
        <w:t>Technology that may be redundant or new technology that may have become available that could improve service delivery standards.</w:t>
      </w:r>
    </w:p>
    <w:p w:rsidR="000A0C46" w:rsidRPr="004F2819" w:rsidRDefault="000A0C46" w:rsidP="009C72BB">
      <w:pPr>
        <w:pStyle w:val="6BulletL1Recipies"/>
        <w:numPr>
          <w:ilvl w:val="0"/>
          <w:numId w:val="0"/>
        </w:numPr>
        <w:ind w:left="360" w:hanging="360"/>
        <w:rPr>
          <w:lang w:val="en-AU"/>
        </w:rPr>
      </w:pPr>
      <w:r w:rsidRPr="004F2819">
        <w:rPr>
          <w:lang w:val="en-AU"/>
        </w:rPr>
        <w:br w:type="page"/>
      </w:r>
    </w:p>
    <w:p w:rsidR="000A0C46" w:rsidRPr="004F2819" w:rsidRDefault="000A0C46" w:rsidP="000A0C46">
      <w:pPr>
        <w:pStyle w:val="Heading2"/>
      </w:pPr>
      <w:r w:rsidRPr="004F2819">
        <w:lastRenderedPageBreak/>
        <w:t>4.4</w:t>
      </w:r>
      <w:r w:rsidRPr="004F2819">
        <w:tab/>
      </w:r>
      <w:r w:rsidR="00F3526F">
        <w:fldChar w:fldCharType="begin"/>
      </w:r>
      <w:r w:rsidR="00F3526F">
        <w:instrText xml:space="preserve"> REF  Criteria44  \* MERGEFORMAT </w:instrText>
      </w:r>
      <w:r w:rsidR="00F3526F">
        <w:fldChar w:fldCharType="separate"/>
      </w:r>
      <w:sdt>
        <w:sdtPr>
          <w:alias w:val="Criteria44"/>
          <w:tag w:val="Criteria44"/>
          <w:id w:val="-579056254"/>
          <w:placeholder>
            <w:docPart w:val="8D1F8D341D8C433883FB0C34CD542004"/>
          </w:placeholder>
        </w:sdtPr>
        <w:sdtContent>
          <w:r w:rsidR="00F3526F" w:rsidRPr="00F3526F">
            <w:rPr>
              <w:rStyle w:val="PlaceholderText"/>
              <w:color w:val="45545F"/>
            </w:rPr>
            <w:t xml:space="preserve">Participate in developing service delivery </w:t>
          </w:r>
          <w:r w:rsidR="00F3526F" w:rsidRPr="004F2819">
            <w:t>teams and standards for emerging and new business activities and markets</w:t>
          </w:r>
        </w:sdtContent>
      </w:sdt>
      <w:r w:rsidR="00F3526F">
        <w:fldChar w:fldCharType="end"/>
      </w:r>
    </w:p>
    <w:p w:rsidR="000A0C46" w:rsidRPr="004F2819" w:rsidRDefault="000A0C46" w:rsidP="000A0C46">
      <w:pPr>
        <w:pStyle w:val="Heading3"/>
      </w:pPr>
      <w:r w:rsidRPr="004F2819">
        <w:t>Introduction</w:t>
      </w:r>
    </w:p>
    <w:p w:rsidR="000A0C46" w:rsidRPr="004F2819" w:rsidRDefault="007F09E7" w:rsidP="000A0C46">
      <w:pPr>
        <w:pStyle w:val="BodyCopy"/>
        <w:rPr>
          <w:noProof w:val="0"/>
          <w:szCs w:val="24"/>
        </w:rPr>
      </w:pPr>
      <w:r w:rsidRPr="004F2819">
        <w:rPr>
          <w:noProof w:val="0"/>
          <w:szCs w:val="24"/>
        </w:rPr>
        <w:t xml:space="preserve">An important aspect of developing effective teams is </w:t>
      </w:r>
      <w:r w:rsidR="008A5BAD" w:rsidRPr="004F2819">
        <w:rPr>
          <w:noProof w:val="0"/>
          <w:szCs w:val="24"/>
        </w:rPr>
        <w:t>the idea</w:t>
      </w:r>
      <w:r w:rsidRPr="004F2819">
        <w:rPr>
          <w:noProof w:val="0"/>
          <w:szCs w:val="24"/>
        </w:rPr>
        <w:t xml:space="preserve"> of engaging team members. Repetition can lead to disengaged staff and this loss of enthusiasm can </w:t>
      </w:r>
      <w:r w:rsidR="008A5BAD" w:rsidRPr="004F2819">
        <w:rPr>
          <w:noProof w:val="0"/>
          <w:szCs w:val="24"/>
        </w:rPr>
        <w:t>negatively impact</w:t>
      </w:r>
      <w:r w:rsidRPr="004F2819">
        <w:rPr>
          <w:noProof w:val="0"/>
          <w:szCs w:val="24"/>
        </w:rPr>
        <w:t xml:space="preserve"> on service delivery quality. Access to new </w:t>
      </w:r>
      <w:r w:rsidR="008A5BAD" w:rsidRPr="004F2819">
        <w:rPr>
          <w:noProof w:val="0"/>
          <w:szCs w:val="24"/>
        </w:rPr>
        <w:t>business activities</w:t>
      </w:r>
      <w:r w:rsidRPr="004F2819">
        <w:rPr>
          <w:noProof w:val="0"/>
          <w:szCs w:val="24"/>
        </w:rPr>
        <w:t xml:space="preserve"> and new markets may require staff to be </w:t>
      </w:r>
      <w:r w:rsidR="008A5BAD" w:rsidRPr="004F2819">
        <w:rPr>
          <w:noProof w:val="0"/>
          <w:szCs w:val="24"/>
        </w:rPr>
        <w:t>trained in</w:t>
      </w:r>
      <w:r w:rsidRPr="004F2819">
        <w:rPr>
          <w:noProof w:val="0"/>
          <w:szCs w:val="24"/>
        </w:rPr>
        <w:t xml:space="preserve"> new service skills. New business opportunities can </w:t>
      </w:r>
      <w:r w:rsidR="008A5BAD" w:rsidRPr="004F2819">
        <w:rPr>
          <w:noProof w:val="0"/>
          <w:szCs w:val="24"/>
        </w:rPr>
        <w:t>offer an</w:t>
      </w:r>
      <w:r w:rsidRPr="004F2819">
        <w:rPr>
          <w:noProof w:val="0"/>
          <w:szCs w:val="24"/>
        </w:rPr>
        <w:t xml:space="preserve"> opportunity to develop new service teams and </w:t>
      </w:r>
      <w:r w:rsidR="008A5BAD" w:rsidRPr="004F2819">
        <w:rPr>
          <w:noProof w:val="0"/>
          <w:szCs w:val="24"/>
        </w:rPr>
        <w:t>reengage staff</w:t>
      </w:r>
      <w:r w:rsidRPr="004F2819">
        <w:rPr>
          <w:noProof w:val="0"/>
          <w:szCs w:val="24"/>
        </w:rPr>
        <w:t xml:space="preserve"> through providing professional development opportunities. </w:t>
      </w:r>
    </w:p>
    <w:p w:rsidR="000A0C46" w:rsidRPr="004F2819" w:rsidRDefault="009C72BB" w:rsidP="000A0C46">
      <w:pPr>
        <w:pStyle w:val="Heading3"/>
      </w:pPr>
      <w:r>
        <w:rPr>
          <w:noProof/>
        </w:rPr>
        <w:drawing>
          <wp:anchor distT="0" distB="0" distL="114300" distR="114300" simplePos="0" relativeHeight="251794432" behindDoc="0" locked="0" layoutInCell="1" allowOverlap="1">
            <wp:simplePos x="0" y="0"/>
            <wp:positionH relativeFrom="column">
              <wp:posOffset>19050</wp:posOffset>
            </wp:positionH>
            <wp:positionV relativeFrom="paragraph">
              <wp:posOffset>426720</wp:posOffset>
            </wp:positionV>
            <wp:extent cx="2321560" cy="1554480"/>
            <wp:effectExtent l="19050" t="0" r="2540" b="0"/>
            <wp:wrapSquare wrapText="bothSides"/>
            <wp:docPr id="367" name="Picture 27" descr="C:\Documents and Settings\Godaishu\Desktop\PHOTOS\2014\Shutterstock 25-a-day\shutterstock_123665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Godaishu\Desktop\PHOTOS\2014\Shutterstock 25-a-day\shutterstock_123665365.jpg"/>
                    <pic:cNvPicPr>
                      <a:picLocks noChangeAspect="1" noChangeArrowheads="1"/>
                    </pic:cNvPicPr>
                  </pic:nvPicPr>
                  <pic:blipFill>
                    <a:blip r:embed="rId96" cstate="print"/>
                    <a:srcRect/>
                    <a:stretch>
                      <a:fillRect/>
                    </a:stretch>
                  </pic:blipFill>
                  <pic:spPr bwMode="auto">
                    <a:xfrm>
                      <a:off x="0" y="0"/>
                      <a:ext cx="2321560" cy="1554480"/>
                    </a:xfrm>
                    <a:prstGeom prst="rect">
                      <a:avLst/>
                    </a:prstGeom>
                    <a:noFill/>
                    <a:ln w="9525">
                      <a:noFill/>
                      <a:miter lim="800000"/>
                      <a:headEnd/>
                      <a:tailEnd/>
                    </a:ln>
                  </pic:spPr>
                </pic:pic>
              </a:graphicData>
            </a:graphic>
          </wp:anchor>
        </w:drawing>
      </w:r>
      <w:r w:rsidR="007F09E7" w:rsidRPr="004F2819">
        <w:t>Developing teams and standards for new activities</w:t>
      </w:r>
    </w:p>
    <w:p w:rsidR="000A0C46" w:rsidRPr="004F2819" w:rsidRDefault="007F09E7" w:rsidP="000A0C46">
      <w:pPr>
        <w:pStyle w:val="BodyCopy"/>
        <w:rPr>
          <w:noProof w:val="0"/>
          <w:szCs w:val="24"/>
        </w:rPr>
      </w:pPr>
      <w:r w:rsidRPr="004F2819">
        <w:rPr>
          <w:noProof w:val="0"/>
          <w:szCs w:val="24"/>
        </w:rPr>
        <w:t>In previous units, ideas relating to establishing effective teams was outlined including forming, storming, norming, performing and adjourning, were explored. These concepts are applicable to the development of any team and could be drawn upon where an existing team is trained to perform new service delivery tasks. In developing service delivery teams and standards to respond to market opportunities and new business activities, it is critical to:</w:t>
      </w:r>
    </w:p>
    <w:p w:rsidR="007F09E7" w:rsidRPr="004F2819" w:rsidRDefault="007F09E7" w:rsidP="00F77E88">
      <w:pPr>
        <w:pStyle w:val="6BulletL1Recipies"/>
        <w:rPr>
          <w:lang w:val="en-AU"/>
        </w:rPr>
      </w:pPr>
      <w:r w:rsidRPr="004F2819">
        <w:rPr>
          <w:lang w:val="en-AU"/>
        </w:rPr>
        <w:t>Have a clear understanding of the requirements of the new activity or emerging market and conduct research</w:t>
      </w:r>
    </w:p>
    <w:p w:rsidR="007F09E7" w:rsidRPr="004F2819" w:rsidRDefault="007F09E7" w:rsidP="00F77E88">
      <w:pPr>
        <w:pStyle w:val="6BulletL1Recipies"/>
        <w:rPr>
          <w:lang w:val="en-AU"/>
        </w:rPr>
      </w:pPr>
      <w:r w:rsidRPr="004F2819">
        <w:rPr>
          <w:lang w:val="en-AU"/>
        </w:rPr>
        <w:t>Inform staff of the opportunity and ask for expressions of interest from staff</w:t>
      </w:r>
    </w:p>
    <w:p w:rsidR="007F09E7" w:rsidRPr="004F2819" w:rsidRDefault="007F09E7" w:rsidP="00F77E88">
      <w:pPr>
        <w:pStyle w:val="6BulletL1Recipies"/>
        <w:rPr>
          <w:lang w:val="en-AU"/>
        </w:rPr>
      </w:pPr>
      <w:r w:rsidRPr="004F2819">
        <w:rPr>
          <w:lang w:val="en-AU"/>
        </w:rPr>
        <w:t>Gather feedback regarding current staff abilities and determine what gaps, if any, there are and what training or support may be required to address any shortfalls</w:t>
      </w:r>
    </w:p>
    <w:p w:rsidR="007F09E7" w:rsidRPr="004F2819" w:rsidRDefault="007F09E7" w:rsidP="00F77E88">
      <w:pPr>
        <w:pStyle w:val="6BulletL1Recipies"/>
        <w:rPr>
          <w:lang w:val="en-AU"/>
        </w:rPr>
      </w:pPr>
      <w:r w:rsidRPr="004F2819">
        <w:rPr>
          <w:lang w:val="en-AU"/>
        </w:rPr>
        <w:t>Recruit new staff if required</w:t>
      </w:r>
    </w:p>
    <w:p w:rsidR="007F09E7" w:rsidRPr="004F2819" w:rsidRDefault="007F09E7" w:rsidP="00F77E88">
      <w:pPr>
        <w:pStyle w:val="6BulletL1Recipies"/>
        <w:rPr>
          <w:lang w:val="en-AU"/>
        </w:rPr>
      </w:pPr>
      <w:r w:rsidRPr="004F2819">
        <w:rPr>
          <w:lang w:val="en-AU"/>
        </w:rPr>
        <w:t>Identify suitable staff for new activities and ask for their feedback and input</w:t>
      </w:r>
    </w:p>
    <w:p w:rsidR="007F09E7" w:rsidRPr="004F2819" w:rsidRDefault="007F09E7" w:rsidP="00F77E88">
      <w:pPr>
        <w:pStyle w:val="6BulletL1Recipies"/>
        <w:rPr>
          <w:lang w:val="en-AU"/>
        </w:rPr>
      </w:pPr>
      <w:r w:rsidRPr="004F2819">
        <w:rPr>
          <w:lang w:val="en-AU"/>
        </w:rPr>
        <w:t>Supply information that can assist in drafting new service delivery standards that relate to the new activity</w:t>
      </w:r>
    </w:p>
    <w:p w:rsidR="007F09E7" w:rsidRPr="004F2819" w:rsidRDefault="007F09E7" w:rsidP="00F77E88">
      <w:pPr>
        <w:pStyle w:val="6BulletL1Recipies"/>
        <w:rPr>
          <w:lang w:val="en-AU"/>
        </w:rPr>
      </w:pPr>
      <w:r w:rsidRPr="004F2819">
        <w:rPr>
          <w:lang w:val="en-AU"/>
        </w:rPr>
        <w:t>Develop training materials and programs that will assist team members to be able to deliver the service effectively</w:t>
      </w:r>
    </w:p>
    <w:p w:rsidR="007F09E7" w:rsidRPr="004F2819" w:rsidRDefault="007F09E7" w:rsidP="00F77E88">
      <w:pPr>
        <w:pStyle w:val="6BulletL1Recipies"/>
        <w:rPr>
          <w:lang w:val="en-AU"/>
        </w:rPr>
      </w:pPr>
      <w:r w:rsidRPr="004F2819">
        <w:rPr>
          <w:lang w:val="en-AU"/>
        </w:rPr>
        <w:t xml:space="preserve">Identify any equipment, technology or materials that may be needed for the new activity and inform management </w:t>
      </w:r>
    </w:p>
    <w:p w:rsidR="007F09E7" w:rsidRPr="004F2819" w:rsidRDefault="007F09E7" w:rsidP="00F77E88">
      <w:pPr>
        <w:pStyle w:val="6BulletL1Recipies"/>
        <w:rPr>
          <w:lang w:val="en-AU"/>
        </w:rPr>
      </w:pPr>
      <w:r w:rsidRPr="004F2819">
        <w:rPr>
          <w:lang w:val="en-AU"/>
        </w:rPr>
        <w:t>Investigate costs related to the developing a new service delivery standard or activity</w:t>
      </w:r>
    </w:p>
    <w:p w:rsidR="007F09E7" w:rsidRPr="004F2819" w:rsidRDefault="007F09E7" w:rsidP="00F77E88">
      <w:pPr>
        <w:pStyle w:val="6BulletL1Recipies"/>
        <w:rPr>
          <w:lang w:val="en-AU"/>
        </w:rPr>
      </w:pPr>
      <w:r w:rsidRPr="004F2819">
        <w:rPr>
          <w:lang w:val="en-AU"/>
        </w:rPr>
        <w:t>Allow enough time and resources to develop and implement the new standard or activity</w:t>
      </w:r>
      <w:r w:rsidR="00F77E88" w:rsidRPr="004F2819">
        <w:rPr>
          <w:lang w:val="en-AU"/>
        </w:rPr>
        <w:t>.</w:t>
      </w:r>
    </w:p>
    <w:p w:rsidR="000A0C46" w:rsidRPr="004F2819" w:rsidRDefault="000A0C46" w:rsidP="000A0C46">
      <w:pPr>
        <w:pStyle w:val="BodyCopy"/>
        <w:rPr>
          <w:noProof w:val="0"/>
        </w:rPr>
      </w:pPr>
      <w:r w:rsidRPr="004F2819">
        <w:rPr>
          <w:noProof w:val="0"/>
          <w:lang w:eastAsia="en-AU"/>
        </w:rPr>
        <w:br w:type="page"/>
      </w:r>
    </w:p>
    <w:p w:rsidR="000A249F" w:rsidRPr="004F2819" w:rsidRDefault="000A249F" w:rsidP="000A249F">
      <w:pPr>
        <w:pStyle w:val="ActivityHead"/>
        <w:shd w:val="clear" w:color="auto" w:fill="E36C0A" w:themeFill="accent6" w:themeFillShade="BF"/>
        <w:rPr>
          <w:noProof w:val="0"/>
          <w:color w:val="FFFFFF" w:themeColor="background1"/>
        </w:rPr>
      </w:pPr>
      <w:r w:rsidRPr="004F2819">
        <w:rPr>
          <w:noProof w:val="0"/>
          <w:color w:val="FFFFFF" w:themeColor="background1"/>
        </w:rPr>
        <w:lastRenderedPageBreak/>
        <w:t>Work Projects</w:t>
      </w:r>
    </w:p>
    <w:p w:rsidR="000A249F" w:rsidRPr="004F2819" w:rsidRDefault="000A249F" w:rsidP="000A249F">
      <w:pPr>
        <w:pStyle w:val="BodyCopy"/>
        <w:rPr>
          <w:noProof w:val="0"/>
        </w:rPr>
      </w:pPr>
      <w:r w:rsidRPr="004F2819">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4F2819" w:rsidRDefault="009E5BB2" w:rsidP="006641DE">
      <w:pPr>
        <w:pStyle w:val="ActivityNumbered"/>
      </w:pPr>
      <w:r w:rsidRPr="004F2819">
        <w:t>4.1</w:t>
      </w:r>
      <w:r w:rsidRPr="004F2819">
        <w:tab/>
        <w:t xml:space="preserve">Bring an example of </w:t>
      </w:r>
      <w:r w:rsidR="006641DE" w:rsidRPr="004F2819">
        <w:t xml:space="preserve">a meeting with management that related to service delivery improvements. This could include emails, meeting notes, action plans etc. Show your trainer and explain the </w:t>
      </w:r>
      <w:r w:rsidR="000712ED" w:rsidRPr="004F2819">
        <w:t>situation.</w:t>
      </w:r>
    </w:p>
    <w:p w:rsidR="000A249F" w:rsidRPr="004F2819" w:rsidRDefault="000A249F" w:rsidP="000712ED">
      <w:pPr>
        <w:pStyle w:val="ActivityNumbered"/>
      </w:pPr>
      <w:r w:rsidRPr="004F2819">
        <w:t>4.2.</w:t>
      </w:r>
      <w:r w:rsidRPr="004F2819">
        <w:tab/>
      </w:r>
      <w:r w:rsidR="000712ED" w:rsidRPr="004F2819">
        <w:t>Describe a time when service delivery standards were not met. Write down what the situation was and how you raised the issue with management. Provide the written outline to your trainer.</w:t>
      </w:r>
    </w:p>
    <w:p w:rsidR="000A249F" w:rsidRPr="004F2819" w:rsidRDefault="000712ED" w:rsidP="000712ED">
      <w:pPr>
        <w:pStyle w:val="ActivityNumbered"/>
      </w:pPr>
      <w:r w:rsidRPr="004F2819">
        <w:t>4.3.</w:t>
      </w:r>
      <w:r w:rsidRPr="004F2819">
        <w:tab/>
        <w:t>Provide an example of operational information you have shared with management in your workplace. Show your trainer and explain what the operational information is and how it is used.</w:t>
      </w:r>
    </w:p>
    <w:p w:rsidR="000A249F" w:rsidRPr="004F2819" w:rsidRDefault="000712ED" w:rsidP="000712ED">
      <w:pPr>
        <w:pStyle w:val="ActivityNumbered"/>
      </w:pPr>
      <w:r w:rsidRPr="004F2819">
        <w:t>4.4.</w:t>
      </w:r>
      <w:r w:rsidRPr="004F2819">
        <w:tab/>
        <w:t>Outline a new service delivery standard or business activity that your team will be implementing. Write down what the new activity is, why it has been developed and describe the process that is required to implement the new standard or service activity.</w:t>
      </w:r>
    </w:p>
    <w:p w:rsidR="000A249F" w:rsidRPr="004F2819" w:rsidRDefault="000A249F" w:rsidP="000A249F">
      <w:pPr>
        <w:pStyle w:val="ActivityBottom"/>
        <w:rPr>
          <w:noProof w:val="0"/>
        </w:rPr>
      </w:pPr>
    </w:p>
    <w:p w:rsidR="000A249F" w:rsidRPr="004F2819" w:rsidRDefault="000A249F" w:rsidP="000A249F">
      <w:pPr>
        <w:rPr>
          <w:rFonts w:ascii="Helvetica" w:eastAsia="Calibri" w:hAnsi="Helvetica" w:cs="Calibri"/>
          <w:szCs w:val="16"/>
          <w:lang w:eastAsia="ar-SA"/>
        </w:rPr>
      </w:pPr>
      <w:r w:rsidRPr="004F281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4F2819" w:rsidTr="00F77E88">
        <w:trPr>
          <w:trHeight w:val="3917"/>
        </w:trPr>
        <w:tc>
          <w:tcPr>
            <w:tcW w:w="9242" w:type="dxa"/>
            <w:shd w:val="clear" w:color="auto" w:fill="F2F2F2" w:themeFill="background1" w:themeFillShade="F2"/>
          </w:tcPr>
          <w:p w:rsidR="000A249F" w:rsidRPr="004F2819" w:rsidRDefault="000A249F" w:rsidP="000A249F">
            <w:pPr>
              <w:pStyle w:val="Heading2"/>
              <w:outlineLvl w:val="1"/>
            </w:pPr>
            <w:r w:rsidRPr="004F2819">
              <w:lastRenderedPageBreak/>
              <w:t>Summary</w:t>
            </w:r>
          </w:p>
          <w:p w:rsidR="000A249F" w:rsidRPr="004F2819" w:rsidRDefault="00823358" w:rsidP="000A249F">
            <w:pPr>
              <w:pStyle w:val="SumaryHeading3"/>
              <w:rPr>
                <w:highlight w:val="yellow"/>
              </w:rPr>
            </w:pPr>
            <w:r w:rsidRPr="004F2819">
              <w:rPr>
                <w:highlight w:val="yellow"/>
              </w:rPr>
              <w:fldChar w:fldCharType="begin"/>
            </w:r>
            <w:r w:rsidR="000A249F" w:rsidRPr="004F2819">
              <w:rPr>
                <w:highlight w:val="yellow"/>
              </w:rPr>
              <w:instrText xml:space="preserve"> REF  Element4 </w:instrText>
            </w:r>
            <w:r w:rsidRPr="004F2819">
              <w:rPr>
                <w:highlight w:val="yellow"/>
              </w:rPr>
              <w:fldChar w:fldCharType="separate"/>
            </w:r>
            <w:sdt>
              <w:sdtPr>
                <w:rPr>
                  <w:highlight w:val="yellow"/>
                </w:rPr>
                <w:alias w:val="Element4"/>
                <w:tag w:val="Element4"/>
                <w:id w:val="718480518"/>
                <w:placeholder>
                  <w:docPart w:val="3382DB7307E249F2B27C7AE8676DAB14"/>
                </w:placeholder>
              </w:sdtPr>
              <w:sdtContent>
                <w:r w:rsidR="00F3526F" w:rsidRPr="004F2819">
                  <w:t>Liaise with management regarding service delivery</w:t>
                </w:r>
              </w:sdtContent>
            </w:sdt>
            <w:r w:rsidRPr="004F2819">
              <w:rPr>
                <w:highlight w:val="yellow"/>
              </w:rPr>
              <w:fldChar w:fldCharType="end"/>
            </w:r>
          </w:p>
          <w:p w:rsidR="000A249F" w:rsidRPr="004F2819" w:rsidRDefault="000712ED" w:rsidP="00F77E88">
            <w:pPr>
              <w:pStyle w:val="TableText"/>
            </w:pPr>
            <w:r w:rsidRPr="004F2819">
              <w:t xml:space="preserve">Working on the frontline of service delivery enables a service team to experience and understand the context and challenges that relate to the delivery of a service to a required standard. Sometimes the standards do not match the context and customer expectations may not be met. It is necessary in these situations to provide timely and effective feedback to management in order to implement changes that can improve service delivery. </w:t>
            </w:r>
            <w:r w:rsidR="00236EF3" w:rsidRPr="004F2819">
              <w:t xml:space="preserve">It is important to discuss service delivery failures with management so they can provide suggestions and support that can help respond to the situation. Often there will be a need to develop new standards and new business activities that respond to market needs and it is important to follow a logical and inclusive process when developing new service delivery activities. </w:t>
            </w:r>
          </w:p>
          <w:p w:rsidR="000A249F" w:rsidRPr="004F2819" w:rsidRDefault="000A249F" w:rsidP="00236EF3">
            <w:pPr>
              <w:pStyle w:val="TableBullet1"/>
              <w:numPr>
                <w:ilvl w:val="0"/>
                <w:numId w:val="0"/>
              </w:numPr>
              <w:ind w:left="357" w:hanging="357"/>
              <w:rPr>
                <w:noProof w:val="0"/>
              </w:rPr>
            </w:pPr>
          </w:p>
        </w:tc>
      </w:tr>
    </w:tbl>
    <w:p w:rsidR="00F77E88" w:rsidRPr="004F2819" w:rsidRDefault="00F77E88" w:rsidP="00F77E88">
      <w:pPr>
        <w:pStyle w:val="BodyCopy"/>
        <w:rPr>
          <w:noProof w:val="0"/>
        </w:rPr>
      </w:pPr>
    </w:p>
    <w:p w:rsidR="00F77E88" w:rsidRPr="004F2819" w:rsidRDefault="00F77E88">
      <w:pPr>
        <w:rPr>
          <w:rFonts w:ascii="Helvetica" w:eastAsia="Calibri" w:hAnsi="Helvetica" w:cs="Calibri"/>
          <w:szCs w:val="16"/>
          <w:lang w:eastAsia="ar-SA"/>
        </w:rPr>
      </w:pPr>
      <w:r w:rsidRPr="004F2819">
        <w:br w:type="page"/>
      </w:r>
    </w:p>
    <w:p w:rsidR="000A249F" w:rsidRPr="004F2819" w:rsidRDefault="000A249F" w:rsidP="00F77E88">
      <w:pPr>
        <w:pStyle w:val="BodyCopy"/>
        <w:rPr>
          <w:noProof w:val="0"/>
        </w:rPr>
      </w:pPr>
    </w:p>
    <w:p w:rsidR="000A249F" w:rsidRPr="004F2819" w:rsidRDefault="000A249F">
      <w:pPr>
        <w:sectPr w:rsidR="000A249F" w:rsidRPr="004F2819" w:rsidSect="001A29DB">
          <w:headerReference w:type="even" r:id="rId97"/>
          <w:headerReference w:type="default" r:id="rId98"/>
          <w:pgSz w:w="11906" w:h="16838"/>
          <w:pgMar w:top="1440" w:right="1440" w:bottom="1440" w:left="1440" w:header="708" w:footer="324" w:gutter="0"/>
          <w:cols w:space="708"/>
          <w:docGrid w:linePitch="360"/>
        </w:sectPr>
      </w:pPr>
    </w:p>
    <w:p w:rsidR="000A249F" w:rsidRPr="004F2819" w:rsidRDefault="000A249F" w:rsidP="000A249F">
      <w:pPr>
        <w:pStyle w:val="Heading1"/>
      </w:pPr>
      <w:bookmarkStart w:id="61" w:name="_Toc370805494"/>
      <w:bookmarkStart w:id="62" w:name="_Toc410148065"/>
      <w:r w:rsidRPr="004F2819">
        <w:lastRenderedPageBreak/>
        <w:t>Element 5</w:t>
      </w:r>
      <w:r w:rsidR="008A5BAD" w:rsidRPr="004F2819">
        <w:t xml:space="preserve">: </w:t>
      </w:r>
      <w:r w:rsidRPr="004F2819">
        <w:br/>
      </w:r>
      <w:r w:rsidR="00F3526F">
        <w:fldChar w:fldCharType="begin"/>
      </w:r>
      <w:r w:rsidR="00F3526F">
        <w:instrText xml:space="preserve"> REF  Element5  \* MERGEFORMAT </w:instrText>
      </w:r>
      <w:r w:rsidR="00F3526F">
        <w:fldChar w:fldCharType="separate"/>
      </w:r>
      <w:sdt>
        <w:sdtPr>
          <w:alias w:val="Element5"/>
          <w:tag w:val="Element5"/>
          <w:id w:val="1541866305"/>
          <w:placeholder>
            <w:docPart w:val="09987A998F9648F4A1A2228C8ADF6679"/>
          </w:placeholder>
        </w:sdtPr>
        <w:sdtContent>
          <w:r w:rsidR="00F3526F" w:rsidRPr="00F3526F">
            <w:rPr>
              <w:rStyle w:val="PlaceholderText"/>
              <w:color w:val="45545F"/>
            </w:rPr>
            <w:t xml:space="preserve">Lead service delivery </w:t>
          </w:r>
          <w:r w:rsidR="00F3526F" w:rsidRPr="004F2819">
            <w:t>team</w:t>
          </w:r>
        </w:sdtContent>
      </w:sdt>
      <w:bookmarkEnd w:id="61"/>
      <w:bookmarkEnd w:id="62"/>
      <w:r w:rsidR="00F3526F">
        <w:fldChar w:fldCharType="end"/>
      </w:r>
    </w:p>
    <w:p w:rsidR="000A249F" w:rsidRPr="004F2819" w:rsidRDefault="000A249F" w:rsidP="003115C3">
      <w:pPr>
        <w:pStyle w:val="Heading2"/>
      </w:pPr>
      <w:r w:rsidRPr="004F2819">
        <w:t>5.1</w:t>
      </w:r>
      <w:r w:rsidRPr="004F2819">
        <w:tab/>
      </w:r>
      <w:r w:rsidR="00F3526F">
        <w:fldChar w:fldCharType="begin"/>
      </w:r>
      <w:r w:rsidR="00F3526F">
        <w:instrText xml:space="preserve"> REF  Criteria51  \* MERGEFORMAT </w:instrText>
      </w:r>
      <w:r w:rsidR="00F3526F">
        <w:fldChar w:fldCharType="separate"/>
      </w:r>
      <w:sdt>
        <w:sdtPr>
          <w:alias w:val="Criteria51"/>
          <w:tag w:val="Criteria51"/>
          <w:id w:val="1080331581"/>
          <w:placeholder>
            <w:docPart w:val="512F1C1235AF451886816BB4EC031E60"/>
          </w:placeholder>
        </w:sdtPr>
        <w:sdtContent>
          <w:r w:rsidR="00F3526F" w:rsidRPr="00F3526F">
            <w:rPr>
              <w:rStyle w:val="PlaceholderText"/>
              <w:color w:val="45545F"/>
            </w:rPr>
            <w:t xml:space="preserve">Interpret stated service delivery standards </w:t>
          </w:r>
          <w:r w:rsidR="00F3526F" w:rsidRPr="004F2819">
            <w:t>for team members</w:t>
          </w:r>
        </w:sdtContent>
      </w:sdt>
      <w:r w:rsidR="00F3526F">
        <w:fldChar w:fldCharType="end"/>
      </w:r>
    </w:p>
    <w:p w:rsidR="003115C3" w:rsidRPr="004F2819" w:rsidRDefault="003115C3" w:rsidP="003115C3">
      <w:pPr>
        <w:pStyle w:val="Heading3"/>
      </w:pPr>
      <w:r w:rsidRPr="004F2819">
        <w:t>Introduction</w:t>
      </w:r>
    </w:p>
    <w:p w:rsidR="003115C3" w:rsidRPr="004F2819" w:rsidRDefault="00E34613" w:rsidP="003115C3">
      <w:pPr>
        <w:pStyle w:val="BodyCopy"/>
        <w:rPr>
          <w:noProof w:val="0"/>
          <w:szCs w:val="24"/>
        </w:rPr>
      </w:pPr>
      <w:r>
        <w:rPr>
          <w:szCs w:val="24"/>
          <w:lang w:eastAsia="en-AU"/>
        </w:rPr>
        <w:drawing>
          <wp:anchor distT="0" distB="0" distL="114300" distR="114300" simplePos="0" relativeHeight="251755520" behindDoc="0" locked="0" layoutInCell="1" allowOverlap="1">
            <wp:simplePos x="0" y="0"/>
            <wp:positionH relativeFrom="column">
              <wp:posOffset>4188460</wp:posOffset>
            </wp:positionH>
            <wp:positionV relativeFrom="paragraph">
              <wp:posOffset>55880</wp:posOffset>
            </wp:positionV>
            <wp:extent cx="1407160" cy="1389380"/>
            <wp:effectExtent l="19050" t="0" r="2540" b="0"/>
            <wp:wrapSquare wrapText="bothSides"/>
            <wp:docPr id="297" name="Picture 5" descr="C:\Users\Quentin\AppData\Local\Microsoft\Windows\Temporary Internet Files\Content.IE5\XNO1IOZT\service_learning_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uentin\AppData\Local\Microsoft\Windows\Temporary Internet Files\Content.IE5\XNO1IOZT\service_learning_logo[1].jpg"/>
                    <pic:cNvPicPr>
                      <a:picLocks noChangeAspect="1" noChangeArrowheads="1"/>
                    </pic:cNvPicPr>
                  </pic:nvPicPr>
                  <pic:blipFill>
                    <a:blip r:embed="rId99" cstate="print"/>
                    <a:srcRect/>
                    <a:stretch>
                      <a:fillRect/>
                    </a:stretch>
                  </pic:blipFill>
                  <pic:spPr bwMode="auto">
                    <a:xfrm>
                      <a:off x="0" y="0"/>
                      <a:ext cx="1407160" cy="1389380"/>
                    </a:xfrm>
                    <a:prstGeom prst="rect">
                      <a:avLst/>
                    </a:prstGeom>
                    <a:noFill/>
                    <a:ln w="9525">
                      <a:noFill/>
                      <a:miter lim="800000"/>
                      <a:headEnd/>
                      <a:tailEnd/>
                    </a:ln>
                  </pic:spPr>
                </pic:pic>
              </a:graphicData>
            </a:graphic>
          </wp:anchor>
        </w:drawing>
      </w:r>
      <w:r w:rsidR="00000469" w:rsidRPr="004F2819">
        <w:rPr>
          <w:noProof w:val="0"/>
          <w:szCs w:val="24"/>
        </w:rPr>
        <w:t>It is important that staff understand the information</w:t>
      </w:r>
      <w:r w:rsidR="00F77E88" w:rsidRPr="004F2819">
        <w:rPr>
          <w:noProof w:val="0"/>
          <w:szCs w:val="24"/>
        </w:rPr>
        <w:t xml:space="preserve"> </w:t>
      </w:r>
      <w:r w:rsidR="00000469" w:rsidRPr="004F2819">
        <w:rPr>
          <w:noProof w:val="0"/>
          <w:szCs w:val="24"/>
        </w:rPr>
        <w:t>contained in service delivery standards in order for them</w:t>
      </w:r>
      <w:r w:rsidR="00F77E88" w:rsidRPr="004F2819">
        <w:rPr>
          <w:noProof w:val="0"/>
          <w:szCs w:val="24"/>
        </w:rPr>
        <w:t xml:space="preserve"> </w:t>
      </w:r>
      <w:r w:rsidR="00000469" w:rsidRPr="004F2819">
        <w:rPr>
          <w:noProof w:val="0"/>
          <w:szCs w:val="24"/>
        </w:rPr>
        <w:t>to be able to perform the required tasks. Different types</w:t>
      </w:r>
      <w:r w:rsidR="00F77E88" w:rsidRPr="004F2819">
        <w:rPr>
          <w:noProof w:val="0"/>
          <w:szCs w:val="24"/>
        </w:rPr>
        <w:t xml:space="preserve"> </w:t>
      </w:r>
      <w:r w:rsidR="00000469" w:rsidRPr="004F2819">
        <w:rPr>
          <w:noProof w:val="0"/>
          <w:szCs w:val="24"/>
        </w:rPr>
        <w:t>of service</w:t>
      </w:r>
      <w:r w:rsidR="004F53B5" w:rsidRPr="004F2819">
        <w:rPr>
          <w:noProof w:val="0"/>
          <w:szCs w:val="24"/>
        </w:rPr>
        <w:t>s</w:t>
      </w:r>
      <w:r w:rsidR="00000469" w:rsidRPr="004F2819">
        <w:rPr>
          <w:noProof w:val="0"/>
          <w:szCs w:val="24"/>
        </w:rPr>
        <w:t xml:space="preserve"> will require vastly different procedures and the content language will vary from service to service. It</w:t>
      </w:r>
      <w:r w:rsidR="00F77E88" w:rsidRPr="004F2819">
        <w:rPr>
          <w:noProof w:val="0"/>
          <w:szCs w:val="24"/>
        </w:rPr>
        <w:t xml:space="preserve"> </w:t>
      </w:r>
      <w:r w:rsidR="00000469" w:rsidRPr="004F2819">
        <w:rPr>
          <w:noProof w:val="0"/>
          <w:szCs w:val="24"/>
        </w:rPr>
        <w:t>is necessary to first read and consider the content of a designated service delivery standard before attempting</w:t>
      </w:r>
      <w:r w:rsidR="00F77E88" w:rsidRPr="004F2819">
        <w:rPr>
          <w:noProof w:val="0"/>
          <w:szCs w:val="24"/>
        </w:rPr>
        <w:t xml:space="preserve"> </w:t>
      </w:r>
      <w:r w:rsidR="00000469" w:rsidRPr="004F2819">
        <w:rPr>
          <w:noProof w:val="0"/>
          <w:szCs w:val="24"/>
        </w:rPr>
        <w:t>to explain or train other team members to do that activity.</w:t>
      </w:r>
      <w:r w:rsidR="00F77E88" w:rsidRPr="004F2819">
        <w:rPr>
          <w:noProof w:val="0"/>
          <w:lang w:eastAsia="zh-CN"/>
        </w:rPr>
        <w:t xml:space="preserve"> </w:t>
      </w:r>
    </w:p>
    <w:p w:rsidR="003115C3" w:rsidRPr="004F2819" w:rsidRDefault="008A2FA3" w:rsidP="003115C3">
      <w:pPr>
        <w:pStyle w:val="Heading3"/>
      </w:pPr>
      <w:r w:rsidRPr="004F2819">
        <w:t>Interpreting service delivery standards</w:t>
      </w:r>
    </w:p>
    <w:p w:rsidR="003115C3" w:rsidRPr="004F2819" w:rsidRDefault="004F53B5" w:rsidP="003115C3">
      <w:pPr>
        <w:pStyle w:val="BodyCopy"/>
        <w:rPr>
          <w:noProof w:val="0"/>
          <w:szCs w:val="24"/>
        </w:rPr>
      </w:pPr>
      <w:r w:rsidRPr="004F2819">
        <w:rPr>
          <w:noProof w:val="0"/>
          <w:szCs w:val="24"/>
        </w:rPr>
        <w:t xml:space="preserve">Each service delivery standard within a department and organisation will be different. The level of standard, equipment, technology, skills and tasks may all vary according the type of service delivery. A lot of the language involved in service delivery standards will include sequencing type vocabulary and imperatives or commands. For example, </w:t>
      </w:r>
    </w:p>
    <w:p w:rsidR="004F53B5" w:rsidRPr="004F2819" w:rsidRDefault="004F53B5" w:rsidP="00492616">
      <w:pPr>
        <w:pStyle w:val="Bullet1"/>
      </w:pPr>
      <w:r w:rsidRPr="004F2819">
        <w:t xml:space="preserve">First, greet the customer using their title and name if known “Good, morning </w:t>
      </w:r>
      <w:r w:rsidR="00B44710" w:rsidRPr="004F2819">
        <w:t>Mr. Jones</w:t>
      </w:r>
      <w:r w:rsidRPr="004F2819">
        <w:t>.”</w:t>
      </w:r>
    </w:p>
    <w:p w:rsidR="004F53B5" w:rsidRPr="004F2819" w:rsidRDefault="004F53B5" w:rsidP="00492616">
      <w:pPr>
        <w:pStyle w:val="Bullet1"/>
      </w:pPr>
      <w:r w:rsidRPr="004F2819">
        <w:t>Next ask if the customer needs assistance “How may I help you?</w:t>
      </w:r>
    </w:p>
    <w:p w:rsidR="004F53B5" w:rsidRPr="004F2819" w:rsidRDefault="004F53B5" w:rsidP="00492616">
      <w:pPr>
        <w:pStyle w:val="Bullet1"/>
      </w:pPr>
      <w:r w:rsidRPr="004F2819">
        <w:t>Then ask the customer to wait while" you gather the required information “Please wait a moment while I connect you.”</w:t>
      </w:r>
    </w:p>
    <w:p w:rsidR="004F53B5" w:rsidRPr="004F2819" w:rsidRDefault="004F53B5" w:rsidP="004F53B5">
      <w:pPr>
        <w:pStyle w:val="Bullet3"/>
        <w:numPr>
          <w:ilvl w:val="0"/>
          <w:numId w:val="0"/>
        </w:numPr>
        <w:rPr>
          <w:lang w:val="en-AU"/>
        </w:rPr>
      </w:pPr>
      <w:r w:rsidRPr="004F2819">
        <w:rPr>
          <w:lang w:val="en-AU"/>
        </w:rPr>
        <w:t>There may be a lot of language or terminology that is specific to certain tasks and service delivery and again these may relate to commands or verbs such as:</w:t>
      </w:r>
    </w:p>
    <w:p w:rsidR="004F53B5" w:rsidRPr="004F2819" w:rsidRDefault="004F53B5" w:rsidP="00492616">
      <w:pPr>
        <w:pStyle w:val="Bullet1"/>
      </w:pPr>
      <w:r w:rsidRPr="004F2819">
        <w:t>Twist, shake, stir, heat, turn, melt, emulsify, grate, put, turn-on, turn-off</w:t>
      </w:r>
      <w:r w:rsidR="00F77E88" w:rsidRPr="004F2819">
        <w:t>.</w:t>
      </w:r>
    </w:p>
    <w:p w:rsidR="00E70BEA" w:rsidRPr="004F2819" w:rsidRDefault="00E70BEA" w:rsidP="00E70BEA">
      <w:pPr>
        <w:pStyle w:val="Bullet3"/>
        <w:numPr>
          <w:ilvl w:val="0"/>
          <w:numId w:val="0"/>
        </w:numPr>
        <w:rPr>
          <w:lang w:val="en-AU"/>
        </w:rPr>
      </w:pPr>
      <w:r w:rsidRPr="004F2819">
        <w:rPr>
          <w:lang w:val="en-AU"/>
        </w:rPr>
        <w:t>There may also be language that relates to equipment or technology such as:</w:t>
      </w:r>
    </w:p>
    <w:p w:rsidR="00E70BEA" w:rsidRPr="004F2819" w:rsidRDefault="00E70BEA" w:rsidP="00492616">
      <w:pPr>
        <w:pStyle w:val="Bullet1"/>
      </w:pPr>
      <w:r w:rsidRPr="004F2819">
        <w:t>Knob, button, switch, display, screen, monitor, hook, nozzle, tube, surface</w:t>
      </w:r>
      <w:r w:rsidR="00F77E88" w:rsidRPr="004F2819">
        <w:t>.</w:t>
      </w:r>
    </w:p>
    <w:p w:rsidR="00E70BEA" w:rsidRPr="004F2819" w:rsidRDefault="00E70BEA" w:rsidP="00F77E88">
      <w:pPr>
        <w:pStyle w:val="BodyCopy"/>
        <w:rPr>
          <w:noProof w:val="0"/>
        </w:rPr>
      </w:pPr>
      <w:r w:rsidRPr="004F2819">
        <w:rPr>
          <w:noProof w:val="0"/>
        </w:rPr>
        <w:t xml:space="preserve">It is critical that all of the language and terminology is understood and clear before it is possible to assist team members by explaining the service delivery standards and service levels. It may be necessary to define and explain certain challenging or new terminology and definitions should be available if required. It is important to anticipate language and terminology that may be difficult to understand, and be prepared for any questions or clarification needed. It will also be necessary to understand the service delivery context and environment to be able to clarify and service-related issues. This may mean that it is necessary to practice the service delivery standard before explaining it or assisting other team members. </w:t>
      </w:r>
    </w:p>
    <w:p w:rsidR="003115C3" w:rsidRPr="004F2819" w:rsidRDefault="003115C3" w:rsidP="00F77E88">
      <w:pPr>
        <w:pStyle w:val="BodyCopy"/>
        <w:rPr>
          <w:noProof w:val="0"/>
        </w:rPr>
      </w:pPr>
      <w:r w:rsidRPr="004F2819">
        <w:rPr>
          <w:noProof w:val="0"/>
          <w:lang w:eastAsia="en-AU"/>
        </w:rPr>
        <w:br w:type="page"/>
      </w:r>
    </w:p>
    <w:p w:rsidR="000A249F" w:rsidRPr="004F2819" w:rsidRDefault="000A249F" w:rsidP="003115C3">
      <w:pPr>
        <w:pStyle w:val="Heading2"/>
      </w:pPr>
      <w:r w:rsidRPr="004F2819">
        <w:lastRenderedPageBreak/>
        <w:t>5.2</w:t>
      </w:r>
      <w:r w:rsidRPr="004F2819">
        <w:tab/>
      </w:r>
      <w:r w:rsidR="00F3526F">
        <w:fldChar w:fldCharType="begin"/>
      </w:r>
      <w:r w:rsidR="00F3526F">
        <w:instrText xml:space="preserve"> REF  Criteria52  \* MERGEFORMAT </w:instrText>
      </w:r>
      <w:r w:rsidR="00F3526F">
        <w:fldChar w:fldCharType="separate"/>
      </w:r>
      <w:sdt>
        <w:sdtPr>
          <w:alias w:val="Criteria52"/>
          <w:tag w:val="Criteria52"/>
          <w:id w:val="-1236311204"/>
          <w:placeholder>
            <w:docPart w:val="A502EE6082724E83AFAA5EC25164F411"/>
          </w:placeholder>
        </w:sdtPr>
        <w:sdtContent>
          <w:r w:rsidR="00F3526F" w:rsidRPr="00F3526F">
            <w:rPr>
              <w:rStyle w:val="PlaceholderText"/>
              <w:color w:val="45545F"/>
            </w:rPr>
            <w:t xml:space="preserve">Encourage team members to take </w:t>
          </w:r>
          <w:r w:rsidR="00F3526F" w:rsidRPr="004F2819">
            <w:t>advantage of opportunities to enhance service delivery</w:t>
          </w:r>
        </w:sdtContent>
      </w:sdt>
      <w:r w:rsidR="00F3526F">
        <w:fldChar w:fldCharType="end"/>
      </w:r>
    </w:p>
    <w:p w:rsidR="003115C3" w:rsidRPr="004F2819" w:rsidRDefault="003115C3" w:rsidP="003115C3">
      <w:pPr>
        <w:pStyle w:val="Heading3"/>
      </w:pPr>
      <w:r w:rsidRPr="004F2819">
        <w:t>Introduction</w:t>
      </w:r>
    </w:p>
    <w:p w:rsidR="003115C3" w:rsidRPr="004F2819" w:rsidRDefault="004422AF" w:rsidP="004422AF">
      <w:pPr>
        <w:pStyle w:val="BodyCopy"/>
        <w:rPr>
          <w:noProof w:val="0"/>
          <w:szCs w:val="24"/>
        </w:rPr>
      </w:pPr>
      <w:r w:rsidRPr="004F2819">
        <w:rPr>
          <w:noProof w:val="0"/>
          <w:szCs w:val="24"/>
        </w:rPr>
        <w:t>Learning new skills or tasks is often challenging and</w:t>
      </w:r>
      <w:r w:rsidR="00E34613">
        <w:rPr>
          <w:noProof w:val="0"/>
          <w:szCs w:val="24"/>
        </w:rPr>
        <w:t xml:space="preserve"> </w:t>
      </w:r>
      <w:r w:rsidRPr="004F2819">
        <w:rPr>
          <w:noProof w:val="0"/>
          <w:szCs w:val="24"/>
        </w:rPr>
        <w:t>it takes time to master a new skill. If a service delivery standard is completely new to team members they could become anxious and fearful of their ability to</w:t>
      </w:r>
      <w:r w:rsidR="00E34613">
        <w:rPr>
          <w:noProof w:val="0"/>
          <w:szCs w:val="24"/>
        </w:rPr>
        <w:t xml:space="preserve"> </w:t>
      </w:r>
      <w:r w:rsidRPr="004F2819">
        <w:rPr>
          <w:noProof w:val="0"/>
          <w:szCs w:val="24"/>
        </w:rPr>
        <w:t>perform the service delivery standard which will affect</w:t>
      </w:r>
      <w:r w:rsidR="00E34613">
        <w:rPr>
          <w:noProof w:val="0"/>
          <w:szCs w:val="24"/>
        </w:rPr>
        <w:t xml:space="preserve"> </w:t>
      </w:r>
      <w:r w:rsidRPr="004F2819">
        <w:rPr>
          <w:noProof w:val="0"/>
          <w:szCs w:val="24"/>
        </w:rPr>
        <w:t>their chances of delivery the service to the required</w:t>
      </w:r>
      <w:r w:rsidR="00E34613">
        <w:rPr>
          <w:noProof w:val="0"/>
          <w:szCs w:val="24"/>
        </w:rPr>
        <w:t xml:space="preserve"> </w:t>
      </w:r>
      <w:r w:rsidRPr="004F2819">
        <w:rPr>
          <w:noProof w:val="0"/>
          <w:szCs w:val="24"/>
        </w:rPr>
        <w:t>standard or level. It is important to offer support</w:t>
      </w:r>
      <w:r w:rsidR="00E34613">
        <w:rPr>
          <w:noProof w:val="0"/>
          <w:szCs w:val="24"/>
        </w:rPr>
        <w:t xml:space="preserve"> </w:t>
      </w:r>
      <w:r w:rsidRPr="004F2819">
        <w:rPr>
          <w:noProof w:val="0"/>
          <w:szCs w:val="24"/>
        </w:rPr>
        <w:t>to team members and to encourage them to look for</w:t>
      </w:r>
      <w:r w:rsidR="00E34613">
        <w:rPr>
          <w:noProof w:val="0"/>
          <w:szCs w:val="24"/>
        </w:rPr>
        <w:t xml:space="preserve"> </w:t>
      </w:r>
      <w:r w:rsidRPr="004F2819">
        <w:rPr>
          <w:noProof w:val="0"/>
          <w:szCs w:val="24"/>
        </w:rPr>
        <w:t>ways and opportunities to improve or enhance service</w:t>
      </w:r>
      <w:r w:rsidR="00E34613">
        <w:rPr>
          <w:noProof w:val="0"/>
          <w:szCs w:val="24"/>
        </w:rPr>
        <w:t xml:space="preserve"> </w:t>
      </w:r>
      <w:r w:rsidRPr="004F2819">
        <w:rPr>
          <w:noProof w:val="0"/>
          <w:szCs w:val="24"/>
        </w:rPr>
        <w:t>delivery.</w:t>
      </w:r>
      <w:r w:rsidR="00E34613" w:rsidRPr="00E34613">
        <w:rPr>
          <w:noProof w:val="0"/>
          <w:szCs w:val="24"/>
          <w:lang w:eastAsia="zh-CN"/>
        </w:rPr>
        <w:t xml:space="preserve"> </w:t>
      </w:r>
      <w:r w:rsidR="00E34613" w:rsidRPr="00E34613">
        <w:rPr>
          <w:szCs w:val="24"/>
          <w:lang w:eastAsia="en-AU"/>
        </w:rPr>
        <w:drawing>
          <wp:anchor distT="0" distB="0" distL="114300" distR="114300" simplePos="0" relativeHeight="251796480" behindDoc="0" locked="0" layoutInCell="1" allowOverlap="1">
            <wp:simplePos x="0" y="0"/>
            <wp:positionH relativeFrom="column">
              <wp:posOffset>3640074</wp:posOffset>
            </wp:positionH>
            <wp:positionV relativeFrom="paragraph">
              <wp:posOffset>13970</wp:posOffset>
            </wp:positionV>
            <wp:extent cx="2120646" cy="1499616"/>
            <wp:effectExtent l="19050" t="0" r="0" b="0"/>
            <wp:wrapSquare wrapText="bothSides"/>
            <wp:docPr id="368" name="Picture 2" descr="C:\Users\Quentin\AppData\Local\Microsoft\Windows\Temporary Internet Files\Content.IE5\KCJ5LBGJ\Improve-your-website-rank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entin\AppData\Local\Microsoft\Windows\Temporary Internet Files\Content.IE5\KCJ5LBGJ\Improve-your-website-ranking[1].jpg"/>
                    <pic:cNvPicPr>
                      <a:picLocks noChangeAspect="1" noChangeArrowheads="1"/>
                    </pic:cNvPicPr>
                  </pic:nvPicPr>
                  <pic:blipFill>
                    <a:blip r:embed="rId100" cstate="print"/>
                    <a:srcRect/>
                    <a:stretch>
                      <a:fillRect/>
                    </a:stretch>
                  </pic:blipFill>
                  <pic:spPr bwMode="auto">
                    <a:xfrm>
                      <a:off x="0" y="0"/>
                      <a:ext cx="2118995" cy="1504950"/>
                    </a:xfrm>
                    <a:prstGeom prst="rect">
                      <a:avLst/>
                    </a:prstGeom>
                    <a:noFill/>
                    <a:ln w="9525">
                      <a:noFill/>
                      <a:miter lim="800000"/>
                      <a:headEnd/>
                      <a:tailEnd/>
                    </a:ln>
                  </pic:spPr>
                </pic:pic>
              </a:graphicData>
            </a:graphic>
          </wp:anchor>
        </w:drawing>
      </w:r>
    </w:p>
    <w:p w:rsidR="003115C3" w:rsidRPr="004F2819" w:rsidRDefault="004422AF" w:rsidP="003115C3">
      <w:pPr>
        <w:pStyle w:val="Heading3"/>
      </w:pPr>
      <w:r w:rsidRPr="004F2819">
        <w:t>Encouraging team members</w:t>
      </w:r>
    </w:p>
    <w:p w:rsidR="00992379" w:rsidRPr="004F2819" w:rsidRDefault="004F2819" w:rsidP="00F77E88">
      <w:pPr>
        <w:pStyle w:val="BodyCopy"/>
        <w:rPr>
          <w:noProof w:val="0"/>
        </w:rPr>
      </w:pPr>
      <w:r w:rsidRPr="004F2819">
        <w:rPr>
          <w:noProof w:val="0"/>
        </w:rPr>
        <w:t>The person who coined this phrase, “You can’t teach an old dog new tricks”</w:t>
      </w:r>
      <w:r>
        <w:rPr>
          <w:noProof w:val="0"/>
        </w:rPr>
        <w:t>,</w:t>
      </w:r>
      <w:r w:rsidRPr="004F2819">
        <w:rPr>
          <w:noProof w:val="0"/>
        </w:rPr>
        <w:t xml:space="preserve"> obviously did not have to function as a student or an employee in today’s competitive market. </w:t>
      </w:r>
      <w:r w:rsidR="00992379" w:rsidRPr="004F2819">
        <w:rPr>
          <w:noProof w:val="0"/>
        </w:rPr>
        <w:t>Today all “dogs” must constantly be on the lookout for learning new and improved ways for performing the “tricks” that they already know as well as learning as many new tricks as possible.</w:t>
      </w:r>
    </w:p>
    <w:p w:rsidR="00992379" w:rsidRPr="004F2819" w:rsidRDefault="00992379" w:rsidP="00F77E88">
      <w:pPr>
        <w:pStyle w:val="BodyCopy"/>
        <w:rPr>
          <w:noProof w:val="0"/>
        </w:rPr>
      </w:pPr>
      <w:r w:rsidRPr="004F2819">
        <w:rPr>
          <w:noProof w:val="0"/>
        </w:rPr>
        <w:t>We have to face the facts that lifelong learning is the key to retaining success over a long period of time. We cannot afford the luxury of being complacent in today’s rapidly changing world. Technology forces us to constantly re-learn how to perform a task. Those of us who realise the value of continuous learning and take advantage of the increasing opportunities for obtaining new skills or improving old ones are the ones who will remain successful for the long haul. Those who do not recognise the value of continuous self-improvement or fail to seize opportunities to learn will be bypassed by those who do. Perhaps the old cliché, “Get on board the train or get out of its path”, says it best!</w:t>
      </w:r>
    </w:p>
    <w:p w:rsidR="003115C3" w:rsidRPr="004F2819" w:rsidRDefault="004422AF" w:rsidP="00F77E88">
      <w:pPr>
        <w:pStyle w:val="BodyCopy"/>
        <w:rPr>
          <w:noProof w:val="0"/>
          <w:szCs w:val="24"/>
        </w:rPr>
      </w:pPr>
      <w:r w:rsidRPr="004F2819">
        <w:rPr>
          <w:noProof w:val="0"/>
          <w:szCs w:val="24"/>
        </w:rPr>
        <w:t>The most successful staff members are those who are motivated and engaged. It is not effective to aim to only meet the designated service delivery standard and to do the minimum required to achieve the outlined level of service. An effective team is one that constantly strives to exceed customer expectations by delivering exceptional service. Although there will be service delivery standards that are expected to be performed, there are always opportunities to enhance or improve services and motivating and encouraging team members to take advantage of these opportunities is an effective way to keep service teams engaged and working well.</w:t>
      </w:r>
    </w:p>
    <w:p w:rsidR="004422AF" w:rsidRPr="004F2819" w:rsidRDefault="004422AF" w:rsidP="00F77E88">
      <w:pPr>
        <w:pStyle w:val="BodyCopy"/>
        <w:rPr>
          <w:noProof w:val="0"/>
          <w:szCs w:val="24"/>
        </w:rPr>
      </w:pPr>
      <w:r w:rsidRPr="004F2819">
        <w:rPr>
          <w:noProof w:val="0"/>
          <w:szCs w:val="24"/>
        </w:rPr>
        <w:t>Establishing a team culture where every team member is looking for ways to improve service delivery means that the team has a clear understanding of the service delivery procedures and is motivated. There are many opportunities for team members to enhance service delivery and it is important to encourage staff to look for ways to improve the service delivery by:</w:t>
      </w:r>
    </w:p>
    <w:p w:rsidR="004422AF" w:rsidRPr="004F2819" w:rsidRDefault="004422AF" w:rsidP="004422AF">
      <w:pPr>
        <w:pStyle w:val="6BulletL1Recipies"/>
        <w:rPr>
          <w:lang w:val="en-AU"/>
        </w:rPr>
      </w:pPr>
      <w:r w:rsidRPr="004F2819">
        <w:rPr>
          <w:lang w:val="en-AU"/>
        </w:rPr>
        <w:t>Providing incentives or</w:t>
      </w:r>
      <w:r w:rsidR="00A86E02" w:rsidRPr="004F2819">
        <w:rPr>
          <w:lang w:val="en-AU"/>
        </w:rPr>
        <w:t xml:space="preserve"> rewards for enhancing service</w:t>
      </w:r>
    </w:p>
    <w:p w:rsidR="004422AF" w:rsidRPr="004F2819" w:rsidRDefault="004422AF" w:rsidP="004422AF">
      <w:pPr>
        <w:pStyle w:val="6BulletL1Recipies"/>
        <w:rPr>
          <w:lang w:val="en-AU"/>
        </w:rPr>
      </w:pPr>
      <w:r w:rsidRPr="004F2819">
        <w:rPr>
          <w:lang w:val="en-AU"/>
        </w:rPr>
        <w:t xml:space="preserve">Motivating team members. This could be through public verbal recognition, emails acknowledging excellent service delivery, asking team members to show other team members how they have enhanced service, setting targets that exceed the delivery standard, </w:t>
      </w:r>
      <w:r w:rsidR="00A86E02" w:rsidRPr="004F2819">
        <w:rPr>
          <w:lang w:val="en-AU"/>
        </w:rPr>
        <w:t>or competition with other teams</w:t>
      </w:r>
    </w:p>
    <w:p w:rsidR="004422AF" w:rsidRPr="004F2819" w:rsidRDefault="004422AF" w:rsidP="004422AF">
      <w:pPr>
        <w:pStyle w:val="6BulletL1Recipies"/>
        <w:rPr>
          <w:lang w:val="en-AU"/>
        </w:rPr>
      </w:pPr>
      <w:r w:rsidRPr="004F2819">
        <w:rPr>
          <w:lang w:val="en-AU"/>
        </w:rPr>
        <w:t>Identifying and providing examples of opportunities where team members can deliver high levels of cu</w:t>
      </w:r>
      <w:r w:rsidR="00A86E02" w:rsidRPr="004F2819">
        <w:rPr>
          <w:lang w:val="en-AU"/>
        </w:rPr>
        <w:t>stomer service</w:t>
      </w:r>
    </w:p>
    <w:p w:rsidR="004422AF" w:rsidRPr="004F2819" w:rsidRDefault="004422AF" w:rsidP="004422AF">
      <w:pPr>
        <w:pStyle w:val="6BulletL1Recipies"/>
        <w:rPr>
          <w:lang w:val="en-AU"/>
        </w:rPr>
      </w:pPr>
      <w:r w:rsidRPr="004F2819">
        <w:rPr>
          <w:lang w:val="en-AU"/>
        </w:rPr>
        <w:lastRenderedPageBreak/>
        <w:t>Encouraging team members to look for examples of excellent customer service in industry magazines, websites, training materials, or competito</w:t>
      </w:r>
      <w:r w:rsidR="00A86E02" w:rsidRPr="004F2819">
        <w:rPr>
          <w:lang w:val="en-AU"/>
        </w:rPr>
        <w:t>r service delivery observations</w:t>
      </w:r>
    </w:p>
    <w:p w:rsidR="004422AF" w:rsidRPr="004F2819" w:rsidRDefault="004422AF" w:rsidP="00492616">
      <w:pPr>
        <w:pStyle w:val="6BulletL1Recipies"/>
        <w:spacing w:after="240"/>
        <w:ind w:left="357" w:hanging="357"/>
        <w:rPr>
          <w:lang w:val="en-AU"/>
        </w:rPr>
      </w:pPr>
      <w:r w:rsidRPr="004F2819">
        <w:rPr>
          <w:lang w:val="en-AU"/>
        </w:rPr>
        <w:t>Showing team members how to enhance service delivery. Leading by example.</w:t>
      </w:r>
    </w:p>
    <w:p w:rsidR="000A249F" w:rsidRPr="004F2819" w:rsidRDefault="000A249F" w:rsidP="003115C3">
      <w:pPr>
        <w:pStyle w:val="Heading2"/>
      </w:pPr>
      <w:r w:rsidRPr="004F2819">
        <w:t>5.3</w:t>
      </w:r>
      <w:r w:rsidRPr="004F2819">
        <w:tab/>
      </w:r>
      <w:r w:rsidR="00F3526F">
        <w:fldChar w:fldCharType="begin"/>
      </w:r>
      <w:r w:rsidR="00F3526F">
        <w:instrText xml:space="preserve"> REF  Criteria53  \* MERGEFORMAT </w:instrText>
      </w:r>
      <w:r w:rsidR="00F3526F">
        <w:fldChar w:fldCharType="separate"/>
      </w:r>
      <w:sdt>
        <w:sdtPr>
          <w:alias w:val="Criteria53"/>
          <w:tag w:val="Criteria53"/>
          <w:id w:val="-1266691788"/>
          <w:placeholder>
            <w:docPart w:val="C7E21D836327495F8343DEC503147791"/>
          </w:placeholder>
        </w:sdtPr>
        <w:sdtContent>
          <w:r w:rsidR="00F3526F" w:rsidRPr="00F3526F">
            <w:rPr>
              <w:rStyle w:val="PlaceholderText"/>
              <w:color w:val="45545F"/>
            </w:rPr>
            <w:t xml:space="preserve">Allocate service delivery tasks to </w:t>
          </w:r>
          <w:r w:rsidR="00F3526F" w:rsidRPr="004F2819">
            <w:t>team members</w:t>
          </w:r>
        </w:sdtContent>
      </w:sdt>
      <w:r w:rsidR="00F3526F">
        <w:fldChar w:fldCharType="end"/>
      </w:r>
    </w:p>
    <w:p w:rsidR="003115C3" w:rsidRPr="004F2819" w:rsidRDefault="003115C3" w:rsidP="003115C3">
      <w:pPr>
        <w:pStyle w:val="Heading3"/>
      </w:pPr>
      <w:r w:rsidRPr="004F2819">
        <w:t>Introduction</w:t>
      </w:r>
    </w:p>
    <w:p w:rsidR="003115C3" w:rsidRPr="004F2819" w:rsidRDefault="004422AF" w:rsidP="00B7254D">
      <w:pPr>
        <w:pStyle w:val="BodyCopy"/>
        <w:rPr>
          <w:noProof w:val="0"/>
          <w:szCs w:val="24"/>
        </w:rPr>
      </w:pPr>
      <w:r w:rsidRPr="004F2819">
        <w:rPr>
          <w:noProof w:val="0"/>
          <w:szCs w:val="24"/>
        </w:rPr>
        <w:t xml:space="preserve">In order to effectively allocate service delivery tasks to team members, there must be a good understanding of </w:t>
      </w:r>
      <w:r w:rsidR="008A5BAD" w:rsidRPr="004F2819">
        <w:rPr>
          <w:noProof w:val="0"/>
          <w:szCs w:val="24"/>
        </w:rPr>
        <w:t>individual members</w:t>
      </w:r>
      <w:r w:rsidRPr="004F2819">
        <w:rPr>
          <w:noProof w:val="0"/>
          <w:szCs w:val="24"/>
        </w:rPr>
        <w:t xml:space="preserve">’ skills and attributes. Some team members may enjoy doing certain service delivery than others so it is important to match the team member to the service </w:t>
      </w:r>
      <w:r w:rsidR="008A5BAD" w:rsidRPr="004F2819">
        <w:rPr>
          <w:noProof w:val="0"/>
          <w:szCs w:val="24"/>
        </w:rPr>
        <w:t>delivery task</w:t>
      </w:r>
      <w:r w:rsidRPr="004F2819">
        <w:rPr>
          <w:noProof w:val="0"/>
          <w:szCs w:val="24"/>
        </w:rPr>
        <w:t xml:space="preserve"> that they enjoy, are good at, or want to try. Sometimes</w:t>
      </w:r>
      <w:r w:rsidR="00A86E02" w:rsidRPr="004F2819">
        <w:rPr>
          <w:noProof w:val="0"/>
          <w:szCs w:val="24"/>
        </w:rPr>
        <w:t xml:space="preserve"> </w:t>
      </w:r>
      <w:r w:rsidRPr="004F2819">
        <w:rPr>
          <w:noProof w:val="0"/>
          <w:szCs w:val="24"/>
        </w:rPr>
        <w:t xml:space="preserve">it is an effective </w:t>
      </w:r>
      <w:r w:rsidR="00B7254D" w:rsidRPr="004F2819">
        <w:rPr>
          <w:noProof w:val="0"/>
          <w:szCs w:val="24"/>
        </w:rPr>
        <w:t>strategy to</w:t>
      </w:r>
      <w:r w:rsidRPr="004F2819">
        <w:rPr>
          <w:noProof w:val="0"/>
          <w:szCs w:val="24"/>
        </w:rPr>
        <w:t xml:space="preserve"> change team member </w:t>
      </w:r>
      <w:r w:rsidR="008A5BAD" w:rsidRPr="004F2819">
        <w:rPr>
          <w:noProof w:val="0"/>
          <w:szCs w:val="24"/>
        </w:rPr>
        <w:t>service delivery</w:t>
      </w:r>
      <w:r w:rsidRPr="004F2819">
        <w:rPr>
          <w:noProof w:val="0"/>
          <w:szCs w:val="24"/>
        </w:rPr>
        <w:t xml:space="preserve"> tasks in order to motivate them and challenge them.</w:t>
      </w:r>
    </w:p>
    <w:p w:rsidR="003115C3" w:rsidRPr="004F2819" w:rsidRDefault="00B7254D" w:rsidP="003115C3">
      <w:pPr>
        <w:pStyle w:val="Heading3"/>
      </w:pPr>
      <w:r w:rsidRPr="004F2819">
        <w:t>Allocating tasks to team members</w:t>
      </w:r>
    </w:p>
    <w:p w:rsidR="00B7254D" w:rsidRPr="004F2819" w:rsidRDefault="0021263D" w:rsidP="003115C3">
      <w:pPr>
        <w:pStyle w:val="BodyCopy"/>
        <w:rPr>
          <w:noProof w:val="0"/>
          <w:szCs w:val="24"/>
        </w:rPr>
      </w:pPr>
      <w:r>
        <w:rPr>
          <w:szCs w:val="24"/>
          <w:lang w:eastAsia="en-AU"/>
        </w:rPr>
        <w:drawing>
          <wp:anchor distT="0" distB="0" distL="114300" distR="114300" simplePos="0" relativeHeight="251798528" behindDoc="0" locked="0" layoutInCell="1" allowOverlap="1">
            <wp:simplePos x="0" y="0"/>
            <wp:positionH relativeFrom="column">
              <wp:posOffset>3714115</wp:posOffset>
            </wp:positionH>
            <wp:positionV relativeFrom="paragraph">
              <wp:posOffset>869950</wp:posOffset>
            </wp:positionV>
            <wp:extent cx="1878965" cy="1773555"/>
            <wp:effectExtent l="19050" t="0" r="6985" b="0"/>
            <wp:wrapSquare wrapText="bothSides"/>
            <wp:docPr id="370" name="Picture 28" descr="C:\Documents and Settings\Godaishu\Desktop\PHOTOS\2014\Shutterstock 25-a-day\shutterstock_146578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Godaishu\Desktop\PHOTOS\2014\Shutterstock 25-a-day\shutterstock_146578460.jpg"/>
                    <pic:cNvPicPr>
                      <a:picLocks noChangeAspect="1" noChangeArrowheads="1"/>
                    </pic:cNvPicPr>
                  </pic:nvPicPr>
                  <pic:blipFill>
                    <a:blip r:embed="rId101" cstate="print"/>
                    <a:srcRect/>
                    <a:stretch>
                      <a:fillRect/>
                    </a:stretch>
                  </pic:blipFill>
                  <pic:spPr bwMode="auto">
                    <a:xfrm>
                      <a:off x="0" y="0"/>
                      <a:ext cx="1878965" cy="1773555"/>
                    </a:xfrm>
                    <a:prstGeom prst="rect">
                      <a:avLst/>
                    </a:prstGeom>
                    <a:noFill/>
                    <a:ln w="9525">
                      <a:noFill/>
                      <a:miter lim="800000"/>
                      <a:headEnd/>
                      <a:tailEnd/>
                    </a:ln>
                  </pic:spPr>
                </pic:pic>
              </a:graphicData>
            </a:graphic>
          </wp:anchor>
        </w:drawing>
      </w:r>
      <w:r w:rsidR="00B7254D" w:rsidRPr="004F2819">
        <w:rPr>
          <w:noProof w:val="0"/>
          <w:szCs w:val="24"/>
        </w:rPr>
        <w:t xml:space="preserve">It is important to develop a supportive and inclusive team </w:t>
      </w:r>
      <w:r w:rsidR="008A5BAD" w:rsidRPr="004F2819">
        <w:rPr>
          <w:noProof w:val="0"/>
          <w:szCs w:val="24"/>
        </w:rPr>
        <w:t>culture in</w:t>
      </w:r>
      <w:r w:rsidR="00B7254D" w:rsidRPr="004F2819">
        <w:rPr>
          <w:noProof w:val="0"/>
          <w:szCs w:val="24"/>
        </w:rPr>
        <w:t xml:space="preserve"> order to form an effective team. Teams that are clear about personal goals, team goals and organisational goals, and how they align, have a much better chance of delivering exceptional service. Including team members in the allocation of service delivery tasks may help to motivate them and support each other by volunteering for certain duties and choosing to assist other team members. </w:t>
      </w:r>
    </w:p>
    <w:p w:rsidR="00B7254D" w:rsidRPr="004F2819" w:rsidRDefault="00B7254D" w:rsidP="003115C3">
      <w:pPr>
        <w:pStyle w:val="BodyCopy"/>
        <w:rPr>
          <w:noProof w:val="0"/>
          <w:szCs w:val="24"/>
        </w:rPr>
      </w:pPr>
      <w:r w:rsidRPr="004F2819">
        <w:rPr>
          <w:noProof w:val="0"/>
          <w:szCs w:val="24"/>
        </w:rPr>
        <w:t>It may be necessary, however, to allocate team members to certain tasks or delegate duties to team members. It is important to record or remember which team member has been allocated to which service delivery task and to recognise when team members have been allocated to the same task over and over again. Allocating service delivery duties to team members should be a fair and objective process and should allow all team members to experience different aspects of service delivery duties or roles.</w:t>
      </w:r>
    </w:p>
    <w:p w:rsidR="0036324C" w:rsidRPr="004F2819" w:rsidRDefault="00B05978" w:rsidP="00A86E02">
      <w:pPr>
        <w:pStyle w:val="BodyCopy"/>
        <w:rPr>
          <w:noProof w:val="0"/>
          <w:szCs w:val="24"/>
        </w:rPr>
      </w:pPr>
      <w:r w:rsidRPr="004F2819">
        <w:rPr>
          <w:noProof w:val="0"/>
          <w:szCs w:val="24"/>
        </w:rPr>
        <w:t>Scheduling staff for customer service delivery duties may be planned in advance through staff rosters and by completing duty allocations in advance and making them available to team members as early as possible can assist the team to achieve service delivery targets more effectively. Staff are able to see what service they will be responsible for, they</w:t>
      </w:r>
      <w:r w:rsidR="0036324C" w:rsidRPr="004F2819">
        <w:rPr>
          <w:noProof w:val="0"/>
          <w:szCs w:val="24"/>
        </w:rPr>
        <w:t xml:space="preserve"> can</w:t>
      </w:r>
      <w:r w:rsidRPr="004F2819">
        <w:rPr>
          <w:noProof w:val="0"/>
          <w:szCs w:val="24"/>
        </w:rPr>
        <w:t xml:space="preserve"> ask to change roles if they have a reason, they can prepare through reading operating manuals or asking for assistance and clarification, and they can see who they will be working with. It may also be necessary to assign extra duties to service teams during interactions with customers and any extra duties should be explained carefully and clearly so team members can perform the tasks effectively. </w:t>
      </w:r>
    </w:p>
    <w:p w:rsidR="003115C3" w:rsidRPr="004F2819" w:rsidRDefault="003115C3" w:rsidP="003115C3">
      <w:pPr>
        <w:pStyle w:val="BodyCopy"/>
        <w:rPr>
          <w:noProof w:val="0"/>
        </w:rPr>
      </w:pPr>
      <w:r w:rsidRPr="004F2819">
        <w:rPr>
          <w:noProof w:val="0"/>
          <w:lang w:eastAsia="en-AU"/>
        </w:rPr>
        <w:br w:type="page"/>
      </w:r>
    </w:p>
    <w:p w:rsidR="000A249F" w:rsidRPr="004F2819" w:rsidRDefault="000A249F" w:rsidP="003115C3">
      <w:pPr>
        <w:pStyle w:val="Heading2"/>
      </w:pPr>
      <w:r w:rsidRPr="004F2819">
        <w:lastRenderedPageBreak/>
        <w:t>5.4</w:t>
      </w:r>
      <w:r w:rsidRPr="004F2819">
        <w:tab/>
      </w:r>
      <w:r w:rsidR="00F3526F">
        <w:fldChar w:fldCharType="begin"/>
      </w:r>
      <w:r w:rsidR="00F3526F">
        <w:instrText xml:space="preserve"> REF  Criteria54  \* MERGEFORMAT </w:instrText>
      </w:r>
      <w:r w:rsidR="00F3526F">
        <w:fldChar w:fldCharType="separate"/>
      </w:r>
      <w:sdt>
        <w:sdtPr>
          <w:alias w:val="Criteria54"/>
          <w:tag w:val="Criteria54"/>
          <w:id w:val="1057275834"/>
          <w:placeholder>
            <w:docPart w:val="BE71A08ADC2649A4932DE950BD2CEDCC"/>
          </w:placeholder>
        </w:sdtPr>
        <w:sdtContent>
          <w:r w:rsidR="00F3526F" w:rsidRPr="00F3526F">
            <w:rPr>
              <w:rStyle w:val="PlaceholderText"/>
              <w:color w:val="45545F"/>
            </w:rPr>
            <w:t xml:space="preserve">Advise team members of changes </w:t>
          </w:r>
          <w:r w:rsidR="00F3526F" w:rsidRPr="004F2819">
            <w:t>to service delivery standards and/or targets</w:t>
          </w:r>
        </w:sdtContent>
      </w:sdt>
      <w:r w:rsidR="00F3526F">
        <w:fldChar w:fldCharType="end"/>
      </w:r>
    </w:p>
    <w:p w:rsidR="003115C3" w:rsidRPr="004F2819" w:rsidRDefault="003115C3" w:rsidP="003115C3">
      <w:pPr>
        <w:pStyle w:val="Heading3"/>
      </w:pPr>
      <w:r w:rsidRPr="004F2819">
        <w:t>Introduction</w:t>
      </w:r>
    </w:p>
    <w:p w:rsidR="003115C3" w:rsidRPr="004F2819" w:rsidRDefault="00D37F8D" w:rsidP="00D37F8D">
      <w:pPr>
        <w:pStyle w:val="BodyCopy"/>
        <w:rPr>
          <w:noProof w:val="0"/>
          <w:szCs w:val="24"/>
        </w:rPr>
      </w:pPr>
      <w:r w:rsidRPr="004F2819">
        <w:rPr>
          <w:noProof w:val="0"/>
          <w:szCs w:val="24"/>
        </w:rPr>
        <w:t xml:space="preserve">Communication is an integral part of any successful </w:t>
      </w:r>
      <w:r w:rsidR="008A5BAD" w:rsidRPr="004F2819">
        <w:rPr>
          <w:noProof w:val="0"/>
          <w:szCs w:val="24"/>
        </w:rPr>
        <w:t>team and</w:t>
      </w:r>
      <w:r w:rsidRPr="004F2819">
        <w:rPr>
          <w:noProof w:val="0"/>
          <w:szCs w:val="24"/>
        </w:rPr>
        <w:t xml:space="preserve"> it is important to advise team members when changes occur to service delivery standards or targets. Changes </w:t>
      </w:r>
      <w:r w:rsidR="008A5BAD" w:rsidRPr="004F2819">
        <w:rPr>
          <w:noProof w:val="0"/>
          <w:szCs w:val="24"/>
        </w:rPr>
        <w:t>to service</w:t>
      </w:r>
      <w:r w:rsidRPr="004F2819">
        <w:rPr>
          <w:noProof w:val="0"/>
          <w:szCs w:val="24"/>
        </w:rPr>
        <w:t xml:space="preserve"> delivery standards may require extra training </w:t>
      </w:r>
      <w:r w:rsidR="008A5BAD" w:rsidRPr="004F2819">
        <w:rPr>
          <w:noProof w:val="0"/>
          <w:szCs w:val="24"/>
        </w:rPr>
        <w:t>and this</w:t>
      </w:r>
      <w:r w:rsidRPr="004F2819">
        <w:rPr>
          <w:noProof w:val="0"/>
          <w:szCs w:val="24"/>
        </w:rPr>
        <w:t xml:space="preserve"> would have to be arranged as well. The most </w:t>
      </w:r>
      <w:r w:rsidR="008A5BAD" w:rsidRPr="004F2819">
        <w:rPr>
          <w:noProof w:val="0"/>
          <w:szCs w:val="24"/>
        </w:rPr>
        <w:t>important task</w:t>
      </w:r>
      <w:r w:rsidRPr="004F2819">
        <w:rPr>
          <w:noProof w:val="0"/>
          <w:szCs w:val="24"/>
        </w:rPr>
        <w:t xml:space="preserve"> is to ensure that all staff members affected are aware </w:t>
      </w:r>
      <w:r w:rsidR="008A5BAD" w:rsidRPr="004F2819">
        <w:rPr>
          <w:noProof w:val="0"/>
          <w:szCs w:val="24"/>
        </w:rPr>
        <w:t>of the</w:t>
      </w:r>
      <w:r w:rsidRPr="004F2819">
        <w:rPr>
          <w:noProof w:val="0"/>
          <w:szCs w:val="24"/>
        </w:rPr>
        <w:t xml:space="preserve"> changes in order for the team to be able to continue </w:t>
      </w:r>
      <w:r w:rsidR="008A5BAD" w:rsidRPr="004F2819">
        <w:rPr>
          <w:noProof w:val="0"/>
          <w:szCs w:val="24"/>
        </w:rPr>
        <w:t>to deliver</w:t>
      </w:r>
      <w:r w:rsidRPr="004F2819">
        <w:rPr>
          <w:noProof w:val="0"/>
          <w:szCs w:val="24"/>
        </w:rPr>
        <w:t xml:space="preserve"> service at the required standard.</w:t>
      </w:r>
    </w:p>
    <w:p w:rsidR="003115C3" w:rsidRPr="004F2819" w:rsidRDefault="00D37F8D" w:rsidP="003115C3">
      <w:pPr>
        <w:pStyle w:val="Heading3"/>
      </w:pPr>
      <w:r w:rsidRPr="004F2819">
        <w:t>Communicating changes to team members</w:t>
      </w:r>
    </w:p>
    <w:p w:rsidR="003115C3" w:rsidRPr="004F2819" w:rsidRDefault="00D37F8D" w:rsidP="003115C3">
      <w:pPr>
        <w:pStyle w:val="BodyCopy"/>
        <w:rPr>
          <w:noProof w:val="0"/>
          <w:szCs w:val="24"/>
        </w:rPr>
      </w:pPr>
      <w:r w:rsidRPr="004F2819">
        <w:rPr>
          <w:noProof w:val="0"/>
          <w:szCs w:val="24"/>
        </w:rPr>
        <w:t>Service delivery standards may need to be updated to make sure that they are meeting the expectations of the customer and organisation. It is important to advise team members of any changes that may affect them as soon as possible so they can implement the changes into their service delivery. Some changes may be minor and may only require an email or written note placed on the staff notice board but other changes may require more detailed communication. There are many ways that team members could be advised of service delivery changes including:</w:t>
      </w:r>
    </w:p>
    <w:p w:rsidR="00D37F8D" w:rsidRPr="004F2819" w:rsidRDefault="00EC2049" w:rsidP="00492616">
      <w:pPr>
        <w:pStyle w:val="Bullet1"/>
      </w:pPr>
      <w:r>
        <w:rPr>
          <w:noProof/>
          <w:lang w:eastAsia="en-AU"/>
        </w:rPr>
        <w:drawing>
          <wp:anchor distT="0" distB="0" distL="114300" distR="114300" simplePos="0" relativeHeight="251799552" behindDoc="0" locked="0" layoutInCell="1" allowOverlap="1">
            <wp:simplePos x="0" y="0"/>
            <wp:positionH relativeFrom="column">
              <wp:posOffset>2919730</wp:posOffset>
            </wp:positionH>
            <wp:positionV relativeFrom="paragraph">
              <wp:posOffset>332105</wp:posOffset>
            </wp:positionV>
            <wp:extent cx="2668905" cy="1773555"/>
            <wp:effectExtent l="19050" t="0" r="0" b="0"/>
            <wp:wrapSquare wrapText="bothSides"/>
            <wp:docPr id="371" name="Picture 29" descr="C:\Documents and Settings\Godaishu\Desktop\PHOTOS\2014\Shutterstock 25-a-day\shutterstock_2064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Godaishu\Desktop\PHOTOS\2014\Shutterstock 25-a-day\shutterstock_2064163.jpg"/>
                    <pic:cNvPicPr>
                      <a:picLocks noChangeAspect="1" noChangeArrowheads="1"/>
                    </pic:cNvPicPr>
                  </pic:nvPicPr>
                  <pic:blipFill>
                    <a:blip r:embed="rId102" cstate="print"/>
                    <a:srcRect/>
                    <a:stretch>
                      <a:fillRect/>
                    </a:stretch>
                  </pic:blipFill>
                  <pic:spPr bwMode="auto">
                    <a:xfrm>
                      <a:off x="0" y="0"/>
                      <a:ext cx="2668905" cy="1773555"/>
                    </a:xfrm>
                    <a:prstGeom prst="rect">
                      <a:avLst/>
                    </a:prstGeom>
                    <a:noFill/>
                    <a:ln w="9525">
                      <a:noFill/>
                      <a:miter lim="800000"/>
                      <a:headEnd/>
                      <a:tailEnd/>
                    </a:ln>
                  </pic:spPr>
                </pic:pic>
              </a:graphicData>
            </a:graphic>
          </wp:anchor>
        </w:drawing>
      </w:r>
      <w:r w:rsidR="00D37F8D" w:rsidRPr="004F2819">
        <w:t>Emailing team members and asking for confirmation of email receipt</w:t>
      </w:r>
    </w:p>
    <w:p w:rsidR="00D37F8D" w:rsidRPr="004F2819" w:rsidRDefault="00D37F8D" w:rsidP="00492616">
      <w:pPr>
        <w:pStyle w:val="Bullet1"/>
      </w:pPr>
      <w:r w:rsidRPr="004F2819">
        <w:t>Writing notes and putting on the staff notice board, newsletters</w:t>
      </w:r>
    </w:p>
    <w:p w:rsidR="00D37F8D" w:rsidRPr="004F2819" w:rsidRDefault="00D37F8D" w:rsidP="00492616">
      <w:pPr>
        <w:pStyle w:val="Bullet1"/>
      </w:pPr>
      <w:r w:rsidRPr="004F2819">
        <w:t>Arranging a team meeting</w:t>
      </w:r>
    </w:p>
    <w:p w:rsidR="00D37F8D" w:rsidRPr="004F2819" w:rsidRDefault="00D37F8D" w:rsidP="00492616">
      <w:pPr>
        <w:pStyle w:val="Bullet1"/>
      </w:pPr>
      <w:r w:rsidRPr="004F2819">
        <w:t>Phoning or text messaging team members if urgent</w:t>
      </w:r>
    </w:p>
    <w:p w:rsidR="00D37F8D" w:rsidRPr="004F2819" w:rsidRDefault="00D37F8D" w:rsidP="00492616">
      <w:pPr>
        <w:pStyle w:val="Bullet1"/>
      </w:pPr>
      <w:r w:rsidRPr="004F2819">
        <w:t xml:space="preserve">Meeting with staff members individually </w:t>
      </w:r>
    </w:p>
    <w:p w:rsidR="00D37F8D" w:rsidRPr="004F2819" w:rsidRDefault="00D37F8D" w:rsidP="00492616">
      <w:pPr>
        <w:pStyle w:val="Bullet1"/>
      </w:pPr>
      <w:r w:rsidRPr="004F2819">
        <w:t>Asking a team member to pass on information to others</w:t>
      </w:r>
    </w:p>
    <w:p w:rsidR="00D37F8D" w:rsidRPr="004F2819" w:rsidRDefault="00D37F8D" w:rsidP="00492616">
      <w:pPr>
        <w:pStyle w:val="Bullet1"/>
      </w:pPr>
      <w:r w:rsidRPr="004F2819">
        <w:t>A combination of the above</w:t>
      </w:r>
      <w:r w:rsidR="00A86E02" w:rsidRPr="004F2819">
        <w:t>.</w:t>
      </w:r>
    </w:p>
    <w:p w:rsidR="00D37F8D" w:rsidRPr="004F2819" w:rsidRDefault="00D37F8D" w:rsidP="00A86E02">
      <w:pPr>
        <w:pStyle w:val="BodyCopy"/>
        <w:rPr>
          <w:noProof w:val="0"/>
        </w:rPr>
      </w:pPr>
      <w:r w:rsidRPr="004F2819">
        <w:rPr>
          <w:noProof w:val="0"/>
        </w:rPr>
        <w:t>It is important to get confirmation from team members that they are aware of the changes to ensure that all team members are clear about the service delivery changes and to keep service delivery standards at the required level.</w:t>
      </w:r>
    </w:p>
    <w:p w:rsidR="003115C3" w:rsidRPr="004F2819" w:rsidRDefault="003115C3" w:rsidP="00A86E02">
      <w:pPr>
        <w:pStyle w:val="BodyCopy"/>
        <w:rPr>
          <w:noProof w:val="0"/>
        </w:rPr>
      </w:pPr>
      <w:r w:rsidRPr="004F2819">
        <w:rPr>
          <w:noProof w:val="0"/>
          <w:lang w:eastAsia="en-AU"/>
        </w:rPr>
        <w:br w:type="page"/>
      </w:r>
    </w:p>
    <w:p w:rsidR="000A249F" w:rsidRPr="004F2819" w:rsidRDefault="000A249F" w:rsidP="003115C3">
      <w:pPr>
        <w:pStyle w:val="Heading2"/>
      </w:pPr>
      <w:r w:rsidRPr="004F2819">
        <w:lastRenderedPageBreak/>
        <w:t>5.5</w:t>
      </w:r>
      <w:r w:rsidRPr="004F2819">
        <w:tab/>
      </w:r>
      <w:r w:rsidR="00F3526F">
        <w:fldChar w:fldCharType="begin"/>
      </w:r>
      <w:r w:rsidR="00F3526F">
        <w:instrText xml:space="preserve"> REF  Criteria55  \* MERGEFORMAT </w:instrText>
      </w:r>
      <w:r w:rsidR="00F3526F">
        <w:fldChar w:fldCharType="separate"/>
      </w:r>
      <w:sdt>
        <w:sdtPr>
          <w:alias w:val="Criteria55"/>
          <w:tag w:val="Criteria55"/>
          <w:id w:val="69935880"/>
          <w:placeholder>
            <w:docPart w:val="A41F6848AECF46D592F4990B2C52564D"/>
          </w:placeholder>
        </w:sdtPr>
        <w:sdtContent>
          <w:r w:rsidR="00F3526F" w:rsidRPr="00F3526F">
            <w:rPr>
              <w:rStyle w:val="PlaceholderText"/>
              <w:color w:val="45545F"/>
            </w:rPr>
            <w:t xml:space="preserve">Provide feedback to team members </w:t>
          </w:r>
          <w:r w:rsidR="00F3526F" w:rsidRPr="004F2819">
            <w:t>regarding the provision of service delivery</w:t>
          </w:r>
        </w:sdtContent>
      </w:sdt>
      <w:r w:rsidR="00F3526F">
        <w:fldChar w:fldCharType="end"/>
      </w:r>
    </w:p>
    <w:p w:rsidR="003115C3" w:rsidRPr="004F2819" w:rsidRDefault="003115C3" w:rsidP="003115C3">
      <w:pPr>
        <w:pStyle w:val="Heading3"/>
      </w:pPr>
      <w:r w:rsidRPr="004F2819">
        <w:t>Introduction</w:t>
      </w:r>
    </w:p>
    <w:p w:rsidR="003115C3" w:rsidRPr="004F2819" w:rsidRDefault="00EC2049" w:rsidP="003115C3">
      <w:pPr>
        <w:pStyle w:val="BodyCopy"/>
        <w:rPr>
          <w:noProof w:val="0"/>
          <w:szCs w:val="24"/>
        </w:rPr>
      </w:pPr>
      <w:r>
        <w:rPr>
          <w:szCs w:val="24"/>
          <w:lang w:eastAsia="en-AU"/>
        </w:rPr>
        <w:drawing>
          <wp:anchor distT="0" distB="0" distL="114300" distR="114300" simplePos="0" relativeHeight="251800576" behindDoc="0" locked="0" layoutInCell="1" allowOverlap="1">
            <wp:simplePos x="0" y="0"/>
            <wp:positionH relativeFrom="column">
              <wp:posOffset>3383915</wp:posOffset>
            </wp:positionH>
            <wp:positionV relativeFrom="paragraph">
              <wp:posOffset>68580</wp:posOffset>
            </wp:positionV>
            <wp:extent cx="2279650" cy="1499235"/>
            <wp:effectExtent l="19050" t="0" r="6350" b="0"/>
            <wp:wrapSquare wrapText="bothSides"/>
            <wp:docPr id="372" name="Picture 30" descr="C:\Documents and Settings\Godaishu\Desktop\PHOTOS\2014\Shutterstock 25-a-day\good-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Godaishu\Desktop\PHOTOS\2014\Shutterstock 25-a-day\good-course.jpg"/>
                    <pic:cNvPicPr>
                      <a:picLocks noChangeAspect="1" noChangeArrowheads="1"/>
                    </pic:cNvPicPr>
                  </pic:nvPicPr>
                  <pic:blipFill>
                    <a:blip r:embed="rId103" cstate="print"/>
                    <a:srcRect/>
                    <a:stretch>
                      <a:fillRect/>
                    </a:stretch>
                  </pic:blipFill>
                  <pic:spPr bwMode="auto">
                    <a:xfrm>
                      <a:off x="0" y="0"/>
                      <a:ext cx="2279650" cy="1499235"/>
                    </a:xfrm>
                    <a:prstGeom prst="rect">
                      <a:avLst/>
                    </a:prstGeom>
                    <a:noFill/>
                    <a:ln w="9525">
                      <a:noFill/>
                      <a:miter lim="800000"/>
                      <a:headEnd/>
                      <a:tailEnd/>
                    </a:ln>
                  </pic:spPr>
                </pic:pic>
              </a:graphicData>
            </a:graphic>
          </wp:anchor>
        </w:drawing>
      </w:r>
      <w:r w:rsidR="004B3F71" w:rsidRPr="004F2819">
        <w:rPr>
          <w:noProof w:val="0"/>
          <w:szCs w:val="24"/>
        </w:rPr>
        <w:t>Learning should always be ongoing and as has been seen</w:t>
      </w:r>
      <w:r w:rsidR="00A86E02" w:rsidRPr="004F2819">
        <w:rPr>
          <w:noProof w:val="0"/>
          <w:szCs w:val="24"/>
        </w:rPr>
        <w:t xml:space="preserve"> </w:t>
      </w:r>
      <w:r w:rsidR="004B3F71" w:rsidRPr="004F2819">
        <w:rPr>
          <w:noProof w:val="0"/>
          <w:szCs w:val="24"/>
        </w:rPr>
        <w:t xml:space="preserve">in previous units, team learning is critical to ensuring </w:t>
      </w:r>
      <w:r w:rsidR="008A5BAD" w:rsidRPr="004F2819">
        <w:rPr>
          <w:noProof w:val="0"/>
          <w:szCs w:val="24"/>
        </w:rPr>
        <w:t>the improvement</w:t>
      </w:r>
      <w:r w:rsidR="004B3F71" w:rsidRPr="004F2819">
        <w:rPr>
          <w:noProof w:val="0"/>
          <w:szCs w:val="24"/>
        </w:rPr>
        <w:t xml:space="preserve"> of service delivery standards. It is </w:t>
      </w:r>
      <w:r w:rsidR="008A5BAD" w:rsidRPr="004F2819">
        <w:rPr>
          <w:noProof w:val="0"/>
          <w:szCs w:val="24"/>
        </w:rPr>
        <w:t>possible to</w:t>
      </w:r>
      <w:r w:rsidR="004B3F71" w:rsidRPr="004F2819">
        <w:rPr>
          <w:noProof w:val="0"/>
          <w:szCs w:val="24"/>
        </w:rPr>
        <w:t xml:space="preserve"> reflect upon personal performance but there are many </w:t>
      </w:r>
      <w:r w:rsidR="00867E1B" w:rsidRPr="004F2819">
        <w:rPr>
          <w:noProof w:val="0"/>
          <w:szCs w:val="24"/>
        </w:rPr>
        <w:t>ways in</w:t>
      </w:r>
      <w:r w:rsidR="004B3F71" w:rsidRPr="004F2819">
        <w:rPr>
          <w:noProof w:val="0"/>
          <w:szCs w:val="24"/>
        </w:rPr>
        <w:t xml:space="preserve"> which feedback concerning service delivery can be </w:t>
      </w:r>
      <w:r w:rsidR="008A5BAD" w:rsidRPr="004F2819">
        <w:rPr>
          <w:noProof w:val="0"/>
          <w:szCs w:val="24"/>
        </w:rPr>
        <w:t>acquired and</w:t>
      </w:r>
      <w:r w:rsidR="004B3F71" w:rsidRPr="004F2819">
        <w:rPr>
          <w:noProof w:val="0"/>
          <w:szCs w:val="24"/>
        </w:rPr>
        <w:t xml:space="preserve"> often this feedback is collected by other people in the organisation. It is, therefore, necessary to share feedback </w:t>
      </w:r>
      <w:r w:rsidR="008A5BAD" w:rsidRPr="004F2819">
        <w:rPr>
          <w:noProof w:val="0"/>
          <w:szCs w:val="24"/>
        </w:rPr>
        <w:t>with team</w:t>
      </w:r>
      <w:r w:rsidR="004B3F71" w:rsidRPr="004F2819">
        <w:rPr>
          <w:noProof w:val="0"/>
          <w:szCs w:val="24"/>
        </w:rPr>
        <w:t xml:space="preserve"> members about their service delivery performance.</w:t>
      </w:r>
    </w:p>
    <w:p w:rsidR="003115C3" w:rsidRPr="004F2819" w:rsidRDefault="004B3F71" w:rsidP="003115C3">
      <w:pPr>
        <w:pStyle w:val="Heading3"/>
      </w:pPr>
      <w:r w:rsidRPr="004F2819">
        <w:t>Communicating feedback to team members</w:t>
      </w:r>
    </w:p>
    <w:p w:rsidR="003115C3" w:rsidRPr="004F2819" w:rsidRDefault="004B3F71" w:rsidP="003115C3">
      <w:pPr>
        <w:pStyle w:val="BodyCopy"/>
        <w:rPr>
          <w:noProof w:val="0"/>
          <w:szCs w:val="24"/>
        </w:rPr>
      </w:pPr>
      <w:r w:rsidRPr="004F2819">
        <w:rPr>
          <w:noProof w:val="0"/>
          <w:szCs w:val="24"/>
        </w:rPr>
        <w:t>In any service industry, feedback</w:t>
      </w:r>
      <w:r w:rsidR="00D3492C" w:rsidRPr="004F2819">
        <w:rPr>
          <w:noProof w:val="0"/>
          <w:szCs w:val="24"/>
        </w:rPr>
        <w:t xml:space="preserve"> about the service</w:t>
      </w:r>
      <w:r w:rsidRPr="004F2819">
        <w:rPr>
          <w:noProof w:val="0"/>
          <w:szCs w:val="24"/>
        </w:rPr>
        <w:t xml:space="preserve"> is been </w:t>
      </w:r>
      <w:r w:rsidR="00D3492C" w:rsidRPr="004F2819">
        <w:rPr>
          <w:noProof w:val="0"/>
          <w:szCs w:val="24"/>
        </w:rPr>
        <w:t xml:space="preserve">given and received constantly. It is possible to monitor individual performance and this should be encouraged but often feedback from customers may be collected by other staff members and </w:t>
      </w:r>
      <w:r w:rsidR="008A5BAD" w:rsidRPr="004F2819">
        <w:rPr>
          <w:noProof w:val="0"/>
          <w:szCs w:val="24"/>
        </w:rPr>
        <w:t>at times</w:t>
      </w:r>
      <w:r w:rsidR="00D3492C" w:rsidRPr="004F2819">
        <w:rPr>
          <w:noProof w:val="0"/>
          <w:szCs w:val="24"/>
        </w:rPr>
        <w:t xml:space="preserve"> after the service has been delivered. This could take the form of verbal feedback to managers or supervisors, formal feedback forms or surveys completed during or after the service delivery has occurred, and through external feedback on third party websites such as Trip Advisor or Agoda. There is a lot of feedback that is being gathered within service oriented organisations, and this feedback needs to be shared with team members to assist them in their performance.</w:t>
      </w:r>
    </w:p>
    <w:p w:rsidR="00D3492C" w:rsidRPr="004F2819" w:rsidRDefault="00D3492C" w:rsidP="003115C3">
      <w:pPr>
        <w:pStyle w:val="BodyCopy"/>
        <w:rPr>
          <w:noProof w:val="0"/>
          <w:szCs w:val="24"/>
        </w:rPr>
      </w:pPr>
      <w:r w:rsidRPr="004F2819">
        <w:rPr>
          <w:noProof w:val="0"/>
          <w:szCs w:val="24"/>
        </w:rPr>
        <w:t>Feedback to team members could include:</w:t>
      </w:r>
    </w:p>
    <w:p w:rsidR="00D3492C" w:rsidRPr="004F2819" w:rsidRDefault="00D3492C" w:rsidP="00492616">
      <w:pPr>
        <w:pStyle w:val="Bullet1"/>
      </w:pPr>
      <w:r w:rsidRPr="004F2819">
        <w:t>Praise, acknowledgement of good service, and rewarding service delivery efforts. This could be for individual team memb</w:t>
      </w:r>
      <w:r w:rsidR="00A86E02" w:rsidRPr="004F2819">
        <w:t>ers or for the team as a whole</w:t>
      </w:r>
    </w:p>
    <w:p w:rsidR="00D3492C" w:rsidRPr="004F2819" w:rsidRDefault="00D3492C" w:rsidP="00492616">
      <w:pPr>
        <w:pStyle w:val="Bullet1"/>
      </w:pPr>
      <w:r w:rsidRPr="004F2819">
        <w:t>Advising team members when they are not producing service delivery to the standard or levels required</w:t>
      </w:r>
    </w:p>
    <w:p w:rsidR="00D3492C" w:rsidRPr="004F2819" w:rsidRDefault="00D3492C" w:rsidP="00492616">
      <w:pPr>
        <w:pStyle w:val="Bullet1"/>
      </w:pPr>
      <w:r w:rsidRPr="004F2819">
        <w:t>Monitoring implementation of feedback by team members</w:t>
      </w:r>
    </w:p>
    <w:p w:rsidR="00D3492C" w:rsidRPr="004F2819" w:rsidRDefault="00D3492C" w:rsidP="00492616">
      <w:pPr>
        <w:pStyle w:val="Bullet1"/>
      </w:pPr>
      <w:r w:rsidRPr="004F2819">
        <w:t>Sharing customer compliments and complaints</w:t>
      </w:r>
      <w:r w:rsidR="00A86E02" w:rsidRPr="004F2819">
        <w:t>.</w:t>
      </w:r>
    </w:p>
    <w:p w:rsidR="00D3492C" w:rsidRPr="004F2819" w:rsidRDefault="00D3492C" w:rsidP="00D3492C">
      <w:pPr>
        <w:pStyle w:val="6BulletL1Recipies"/>
        <w:numPr>
          <w:ilvl w:val="0"/>
          <w:numId w:val="0"/>
        </w:numPr>
        <w:ind w:left="360" w:hanging="360"/>
        <w:rPr>
          <w:lang w:val="en-AU"/>
        </w:rPr>
      </w:pPr>
      <w:r w:rsidRPr="004F2819">
        <w:rPr>
          <w:lang w:val="en-AU"/>
        </w:rPr>
        <w:t>Feedback could be provided to team members:</w:t>
      </w:r>
    </w:p>
    <w:p w:rsidR="00D3492C" w:rsidRPr="004F2819" w:rsidRDefault="00D3492C" w:rsidP="00492616">
      <w:pPr>
        <w:pStyle w:val="Bullet1"/>
      </w:pPr>
      <w:r w:rsidRPr="004F2819">
        <w:t>Individually</w:t>
      </w:r>
    </w:p>
    <w:p w:rsidR="00D3492C" w:rsidRPr="004F2819" w:rsidRDefault="00D3492C" w:rsidP="00492616">
      <w:pPr>
        <w:pStyle w:val="Bullet1"/>
      </w:pPr>
      <w:r w:rsidRPr="004F2819">
        <w:t>Publically in staff newsletters or at staff/team meetings</w:t>
      </w:r>
    </w:p>
    <w:p w:rsidR="00D3492C" w:rsidRPr="004F2819" w:rsidRDefault="00E837A1" w:rsidP="00492616">
      <w:pPr>
        <w:pStyle w:val="Bullet1"/>
      </w:pPr>
      <w:r w:rsidRPr="004F2819">
        <w:t>Regular recognition ceremonies or events</w:t>
      </w:r>
    </w:p>
    <w:p w:rsidR="00E837A1" w:rsidRPr="004F2819" w:rsidRDefault="00E837A1" w:rsidP="00492616">
      <w:pPr>
        <w:pStyle w:val="Bullet1"/>
      </w:pPr>
      <w:r w:rsidRPr="004F2819">
        <w:t>Via email or notes</w:t>
      </w:r>
    </w:p>
    <w:p w:rsidR="00E837A1" w:rsidRPr="004F2819" w:rsidRDefault="00E837A1" w:rsidP="00492616">
      <w:pPr>
        <w:pStyle w:val="Bullet1"/>
      </w:pPr>
      <w:r w:rsidRPr="004F2819">
        <w:t>Verbally or written</w:t>
      </w:r>
    </w:p>
    <w:p w:rsidR="00E837A1" w:rsidRPr="004F2819" w:rsidRDefault="00E837A1" w:rsidP="00492616">
      <w:pPr>
        <w:pStyle w:val="Bullet1"/>
      </w:pPr>
      <w:r w:rsidRPr="004F2819">
        <w:t>As received or at designated and scheduled times</w:t>
      </w:r>
      <w:r w:rsidR="00A86E02" w:rsidRPr="004F2819">
        <w:t>.</w:t>
      </w:r>
    </w:p>
    <w:p w:rsidR="003115C3" w:rsidRPr="004F2819" w:rsidRDefault="00E837A1" w:rsidP="003115C3">
      <w:pPr>
        <w:pStyle w:val="BodyCopy"/>
        <w:rPr>
          <w:noProof w:val="0"/>
        </w:rPr>
      </w:pPr>
      <w:r w:rsidRPr="004F2819">
        <w:rPr>
          <w:noProof w:val="0"/>
        </w:rPr>
        <w:t>Feedback can be a powerful tool for motivating staff and it should be used effectively to help teams develop their service delivery performance.</w:t>
      </w:r>
      <w:r w:rsidR="003115C3" w:rsidRPr="004F2819">
        <w:rPr>
          <w:noProof w:val="0"/>
          <w:lang w:eastAsia="en-AU"/>
        </w:rPr>
        <w:br w:type="page"/>
      </w:r>
    </w:p>
    <w:p w:rsidR="000A249F" w:rsidRPr="004F2819" w:rsidRDefault="000A249F" w:rsidP="003115C3">
      <w:pPr>
        <w:pStyle w:val="Heading2"/>
      </w:pPr>
      <w:r w:rsidRPr="004F2819">
        <w:lastRenderedPageBreak/>
        <w:t>5.6</w:t>
      </w:r>
      <w:r w:rsidRPr="004F2819">
        <w:tab/>
      </w:r>
      <w:r w:rsidR="00F3526F">
        <w:fldChar w:fldCharType="begin"/>
      </w:r>
      <w:r w:rsidR="00F3526F">
        <w:instrText xml:space="preserve"> REF  Criteria56</w:instrText>
      </w:r>
      <w:r w:rsidR="00F3526F">
        <w:instrText xml:space="preserve">  \* MERGEFORMAT </w:instrText>
      </w:r>
      <w:r w:rsidR="00F3526F">
        <w:fldChar w:fldCharType="separate"/>
      </w:r>
      <w:sdt>
        <w:sdtPr>
          <w:alias w:val="Criteria56"/>
          <w:tag w:val="Criteria56"/>
          <w:id w:val="-958256121"/>
          <w:placeholder>
            <w:docPart w:val="6F0A81B8A46F43F782B7913509A57C92"/>
          </w:placeholder>
        </w:sdtPr>
        <w:sdtContent>
          <w:r w:rsidR="00F3526F" w:rsidRPr="00F3526F">
            <w:rPr>
              <w:rStyle w:val="PlaceholderText"/>
              <w:color w:val="45545F"/>
            </w:rPr>
            <w:t xml:space="preserve">Encourage team members to contribute </w:t>
          </w:r>
          <w:r w:rsidR="00F3526F" w:rsidRPr="004F2819">
            <w:t>feedback in regard to achievement of service and performance targets</w:t>
          </w:r>
        </w:sdtContent>
      </w:sdt>
      <w:r w:rsidR="00F3526F">
        <w:fldChar w:fldCharType="end"/>
      </w:r>
    </w:p>
    <w:p w:rsidR="003115C3" w:rsidRPr="004F2819" w:rsidRDefault="00EC2049" w:rsidP="003115C3">
      <w:pPr>
        <w:pStyle w:val="Heading3"/>
      </w:pPr>
      <w:r>
        <w:rPr>
          <w:noProof/>
        </w:rPr>
        <w:drawing>
          <wp:anchor distT="0" distB="0" distL="114300" distR="114300" simplePos="0" relativeHeight="251757568" behindDoc="0" locked="0" layoutInCell="1" allowOverlap="1">
            <wp:simplePos x="0" y="0"/>
            <wp:positionH relativeFrom="column">
              <wp:posOffset>3054350</wp:posOffset>
            </wp:positionH>
            <wp:positionV relativeFrom="paragraph">
              <wp:posOffset>343535</wp:posOffset>
            </wp:positionV>
            <wp:extent cx="2316480" cy="1609090"/>
            <wp:effectExtent l="19050" t="0" r="7620" b="0"/>
            <wp:wrapSquare wrapText="bothSides"/>
            <wp:docPr id="330" name="Picture 4" descr="C:\Users\Quentin\AppData\Local\Microsoft\Windows\Temporary Internet Files\Content.IE5\HQ09K7HY\FEEDBAC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Quentin\AppData\Local\Microsoft\Windows\Temporary Internet Files\Content.IE5\HQ09K7HY\FEEDBACK[1].jpg"/>
                    <pic:cNvPicPr>
                      <a:picLocks noChangeAspect="1" noChangeArrowheads="1"/>
                    </pic:cNvPicPr>
                  </pic:nvPicPr>
                  <pic:blipFill>
                    <a:blip r:embed="rId104" cstate="print"/>
                    <a:srcRect/>
                    <a:stretch>
                      <a:fillRect/>
                    </a:stretch>
                  </pic:blipFill>
                  <pic:spPr bwMode="auto">
                    <a:xfrm>
                      <a:off x="0" y="0"/>
                      <a:ext cx="2316480" cy="1609090"/>
                    </a:xfrm>
                    <a:prstGeom prst="rect">
                      <a:avLst/>
                    </a:prstGeom>
                    <a:noFill/>
                    <a:ln w="9525">
                      <a:noFill/>
                      <a:miter lim="800000"/>
                      <a:headEnd/>
                      <a:tailEnd/>
                    </a:ln>
                  </pic:spPr>
                </pic:pic>
              </a:graphicData>
            </a:graphic>
          </wp:anchor>
        </w:drawing>
      </w:r>
      <w:r w:rsidR="003115C3" w:rsidRPr="004F2819">
        <w:t>Introduction</w:t>
      </w:r>
    </w:p>
    <w:p w:rsidR="00867E1B" w:rsidRPr="004F2819" w:rsidRDefault="00992379" w:rsidP="00992379">
      <w:pPr>
        <w:pStyle w:val="BodyCopy"/>
        <w:rPr>
          <w:noProof w:val="0"/>
        </w:rPr>
      </w:pPr>
      <w:r w:rsidRPr="004F2819">
        <w:rPr>
          <w:noProof w:val="0"/>
        </w:rPr>
        <w:t xml:space="preserve">Another desirable workplace behaviour is assertiveness. Assertiveness is speaking your mind or making your opinions known without being brash or pushy. Being assertive is speaking boldly and with self-confidence. One assertive person will promote </w:t>
      </w:r>
      <w:r w:rsidR="008A5BAD" w:rsidRPr="004F2819">
        <w:rPr>
          <w:noProof w:val="0"/>
        </w:rPr>
        <w:t>candour</w:t>
      </w:r>
      <w:r w:rsidRPr="004F2819">
        <w:rPr>
          <w:noProof w:val="0"/>
        </w:rPr>
        <w:t xml:space="preserve"> in the team culture or work environment. This </w:t>
      </w:r>
      <w:r w:rsidR="004F2819" w:rsidRPr="004F2819">
        <w:rPr>
          <w:noProof w:val="0"/>
        </w:rPr>
        <w:t>candour</w:t>
      </w:r>
      <w:r w:rsidRPr="004F2819">
        <w:rPr>
          <w:noProof w:val="0"/>
        </w:rPr>
        <w:t xml:space="preserve"> will encourage others to voice their opinions. The benefit of having each person’s input is invaluable. </w:t>
      </w:r>
    </w:p>
    <w:p w:rsidR="003115C3" w:rsidRPr="004F2819" w:rsidRDefault="00992379" w:rsidP="00992379">
      <w:pPr>
        <w:pStyle w:val="BodyCopy"/>
        <w:rPr>
          <w:noProof w:val="0"/>
        </w:rPr>
      </w:pPr>
      <w:r w:rsidRPr="004F2819">
        <w:rPr>
          <w:noProof w:val="0"/>
        </w:rPr>
        <w:t>First of all, if each person feels that he/she has contributed to the solution, he/she will be more committed to its implementation. Second, the voicing of one’s opinion tends to stimulate development of opinion from others.</w:t>
      </w:r>
    </w:p>
    <w:p w:rsidR="003115C3" w:rsidRPr="004F2819" w:rsidRDefault="00992379" w:rsidP="003115C3">
      <w:pPr>
        <w:pStyle w:val="Heading3"/>
      </w:pPr>
      <w:r w:rsidRPr="004F2819">
        <w:t>Contributing feedback</w:t>
      </w:r>
    </w:p>
    <w:p w:rsidR="00992379" w:rsidRPr="004F2819" w:rsidRDefault="008E388A" w:rsidP="008E388A">
      <w:pPr>
        <w:rPr>
          <w:rStyle w:val="BodyCopyChar1"/>
          <w:noProof w:val="0"/>
        </w:rPr>
      </w:pPr>
      <w:r w:rsidRPr="004F2819">
        <w:rPr>
          <w:rStyle w:val="BodyCopyChar1"/>
          <w:noProof w:val="0"/>
        </w:rPr>
        <w:t>Providing feedback</w:t>
      </w:r>
      <w:r w:rsidR="00992379" w:rsidRPr="004F2819">
        <w:rPr>
          <w:rStyle w:val="BodyCopyChar1"/>
          <w:noProof w:val="0"/>
        </w:rPr>
        <w:t xml:space="preserve"> can also lead to increased awareness and respect for an individual. Those employees who speak up for themselves and voice their opinions earn respect from their peers and their superiors. The old saying that the squeaky wheel gets the oil is a prime example of the benefit of assertiveness. After all, who is more likely to receive the outcome he/she desires—the person who is brave enough to express concern or to ask for particular treatment or the one who sits back and</w:t>
      </w:r>
      <w:r w:rsidR="00992379" w:rsidRPr="004F2819">
        <w:rPr>
          <w:rFonts w:ascii="Calibri" w:eastAsia="Times New Roman" w:hAnsi="Calibri" w:cs="Times New Roman"/>
        </w:rPr>
        <w:t xml:space="preserve"> </w:t>
      </w:r>
      <w:r w:rsidR="00992379" w:rsidRPr="004F2819">
        <w:rPr>
          <w:rStyle w:val="BodyCopyChar1"/>
          <w:noProof w:val="0"/>
        </w:rPr>
        <w:t>does not utter a word?</w:t>
      </w:r>
    </w:p>
    <w:p w:rsidR="008E388A" w:rsidRPr="004F2819" w:rsidRDefault="008A5BAD" w:rsidP="008E388A">
      <w:pPr>
        <w:rPr>
          <w:rStyle w:val="BodyCopyChar1"/>
          <w:noProof w:val="0"/>
        </w:rPr>
      </w:pPr>
      <w:r w:rsidRPr="004F2819">
        <w:rPr>
          <w:rStyle w:val="BodyCopyChar1"/>
          <w:noProof w:val="0"/>
        </w:rPr>
        <w:t>In order to obtain honest fee</w:t>
      </w:r>
      <w:r w:rsidR="008E388A" w:rsidRPr="004F2819">
        <w:rPr>
          <w:rStyle w:val="BodyCopyChar1"/>
          <w:noProof w:val="0"/>
        </w:rPr>
        <w:t xml:space="preserve">dback from team members, it is important to make sure that team members feel confident that their feedback will be listened to and respected otherwise they will not feel </w:t>
      </w:r>
      <w:r w:rsidRPr="004F2819">
        <w:rPr>
          <w:rStyle w:val="BodyCopyChar1"/>
          <w:noProof w:val="0"/>
        </w:rPr>
        <w:t>comfortable</w:t>
      </w:r>
      <w:r w:rsidR="008E388A" w:rsidRPr="004F2819">
        <w:rPr>
          <w:rStyle w:val="BodyCopyChar1"/>
          <w:noProof w:val="0"/>
        </w:rPr>
        <w:t xml:space="preserve"> to share their ideas. It is important to </w:t>
      </w:r>
      <w:r w:rsidRPr="004F2819">
        <w:rPr>
          <w:rStyle w:val="BodyCopyChar1"/>
          <w:noProof w:val="0"/>
        </w:rPr>
        <w:t>encourage</w:t>
      </w:r>
      <w:r w:rsidR="008E388A" w:rsidRPr="004F2819">
        <w:rPr>
          <w:rStyle w:val="BodyCopyChar1"/>
          <w:noProof w:val="0"/>
        </w:rPr>
        <w:t xml:space="preserve"> a feedback culture within service delivery teams, where team members are able to openly provide feedback about service delivery issues. This can be encouraged through:</w:t>
      </w:r>
    </w:p>
    <w:p w:rsidR="008E388A" w:rsidRPr="004F2819" w:rsidRDefault="008E388A" w:rsidP="00492616">
      <w:pPr>
        <w:pStyle w:val="Bullet1"/>
      </w:pPr>
      <w:r w:rsidRPr="004F2819">
        <w:t>Organising regular meetings where team members can share ideas, issues and information pertaining to their job tasks</w:t>
      </w:r>
    </w:p>
    <w:p w:rsidR="008E388A" w:rsidRPr="004F2819" w:rsidRDefault="008E388A" w:rsidP="00492616">
      <w:pPr>
        <w:pStyle w:val="Bullet1"/>
      </w:pPr>
      <w:r w:rsidRPr="004F2819">
        <w:t>Showing staff that their feedback is important and respected whether it is negative or positive</w:t>
      </w:r>
    </w:p>
    <w:p w:rsidR="008E388A" w:rsidRPr="004F2819" w:rsidRDefault="008E388A" w:rsidP="00492616">
      <w:pPr>
        <w:pStyle w:val="Bullet1"/>
      </w:pPr>
      <w:r w:rsidRPr="004F2819">
        <w:t>Acting upon feedback received and communicating any actions taken to team members</w:t>
      </w:r>
    </w:p>
    <w:p w:rsidR="008E388A" w:rsidRPr="004F2819" w:rsidRDefault="008E388A" w:rsidP="00492616">
      <w:pPr>
        <w:pStyle w:val="Bullet1"/>
      </w:pPr>
      <w:r w:rsidRPr="004F2819">
        <w:t xml:space="preserve">Taking </w:t>
      </w:r>
      <w:r w:rsidR="000C5ABD" w:rsidRPr="004F2819">
        <w:t>feedback to management and supporting team member contributions</w:t>
      </w:r>
      <w:r w:rsidR="00867E1B" w:rsidRPr="004F2819">
        <w:t>.</w:t>
      </w:r>
    </w:p>
    <w:p w:rsidR="003115C3" w:rsidRPr="004F2819" w:rsidRDefault="003115C3" w:rsidP="003115C3">
      <w:pPr>
        <w:pStyle w:val="BodyCopy"/>
        <w:rPr>
          <w:noProof w:val="0"/>
        </w:rPr>
      </w:pPr>
      <w:r w:rsidRPr="004F2819">
        <w:rPr>
          <w:noProof w:val="0"/>
          <w:lang w:eastAsia="en-AU"/>
        </w:rPr>
        <w:br w:type="page"/>
      </w:r>
    </w:p>
    <w:p w:rsidR="000A249F" w:rsidRPr="004F2819" w:rsidRDefault="000A249F" w:rsidP="003115C3">
      <w:pPr>
        <w:pStyle w:val="Heading2"/>
      </w:pPr>
      <w:r w:rsidRPr="004F2819">
        <w:lastRenderedPageBreak/>
        <w:t>5.7</w:t>
      </w:r>
      <w:r w:rsidRPr="004F2819">
        <w:tab/>
      </w:r>
      <w:r w:rsidR="00F3526F">
        <w:fldChar w:fldCharType="begin"/>
      </w:r>
      <w:r w:rsidR="00F3526F">
        <w:instrText xml:space="preserve"> REF  Criteria57  \* MERGEFORMAT </w:instrText>
      </w:r>
      <w:r w:rsidR="00F3526F">
        <w:fldChar w:fldCharType="separate"/>
      </w:r>
      <w:sdt>
        <w:sdtPr>
          <w:alias w:val="Criteria57"/>
          <w:tag w:val="Criteria57"/>
          <w:id w:val="2057125376"/>
          <w:placeholder>
            <w:docPart w:val="67E009F44E9743A3AA1D46B0E7D79395"/>
          </w:placeholder>
        </w:sdtPr>
        <w:sdtContent>
          <w:r w:rsidR="00F3526F" w:rsidRPr="00F3526F">
            <w:rPr>
              <w:rStyle w:val="PlaceholderText"/>
              <w:color w:val="45545F"/>
            </w:rPr>
            <w:t xml:space="preserve">Handle routine problems using appropriate </w:t>
          </w:r>
          <w:r w:rsidR="00F3526F" w:rsidRPr="004F2819">
            <w:t>problem-solving techniques</w:t>
          </w:r>
        </w:sdtContent>
      </w:sdt>
      <w:r w:rsidR="00F3526F">
        <w:fldChar w:fldCharType="end"/>
      </w:r>
    </w:p>
    <w:p w:rsidR="003115C3" w:rsidRPr="004F2819" w:rsidRDefault="00EC2049" w:rsidP="003115C3">
      <w:pPr>
        <w:pStyle w:val="Heading3"/>
      </w:pPr>
      <w:r>
        <w:rPr>
          <w:noProof/>
        </w:rPr>
        <w:drawing>
          <wp:anchor distT="0" distB="0" distL="114300" distR="114300" simplePos="0" relativeHeight="251758592" behindDoc="0" locked="0" layoutInCell="1" allowOverlap="1">
            <wp:simplePos x="0" y="0"/>
            <wp:positionH relativeFrom="column">
              <wp:posOffset>3689985</wp:posOffset>
            </wp:positionH>
            <wp:positionV relativeFrom="paragraph">
              <wp:posOffset>194945</wp:posOffset>
            </wp:positionV>
            <wp:extent cx="2084070" cy="1737360"/>
            <wp:effectExtent l="19050" t="0" r="0" b="0"/>
            <wp:wrapSquare wrapText="bothSides"/>
            <wp:docPr id="334" name="Picture 3" descr="C:\Users\Quentin\AppData\Local\Microsoft\Windows\Temporary Internet Files\Content.IE5\KCJ5LBGJ\list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Quentin\AppData\Local\Microsoft\Windows\Temporary Internet Files\Content.IE5\KCJ5LBGJ\listen[1].png"/>
                    <pic:cNvPicPr>
                      <a:picLocks noChangeAspect="1" noChangeArrowheads="1"/>
                    </pic:cNvPicPr>
                  </pic:nvPicPr>
                  <pic:blipFill>
                    <a:blip r:embed="rId105" cstate="print"/>
                    <a:srcRect/>
                    <a:stretch>
                      <a:fillRect/>
                    </a:stretch>
                  </pic:blipFill>
                  <pic:spPr bwMode="auto">
                    <a:xfrm>
                      <a:off x="0" y="0"/>
                      <a:ext cx="2084070" cy="1737360"/>
                    </a:xfrm>
                    <a:prstGeom prst="rect">
                      <a:avLst/>
                    </a:prstGeom>
                    <a:noFill/>
                    <a:ln w="9525">
                      <a:noFill/>
                      <a:miter lim="800000"/>
                      <a:headEnd/>
                      <a:tailEnd/>
                    </a:ln>
                  </pic:spPr>
                </pic:pic>
              </a:graphicData>
            </a:graphic>
          </wp:anchor>
        </w:drawing>
      </w:r>
      <w:r w:rsidR="003115C3" w:rsidRPr="004F2819">
        <w:t>Introduction</w:t>
      </w:r>
    </w:p>
    <w:p w:rsidR="003115C3" w:rsidRPr="004F2819" w:rsidRDefault="00B17A94" w:rsidP="003115C3">
      <w:pPr>
        <w:pStyle w:val="BodyCopy"/>
        <w:rPr>
          <w:noProof w:val="0"/>
          <w:szCs w:val="24"/>
        </w:rPr>
      </w:pPr>
      <w:r w:rsidRPr="004F2819">
        <w:rPr>
          <w:noProof w:val="0"/>
          <w:szCs w:val="24"/>
        </w:rPr>
        <w:t xml:space="preserve">It is inevitable that all teams will face problems in service </w:t>
      </w:r>
      <w:r w:rsidR="00955F7B" w:rsidRPr="004F2819">
        <w:rPr>
          <w:noProof w:val="0"/>
          <w:szCs w:val="24"/>
        </w:rPr>
        <w:t xml:space="preserve">delivery at </w:t>
      </w:r>
      <w:r w:rsidRPr="004F2819">
        <w:rPr>
          <w:noProof w:val="0"/>
          <w:szCs w:val="24"/>
        </w:rPr>
        <w:t>some point. Some factors can be controlled and some is</w:t>
      </w:r>
      <w:r w:rsidR="00955F7B" w:rsidRPr="004F2819">
        <w:rPr>
          <w:noProof w:val="0"/>
          <w:szCs w:val="24"/>
        </w:rPr>
        <w:t>sues are dependent</w:t>
      </w:r>
      <w:r w:rsidRPr="004F2819">
        <w:rPr>
          <w:noProof w:val="0"/>
          <w:szCs w:val="24"/>
        </w:rPr>
        <w:t xml:space="preserve"> upon external </w:t>
      </w:r>
      <w:r w:rsidR="008A5BAD" w:rsidRPr="004F2819">
        <w:rPr>
          <w:noProof w:val="0"/>
          <w:szCs w:val="24"/>
        </w:rPr>
        <w:t>influences beyond</w:t>
      </w:r>
      <w:r w:rsidRPr="004F2819">
        <w:rPr>
          <w:noProof w:val="0"/>
          <w:szCs w:val="24"/>
        </w:rPr>
        <w:t xml:space="preserve"> our control. </w:t>
      </w:r>
      <w:r w:rsidR="00955F7B" w:rsidRPr="004F2819">
        <w:rPr>
          <w:noProof w:val="0"/>
          <w:szCs w:val="24"/>
        </w:rPr>
        <w:t xml:space="preserve">Responding to </w:t>
      </w:r>
      <w:r w:rsidRPr="004F2819">
        <w:rPr>
          <w:noProof w:val="0"/>
          <w:szCs w:val="24"/>
        </w:rPr>
        <w:t>routine problems is a normal part of worki</w:t>
      </w:r>
      <w:r w:rsidR="00955F7B" w:rsidRPr="004F2819">
        <w:rPr>
          <w:noProof w:val="0"/>
          <w:szCs w:val="24"/>
        </w:rPr>
        <w:t xml:space="preserve">ng life and the only thing that </w:t>
      </w:r>
      <w:r w:rsidRPr="004F2819">
        <w:rPr>
          <w:noProof w:val="0"/>
          <w:szCs w:val="24"/>
        </w:rPr>
        <w:t xml:space="preserve">can be truly controlled is the way an individual handles the issue. </w:t>
      </w:r>
      <w:r w:rsidR="00955F7B" w:rsidRPr="004F2819">
        <w:rPr>
          <w:noProof w:val="0"/>
          <w:szCs w:val="24"/>
        </w:rPr>
        <w:t xml:space="preserve">It is </w:t>
      </w:r>
      <w:r w:rsidRPr="004F2819">
        <w:rPr>
          <w:noProof w:val="0"/>
          <w:szCs w:val="24"/>
        </w:rPr>
        <w:t xml:space="preserve">important to </w:t>
      </w:r>
      <w:r w:rsidR="00955F7B" w:rsidRPr="004F2819">
        <w:rPr>
          <w:noProof w:val="0"/>
          <w:szCs w:val="24"/>
        </w:rPr>
        <w:t>remain calm and listen to the issue and look for solutions.</w:t>
      </w:r>
      <w:r w:rsidR="00867E1B" w:rsidRPr="004F2819">
        <w:rPr>
          <w:noProof w:val="0"/>
          <w:lang w:eastAsia="zh-CN"/>
        </w:rPr>
        <w:t xml:space="preserve"> </w:t>
      </w:r>
    </w:p>
    <w:p w:rsidR="003115C3" w:rsidRPr="004F2819" w:rsidRDefault="005D25CA" w:rsidP="003115C3">
      <w:pPr>
        <w:pStyle w:val="Heading3"/>
      </w:pPr>
      <w:r w:rsidRPr="004F2819">
        <w:t>Listening skills</w:t>
      </w:r>
    </w:p>
    <w:p w:rsidR="005D25CA" w:rsidRPr="004F2819" w:rsidRDefault="005D25CA" w:rsidP="005D25CA">
      <w:pPr>
        <w:pStyle w:val="BodyCopy"/>
        <w:rPr>
          <w:noProof w:val="0"/>
        </w:rPr>
      </w:pPr>
      <w:r w:rsidRPr="004F2819">
        <w:rPr>
          <w:noProof w:val="0"/>
        </w:rPr>
        <w:t xml:space="preserve">Effective listening is active participation in a conversation.  It is an activity which helps the speaker become understood and it is an </w:t>
      </w:r>
      <w:r w:rsidR="008A5BAD" w:rsidRPr="004F2819">
        <w:rPr>
          <w:noProof w:val="0"/>
        </w:rPr>
        <w:t>important</w:t>
      </w:r>
      <w:r w:rsidRPr="004F2819">
        <w:rPr>
          <w:noProof w:val="0"/>
        </w:rPr>
        <w:t xml:space="preserve"> step in handling routine problems</w:t>
      </w:r>
      <w:r w:rsidR="008A5BAD" w:rsidRPr="004F2819">
        <w:rPr>
          <w:noProof w:val="0"/>
        </w:rPr>
        <w:t>.</w:t>
      </w:r>
      <w:r w:rsidRPr="004F2819">
        <w:rPr>
          <w:noProof w:val="0"/>
        </w:rPr>
        <w:t xml:space="preserve">  The listener must actually hear and not assume what is said.  A passive listener is attentive but does nothing to assist the speaker. Active listeners sit or stand alertly, maintain eye contact with the speaker, concentrate on the speaker’s words, make verbal responses, and summar</w:t>
      </w:r>
      <w:r w:rsidR="006B03E4" w:rsidRPr="004F2819">
        <w:rPr>
          <w:noProof w:val="0"/>
        </w:rPr>
        <w:t>is</w:t>
      </w:r>
      <w:r w:rsidRPr="004F2819">
        <w:rPr>
          <w:noProof w:val="0"/>
        </w:rPr>
        <w:t>e parts of what has been said when clarity is needed.</w:t>
      </w:r>
    </w:p>
    <w:p w:rsidR="005D25CA" w:rsidRPr="004F2819" w:rsidRDefault="005D25CA" w:rsidP="005D25CA">
      <w:pPr>
        <w:pStyle w:val="BodyCopy"/>
        <w:rPr>
          <w:noProof w:val="0"/>
        </w:rPr>
      </w:pPr>
      <w:r w:rsidRPr="004F2819">
        <w:rPr>
          <w:noProof w:val="0"/>
        </w:rPr>
        <w:t>Because there is a difference in how fast one can speak and how fast others can listen, a time lag exists in conversations. Good listeners do not daydream during this lag; they use the time to organ</w:t>
      </w:r>
      <w:r w:rsidR="006B03E4" w:rsidRPr="004F2819">
        <w:rPr>
          <w:noProof w:val="0"/>
        </w:rPr>
        <w:t>is</w:t>
      </w:r>
      <w:r w:rsidRPr="004F2819">
        <w:rPr>
          <w:noProof w:val="0"/>
        </w:rPr>
        <w:t xml:space="preserve">e what is being said and to relate to the message.  The listener must guard against distractions to the message.  The speaker’s mannerisms, accent, dress or grooming, language style, or delivery can be distracting if the listener does not learn to tune them out.  Also, listeners need to learn to avoid letting first impressions of a speaker influence their ability to hear the message.   </w:t>
      </w:r>
    </w:p>
    <w:p w:rsidR="005D25CA" w:rsidRPr="004F2819" w:rsidRDefault="005D25CA" w:rsidP="005D25CA">
      <w:pPr>
        <w:pStyle w:val="BodyCopy"/>
        <w:rPr>
          <w:noProof w:val="0"/>
        </w:rPr>
      </w:pPr>
      <w:r w:rsidRPr="004F2819">
        <w:rPr>
          <w:noProof w:val="0"/>
        </w:rPr>
        <w:t xml:space="preserve">We cannot learn anything from others if we try to do all the talking.  Therefore, let speakers finish out their own sentences.  Don’t interrupt them to interject your own thoughts.  We need to pay attention to the tone of the words and the nonverbal cues of the speaker.  Sometimes, these things undermine the actual meanings of the words themselves.  For instance, someone might be telling you that he or she is not upset, but the tone or the body language might tell you otherwise.  </w:t>
      </w:r>
    </w:p>
    <w:p w:rsidR="005D25CA" w:rsidRPr="004F2819" w:rsidRDefault="005D25CA" w:rsidP="005D25CA">
      <w:pPr>
        <w:pStyle w:val="BodyCopy"/>
        <w:rPr>
          <w:noProof w:val="0"/>
        </w:rPr>
      </w:pPr>
      <w:r w:rsidRPr="004F2819">
        <w:rPr>
          <w:noProof w:val="0"/>
        </w:rPr>
        <w:t xml:space="preserve">Overall, effective listening can be expressed as follows.  You should concentrate so that competing external and internal distractions are eliminated.  You should probe and reflect by asking questions to seek clarification and greater understanding.  You might ask “Is this what you mean?” </w:t>
      </w:r>
      <w:r w:rsidR="008A5BAD" w:rsidRPr="004F2819">
        <w:rPr>
          <w:noProof w:val="0"/>
        </w:rPr>
        <w:t>or “</w:t>
      </w:r>
      <w:r w:rsidRPr="004F2819">
        <w:rPr>
          <w:noProof w:val="0"/>
        </w:rPr>
        <w:t xml:space="preserve">Could you repeat that?” </w:t>
      </w:r>
      <w:r w:rsidR="008A5BAD" w:rsidRPr="004F2819">
        <w:rPr>
          <w:noProof w:val="0"/>
        </w:rPr>
        <w:t>or “</w:t>
      </w:r>
      <w:r w:rsidRPr="004F2819">
        <w:rPr>
          <w:noProof w:val="0"/>
        </w:rPr>
        <w:t>Are you saying that…?”  Finally, you should summar</w:t>
      </w:r>
      <w:r w:rsidR="006B03E4" w:rsidRPr="004F2819">
        <w:rPr>
          <w:noProof w:val="0"/>
        </w:rPr>
        <w:t>is</w:t>
      </w:r>
      <w:r w:rsidRPr="004F2819">
        <w:rPr>
          <w:noProof w:val="0"/>
        </w:rPr>
        <w:t xml:space="preserve">e (paraphrase) and feed back to the speaker what you think you have heard.  When the speaker agrees that your understanding is indeed accurate, then effective listening and effective communication have taken place.  </w:t>
      </w:r>
    </w:p>
    <w:p w:rsidR="007B7104" w:rsidRPr="004F2819" w:rsidRDefault="005D25CA" w:rsidP="003115C3">
      <w:pPr>
        <w:pStyle w:val="BodyCopy"/>
        <w:rPr>
          <w:noProof w:val="0"/>
          <w:szCs w:val="24"/>
        </w:rPr>
      </w:pPr>
      <w:r w:rsidRPr="004F2819">
        <w:rPr>
          <w:noProof w:val="0"/>
          <w:szCs w:val="24"/>
        </w:rPr>
        <w:t xml:space="preserve">Listening actively to team members shows you care about their problem and </w:t>
      </w:r>
      <w:r w:rsidR="007B7104" w:rsidRPr="004F2819">
        <w:rPr>
          <w:noProof w:val="0"/>
          <w:szCs w:val="24"/>
        </w:rPr>
        <w:t>demonstrates sympathy and empathy. Some problems may happen regularly and it may be possible to plan and communicate a response for these situations. For example, internet connections can be interrupted from time to time, so it may be possible to develop a service delivery response for team members when this situation arises. It is important that any responses for dealing with routine problems are communicated to all team members.</w:t>
      </w:r>
    </w:p>
    <w:p w:rsidR="00F727BA" w:rsidRPr="004F2819" w:rsidRDefault="00F727BA">
      <w:pPr>
        <w:rPr>
          <w:rFonts w:ascii="Helvetica" w:eastAsia="Calibri" w:hAnsi="Helvetica" w:cs="Calibri"/>
          <w:szCs w:val="24"/>
          <w:lang w:eastAsia="ar-SA"/>
        </w:rPr>
      </w:pPr>
      <w:r w:rsidRPr="004F2819">
        <w:rPr>
          <w:szCs w:val="24"/>
        </w:rPr>
        <w:br w:type="page"/>
      </w:r>
    </w:p>
    <w:p w:rsidR="007B7104" w:rsidRPr="004F2819" w:rsidRDefault="007B7104" w:rsidP="003115C3">
      <w:pPr>
        <w:pStyle w:val="BodyCopy"/>
        <w:rPr>
          <w:noProof w:val="0"/>
          <w:szCs w:val="24"/>
        </w:rPr>
      </w:pPr>
      <w:r w:rsidRPr="004F2819">
        <w:rPr>
          <w:noProof w:val="0"/>
          <w:szCs w:val="24"/>
        </w:rPr>
        <w:lastRenderedPageBreak/>
        <w:t>In dealing with routine problems it is possible to follow a procedure including:</w:t>
      </w:r>
    </w:p>
    <w:p w:rsidR="007B7104" w:rsidRPr="004F2819" w:rsidRDefault="007B7104" w:rsidP="00492616">
      <w:pPr>
        <w:pStyle w:val="Bullet1"/>
      </w:pPr>
      <w:r w:rsidRPr="004F2819">
        <w:t>Identification of the problem</w:t>
      </w:r>
    </w:p>
    <w:p w:rsidR="007B7104" w:rsidRPr="004F2819" w:rsidRDefault="007B7104" w:rsidP="00492616">
      <w:pPr>
        <w:pStyle w:val="Bullet1"/>
      </w:pPr>
      <w:r w:rsidRPr="004F2819">
        <w:t>Listening carefully and understanding the true nature of the issue</w:t>
      </w:r>
    </w:p>
    <w:p w:rsidR="007B7104" w:rsidRPr="004F2819" w:rsidRDefault="007B7104" w:rsidP="00492616">
      <w:pPr>
        <w:pStyle w:val="Bullet1"/>
      </w:pPr>
      <w:r w:rsidRPr="004F2819">
        <w:t>Considering options for resolving the issue</w:t>
      </w:r>
    </w:p>
    <w:p w:rsidR="007B7104" w:rsidRPr="004F2819" w:rsidRDefault="007B7104" w:rsidP="00492616">
      <w:pPr>
        <w:pStyle w:val="Bullet1"/>
      </w:pPr>
      <w:r w:rsidRPr="004F2819">
        <w:t>Making a decision</w:t>
      </w:r>
    </w:p>
    <w:p w:rsidR="007B7104" w:rsidRPr="004F2819" w:rsidRDefault="007B7104" w:rsidP="00492616">
      <w:pPr>
        <w:pStyle w:val="Bullet1"/>
      </w:pPr>
      <w:r w:rsidRPr="004F2819">
        <w:t>Reviewing the decision</w:t>
      </w:r>
    </w:p>
    <w:p w:rsidR="007B7104" w:rsidRPr="004F2819" w:rsidRDefault="007B7104" w:rsidP="00492616">
      <w:pPr>
        <w:pStyle w:val="Bullet1"/>
      </w:pPr>
      <w:r w:rsidRPr="004F2819">
        <w:t>Reporting the problem and resolution to management if required</w:t>
      </w:r>
      <w:r w:rsidR="00F727BA" w:rsidRPr="004F2819">
        <w:t>.</w:t>
      </w:r>
    </w:p>
    <w:p w:rsidR="007B7104" w:rsidRPr="004F2819" w:rsidRDefault="007B7104" w:rsidP="00F727BA">
      <w:pPr>
        <w:pStyle w:val="BodyCopyIndent"/>
        <w:rPr>
          <w:noProof w:val="0"/>
        </w:rPr>
      </w:pPr>
    </w:p>
    <w:p w:rsidR="003115C3" w:rsidRPr="004F2819" w:rsidRDefault="00F727BA" w:rsidP="00F727BA">
      <w:pPr>
        <w:pStyle w:val="BodyCopyIndent"/>
        <w:rPr>
          <w:noProof w:val="0"/>
        </w:rPr>
      </w:pPr>
      <w:r w:rsidRPr="004F2819">
        <w:rPr>
          <w:lang w:eastAsia="en-AU"/>
        </w:rPr>
        <w:drawing>
          <wp:inline distT="0" distB="0" distL="0" distR="0">
            <wp:extent cx="5731510" cy="3539341"/>
            <wp:effectExtent l="19050" t="0" r="2540" b="0"/>
            <wp:docPr id="335" name="Picture 6" descr="C:\Users\Quentin\AppData\Local\Microsoft\Windows\Temporary Internet Files\Content.IE5\7YL50THV\think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Quentin\AppData\Local\Microsoft\Windows\Temporary Internet Files\Content.IE5\7YL50THV\thinking[1].jpg"/>
                    <pic:cNvPicPr>
                      <a:picLocks noChangeAspect="1" noChangeArrowheads="1"/>
                    </pic:cNvPicPr>
                  </pic:nvPicPr>
                  <pic:blipFill>
                    <a:blip r:embed="rId106" cstate="print"/>
                    <a:srcRect/>
                    <a:stretch>
                      <a:fillRect/>
                    </a:stretch>
                  </pic:blipFill>
                  <pic:spPr bwMode="auto">
                    <a:xfrm>
                      <a:off x="0" y="0"/>
                      <a:ext cx="5731510" cy="3539341"/>
                    </a:xfrm>
                    <a:prstGeom prst="rect">
                      <a:avLst/>
                    </a:prstGeom>
                    <a:noFill/>
                    <a:ln w="9525">
                      <a:noFill/>
                      <a:miter lim="800000"/>
                      <a:headEnd/>
                      <a:tailEnd/>
                    </a:ln>
                  </pic:spPr>
                </pic:pic>
              </a:graphicData>
            </a:graphic>
          </wp:inline>
        </w:drawing>
      </w:r>
    </w:p>
    <w:p w:rsidR="003115C3" w:rsidRPr="004F2819" w:rsidRDefault="003115C3" w:rsidP="003115C3">
      <w:pPr>
        <w:pStyle w:val="BodyCopy"/>
        <w:rPr>
          <w:noProof w:val="0"/>
        </w:rPr>
      </w:pPr>
      <w:r w:rsidRPr="004F2819">
        <w:rPr>
          <w:noProof w:val="0"/>
          <w:lang w:eastAsia="en-AU"/>
        </w:rPr>
        <w:br w:type="page"/>
      </w:r>
    </w:p>
    <w:p w:rsidR="003115C3" w:rsidRPr="004F2819" w:rsidRDefault="003115C3" w:rsidP="003115C3">
      <w:pPr>
        <w:pStyle w:val="ActivityHead"/>
        <w:shd w:val="clear" w:color="auto" w:fill="E36C0A" w:themeFill="accent6" w:themeFillShade="BF"/>
        <w:rPr>
          <w:noProof w:val="0"/>
          <w:color w:val="FFFFFF" w:themeColor="background1"/>
        </w:rPr>
      </w:pPr>
      <w:r w:rsidRPr="004F2819">
        <w:rPr>
          <w:noProof w:val="0"/>
          <w:color w:val="FFFFFF" w:themeColor="background1"/>
        </w:rPr>
        <w:lastRenderedPageBreak/>
        <w:t>Work Projects</w:t>
      </w:r>
    </w:p>
    <w:p w:rsidR="003115C3" w:rsidRPr="004F2819" w:rsidRDefault="003115C3" w:rsidP="003115C3">
      <w:pPr>
        <w:pStyle w:val="BodyCopy"/>
        <w:rPr>
          <w:noProof w:val="0"/>
        </w:rPr>
      </w:pPr>
      <w:r w:rsidRPr="004F2819">
        <w:rPr>
          <w:noProof w:val="0"/>
        </w:rPr>
        <w:t>It is a requirement of this Unit you complete Work Projects as advised by your Trainer. You must submit documentation, suitable evidence or other relevant proof of completion of the project to your Trainer by the agreed date.</w:t>
      </w:r>
    </w:p>
    <w:p w:rsidR="003115C3" w:rsidRPr="004F2819" w:rsidRDefault="00236EF3" w:rsidP="00476118">
      <w:pPr>
        <w:pStyle w:val="ActivityNumbered"/>
      </w:pPr>
      <w:r w:rsidRPr="004F2819">
        <w:t>5.1</w:t>
      </w:r>
      <w:r w:rsidRPr="004F2819">
        <w:tab/>
      </w:r>
      <w:r w:rsidR="00476118" w:rsidRPr="004F2819">
        <w:t>Provide an example of a service standard or operating procedure and explain how you would present the item to your team. You could provide a lesson plan, a video of you delivering a training session, a power point presentation or a verbal explanation to your trainer.</w:t>
      </w:r>
    </w:p>
    <w:p w:rsidR="003115C3" w:rsidRPr="004F2819" w:rsidRDefault="003115C3" w:rsidP="00476118">
      <w:pPr>
        <w:pStyle w:val="ActivityNumbered"/>
      </w:pPr>
      <w:r w:rsidRPr="004F2819">
        <w:t>5.2.</w:t>
      </w:r>
      <w:r w:rsidRPr="004F2819">
        <w:tab/>
      </w:r>
      <w:r w:rsidR="00476118" w:rsidRPr="004F2819">
        <w:t>Provide your trainer with three examples of information or materials that you have researched from the internet, competitor service delivery, industry magazines, industry associations or internal feedback surveys, which have assisted in improving service delivery within your service team.</w:t>
      </w:r>
    </w:p>
    <w:p w:rsidR="003115C3" w:rsidRPr="004F2819" w:rsidRDefault="00476118" w:rsidP="00476118">
      <w:pPr>
        <w:pStyle w:val="ActivityNumbered"/>
      </w:pPr>
      <w:r w:rsidRPr="004F2819">
        <w:t>5.3.</w:t>
      </w:r>
      <w:r w:rsidRPr="004F2819">
        <w:tab/>
        <w:t xml:space="preserve">Provide an example of a </w:t>
      </w:r>
      <w:r w:rsidR="0008672D" w:rsidRPr="004F2819">
        <w:t>spread sheet</w:t>
      </w:r>
      <w:r w:rsidRPr="004F2819">
        <w:t xml:space="preserve"> that shows service delivery activities designated for service team members. This could be a roster, schedule or training/skills matrix.</w:t>
      </w:r>
    </w:p>
    <w:p w:rsidR="003115C3" w:rsidRPr="004F2819" w:rsidRDefault="00476118" w:rsidP="00476118">
      <w:pPr>
        <w:pStyle w:val="ActivityNumbered"/>
      </w:pPr>
      <w:r w:rsidRPr="004F2819">
        <w:t>5.4.</w:t>
      </w:r>
      <w:r w:rsidRPr="004F2819">
        <w:tab/>
        <w:t>Provide an example of a memo, email or meeting agenda which outlines changes to service delivery standards.</w:t>
      </w:r>
    </w:p>
    <w:p w:rsidR="003115C3" w:rsidRPr="004F2819" w:rsidRDefault="00476118" w:rsidP="00400531">
      <w:pPr>
        <w:pStyle w:val="ActivityNumbered"/>
      </w:pPr>
      <w:r w:rsidRPr="004F2819">
        <w:t>5.5</w:t>
      </w:r>
      <w:r w:rsidRPr="004F2819">
        <w:tab/>
      </w:r>
      <w:r w:rsidR="00400531" w:rsidRPr="004F2819">
        <w:t>Outline and demonstrate to your trainer an example of when you have provided feedback to a team member about their service delivery performance. Explain what the feedback was, how you delivered the feedback and the response from the team member.</w:t>
      </w:r>
    </w:p>
    <w:p w:rsidR="003115C3" w:rsidRPr="004F2819" w:rsidRDefault="00400531" w:rsidP="00400531">
      <w:pPr>
        <w:pStyle w:val="ActivityNumbered"/>
      </w:pPr>
      <w:r w:rsidRPr="004F2819">
        <w:t>5.6</w:t>
      </w:r>
      <w:r w:rsidRPr="004F2819">
        <w:tab/>
        <w:t>Provide your trainer with three examples of feedback collected from team members regarding service delivery. These could be emails, letters, notes, records of discussions or meeting notes.</w:t>
      </w:r>
    </w:p>
    <w:p w:rsidR="003115C3" w:rsidRPr="004F2819" w:rsidRDefault="00400531" w:rsidP="00C24939">
      <w:pPr>
        <w:pStyle w:val="ActivityNumbered"/>
      </w:pPr>
      <w:r w:rsidRPr="004F2819">
        <w:t>5.7</w:t>
      </w:r>
      <w:r w:rsidRPr="004F2819">
        <w:tab/>
      </w:r>
      <w:r w:rsidR="00C24939" w:rsidRPr="004F2819">
        <w:t>Provide your trainer with two examples of routine problems that you dealt with at your workplace. Outline the process you employed to deal with the problems and the result of any actions taken.</w:t>
      </w:r>
    </w:p>
    <w:p w:rsidR="003115C3" w:rsidRPr="004F2819" w:rsidRDefault="003115C3" w:rsidP="003115C3">
      <w:pPr>
        <w:pStyle w:val="ActivityBottom"/>
        <w:rPr>
          <w:noProof w:val="0"/>
        </w:rPr>
      </w:pPr>
    </w:p>
    <w:p w:rsidR="003115C3" w:rsidRPr="004F2819" w:rsidRDefault="003115C3" w:rsidP="003115C3">
      <w:pPr>
        <w:rPr>
          <w:rFonts w:ascii="Helvetica" w:eastAsia="Calibri" w:hAnsi="Helvetica" w:cs="Calibri"/>
          <w:szCs w:val="16"/>
          <w:lang w:eastAsia="ar-SA"/>
        </w:rPr>
      </w:pPr>
      <w:r w:rsidRPr="004F281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4F2819" w:rsidTr="00F727BA">
        <w:trPr>
          <w:trHeight w:val="5335"/>
        </w:trPr>
        <w:tc>
          <w:tcPr>
            <w:tcW w:w="9242" w:type="dxa"/>
            <w:shd w:val="clear" w:color="auto" w:fill="F2F2F2" w:themeFill="background1" w:themeFillShade="F2"/>
          </w:tcPr>
          <w:p w:rsidR="003115C3" w:rsidRPr="004F2819" w:rsidRDefault="003115C3" w:rsidP="008E449A">
            <w:pPr>
              <w:pStyle w:val="Heading2"/>
              <w:outlineLvl w:val="1"/>
            </w:pPr>
            <w:r w:rsidRPr="004F2819">
              <w:lastRenderedPageBreak/>
              <w:t>Summary</w:t>
            </w:r>
          </w:p>
          <w:p w:rsidR="003115C3" w:rsidRPr="004F2819" w:rsidRDefault="00F3526F" w:rsidP="00860096">
            <w:pPr>
              <w:pStyle w:val="SumaryHeading3"/>
              <w:rPr>
                <w:highlight w:val="yellow"/>
              </w:rPr>
            </w:pPr>
            <w:r>
              <w:fldChar w:fldCharType="begin"/>
            </w:r>
            <w:r>
              <w:instrText xml:space="preserve"> </w:instrText>
            </w:r>
            <w:r>
              <w:instrText xml:space="preserve">REF  Element5  \* MERGEFORMAT </w:instrText>
            </w:r>
            <w:r>
              <w:fldChar w:fldCharType="separate"/>
            </w:r>
            <w:sdt>
              <w:sdtPr>
                <w:alias w:val="Element5"/>
                <w:tag w:val="Element5"/>
                <w:id w:val="194662171"/>
                <w:placeholder>
                  <w:docPart w:val="67A8CC6CA9354B22ACE631EB50F8B8A3"/>
                </w:placeholder>
              </w:sdtPr>
              <w:sdtContent>
                <w:r w:rsidRPr="00F3526F">
                  <w:rPr>
                    <w:rStyle w:val="PlaceholderText"/>
                    <w:color w:val="45545F"/>
                  </w:rPr>
                  <w:t xml:space="preserve">Lead service delivery </w:t>
                </w:r>
                <w:r w:rsidRPr="004F2819">
                  <w:t>team</w:t>
                </w:r>
              </w:sdtContent>
            </w:sdt>
            <w:r>
              <w:fldChar w:fldCharType="end"/>
            </w:r>
          </w:p>
          <w:p w:rsidR="00C06300" w:rsidRPr="004F2819" w:rsidRDefault="00C06300" w:rsidP="00F727BA">
            <w:pPr>
              <w:pStyle w:val="TableText"/>
            </w:pPr>
            <w:r w:rsidRPr="004F2819">
              <w:t>Leading a service delivery team is a rewarding and sometimes challenging role. Customer’s expectations are often different and it is important to maintain consistent standards whilst also being able to adapt to changes in the service delivery context. Communication and clear guidelines are key to maintaining high standards of service delivery and enabling staff to perform at their best abilities. Leading a service delivery team requires the ability to encourage team members and to also provide feedback and opportunities for staff to make changes to their service delivery to meet organisation standards and levels. A team leader needs to be able to:</w:t>
            </w:r>
          </w:p>
          <w:p w:rsidR="003115C3" w:rsidRPr="004F2819" w:rsidRDefault="00C06300" w:rsidP="00F727BA">
            <w:pPr>
              <w:pStyle w:val="TableBullet1"/>
              <w:spacing w:before="120" w:after="120"/>
              <w:rPr>
                <w:noProof w:val="0"/>
              </w:rPr>
            </w:pPr>
            <w:r w:rsidRPr="004F2819">
              <w:rPr>
                <w:noProof w:val="0"/>
              </w:rPr>
              <w:t>Communicate effectively</w:t>
            </w:r>
          </w:p>
          <w:p w:rsidR="00C06300" w:rsidRPr="004F2819" w:rsidRDefault="00C06300" w:rsidP="00F727BA">
            <w:pPr>
              <w:pStyle w:val="TableBullet1"/>
              <w:spacing w:before="120" w:after="120"/>
              <w:rPr>
                <w:noProof w:val="0"/>
              </w:rPr>
            </w:pPr>
            <w:r w:rsidRPr="004F2819">
              <w:rPr>
                <w:noProof w:val="0"/>
              </w:rPr>
              <w:t>Identify team member strengths and areas for improvement</w:t>
            </w:r>
          </w:p>
          <w:p w:rsidR="00C06300" w:rsidRPr="004F2819" w:rsidRDefault="00C06300" w:rsidP="00F727BA">
            <w:pPr>
              <w:pStyle w:val="TableBullet1"/>
              <w:spacing w:before="120" w:after="120"/>
              <w:rPr>
                <w:noProof w:val="0"/>
              </w:rPr>
            </w:pPr>
            <w:r w:rsidRPr="004F2819">
              <w:rPr>
                <w:noProof w:val="0"/>
              </w:rPr>
              <w:t>Encourage team members</w:t>
            </w:r>
          </w:p>
          <w:p w:rsidR="00C06300" w:rsidRPr="004F2819" w:rsidRDefault="00C06300" w:rsidP="00F727BA">
            <w:pPr>
              <w:pStyle w:val="TableBullet1"/>
              <w:spacing w:before="120" w:after="120"/>
              <w:rPr>
                <w:noProof w:val="0"/>
              </w:rPr>
            </w:pPr>
            <w:r w:rsidRPr="004F2819">
              <w:rPr>
                <w:noProof w:val="0"/>
              </w:rPr>
              <w:t>Provide feedback to support service delivery teams</w:t>
            </w:r>
          </w:p>
          <w:p w:rsidR="00C06300" w:rsidRPr="004F2819" w:rsidRDefault="00C06300" w:rsidP="00F727BA">
            <w:pPr>
              <w:pStyle w:val="TableBullet1"/>
              <w:spacing w:before="120" w:after="120"/>
              <w:rPr>
                <w:noProof w:val="0"/>
              </w:rPr>
            </w:pPr>
            <w:r w:rsidRPr="004F2819">
              <w:rPr>
                <w:noProof w:val="0"/>
              </w:rPr>
              <w:t>Develop solutions for routine problems</w:t>
            </w:r>
          </w:p>
          <w:p w:rsidR="003115C3" w:rsidRPr="004F2819" w:rsidRDefault="003115C3" w:rsidP="00C06300">
            <w:pPr>
              <w:pStyle w:val="TableBullet2"/>
              <w:numPr>
                <w:ilvl w:val="0"/>
                <w:numId w:val="0"/>
              </w:numPr>
              <w:rPr>
                <w:lang w:val="en-AU"/>
              </w:rPr>
            </w:pPr>
          </w:p>
        </w:tc>
      </w:tr>
    </w:tbl>
    <w:p w:rsidR="00F53864" w:rsidRPr="004F2819" w:rsidRDefault="00F53864"/>
    <w:p w:rsidR="003115C3" w:rsidRPr="004F2819" w:rsidRDefault="003115C3" w:rsidP="003115C3"/>
    <w:p w:rsidR="00F53864" w:rsidRPr="004F2819" w:rsidRDefault="00F53864" w:rsidP="003115C3">
      <w:pPr>
        <w:sectPr w:rsidR="00F53864" w:rsidRPr="004F2819" w:rsidSect="001A29DB">
          <w:headerReference w:type="even" r:id="rId107"/>
          <w:headerReference w:type="default" r:id="rId108"/>
          <w:pgSz w:w="11906" w:h="16838"/>
          <w:pgMar w:top="1440" w:right="1440" w:bottom="1440" w:left="1440" w:header="708" w:footer="324" w:gutter="0"/>
          <w:cols w:space="708"/>
          <w:docGrid w:linePitch="360"/>
        </w:sectPr>
      </w:pPr>
    </w:p>
    <w:p w:rsidR="009C6C06" w:rsidRPr="004F2819" w:rsidRDefault="009C6C06" w:rsidP="009C6C06">
      <w:pPr>
        <w:pStyle w:val="Heading1"/>
      </w:pPr>
      <w:bookmarkStart w:id="63" w:name="_Toc294862968"/>
      <w:bookmarkStart w:id="64" w:name="_Toc337029861"/>
      <w:bookmarkStart w:id="65" w:name="_Toc370805498"/>
      <w:bookmarkStart w:id="66" w:name="_Toc410148066"/>
      <w:r w:rsidRPr="004F2819">
        <w:lastRenderedPageBreak/>
        <w:t>Presentation of written work</w:t>
      </w:r>
      <w:bookmarkEnd w:id="63"/>
      <w:bookmarkEnd w:id="64"/>
      <w:bookmarkEnd w:id="65"/>
      <w:bookmarkEnd w:id="66"/>
    </w:p>
    <w:p w:rsidR="009C6C06" w:rsidRPr="004F2819" w:rsidRDefault="009C6C06" w:rsidP="009C6C06">
      <w:pPr>
        <w:pStyle w:val="Heading2"/>
        <w:numPr>
          <w:ilvl w:val="0"/>
          <w:numId w:val="15"/>
        </w:numPr>
        <w:ind w:left="482" w:hanging="482"/>
      </w:pPr>
      <w:r w:rsidRPr="004F2819">
        <w:t>Introduction</w:t>
      </w:r>
    </w:p>
    <w:p w:rsidR="009C6C06" w:rsidRPr="004F2819" w:rsidRDefault="009C6C06" w:rsidP="009C6C06">
      <w:pPr>
        <w:pStyle w:val="BodyCopy"/>
        <w:rPr>
          <w:noProof w:val="0"/>
        </w:rPr>
      </w:pPr>
      <w:r w:rsidRPr="004F281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4F2819" w:rsidRDefault="009C6C06" w:rsidP="009C6C06">
      <w:pPr>
        <w:pStyle w:val="Heading2"/>
        <w:numPr>
          <w:ilvl w:val="0"/>
          <w:numId w:val="15"/>
        </w:numPr>
        <w:ind w:left="482" w:hanging="482"/>
      </w:pPr>
      <w:r w:rsidRPr="004F2819">
        <w:t>Style</w:t>
      </w:r>
    </w:p>
    <w:p w:rsidR="009C6C06" w:rsidRPr="004F2819" w:rsidRDefault="009C6C06" w:rsidP="009C6C06">
      <w:pPr>
        <w:pStyle w:val="BodyCopy"/>
        <w:rPr>
          <w:noProof w:val="0"/>
        </w:rPr>
      </w:pPr>
      <w:r w:rsidRPr="004F2819">
        <w:rPr>
          <w:lang w:eastAsia="en-AU"/>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4F2819">
        <w:rPr>
          <w:lang w:eastAsia="en-AU"/>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4F281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4F2819">
        <w:rPr>
          <w:noProof w:val="0"/>
        </w:rPr>
        <w:t>s</w:t>
      </w:r>
      <w:r w:rsidRPr="004F2819">
        <w:rPr>
          <w:noProof w:val="0"/>
        </w:rPr>
        <w:t>ed. The points presented will then follow a logical sequence and be relevant. Students should frequently refer to the question asked, to keep ‘on track’. Teachers recogni</w:t>
      </w:r>
      <w:r w:rsidR="00EC72EE" w:rsidRPr="004F2819">
        <w:rPr>
          <w:noProof w:val="0"/>
        </w:rPr>
        <w:t>s</w:t>
      </w:r>
      <w:r w:rsidRPr="004F2819">
        <w:rPr>
          <w:noProof w:val="0"/>
        </w:rPr>
        <w:t>e and are critical of work that does not answer the question, or is ‘padded’ with irrelevant material. In summary, remember to:</w:t>
      </w:r>
    </w:p>
    <w:p w:rsidR="009C6C06" w:rsidRPr="004F2819" w:rsidRDefault="009C6C06" w:rsidP="00492616">
      <w:pPr>
        <w:pStyle w:val="Bullet1"/>
      </w:pPr>
      <w:r w:rsidRPr="004F2819">
        <w:t>Plan ahead</w:t>
      </w:r>
    </w:p>
    <w:p w:rsidR="009C6C06" w:rsidRPr="004F2819" w:rsidRDefault="009C6C06" w:rsidP="00492616">
      <w:pPr>
        <w:pStyle w:val="Bullet1"/>
      </w:pPr>
      <w:r w:rsidRPr="004F2819">
        <w:t>Be clear and concise</w:t>
      </w:r>
    </w:p>
    <w:p w:rsidR="009C6C06" w:rsidRPr="004F2819" w:rsidRDefault="009C6C06" w:rsidP="00492616">
      <w:pPr>
        <w:pStyle w:val="Bullet1"/>
      </w:pPr>
      <w:r w:rsidRPr="004F2819">
        <w:t>Answer the question</w:t>
      </w:r>
    </w:p>
    <w:p w:rsidR="009C6C06" w:rsidRPr="004F2819" w:rsidRDefault="009C6C06" w:rsidP="00492616">
      <w:pPr>
        <w:pStyle w:val="Bullet1"/>
      </w:pPr>
      <w:r w:rsidRPr="004F2819">
        <w:t>Proofread the final draft.</w:t>
      </w:r>
    </w:p>
    <w:p w:rsidR="009C6C06" w:rsidRPr="004F2819" w:rsidRDefault="009C6C06" w:rsidP="009C6C06">
      <w:pPr>
        <w:pStyle w:val="Heading2"/>
        <w:numPr>
          <w:ilvl w:val="0"/>
          <w:numId w:val="15"/>
        </w:numPr>
        <w:ind w:left="482" w:hanging="482"/>
      </w:pPr>
      <w:r w:rsidRPr="004F2819">
        <w:t>Presenting Written Work</w:t>
      </w:r>
    </w:p>
    <w:p w:rsidR="009C6C06" w:rsidRPr="004F2819" w:rsidRDefault="009C6C06" w:rsidP="009C6C06">
      <w:pPr>
        <w:pStyle w:val="BodyCopy"/>
        <w:rPr>
          <w:b/>
          <w:i/>
          <w:noProof w:val="0"/>
        </w:rPr>
      </w:pPr>
      <w:r w:rsidRPr="004F2819">
        <w:rPr>
          <w:b/>
          <w:i/>
          <w:noProof w:val="0"/>
        </w:rPr>
        <w:t>Types of written work</w:t>
      </w:r>
    </w:p>
    <w:p w:rsidR="009C6C06" w:rsidRPr="004F2819" w:rsidRDefault="009C6C06" w:rsidP="009C6C06">
      <w:pPr>
        <w:pStyle w:val="BodyCopy"/>
        <w:rPr>
          <w:noProof w:val="0"/>
        </w:rPr>
      </w:pPr>
      <w:r w:rsidRPr="004F2819">
        <w:rPr>
          <w:noProof w:val="0"/>
        </w:rPr>
        <w:t>Students may be asked to write:</w:t>
      </w:r>
    </w:p>
    <w:p w:rsidR="009C6C06" w:rsidRPr="004F2819" w:rsidRDefault="009C6C06" w:rsidP="00492616">
      <w:pPr>
        <w:pStyle w:val="Bullet1"/>
      </w:pPr>
      <w:r w:rsidRPr="004F2819">
        <w:t>Short and long reports</w:t>
      </w:r>
    </w:p>
    <w:p w:rsidR="009C6C06" w:rsidRPr="004F2819" w:rsidRDefault="009C6C06" w:rsidP="00492616">
      <w:pPr>
        <w:pStyle w:val="Bullet1"/>
      </w:pPr>
      <w:r w:rsidRPr="004F2819">
        <w:t>Essays</w:t>
      </w:r>
    </w:p>
    <w:p w:rsidR="009C6C06" w:rsidRPr="004F2819" w:rsidRDefault="009C6C06" w:rsidP="00492616">
      <w:pPr>
        <w:pStyle w:val="Bullet1"/>
      </w:pPr>
      <w:r w:rsidRPr="004F2819">
        <w:t>Records of interviews</w:t>
      </w:r>
    </w:p>
    <w:p w:rsidR="009C6C06" w:rsidRPr="004F2819" w:rsidRDefault="009C6C06" w:rsidP="00492616">
      <w:pPr>
        <w:pStyle w:val="Bullet1"/>
      </w:pPr>
      <w:r w:rsidRPr="004F2819">
        <w:t>Questionnaires</w:t>
      </w:r>
    </w:p>
    <w:p w:rsidR="009C6C06" w:rsidRPr="004F2819" w:rsidRDefault="009C6C06" w:rsidP="00492616">
      <w:pPr>
        <w:pStyle w:val="Bullet1"/>
      </w:pPr>
      <w:r w:rsidRPr="004F2819">
        <w:t>Business letters</w:t>
      </w:r>
    </w:p>
    <w:p w:rsidR="009C6C06" w:rsidRPr="004F2819" w:rsidRDefault="009C6C06" w:rsidP="00492616">
      <w:pPr>
        <w:pStyle w:val="Bullet1"/>
      </w:pPr>
      <w:r w:rsidRPr="004F2819">
        <w:t xml:space="preserve">Resumes. </w:t>
      </w:r>
    </w:p>
    <w:p w:rsidR="009C6C06" w:rsidRPr="004F2819" w:rsidRDefault="009C6C06" w:rsidP="009C6C06">
      <w:pPr>
        <w:pStyle w:val="BodyCopy"/>
        <w:spacing w:before="240"/>
        <w:rPr>
          <w:b/>
          <w:i/>
          <w:noProof w:val="0"/>
        </w:rPr>
      </w:pPr>
      <w:r w:rsidRPr="004F2819">
        <w:rPr>
          <w:b/>
          <w:i/>
          <w:noProof w:val="0"/>
        </w:rPr>
        <w:t>Format</w:t>
      </w:r>
    </w:p>
    <w:p w:rsidR="009C6C06" w:rsidRPr="004F2819" w:rsidRDefault="009C6C06" w:rsidP="009C6C06">
      <w:pPr>
        <w:pStyle w:val="BodyCopy"/>
        <w:rPr>
          <w:noProof w:val="0"/>
        </w:rPr>
      </w:pPr>
      <w:r w:rsidRPr="004F281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4F2819">
        <w:rPr>
          <w:noProof w:val="0"/>
        </w:rPr>
        <w:br w:type="page"/>
      </w:r>
    </w:p>
    <w:p w:rsidR="009C6C06" w:rsidRPr="004F2819" w:rsidRDefault="009C6C06" w:rsidP="009C6C06">
      <w:pPr>
        <w:pStyle w:val="BodyCopyBold"/>
        <w:rPr>
          <w:i/>
          <w:noProof w:val="0"/>
        </w:rPr>
      </w:pPr>
      <w:r w:rsidRPr="004F2819">
        <w:rPr>
          <w:i/>
          <w:noProof w:val="0"/>
        </w:rPr>
        <w:lastRenderedPageBreak/>
        <w:t>Cover Sheet</w:t>
      </w:r>
    </w:p>
    <w:p w:rsidR="009C6C06" w:rsidRPr="004F2819" w:rsidRDefault="009C6C06" w:rsidP="009C6C06">
      <w:pPr>
        <w:pStyle w:val="BodyCopy"/>
        <w:rPr>
          <w:noProof w:val="0"/>
        </w:rPr>
      </w:pPr>
      <w:r w:rsidRPr="004F2819">
        <w:rPr>
          <w:noProof w:val="0"/>
        </w:rPr>
        <w:t>All written work should be submitted with a cover sheet stapled to the front that contains:</w:t>
      </w:r>
    </w:p>
    <w:p w:rsidR="009C6C06" w:rsidRPr="004F2819" w:rsidRDefault="009C6C06" w:rsidP="00492616">
      <w:pPr>
        <w:pStyle w:val="Bullet1"/>
      </w:pPr>
      <w:r w:rsidRPr="004F2819">
        <w:t>The student’s name and student number</w:t>
      </w:r>
    </w:p>
    <w:p w:rsidR="009C6C06" w:rsidRPr="004F2819" w:rsidRDefault="009C6C06" w:rsidP="00492616">
      <w:pPr>
        <w:pStyle w:val="Bullet1"/>
      </w:pPr>
      <w:r w:rsidRPr="004F2819">
        <w:t>The name of the class/unit</w:t>
      </w:r>
    </w:p>
    <w:p w:rsidR="009C6C06" w:rsidRPr="004F2819" w:rsidRDefault="009C6C06" w:rsidP="00492616">
      <w:pPr>
        <w:pStyle w:val="Bullet1"/>
      </w:pPr>
      <w:r w:rsidRPr="004F2819">
        <w:t>The due date of the work</w:t>
      </w:r>
    </w:p>
    <w:p w:rsidR="009C6C06" w:rsidRPr="004F2819" w:rsidRDefault="009C6C06" w:rsidP="00492616">
      <w:pPr>
        <w:pStyle w:val="Bullet1"/>
      </w:pPr>
      <w:r w:rsidRPr="004F2819">
        <w:t>The title of the work</w:t>
      </w:r>
    </w:p>
    <w:p w:rsidR="009C6C06" w:rsidRPr="004F2819" w:rsidRDefault="009C6C06" w:rsidP="00492616">
      <w:pPr>
        <w:pStyle w:val="Bullet1"/>
      </w:pPr>
      <w:r w:rsidRPr="004F2819">
        <w:t>The teacher’s name</w:t>
      </w:r>
    </w:p>
    <w:p w:rsidR="009C6C06" w:rsidRPr="004F2819" w:rsidRDefault="009C6C06" w:rsidP="00492616">
      <w:pPr>
        <w:pStyle w:val="Bullet1"/>
      </w:pPr>
      <w:r w:rsidRPr="004F2819">
        <w:t>A signed declaration that the work does not involve plagiarism.</w:t>
      </w:r>
    </w:p>
    <w:p w:rsidR="009C6C06" w:rsidRPr="004F2819" w:rsidRDefault="009C6C06" w:rsidP="009C6C06">
      <w:pPr>
        <w:pStyle w:val="BodyCopy"/>
        <w:spacing w:before="240"/>
        <w:rPr>
          <w:b/>
          <w:i/>
          <w:noProof w:val="0"/>
        </w:rPr>
      </w:pPr>
      <w:r w:rsidRPr="004F2819">
        <w:rPr>
          <w:b/>
          <w:i/>
          <w:noProof w:val="0"/>
        </w:rPr>
        <w:t>Keeping a Copy</w:t>
      </w:r>
    </w:p>
    <w:p w:rsidR="009C6C06" w:rsidRPr="004F2819" w:rsidRDefault="009C6C06" w:rsidP="009C6C06">
      <w:pPr>
        <w:pStyle w:val="BodyCopy"/>
        <w:rPr>
          <w:noProof w:val="0"/>
        </w:rPr>
      </w:pPr>
      <w:r w:rsidRPr="004F2819">
        <w:rPr>
          <w:noProof w:val="0"/>
        </w:rPr>
        <w:t>Students must keep a copy of the written work in case it is lost. This rarely happens but it can be disastrous if a copy has not been kept.</w:t>
      </w:r>
    </w:p>
    <w:p w:rsidR="009C6C06" w:rsidRPr="004F2819" w:rsidRDefault="009C6C06" w:rsidP="009C6C06">
      <w:pPr>
        <w:pStyle w:val="BodyCopy"/>
        <w:spacing w:before="240"/>
        <w:rPr>
          <w:b/>
          <w:i/>
          <w:noProof w:val="0"/>
        </w:rPr>
      </w:pPr>
      <w:r w:rsidRPr="004F2819">
        <w:rPr>
          <w:b/>
          <w:i/>
          <w:noProof w:val="0"/>
        </w:rPr>
        <w:t>Inclusive language</w:t>
      </w:r>
    </w:p>
    <w:p w:rsidR="009C6C06" w:rsidRPr="004F2819" w:rsidRDefault="009C6C06" w:rsidP="009C6C06">
      <w:pPr>
        <w:pStyle w:val="BodyCopy"/>
        <w:rPr>
          <w:noProof w:val="0"/>
        </w:rPr>
      </w:pPr>
      <w:r w:rsidRPr="004F281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4F2819" w:rsidRDefault="009C6C06" w:rsidP="009C6C06">
      <w:pPr>
        <w:pStyle w:val="BodyCopy"/>
        <w:rPr>
          <w:noProof w:val="0"/>
        </w:rPr>
      </w:pPr>
      <w:r w:rsidRPr="004F281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4F2819" w:rsidTr="00F814A5">
        <w:tc>
          <w:tcPr>
            <w:tcW w:w="3969" w:type="dxa"/>
            <w:shd w:val="clear" w:color="auto" w:fill="F2F2F2" w:themeFill="background1" w:themeFillShade="F2"/>
          </w:tcPr>
          <w:p w:rsidR="009C6C06" w:rsidRPr="004F2819" w:rsidRDefault="009C6C06" w:rsidP="00F814A5">
            <w:pPr>
              <w:pStyle w:val="BodyCopy"/>
              <w:spacing w:before="120" w:after="120"/>
              <w:jc w:val="both"/>
              <w:rPr>
                <w:noProof w:val="0"/>
              </w:rPr>
            </w:pPr>
            <w:r w:rsidRPr="004F2819">
              <w:rPr>
                <w:noProof w:val="0"/>
              </w:rPr>
              <w:t>Mankind</w:t>
            </w:r>
          </w:p>
        </w:tc>
        <w:tc>
          <w:tcPr>
            <w:tcW w:w="3452" w:type="dxa"/>
            <w:shd w:val="clear" w:color="auto" w:fill="F2F2F2" w:themeFill="background1" w:themeFillShade="F2"/>
          </w:tcPr>
          <w:p w:rsidR="009C6C06" w:rsidRPr="004F2819" w:rsidRDefault="009C6C06" w:rsidP="00F814A5">
            <w:pPr>
              <w:pStyle w:val="BodyCopy"/>
              <w:spacing w:before="120" w:after="120"/>
              <w:rPr>
                <w:i/>
                <w:noProof w:val="0"/>
              </w:rPr>
            </w:pPr>
            <w:r w:rsidRPr="004F2819">
              <w:rPr>
                <w:i/>
                <w:noProof w:val="0"/>
              </w:rPr>
              <w:t>Humankind</w:t>
            </w:r>
          </w:p>
        </w:tc>
      </w:tr>
      <w:tr w:rsidR="009C6C06" w:rsidRPr="004F2819" w:rsidTr="00F814A5">
        <w:tc>
          <w:tcPr>
            <w:tcW w:w="3969" w:type="dxa"/>
            <w:shd w:val="clear" w:color="auto" w:fill="F2F2F2" w:themeFill="background1" w:themeFillShade="F2"/>
          </w:tcPr>
          <w:p w:rsidR="009C6C06" w:rsidRPr="004F2819" w:rsidRDefault="009C6C06" w:rsidP="00F814A5">
            <w:pPr>
              <w:pStyle w:val="BodyCopy"/>
              <w:spacing w:before="120" w:after="120"/>
              <w:jc w:val="both"/>
              <w:rPr>
                <w:noProof w:val="0"/>
              </w:rPr>
            </w:pPr>
            <w:r w:rsidRPr="004F2819">
              <w:rPr>
                <w:noProof w:val="0"/>
              </w:rPr>
              <w:t>Barman/maid</w:t>
            </w:r>
          </w:p>
        </w:tc>
        <w:tc>
          <w:tcPr>
            <w:tcW w:w="3452" w:type="dxa"/>
            <w:shd w:val="clear" w:color="auto" w:fill="F2F2F2" w:themeFill="background1" w:themeFillShade="F2"/>
          </w:tcPr>
          <w:p w:rsidR="009C6C06" w:rsidRPr="004F2819" w:rsidRDefault="009C6C06" w:rsidP="00F814A5">
            <w:pPr>
              <w:pStyle w:val="BodyCopy"/>
              <w:spacing w:before="120" w:after="120"/>
              <w:rPr>
                <w:i/>
                <w:noProof w:val="0"/>
              </w:rPr>
            </w:pPr>
            <w:r w:rsidRPr="004F2819">
              <w:rPr>
                <w:i/>
                <w:noProof w:val="0"/>
              </w:rPr>
              <w:t>Bar attendant</w:t>
            </w:r>
          </w:p>
        </w:tc>
      </w:tr>
      <w:tr w:rsidR="009C6C06" w:rsidRPr="004F2819" w:rsidTr="00F814A5">
        <w:tc>
          <w:tcPr>
            <w:tcW w:w="3969" w:type="dxa"/>
            <w:shd w:val="clear" w:color="auto" w:fill="F2F2F2" w:themeFill="background1" w:themeFillShade="F2"/>
          </w:tcPr>
          <w:p w:rsidR="009C6C06" w:rsidRPr="004F2819" w:rsidRDefault="009C6C06" w:rsidP="00F814A5">
            <w:pPr>
              <w:pStyle w:val="BodyCopy"/>
              <w:spacing w:before="120" w:after="120"/>
              <w:jc w:val="both"/>
              <w:rPr>
                <w:noProof w:val="0"/>
              </w:rPr>
            </w:pPr>
            <w:r w:rsidRPr="004F2819">
              <w:rPr>
                <w:noProof w:val="0"/>
              </w:rPr>
              <w:t>Host/hostess</w:t>
            </w:r>
          </w:p>
        </w:tc>
        <w:tc>
          <w:tcPr>
            <w:tcW w:w="3452" w:type="dxa"/>
            <w:shd w:val="clear" w:color="auto" w:fill="F2F2F2" w:themeFill="background1" w:themeFillShade="F2"/>
          </w:tcPr>
          <w:p w:rsidR="009C6C06" w:rsidRPr="004F2819" w:rsidRDefault="009C6C06" w:rsidP="00F814A5">
            <w:pPr>
              <w:pStyle w:val="BodyCopy"/>
              <w:spacing w:before="120" w:after="120"/>
              <w:rPr>
                <w:i/>
                <w:noProof w:val="0"/>
              </w:rPr>
            </w:pPr>
            <w:r w:rsidRPr="004F2819">
              <w:rPr>
                <w:i/>
                <w:noProof w:val="0"/>
              </w:rPr>
              <w:t>Host</w:t>
            </w:r>
          </w:p>
        </w:tc>
      </w:tr>
      <w:tr w:rsidR="009C6C06" w:rsidRPr="004F2819" w:rsidTr="00F814A5">
        <w:tc>
          <w:tcPr>
            <w:tcW w:w="3969" w:type="dxa"/>
            <w:shd w:val="clear" w:color="auto" w:fill="F2F2F2" w:themeFill="background1" w:themeFillShade="F2"/>
          </w:tcPr>
          <w:p w:rsidR="009C6C06" w:rsidRPr="004F2819" w:rsidRDefault="009C6C06" w:rsidP="00F814A5">
            <w:pPr>
              <w:pStyle w:val="BodyCopy"/>
              <w:spacing w:before="120" w:after="120"/>
              <w:jc w:val="both"/>
              <w:rPr>
                <w:noProof w:val="0"/>
              </w:rPr>
            </w:pPr>
            <w:r w:rsidRPr="004F2819">
              <w:rPr>
                <w:noProof w:val="0"/>
              </w:rPr>
              <w:t>Waiter/waitress</w:t>
            </w:r>
          </w:p>
        </w:tc>
        <w:tc>
          <w:tcPr>
            <w:tcW w:w="3452" w:type="dxa"/>
            <w:shd w:val="clear" w:color="auto" w:fill="F2F2F2" w:themeFill="background1" w:themeFillShade="F2"/>
          </w:tcPr>
          <w:p w:rsidR="009C6C06" w:rsidRPr="004F2819" w:rsidRDefault="009C6C06" w:rsidP="00F814A5">
            <w:pPr>
              <w:pStyle w:val="BodyCopy"/>
              <w:spacing w:before="120" w:after="120"/>
              <w:rPr>
                <w:i/>
                <w:noProof w:val="0"/>
              </w:rPr>
            </w:pPr>
            <w:r w:rsidRPr="004F2819">
              <w:rPr>
                <w:i/>
                <w:noProof w:val="0"/>
              </w:rPr>
              <w:t>Waiter or waiting staff</w:t>
            </w:r>
          </w:p>
        </w:tc>
      </w:tr>
    </w:tbl>
    <w:p w:rsidR="009C6C06" w:rsidRPr="004F2819" w:rsidRDefault="009C6C06" w:rsidP="009C6C06">
      <w:pPr>
        <w:pStyle w:val="BodyCopy"/>
        <w:rPr>
          <w:noProof w:val="0"/>
        </w:rPr>
        <w:sectPr w:rsidR="009C6C06" w:rsidRPr="004F2819" w:rsidSect="001A29DB">
          <w:headerReference w:type="even" r:id="rId111"/>
          <w:headerReference w:type="default" r:id="rId112"/>
          <w:pgSz w:w="11906" w:h="16838" w:code="9"/>
          <w:pgMar w:top="1440" w:right="1440" w:bottom="1440" w:left="1701" w:header="709" w:footer="335" w:gutter="0"/>
          <w:cols w:space="708"/>
          <w:docGrid w:linePitch="360"/>
        </w:sectPr>
      </w:pPr>
    </w:p>
    <w:p w:rsidR="009C6C06" w:rsidRPr="004F2819" w:rsidRDefault="009C6C06" w:rsidP="009C6C06">
      <w:pPr>
        <w:pStyle w:val="Heading1"/>
      </w:pPr>
      <w:bookmarkStart w:id="67" w:name="_Toc337029862"/>
      <w:bookmarkStart w:id="68" w:name="_Toc370805499"/>
      <w:bookmarkStart w:id="69" w:name="_Toc410148067"/>
      <w:r w:rsidRPr="004F2819">
        <w:lastRenderedPageBreak/>
        <w:t>Recommended reading</w:t>
      </w:r>
      <w:bookmarkEnd w:id="67"/>
      <w:bookmarkEnd w:id="68"/>
      <w:bookmarkEnd w:id="69"/>
    </w:p>
    <w:p w:rsidR="00945CB4" w:rsidRPr="004F2819" w:rsidRDefault="0008672D" w:rsidP="004F2819">
      <w:pPr>
        <w:pStyle w:val="BodyCopy"/>
        <w:spacing w:before="120"/>
        <w:rPr>
          <w:noProof w:val="0"/>
          <w:szCs w:val="24"/>
        </w:rPr>
      </w:pPr>
      <w:r>
        <w:rPr>
          <w:noProof w:val="0"/>
          <w:szCs w:val="24"/>
        </w:rPr>
        <w:t>Ford, R</w:t>
      </w:r>
      <w:r w:rsidR="00945CB4" w:rsidRPr="004F2819">
        <w:rPr>
          <w:noProof w:val="0"/>
          <w:szCs w:val="24"/>
        </w:rPr>
        <w:t xml:space="preserve">, Sturman. M. </w:t>
      </w:r>
      <w:r w:rsidR="004F2819" w:rsidRPr="004F2819">
        <w:rPr>
          <w:noProof w:val="0"/>
          <w:szCs w:val="24"/>
        </w:rPr>
        <w:t>Heaton.C.</w:t>
      </w:r>
      <w:r w:rsidR="00945CB4" w:rsidRPr="004F2819">
        <w:rPr>
          <w:noProof w:val="0"/>
          <w:szCs w:val="24"/>
        </w:rPr>
        <w:t xml:space="preserve"> (</w:t>
      </w:r>
      <w:r w:rsidR="00D70574" w:rsidRPr="004F2819">
        <w:rPr>
          <w:noProof w:val="0"/>
          <w:szCs w:val="24"/>
        </w:rPr>
        <w:t>2011</w:t>
      </w:r>
      <w:r w:rsidR="00945CB4" w:rsidRPr="004F2819">
        <w:rPr>
          <w:i/>
          <w:noProof w:val="0"/>
          <w:szCs w:val="24"/>
        </w:rPr>
        <w:t xml:space="preserve">) Managing Quality Service in Hospitality: How </w:t>
      </w:r>
      <w:r w:rsidR="004F2819" w:rsidRPr="004F2819">
        <w:rPr>
          <w:i/>
          <w:noProof w:val="0"/>
          <w:szCs w:val="24"/>
        </w:rPr>
        <w:t xml:space="preserve">organisations </w:t>
      </w:r>
      <w:r w:rsidR="004F2819">
        <w:rPr>
          <w:i/>
          <w:noProof w:val="0"/>
          <w:szCs w:val="24"/>
        </w:rPr>
        <w:t>a</w:t>
      </w:r>
      <w:r w:rsidR="00945CB4" w:rsidRPr="004F2819">
        <w:rPr>
          <w:i/>
          <w:noProof w:val="0"/>
          <w:szCs w:val="24"/>
        </w:rPr>
        <w:t xml:space="preserve">chieve </w:t>
      </w:r>
      <w:r w:rsidR="004F2819">
        <w:rPr>
          <w:i/>
          <w:noProof w:val="0"/>
          <w:szCs w:val="24"/>
        </w:rPr>
        <w:t>e</w:t>
      </w:r>
      <w:r w:rsidR="00945CB4" w:rsidRPr="004F2819">
        <w:rPr>
          <w:i/>
          <w:noProof w:val="0"/>
          <w:szCs w:val="24"/>
        </w:rPr>
        <w:t>xcellence in the Guest Experience</w:t>
      </w:r>
      <w:r w:rsidR="00945CB4" w:rsidRPr="004F2819">
        <w:rPr>
          <w:noProof w:val="0"/>
          <w:szCs w:val="24"/>
        </w:rPr>
        <w:t xml:space="preserve">, </w:t>
      </w:r>
      <w:r w:rsidR="00D70574" w:rsidRPr="004F2819">
        <w:rPr>
          <w:noProof w:val="0"/>
          <w:szCs w:val="24"/>
        </w:rPr>
        <w:t>Cengage Learning</w:t>
      </w:r>
    </w:p>
    <w:p w:rsidR="00945CB4" w:rsidRPr="004F2819" w:rsidRDefault="00945CB4" w:rsidP="004F2819">
      <w:pPr>
        <w:pStyle w:val="BodyCopy"/>
        <w:spacing w:before="120"/>
        <w:rPr>
          <w:noProof w:val="0"/>
          <w:szCs w:val="24"/>
        </w:rPr>
      </w:pPr>
      <w:r w:rsidRPr="004F2819">
        <w:rPr>
          <w:noProof w:val="0"/>
          <w:szCs w:val="24"/>
        </w:rPr>
        <w:t xml:space="preserve">Senge. P., (1990), </w:t>
      </w:r>
      <w:r w:rsidRPr="004F2819">
        <w:rPr>
          <w:i/>
          <w:noProof w:val="0"/>
          <w:szCs w:val="24"/>
        </w:rPr>
        <w:t>The Fifth Discipline: The Art and Practice of the Learning Organisation</w:t>
      </w:r>
      <w:r w:rsidRPr="004F2819">
        <w:rPr>
          <w:noProof w:val="0"/>
          <w:szCs w:val="24"/>
        </w:rPr>
        <w:t>, Random House Inc., USA</w:t>
      </w:r>
    </w:p>
    <w:p w:rsidR="009C6C06" w:rsidRPr="004F2819" w:rsidRDefault="00DE662A" w:rsidP="004F2819">
      <w:pPr>
        <w:pStyle w:val="BodyCopy"/>
        <w:spacing w:before="120"/>
        <w:rPr>
          <w:noProof w:val="0"/>
          <w:szCs w:val="24"/>
        </w:rPr>
      </w:pPr>
      <w:r w:rsidRPr="004F2819">
        <w:rPr>
          <w:noProof w:val="0"/>
          <w:szCs w:val="24"/>
        </w:rPr>
        <w:t xml:space="preserve">White. R., et al, (2008), </w:t>
      </w:r>
      <w:r w:rsidRPr="004F2819">
        <w:rPr>
          <w:i/>
          <w:noProof w:val="0"/>
          <w:szCs w:val="24"/>
        </w:rPr>
        <w:t>From Teacher to Manager: Managing Language Teaching Organisations</w:t>
      </w:r>
      <w:r w:rsidRPr="004F2819">
        <w:rPr>
          <w:noProof w:val="0"/>
          <w:szCs w:val="24"/>
        </w:rPr>
        <w:t>, CUP</w:t>
      </w:r>
      <w:r w:rsidR="00945CB4" w:rsidRPr="004F2819">
        <w:rPr>
          <w:noProof w:val="0"/>
          <w:szCs w:val="24"/>
        </w:rPr>
        <w:t>, UK</w:t>
      </w:r>
    </w:p>
    <w:p w:rsidR="000A249F" w:rsidRPr="004F2819" w:rsidRDefault="000A249F" w:rsidP="000A249F">
      <w:pPr>
        <w:pStyle w:val="BodyCopy"/>
        <w:rPr>
          <w:noProof w:val="0"/>
        </w:rPr>
      </w:pPr>
      <w:r w:rsidRPr="004F2819">
        <w:rPr>
          <w:noProof w:val="0"/>
        </w:rPr>
        <w:br w:type="page"/>
      </w:r>
    </w:p>
    <w:p w:rsidR="009C6C06" w:rsidRPr="004F2819" w:rsidRDefault="009C6C06" w:rsidP="002D0810">
      <w:pPr>
        <w:pStyle w:val="BodyCopy"/>
        <w:rPr>
          <w:noProof w:val="0"/>
        </w:rPr>
      </w:pPr>
      <w:bookmarkStart w:id="70" w:name="_GoBack"/>
      <w:bookmarkEnd w:id="70"/>
    </w:p>
    <w:p w:rsidR="009C6C06" w:rsidRPr="004F2819" w:rsidRDefault="009C6C06" w:rsidP="002D0810">
      <w:pPr>
        <w:pStyle w:val="BodyCopy"/>
        <w:rPr>
          <w:noProof w:val="0"/>
        </w:rPr>
        <w:sectPr w:rsidR="009C6C06" w:rsidRPr="004F2819" w:rsidSect="006F4D9B">
          <w:headerReference w:type="even" r:id="rId113"/>
          <w:headerReference w:type="default" r:id="rId114"/>
          <w:pgSz w:w="11906" w:h="16838"/>
          <w:pgMar w:top="1440" w:right="1440" w:bottom="1440" w:left="1440" w:header="708" w:footer="324" w:gutter="0"/>
          <w:cols w:space="708"/>
          <w:docGrid w:linePitch="360"/>
        </w:sectPr>
      </w:pPr>
    </w:p>
    <w:p w:rsidR="009C6C06" w:rsidRPr="004F2819" w:rsidRDefault="009C6C06" w:rsidP="009C6C06">
      <w:pPr>
        <w:pStyle w:val="Heading1"/>
      </w:pPr>
      <w:bookmarkStart w:id="71" w:name="_Toc294862969"/>
      <w:bookmarkStart w:id="72" w:name="_Toc337029863"/>
      <w:bookmarkStart w:id="73" w:name="_Toc370805500"/>
      <w:bookmarkStart w:id="74" w:name="_Toc410148068"/>
      <w:r w:rsidRPr="004F2819">
        <w:lastRenderedPageBreak/>
        <w:t>Trainee evaluation sheet</w:t>
      </w:r>
      <w:bookmarkEnd w:id="71"/>
      <w:bookmarkEnd w:id="72"/>
      <w:bookmarkEnd w:id="73"/>
      <w:bookmarkEnd w:id="74"/>
    </w:p>
    <w:p w:rsidR="009C6C06" w:rsidRPr="004F2819" w:rsidRDefault="00F3526F" w:rsidP="009C6C06">
      <w:pPr>
        <w:pStyle w:val="Heading3"/>
      </w:pPr>
      <w:r>
        <w:fldChar w:fldCharType="begin"/>
      </w:r>
      <w:r>
        <w:instrText xml:space="preserve"> REF  UnitName  \* MERGEFORMAT </w:instrText>
      </w:r>
      <w:r>
        <w:fldChar w:fldCharType="separate"/>
      </w:r>
      <w:sdt>
        <w:sdtPr>
          <w:alias w:val="Unit name "/>
          <w:tag w:val="Unit name "/>
          <w:id w:val="-1666547822"/>
          <w:placeholder>
            <w:docPart w:val="1D1742B412C94DA9A42DC2315FD6883A"/>
          </w:placeholder>
        </w:sdtPr>
        <w:sdtEndPr/>
        <w:sdtContent>
          <w:sdt>
            <w:sdtPr>
              <w:alias w:val="Unit name "/>
              <w:tag w:val="Unit name "/>
              <w:id w:val="1483115734"/>
              <w:placeholder>
                <w:docPart w:val="DD7623001F1149F0B9ED0D7AC84D5D44"/>
              </w:placeholder>
            </w:sdtPr>
            <w:sdtEndPr/>
            <w:sdtContent>
              <w:r w:rsidRPr="004F2819">
                <w:t>Build and maintain a team approach to service delivery</w:t>
              </w:r>
            </w:sdtContent>
          </w:sdt>
        </w:sdtContent>
      </w:sdt>
      <w:r>
        <w:fldChar w:fldCharType="end"/>
      </w:r>
    </w:p>
    <w:p w:rsidR="009C6C06" w:rsidRPr="004F2819" w:rsidRDefault="009C6C06" w:rsidP="009C6C06">
      <w:pPr>
        <w:pStyle w:val="BodyCopy"/>
        <w:rPr>
          <w:noProof w:val="0"/>
        </w:rPr>
      </w:pPr>
      <w:r w:rsidRPr="004F2819">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4F2819" w:rsidTr="00492616">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4F2819" w:rsidRDefault="009C6C06" w:rsidP="00F53864">
            <w:pPr>
              <w:pStyle w:val="TableHeading"/>
            </w:pPr>
            <w:r w:rsidRPr="004F2819">
              <w:rPr>
                <w:rStyle w:val="BodyCopyBold0"/>
                <w:rFonts w:ascii="Helvetica" w:hAnsi="Helvetica" w:cs="Calibri"/>
                <w:b/>
                <w:bCs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4F2819" w:rsidRDefault="009C6C06" w:rsidP="00492616">
            <w:pPr>
              <w:pStyle w:val="TableHeadingCentreText"/>
            </w:pPr>
            <w:r w:rsidRPr="004F2819">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4F2819" w:rsidRDefault="009C6C06" w:rsidP="00492616">
            <w:pPr>
              <w:pStyle w:val="TableHeadingCentreText"/>
            </w:pPr>
            <w:r w:rsidRPr="004F2819">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4F2819" w:rsidRDefault="009C6C06" w:rsidP="00492616">
            <w:pPr>
              <w:pStyle w:val="TableHeadingCentreText"/>
            </w:pPr>
            <w:r w:rsidRPr="004F2819">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4F2819" w:rsidRDefault="009C6C06" w:rsidP="00492616">
            <w:pPr>
              <w:pStyle w:val="TableHeadingCentreText"/>
            </w:pPr>
            <w:r w:rsidRPr="004F2819">
              <w:t>Does Not Apply</w:t>
            </w:r>
          </w:p>
        </w:tc>
      </w:tr>
      <w:tr w:rsidR="009C6C06" w:rsidRPr="004F2819" w:rsidTr="00295C35">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pStyle w:val="TrainingEval-Table"/>
              <w:snapToGrid w:val="0"/>
              <w:spacing w:before="120" w:after="120" w:line="240" w:lineRule="auto"/>
              <w:rPr>
                <w:rFonts w:ascii="Helvetica" w:hAnsi="Helvetica"/>
                <w:sz w:val="22"/>
                <w:szCs w:val="22"/>
                <w:lang w:val="en-AU"/>
              </w:rPr>
            </w:pPr>
            <w:r w:rsidRPr="004F2819">
              <w:rPr>
                <w:rFonts w:ascii="Helvetica" w:hAnsi="Helvetica"/>
                <w:sz w:val="22"/>
                <w:szCs w:val="22"/>
                <w:lang w:val="en-AU"/>
              </w:rPr>
              <w:fldChar w:fldCharType="begin">
                <w:ffData>
                  <w:name w:val="Check1"/>
                  <w:enabled/>
                  <w:calcOnExit w:val="0"/>
                  <w:checkBox>
                    <w:sizeAuto/>
                    <w:default w:val="0"/>
                  </w:checkBox>
                </w:ffData>
              </w:fldChar>
            </w:r>
            <w:r w:rsidR="009C6C06" w:rsidRPr="004F2819">
              <w:rPr>
                <w:rFonts w:ascii="Helvetica" w:hAnsi="Helvetica"/>
                <w:sz w:val="22"/>
                <w:szCs w:val="22"/>
                <w:lang w:val="en-AU"/>
              </w:rPr>
              <w:instrText xml:space="preserve"> FORMCHECKBOX </w:instrText>
            </w:r>
            <w:r w:rsidRPr="004F2819">
              <w:rPr>
                <w:rFonts w:ascii="Helvetica" w:hAnsi="Helvetica"/>
                <w:sz w:val="22"/>
                <w:szCs w:val="22"/>
                <w:lang w:val="en-AU"/>
              </w:rPr>
            </w:r>
            <w:r w:rsidRPr="004F281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pStyle w:val="TrainingEval-Table"/>
              <w:snapToGrid w:val="0"/>
              <w:spacing w:before="120" w:after="120" w:line="240" w:lineRule="auto"/>
              <w:rPr>
                <w:rFonts w:ascii="Helvetica" w:hAnsi="Helvetica"/>
                <w:sz w:val="22"/>
                <w:szCs w:val="22"/>
                <w:lang w:val="en-AU"/>
              </w:rPr>
            </w:pPr>
            <w:r w:rsidRPr="004F2819">
              <w:rPr>
                <w:rFonts w:ascii="Helvetica" w:hAnsi="Helvetica"/>
                <w:sz w:val="22"/>
                <w:szCs w:val="22"/>
                <w:lang w:val="en-AU"/>
              </w:rPr>
              <w:fldChar w:fldCharType="begin">
                <w:ffData>
                  <w:name w:val="Check1"/>
                  <w:enabled/>
                  <w:calcOnExit w:val="0"/>
                  <w:checkBox>
                    <w:sizeAuto/>
                    <w:default w:val="0"/>
                  </w:checkBox>
                </w:ffData>
              </w:fldChar>
            </w:r>
            <w:r w:rsidR="009C6C06" w:rsidRPr="004F2819">
              <w:rPr>
                <w:rFonts w:ascii="Helvetica" w:hAnsi="Helvetica"/>
                <w:sz w:val="22"/>
                <w:szCs w:val="22"/>
                <w:lang w:val="en-AU"/>
              </w:rPr>
              <w:instrText xml:space="preserve"> FORMCHECKBOX </w:instrText>
            </w:r>
            <w:r w:rsidRPr="004F2819">
              <w:rPr>
                <w:rFonts w:ascii="Helvetica" w:hAnsi="Helvetica"/>
                <w:sz w:val="22"/>
                <w:szCs w:val="22"/>
                <w:lang w:val="en-AU"/>
              </w:rPr>
            </w:r>
            <w:r w:rsidRPr="004F281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pStyle w:val="TrainingEval-Table"/>
              <w:snapToGrid w:val="0"/>
              <w:spacing w:before="120" w:after="120" w:line="240" w:lineRule="auto"/>
              <w:rPr>
                <w:rFonts w:ascii="Helvetica" w:hAnsi="Helvetica"/>
                <w:sz w:val="22"/>
                <w:szCs w:val="22"/>
                <w:lang w:val="en-AU"/>
              </w:rPr>
            </w:pPr>
            <w:r w:rsidRPr="004F2819">
              <w:rPr>
                <w:rFonts w:ascii="Helvetica" w:hAnsi="Helvetica"/>
                <w:sz w:val="22"/>
                <w:szCs w:val="22"/>
                <w:lang w:val="en-AU"/>
              </w:rPr>
              <w:fldChar w:fldCharType="begin">
                <w:ffData>
                  <w:name w:val="Check1"/>
                  <w:enabled/>
                  <w:calcOnExit w:val="0"/>
                  <w:checkBox>
                    <w:sizeAuto/>
                    <w:default w:val="0"/>
                  </w:checkBox>
                </w:ffData>
              </w:fldChar>
            </w:r>
            <w:r w:rsidR="009C6C06" w:rsidRPr="004F2819">
              <w:rPr>
                <w:rFonts w:ascii="Helvetica" w:hAnsi="Helvetica"/>
                <w:sz w:val="22"/>
                <w:szCs w:val="22"/>
                <w:lang w:val="en-AU"/>
              </w:rPr>
              <w:instrText xml:space="preserve"> FORMCHECKBOX </w:instrText>
            </w:r>
            <w:r w:rsidRPr="004F2819">
              <w:rPr>
                <w:rFonts w:ascii="Helvetica" w:hAnsi="Helvetica"/>
                <w:sz w:val="22"/>
                <w:szCs w:val="22"/>
                <w:lang w:val="en-AU"/>
              </w:rPr>
            </w:r>
            <w:r w:rsidRPr="004F281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pStyle w:val="TrainingEval-Table"/>
              <w:snapToGrid w:val="0"/>
              <w:spacing w:before="120" w:after="120" w:line="240" w:lineRule="auto"/>
              <w:rPr>
                <w:rFonts w:ascii="Helvetica" w:hAnsi="Helvetica"/>
                <w:sz w:val="22"/>
                <w:szCs w:val="22"/>
                <w:lang w:val="en-AU"/>
              </w:rPr>
            </w:pPr>
            <w:r w:rsidRPr="004F2819">
              <w:rPr>
                <w:rFonts w:ascii="Helvetica" w:hAnsi="Helvetica"/>
                <w:sz w:val="22"/>
                <w:szCs w:val="22"/>
                <w:lang w:val="en-AU"/>
              </w:rPr>
              <w:fldChar w:fldCharType="begin">
                <w:ffData>
                  <w:name w:val="Check1"/>
                  <w:enabled/>
                  <w:calcOnExit w:val="0"/>
                  <w:checkBox>
                    <w:sizeAuto/>
                    <w:default w:val="0"/>
                  </w:checkBox>
                </w:ffData>
              </w:fldChar>
            </w:r>
            <w:r w:rsidR="009C6C06" w:rsidRPr="004F2819">
              <w:rPr>
                <w:rFonts w:ascii="Helvetica" w:hAnsi="Helvetica"/>
                <w:sz w:val="22"/>
                <w:szCs w:val="22"/>
                <w:lang w:val="en-AU"/>
              </w:rPr>
              <w:instrText xml:space="preserve"> FORMCHECKBOX </w:instrText>
            </w:r>
            <w:r w:rsidRPr="004F2819">
              <w:rPr>
                <w:rFonts w:ascii="Helvetica" w:hAnsi="Helvetica"/>
                <w:sz w:val="22"/>
                <w:szCs w:val="22"/>
                <w:lang w:val="en-AU"/>
              </w:rPr>
            </w:r>
            <w:r w:rsidRPr="004F2819">
              <w:rPr>
                <w:rFonts w:ascii="Helvetica" w:hAnsi="Helvetica"/>
                <w:sz w:val="22"/>
                <w:szCs w:val="22"/>
                <w:lang w:val="en-AU"/>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My training was well-organi</w:t>
            </w:r>
            <w:r w:rsidR="00EC72EE" w:rsidRPr="004F2819">
              <w:t>s</w:t>
            </w:r>
            <w:r w:rsidRPr="004F2819">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r w:rsidR="009C6C06" w:rsidRPr="004F2819" w:rsidTr="00295C35">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4F2819" w:rsidRDefault="009C6C06" w:rsidP="00F53864">
            <w:pPr>
              <w:pStyle w:val="TableText"/>
            </w:pPr>
            <w:r w:rsidRPr="004F2819">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4F2819" w:rsidRDefault="00823358" w:rsidP="00295C35">
            <w:pPr>
              <w:snapToGrid w:val="0"/>
              <w:spacing w:before="120" w:after="120" w:line="240" w:lineRule="auto"/>
              <w:jc w:val="center"/>
            </w:pPr>
            <w:r w:rsidRPr="004F2819">
              <w:rPr>
                <w:rFonts w:ascii="Helvetica" w:hAnsi="Helvetica"/>
              </w:rPr>
              <w:fldChar w:fldCharType="begin">
                <w:ffData>
                  <w:name w:val="Check1"/>
                  <w:enabled/>
                  <w:calcOnExit w:val="0"/>
                  <w:checkBox>
                    <w:sizeAuto/>
                    <w:default w:val="0"/>
                  </w:checkBox>
                </w:ffData>
              </w:fldChar>
            </w:r>
            <w:r w:rsidR="009C6C06" w:rsidRPr="004F2819">
              <w:rPr>
                <w:rFonts w:ascii="Helvetica" w:hAnsi="Helvetica"/>
              </w:rPr>
              <w:instrText xml:space="preserve"> FORMCHECKBOX </w:instrText>
            </w:r>
            <w:r w:rsidRPr="004F2819">
              <w:rPr>
                <w:rFonts w:ascii="Helvetica" w:hAnsi="Helvetica"/>
              </w:rPr>
            </w:r>
            <w:r w:rsidRPr="004F2819">
              <w:rPr>
                <w:rFonts w:ascii="Helvetica" w:hAnsi="Helvetica"/>
              </w:rPr>
              <w:fldChar w:fldCharType="end"/>
            </w:r>
          </w:p>
        </w:tc>
      </w:tr>
    </w:tbl>
    <w:p w:rsidR="009C6C06" w:rsidRPr="004F2819" w:rsidRDefault="009C6C06" w:rsidP="009C6C06">
      <w:pPr>
        <w:rPr>
          <w:rFonts w:ascii="Helvetica" w:eastAsia="Calibri" w:hAnsi="Helvetica" w:cs="Calibri"/>
          <w:szCs w:val="16"/>
          <w:lang w:eastAsia="ar-SA"/>
        </w:rPr>
      </w:pPr>
      <w:r w:rsidRPr="004F2819">
        <w:br w:type="page"/>
      </w:r>
    </w:p>
    <w:p w:rsidR="009C6C06" w:rsidRPr="004F2819" w:rsidRDefault="009C6C06" w:rsidP="009C6C06">
      <w:pPr>
        <w:pStyle w:val="ActivityNumbered"/>
      </w:pPr>
      <w:r w:rsidRPr="004F2819">
        <w:lastRenderedPageBreak/>
        <w:t>The best things about this unit were:</w:t>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Numbered"/>
      </w:pPr>
      <w:r w:rsidRPr="004F2819">
        <w:t>The worst things about this unit were:</w:t>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Numbered"/>
      </w:pPr>
      <w:r w:rsidRPr="004F2819">
        <w:t>The things you should change in this unit are:</w:t>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RulesInsertTab"/>
        <w:ind w:left="0"/>
      </w:pPr>
      <w:r w:rsidRPr="004F2819">
        <w:tab/>
      </w:r>
    </w:p>
    <w:p w:rsidR="009C6C06" w:rsidRPr="004F2819" w:rsidRDefault="009C6C06" w:rsidP="009C6C06">
      <w:pPr>
        <w:pStyle w:val="ActivityBottom"/>
        <w:rPr>
          <w:noProof w:val="0"/>
        </w:rPr>
      </w:pPr>
    </w:p>
    <w:p w:rsidR="009C6C06" w:rsidRPr="004F2819" w:rsidRDefault="009C6C06" w:rsidP="009C6C06">
      <w:pPr>
        <w:pStyle w:val="BodyCopy"/>
        <w:rPr>
          <w:noProof w:val="0"/>
        </w:rPr>
      </w:pPr>
    </w:p>
    <w:p w:rsidR="00AD7B23" w:rsidRPr="004F2819" w:rsidRDefault="00AD7B23" w:rsidP="009C6C06">
      <w:pPr>
        <w:pStyle w:val="BodyCopy"/>
        <w:rPr>
          <w:noProof w:val="0"/>
        </w:rPr>
        <w:sectPr w:rsidR="00AD7B23" w:rsidRPr="004F2819" w:rsidSect="001A29DB">
          <w:headerReference w:type="even" r:id="rId115"/>
          <w:headerReference w:type="default" r:id="rId116"/>
          <w:pgSz w:w="11906" w:h="16838" w:code="9"/>
          <w:pgMar w:top="1440" w:right="1440" w:bottom="1440" w:left="1701" w:header="709" w:footer="326" w:gutter="0"/>
          <w:cols w:space="708"/>
          <w:docGrid w:linePitch="360"/>
        </w:sectPr>
      </w:pPr>
    </w:p>
    <w:p w:rsidR="00AD7B23" w:rsidRPr="004F2819" w:rsidRDefault="00AD7B23" w:rsidP="00AD7B23">
      <w:pPr>
        <w:pStyle w:val="Heading1"/>
        <w:spacing w:before="240" w:after="240"/>
      </w:pPr>
      <w:bookmarkStart w:id="75" w:name="_Toc374547319"/>
      <w:bookmarkStart w:id="76" w:name="_Toc378619279"/>
      <w:bookmarkStart w:id="77" w:name="_Toc410148069"/>
      <w:r w:rsidRPr="004F2819">
        <w:lastRenderedPageBreak/>
        <w:t>Trainee self-assessment checklist</w:t>
      </w:r>
      <w:bookmarkEnd w:id="75"/>
      <w:bookmarkEnd w:id="76"/>
      <w:bookmarkEnd w:id="77"/>
    </w:p>
    <w:p w:rsidR="00AD7B23" w:rsidRPr="004F2819" w:rsidRDefault="00AD7B23" w:rsidP="00AD7B23">
      <w:pPr>
        <w:pStyle w:val="BodyCopy"/>
        <w:spacing w:after="240"/>
        <w:rPr>
          <w:noProof w:val="0"/>
        </w:rPr>
      </w:pPr>
      <w:r w:rsidRPr="004F2819">
        <w:rPr>
          <w:noProof w:val="0"/>
        </w:rPr>
        <w:t>As an indicator to your Trainer/Assessor of your readiness for assessment in this unit please complete the following and hand to your Trainer/Assessor.</w:t>
      </w:r>
    </w:p>
    <w:p w:rsidR="00AD7B23" w:rsidRPr="004F2819" w:rsidRDefault="00823358" w:rsidP="00F53864">
      <w:pPr>
        <w:pStyle w:val="Heading3"/>
        <w:spacing w:before="120" w:after="120"/>
      </w:pPr>
      <w:r w:rsidRPr="004F2819">
        <w:fldChar w:fldCharType="begin"/>
      </w:r>
      <w:r w:rsidR="001D6BF6" w:rsidRPr="004F2819">
        <w:instrText xml:space="preserve"> REF  UnitName </w:instrText>
      </w:r>
      <w:r w:rsidRPr="004F2819">
        <w:fldChar w:fldCharType="separate"/>
      </w:r>
      <w:sdt>
        <w:sdtPr>
          <w:alias w:val="Unit name "/>
          <w:tag w:val="Unit name "/>
          <w:id w:val="652569034"/>
          <w:placeholder>
            <w:docPart w:val="8CB43059EEC4465FA3F26A868B51593B"/>
          </w:placeholder>
        </w:sdtPr>
        <w:sdtEndPr>
          <w:rPr>
            <w:highlight w:val="yellow"/>
          </w:rPr>
        </w:sdtEndPr>
        <w:sdtContent>
          <w:sdt>
            <w:sdtPr>
              <w:alias w:val="Unit name "/>
              <w:tag w:val="Unit name "/>
              <w:id w:val="-961418249"/>
              <w:placeholder>
                <w:docPart w:val="793ECF457433419EA18ABC9BD588C9EE"/>
              </w:placeholder>
            </w:sdtPr>
            <w:sdtEndPr>
              <w:rPr>
                <w:highlight w:val="yellow"/>
              </w:rPr>
            </w:sdtEndPr>
            <w:sdtContent>
              <w:r w:rsidR="00F3526F" w:rsidRPr="004F2819">
                <w:t>Build and maintain a team approach to service delivery</w:t>
              </w:r>
            </w:sdtContent>
          </w:sdt>
        </w:sdtContent>
      </w:sdt>
      <w:r w:rsidRPr="004F2819">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4F2819" w:rsidTr="00AD7B23">
        <w:trPr>
          <w:tblHeader/>
        </w:trPr>
        <w:tc>
          <w:tcPr>
            <w:tcW w:w="7248" w:type="dxa"/>
            <w:gridSpan w:val="2"/>
            <w:tcBorders>
              <w:top w:val="nil"/>
              <w:left w:val="nil"/>
              <w:right w:val="single" w:sz="4" w:space="0" w:color="auto"/>
            </w:tcBorders>
            <w:shd w:val="clear" w:color="auto" w:fill="auto"/>
          </w:tcPr>
          <w:p w:rsidR="00AD7B23" w:rsidRPr="004F2819" w:rsidRDefault="00AD7B23" w:rsidP="00F53864">
            <w:pPr>
              <w:pStyle w:val="TableTextBold"/>
            </w:pPr>
          </w:p>
        </w:tc>
        <w:tc>
          <w:tcPr>
            <w:tcW w:w="837" w:type="dxa"/>
            <w:tcBorders>
              <w:left w:val="single" w:sz="4" w:space="0" w:color="auto"/>
            </w:tcBorders>
            <w:shd w:val="clear" w:color="auto" w:fill="E36C0A" w:themeFill="accent6" w:themeFillShade="BF"/>
            <w:vAlign w:val="center"/>
          </w:tcPr>
          <w:p w:rsidR="00AD7B23" w:rsidRPr="004F2819" w:rsidRDefault="00AD7B23" w:rsidP="00F53864">
            <w:pPr>
              <w:pStyle w:val="TableHeadingCentreText"/>
            </w:pPr>
            <w:r w:rsidRPr="004F2819">
              <w:t>Yes</w:t>
            </w:r>
          </w:p>
        </w:tc>
        <w:tc>
          <w:tcPr>
            <w:tcW w:w="896" w:type="dxa"/>
            <w:shd w:val="clear" w:color="auto" w:fill="E36C0A" w:themeFill="accent6" w:themeFillShade="BF"/>
            <w:vAlign w:val="center"/>
          </w:tcPr>
          <w:p w:rsidR="00AD7B23" w:rsidRPr="004F2819" w:rsidRDefault="00AD7B23" w:rsidP="00F53864">
            <w:pPr>
              <w:pStyle w:val="TableHeadingCentreText"/>
            </w:pPr>
            <w:r w:rsidRPr="004F2819">
              <w:t>No</w:t>
            </w:r>
            <w:r w:rsidRPr="004F2819">
              <w:rPr>
                <w:sz w:val="24"/>
                <w:szCs w:val="24"/>
              </w:rPr>
              <w:t>*</w:t>
            </w:r>
          </w:p>
        </w:tc>
      </w:tr>
      <w:tr w:rsidR="00AD7B23" w:rsidRPr="004F2819" w:rsidTr="00AD7B23">
        <w:tc>
          <w:tcPr>
            <w:tcW w:w="8981" w:type="dxa"/>
            <w:gridSpan w:val="4"/>
            <w:shd w:val="clear" w:color="auto" w:fill="E36C0A" w:themeFill="accent6" w:themeFillShade="BF"/>
            <w:vAlign w:val="center"/>
          </w:tcPr>
          <w:p w:rsidR="00AD7B23" w:rsidRPr="004F2819" w:rsidRDefault="00AD7B23" w:rsidP="00F53864">
            <w:pPr>
              <w:pStyle w:val="TableHeading"/>
            </w:pPr>
            <w:r w:rsidRPr="004F2819">
              <w:t xml:space="preserve">Element 1: </w:t>
            </w:r>
            <w:r w:rsidR="00823358" w:rsidRPr="004F2819">
              <w:fldChar w:fldCharType="begin"/>
            </w:r>
            <w:r w:rsidR="005402B7" w:rsidRPr="004F2819">
              <w:instrText xml:space="preserve"> REF  Element1 </w:instrText>
            </w:r>
            <w:r w:rsidR="00823358" w:rsidRPr="004F2819">
              <w:fldChar w:fldCharType="separate"/>
            </w:r>
            <w:r w:rsidR="00F3526F" w:rsidRPr="004F2819">
              <w:t xml:space="preserve">: </w:t>
            </w:r>
            <w:sdt>
              <w:sdtPr>
                <w:rPr>
                  <w:highlight w:val="yellow"/>
                </w:rPr>
                <w:alias w:val="Element1"/>
                <w:tag w:val="Element1"/>
                <w:id w:val="-690836907"/>
                <w:placeholder>
                  <w:docPart w:val="897D85CEA0384D4D9E417006006F1040"/>
                </w:placeholder>
              </w:sdtPr>
              <w:sdtContent>
                <w:r w:rsidR="00F3526F" w:rsidRPr="004F2819">
                  <w:t>Develop service standards</w:t>
                </w:r>
              </w:sdtContent>
            </w:sdt>
            <w:r w:rsidR="00823358" w:rsidRPr="004F2819">
              <w:fldChar w:fldCharType="end"/>
            </w:r>
          </w:p>
        </w:tc>
      </w:tr>
      <w:tr w:rsidR="00AD7B23" w:rsidRPr="004F2819" w:rsidTr="00AD7B23">
        <w:tc>
          <w:tcPr>
            <w:tcW w:w="606" w:type="dxa"/>
            <w:vAlign w:val="center"/>
          </w:tcPr>
          <w:p w:rsidR="00AD7B23" w:rsidRPr="004F2819" w:rsidRDefault="00AD7B23" w:rsidP="00F53864">
            <w:pPr>
              <w:pStyle w:val="TableText"/>
            </w:pPr>
            <w:r w:rsidRPr="004F2819">
              <w:t>1.1</w:t>
            </w:r>
          </w:p>
        </w:tc>
        <w:tc>
          <w:tcPr>
            <w:tcW w:w="6642" w:type="dxa"/>
          </w:tcPr>
          <w:p w:rsidR="00AD7B23" w:rsidRPr="004F2819" w:rsidRDefault="00823358" w:rsidP="00F53864">
            <w:pPr>
              <w:pStyle w:val="TableText"/>
            </w:pPr>
            <w:r w:rsidRPr="004F2819">
              <w:fldChar w:fldCharType="begin"/>
            </w:r>
            <w:r w:rsidR="005402B7" w:rsidRPr="004F2819">
              <w:instrText xml:space="preserve"> REF  Criteria11 </w:instrText>
            </w:r>
            <w:r w:rsidRPr="004F2819">
              <w:fldChar w:fldCharType="separate"/>
            </w:r>
            <w:sdt>
              <w:sdtPr>
                <w:alias w:val="Criteria11"/>
                <w:tag w:val="Criteria11"/>
                <w:id w:val="-2018846158"/>
                <w:placeholder>
                  <w:docPart w:val="A62746D5E3374953A562DDE61B07846D"/>
                </w:placeholder>
              </w:sdtPr>
              <w:sdtContent>
                <w:r w:rsidR="00F3526F" w:rsidRPr="004F2819">
                  <w:t>Identify the internal and external factors impacting on the level of customer service to be provided</w:t>
                </w:r>
              </w:sdtContent>
            </w:sdt>
            <w:r w:rsidRPr="004F2819">
              <w:fldChar w:fldCharType="end"/>
            </w:r>
          </w:p>
        </w:tc>
        <w:tc>
          <w:tcPr>
            <w:tcW w:w="837"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c>
          <w:tcPr>
            <w:tcW w:w="896"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r>
      <w:tr w:rsidR="00AD7B23" w:rsidRPr="004F2819" w:rsidTr="00AD7B23">
        <w:tc>
          <w:tcPr>
            <w:tcW w:w="606" w:type="dxa"/>
            <w:vAlign w:val="center"/>
          </w:tcPr>
          <w:p w:rsidR="00AD7B23" w:rsidRPr="004F2819" w:rsidRDefault="00AD7B23" w:rsidP="00F53864">
            <w:pPr>
              <w:pStyle w:val="TableText"/>
            </w:pPr>
            <w:r w:rsidRPr="004F2819">
              <w:t>1.2</w:t>
            </w:r>
          </w:p>
        </w:tc>
        <w:tc>
          <w:tcPr>
            <w:tcW w:w="6642" w:type="dxa"/>
          </w:tcPr>
          <w:p w:rsidR="00AD7B23" w:rsidRPr="004F2819" w:rsidRDefault="00823358" w:rsidP="00F53864">
            <w:pPr>
              <w:pStyle w:val="TableText"/>
            </w:pPr>
            <w:r w:rsidRPr="004F2819">
              <w:fldChar w:fldCharType="begin"/>
            </w:r>
            <w:r w:rsidR="005402B7" w:rsidRPr="004F2819">
              <w:instrText xml:space="preserve"> REF  Criteria12 </w:instrText>
            </w:r>
            <w:r w:rsidRPr="004F2819">
              <w:fldChar w:fldCharType="separate"/>
            </w:r>
            <w:sdt>
              <w:sdtPr>
                <w:alias w:val="Criteria12"/>
                <w:tag w:val="Criteria12"/>
                <w:id w:val="-1455934064"/>
                <w:placeholder>
                  <w:docPart w:val="CC1D93ABCC7A4E3486ADF57C12FCA6B5"/>
                </w:placeholder>
              </w:sdtPr>
              <w:sdtContent>
                <w:r w:rsidR="00F3526F" w:rsidRPr="004F2819">
                  <w:t>Research customer expectations and opinions regarding current level, and expected level, of service delivery</w:t>
                </w:r>
              </w:sdtContent>
            </w:sdt>
            <w:r w:rsidRPr="004F2819">
              <w:fldChar w:fldCharType="end"/>
            </w:r>
          </w:p>
        </w:tc>
        <w:tc>
          <w:tcPr>
            <w:tcW w:w="837"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c>
          <w:tcPr>
            <w:tcW w:w="896"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r>
      <w:tr w:rsidR="00AD7B23" w:rsidRPr="004F2819" w:rsidTr="00AD7B23">
        <w:tc>
          <w:tcPr>
            <w:tcW w:w="606" w:type="dxa"/>
            <w:vAlign w:val="center"/>
          </w:tcPr>
          <w:p w:rsidR="00AD7B23" w:rsidRPr="004F2819" w:rsidRDefault="00AD7B23" w:rsidP="00F53864">
            <w:pPr>
              <w:pStyle w:val="TableText"/>
            </w:pPr>
            <w:r w:rsidRPr="004F2819">
              <w:t>1.3</w:t>
            </w:r>
          </w:p>
        </w:tc>
        <w:tc>
          <w:tcPr>
            <w:tcW w:w="6642" w:type="dxa"/>
          </w:tcPr>
          <w:p w:rsidR="00AD7B23" w:rsidRPr="004F2819" w:rsidRDefault="00823358" w:rsidP="00F53864">
            <w:pPr>
              <w:pStyle w:val="TableText"/>
            </w:pPr>
            <w:r w:rsidRPr="004F2819">
              <w:fldChar w:fldCharType="begin"/>
            </w:r>
            <w:r w:rsidR="005402B7" w:rsidRPr="004F2819">
              <w:instrText xml:space="preserve"> REF  Criteria13 </w:instrText>
            </w:r>
            <w:r w:rsidRPr="004F2819">
              <w:fldChar w:fldCharType="separate"/>
            </w:r>
            <w:sdt>
              <w:sdtPr>
                <w:alias w:val="Criteria13"/>
                <w:tag w:val="Criteria13"/>
                <w:id w:val="20989892"/>
                <w:placeholder>
                  <w:docPart w:val="9D40AECFCC6C410796FA3D166D0EA522"/>
                </w:placeholder>
              </w:sdtPr>
              <w:sdtContent>
                <w:r w:rsidR="00F3526F" w:rsidRPr="004F2819">
                  <w:t xml:space="preserve">Integrate research findings into draft service standards </w:t>
                </w:r>
              </w:sdtContent>
            </w:sdt>
            <w:r w:rsidRPr="004F2819">
              <w:fldChar w:fldCharType="end"/>
            </w:r>
          </w:p>
        </w:tc>
        <w:tc>
          <w:tcPr>
            <w:tcW w:w="837"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c>
          <w:tcPr>
            <w:tcW w:w="896"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r>
      <w:tr w:rsidR="00AD7B23" w:rsidRPr="004F2819" w:rsidTr="00AD7B23">
        <w:tc>
          <w:tcPr>
            <w:tcW w:w="606" w:type="dxa"/>
            <w:vAlign w:val="center"/>
          </w:tcPr>
          <w:p w:rsidR="00AD7B23" w:rsidRPr="004F2819" w:rsidRDefault="00AD7B23" w:rsidP="00F53864">
            <w:pPr>
              <w:pStyle w:val="TableText"/>
            </w:pPr>
            <w:r w:rsidRPr="004F2819">
              <w:t>1.4</w:t>
            </w:r>
          </w:p>
        </w:tc>
        <w:tc>
          <w:tcPr>
            <w:tcW w:w="6642" w:type="dxa"/>
          </w:tcPr>
          <w:p w:rsidR="00AD7B23" w:rsidRPr="004F2819" w:rsidRDefault="00823358" w:rsidP="00F53864">
            <w:pPr>
              <w:pStyle w:val="TableText"/>
            </w:pPr>
            <w:r w:rsidRPr="004F2819">
              <w:fldChar w:fldCharType="begin"/>
            </w:r>
            <w:r w:rsidR="005402B7" w:rsidRPr="004F2819">
              <w:instrText xml:space="preserve"> REF  Criteria14 </w:instrText>
            </w:r>
            <w:r w:rsidRPr="004F2819">
              <w:fldChar w:fldCharType="separate"/>
            </w:r>
            <w:sdt>
              <w:sdtPr>
                <w:alias w:val="Criteria14"/>
                <w:tag w:val="Criteria14"/>
                <w:id w:val="132537665"/>
                <w:placeholder>
                  <w:docPart w:val="0E08BE7BA4BB4EB88B57AAEA6D0EAD77"/>
                </w:placeholder>
              </w:sdtPr>
              <w:sdtContent>
                <w:r w:rsidR="00F3526F" w:rsidRPr="004F2819">
                  <w:t xml:space="preserve">Liaise with management to ratify service standards </w:t>
                </w:r>
              </w:sdtContent>
            </w:sdt>
            <w:r w:rsidRPr="004F2819">
              <w:fldChar w:fldCharType="end"/>
            </w:r>
          </w:p>
        </w:tc>
        <w:tc>
          <w:tcPr>
            <w:tcW w:w="837"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c>
          <w:tcPr>
            <w:tcW w:w="896" w:type="dxa"/>
            <w:vAlign w:val="center"/>
          </w:tcPr>
          <w:p w:rsidR="00AD7B23" w:rsidRPr="004F2819" w:rsidRDefault="00823358" w:rsidP="00EE3792">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AD7B23"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r>
      <w:tr w:rsidR="00F06B58" w:rsidRPr="004F2819" w:rsidTr="00AD7B23">
        <w:tc>
          <w:tcPr>
            <w:tcW w:w="606" w:type="dxa"/>
            <w:vAlign w:val="center"/>
          </w:tcPr>
          <w:p w:rsidR="00F06B58" w:rsidRPr="004F2819" w:rsidRDefault="00656CD3" w:rsidP="00F53864">
            <w:pPr>
              <w:pStyle w:val="TableText"/>
            </w:pPr>
            <w:r w:rsidRPr="004F2819">
              <w:t>1.5</w:t>
            </w:r>
          </w:p>
        </w:tc>
        <w:tc>
          <w:tcPr>
            <w:tcW w:w="6642" w:type="dxa"/>
          </w:tcPr>
          <w:p w:rsidR="00F06B58" w:rsidRPr="004F2819" w:rsidRDefault="00823358" w:rsidP="00F53864">
            <w:pPr>
              <w:pStyle w:val="TableText"/>
            </w:pPr>
            <w:r w:rsidRPr="004F2819">
              <w:fldChar w:fldCharType="begin"/>
            </w:r>
            <w:r w:rsidR="005402B7" w:rsidRPr="004F2819">
              <w:instrText xml:space="preserve"> REF  Criteria15 </w:instrText>
            </w:r>
            <w:r w:rsidRPr="004F2819">
              <w:fldChar w:fldCharType="separate"/>
            </w:r>
            <w:sdt>
              <w:sdtPr>
                <w:alias w:val="Criteria15"/>
                <w:tag w:val="Criteria15"/>
                <w:id w:val="1776206633"/>
                <w:placeholder>
                  <w:docPart w:val="C71747FE28A9474F9BD1821D90EEB70A"/>
                </w:placeholder>
              </w:sdtPr>
              <w:sdtContent>
                <w:r w:rsidR="00F3526F" w:rsidRPr="004F2819">
                  <w:t xml:space="preserve">Produce written service standards for team use </w:t>
                </w:r>
              </w:sdtContent>
            </w:sdt>
            <w:r w:rsidRPr="004F2819">
              <w:fldChar w:fldCharType="end"/>
            </w:r>
          </w:p>
        </w:tc>
        <w:tc>
          <w:tcPr>
            <w:tcW w:w="837" w:type="dxa"/>
            <w:vAlign w:val="center"/>
          </w:tcPr>
          <w:p w:rsidR="00F06B58" w:rsidRPr="004F2819" w:rsidRDefault="00823358" w:rsidP="00F06B58">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F06B58"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c>
          <w:tcPr>
            <w:tcW w:w="896" w:type="dxa"/>
            <w:vAlign w:val="center"/>
          </w:tcPr>
          <w:p w:rsidR="00F06B58" w:rsidRPr="004F2819" w:rsidRDefault="00823358" w:rsidP="00F06B58">
            <w:pPr>
              <w:pStyle w:val="TrainingEval-Table"/>
              <w:spacing w:before="120" w:after="120" w:line="240" w:lineRule="auto"/>
              <w:rPr>
                <w:rStyle w:val="TrainingEval-Tickbox"/>
                <w:lang w:val="en-AU"/>
              </w:rPr>
            </w:pPr>
            <w:r w:rsidRPr="004F2819">
              <w:rPr>
                <w:rStyle w:val="TrainingEval-Tickbox"/>
                <w:lang w:val="en-AU"/>
              </w:rPr>
              <w:fldChar w:fldCharType="begin">
                <w:ffData>
                  <w:name w:val="Check1"/>
                  <w:enabled/>
                  <w:calcOnExit w:val="0"/>
                  <w:checkBox>
                    <w:sizeAuto/>
                    <w:default w:val="0"/>
                  </w:checkBox>
                </w:ffData>
              </w:fldChar>
            </w:r>
            <w:r w:rsidR="00F06B58" w:rsidRPr="004F2819">
              <w:rPr>
                <w:rStyle w:val="TrainingEval-Tickbox"/>
                <w:lang w:val="en-AU"/>
              </w:rPr>
              <w:instrText xml:space="preserve"> FORMCHECKBOX </w:instrText>
            </w:r>
            <w:r w:rsidRPr="004F2819">
              <w:rPr>
                <w:rStyle w:val="TrainingEval-Tickbox"/>
                <w:lang w:val="en-AU"/>
              </w:rPr>
            </w:r>
            <w:r w:rsidRPr="004F2819">
              <w:rPr>
                <w:rStyle w:val="TrainingEval-Tickbox"/>
                <w:lang w:val="en-AU"/>
              </w:rPr>
              <w:fldChar w:fldCharType="end"/>
            </w:r>
          </w:p>
        </w:tc>
      </w:tr>
      <w:tr w:rsidR="00AD7B23" w:rsidRPr="004F2819" w:rsidTr="00AD7B23">
        <w:tc>
          <w:tcPr>
            <w:tcW w:w="8981" w:type="dxa"/>
            <w:gridSpan w:val="4"/>
            <w:shd w:val="clear" w:color="auto" w:fill="E36C0A" w:themeFill="accent6" w:themeFillShade="BF"/>
            <w:vAlign w:val="center"/>
          </w:tcPr>
          <w:p w:rsidR="00AD7B23" w:rsidRPr="004F2819" w:rsidRDefault="00AD7B23" w:rsidP="00F53864">
            <w:pPr>
              <w:pStyle w:val="TableHeading"/>
            </w:pPr>
            <w:r w:rsidRPr="004F2819">
              <w:t xml:space="preserve">Element 2: </w:t>
            </w:r>
            <w:r w:rsidR="00823358" w:rsidRPr="004F2819">
              <w:fldChar w:fldCharType="begin"/>
            </w:r>
            <w:r w:rsidR="005402B7" w:rsidRPr="004F2819">
              <w:instrText xml:space="preserve"> REF  Element2 </w:instrText>
            </w:r>
            <w:r w:rsidR="00823358" w:rsidRPr="004F2819">
              <w:fldChar w:fldCharType="separate"/>
            </w:r>
            <w:sdt>
              <w:sdtPr>
                <w:rPr>
                  <w:highlight w:val="yellow"/>
                </w:rPr>
                <w:alias w:val="Element2"/>
                <w:tag w:val="Element2"/>
                <w:id w:val="149188421"/>
                <w:placeholder>
                  <w:docPart w:val="884BB5C4498848D58D5530B98553B889"/>
                </w:placeholder>
              </w:sdtPr>
              <w:sdtContent>
                <w:r w:rsidR="00F3526F" w:rsidRPr="004F2819">
                  <w:t>Establish service teams</w:t>
                </w:r>
              </w:sdtContent>
            </w:sdt>
            <w:r w:rsidR="00823358" w:rsidRPr="004F2819">
              <w:fldChar w:fldCharType="end"/>
            </w:r>
          </w:p>
        </w:tc>
      </w:tr>
      <w:tr w:rsidR="00AD7B23" w:rsidRPr="004F2819" w:rsidTr="00F53864">
        <w:tc>
          <w:tcPr>
            <w:tcW w:w="606" w:type="dxa"/>
            <w:vAlign w:val="center"/>
          </w:tcPr>
          <w:p w:rsidR="00AD7B23" w:rsidRPr="004F2819" w:rsidRDefault="00AD7B23" w:rsidP="00F53864">
            <w:pPr>
              <w:pStyle w:val="TableText"/>
            </w:pPr>
            <w:r w:rsidRPr="004F2819">
              <w:t>2.1</w:t>
            </w:r>
          </w:p>
        </w:tc>
        <w:tc>
          <w:tcPr>
            <w:tcW w:w="6642" w:type="dxa"/>
            <w:vAlign w:val="center"/>
          </w:tcPr>
          <w:p w:rsidR="00AD7B23" w:rsidRPr="004F2819" w:rsidRDefault="00F3526F" w:rsidP="00F53864">
            <w:pPr>
              <w:pStyle w:val="TableText"/>
            </w:pPr>
            <w:r>
              <w:fldChar w:fldCharType="begin"/>
            </w:r>
            <w:r>
              <w:instrText xml:space="preserve"> REF  Criteria21  \* MERGEFORMAT </w:instrText>
            </w:r>
            <w:r>
              <w:fldChar w:fldCharType="separate"/>
            </w:r>
            <w:sdt>
              <w:sdtPr>
                <w:alias w:val="Criteria21"/>
                <w:tag w:val="Criteria21"/>
                <w:id w:val="1171060353"/>
                <w:placeholder>
                  <w:docPart w:val="25037F3777FF40C681D8384A192C12C8"/>
                </w:placeholder>
              </w:sdtPr>
              <w:sdtContent>
                <w:r w:rsidRPr="004F2819">
                  <w:t>Nominate the service teams that are required to support required levels of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2.2</w:t>
            </w:r>
          </w:p>
        </w:tc>
        <w:tc>
          <w:tcPr>
            <w:tcW w:w="6642" w:type="dxa"/>
          </w:tcPr>
          <w:p w:rsidR="00AD7B23" w:rsidRPr="004F2819" w:rsidRDefault="00F3526F" w:rsidP="00F53864">
            <w:pPr>
              <w:pStyle w:val="TableText"/>
            </w:pPr>
            <w:r>
              <w:fldChar w:fldCharType="begin"/>
            </w:r>
            <w:r>
              <w:instrText xml:space="preserve"> REF  Criteria22  \* MERGEFORMAT </w:instrText>
            </w:r>
            <w:r>
              <w:fldChar w:fldCharType="separate"/>
            </w:r>
            <w:sdt>
              <w:sdtPr>
                <w:alias w:val="Criteria2.2"/>
                <w:tag w:val="Criteria2.2"/>
                <w:id w:val="-1863576657"/>
                <w:placeholder>
                  <w:docPart w:val="AFB6161EFB3B4746BED7FFC01559BA7B"/>
                </w:placeholder>
              </w:sdtPr>
              <w:sdtContent>
                <w:r w:rsidRPr="004F2819">
                  <w:t>Identify membership of the nominated service delivery teams and oversee the establishment of teams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2.3</w:t>
            </w:r>
          </w:p>
        </w:tc>
        <w:tc>
          <w:tcPr>
            <w:tcW w:w="6642" w:type="dxa"/>
          </w:tcPr>
          <w:p w:rsidR="00AD7B23" w:rsidRPr="004F2819" w:rsidRDefault="00F3526F" w:rsidP="00F53864">
            <w:pPr>
              <w:pStyle w:val="TableText"/>
            </w:pPr>
            <w:r>
              <w:fldChar w:fldCharType="begin"/>
            </w:r>
            <w:r>
              <w:instrText xml:space="preserve"> REF  Criteria23  \* MERGEFORMAT </w:instrText>
            </w:r>
            <w:r>
              <w:fldChar w:fldCharType="separate"/>
            </w:r>
            <w:sdt>
              <w:sdtPr>
                <w:alias w:val="Criteria23"/>
                <w:tag w:val="Criteria23"/>
                <w:id w:val="-508291162"/>
                <w:placeholder>
                  <w:docPart w:val="2F687F2A15614C84A098A8D6D15A7815"/>
                </w:placeholder>
              </w:sdtPr>
              <w:sdtContent>
                <w:r w:rsidRPr="004F2819">
                  <w:t>Communicate established service standards to team members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2.4</w:t>
            </w:r>
          </w:p>
        </w:tc>
        <w:tc>
          <w:tcPr>
            <w:tcW w:w="6642" w:type="dxa"/>
          </w:tcPr>
          <w:p w:rsidR="00AD7B23" w:rsidRPr="004F2819" w:rsidRDefault="00F3526F" w:rsidP="00F53864">
            <w:pPr>
              <w:pStyle w:val="TableText"/>
            </w:pPr>
            <w:r>
              <w:fldChar w:fldCharType="begin"/>
            </w:r>
            <w:r>
              <w:instrText xml:space="preserve"> REF  Criteria24  \* MERGEFORMAT </w:instrText>
            </w:r>
            <w:r>
              <w:fldChar w:fldCharType="separate"/>
            </w:r>
            <w:sdt>
              <w:sdtPr>
                <w:alias w:val="Criteria24"/>
                <w:tag w:val="Criteria24"/>
                <w:id w:val="-382325925"/>
                <w:placeholder>
                  <w:docPart w:val="E285BC1E5BD64CFABEEB1CC8C22707AF"/>
                </w:placeholder>
              </w:sdtPr>
              <w:sdtContent>
                <w:r w:rsidRPr="004F2819">
                  <w:t>Train staff in service delivery standards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8981" w:type="dxa"/>
            <w:gridSpan w:val="4"/>
            <w:shd w:val="clear" w:color="auto" w:fill="E36C0A" w:themeFill="accent6" w:themeFillShade="BF"/>
            <w:vAlign w:val="center"/>
          </w:tcPr>
          <w:p w:rsidR="00AD7B23" w:rsidRPr="004F2819" w:rsidRDefault="00AD7B23" w:rsidP="00F53864">
            <w:pPr>
              <w:pStyle w:val="TableHeading"/>
            </w:pPr>
            <w:r w:rsidRPr="004F2819">
              <w:t xml:space="preserve">Element 3: </w:t>
            </w:r>
            <w:r w:rsidR="00823358" w:rsidRPr="004F2819">
              <w:fldChar w:fldCharType="begin"/>
            </w:r>
            <w:r w:rsidR="005402B7" w:rsidRPr="004F2819">
              <w:instrText xml:space="preserve"> REF  Element3 </w:instrText>
            </w:r>
            <w:r w:rsidR="00823358" w:rsidRPr="004F2819">
              <w:fldChar w:fldCharType="separate"/>
            </w:r>
            <w:r w:rsidR="00F3526F" w:rsidRPr="004F2819">
              <w:t xml:space="preserve">: </w:t>
            </w:r>
            <w:sdt>
              <w:sdtPr>
                <w:rPr>
                  <w:highlight w:val="yellow"/>
                </w:rPr>
                <w:alias w:val="Element3"/>
                <w:tag w:val="Element3"/>
                <w:id w:val="1201441579"/>
                <w:placeholder>
                  <w:docPart w:val="2390C339D1124DAEA2DA831902256849"/>
                </w:placeholder>
              </w:sdtPr>
              <w:sdtContent>
                <w:r w:rsidR="00F3526F" w:rsidRPr="004F2819">
                  <w:t>Work to improve service</w:t>
                </w:r>
              </w:sdtContent>
            </w:sdt>
            <w:r w:rsidR="00823358" w:rsidRPr="004F2819">
              <w:fldChar w:fldCharType="end"/>
            </w:r>
          </w:p>
        </w:tc>
      </w:tr>
      <w:tr w:rsidR="00AD7B23" w:rsidRPr="004F2819" w:rsidTr="00F53864">
        <w:tc>
          <w:tcPr>
            <w:tcW w:w="606" w:type="dxa"/>
            <w:vAlign w:val="center"/>
          </w:tcPr>
          <w:p w:rsidR="00AD7B23" w:rsidRPr="004F2819" w:rsidRDefault="00AD7B23" w:rsidP="00F53864">
            <w:pPr>
              <w:pStyle w:val="TableText"/>
            </w:pPr>
            <w:r w:rsidRPr="004F2819">
              <w:t>3.1</w:t>
            </w:r>
          </w:p>
        </w:tc>
        <w:tc>
          <w:tcPr>
            <w:tcW w:w="6642" w:type="dxa"/>
            <w:vAlign w:val="center"/>
          </w:tcPr>
          <w:p w:rsidR="00AD7B23" w:rsidRPr="004F2819" w:rsidRDefault="00F3526F" w:rsidP="00F53864">
            <w:pPr>
              <w:pStyle w:val="TableText"/>
            </w:pPr>
            <w:r>
              <w:fldChar w:fldCharType="begin"/>
            </w:r>
            <w:r>
              <w:instrText xml:space="preserve"> REF  Criteria31  \* MERGEFORMAT </w:instrText>
            </w:r>
            <w:r>
              <w:fldChar w:fldCharType="separate"/>
            </w:r>
            <w:sdt>
              <w:sdtPr>
                <w:alias w:val="Criteria31"/>
                <w:tag w:val="Criteria31"/>
                <w:id w:val="-1856726977"/>
                <w:placeholder>
                  <w:docPart w:val="46EEB67C2BD644ACA0196D708738C5E9"/>
                </w:placeholder>
              </w:sdtPr>
              <w:sdtContent>
                <w:r w:rsidRPr="004F2819">
                  <w:t>Monitor team performance in terms of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3.2</w:t>
            </w:r>
          </w:p>
        </w:tc>
        <w:tc>
          <w:tcPr>
            <w:tcW w:w="6642" w:type="dxa"/>
          </w:tcPr>
          <w:p w:rsidR="00AD7B23" w:rsidRPr="004F2819" w:rsidRDefault="00F3526F" w:rsidP="00F53864">
            <w:pPr>
              <w:pStyle w:val="TableText"/>
            </w:pPr>
            <w:r>
              <w:fldChar w:fldCharType="begin"/>
            </w:r>
            <w:r>
              <w:instrText xml:space="preserve"> REF  Criteria32  \* MERGEFORMAT </w:instrText>
            </w:r>
            <w:r>
              <w:fldChar w:fldCharType="separate"/>
            </w:r>
            <w:sdt>
              <w:sdtPr>
                <w:alias w:val="Criteria32"/>
                <w:tag w:val="Criteria32"/>
                <w:id w:val="-331453263"/>
                <w:placeholder>
                  <w:docPart w:val="A94B3CC2B5374018B368023C79C62542"/>
                </w:placeholder>
              </w:sdtPr>
              <w:sdtContent>
                <w:r w:rsidRPr="004F2819">
                  <w:t>Review policies, procedures and standards relating to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3.3</w:t>
            </w:r>
          </w:p>
        </w:tc>
        <w:tc>
          <w:tcPr>
            <w:tcW w:w="6642" w:type="dxa"/>
          </w:tcPr>
          <w:p w:rsidR="00AD7B23" w:rsidRPr="004F2819" w:rsidRDefault="00F3526F" w:rsidP="00F53864">
            <w:pPr>
              <w:pStyle w:val="TableText"/>
            </w:pPr>
            <w:r>
              <w:fldChar w:fldCharType="begin"/>
            </w:r>
            <w:r>
              <w:instrText xml:space="preserve"> REF  Criteria33  \* MERGEFORMAT </w:instrText>
            </w:r>
            <w:r>
              <w:fldChar w:fldCharType="separate"/>
            </w:r>
            <w:sdt>
              <w:sdtPr>
                <w:alias w:val="Criteria33"/>
                <w:tag w:val="Criteria33"/>
                <w:id w:val="-120764342"/>
                <w:placeholder>
                  <w:docPart w:val="6723A3477DAA4CE791D085FF45E64AE9"/>
                </w:placeholder>
              </w:sdtPr>
              <w:sdtContent>
                <w:r w:rsidRPr="004F2819">
                  <w:t>Allocate resources to enable the provision of identified service delivery standards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3.4</w:t>
            </w:r>
          </w:p>
        </w:tc>
        <w:tc>
          <w:tcPr>
            <w:tcW w:w="6642" w:type="dxa"/>
          </w:tcPr>
          <w:p w:rsidR="00AD7B23" w:rsidRPr="004F2819" w:rsidRDefault="00F3526F" w:rsidP="00F53864">
            <w:pPr>
              <w:pStyle w:val="TableText"/>
            </w:pPr>
            <w:r>
              <w:fldChar w:fldCharType="begin"/>
            </w:r>
            <w:r>
              <w:instrText xml:space="preserve"> REF  Criteria34  \* MERGEFORMAT </w:instrText>
            </w:r>
            <w:r>
              <w:fldChar w:fldCharType="separate"/>
            </w:r>
            <w:sdt>
              <w:sdtPr>
                <w:alias w:val="Criteria34"/>
                <w:tag w:val="Criteria34"/>
                <w:id w:val="423688669"/>
                <w:placeholder>
                  <w:docPart w:val="F7D553CB893B4EE491E131C17EC8B489"/>
                </w:placeholder>
              </w:sdtPr>
              <w:sdtContent>
                <w:r w:rsidRPr="004F2819">
                  <w:t>Assist team members to resolve customer complaints regarding the provision of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3.5</w:t>
            </w:r>
          </w:p>
        </w:tc>
        <w:tc>
          <w:tcPr>
            <w:tcW w:w="6642" w:type="dxa"/>
          </w:tcPr>
          <w:p w:rsidR="00AD7B23" w:rsidRPr="004F2819" w:rsidRDefault="00F3526F" w:rsidP="00F53864">
            <w:pPr>
              <w:pStyle w:val="TableText"/>
            </w:pPr>
            <w:r>
              <w:fldChar w:fldCharType="begin"/>
            </w:r>
            <w:r>
              <w:instrText xml:space="preserve"> REF  Criteria35  \* MERGEFORMAT </w:instrText>
            </w:r>
            <w:r>
              <w:fldChar w:fldCharType="separate"/>
            </w:r>
            <w:sdt>
              <w:sdtPr>
                <w:alias w:val="Criteria35"/>
                <w:id w:val="2097362656"/>
                <w:placeholder>
                  <w:docPart w:val="6C2B9EEC46DD4C35AE3EBFAF16650736"/>
                </w:placeholder>
              </w:sdtPr>
              <w:sdtContent>
                <w:r w:rsidRPr="004F2819">
                  <w:t>Support team members to rectify instances of deficient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656CD3" w:rsidRPr="004F2819" w:rsidTr="00AD7B23">
        <w:tc>
          <w:tcPr>
            <w:tcW w:w="606" w:type="dxa"/>
            <w:vAlign w:val="center"/>
          </w:tcPr>
          <w:p w:rsidR="00656CD3" w:rsidRPr="004F2819" w:rsidRDefault="00656CD3" w:rsidP="00F53864">
            <w:pPr>
              <w:pStyle w:val="TableText"/>
            </w:pPr>
            <w:r w:rsidRPr="004F2819">
              <w:t>3.6</w:t>
            </w:r>
          </w:p>
        </w:tc>
        <w:tc>
          <w:tcPr>
            <w:tcW w:w="6642" w:type="dxa"/>
          </w:tcPr>
          <w:p w:rsidR="00656CD3" w:rsidRPr="004F2819" w:rsidRDefault="00F3526F" w:rsidP="00F53864">
            <w:pPr>
              <w:pStyle w:val="TableText"/>
            </w:pPr>
            <w:r>
              <w:fldChar w:fldCharType="begin"/>
            </w:r>
            <w:r>
              <w:instrText xml:space="preserve"> REF  Criteria36  \* MERGEFORMAT </w:instrText>
            </w:r>
            <w:r>
              <w:fldChar w:fldCharType="separate"/>
            </w:r>
            <w:sdt>
              <w:sdtPr>
                <w:alias w:val="Criteria36"/>
                <w:id w:val="1495689178"/>
                <w:placeholder>
                  <w:docPart w:val="67BFC32D534E45609EDEF412CFC39A63"/>
                </w:placeholder>
              </w:sdtPr>
              <w:sdtContent>
                <w:r w:rsidRPr="004F2819">
                  <w:t>Monitor the extent to which service delivery targets are achieved</w:t>
                </w:r>
              </w:sdtContent>
            </w:sdt>
            <w:r>
              <w:fldChar w:fldCharType="end"/>
            </w:r>
          </w:p>
        </w:tc>
        <w:tc>
          <w:tcPr>
            <w:tcW w:w="837"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656CD3" w:rsidRPr="004F2819" w:rsidTr="00AD7B23">
        <w:tc>
          <w:tcPr>
            <w:tcW w:w="606" w:type="dxa"/>
            <w:vAlign w:val="center"/>
          </w:tcPr>
          <w:p w:rsidR="00656CD3" w:rsidRPr="004F2819" w:rsidRDefault="00656CD3" w:rsidP="00F53864">
            <w:pPr>
              <w:pStyle w:val="TableText"/>
            </w:pPr>
            <w:r w:rsidRPr="004F2819">
              <w:t>3.7</w:t>
            </w:r>
          </w:p>
        </w:tc>
        <w:tc>
          <w:tcPr>
            <w:tcW w:w="6642" w:type="dxa"/>
          </w:tcPr>
          <w:p w:rsidR="00656CD3" w:rsidRPr="004F2819" w:rsidRDefault="00F3526F" w:rsidP="00F53864">
            <w:pPr>
              <w:pStyle w:val="TableText"/>
            </w:pPr>
            <w:r>
              <w:fldChar w:fldCharType="begin"/>
            </w:r>
            <w:r>
              <w:instrText xml:space="preserve"> REF  Criteria37  \* MERGEFORMAT </w:instrText>
            </w:r>
            <w:r>
              <w:fldChar w:fldCharType="separate"/>
            </w:r>
            <w:sdt>
              <w:sdtPr>
                <w:alias w:val="Criteria37"/>
                <w:tag w:val="Criteria37"/>
                <w:id w:val="-1005042863"/>
                <w:placeholder>
                  <w:docPart w:val="9EE6640E2DBD4A4BBB819B20B19276A8"/>
                </w:placeholder>
              </w:sdtPr>
              <w:sdtContent>
                <w:r w:rsidRPr="004F2819">
                  <w:t>Take action to address failure to meet service delivery targets</w:t>
                </w:r>
              </w:sdtContent>
            </w:sdt>
            <w:r>
              <w:fldChar w:fldCharType="end"/>
            </w:r>
          </w:p>
        </w:tc>
        <w:tc>
          <w:tcPr>
            <w:tcW w:w="837"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656CD3" w:rsidRPr="004F2819" w:rsidTr="00F53864">
        <w:tc>
          <w:tcPr>
            <w:tcW w:w="606" w:type="dxa"/>
            <w:vAlign w:val="center"/>
          </w:tcPr>
          <w:p w:rsidR="00656CD3" w:rsidRPr="004F2819" w:rsidRDefault="00656CD3" w:rsidP="00F53864">
            <w:pPr>
              <w:pStyle w:val="TableText"/>
            </w:pPr>
            <w:r w:rsidRPr="004F2819">
              <w:t>3.8</w:t>
            </w:r>
          </w:p>
        </w:tc>
        <w:tc>
          <w:tcPr>
            <w:tcW w:w="6642" w:type="dxa"/>
            <w:vAlign w:val="center"/>
          </w:tcPr>
          <w:p w:rsidR="00656CD3" w:rsidRPr="004F2819" w:rsidRDefault="00F3526F" w:rsidP="00F53864">
            <w:pPr>
              <w:pStyle w:val="TableText"/>
            </w:pPr>
            <w:r>
              <w:fldChar w:fldCharType="begin"/>
            </w:r>
            <w:r>
              <w:instrText xml:space="preserve"> REF  Criteria38  \* MERGEFORMAT </w:instrText>
            </w:r>
            <w:r>
              <w:fldChar w:fldCharType="separate"/>
            </w:r>
            <w:sdt>
              <w:sdtPr>
                <w:alias w:val="Criteria38"/>
                <w:tag w:val="Criteria38"/>
                <w:id w:val="404118211"/>
                <w:placeholder>
                  <w:docPart w:val="FE8E2C44E1F4423D9CFE84530B6DBA96"/>
                </w:placeholder>
              </w:sdtPr>
              <w:sdtContent>
                <w:r w:rsidRPr="004F2819">
                  <w:t>Maintain records relating to service delivery</w:t>
                </w:r>
              </w:sdtContent>
            </w:sdt>
            <w:r>
              <w:fldChar w:fldCharType="end"/>
            </w:r>
          </w:p>
        </w:tc>
        <w:tc>
          <w:tcPr>
            <w:tcW w:w="837"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8981" w:type="dxa"/>
            <w:gridSpan w:val="4"/>
            <w:shd w:val="clear" w:color="auto" w:fill="E36C0A" w:themeFill="accent6" w:themeFillShade="BF"/>
            <w:vAlign w:val="center"/>
          </w:tcPr>
          <w:p w:rsidR="00AD7B23" w:rsidRPr="004F2819" w:rsidRDefault="00AD7B23" w:rsidP="00F53864">
            <w:pPr>
              <w:pStyle w:val="TableHeading"/>
              <w:rPr>
                <w:rStyle w:val="TrainingEval-Tickbox"/>
                <w:rFonts w:ascii="Helvetica" w:hAnsi="Helvetica" w:cs="Calibri"/>
                <w:sz w:val="20"/>
              </w:rPr>
            </w:pPr>
            <w:r w:rsidRPr="004F2819">
              <w:lastRenderedPageBreak/>
              <w:t xml:space="preserve">Element 4: </w:t>
            </w:r>
            <w:r w:rsidR="00823358" w:rsidRPr="004F2819">
              <w:fldChar w:fldCharType="begin"/>
            </w:r>
            <w:r w:rsidR="005402B7" w:rsidRPr="004F2819">
              <w:instrText xml:space="preserve"> REF  Element4 </w:instrText>
            </w:r>
            <w:r w:rsidR="00823358" w:rsidRPr="004F2819">
              <w:fldChar w:fldCharType="separate"/>
            </w:r>
            <w:sdt>
              <w:sdtPr>
                <w:rPr>
                  <w:highlight w:val="yellow"/>
                </w:rPr>
                <w:alias w:val="Element4"/>
                <w:tag w:val="Element4"/>
                <w:id w:val="470567763"/>
                <w:placeholder>
                  <w:docPart w:val="C90DC51E89DE4CD2937E8BFDB0BBBAB8"/>
                </w:placeholder>
              </w:sdtPr>
              <w:sdtContent>
                <w:r w:rsidR="00F3526F" w:rsidRPr="004F2819">
                  <w:t>Liaise with management regarding service delivery</w:t>
                </w:r>
              </w:sdtContent>
            </w:sdt>
            <w:r w:rsidR="00823358" w:rsidRPr="004F2819">
              <w:fldChar w:fldCharType="end"/>
            </w:r>
          </w:p>
        </w:tc>
      </w:tr>
      <w:tr w:rsidR="00AD7B23" w:rsidRPr="004F2819" w:rsidTr="00F53864">
        <w:tc>
          <w:tcPr>
            <w:tcW w:w="606" w:type="dxa"/>
            <w:vAlign w:val="center"/>
          </w:tcPr>
          <w:p w:rsidR="00AD7B23" w:rsidRPr="004F2819" w:rsidRDefault="00AD7B23" w:rsidP="00F53864">
            <w:pPr>
              <w:pStyle w:val="TableText"/>
            </w:pPr>
            <w:r w:rsidRPr="004F2819">
              <w:t>4.1</w:t>
            </w:r>
          </w:p>
        </w:tc>
        <w:tc>
          <w:tcPr>
            <w:tcW w:w="6642" w:type="dxa"/>
            <w:vAlign w:val="center"/>
          </w:tcPr>
          <w:p w:rsidR="00AD7B23" w:rsidRPr="004F2819" w:rsidRDefault="00F3526F" w:rsidP="00F53864">
            <w:pPr>
              <w:pStyle w:val="TableText"/>
              <w:rPr>
                <w:rFonts w:cs="Helvetica"/>
              </w:rPr>
            </w:pPr>
            <w:r>
              <w:fldChar w:fldCharType="begin"/>
            </w:r>
            <w:r>
              <w:instrText xml:space="preserve"> REF  Criteria41  \* MERGEFORMAT </w:instrText>
            </w:r>
            <w:r>
              <w:fldChar w:fldCharType="separate"/>
            </w:r>
            <w:sdt>
              <w:sdtPr>
                <w:alias w:val="Criteria41"/>
                <w:tag w:val="Criteria41"/>
                <w:id w:val="435952645"/>
                <w:placeholder>
                  <w:docPart w:val="82A4FBDCA8A04DF8B0D793A3592ED337"/>
                </w:placeholder>
              </w:sdtPr>
              <w:sdtContent>
                <w:r w:rsidRPr="004F2819">
                  <w:t>Discuss suggestions for improvements to service delivery with management</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4.2</w:t>
            </w:r>
          </w:p>
        </w:tc>
        <w:tc>
          <w:tcPr>
            <w:tcW w:w="6642" w:type="dxa"/>
          </w:tcPr>
          <w:p w:rsidR="00AD7B23" w:rsidRPr="004F2819" w:rsidRDefault="00F3526F" w:rsidP="00F53864">
            <w:pPr>
              <w:pStyle w:val="TableText"/>
              <w:rPr>
                <w:rFonts w:cs="Helvetica"/>
              </w:rPr>
            </w:pPr>
            <w:r>
              <w:fldChar w:fldCharType="begin"/>
            </w:r>
            <w:r>
              <w:instrText xml:space="preserve"> REF  Criteria42  \* MERGEFORMAT </w:instrText>
            </w:r>
            <w:r>
              <w:fldChar w:fldCharType="separate"/>
            </w:r>
            <w:sdt>
              <w:sdtPr>
                <w:alias w:val="Criteria42"/>
                <w:tag w:val="Criteria42"/>
                <w:id w:val="-205266760"/>
                <w:placeholder>
                  <w:docPart w:val="3A12C695C20D46389E694A5E06CA2FF9"/>
                </w:placeholder>
              </w:sdtPr>
              <w:sdtContent>
                <w:r w:rsidRPr="004F2819">
                  <w:t>Discuss significant instances of failure to deliver identified service delivery standards with management</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4.3</w:t>
            </w:r>
          </w:p>
        </w:tc>
        <w:tc>
          <w:tcPr>
            <w:tcW w:w="6642" w:type="dxa"/>
          </w:tcPr>
          <w:p w:rsidR="00AD7B23" w:rsidRPr="004F2819" w:rsidRDefault="00F3526F" w:rsidP="00F53864">
            <w:pPr>
              <w:pStyle w:val="TableText"/>
              <w:rPr>
                <w:rFonts w:cs="Helvetica"/>
              </w:rPr>
            </w:pPr>
            <w:r>
              <w:fldChar w:fldCharType="begin"/>
            </w:r>
            <w:r>
              <w:instrText xml:space="preserve"> REF  Criteria43  \* MERGEFORMAT </w:instrText>
            </w:r>
            <w:r>
              <w:fldChar w:fldCharType="separate"/>
            </w:r>
            <w:sdt>
              <w:sdtPr>
                <w:alias w:val="Criteria43"/>
                <w:tag w:val="Criteria43"/>
                <w:id w:val="257493472"/>
                <w:placeholder>
                  <w:docPart w:val="7CE8A36E12A14DC2824E845F39CA07D8"/>
                </w:placeholder>
              </w:sdtPr>
              <w:sdtContent>
                <w:r w:rsidRPr="004F2819">
                  <w:t>Provide operational information regarding service delivery to management</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4.4</w:t>
            </w:r>
          </w:p>
        </w:tc>
        <w:tc>
          <w:tcPr>
            <w:tcW w:w="6642" w:type="dxa"/>
          </w:tcPr>
          <w:p w:rsidR="00AD7B23" w:rsidRPr="004F2819" w:rsidRDefault="00F3526F" w:rsidP="00F53864">
            <w:pPr>
              <w:pStyle w:val="TableText"/>
              <w:rPr>
                <w:rFonts w:cs="Helvetica"/>
              </w:rPr>
            </w:pPr>
            <w:r>
              <w:fldChar w:fldCharType="begin"/>
            </w:r>
            <w:r>
              <w:instrText xml:space="preserve"> REF  Criteria44  \* MERGEFORMAT </w:instrText>
            </w:r>
            <w:r>
              <w:fldChar w:fldCharType="separate"/>
            </w:r>
            <w:sdt>
              <w:sdtPr>
                <w:alias w:val="Criteria44"/>
                <w:tag w:val="Criteria44"/>
                <w:id w:val="2143773200"/>
                <w:placeholder>
                  <w:docPart w:val="11C4E3A3FFD14B9B89F01591E7F03287"/>
                </w:placeholder>
              </w:sdtPr>
              <w:sdtContent>
                <w:r w:rsidRPr="004F2819">
                  <w:t>Participate in developing service delivery teams and standards for emerging and new business activities and markets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8981" w:type="dxa"/>
            <w:gridSpan w:val="4"/>
            <w:shd w:val="clear" w:color="auto" w:fill="E36C0A" w:themeFill="accent6" w:themeFillShade="BF"/>
            <w:vAlign w:val="center"/>
          </w:tcPr>
          <w:p w:rsidR="00AD7B23" w:rsidRPr="004F2819" w:rsidRDefault="00AD7B23" w:rsidP="00F53864">
            <w:pPr>
              <w:pStyle w:val="TableHeading"/>
              <w:rPr>
                <w:rStyle w:val="TrainingEval-Tickbox"/>
                <w:rFonts w:ascii="Helvetica" w:hAnsi="Helvetica" w:cs="Calibri"/>
                <w:sz w:val="20"/>
              </w:rPr>
            </w:pPr>
            <w:r w:rsidRPr="004F2819">
              <w:t xml:space="preserve">Element 5: </w:t>
            </w:r>
            <w:r w:rsidR="00823358" w:rsidRPr="004F2819">
              <w:fldChar w:fldCharType="begin"/>
            </w:r>
            <w:r w:rsidR="005402B7" w:rsidRPr="004F2819">
              <w:instrText xml:space="preserve"> REF  Element5 </w:instrText>
            </w:r>
            <w:r w:rsidR="00823358" w:rsidRPr="004F2819">
              <w:fldChar w:fldCharType="separate"/>
            </w:r>
            <w:sdt>
              <w:sdtPr>
                <w:rPr>
                  <w:highlight w:val="yellow"/>
                </w:rPr>
                <w:alias w:val="Element5"/>
                <w:tag w:val="Element5"/>
                <w:id w:val="-487403415"/>
                <w:placeholder>
                  <w:docPart w:val="8921DF2B831E4CAC9D73AB9CF7935DAE"/>
                </w:placeholder>
              </w:sdtPr>
              <w:sdtContent>
                <w:r w:rsidR="00F3526F" w:rsidRPr="004F2819">
                  <w:t>Lead service delivery team</w:t>
                </w:r>
              </w:sdtContent>
            </w:sdt>
            <w:r w:rsidR="00823358" w:rsidRPr="004F2819">
              <w:fldChar w:fldCharType="end"/>
            </w:r>
          </w:p>
        </w:tc>
      </w:tr>
      <w:tr w:rsidR="00AD7B23" w:rsidRPr="004F2819" w:rsidTr="00F53864">
        <w:tc>
          <w:tcPr>
            <w:tcW w:w="606" w:type="dxa"/>
            <w:vAlign w:val="center"/>
          </w:tcPr>
          <w:p w:rsidR="00AD7B23" w:rsidRPr="004F2819" w:rsidRDefault="00AD7B23" w:rsidP="00F53864">
            <w:pPr>
              <w:pStyle w:val="TableText"/>
            </w:pPr>
            <w:r w:rsidRPr="004F2819">
              <w:t>5.1</w:t>
            </w:r>
          </w:p>
        </w:tc>
        <w:tc>
          <w:tcPr>
            <w:tcW w:w="6642" w:type="dxa"/>
            <w:vAlign w:val="center"/>
          </w:tcPr>
          <w:p w:rsidR="00AD7B23" w:rsidRPr="004F2819" w:rsidRDefault="00F3526F" w:rsidP="00F53864">
            <w:pPr>
              <w:pStyle w:val="TableText"/>
              <w:rPr>
                <w:rFonts w:cs="Helvetica"/>
              </w:rPr>
            </w:pPr>
            <w:r>
              <w:fldChar w:fldCharType="begin"/>
            </w:r>
            <w:r>
              <w:instrText xml:space="preserve"> REF  Criteria51  \* MERGEFORMAT </w:instrText>
            </w:r>
            <w:r>
              <w:fldChar w:fldCharType="separate"/>
            </w:r>
            <w:sdt>
              <w:sdtPr>
                <w:alias w:val="Criteria51"/>
                <w:tag w:val="Criteria51"/>
                <w:id w:val="1166208748"/>
                <w:placeholder>
                  <w:docPart w:val="BD2A3EB540CC49739EB6E8BAE4495053"/>
                </w:placeholder>
              </w:sdtPr>
              <w:sdtContent>
                <w:r w:rsidRPr="004F2819">
                  <w:t>Interpret stated service delivery standards for team members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5.2</w:t>
            </w:r>
          </w:p>
        </w:tc>
        <w:tc>
          <w:tcPr>
            <w:tcW w:w="6642" w:type="dxa"/>
          </w:tcPr>
          <w:p w:rsidR="00AD7B23" w:rsidRPr="004F2819" w:rsidRDefault="00F3526F" w:rsidP="00F53864">
            <w:pPr>
              <w:pStyle w:val="TableText"/>
              <w:rPr>
                <w:rFonts w:cs="Helvetica"/>
              </w:rPr>
            </w:pPr>
            <w:r>
              <w:fldChar w:fldCharType="begin"/>
            </w:r>
            <w:r>
              <w:instrText xml:space="preserve"> REF  Criteria52  \* MERGEFORMAT </w:instrText>
            </w:r>
            <w:r>
              <w:fldChar w:fldCharType="separate"/>
            </w:r>
            <w:sdt>
              <w:sdtPr>
                <w:alias w:val="Criteria52"/>
                <w:tag w:val="Criteria52"/>
                <w:id w:val="-1470202274"/>
                <w:placeholder>
                  <w:docPart w:val="2354B23CDD274E79A75BC1C18F2A6892"/>
                </w:placeholder>
              </w:sdtPr>
              <w:sdtContent>
                <w:r w:rsidRPr="004F2819">
                  <w:t>Encourage team members to take advantage of opportunities to enhance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5.3</w:t>
            </w:r>
          </w:p>
        </w:tc>
        <w:tc>
          <w:tcPr>
            <w:tcW w:w="6642" w:type="dxa"/>
          </w:tcPr>
          <w:p w:rsidR="00AD7B23" w:rsidRPr="004F2819" w:rsidRDefault="00F3526F" w:rsidP="00F53864">
            <w:pPr>
              <w:pStyle w:val="TableText"/>
              <w:rPr>
                <w:rFonts w:cs="Helvetica"/>
              </w:rPr>
            </w:pPr>
            <w:r>
              <w:fldChar w:fldCharType="begin"/>
            </w:r>
            <w:r>
              <w:instrText xml:space="preserve"> REF  Criteria53  \* MERGEFORMAT </w:instrText>
            </w:r>
            <w:r>
              <w:fldChar w:fldCharType="separate"/>
            </w:r>
            <w:sdt>
              <w:sdtPr>
                <w:alias w:val="Criteria53"/>
                <w:tag w:val="Criteria53"/>
                <w:id w:val="-335619272"/>
                <w:placeholder>
                  <w:docPart w:val="6953C37D72344D0AB41CEC49B5FA8AF8"/>
                </w:placeholder>
              </w:sdtPr>
              <w:sdtContent>
                <w:r w:rsidRPr="004F2819">
                  <w:t>Allocate service delivery tasks to team members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5.4</w:t>
            </w:r>
          </w:p>
        </w:tc>
        <w:tc>
          <w:tcPr>
            <w:tcW w:w="6642" w:type="dxa"/>
          </w:tcPr>
          <w:p w:rsidR="00AD7B23" w:rsidRPr="004F2819" w:rsidRDefault="00F3526F" w:rsidP="00F53864">
            <w:pPr>
              <w:pStyle w:val="TableText"/>
              <w:rPr>
                <w:rFonts w:cs="Helvetica"/>
              </w:rPr>
            </w:pPr>
            <w:r>
              <w:fldChar w:fldCharType="begin"/>
            </w:r>
            <w:r>
              <w:instrText xml:space="preserve"> REF  Criteria54  \* MERGEFORMAT </w:instrText>
            </w:r>
            <w:r>
              <w:fldChar w:fldCharType="separate"/>
            </w:r>
            <w:sdt>
              <w:sdtPr>
                <w:alias w:val="Criteria54"/>
                <w:tag w:val="Criteria54"/>
                <w:id w:val="-2040201353"/>
                <w:placeholder>
                  <w:docPart w:val="E3FF654772AD429397C7931FA23DA7D8"/>
                </w:placeholder>
              </w:sdtPr>
              <w:sdtContent>
                <w:r w:rsidRPr="004F2819">
                  <w:t>Advise team members of changes to service delivery standards and/or targets</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AD7B23" w:rsidRPr="004F2819" w:rsidTr="00AD7B23">
        <w:tc>
          <w:tcPr>
            <w:tcW w:w="606" w:type="dxa"/>
            <w:vAlign w:val="center"/>
          </w:tcPr>
          <w:p w:rsidR="00AD7B23" w:rsidRPr="004F2819" w:rsidRDefault="00AD7B23" w:rsidP="00F53864">
            <w:pPr>
              <w:pStyle w:val="TableText"/>
            </w:pPr>
            <w:r w:rsidRPr="004F2819">
              <w:t>5.5</w:t>
            </w:r>
          </w:p>
        </w:tc>
        <w:tc>
          <w:tcPr>
            <w:tcW w:w="6642" w:type="dxa"/>
          </w:tcPr>
          <w:p w:rsidR="00AD7B23" w:rsidRPr="004F2819" w:rsidRDefault="00F3526F" w:rsidP="00F53864">
            <w:pPr>
              <w:pStyle w:val="TableText"/>
              <w:rPr>
                <w:rFonts w:cs="Helvetica"/>
              </w:rPr>
            </w:pPr>
            <w:r>
              <w:fldChar w:fldCharType="begin"/>
            </w:r>
            <w:r>
              <w:instrText xml:space="preserve"> REF  Criteria55  \* MERGEFORMAT </w:instrText>
            </w:r>
            <w:r>
              <w:fldChar w:fldCharType="separate"/>
            </w:r>
            <w:sdt>
              <w:sdtPr>
                <w:alias w:val="Criteria55"/>
                <w:tag w:val="Criteria55"/>
                <w:id w:val="1612478678"/>
                <w:placeholder>
                  <w:docPart w:val="DFCD3639E41B40A59BD7D13BD51BFBFD"/>
                </w:placeholder>
              </w:sdtPr>
              <w:sdtContent>
                <w:r w:rsidRPr="004F2819">
                  <w:t>Provide feedback to team members regarding the provision of service delivery</w:t>
                </w:r>
              </w:sdtContent>
            </w:sdt>
            <w:r>
              <w:fldChar w:fldCharType="end"/>
            </w:r>
          </w:p>
        </w:tc>
        <w:tc>
          <w:tcPr>
            <w:tcW w:w="837"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AD7B2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AD7B2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656CD3" w:rsidRPr="004F2819" w:rsidTr="00AD7B23">
        <w:tc>
          <w:tcPr>
            <w:tcW w:w="606" w:type="dxa"/>
            <w:vAlign w:val="center"/>
          </w:tcPr>
          <w:p w:rsidR="00656CD3" w:rsidRPr="004F2819" w:rsidRDefault="00656CD3" w:rsidP="00F53864">
            <w:pPr>
              <w:pStyle w:val="TableText"/>
            </w:pPr>
            <w:r w:rsidRPr="004F2819">
              <w:t>5.6</w:t>
            </w:r>
          </w:p>
        </w:tc>
        <w:tc>
          <w:tcPr>
            <w:tcW w:w="6642" w:type="dxa"/>
          </w:tcPr>
          <w:p w:rsidR="00656CD3" w:rsidRPr="004F2819" w:rsidRDefault="00F3526F" w:rsidP="00F53864">
            <w:pPr>
              <w:pStyle w:val="TableText"/>
              <w:rPr>
                <w:rFonts w:cs="Helvetica"/>
              </w:rPr>
            </w:pPr>
            <w:r>
              <w:fldChar w:fldCharType="begin"/>
            </w:r>
            <w:r>
              <w:instrText xml:space="preserve"> REF  Criteria56  \* MERGEFORMAT </w:instrText>
            </w:r>
            <w:r>
              <w:fldChar w:fldCharType="separate"/>
            </w:r>
            <w:sdt>
              <w:sdtPr>
                <w:alias w:val="Criteria56"/>
                <w:tag w:val="Criteria56"/>
                <w:id w:val="-1831203903"/>
                <w:placeholder>
                  <w:docPart w:val="965B32B8C612452E9553BA2EB8441EEB"/>
                </w:placeholder>
              </w:sdtPr>
              <w:sdtContent>
                <w:r w:rsidRPr="004F2819">
                  <w:t>Encourage team members to contribute feedback in regard to achievement of service and performance targets</w:t>
                </w:r>
              </w:sdtContent>
            </w:sdt>
            <w:r>
              <w:fldChar w:fldCharType="end"/>
            </w:r>
          </w:p>
        </w:tc>
        <w:tc>
          <w:tcPr>
            <w:tcW w:w="837"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r w:rsidR="00656CD3" w:rsidRPr="004F2819" w:rsidTr="00AD7B23">
        <w:tc>
          <w:tcPr>
            <w:tcW w:w="606" w:type="dxa"/>
            <w:vAlign w:val="center"/>
          </w:tcPr>
          <w:p w:rsidR="00656CD3" w:rsidRPr="004F2819" w:rsidRDefault="00656CD3" w:rsidP="00F53864">
            <w:pPr>
              <w:pStyle w:val="TableText"/>
            </w:pPr>
            <w:r w:rsidRPr="004F2819">
              <w:t>5.7</w:t>
            </w:r>
          </w:p>
        </w:tc>
        <w:tc>
          <w:tcPr>
            <w:tcW w:w="6642" w:type="dxa"/>
          </w:tcPr>
          <w:p w:rsidR="00656CD3" w:rsidRPr="004F2819" w:rsidRDefault="00F3526F" w:rsidP="00F53864">
            <w:pPr>
              <w:pStyle w:val="TableText"/>
              <w:rPr>
                <w:rFonts w:cs="Helvetica"/>
              </w:rPr>
            </w:pPr>
            <w:r>
              <w:fldChar w:fldCharType="begin"/>
            </w:r>
            <w:r>
              <w:instrText xml:space="preserve"> REF  Criteria57  \* MERGEFORMAT </w:instrText>
            </w:r>
            <w:r>
              <w:fldChar w:fldCharType="separate"/>
            </w:r>
            <w:sdt>
              <w:sdtPr>
                <w:alias w:val="Criteria57"/>
                <w:tag w:val="Criteria57"/>
                <w:id w:val="-1634021916"/>
                <w:placeholder>
                  <w:docPart w:val="77F37B47F39E41CBBC00E40E1C2D1859"/>
                </w:placeholder>
              </w:sdtPr>
              <w:sdtContent>
                <w:r w:rsidRPr="004F2819">
                  <w:t>Handle routine problems using appropriate problem-solving techniques</w:t>
                </w:r>
              </w:sdtContent>
            </w:sdt>
            <w:r>
              <w:fldChar w:fldCharType="end"/>
            </w:r>
          </w:p>
        </w:tc>
        <w:tc>
          <w:tcPr>
            <w:tcW w:w="837"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c>
          <w:tcPr>
            <w:tcW w:w="896" w:type="dxa"/>
            <w:vAlign w:val="center"/>
          </w:tcPr>
          <w:p w:rsidR="00656CD3" w:rsidRPr="004F2819" w:rsidRDefault="00823358" w:rsidP="00F53864">
            <w:pPr>
              <w:pStyle w:val="TableText"/>
              <w:jc w:val="center"/>
              <w:rPr>
                <w:rStyle w:val="TrainingEval-Tickbox"/>
              </w:rPr>
            </w:pPr>
            <w:r w:rsidRPr="004F2819">
              <w:rPr>
                <w:rStyle w:val="TrainingEval-Tickbox"/>
              </w:rPr>
              <w:fldChar w:fldCharType="begin">
                <w:ffData>
                  <w:name w:val="Check1"/>
                  <w:enabled/>
                  <w:calcOnExit w:val="0"/>
                  <w:checkBox>
                    <w:sizeAuto/>
                    <w:default w:val="0"/>
                  </w:checkBox>
                </w:ffData>
              </w:fldChar>
            </w:r>
            <w:r w:rsidR="00656CD3" w:rsidRPr="004F2819">
              <w:rPr>
                <w:rStyle w:val="TrainingEval-Tickbox"/>
              </w:rPr>
              <w:instrText xml:space="preserve"> FORMCHECKBOX </w:instrText>
            </w:r>
            <w:r w:rsidRPr="004F2819">
              <w:rPr>
                <w:rStyle w:val="TrainingEval-Tickbox"/>
              </w:rPr>
            </w:r>
            <w:r w:rsidRPr="004F2819">
              <w:rPr>
                <w:rStyle w:val="TrainingEval-Tickbox"/>
              </w:rPr>
              <w:fldChar w:fldCharType="end"/>
            </w:r>
          </w:p>
        </w:tc>
      </w:tr>
    </w:tbl>
    <w:p w:rsidR="00391362" w:rsidRPr="004F2819" w:rsidRDefault="00391362" w:rsidP="00AD7B23">
      <w:pPr>
        <w:pStyle w:val="BodyCopyBold"/>
        <w:rPr>
          <w:noProof w:val="0"/>
          <w:szCs w:val="22"/>
        </w:rPr>
      </w:pPr>
    </w:p>
    <w:p w:rsidR="00AD7B23" w:rsidRPr="004F2819" w:rsidRDefault="00AD7B23" w:rsidP="00AD7B23">
      <w:pPr>
        <w:pStyle w:val="BodyCopyBold"/>
        <w:rPr>
          <w:b w:val="0"/>
          <w:noProof w:val="0"/>
          <w:szCs w:val="22"/>
        </w:rPr>
      </w:pPr>
      <w:r w:rsidRPr="004F2819">
        <w:rPr>
          <w:noProof w:val="0"/>
          <w:szCs w:val="22"/>
        </w:rPr>
        <w:t>Statement by Trainee:</w:t>
      </w:r>
    </w:p>
    <w:p w:rsidR="00AD7B23" w:rsidRPr="004F2819" w:rsidRDefault="00AD7B23" w:rsidP="00AD7B23">
      <w:pPr>
        <w:pStyle w:val="BodyCopy"/>
        <w:rPr>
          <w:noProof w:val="0"/>
          <w:szCs w:val="22"/>
        </w:rPr>
      </w:pPr>
      <w:r w:rsidRPr="004F2819">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613"/>
      </w:tblGrid>
      <w:tr w:rsidR="00AD7B23" w:rsidRPr="004F2819" w:rsidTr="00AD7B23">
        <w:tc>
          <w:tcPr>
            <w:tcW w:w="6629" w:type="dxa"/>
          </w:tcPr>
          <w:p w:rsidR="00AD7B23" w:rsidRPr="004F2819" w:rsidRDefault="00AD7B23" w:rsidP="00AD7B23">
            <w:pPr>
              <w:pStyle w:val="BodyCopy"/>
              <w:rPr>
                <w:noProof w:val="0"/>
                <w:sz w:val="22"/>
                <w:szCs w:val="22"/>
              </w:rPr>
            </w:pPr>
          </w:p>
          <w:p w:rsidR="00AD7B23" w:rsidRPr="004F2819" w:rsidRDefault="00AD7B23" w:rsidP="00AD7B23">
            <w:pPr>
              <w:pStyle w:val="BodyCopy"/>
              <w:rPr>
                <w:noProof w:val="0"/>
                <w:sz w:val="22"/>
                <w:szCs w:val="22"/>
                <w:lang w:eastAsia="en-US"/>
              </w:rPr>
            </w:pPr>
            <w:r w:rsidRPr="004F2819">
              <w:rPr>
                <w:b/>
                <w:noProof w:val="0"/>
                <w:sz w:val="22"/>
                <w:szCs w:val="22"/>
                <w:lang w:eastAsia="en-US"/>
              </w:rPr>
              <w:t>Signed:</w:t>
            </w:r>
            <w:r w:rsidRPr="004F2819">
              <w:rPr>
                <w:noProof w:val="0"/>
                <w:sz w:val="22"/>
                <w:szCs w:val="22"/>
                <w:lang w:eastAsia="en-US"/>
              </w:rPr>
              <w:t xml:space="preserve">   _____________________________</w:t>
            </w:r>
          </w:p>
        </w:tc>
        <w:tc>
          <w:tcPr>
            <w:tcW w:w="2613" w:type="dxa"/>
          </w:tcPr>
          <w:p w:rsidR="00AD7B23" w:rsidRPr="004F2819" w:rsidRDefault="00AD7B23" w:rsidP="00AD7B23">
            <w:pPr>
              <w:pStyle w:val="BodyCopy"/>
              <w:rPr>
                <w:noProof w:val="0"/>
                <w:sz w:val="22"/>
                <w:szCs w:val="22"/>
                <w:lang w:eastAsia="en-US"/>
              </w:rPr>
            </w:pPr>
          </w:p>
          <w:p w:rsidR="00AD7B23" w:rsidRPr="004F2819" w:rsidRDefault="00AD7B23" w:rsidP="00AD7B23">
            <w:pPr>
              <w:pStyle w:val="BodyCopy"/>
              <w:rPr>
                <w:noProof w:val="0"/>
                <w:sz w:val="22"/>
                <w:szCs w:val="22"/>
                <w:lang w:eastAsia="en-US"/>
              </w:rPr>
            </w:pPr>
            <w:r w:rsidRPr="004F2819">
              <w:rPr>
                <w:b/>
                <w:noProof w:val="0"/>
                <w:sz w:val="22"/>
                <w:szCs w:val="22"/>
                <w:lang w:eastAsia="en-US"/>
              </w:rPr>
              <w:t>Date:</w:t>
            </w:r>
            <w:r w:rsidRPr="004F2819">
              <w:rPr>
                <w:noProof w:val="0"/>
                <w:sz w:val="22"/>
                <w:szCs w:val="22"/>
                <w:lang w:eastAsia="en-US"/>
              </w:rPr>
              <w:t xml:space="preserve">   ____________</w:t>
            </w:r>
          </w:p>
        </w:tc>
      </w:tr>
    </w:tbl>
    <w:p w:rsidR="00AD7B23" w:rsidRPr="004F2819" w:rsidRDefault="00AD7B23" w:rsidP="00AD7B23">
      <w:pPr>
        <w:pStyle w:val="BodyCopy"/>
        <w:rPr>
          <w:noProof w:val="0"/>
          <w:szCs w:val="22"/>
        </w:rPr>
      </w:pPr>
    </w:p>
    <w:p w:rsidR="00AD7B23" w:rsidRPr="004F2819" w:rsidRDefault="00AD7B23" w:rsidP="00AD7B23">
      <w:pPr>
        <w:pStyle w:val="BodyCopy"/>
        <w:rPr>
          <w:rFonts w:cs="Helvetica"/>
          <w:b/>
          <w:noProof w:val="0"/>
          <w:szCs w:val="22"/>
        </w:rPr>
      </w:pPr>
      <w:r w:rsidRPr="004F2819">
        <w:rPr>
          <w:rFonts w:cs="Helvetica"/>
          <w:b/>
          <w:noProof w:val="0"/>
          <w:szCs w:val="22"/>
        </w:rPr>
        <w:t>Note:</w:t>
      </w:r>
    </w:p>
    <w:p w:rsidR="00AD7B23" w:rsidRPr="004F2819" w:rsidRDefault="00AD7B23" w:rsidP="00AD7B23">
      <w:pPr>
        <w:rPr>
          <w:rFonts w:ascii="Helvetica" w:eastAsia="Calibri" w:hAnsi="Helvetica" w:cs="Calibri"/>
          <w:lang w:eastAsia="ar-SA"/>
        </w:rPr>
      </w:pPr>
      <w:r w:rsidRPr="004F2819">
        <w:rPr>
          <w:rFonts w:ascii="Helvetica" w:hAnsi="Helvetica" w:cs="Helvetica"/>
        </w:rPr>
        <w:t xml:space="preserve">For all boxes where a </w:t>
      </w:r>
      <w:r w:rsidRPr="004F2819">
        <w:rPr>
          <w:rFonts w:ascii="Helvetica" w:hAnsi="Helvetica" w:cs="Helvetica"/>
          <w:b/>
        </w:rPr>
        <w:t xml:space="preserve">No* </w:t>
      </w:r>
      <w:r w:rsidRPr="004F2819">
        <w:rPr>
          <w:rFonts w:ascii="Helvetica" w:hAnsi="Helvetica" w:cs="Helvetica"/>
        </w:rPr>
        <w:t>is ticked, please</w:t>
      </w:r>
      <w:r w:rsidR="00DE662A" w:rsidRPr="004F2819">
        <w:rPr>
          <w:rFonts w:ascii="Helvetica" w:hAnsi="Helvetica" w:cs="Helvetica"/>
        </w:rPr>
        <w:t xml:space="preserve"> </w:t>
      </w:r>
      <w:r w:rsidRPr="004F2819">
        <w:rPr>
          <w:rFonts w:ascii="Helvetica" w:hAnsi="Helvetica" w:cs="Helvetica"/>
        </w:rPr>
        <w:t>provide details of the extra steps or work you need to do to become ready for assessment.</w:t>
      </w:r>
    </w:p>
    <w:p w:rsidR="00F53864" w:rsidRPr="004F2819" w:rsidRDefault="00F53864">
      <w:pPr>
        <w:rPr>
          <w:rFonts w:ascii="Helvetica" w:eastAsia="Calibri" w:hAnsi="Helvetica" w:cs="Calibri"/>
          <w:szCs w:val="16"/>
          <w:lang w:eastAsia="ar-SA"/>
        </w:rPr>
      </w:pPr>
    </w:p>
    <w:p w:rsidR="00F53864" w:rsidRPr="004F2819" w:rsidRDefault="00F53864">
      <w:pPr>
        <w:rPr>
          <w:rFonts w:ascii="Helvetica" w:eastAsia="Calibri" w:hAnsi="Helvetica" w:cs="Calibri"/>
          <w:szCs w:val="16"/>
          <w:lang w:eastAsia="ar-SA"/>
        </w:rPr>
        <w:sectPr w:rsidR="00F53864" w:rsidRPr="004F2819" w:rsidSect="00C977DC">
          <w:headerReference w:type="even" r:id="rId117"/>
          <w:headerReference w:type="default" r:id="rId118"/>
          <w:footerReference w:type="even" r:id="rId119"/>
          <w:pgSz w:w="11906" w:h="16838"/>
          <w:pgMar w:top="1440" w:right="1440" w:bottom="1440" w:left="1440" w:header="708" w:footer="329" w:gutter="0"/>
          <w:cols w:space="708"/>
          <w:docGrid w:linePitch="360"/>
        </w:sectPr>
      </w:pPr>
    </w:p>
    <w:p w:rsidR="00B862CC" w:rsidRPr="004F2819" w:rsidRDefault="00B862CC">
      <w:pPr>
        <w:rPr>
          <w:rFonts w:ascii="Helvetica" w:eastAsia="Calibri" w:hAnsi="Helvetica" w:cs="Calibri"/>
          <w:szCs w:val="16"/>
          <w:lang w:eastAsia="ar-SA"/>
        </w:rPr>
      </w:pPr>
    </w:p>
    <w:p w:rsidR="009C6C06" w:rsidRPr="004F2819" w:rsidRDefault="009C6C06">
      <w:pPr>
        <w:rPr>
          <w:rFonts w:ascii="Helvetica" w:eastAsia="Calibri" w:hAnsi="Helvetica" w:cs="Calibri"/>
          <w:szCs w:val="16"/>
          <w:lang w:eastAsia="ar-SA"/>
        </w:rPr>
      </w:pPr>
      <w:r w:rsidRPr="004F2819">
        <w:br w:type="page"/>
      </w:r>
    </w:p>
    <w:p w:rsidR="009C6C06" w:rsidRPr="004F2819" w:rsidRDefault="00E52433" w:rsidP="009C6C06">
      <w:pPr>
        <w:pStyle w:val="BodyCopy"/>
        <w:rPr>
          <w:noProof w:val="0"/>
        </w:rPr>
      </w:pPr>
      <w:r>
        <w:rPr>
          <w:lang w:eastAsia="en-AU"/>
        </w:rPr>
        <w:lastRenderedPageBreak/>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mc:Fallback>
        </mc:AlternateContent>
      </w:r>
    </w:p>
    <w:p w:rsidR="009C6C06" w:rsidRPr="004F2819" w:rsidRDefault="009C6C06" w:rsidP="009C6C06">
      <w:pPr>
        <w:pStyle w:val="BodyCopy"/>
        <w:rPr>
          <w:noProof w:val="0"/>
        </w:rPr>
      </w:pPr>
    </w:p>
    <w:p w:rsidR="00EB6BAC" w:rsidRPr="004F2819" w:rsidRDefault="00EB6BAC" w:rsidP="009C6C06">
      <w:pPr>
        <w:pStyle w:val="BodyCopy"/>
        <w:rPr>
          <w:noProof w:val="0"/>
        </w:rPr>
      </w:pPr>
    </w:p>
    <w:p w:rsidR="00BD2681" w:rsidRPr="004F2819" w:rsidRDefault="00AD7B23" w:rsidP="009C6C06">
      <w:pPr>
        <w:pStyle w:val="BodyCopy"/>
        <w:rPr>
          <w:noProof w:val="0"/>
        </w:rPr>
      </w:pPr>
      <w:r w:rsidRPr="004F2819">
        <w:rPr>
          <w:lang w:eastAsia="en-AU"/>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4F2819">
        <w:rPr>
          <w:lang w:eastAsia="en-AU"/>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1" cstate="print"/>
                    <a:stretch>
                      <a:fillRect/>
                    </a:stretch>
                  </pic:blipFill>
                  <pic:spPr>
                    <a:xfrm>
                      <a:off x="0" y="0"/>
                      <a:ext cx="2320290" cy="758825"/>
                    </a:xfrm>
                    <a:prstGeom prst="rect">
                      <a:avLst/>
                    </a:prstGeom>
                  </pic:spPr>
                </pic:pic>
              </a:graphicData>
            </a:graphic>
          </wp:anchor>
        </w:drawing>
      </w:r>
      <w:r w:rsidR="008D5AFC" w:rsidRPr="004F2819">
        <w:rPr>
          <w:lang w:eastAsia="en-AU"/>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p>
    <w:sectPr w:rsidR="00BD2681" w:rsidRPr="004F2819" w:rsidSect="00C977DC">
      <w:headerReference w:type="even" r:id="rId122"/>
      <w:headerReference w:type="default" r:id="rId123"/>
      <w:footerReference w:type="even" r:id="rId124"/>
      <w:footerReference w:type="default" r:id="rId125"/>
      <w:pgSz w:w="11906" w:h="16838"/>
      <w:pgMar w:top="1440" w:right="1440" w:bottom="1440" w:left="1440" w:header="708" w:footer="32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0C7" w:rsidRDefault="005840C7" w:rsidP="00BD2681">
      <w:pPr>
        <w:spacing w:after="0" w:line="240" w:lineRule="auto"/>
      </w:pPr>
      <w:r>
        <w:separator/>
      </w:r>
    </w:p>
  </w:endnote>
  <w:endnote w:type="continuationSeparator" w:id="0">
    <w:p w:rsidR="005840C7" w:rsidRDefault="005840C7"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32CD1" w:rsidTr="00F5113C">
      <w:tc>
        <w:tcPr>
          <w:tcW w:w="9242" w:type="dxa"/>
        </w:tcPr>
        <w:p w:rsidR="00232CD1" w:rsidRDefault="00232CD1"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F3526F">
            <w:fldChar w:fldCharType="begin"/>
          </w:r>
          <w:r w:rsidR="00F3526F">
            <w:instrText xml:space="preserve"> REF  UnitName </w:instrText>
          </w:r>
          <w:r w:rsidR="00F3526F">
            <w:fldChar w:fldCharType="separate"/>
          </w:r>
          <w:sdt>
            <w:sdtPr>
              <w:alias w:val="Unit name "/>
              <w:tag w:val="Unit name "/>
              <w:id w:val="426390320"/>
              <w:placeholder>
                <w:docPart w:val="16FAEFE244664D2D94498EE359CA0FD2"/>
              </w:placeholder>
            </w:sdtPr>
            <w:sdtEndPr>
              <w:rPr>
                <w:highlight w:val="yellow"/>
              </w:rPr>
            </w:sdtEndPr>
            <w:sdtContent>
              <w:sdt>
                <w:sdtPr>
                  <w:alias w:val="Unit name "/>
                  <w:tag w:val="Unit name "/>
                  <w:id w:val="63302791"/>
                  <w:placeholder>
                    <w:docPart w:val="709573F372D3420F94DAAF8EF1DDBF94"/>
                  </w:placeholder>
                </w:sdtPr>
                <w:sdtEndPr>
                  <w:rPr>
                    <w:highlight w:val="yellow"/>
                  </w:rPr>
                </w:sdtEndPr>
                <w:sdtContent>
                  <w:r w:rsidR="00F3526F" w:rsidRPr="004F2819">
                    <w:t>Build and maintain a team approach to service delivery</w:t>
                  </w:r>
                </w:sdtContent>
              </w:sdt>
            </w:sdtContent>
          </w:sdt>
          <w:r w:rsidR="00F3526F">
            <w:rPr>
              <w:highlight w:val="yellow"/>
            </w:rPr>
            <w:fldChar w:fldCharType="end"/>
          </w:r>
        </w:p>
      </w:tc>
    </w:tr>
  </w:tbl>
  <w:p w:rsidR="00232CD1" w:rsidRDefault="00232CD1"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32CD1" w:rsidTr="00F5113C">
      <w:tc>
        <w:tcPr>
          <w:tcW w:w="9242" w:type="dxa"/>
        </w:tcPr>
        <w:p w:rsidR="00232CD1" w:rsidRDefault="00232CD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3526F">
            <w:fldChar w:fldCharType="begin"/>
          </w:r>
          <w:r w:rsidR="00F3526F">
            <w:instrText xml:space="preserve"> REF  UnitName </w:instrText>
          </w:r>
          <w:r w:rsidR="00F3526F">
            <w:fldChar w:fldCharType="separate"/>
          </w:r>
          <w:sdt>
            <w:sdtPr>
              <w:alias w:val="Unit name "/>
              <w:tag w:val="Unit name "/>
              <w:id w:val="-1438982348"/>
              <w:placeholder>
                <w:docPart w:val="B228FD9EBDEB45AA97FA761C63D7F6F2"/>
              </w:placeholder>
            </w:sdtPr>
            <w:sdtEndPr>
              <w:rPr>
                <w:highlight w:val="yellow"/>
              </w:rPr>
            </w:sdtEndPr>
            <w:sdtContent>
              <w:sdt>
                <w:sdtPr>
                  <w:alias w:val="Unit name "/>
                  <w:tag w:val="Unit name "/>
                  <w:id w:val="882525176"/>
                  <w:placeholder>
                    <w:docPart w:val="4B7E05CF381247E4A90DDE8E8ACA89F6"/>
                  </w:placeholder>
                </w:sdtPr>
                <w:sdtEndPr>
                  <w:rPr>
                    <w:highlight w:val="yellow"/>
                  </w:rPr>
                </w:sdtEndPr>
                <w:sdtContent>
                  <w:r w:rsidR="00F3526F" w:rsidRPr="004F2819">
                    <w:t>Build and maintain a team approach to service delivery</w:t>
                  </w:r>
                </w:sdtContent>
              </w:sdt>
            </w:sdtContent>
          </w:sdt>
          <w:r w:rsidR="00F3526F">
            <w:rPr>
              <w:highlight w:val="yellow"/>
            </w:rPr>
            <w:fldChar w:fldCharType="end"/>
          </w:r>
        </w:p>
      </w:tc>
    </w:tr>
  </w:tbl>
  <w:p w:rsidR="00232CD1" w:rsidRDefault="00232CD1"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32CD1" w:rsidTr="00F66B06">
      <w:trPr>
        <w:trHeight w:hRule="exact" w:val="709"/>
      </w:trPr>
      <w:tc>
        <w:tcPr>
          <w:tcW w:w="959" w:type="dxa"/>
          <w:shd w:val="clear" w:color="auto" w:fill="45545F"/>
          <w:vAlign w:val="center"/>
        </w:tcPr>
        <w:p w:rsidR="00232CD1" w:rsidRPr="00F66B06" w:rsidRDefault="00232CD1"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3526F">
            <w:rPr>
              <w:b/>
              <w:noProof/>
              <w:color w:val="FFFFFF" w:themeColor="background1"/>
            </w:rPr>
            <w:t>72</w:t>
          </w:r>
          <w:r w:rsidRPr="00F66B06">
            <w:rPr>
              <w:b/>
              <w:color w:val="FFFFFF" w:themeColor="background1"/>
            </w:rPr>
            <w:fldChar w:fldCharType="end"/>
          </w:r>
        </w:p>
      </w:tc>
      <w:tc>
        <w:tcPr>
          <w:tcW w:w="8283" w:type="dxa"/>
        </w:tcPr>
        <w:p w:rsidR="00232CD1" w:rsidRDefault="00232CD1"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3526F">
            <w:fldChar w:fldCharType="begin"/>
          </w:r>
          <w:r w:rsidR="00F3526F">
            <w:instrText xml:space="preserve"> REF  UnitName </w:instrText>
          </w:r>
          <w:r w:rsidR="00F3526F">
            <w:fldChar w:fldCharType="separate"/>
          </w:r>
          <w:sdt>
            <w:sdtPr>
              <w:alias w:val="Unit name "/>
              <w:tag w:val="Unit name "/>
              <w:id w:val="-84459138"/>
              <w:placeholder>
                <w:docPart w:val="77155EB8EB7E438F8A8B8DC4AAAD40E8"/>
              </w:placeholder>
            </w:sdtPr>
            <w:sdtEndPr>
              <w:rPr>
                <w:highlight w:val="yellow"/>
              </w:rPr>
            </w:sdtEndPr>
            <w:sdtContent>
              <w:sdt>
                <w:sdtPr>
                  <w:alias w:val="Unit name "/>
                  <w:tag w:val="Unit name "/>
                  <w:id w:val="-706175432"/>
                  <w:placeholder>
                    <w:docPart w:val="1D1EE2C6BADA4C49B09143B6E64FD23B"/>
                  </w:placeholder>
                </w:sdtPr>
                <w:sdtEndPr>
                  <w:rPr>
                    <w:highlight w:val="yellow"/>
                  </w:rPr>
                </w:sdtEndPr>
                <w:sdtContent>
                  <w:r w:rsidR="00F3526F" w:rsidRPr="004F2819">
                    <w:t>Build and maintain a team approach to service delivery</w:t>
                  </w:r>
                </w:sdtContent>
              </w:sdt>
            </w:sdtContent>
          </w:sdt>
          <w:r w:rsidR="00F3526F">
            <w:rPr>
              <w:highlight w:val="yellow"/>
            </w:rPr>
            <w:fldChar w:fldCharType="end"/>
          </w:r>
        </w:p>
      </w:tc>
    </w:tr>
  </w:tbl>
  <w:p w:rsidR="00232CD1" w:rsidRDefault="00232CD1"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32CD1" w:rsidTr="00F66B06">
      <w:trPr>
        <w:trHeight w:hRule="exact" w:val="709"/>
      </w:trPr>
      <w:tc>
        <w:tcPr>
          <w:tcW w:w="8188" w:type="dxa"/>
        </w:tcPr>
        <w:p w:rsidR="00232CD1" w:rsidRDefault="00232CD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3526F">
            <w:fldChar w:fldCharType="begin"/>
          </w:r>
          <w:r w:rsidR="00F3526F">
            <w:instrText xml:space="preserve"> REF  UnitName </w:instrText>
          </w:r>
          <w:r w:rsidR="00F3526F">
            <w:fldChar w:fldCharType="separate"/>
          </w:r>
          <w:sdt>
            <w:sdtPr>
              <w:alias w:val="Unit name "/>
              <w:tag w:val="Unit name "/>
              <w:id w:val="1523131990"/>
              <w:placeholder>
                <w:docPart w:val="F58A78D8149F4869B7AE1BECCA3C6DCB"/>
              </w:placeholder>
            </w:sdtPr>
            <w:sdtEndPr>
              <w:rPr>
                <w:highlight w:val="yellow"/>
              </w:rPr>
            </w:sdtEndPr>
            <w:sdtContent>
              <w:sdt>
                <w:sdtPr>
                  <w:alias w:val="Unit name "/>
                  <w:tag w:val="Unit name "/>
                  <w:id w:val="-182050917"/>
                  <w:placeholder>
                    <w:docPart w:val="99745A80C6704968A0AA9EF8F93F0DDA"/>
                  </w:placeholder>
                </w:sdtPr>
                <w:sdtEndPr>
                  <w:rPr>
                    <w:highlight w:val="yellow"/>
                  </w:rPr>
                </w:sdtEndPr>
                <w:sdtContent>
                  <w:r w:rsidR="00F3526F" w:rsidRPr="004F2819">
                    <w:t>Build and maintain a team approach to service delivery</w:t>
                  </w:r>
                </w:sdtContent>
              </w:sdt>
            </w:sdtContent>
          </w:sdt>
          <w:r w:rsidR="00F3526F">
            <w:rPr>
              <w:highlight w:val="yellow"/>
            </w:rPr>
            <w:fldChar w:fldCharType="end"/>
          </w:r>
        </w:p>
      </w:tc>
      <w:tc>
        <w:tcPr>
          <w:tcW w:w="958" w:type="dxa"/>
          <w:shd w:val="clear" w:color="auto" w:fill="45545F"/>
          <w:vAlign w:val="center"/>
        </w:tcPr>
        <w:p w:rsidR="00232CD1" w:rsidRPr="00F66B06" w:rsidRDefault="00232CD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3526F">
            <w:rPr>
              <w:b/>
              <w:noProof/>
              <w:color w:val="FFFFFF" w:themeColor="background1"/>
            </w:rPr>
            <w:t>73</w:t>
          </w:r>
          <w:r w:rsidRPr="00F66B06">
            <w:rPr>
              <w:b/>
              <w:color w:val="FFFFFF" w:themeColor="background1"/>
            </w:rPr>
            <w:fldChar w:fldCharType="end"/>
          </w:r>
        </w:p>
      </w:tc>
    </w:tr>
  </w:tbl>
  <w:p w:rsidR="00232CD1" w:rsidRPr="00F77AA8" w:rsidRDefault="00232CD1"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32CD1" w:rsidTr="00BE32CA">
      <w:trPr>
        <w:trHeight w:hRule="exact" w:val="709"/>
      </w:trPr>
      <w:tc>
        <w:tcPr>
          <w:tcW w:w="959" w:type="dxa"/>
          <w:shd w:val="clear" w:color="auto" w:fill="45545F"/>
          <w:vAlign w:val="center"/>
        </w:tcPr>
        <w:p w:rsidR="00232CD1" w:rsidRPr="00F66B06" w:rsidRDefault="00232CD1" w:rsidP="00BE32CA">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3526F">
            <w:rPr>
              <w:b/>
              <w:noProof/>
              <w:color w:val="FFFFFF" w:themeColor="background1"/>
            </w:rPr>
            <w:t>74</w:t>
          </w:r>
          <w:r w:rsidRPr="00F66B06">
            <w:rPr>
              <w:b/>
              <w:color w:val="FFFFFF" w:themeColor="background1"/>
            </w:rPr>
            <w:fldChar w:fldCharType="end"/>
          </w:r>
        </w:p>
      </w:tc>
      <w:tc>
        <w:tcPr>
          <w:tcW w:w="8283" w:type="dxa"/>
        </w:tcPr>
        <w:p w:rsidR="00232CD1" w:rsidRDefault="00232CD1" w:rsidP="00BE32CA">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3526F">
            <w:fldChar w:fldCharType="begin"/>
          </w:r>
          <w:r w:rsidR="00F3526F">
            <w:instrText xml:space="preserve"> REF  UnitName </w:instrText>
          </w:r>
          <w:r w:rsidR="00F3526F">
            <w:fldChar w:fldCharType="separate"/>
          </w:r>
          <w:sdt>
            <w:sdtPr>
              <w:alias w:val="Unit name "/>
              <w:tag w:val="Unit name "/>
              <w:id w:val="2015571162"/>
              <w:placeholder>
                <w:docPart w:val="349F5D43DF8944279C59A8701B494AA3"/>
              </w:placeholder>
            </w:sdtPr>
            <w:sdtEndPr>
              <w:rPr>
                <w:highlight w:val="yellow"/>
              </w:rPr>
            </w:sdtEndPr>
            <w:sdtContent>
              <w:sdt>
                <w:sdtPr>
                  <w:alias w:val="Unit name "/>
                  <w:tag w:val="Unit name "/>
                  <w:id w:val="97837018"/>
                  <w:placeholder>
                    <w:docPart w:val="FDCA3B2250764CC58648D51B63601F07"/>
                  </w:placeholder>
                </w:sdtPr>
                <w:sdtEndPr>
                  <w:rPr>
                    <w:highlight w:val="yellow"/>
                  </w:rPr>
                </w:sdtEndPr>
                <w:sdtContent>
                  <w:r w:rsidR="00F3526F" w:rsidRPr="004F2819">
                    <w:t>Build and maintain a team approach to service delivery</w:t>
                  </w:r>
                </w:sdtContent>
              </w:sdt>
            </w:sdtContent>
          </w:sdt>
          <w:r w:rsidR="00F3526F">
            <w:rPr>
              <w:highlight w:val="yellow"/>
            </w:rPr>
            <w:fldChar w:fldCharType="end"/>
          </w:r>
        </w:p>
      </w:tc>
    </w:tr>
  </w:tbl>
  <w:p w:rsidR="00232CD1" w:rsidRDefault="00232CD1"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rsidP="00C13A31">
    <w:pPr>
      <w:pStyle w:val="Footer-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Pr="00F77AA8" w:rsidRDefault="00232CD1" w:rsidP="00C977DC">
    <w:pPr>
      <w:pStyle w:val="Footer-Right"/>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0C7" w:rsidRDefault="005840C7" w:rsidP="00BD2681">
      <w:pPr>
        <w:spacing w:after="0" w:line="240" w:lineRule="auto"/>
      </w:pPr>
      <w:r>
        <w:separator/>
      </w:r>
    </w:p>
  </w:footnote>
  <w:footnote w:type="continuationSeparator" w:id="0">
    <w:p w:rsidR="005840C7" w:rsidRDefault="005840C7"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232CD1" w:rsidTr="00E83E16">
      <w:trPr>
        <w:trHeight w:val="550"/>
      </w:trPr>
      <w:tc>
        <w:tcPr>
          <w:tcW w:w="2835" w:type="dxa"/>
          <w:shd w:val="clear" w:color="auto" w:fill="45545F"/>
          <w:vAlign w:val="center"/>
        </w:tcPr>
        <w:p w:rsidR="00232CD1" w:rsidRDefault="00232CD1" w:rsidP="00E83E16">
          <w:pPr>
            <w:pStyle w:val="HeaderLeft"/>
          </w:pPr>
          <w:r w:rsidRPr="004F633F">
            <w:t>Introduction</w:t>
          </w:r>
          <w:r>
            <w:t xml:space="preserve"> to trainee manual</w:t>
          </w:r>
        </w:p>
      </w:tc>
      <w:tc>
        <w:tcPr>
          <w:tcW w:w="5987" w:type="dxa"/>
        </w:tcPr>
        <w:p w:rsidR="00232CD1" w:rsidRDefault="00232CD1">
          <w:pPr>
            <w:pStyle w:val="Header"/>
          </w:pPr>
        </w:p>
      </w:tc>
    </w:tr>
  </w:tbl>
  <w:p w:rsidR="00232CD1" w:rsidRDefault="00232CD1"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232CD1" w:rsidTr="00E83E16">
      <w:trPr>
        <w:trHeight w:val="550"/>
      </w:trPr>
      <w:tc>
        <w:tcPr>
          <w:tcW w:w="6062" w:type="dxa"/>
        </w:tcPr>
        <w:p w:rsidR="00232CD1" w:rsidRDefault="00232CD1">
          <w:pPr>
            <w:pStyle w:val="Header"/>
          </w:pPr>
        </w:p>
      </w:tc>
      <w:tc>
        <w:tcPr>
          <w:tcW w:w="2835" w:type="dxa"/>
          <w:shd w:val="clear" w:color="auto" w:fill="45545F"/>
          <w:vAlign w:val="center"/>
        </w:tcPr>
        <w:p w:rsidR="00232CD1" w:rsidRDefault="00232CD1" w:rsidP="00E83E16">
          <w:pPr>
            <w:pStyle w:val="HeaderRight"/>
          </w:pPr>
          <w:r w:rsidRPr="004F633F">
            <w:t>Introduction</w:t>
          </w:r>
          <w:r>
            <w:t xml:space="preserve"> to trainee manual</w:t>
          </w:r>
        </w:p>
      </w:tc>
    </w:tr>
  </w:tbl>
  <w:p w:rsidR="00232CD1" w:rsidRDefault="00232CD1"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232CD1" w:rsidTr="009000E0">
      <w:trPr>
        <w:trHeight w:val="550"/>
      </w:trPr>
      <w:tc>
        <w:tcPr>
          <w:tcW w:w="1701" w:type="dxa"/>
          <w:shd w:val="clear" w:color="auto" w:fill="45545F"/>
          <w:vAlign w:val="center"/>
        </w:tcPr>
        <w:p w:rsidR="00232CD1" w:rsidRDefault="00232CD1" w:rsidP="009000E0">
          <w:pPr>
            <w:pStyle w:val="HeaderLeft"/>
          </w:pPr>
          <w:r>
            <w:t>Unit descriptor</w:t>
          </w:r>
        </w:p>
      </w:tc>
      <w:tc>
        <w:tcPr>
          <w:tcW w:w="7121" w:type="dxa"/>
        </w:tcPr>
        <w:p w:rsidR="00232CD1" w:rsidRDefault="00232CD1" w:rsidP="009000E0">
          <w:pPr>
            <w:pStyle w:val="Header"/>
          </w:pPr>
        </w:p>
      </w:tc>
    </w:tr>
  </w:tbl>
  <w:p w:rsidR="00232CD1" w:rsidRDefault="00232CD1"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232CD1" w:rsidTr="00152557">
      <w:trPr>
        <w:trHeight w:val="550"/>
      </w:trPr>
      <w:tc>
        <w:tcPr>
          <w:tcW w:w="7196" w:type="dxa"/>
        </w:tcPr>
        <w:p w:rsidR="00232CD1" w:rsidRDefault="00232CD1">
          <w:pPr>
            <w:pStyle w:val="Header"/>
          </w:pPr>
        </w:p>
      </w:tc>
      <w:tc>
        <w:tcPr>
          <w:tcW w:w="1701" w:type="dxa"/>
          <w:shd w:val="clear" w:color="auto" w:fill="45545F"/>
          <w:vAlign w:val="center"/>
        </w:tcPr>
        <w:p w:rsidR="00232CD1" w:rsidRDefault="00232CD1" w:rsidP="00E83E16">
          <w:pPr>
            <w:pStyle w:val="HeaderRight"/>
          </w:pPr>
          <w:r>
            <w:t>Unit descriptor</w:t>
          </w:r>
        </w:p>
      </w:tc>
    </w:tr>
  </w:tbl>
  <w:p w:rsidR="00232CD1" w:rsidRDefault="00232CD1"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232CD1" w:rsidTr="009000E0">
      <w:trPr>
        <w:trHeight w:val="550"/>
      </w:trPr>
      <w:tc>
        <w:tcPr>
          <w:tcW w:w="2552" w:type="dxa"/>
          <w:shd w:val="clear" w:color="auto" w:fill="45545F"/>
          <w:vAlign w:val="center"/>
        </w:tcPr>
        <w:p w:rsidR="00232CD1" w:rsidRDefault="00232CD1" w:rsidP="009000E0">
          <w:pPr>
            <w:pStyle w:val="HeaderLeft"/>
          </w:pPr>
          <w:r>
            <w:t>Assessment matrix</w:t>
          </w:r>
        </w:p>
      </w:tc>
      <w:tc>
        <w:tcPr>
          <w:tcW w:w="7121" w:type="dxa"/>
        </w:tcPr>
        <w:p w:rsidR="00232CD1" w:rsidRDefault="00232CD1" w:rsidP="009000E0">
          <w:pPr>
            <w:pStyle w:val="Header"/>
          </w:pPr>
        </w:p>
      </w:tc>
    </w:tr>
  </w:tbl>
  <w:p w:rsidR="00232CD1" w:rsidRDefault="00232CD1"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32CD1" w:rsidTr="006F4D9B">
      <w:trPr>
        <w:trHeight w:val="550"/>
      </w:trPr>
      <w:tc>
        <w:tcPr>
          <w:tcW w:w="6771" w:type="dxa"/>
        </w:tcPr>
        <w:p w:rsidR="00232CD1" w:rsidRDefault="00232CD1">
          <w:pPr>
            <w:pStyle w:val="Header"/>
          </w:pPr>
        </w:p>
      </w:tc>
      <w:tc>
        <w:tcPr>
          <w:tcW w:w="2268" w:type="dxa"/>
          <w:shd w:val="clear" w:color="auto" w:fill="45545F"/>
          <w:vAlign w:val="center"/>
        </w:tcPr>
        <w:p w:rsidR="00232CD1" w:rsidRDefault="00232CD1" w:rsidP="00E83E16">
          <w:pPr>
            <w:pStyle w:val="HeaderRight"/>
          </w:pPr>
          <w:r>
            <w:t>Assessment matrix</w:t>
          </w:r>
        </w:p>
      </w:tc>
    </w:tr>
  </w:tbl>
  <w:p w:rsidR="00232CD1" w:rsidRDefault="00232CD1"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232CD1" w:rsidTr="00BE32CA">
      <w:trPr>
        <w:trHeight w:val="550"/>
      </w:trPr>
      <w:tc>
        <w:tcPr>
          <w:tcW w:w="1418" w:type="dxa"/>
          <w:shd w:val="clear" w:color="auto" w:fill="45545F"/>
          <w:vAlign w:val="center"/>
        </w:tcPr>
        <w:p w:rsidR="00232CD1" w:rsidRDefault="00232CD1" w:rsidP="00BE32CA">
          <w:pPr>
            <w:pStyle w:val="HeaderLeft"/>
          </w:pPr>
          <w:r>
            <w:t>Glossary</w:t>
          </w:r>
        </w:p>
      </w:tc>
      <w:tc>
        <w:tcPr>
          <w:tcW w:w="7121" w:type="dxa"/>
        </w:tcPr>
        <w:p w:rsidR="00232CD1" w:rsidRDefault="00232CD1" w:rsidP="00BE32CA">
          <w:pPr>
            <w:pStyle w:val="Header"/>
          </w:pPr>
        </w:p>
      </w:tc>
    </w:tr>
  </w:tbl>
  <w:p w:rsidR="00232CD1" w:rsidRDefault="00232CD1"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232CD1" w:rsidTr="006F4D9B">
      <w:trPr>
        <w:trHeight w:val="550"/>
      </w:trPr>
      <w:tc>
        <w:tcPr>
          <w:tcW w:w="6771" w:type="dxa"/>
        </w:tcPr>
        <w:p w:rsidR="00232CD1" w:rsidRDefault="00232CD1">
          <w:pPr>
            <w:pStyle w:val="Header"/>
          </w:pPr>
        </w:p>
      </w:tc>
      <w:tc>
        <w:tcPr>
          <w:tcW w:w="1418" w:type="dxa"/>
          <w:shd w:val="clear" w:color="auto" w:fill="45545F"/>
          <w:vAlign w:val="center"/>
        </w:tcPr>
        <w:p w:rsidR="00232CD1" w:rsidRDefault="00232CD1" w:rsidP="00E83E16">
          <w:pPr>
            <w:pStyle w:val="HeaderRight"/>
          </w:pPr>
          <w:r>
            <w:t>Glossary</w:t>
          </w:r>
        </w:p>
      </w:tc>
    </w:tr>
  </w:tbl>
  <w:p w:rsidR="00232CD1" w:rsidRDefault="00232CD1"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70"/>
      <w:gridCol w:w="6702"/>
    </w:tblGrid>
    <w:tr w:rsidR="00232CD1" w:rsidTr="000D2CC1">
      <w:trPr>
        <w:trHeight w:val="550"/>
      </w:trPr>
      <w:tc>
        <w:tcPr>
          <w:tcW w:w="2268" w:type="dxa"/>
          <w:shd w:val="clear" w:color="auto" w:fill="45545F"/>
          <w:vAlign w:val="center"/>
        </w:tcPr>
        <w:p w:rsidR="00232CD1" w:rsidRDefault="00F3526F" w:rsidP="00E83E16">
          <w:pPr>
            <w:pStyle w:val="HeaderLeft"/>
          </w:pPr>
          <w:r>
            <w:fldChar w:fldCharType="begin"/>
          </w:r>
          <w:r>
            <w:instrText xml:space="preserve"> REF  Element1  \* MERGEFORMAT </w:instrText>
          </w:r>
          <w:r>
            <w:fldChar w:fldCharType="separate"/>
          </w:r>
          <w:r w:rsidRPr="00F3526F">
            <w:rPr>
              <w:highlight w:val="yellow"/>
            </w:rPr>
            <w:t>:</w:t>
          </w:r>
          <w:r w:rsidRPr="004F2819">
            <w:t xml:space="preserve"> </w:t>
          </w:r>
          <w:sdt>
            <w:sdtPr>
              <w:alias w:val="Element1"/>
              <w:tag w:val="Element1"/>
              <w:id w:val="2104375063"/>
              <w:placeholder>
                <w:docPart w:val="E2207D41D7544A63BA7CE37AC0CA2897"/>
              </w:placeholder>
            </w:sdtPr>
            <w:sdtEndPr>
              <w:rPr>
                <w:highlight w:val="yellow"/>
              </w:rPr>
            </w:sdtEndPr>
            <w:sdtContent>
              <w:r w:rsidRPr="004F2819">
                <w:t>Develop service</w:t>
              </w:r>
              <w:r w:rsidRPr="00F3526F">
                <w:rPr>
                  <w:highlight w:val="yellow"/>
                </w:rPr>
                <w:t xml:space="preserve"> </w:t>
              </w:r>
              <w:r w:rsidRPr="004F2819">
                <w:t>standards</w:t>
              </w:r>
            </w:sdtContent>
          </w:sdt>
          <w:r>
            <w:rPr>
              <w:highlight w:val="yellow"/>
            </w:rPr>
            <w:fldChar w:fldCharType="end"/>
          </w:r>
        </w:p>
      </w:tc>
      <w:tc>
        <w:tcPr>
          <w:tcW w:w="6412" w:type="dxa"/>
        </w:tcPr>
        <w:p w:rsidR="00232CD1" w:rsidRDefault="00232CD1">
          <w:pPr>
            <w:pStyle w:val="Header"/>
          </w:pPr>
        </w:p>
      </w:tc>
    </w:tr>
  </w:tbl>
  <w:p w:rsidR="00232CD1" w:rsidRDefault="00232CD1"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2350"/>
    </w:tblGrid>
    <w:tr w:rsidR="00232CD1" w:rsidTr="000D2CC1">
      <w:trPr>
        <w:trHeight w:val="550"/>
      </w:trPr>
      <w:tc>
        <w:tcPr>
          <w:tcW w:w="6487" w:type="dxa"/>
        </w:tcPr>
        <w:p w:rsidR="00232CD1" w:rsidRDefault="00232CD1">
          <w:pPr>
            <w:pStyle w:val="Header"/>
          </w:pPr>
        </w:p>
      </w:tc>
      <w:tc>
        <w:tcPr>
          <w:tcW w:w="2268" w:type="dxa"/>
          <w:shd w:val="clear" w:color="auto" w:fill="45545F"/>
          <w:vAlign w:val="center"/>
        </w:tcPr>
        <w:p w:rsidR="00232CD1" w:rsidRDefault="00F3526F" w:rsidP="00E83E16">
          <w:pPr>
            <w:pStyle w:val="HeaderRight"/>
          </w:pPr>
          <w:r>
            <w:fldChar w:fldCharType="begin"/>
          </w:r>
          <w:r>
            <w:instrText xml:space="preserve"> REF  Element1 </w:instrText>
          </w:r>
          <w:r>
            <w:fldChar w:fldCharType="separate"/>
          </w:r>
          <w:r w:rsidRPr="004F2819">
            <w:t xml:space="preserve">: </w:t>
          </w:r>
          <w:sdt>
            <w:sdtPr>
              <w:rPr>
                <w:highlight w:val="yellow"/>
              </w:rPr>
              <w:alias w:val="Element1"/>
              <w:tag w:val="Element1"/>
              <w:id w:val="1869788268"/>
              <w:placeholder>
                <w:docPart w:val="FDD22B7BDC4847679F78776B973DA5D5"/>
              </w:placeholder>
            </w:sdtPr>
            <w:sdtContent>
              <w:r w:rsidRPr="004F2819">
                <w:t>Develop service standards</w:t>
              </w:r>
            </w:sdtContent>
          </w:sdt>
          <w:r>
            <w:rPr>
              <w:highlight w:val="yellow"/>
            </w:rPr>
            <w:fldChar w:fldCharType="end"/>
          </w:r>
        </w:p>
      </w:tc>
    </w:tr>
  </w:tbl>
  <w:p w:rsidR="00232CD1" w:rsidRDefault="00232CD1"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689"/>
      <w:gridCol w:w="6383"/>
    </w:tblGrid>
    <w:tr w:rsidR="00232CD1" w:rsidTr="002B2CCA">
      <w:trPr>
        <w:trHeight w:val="550"/>
      </w:trPr>
      <w:tc>
        <w:tcPr>
          <w:tcW w:w="1985" w:type="dxa"/>
          <w:shd w:val="clear" w:color="auto" w:fill="45545F"/>
          <w:vAlign w:val="center"/>
        </w:tcPr>
        <w:p w:rsidR="00232CD1" w:rsidRDefault="00F3526F" w:rsidP="00E83E16">
          <w:pPr>
            <w:pStyle w:val="HeaderLeft"/>
          </w:pPr>
          <w:r>
            <w:fldChar w:fldCharType="begin"/>
          </w:r>
          <w:r>
            <w:instrText xml:space="preserve"> REF  Element2 </w:instrText>
          </w:r>
          <w:r>
            <w:fldChar w:fldCharType="separate"/>
          </w:r>
          <w:sdt>
            <w:sdtPr>
              <w:rPr>
                <w:highlight w:val="yellow"/>
              </w:rPr>
              <w:alias w:val="Element2"/>
              <w:tag w:val="Element2"/>
              <w:id w:val="-1576042017"/>
              <w:placeholder>
                <w:docPart w:val="E01FAE1F62264E6D972C22982B31A421"/>
              </w:placeholder>
            </w:sdtPr>
            <w:sdtContent>
              <w:r w:rsidRPr="004F2819">
                <w:t>Establish service teams</w:t>
              </w:r>
            </w:sdtContent>
          </w:sdt>
          <w:r>
            <w:rPr>
              <w:highlight w:val="yellow"/>
            </w:rPr>
            <w:fldChar w:fldCharType="end"/>
          </w:r>
        </w:p>
      </w:tc>
      <w:tc>
        <w:tcPr>
          <w:tcW w:w="4711" w:type="dxa"/>
        </w:tcPr>
        <w:p w:rsidR="00232CD1" w:rsidRDefault="00232CD1">
          <w:pPr>
            <w:pStyle w:val="Header"/>
          </w:pPr>
        </w:p>
      </w:tc>
    </w:tr>
  </w:tbl>
  <w:p w:rsidR="00232CD1" w:rsidRDefault="00232CD1"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67"/>
      <w:gridCol w:w="2605"/>
    </w:tblGrid>
    <w:tr w:rsidR="00232CD1" w:rsidTr="002B2CCA">
      <w:trPr>
        <w:trHeight w:val="550"/>
      </w:trPr>
      <w:tc>
        <w:tcPr>
          <w:tcW w:w="4928" w:type="dxa"/>
        </w:tcPr>
        <w:p w:rsidR="00232CD1" w:rsidRDefault="00232CD1">
          <w:pPr>
            <w:pStyle w:val="Header"/>
          </w:pPr>
        </w:p>
      </w:tc>
      <w:tc>
        <w:tcPr>
          <w:tcW w:w="1985" w:type="dxa"/>
          <w:shd w:val="clear" w:color="auto" w:fill="45545F"/>
          <w:vAlign w:val="center"/>
        </w:tcPr>
        <w:p w:rsidR="00232CD1" w:rsidRDefault="00F3526F" w:rsidP="00E83E16">
          <w:pPr>
            <w:pStyle w:val="HeaderRight"/>
          </w:pPr>
          <w:r>
            <w:fldChar w:fldCharType="begin"/>
          </w:r>
          <w:r>
            <w:instrText xml:space="preserve"> REF  Element2 </w:instrText>
          </w:r>
          <w:r>
            <w:fldChar w:fldCharType="separate"/>
          </w:r>
          <w:sdt>
            <w:sdtPr>
              <w:rPr>
                <w:highlight w:val="yellow"/>
              </w:rPr>
              <w:alias w:val="Element2"/>
              <w:tag w:val="Element2"/>
              <w:id w:val="-658922533"/>
              <w:placeholder>
                <w:docPart w:val="972EE2DC930F463B85EBFF049DD99A89"/>
              </w:placeholder>
            </w:sdtPr>
            <w:sdtContent>
              <w:r w:rsidRPr="004F2819">
                <w:t>Establish service teams</w:t>
              </w:r>
            </w:sdtContent>
          </w:sdt>
          <w:r>
            <w:rPr>
              <w:highlight w:val="yellow"/>
            </w:rPr>
            <w:fldChar w:fldCharType="end"/>
          </w:r>
        </w:p>
      </w:tc>
    </w:tr>
  </w:tbl>
  <w:p w:rsidR="00232CD1" w:rsidRDefault="00232CD1"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689"/>
      <w:gridCol w:w="6383"/>
    </w:tblGrid>
    <w:tr w:rsidR="00232CD1" w:rsidTr="00295C35">
      <w:trPr>
        <w:trHeight w:val="550"/>
      </w:trPr>
      <w:tc>
        <w:tcPr>
          <w:tcW w:w="1985" w:type="dxa"/>
          <w:shd w:val="clear" w:color="auto" w:fill="45545F"/>
          <w:vAlign w:val="center"/>
        </w:tcPr>
        <w:p w:rsidR="00232CD1" w:rsidRDefault="00F3526F" w:rsidP="00E83E16">
          <w:pPr>
            <w:pStyle w:val="HeaderLeft"/>
          </w:pPr>
          <w:r>
            <w:fldChar w:fldCharType="begin"/>
          </w:r>
          <w:r>
            <w:instrText xml:space="preserve"> REF  Element3 </w:instrText>
          </w:r>
          <w:r>
            <w:fldChar w:fldCharType="separate"/>
          </w:r>
          <w:r w:rsidRPr="004F2819">
            <w:t xml:space="preserve">: </w:t>
          </w:r>
          <w:sdt>
            <w:sdtPr>
              <w:rPr>
                <w:highlight w:val="yellow"/>
              </w:rPr>
              <w:alias w:val="Element3"/>
              <w:tag w:val="Element3"/>
              <w:id w:val="63465996"/>
              <w:placeholder>
                <w:docPart w:val="002AAD2C063B4DE1A62FD8039896DABC"/>
              </w:placeholder>
            </w:sdtPr>
            <w:sdtContent>
              <w:r w:rsidRPr="004F2819">
                <w:t>Work to improve service</w:t>
              </w:r>
            </w:sdtContent>
          </w:sdt>
          <w:r>
            <w:rPr>
              <w:highlight w:val="yellow"/>
            </w:rPr>
            <w:fldChar w:fldCharType="end"/>
          </w:r>
        </w:p>
      </w:tc>
      <w:tc>
        <w:tcPr>
          <w:tcW w:w="4711" w:type="dxa"/>
        </w:tcPr>
        <w:p w:rsidR="00232CD1" w:rsidRDefault="00232CD1">
          <w:pPr>
            <w:pStyle w:val="Header"/>
          </w:pPr>
        </w:p>
      </w:tc>
    </w:tr>
  </w:tbl>
  <w:p w:rsidR="00232CD1" w:rsidRDefault="00232CD1"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67"/>
      <w:gridCol w:w="2605"/>
    </w:tblGrid>
    <w:tr w:rsidR="00232CD1" w:rsidTr="00295C35">
      <w:trPr>
        <w:trHeight w:val="550"/>
      </w:trPr>
      <w:tc>
        <w:tcPr>
          <w:tcW w:w="4928" w:type="dxa"/>
        </w:tcPr>
        <w:p w:rsidR="00232CD1" w:rsidRDefault="00232CD1">
          <w:pPr>
            <w:pStyle w:val="Header"/>
          </w:pPr>
        </w:p>
      </w:tc>
      <w:tc>
        <w:tcPr>
          <w:tcW w:w="1985" w:type="dxa"/>
          <w:shd w:val="clear" w:color="auto" w:fill="45545F"/>
          <w:vAlign w:val="center"/>
        </w:tcPr>
        <w:p w:rsidR="00232CD1" w:rsidRDefault="00F3526F" w:rsidP="00E83E16">
          <w:pPr>
            <w:pStyle w:val="HeaderRight"/>
          </w:pPr>
          <w:r>
            <w:fldChar w:fldCharType="begin"/>
          </w:r>
          <w:r>
            <w:instrText xml:space="preserve"> REF  Element3 </w:instrText>
          </w:r>
          <w:r>
            <w:fldChar w:fldCharType="separate"/>
          </w:r>
          <w:r w:rsidRPr="004F2819">
            <w:t xml:space="preserve">: </w:t>
          </w:r>
          <w:sdt>
            <w:sdtPr>
              <w:rPr>
                <w:highlight w:val="yellow"/>
              </w:rPr>
              <w:alias w:val="Element3"/>
              <w:tag w:val="Element3"/>
              <w:id w:val="1555035209"/>
              <w:placeholder>
                <w:docPart w:val="A81DC37A42D548C4A9C5F2BFB8E2DC1B"/>
              </w:placeholder>
            </w:sdtPr>
            <w:sdtContent>
              <w:r w:rsidRPr="004F2819">
                <w:t>Work to improve service</w:t>
              </w:r>
            </w:sdtContent>
          </w:sdt>
          <w:r>
            <w:rPr>
              <w:highlight w:val="yellow"/>
            </w:rPr>
            <w:fldChar w:fldCharType="end"/>
          </w:r>
        </w:p>
      </w:tc>
    </w:tr>
  </w:tbl>
  <w:p w:rsidR="00232CD1" w:rsidRDefault="00232CD1"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232CD1" w:rsidTr="00152557">
      <w:trPr>
        <w:trHeight w:val="550"/>
      </w:trPr>
      <w:tc>
        <w:tcPr>
          <w:tcW w:w="4361" w:type="dxa"/>
          <w:shd w:val="clear" w:color="auto" w:fill="45545F"/>
          <w:vAlign w:val="center"/>
        </w:tcPr>
        <w:p w:rsidR="00232CD1" w:rsidRDefault="00F3526F" w:rsidP="00E83E16">
          <w:pPr>
            <w:pStyle w:val="HeaderLeft"/>
          </w:pPr>
          <w:r>
            <w:fldChar w:fldCharType="begin"/>
          </w:r>
          <w:r>
            <w:instrText xml:space="preserve"> REF  Element4 </w:instrText>
          </w:r>
          <w:r>
            <w:fldChar w:fldCharType="separate"/>
          </w:r>
          <w:sdt>
            <w:sdtPr>
              <w:rPr>
                <w:highlight w:val="yellow"/>
              </w:rPr>
              <w:alias w:val="Element4"/>
              <w:tag w:val="Element4"/>
              <w:id w:val="-363361895"/>
              <w:placeholder>
                <w:docPart w:val="98E1E50017384984AA2E08BA243105A1"/>
              </w:placeholder>
            </w:sdtPr>
            <w:sdtContent>
              <w:r w:rsidRPr="004F2819">
                <w:t>Liaise with management regarding service delivery</w:t>
              </w:r>
            </w:sdtContent>
          </w:sdt>
          <w:r>
            <w:rPr>
              <w:highlight w:val="yellow"/>
            </w:rPr>
            <w:fldChar w:fldCharType="end"/>
          </w:r>
        </w:p>
      </w:tc>
      <w:tc>
        <w:tcPr>
          <w:tcW w:w="4711" w:type="dxa"/>
        </w:tcPr>
        <w:p w:rsidR="00232CD1" w:rsidRDefault="00232CD1">
          <w:pPr>
            <w:pStyle w:val="Header"/>
          </w:pPr>
        </w:p>
      </w:tc>
    </w:tr>
  </w:tbl>
  <w:p w:rsidR="00232CD1" w:rsidRDefault="00232CD1"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428"/>
    </w:tblGrid>
    <w:tr w:rsidR="00232CD1" w:rsidTr="002A6798">
      <w:trPr>
        <w:trHeight w:val="550"/>
      </w:trPr>
      <w:tc>
        <w:tcPr>
          <w:tcW w:w="4644" w:type="dxa"/>
        </w:tcPr>
        <w:p w:rsidR="00232CD1" w:rsidRDefault="00232CD1">
          <w:pPr>
            <w:pStyle w:val="Header"/>
          </w:pPr>
        </w:p>
      </w:tc>
      <w:tc>
        <w:tcPr>
          <w:tcW w:w="4428" w:type="dxa"/>
          <w:shd w:val="clear" w:color="auto" w:fill="45545F"/>
          <w:vAlign w:val="center"/>
        </w:tcPr>
        <w:p w:rsidR="00232CD1" w:rsidRDefault="00F3526F" w:rsidP="005B7C2F">
          <w:pPr>
            <w:pStyle w:val="HeaderRight"/>
          </w:pPr>
          <w:r>
            <w:fldChar w:fldCharType="begin"/>
          </w:r>
          <w:r>
            <w:instrText xml:space="preserve"> REF  Element4 </w:instrText>
          </w:r>
          <w:r>
            <w:fldChar w:fldCharType="separate"/>
          </w:r>
          <w:sdt>
            <w:sdtPr>
              <w:rPr>
                <w:highlight w:val="yellow"/>
              </w:rPr>
              <w:alias w:val="Element4"/>
              <w:tag w:val="Element4"/>
              <w:id w:val="-1320342027"/>
              <w:placeholder>
                <w:docPart w:val="BFE42FA124894F23AC8C5F8B97D4FD8A"/>
              </w:placeholder>
            </w:sdtPr>
            <w:sdtContent>
              <w:r w:rsidRPr="004F2819">
                <w:t>Liaise with management regarding service delivery</w:t>
              </w:r>
            </w:sdtContent>
          </w:sdt>
          <w:r>
            <w:rPr>
              <w:highlight w:val="yellow"/>
            </w:rPr>
            <w:fldChar w:fldCharType="end"/>
          </w:r>
        </w:p>
      </w:tc>
    </w:tr>
  </w:tbl>
  <w:p w:rsidR="00232CD1" w:rsidRDefault="00232CD1"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48"/>
      <w:gridCol w:w="6124"/>
    </w:tblGrid>
    <w:tr w:rsidR="00232CD1" w:rsidTr="00295C35">
      <w:trPr>
        <w:trHeight w:val="550"/>
      </w:trPr>
      <w:tc>
        <w:tcPr>
          <w:tcW w:w="2268" w:type="dxa"/>
          <w:shd w:val="clear" w:color="auto" w:fill="45545F"/>
          <w:vAlign w:val="center"/>
        </w:tcPr>
        <w:p w:rsidR="00232CD1" w:rsidRPr="005B7C2F" w:rsidRDefault="00F3526F" w:rsidP="005B7C2F">
          <w:pPr>
            <w:pStyle w:val="HeaderLeft"/>
          </w:pPr>
          <w:r>
            <w:fldChar w:fldCharType="begin"/>
          </w:r>
          <w:r>
            <w:instrText xml:space="preserve"> REF  Element5  \* MERGEFORMAT </w:instrText>
          </w:r>
          <w:r>
            <w:fldChar w:fldCharType="separate"/>
          </w:r>
          <w:sdt>
            <w:sdtPr>
              <w:alias w:val="Element5"/>
              <w:tag w:val="Element5"/>
              <w:id w:val="-831138867"/>
              <w:placeholder>
                <w:docPart w:val="213BAE7ACEF2467E910FC4490D843A85"/>
              </w:placeholder>
            </w:sdtPr>
            <w:sdtContent>
              <w:r w:rsidRPr="00F3526F">
                <w:rPr>
                  <w:rStyle w:val="PlaceholderText"/>
                  <w:color w:val="FFFFFF" w:themeColor="background1"/>
                </w:rPr>
                <w:t>Lead service delivery</w:t>
              </w:r>
              <w:r w:rsidRPr="004F2819">
                <w:t xml:space="preserve"> team</w:t>
              </w:r>
            </w:sdtContent>
          </w:sdt>
          <w:r>
            <w:fldChar w:fldCharType="end"/>
          </w:r>
        </w:p>
      </w:tc>
      <w:tc>
        <w:tcPr>
          <w:tcW w:w="4711" w:type="dxa"/>
        </w:tcPr>
        <w:p w:rsidR="00232CD1" w:rsidRDefault="00232CD1">
          <w:pPr>
            <w:pStyle w:val="Header"/>
          </w:pPr>
        </w:p>
      </w:tc>
    </w:tr>
  </w:tbl>
  <w:p w:rsidR="00232CD1" w:rsidRDefault="00232CD1"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13"/>
      <w:gridCol w:w="2859"/>
    </w:tblGrid>
    <w:tr w:rsidR="00232CD1" w:rsidTr="00295C35">
      <w:trPr>
        <w:trHeight w:val="550"/>
      </w:trPr>
      <w:tc>
        <w:tcPr>
          <w:tcW w:w="4928" w:type="dxa"/>
        </w:tcPr>
        <w:p w:rsidR="00232CD1" w:rsidRDefault="00232CD1">
          <w:pPr>
            <w:pStyle w:val="Header"/>
          </w:pPr>
        </w:p>
      </w:tc>
      <w:tc>
        <w:tcPr>
          <w:tcW w:w="2268" w:type="dxa"/>
          <w:shd w:val="clear" w:color="auto" w:fill="45545F"/>
          <w:vAlign w:val="center"/>
        </w:tcPr>
        <w:p w:rsidR="00232CD1" w:rsidRPr="005B7C2F" w:rsidRDefault="00F3526F" w:rsidP="005B7C2F">
          <w:pPr>
            <w:pStyle w:val="HeaderRight"/>
          </w:pPr>
          <w:r>
            <w:fldChar w:fldCharType="begin"/>
          </w:r>
          <w:r>
            <w:instrText xml:space="preserve"> REF  Element5  \* MERGEFORMAT </w:instrText>
          </w:r>
          <w:r>
            <w:fldChar w:fldCharType="separate"/>
          </w:r>
          <w:sdt>
            <w:sdtPr>
              <w:alias w:val="Element5"/>
              <w:tag w:val="Element5"/>
              <w:id w:val="-2042201461"/>
              <w:placeholder>
                <w:docPart w:val="BF332DCE86194E10B4B399E8BC7B8C23"/>
              </w:placeholder>
            </w:sdtPr>
            <w:sdtContent>
              <w:r w:rsidRPr="00F3526F">
                <w:rPr>
                  <w:rStyle w:val="PlaceholderText"/>
                  <w:color w:val="FFFFFF" w:themeColor="background1"/>
                </w:rPr>
                <w:t>Lead service delivery</w:t>
              </w:r>
              <w:r w:rsidRPr="004F2819">
                <w:t xml:space="preserve"> team</w:t>
              </w:r>
            </w:sdtContent>
          </w:sdt>
          <w:r>
            <w:fldChar w:fldCharType="end"/>
          </w:r>
        </w:p>
      </w:tc>
    </w:tr>
  </w:tbl>
  <w:p w:rsidR="00232CD1" w:rsidRDefault="00232CD1"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232CD1" w:rsidTr="009000E0">
      <w:trPr>
        <w:trHeight w:val="550"/>
      </w:trPr>
      <w:tc>
        <w:tcPr>
          <w:tcW w:w="2835" w:type="dxa"/>
          <w:shd w:val="clear" w:color="auto" w:fill="45545F"/>
          <w:vAlign w:val="center"/>
        </w:tcPr>
        <w:p w:rsidR="00232CD1" w:rsidRPr="005B7C2F" w:rsidRDefault="00232CD1" w:rsidP="009000E0">
          <w:pPr>
            <w:pStyle w:val="HeaderLeft"/>
          </w:pPr>
          <w:r>
            <w:t>Presentation of written work</w:t>
          </w:r>
        </w:p>
      </w:tc>
      <w:tc>
        <w:tcPr>
          <w:tcW w:w="6151" w:type="dxa"/>
        </w:tcPr>
        <w:p w:rsidR="00232CD1" w:rsidRDefault="00232CD1" w:rsidP="009000E0">
          <w:pPr>
            <w:pStyle w:val="Header"/>
          </w:pPr>
        </w:p>
      </w:tc>
    </w:tr>
  </w:tbl>
  <w:p w:rsidR="00232CD1" w:rsidRDefault="00232CD1"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232CD1" w:rsidTr="00785EE9">
      <w:trPr>
        <w:trHeight w:val="550"/>
      </w:trPr>
      <w:tc>
        <w:tcPr>
          <w:tcW w:w="6345" w:type="dxa"/>
        </w:tcPr>
        <w:p w:rsidR="00232CD1" w:rsidRDefault="00232CD1">
          <w:pPr>
            <w:pStyle w:val="Header"/>
          </w:pPr>
        </w:p>
      </w:tc>
      <w:tc>
        <w:tcPr>
          <w:tcW w:w="2835" w:type="dxa"/>
          <w:shd w:val="clear" w:color="auto" w:fill="45545F"/>
          <w:vAlign w:val="center"/>
        </w:tcPr>
        <w:p w:rsidR="00232CD1" w:rsidRPr="00785EE9" w:rsidRDefault="00232CD1" w:rsidP="00785EE9">
          <w:pPr>
            <w:pStyle w:val="HeaderRight"/>
          </w:pPr>
          <w:r>
            <w:t>Presentation of written work</w:t>
          </w:r>
        </w:p>
      </w:tc>
    </w:tr>
  </w:tbl>
  <w:p w:rsidR="00232CD1" w:rsidRDefault="00232CD1"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232CD1" w:rsidTr="009000E0">
      <w:trPr>
        <w:trHeight w:val="550"/>
      </w:trPr>
      <w:tc>
        <w:tcPr>
          <w:tcW w:w="2268" w:type="dxa"/>
          <w:shd w:val="clear" w:color="auto" w:fill="45545F"/>
          <w:vAlign w:val="center"/>
        </w:tcPr>
        <w:p w:rsidR="00232CD1" w:rsidRPr="005B7C2F" w:rsidRDefault="00232CD1" w:rsidP="009000E0">
          <w:pPr>
            <w:pStyle w:val="HeaderLeft"/>
          </w:pPr>
          <w:r>
            <w:t>Recommended reading</w:t>
          </w:r>
        </w:p>
      </w:tc>
      <w:tc>
        <w:tcPr>
          <w:tcW w:w="6554" w:type="dxa"/>
        </w:tcPr>
        <w:p w:rsidR="00232CD1" w:rsidRDefault="00232CD1" w:rsidP="009000E0">
          <w:pPr>
            <w:pStyle w:val="Header"/>
          </w:pPr>
        </w:p>
      </w:tc>
    </w:tr>
  </w:tbl>
  <w:p w:rsidR="00232CD1" w:rsidRDefault="00232CD1"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232CD1" w:rsidTr="00785EE9">
      <w:trPr>
        <w:trHeight w:val="550"/>
      </w:trPr>
      <w:tc>
        <w:tcPr>
          <w:tcW w:w="6345" w:type="dxa"/>
        </w:tcPr>
        <w:p w:rsidR="00232CD1" w:rsidRDefault="00232CD1">
          <w:pPr>
            <w:pStyle w:val="Header"/>
          </w:pPr>
        </w:p>
      </w:tc>
      <w:tc>
        <w:tcPr>
          <w:tcW w:w="2268" w:type="dxa"/>
          <w:shd w:val="clear" w:color="auto" w:fill="45545F"/>
          <w:vAlign w:val="center"/>
        </w:tcPr>
        <w:p w:rsidR="00232CD1" w:rsidRPr="00785EE9" w:rsidRDefault="00232CD1" w:rsidP="00785EE9">
          <w:pPr>
            <w:pStyle w:val="HeaderRight"/>
          </w:pPr>
          <w:r>
            <w:t>Recommended reading</w:t>
          </w:r>
        </w:p>
      </w:tc>
    </w:tr>
  </w:tbl>
  <w:p w:rsidR="00232CD1" w:rsidRDefault="00232CD1"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232CD1" w:rsidTr="00785EE9">
      <w:trPr>
        <w:trHeight w:val="550"/>
      </w:trPr>
      <w:tc>
        <w:tcPr>
          <w:tcW w:w="2552" w:type="dxa"/>
          <w:shd w:val="clear" w:color="auto" w:fill="45545F"/>
          <w:vAlign w:val="center"/>
        </w:tcPr>
        <w:p w:rsidR="00232CD1" w:rsidRPr="005B7C2F" w:rsidRDefault="00232CD1" w:rsidP="005B7C2F">
          <w:pPr>
            <w:pStyle w:val="HeaderLeft"/>
          </w:pPr>
          <w:r>
            <w:t>Trainee evaluation sheet</w:t>
          </w:r>
        </w:p>
      </w:tc>
      <w:tc>
        <w:tcPr>
          <w:tcW w:w="6554" w:type="dxa"/>
        </w:tcPr>
        <w:p w:rsidR="00232CD1" w:rsidRDefault="00232CD1">
          <w:pPr>
            <w:pStyle w:val="Header"/>
          </w:pPr>
        </w:p>
      </w:tc>
    </w:tr>
  </w:tbl>
  <w:p w:rsidR="00232CD1" w:rsidRDefault="00232CD1"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232CD1" w:rsidTr="00785EE9">
      <w:trPr>
        <w:trHeight w:val="550"/>
      </w:trPr>
      <w:tc>
        <w:tcPr>
          <w:tcW w:w="6345" w:type="dxa"/>
        </w:tcPr>
        <w:p w:rsidR="00232CD1" w:rsidRDefault="00232CD1">
          <w:pPr>
            <w:pStyle w:val="Header"/>
          </w:pPr>
        </w:p>
      </w:tc>
      <w:tc>
        <w:tcPr>
          <w:tcW w:w="2552" w:type="dxa"/>
          <w:shd w:val="clear" w:color="auto" w:fill="45545F"/>
          <w:vAlign w:val="center"/>
        </w:tcPr>
        <w:p w:rsidR="00232CD1" w:rsidRPr="00785EE9" w:rsidRDefault="00232CD1" w:rsidP="00785EE9">
          <w:pPr>
            <w:pStyle w:val="HeaderRight"/>
          </w:pPr>
          <w:r>
            <w:t>Trainee evaluation sheet</w:t>
          </w:r>
        </w:p>
      </w:tc>
    </w:tr>
  </w:tbl>
  <w:p w:rsidR="00232CD1" w:rsidRDefault="00232CD1"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232CD1" w:rsidTr="009000E0">
      <w:trPr>
        <w:trHeight w:val="550"/>
      </w:trPr>
      <w:tc>
        <w:tcPr>
          <w:tcW w:w="3402" w:type="dxa"/>
          <w:shd w:val="clear" w:color="auto" w:fill="45545F"/>
          <w:vAlign w:val="center"/>
        </w:tcPr>
        <w:p w:rsidR="00232CD1" w:rsidRPr="005B7C2F" w:rsidRDefault="00232CD1" w:rsidP="009000E0">
          <w:pPr>
            <w:pStyle w:val="HeaderLeft"/>
          </w:pPr>
          <w:r w:rsidRPr="00EB092C">
            <w:t>Trainee self-assessment checklist</w:t>
          </w:r>
        </w:p>
      </w:tc>
      <w:tc>
        <w:tcPr>
          <w:tcW w:w="6554" w:type="dxa"/>
        </w:tcPr>
        <w:p w:rsidR="00232CD1" w:rsidRDefault="00232CD1" w:rsidP="009000E0">
          <w:pPr>
            <w:pStyle w:val="Header"/>
          </w:pPr>
        </w:p>
      </w:tc>
    </w:tr>
  </w:tbl>
  <w:p w:rsidR="00232CD1" w:rsidRDefault="00232CD1">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232CD1" w:rsidTr="009000E0">
      <w:trPr>
        <w:trHeight w:val="550"/>
      </w:trPr>
      <w:tc>
        <w:tcPr>
          <w:tcW w:w="6345" w:type="dxa"/>
        </w:tcPr>
        <w:p w:rsidR="00232CD1" w:rsidRDefault="00232CD1" w:rsidP="009000E0">
          <w:pPr>
            <w:pStyle w:val="Header"/>
          </w:pPr>
        </w:p>
      </w:tc>
      <w:tc>
        <w:tcPr>
          <w:tcW w:w="3402" w:type="dxa"/>
          <w:shd w:val="clear" w:color="auto" w:fill="45545F"/>
          <w:vAlign w:val="center"/>
        </w:tcPr>
        <w:p w:rsidR="00232CD1" w:rsidRPr="00785EE9" w:rsidRDefault="00232CD1" w:rsidP="009000E0">
          <w:pPr>
            <w:pStyle w:val="HeaderRight"/>
          </w:pPr>
          <w:r w:rsidRPr="00EB092C">
            <w:t>Trainee self-assessment checklist</w:t>
          </w:r>
        </w:p>
      </w:tc>
    </w:tr>
  </w:tbl>
  <w:p w:rsidR="00232CD1" w:rsidRDefault="00232CD1" w:rsidP="006B4BC2">
    <w:pPr>
      <w:pStyle w:val="Header"/>
      <w:tabs>
        <w:tab w:val="clear" w:pos="4513"/>
        <w:tab w:val="clear" w:pos="9026"/>
        <w:tab w:val="left" w:pos="1569"/>
      </w:tabs>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CD1" w:rsidRDefault="00232CD1" w:rsidP="006B4BC2">
    <w:pPr>
      <w:pStyle w:val="Header"/>
      <w:tabs>
        <w:tab w:val="clear" w:pos="4513"/>
        <w:tab w:val="clear" w:pos="9026"/>
        <w:tab w:val="left" w:pos="1569"/>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E466344"/>
    <w:lvl w:ilvl="0">
      <w:start w:val="1"/>
      <w:numFmt w:val="decimal"/>
      <w:lvlText w:val="%1."/>
      <w:lvlJc w:val="left"/>
      <w:pPr>
        <w:tabs>
          <w:tab w:val="num" w:pos="1800"/>
        </w:tabs>
        <w:ind w:left="1800" w:hanging="360"/>
      </w:pPr>
    </w:lvl>
  </w:abstractNum>
  <w:abstractNum w:abstractNumId="1">
    <w:nsid w:val="FFFFFF7D"/>
    <w:multiLevelType w:val="singleLevel"/>
    <w:tmpl w:val="F0384DEE"/>
    <w:lvl w:ilvl="0">
      <w:start w:val="1"/>
      <w:numFmt w:val="decimal"/>
      <w:lvlText w:val="%1."/>
      <w:lvlJc w:val="left"/>
      <w:pPr>
        <w:tabs>
          <w:tab w:val="num" w:pos="1440"/>
        </w:tabs>
        <w:ind w:left="1440" w:hanging="360"/>
      </w:pPr>
    </w:lvl>
  </w:abstractNum>
  <w:abstractNum w:abstractNumId="2">
    <w:nsid w:val="FFFFFF7E"/>
    <w:multiLevelType w:val="singleLevel"/>
    <w:tmpl w:val="BC5EEB96"/>
    <w:lvl w:ilvl="0">
      <w:start w:val="1"/>
      <w:numFmt w:val="decimal"/>
      <w:lvlText w:val="%1."/>
      <w:lvlJc w:val="left"/>
      <w:pPr>
        <w:tabs>
          <w:tab w:val="num" w:pos="1080"/>
        </w:tabs>
        <w:ind w:left="1080" w:hanging="360"/>
      </w:pPr>
    </w:lvl>
  </w:abstractNum>
  <w:abstractNum w:abstractNumId="3">
    <w:nsid w:val="FFFFFF7F"/>
    <w:multiLevelType w:val="singleLevel"/>
    <w:tmpl w:val="A698B784"/>
    <w:lvl w:ilvl="0">
      <w:start w:val="1"/>
      <w:numFmt w:val="decimal"/>
      <w:lvlText w:val="%1."/>
      <w:lvlJc w:val="left"/>
      <w:pPr>
        <w:tabs>
          <w:tab w:val="num" w:pos="720"/>
        </w:tabs>
        <w:ind w:left="720" w:hanging="360"/>
      </w:pPr>
    </w:lvl>
  </w:abstractNum>
  <w:abstractNum w:abstractNumId="4">
    <w:nsid w:val="FFFFFF80"/>
    <w:multiLevelType w:val="singleLevel"/>
    <w:tmpl w:val="2A84694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BE82A5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2742B0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1A68BA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AD253B0"/>
    <w:lvl w:ilvl="0">
      <w:start w:val="1"/>
      <w:numFmt w:val="decimal"/>
      <w:lvlText w:val="%1."/>
      <w:lvlJc w:val="left"/>
      <w:pPr>
        <w:tabs>
          <w:tab w:val="num" w:pos="360"/>
        </w:tabs>
        <w:ind w:left="360" w:hanging="360"/>
      </w:pPr>
    </w:lvl>
  </w:abstractNum>
  <w:abstractNum w:abstractNumId="9">
    <w:nsid w:val="FFFFFF89"/>
    <w:multiLevelType w:val="singleLevel"/>
    <w:tmpl w:val="982C6060"/>
    <w:lvl w:ilvl="0">
      <w:start w:val="1"/>
      <w:numFmt w:val="bullet"/>
      <w:lvlText w:val=""/>
      <w:lvlJc w:val="left"/>
      <w:pPr>
        <w:tabs>
          <w:tab w:val="num" w:pos="360"/>
        </w:tabs>
        <w:ind w:left="360" w:hanging="360"/>
      </w:pPr>
      <w:rPr>
        <w:rFonts w:ascii="Symbol" w:hAnsi="Symbol" w:hint="default"/>
      </w:rPr>
    </w:lvl>
  </w:abstractNum>
  <w:abstractNum w:abstractNumId="10">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101E071C"/>
    <w:multiLevelType w:val="hybridMultilevel"/>
    <w:tmpl w:val="D41A631C"/>
    <w:lvl w:ilvl="0" w:tplc="F3164F28">
      <w:start w:val="1"/>
      <w:numFmt w:val="decimal"/>
      <w:pStyle w:val="Numbered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nsid w:val="22623FF6"/>
    <w:multiLevelType w:val="multilevel"/>
    <w:tmpl w:val="0F14DD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B4F00C8"/>
    <w:multiLevelType w:val="hybridMultilevel"/>
    <w:tmpl w:val="6C1A8048"/>
    <w:lvl w:ilvl="0" w:tplc="27E26822">
      <w:start w:val="1"/>
      <w:numFmt w:val="bullet"/>
      <w:pStyle w:val="Bullet1Level"/>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7">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6985619"/>
    <w:multiLevelType w:val="multilevel"/>
    <w:tmpl w:val="87A2E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5AEE2CD4"/>
    <w:multiLevelType w:val="hybridMultilevel"/>
    <w:tmpl w:val="151C4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4">
    <w:nsid w:val="71CE3CDF"/>
    <w:multiLevelType w:val="hybridMultilevel"/>
    <w:tmpl w:val="96581AFC"/>
    <w:lvl w:ilvl="0" w:tplc="8D4C39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76100415"/>
    <w:multiLevelType w:val="hybridMultilevel"/>
    <w:tmpl w:val="083A03D4"/>
    <w:lvl w:ilvl="0" w:tplc="0A6E8852">
      <w:start w:val="4"/>
      <w:numFmt w:val="decimal"/>
      <w:lvlText w:val="%1."/>
      <w:lvlJc w:val="left"/>
      <w:pPr>
        <w:tabs>
          <w:tab w:val="num" w:pos="1764"/>
        </w:tabs>
        <w:ind w:left="1764" w:hanging="360"/>
      </w:pPr>
      <w:rPr>
        <w:rFonts w:hint="default"/>
        <w:b w:val="0"/>
      </w:rPr>
    </w:lvl>
    <w:lvl w:ilvl="1" w:tplc="0C090001">
      <w:start w:val="1"/>
      <w:numFmt w:val="bullet"/>
      <w:lvlText w:val=""/>
      <w:lvlJc w:val="left"/>
      <w:pPr>
        <w:tabs>
          <w:tab w:val="num" w:pos="2088"/>
        </w:tabs>
        <w:ind w:left="2088" w:hanging="360"/>
      </w:pPr>
      <w:rPr>
        <w:rFonts w:ascii="Symbol" w:hAnsi="Symbol" w:hint="default"/>
        <w:b/>
      </w:rPr>
    </w:lvl>
    <w:lvl w:ilvl="2" w:tplc="4EC0A1AA">
      <w:start w:val="2"/>
      <w:numFmt w:val="upperLetter"/>
      <w:lvlText w:val="%3."/>
      <w:lvlJc w:val="left"/>
      <w:pPr>
        <w:tabs>
          <w:tab w:val="num" w:pos="3384"/>
        </w:tabs>
        <w:ind w:left="3384" w:hanging="360"/>
      </w:pPr>
      <w:rPr>
        <w:rFonts w:hint="default"/>
      </w:rPr>
    </w:lvl>
    <w:lvl w:ilvl="3" w:tplc="0C09000F" w:tentative="1">
      <w:start w:val="1"/>
      <w:numFmt w:val="decimal"/>
      <w:lvlText w:val="%4."/>
      <w:lvlJc w:val="left"/>
      <w:pPr>
        <w:tabs>
          <w:tab w:val="num" w:pos="3924"/>
        </w:tabs>
        <w:ind w:left="3924" w:hanging="360"/>
      </w:pPr>
    </w:lvl>
    <w:lvl w:ilvl="4" w:tplc="0C090019" w:tentative="1">
      <w:start w:val="1"/>
      <w:numFmt w:val="lowerLetter"/>
      <w:lvlText w:val="%5."/>
      <w:lvlJc w:val="left"/>
      <w:pPr>
        <w:tabs>
          <w:tab w:val="num" w:pos="4644"/>
        </w:tabs>
        <w:ind w:left="4644" w:hanging="360"/>
      </w:pPr>
    </w:lvl>
    <w:lvl w:ilvl="5" w:tplc="0C09001B" w:tentative="1">
      <w:start w:val="1"/>
      <w:numFmt w:val="lowerRoman"/>
      <w:lvlText w:val="%6."/>
      <w:lvlJc w:val="right"/>
      <w:pPr>
        <w:tabs>
          <w:tab w:val="num" w:pos="5364"/>
        </w:tabs>
        <w:ind w:left="5364" w:hanging="180"/>
      </w:pPr>
    </w:lvl>
    <w:lvl w:ilvl="6" w:tplc="0C09000F" w:tentative="1">
      <w:start w:val="1"/>
      <w:numFmt w:val="decimal"/>
      <w:lvlText w:val="%7."/>
      <w:lvlJc w:val="left"/>
      <w:pPr>
        <w:tabs>
          <w:tab w:val="num" w:pos="6084"/>
        </w:tabs>
        <w:ind w:left="6084" w:hanging="360"/>
      </w:pPr>
    </w:lvl>
    <w:lvl w:ilvl="7" w:tplc="0C090019" w:tentative="1">
      <w:start w:val="1"/>
      <w:numFmt w:val="lowerLetter"/>
      <w:lvlText w:val="%8."/>
      <w:lvlJc w:val="left"/>
      <w:pPr>
        <w:tabs>
          <w:tab w:val="num" w:pos="6804"/>
        </w:tabs>
        <w:ind w:left="6804" w:hanging="360"/>
      </w:pPr>
    </w:lvl>
    <w:lvl w:ilvl="8" w:tplc="0C09001B" w:tentative="1">
      <w:start w:val="1"/>
      <w:numFmt w:val="lowerRoman"/>
      <w:lvlText w:val="%9."/>
      <w:lvlJc w:val="right"/>
      <w:pPr>
        <w:tabs>
          <w:tab w:val="num" w:pos="7524"/>
        </w:tabs>
        <w:ind w:left="7524" w:hanging="180"/>
      </w:pPr>
    </w:lvl>
  </w:abstractNum>
  <w:abstractNum w:abstractNumId="26">
    <w:nsid w:val="7EFC683C"/>
    <w:multiLevelType w:val="hybridMultilevel"/>
    <w:tmpl w:val="B86233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4"/>
  </w:num>
  <w:num w:numId="2">
    <w:abstractNumId w:val="9"/>
  </w:num>
  <w:num w:numId="3">
    <w:abstractNumId w:val="7"/>
  </w:num>
  <w:num w:numId="4">
    <w:abstractNumId w:val="6"/>
  </w:num>
  <w:num w:numId="5">
    <w:abstractNumId w:val="5"/>
  </w:num>
  <w:num w:numId="6">
    <w:abstractNumId w:val="13"/>
  </w:num>
  <w:num w:numId="7">
    <w:abstractNumId w:val="11"/>
  </w:num>
  <w:num w:numId="8">
    <w:abstractNumId w:val="22"/>
  </w:num>
  <w:num w:numId="9">
    <w:abstractNumId w:val="27"/>
  </w:num>
  <w:num w:numId="10">
    <w:abstractNumId w:val="17"/>
  </w:num>
  <w:num w:numId="11">
    <w:abstractNumId w:val="19"/>
  </w:num>
  <w:num w:numId="12">
    <w:abstractNumId w:val="10"/>
  </w:num>
  <w:num w:numId="13">
    <w:abstractNumId w:val="15"/>
  </w:num>
  <w:num w:numId="14">
    <w:abstractNumId w:val="26"/>
  </w:num>
  <w:num w:numId="15">
    <w:abstractNumId w:val="20"/>
  </w:num>
  <w:num w:numId="16">
    <w:abstractNumId w:val="18"/>
  </w:num>
  <w:num w:numId="17">
    <w:abstractNumId w:val="23"/>
  </w:num>
  <w:num w:numId="18">
    <w:abstractNumId w:val="21"/>
  </w:num>
  <w:num w:numId="19">
    <w:abstractNumId w:val="14"/>
  </w:num>
  <w:num w:numId="20">
    <w:abstractNumId w:val="25"/>
  </w:num>
  <w:num w:numId="21">
    <w:abstractNumId w:val="16"/>
  </w:num>
  <w:num w:numId="22">
    <w:abstractNumId w:val="12"/>
  </w:num>
  <w:num w:numId="23">
    <w:abstractNumId w:val="4"/>
  </w:num>
  <w:num w:numId="24">
    <w:abstractNumId w:val="8"/>
  </w:num>
  <w:num w:numId="25">
    <w:abstractNumId w:val="3"/>
  </w:num>
  <w:num w:numId="26">
    <w:abstractNumId w:val="2"/>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B20"/>
    <w:rsid w:val="00000469"/>
    <w:rsid w:val="00006696"/>
    <w:rsid w:val="00011992"/>
    <w:rsid w:val="00011D19"/>
    <w:rsid w:val="000224F0"/>
    <w:rsid w:val="00031B20"/>
    <w:rsid w:val="0003589C"/>
    <w:rsid w:val="00036292"/>
    <w:rsid w:val="00041255"/>
    <w:rsid w:val="00056444"/>
    <w:rsid w:val="00056E86"/>
    <w:rsid w:val="00057387"/>
    <w:rsid w:val="000712ED"/>
    <w:rsid w:val="0007687E"/>
    <w:rsid w:val="00077C4F"/>
    <w:rsid w:val="000841A2"/>
    <w:rsid w:val="0008672D"/>
    <w:rsid w:val="00092351"/>
    <w:rsid w:val="000A0C46"/>
    <w:rsid w:val="000A249F"/>
    <w:rsid w:val="000C16C7"/>
    <w:rsid w:val="000C5ABD"/>
    <w:rsid w:val="000C63DB"/>
    <w:rsid w:val="000D10F6"/>
    <w:rsid w:val="000D2CC1"/>
    <w:rsid w:val="000D4ACF"/>
    <w:rsid w:val="000D62D4"/>
    <w:rsid w:val="000E1D13"/>
    <w:rsid w:val="000E6268"/>
    <w:rsid w:val="00103EEE"/>
    <w:rsid w:val="00107C26"/>
    <w:rsid w:val="00111615"/>
    <w:rsid w:val="00116469"/>
    <w:rsid w:val="001176ED"/>
    <w:rsid w:val="00120CE8"/>
    <w:rsid w:val="0012258E"/>
    <w:rsid w:val="001330A4"/>
    <w:rsid w:val="00152557"/>
    <w:rsid w:val="00154F27"/>
    <w:rsid w:val="001828EC"/>
    <w:rsid w:val="001915FE"/>
    <w:rsid w:val="00191B2F"/>
    <w:rsid w:val="001A29DB"/>
    <w:rsid w:val="001A5F6C"/>
    <w:rsid w:val="001B0EFF"/>
    <w:rsid w:val="001B2B0E"/>
    <w:rsid w:val="001C45A9"/>
    <w:rsid w:val="001C572B"/>
    <w:rsid w:val="001D6BF6"/>
    <w:rsid w:val="001F0FA0"/>
    <w:rsid w:val="0021263D"/>
    <w:rsid w:val="0022401A"/>
    <w:rsid w:val="002249F3"/>
    <w:rsid w:val="00225C9F"/>
    <w:rsid w:val="00232CD1"/>
    <w:rsid w:val="002332C6"/>
    <w:rsid w:val="00236EF3"/>
    <w:rsid w:val="00242EB2"/>
    <w:rsid w:val="002634C7"/>
    <w:rsid w:val="00265D3F"/>
    <w:rsid w:val="002729D6"/>
    <w:rsid w:val="00282464"/>
    <w:rsid w:val="002908B1"/>
    <w:rsid w:val="00295C35"/>
    <w:rsid w:val="002979DD"/>
    <w:rsid w:val="002A0507"/>
    <w:rsid w:val="002A6798"/>
    <w:rsid w:val="002B2CCA"/>
    <w:rsid w:val="002B7F69"/>
    <w:rsid w:val="002D0810"/>
    <w:rsid w:val="002D13CA"/>
    <w:rsid w:val="002D360F"/>
    <w:rsid w:val="002E3940"/>
    <w:rsid w:val="003009D3"/>
    <w:rsid w:val="003115C3"/>
    <w:rsid w:val="0032666E"/>
    <w:rsid w:val="00327AD0"/>
    <w:rsid w:val="00337FD5"/>
    <w:rsid w:val="0034262E"/>
    <w:rsid w:val="003440FF"/>
    <w:rsid w:val="00351C4F"/>
    <w:rsid w:val="00354B4D"/>
    <w:rsid w:val="0036324C"/>
    <w:rsid w:val="003801C7"/>
    <w:rsid w:val="00391362"/>
    <w:rsid w:val="003967AE"/>
    <w:rsid w:val="003A17FA"/>
    <w:rsid w:val="003A2B54"/>
    <w:rsid w:val="003A39E1"/>
    <w:rsid w:val="003B327D"/>
    <w:rsid w:val="003B795C"/>
    <w:rsid w:val="003C7CC6"/>
    <w:rsid w:val="003D13A4"/>
    <w:rsid w:val="003D6A9E"/>
    <w:rsid w:val="003D7CFA"/>
    <w:rsid w:val="003E4030"/>
    <w:rsid w:val="003E607B"/>
    <w:rsid w:val="003F71A0"/>
    <w:rsid w:val="00400531"/>
    <w:rsid w:val="00400586"/>
    <w:rsid w:val="0040118A"/>
    <w:rsid w:val="004020DF"/>
    <w:rsid w:val="00403592"/>
    <w:rsid w:val="00435211"/>
    <w:rsid w:val="004422AF"/>
    <w:rsid w:val="00442B8E"/>
    <w:rsid w:val="004445FF"/>
    <w:rsid w:val="00446FAA"/>
    <w:rsid w:val="004501F3"/>
    <w:rsid w:val="00451549"/>
    <w:rsid w:val="004621C9"/>
    <w:rsid w:val="00472176"/>
    <w:rsid w:val="00476118"/>
    <w:rsid w:val="004839BF"/>
    <w:rsid w:val="00492616"/>
    <w:rsid w:val="004A0FCC"/>
    <w:rsid w:val="004A5494"/>
    <w:rsid w:val="004B3F71"/>
    <w:rsid w:val="004B556C"/>
    <w:rsid w:val="004C4AEB"/>
    <w:rsid w:val="004C59D6"/>
    <w:rsid w:val="004C5C19"/>
    <w:rsid w:val="004D024F"/>
    <w:rsid w:val="004D1087"/>
    <w:rsid w:val="004D2CE8"/>
    <w:rsid w:val="004D39A3"/>
    <w:rsid w:val="004F2819"/>
    <w:rsid w:val="004F4F8E"/>
    <w:rsid w:val="004F53B5"/>
    <w:rsid w:val="00502744"/>
    <w:rsid w:val="00512926"/>
    <w:rsid w:val="00512E9D"/>
    <w:rsid w:val="00526F75"/>
    <w:rsid w:val="0052738E"/>
    <w:rsid w:val="005402B7"/>
    <w:rsid w:val="00545D70"/>
    <w:rsid w:val="00554D4C"/>
    <w:rsid w:val="00556818"/>
    <w:rsid w:val="00562F1C"/>
    <w:rsid w:val="00564722"/>
    <w:rsid w:val="005751C0"/>
    <w:rsid w:val="005840C7"/>
    <w:rsid w:val="005A48D4"/>
    <w:rsid w:val="005B05D9"/>
    <w:rsid w:val="005B26BF"/>
    <w:rsid w:val="005B7C2F"/>
    <w:rsid w:val="005C4D35"/>
    <w:rsid w:val="005D0C6F"/>
    <w:rsid w:val="005D25CA"/>
    <w:rsid w:val="005D5084"/>
    <w:rsid w:val="005E52F8"/>
    <w:rsid w:val="005E6DAD"/>
    <w:rsid w:val="005F2C18"/>
    <w:rsid w:val="00616ABC"/>
    <w:rsid w:val="00623A79"/>
    <w:rsid w:val="00627CAD"/>
    <w:rsid w:val="006300AE"/>
    <w:rsid w:val="00645C79"/>
    <w:rsid w:val="00647113"/>
    <w:rsid w:val="00656CD3"/>
    <w:rsid w:val="006641DE"/>
    <w:rsid w:val="00665368"/>
    <w:rsid w:val="00667E46"/>
    <w:rsid w:val="00671F9F"/>
    <w:rsid w:val="0067415D"/>
    <w:rsid w:val="00676E09"/>
    <w:rsid w:val="00682B34"/>
    <w:rsid w:val="00690463"/>
    <w:rsid w:val="006922A4"/>
    <w:rsid w:val="006955B4"/>
    <w:rsid w:val="006A1177"/>
    <w:rsid w:val="006A4344"/>
    <w:rsid w:val="006B03E4"/>
    <w:rsid w:val="006B4BC2"/>
    <w:rsid w:val="006D58A6"/>
    <w:rsid w:val="006D78FE"/>
    <w:rsid w:val="006F4D9B"/>
    <w:rsid w:val="00700B00"/>
    <w:rsid w:val="007031D0"/>
    <w:rsid w:val="00706C03"/>
    <w:rsid w:val="00711D27"/>
    <w:rsid w:val="00716863"/>
    <w:rsid w:val="00731117"/>
    <w:rsid w:val="0073132D"/>
    <w:rsid w:val="00735D63"/>
    <w:rsid w:val="00736FF2"/>
    <w:rsid w:val="007515A3"/>
    <w:rsid w:val="00774B2C"/>
    <w:rsid w:val="00785EE9"/>
    <w:rsid w:val="007942D4"/>
    <w:rsid w:val="007A3532"/>
    <w:rsid w:val="007B7104"/>
    <w:rsid w:val="007C1CAA"/>
    <w:rsid w:val="007D3DEA"/>
    <w:rsid w:val="007D6995"/>
    <w:rsid w:val="007E0A20"/>
    <w:rsid w:val="007E2911"/>
    <w:rsid w:val="007E728C"/>
    <w:rsid w:val="007F09E7"/>
    <w:rsid w:val="007F5E96"/>
    <w:rsid w:val="0080028D"/>
    <w:rsid w:val="00815D34"/>
    <w:rsid w:val="00823358"/>
    <w:rsid w:val="0082398E"/>
    <w:rsid w:val="008434B7"/>
    <w:rsid w:val="00846447"/>
    <w:rsid w:val="00847CBF"/>
    <w:rsid w:val="00860096"/>
    <w:rsid w:val="008630B7"/>
    <w:rsid w:val="00867E1B"/>
    <w:rsid w:val="00882210"/>
    <w:rsid w:val="008825F3"/>
    <w:rsid w:val="00883622"/>
    <w:rsid w:val="00890F32"/>
    <w:rsid w:val="00891A7C"/>
    <w:rsid w:val="008A2FA3"/>
    <w:rsid w:val="008A5BAD"/>
    <w:rsid w:val="008A650C"/>
    <w:rsid w:val="008A77E3"/>
    <w:rsid w:val="008C20B5"/>
    <w:rsid w:val="008C4668"/>
    <w:rsid w:val="008D22E5"/>
    <w:rsid w:val="008D2E06"/>
    <w:rsid w:val="008D32C3"/>
    <w:rsid w:val="008D5AFC"/>
    <w:rsid w:val="008E388A"/>
    <w:rsid w:val="008E449A"/>
    <w:rsid w:val="008F4A3F"/>
    <w:rsid w:val="009000E0"/>
    <w:rsid w:val="00900720"/>
    <w:rsid w:val="00902332"/>
    <w:rsid w:val="00914931"/>
    <w:rsid w:val="00914DC7"/>
    <w:rsid w:val="00915D79"/>
    <w:rsid w:val="00917F38"/>
    <w:rsid w:val="009271AC"/>
    <w:rsid w:val="00930906"/>
    <w:rsid w:val="009343EE"/>
    <w:rsid w:val="00935FC1"/>
    <w:rsid w:val="00943D11"/>
    <w:rsid w:val="009456E0"/>
    <w:rsid w:val="00945CB4"/>
    <w:rsid w:val="00953294"/>
    <w:rsid w:val="00955F7B"/>
    <w:rsid w:val="00965E24"/>
    <w:rsid w:val="00976293"/>
    <w:rsid w:val="0097750A"/>
    <w:rsid w:val="009820B2"/>
    <w:rsid w:val="009914AA"/>
    <w:rsid w:val="00992379"/>
    <w:rsid w:val="009A13B9"/>
    <w:rsid w:val="009A177A"/>
    <w:rsid w:val="009A4816"/>
    <w:rsid w:val="009A60EF"/>
    <w:rsid w:val="009B01EE"/>
    <w:rsid w:val="009B2DA4"/>
    <w:rsid w:val="009B4FD6"/>
    <w:rsid w:val="009B7552"/>
    <w:rsid w:val="009C6C06"/>
    <w:rsid w:val="009C72BB"/>
    <w:rsid w:val="009D7A11"/>
    <w:rsid w:val="009E1EE0"/>
    <w:rsid w:val="009E2E9D"/>
    <w:rsid w:val="009E5A9B"/>
    <w:rsid w:val="009E5BB2"/>
    <w:rsid w:val="00A00248"/>
    <w:rsid w:val="00A052B6"/>
    <w:rsid w:val="00A152E9"/>
    <w:rsid w:val="00A63749"/>
    <w:rsid w:val="00A6658A"/>
    <w:rsid w:val="00A77F3F"/>
    <w:rsid w:val="00A838E0"/>
    <w:rsid w:val="00A85840"/>
    <w:rsid w:val="00A86E02"/>
    <w:rsid w:val="00AB7592"/>
    <w:rsid w:val="00AC5E37"/>
    <w:rsid w:val="00AC68C1"/>
    <w:rsid w:val="00AC6AC7"/>
    <w:rsid w:val="00AD1A89"/>
    <w:rsid w:val="00AD7B23"/>
    <w:rsid w:val="00AF3A23"/>
    <w:rsid w:val="00AF4243"/>
    <w:rsid w:val="00B02460"/>
    <w:rsid w:val="00B040C9"/>
    <w:rsid w:val="00B05978"/>
    <w:rsid w:val="00B12619"/>
    <w:rsid w:val="00B17A94"/>
    <w:rsid w:val="00B25601"/>
    <w:rsid w:val="00B26FDD"/>
    <w:rsid w:val="00B27DF4"/>
    <w:rsid w:val="00B402F4"/>
    <w:rsid w:val="00B44710"/>
    <w:rsid w:val="00B521B3"/>
    <w:rsid w:val="00B536A0"/>
    <w:rsid w:val="00B5632C"/>
    <w:rsid w:val="00B578B8"/>
    <w:rsid w:val="00B63FAE"/>
    <w:rsid w:val="00B7254D"/>
    <w:rsid w:val="00B73487"/>
    <w:rsid w:val="00B74BFF"/>
    <w:rsid w:val="00B7622C"/>
    <w:rsid w:val="00B8009C"/>
    <w:rsid w:val="00B862CC"/>
    <w:rsid w:val="00BA435F"/>
    <w:rsid w:val="00BB6412"/>
    <w:rsid w:val="00BB6F53"/>
    <w:rsid w:val="00BC225F"/>
    <w:rsid w:val="00BC7F46"/>
    <w:rsid w:val="00BD2681"/>
    <w:rsid w:val="00BE32CA"/>
    <w:rsid w:val="00C037FB"/>
    <w:rsid w:val="00C06300"/>
    <w:rsid w:val="00C112AE"/>
    <w:rsid w:val="00C13A31"/>
    <w:rsid w:val="00C228AB"/>
    <w:rsid w:val="00C24859"/>
    <w:rsid w:val="00C24939"/>
    <w:rsid w:val="00C27F20"/>
    <w:rsid w:val="00C30659"/>
    <w:rsid w:val="00C3622E"/>
    <w:rsid w:val="00C374DE"/>
    <w:rsid w:val="00C43C09"/>
    <w:rsid w:val="00C51082"/>
    <w:rsid w:val="00C57C70"/>
    <w:rsid w:val="00C61250"/>
    <w:rsid w:val="00C64FD3"/>
    <w:rsid w:val="00C75405"/>
    <w:rsid w:val="00C831B1"/>
    <w:rsid w:val="00C8548C"/>
    <w:rsid w:val="00C9463C"/>
    <w:rsid w:val="00C977DC"/>
    <w:rsid w:val="00C97A1F"/>
    <w:rsid w:val="00CA7827"/>
    <w:rsid w:val="00CB546F"/>
    <w:rsid w:val="00CB7488"/>
    <w:rsid w:val="00CC778D"/>
    <w:rsid w:val="00CC7B5D"/>
    <w:rsid w:val="00CD0302"/>
    <w:rsid w:val="00CD4176"/>
    <w:rsid w:val="00CD7744"/>
    <w:rsid w:val="00CE6040"/>
    <w:rsid w:val="00CF4A54"/>
    <w:rsid w:val="00D156E1"/>
    <w:rsid w:val="00D318BA"/>
    <w:rsid w:val="00D33919"/>
    <w:rsid w:val="00D33E72"/>
    <w:rsid w:val="00D3492C"/>
    <w:rsid w:val="00D373E6"/>
    <w:rsid w:val="00D37F8D"/>
    <w:rsid w:val="00D4005D"/>
    <w:rsid w:val="00D544E4"/>
    <w:rsid w:val="00D5589C"/>
    <w:rsid w:val="00D55C65"/>
    <w:rsid w:val="00D649DC"/>
    <w:rsid w:val="00D70574"/>
    <w:rsid w:val="00D70EF8"/>
    <w:rsid w:val="00D85969"/>
    <w:rsid w:val="00D917F4"/>
    <w:rsid w:val="00DA3908"/>
    <w:rsid w:val="00DB6F5F"/>
    <w:rsid w:val="00DB798D"/>
    <w:rsid w:val="00DC3036"/>
    <w:rsid w:val="00DC7E00"/>
    <w:rsid w:val="00DD7985"/>
    <w:rsid w:val="00DE662A"/>
    <w:rsid w:val="00DF6039"/>
    <w:rsid w:val="00E22C4E"/>
    <w:rsid w:val="00E34613"/>
    <w:rsid w:val="00E51760"/>
    <w:rsid w:val="00E52433"/>
    <w:rsid w:val="00E668C1"/>
    <w:rsid w:val="00E70BEA"/>
    <w:rsid w:val="00E710D6"/>
    <w:rsid w:val="00E837A1"/>
    <w:rsid w:val="00E83E16"/>
    <w:rsid w:val="00E9163F"/>
    <w:rsid w:val="00EB4C61"/>
    <w:rsid w:val="00EB6BAC"/>
    <w:rsid w:val="00EC2049"/>
    <w:rsid w:val="00EC5C1E"/>
    <w:rsid w:val="00EC72EE"/>
    <w:rsid w:val="00ED45A6"/>
    <w:rsid w:val="00ED716F"/>
    <w:rsid w:val="00EE30EB"/>
    <w:rsid w:val="00EE3792"/>
    <w:rsid w:val="00EE574B"/>
    <w:rsid w:val="00EF12A6"/>
    <w:rsid w:val="00F0001E"/>
    <w:rsid w:val="00F0090F"/>
    <w:rsid w:val="00F06B58"/>
    <w:rsid w:val="00F30B2B"/>
    <w:rsid w:val="00F3526F"/>
    <w:rsid w:val="00F37288"/>
    <w:rsid w:val="00F4590E"/>
    <w:rsid w:val="00F5113C"/>
    <w:rsid w:val="00F53864"/>
    <w:rsid w:val="00F550AF"/>
    <w:rsid w:val="00F61BA5"/>
    <w:rsid w:val="00F66B06"/>
    <w:rsid w:val="00F727BA"/>
    <w:rsid w:val="00F7614F"/>
    <w:rsid w:val="00F77AA8"/>
    <w:rsid w:val="00F77E88"/>
    <w:rsid w:val="00F814A5"/>
    <w:rsid w:val="00F83EAB"/>
    <w:rsid w:val="00F84543"/>
    <w:rsid w:val="00FA6ABB"/>
    <w:rsid w:val="00FB2069"/>
    <w:rsid w:val="00FC3EE9"/>
    <w:rsid w:val="00FD25D9"/>
    <w:rsid w:val="00FD478C"/>
    <w:rsid w:val="00FD63CF"/>
    <w:rsid w:val="00FD7E84"/>
    <w:rsid w:val="00FE4CCB"/>
    <w:rsid w:val="00FF2643"/>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99"/>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492616"/>
    <w:pPr>
      <w:numPr>
        <w:numId w:val="1"/>
      </w:numPr>
      <w:spacing w:before="80" w:after="16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53864"/>
    <w:pPr>
      <w:spacing w:before="120" w:after="120"/>
    </w:pPr>
    <w:rPr>
      <w:noProof w:val="0"/>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F53864"/>
    <w:rPr>
      <w:rFonts w:ascii="Helvetica" w:eastAsia="Calibri" w:hAnsi="Helvetica" w:cs="Calibri"/>
      <w:sz w:val="20"/>
      <w:lang w:eastAsia="ar-SA"/>
    </w:rPr>
  </w:style>
  <w:style w:type="paragraph" w:styleId="NormalWeb">
    <w:name w:val="Normal (Web)"/>
    <w:basedOn w:val="Normal"/>
    <w:uiPriority w:val="99"/>
    <w:semiHidden/>
    <w:unhideWhenUsed/>
    <w:rsid w:val="0052738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0841A2"/>
    <w:rPr>
      <w:i/>
      <w:iCs/>
    </w:rPr>
  </w:style>
  <w:style w:type="character" w:customStyle="1" w:styleId="citationurl-text">
    <w:name w:val="citation__url-text"/>
    <w:basedOn w:val="DefaultParagraphFont"/>
    <w:rsid w:val="000841A2"/>
  </w:style>
  <w:style w:type="paragraph" w:customStyle="1" w:styleId="definition">
    <w:name w:val="definition"/>
    <w:basedOn w:val="Normal"/>
    <w:rsid w:val="000841A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Indent2">
    <w:name w:val="Body Text Indent 2"/>
    <w:basedOn w:val="Normal"/>
    <w:link w:val="BodyTextIndent2Char"/>
    <w:rsid w:val="009A177A"/>
    <w:pPr>
      <w:numPr>
        <w:numId w:val="17"/>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9A177A"/>
    <w:rPr>
      <w:rFonts w:ascii="Helvetica 45 Light" w:eastAsia="Times New Roman" w:hAnsi="Helvetica 45 Light" w:cs="Times New Roman"/>
      <w:color w:val="000000"/>
      <w:sz w:val="21"/>
      <w:szCs w:val="21"/>
      <w:lang w:eastAsia="en-US"/>
    </w:rPr>
  </w:style>
  <w:style w:type="paragraph" w:customStyle="1" w:styleId="6BulletL1Recipies">
    <w:name w:val="6. Bullet L1 (Recipies)"/>
    <w:basedOn w:val="Bullet2"/>
    <w:qFormat/>
    <w:rsid w:val="00B536A0"/>
    <w:pPr>
      <w:numPr>
        <w:numId w:val="19"/>
      </w:numPr>
    </w:pPr>
  </w:style>
  <w:style w:type="character" w:customStyle="1" w:styleId="BodyCopyChar">
    <w:name w:val="Body Copy Char"/>
    <w:basedOn w:val="DefaultParagraphFont"/>
    <w:rsid w:val="00011D19"/>
    <w:rPr>
      <w:rFonts w:ascii="Verdana" w:hAnsi="Verdana"/>
      <w:sz w:val="22"/>
      <w:szCs w:val="22"/>
      <w:lang w:val="en-US" w:eastAsia="en-US"/>
    </w:rPr>
  </w:style>
  <w:style w:type="paragraph" w:customStyle="1" w:styleId="Bullet1Level">
    <w:name w:val="Bullet 1 Level"/>
    <w:basedOn w:val="BodyCopy"/>
    <w:link w:val="Bullet1LevelChar"/>
    <w:qFormat/>
    <w:rsid w:val="00011D19"/>
    <w:pPr>
      <w:numPr>
        <w:numId w:val="21"/>
      </w:numPr>
      <w:tabs>
        <w:tab w:val="left" w:pos="1418"/>
      </w:tabs>
      <w:suppressAutoHyphens w:val="0"/>
      <w:spacing w:before="0" w:after="120"/>
      <w:ind w:left="1985" w:hanging="567"/>
    </w:pPr>
    <w:rPr>
      <w:rFonts w:ascii="Verdana" w:hAnsi="Verdana" w:cs="Times New Roman"/>
      <w:noProof w:val="0"/>
      <w:szCs w:val="22"/>
      <w:lang w:val="en-US" w:eastAsia="en-US"/>
    </w:rPr>
  </w:style>
  <w:style w:type="character" w:customStyle="1" w:styleId="Bullet1LevelChar">
    <w:name w:val="Bullet 1 Level Char"/>
    <w:basedOn w:val="BodyCopyChar"/>
    <w:link w:val="Bullet1Level"/>
    <w:rsid w:val="00011D19"/>
    <w:rPr>
      <w:rFonts w:ascii="Verdana" w:eastAsia="Calibri" w:hAnsi="Verdana" w:cs="Times New Roman"/>
      <w:sz w:val="22"/>
      <w:szCs w:val="22"/>
      <w:lang w:val="en-US" w:eastAsia="en-US"/>
    </w:rPr>
  </w:style>
  <w:style w:type="character" w:customStyle="1" w:styleId="BodyCopyBoldChar">
    <w:name w:val="Body Copy Bold Char"/>
    <w:basedOn w:val="BodyCopyChar"/>
    <w:rsid w:val="00F0001E"/>
    <w:rPr>
      <w:rFonts w:ascii="Verdana" w:hAnsi="Verdana"/>
      <w:b/>
      <w:sz w:val="22"/>
      <w:szCs w:val="22"/>
      <w:lang w:val="en-US" w:eastAsia="en-US"/>
    </w:rPr>
  </w:style>
  <w:style w:type="paragraph" w:customStyle="1" w:styleId="Numberedlist">
    <w:name w:val="Numbered list"/>
    <w:basedOn w:val="Bullet1"/>
    <w:qFormat/>
    <w:rsid w:val="00DB6F5F"/>
    <w:pPr>
      <w:numPr>
        <w:numId w:val="22"/>
      </w:numPr>
      <w:ind w:left="357"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99"/>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492616"/>
    <w:pPr>
      <w:numPr>
        <w:numId w:val="1"/>
      </w:numPr>
      <w:spacing w:before="80" w:after="16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53864"/>
    <w:pPr>
      <w:spacing w:before="120" w:after="120"/>
    </w:pPr>
    <w:rPr>
      <w:noProof w:val="0"/>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F53864"/>
    <w:rPr>
      <w:rFonts w:ascii="Helvetica" w:eastAsia="Calibri" w:hAnsi="Helvetica" w:cs="Calibri"/>
      <w:sz w:val="20"/>
      <w:lang w:eastAsia="ar-SA"/>
    </w:rPr>
  </w:style>
  <w:style w:type="paragraph" w:styleId="NormalWeb">
    <w:name w:val="Normal (Web)"/>
    <w:basedOn w:val="Normal"/>
    <w:uiPriority w:val="99"/>
    <w:semiHidden/>
    <w:unhideWhenUsed/>
    <w:rsid w:val="0052738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0841A2"/>
    <w:rPr>
      <w:i/>
      <w:iCs/>
    </w:rPr>
  </w:style>
  <w:style w:type="character" w:customStyle="1" w:styleId="citationurl-text">
    <w:name w:val="citation__url-text"/>
    <w:basedOn w:val="DefaultParagraphFont"/>
    <w:rsid w:val="000841A2"/>
  </w:style>
  <w:style w:type="paragraph" w:customStyle="1" w:styleId="definition">
    <w:name w:val="definition"/>
    <w:basedOn w:val="Normal"/>
    <w:rsid w:val="000841A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Indent2">
    <w:name w:val="Body Text Indent 2"/>
    <w:basedOn w:val="Normal"/>
    <w:link w:val="BodyTextIndent2Char"/>
    <w:rsid w:val="009A177A"/>
    <w:pPr>
      <w:numPr>
        <w:numId w:val="17"/>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9A177A"/>
    <w:rPr>
      <w:rFonts w:ascii="Helvetica 45 Light" w:eastAsia="Times New Roman" w:hAnsi="Helvetica 45 Light" w:cs="Times New Roman"/>
      <w:color w:val="000000"/>
      <w:sz w:val="21"/>
      <w:szCs w:val="21"/>
      <w:lang w:eastAsia="en-US"/>
    </w:rPr>
  </w:style>
  <w:style w:type="paragraph" w:customStyle="1" w:styleId="6BulletL1Recipies">
    <w:name w:val="6. Bullet L1 (Recipies)"/>
    <w:basedOn w:val="Bullet2"/>
    <w:qFormat/>
    <w:rsid w:val="00B536A0"/>
    <w:pPr>
      <w:numPr>
        <w:numId w:val="19"/>
      </w:numPr>
    </w:pPr>
  </w:style>
  <w:style w:type="character" w:customStyle="1" w:styleId="BodyCopyChar">
    <w:name w:val="Body Copy Char"/>
    <w:basedOn w:val="DefaultParagraphFont"/>
    <w:rsid w:val="00011D19"/>
    <w:rPr>
      <w:rFonts w:ascii="Verdana" w:hAnsi="Verdana"/>
      <w:sz w:val="22"/>
      <w:szCs w:val="22"/>
      <w:lang w:val="en-US" w:eastAsia="en-US"/>
    </w:rPr>
  </w:style>
  <w:style w:type="paragraph" w:customStyle="1" w:styleId="Bullet1Level">
    <w:name w:val="Bullet 1 Level"/>
    <w:basedOn w:val="BodyCopy"/>
    <w:link w:val="Bullet1LevelChar"/>
    <w:qFormat/>
    <w:rsid w:val="00011D19"/>
    <w:pPr>
      <w:numPr>
        <w:numId w:val="21"/>
      </w:numPr>
      <w:tabs>
        <w:tab w:val="left" w:pos="1418"/>
      </w:tabs>
      <w:suppressAutoHyphens w:val="0"/>
      <w:spacing w:before="0" w:after="120"/>
      <w:ind w:left="1985" w:hanging="567"/>
    </w:pPr>
    <w:rPr>
      <w:rFonts w:ascii="Verdana" w:hAnsi="Verdana" w:cs="Times New Roman"/>
      <w:noProof w:val="0"/>
      <w:szCs w:val="22"/>
      <w:lang w:val="en-US" w:eastAsia="en-US"/>
    </w:rPr>
  </w:style>
  <w:style w:type="character" w:customStyle="1" w:styleId="Bullet1LevelChar">
    <w:name w:val="Bullet 1 Level Char"/>
    <w:basedOn w:val="BodyCopyChar"/>
    <w:link w:val="Bullet1Level"/>
    <w:rsid w:val="00011D19"/>
    <w:rPr>
      <w:rFonts w:ascii="Verdana" w:eastAsia="Calibri" w:hAnsi="Verdana" w:cs="Times New Roman"/>
      <w:sz w:val="22"/>
      <w:szCs w:val="22"/>
      <w:lang w:val="en-US" w:eastAsia="en-US"/>
    </w:rPr>
  </w:style>
  <w:style w:type="character" w:customStyle="1" w:styleId="BodyCopyBoldChar">
    <w:name w:val="Body Copy Bold Char"/>
    <w:basedOn w:val="BodyCopyChar"/>
    <w:rsid w:val="00F0001E"/>
    <w:rPr>
      <w:rFonts w:ascii="Verdana" w:hAnsi="Verdana"/>
      <w:b/>
      <w:sz w:val="22"/>
      <w:szCs w:val="22"/>
      <w:lang w:val="en-US" w:eastAsia="en-US"/>
    </w:rPr>
  </w:style>
  <w:style w:type="paragraph" w:customStyle="1" w:styleId="Numberedlist">
    <w:name w:val="Numbered list"/>
    <w:basedOn w:val="Bullet1"/>
    <w:qFormat/>
    <w:rsid w:val="00DB6F5F"/>
    <w:pPr>
      <w:numPr>
        <w:numId w:val="22"/>
      </w:numPr>
      <w:ind w:left="357"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979588">
      <w:bodyDiv w:val="1"/>
      <w:marLeft w:val="0"/>
      <w:marRight w:val="0"/>
      <w:marTop w:val="0"/>
      <w:marBottom w:val="0"/>
      <w:divBdr>
        <w:top w:val="none" w:sz="0" w:space="0" w:color="auto"/>
        <w:left w:val="none" w:sz="0" w:space="0" w:color="auto"/>
        <w:bottom w:val="none" w:sz="0" w:space="0" w:color="auto"/>
        <w:right w:val="none" w:sz="0" w:space="0" w:color="auto"/>
      </w:divBdr>
    </w:div>
    <w:div w:id="211576374">
      <w:bodyDiv w:val="1"/>
      <w:marLeft w:val="0"/>
      <w:marRight w:val="0"/>
      <w:marTop w:val="0"/>
      <w:marBottom w:val="0"/>
      <w:divBdr>
        <w:top w:val="none" w:sz="0" w:space="0" w:color="auto"/>
        <w:left w:val="none" w:sz="0" w:space="0" w:color="auto"/>
        <w:bottom w:val="none" w:sz="0" w:space="0" w:color="auto"/>
        <w:right w:val="none" w:sz="0" w:space="0" w:color="auto"/>
      </w:divBdr>
      <w:divsChild>
        <w:div w:id="433408075">
          <w:marLeft w:val="0"/>
          <w:marRight w:val="0"/>
          <w:marTop w:val="0"/>
          <w:marBottom w:val="0"/>
          <w:divBdr>
            <w:top w:val="none" w:sz="0" w:space="0" w:color="auto"/>
            <w:left w:val="none" w:sz="0" w:space="0" w:color="auto"/>
            <w:bottom w:val="none" w:sz="0" w:space="0" w:color="auto"/>
            <w:right w:val="none" w:sz="0" w:space="0" w:color="auto"/>
          </w:divBdr>
        </w:div>
      </w:divsChild>
    </w:div>
    <w:div w:id="1574849348">
      <w:bodyDiv w:val="1"/>
      <w:marLeft w:val="0"/>
      <w:marRight w:val="0"/>
      <w:marTop w:val="0"/>
      <w:marBottom w:val="0"/>
      <w:divBdr>
        <w:top w:val="none" w:sz="0" w:space="0" w:color="auto"/>
        <w:left w:val="none" w:sz="0" w:space="0" w:color="auto"/>
        <w:bottom w:val="none" w:sz="0" w:space="0" w:color="auto"/>
        <w:right w:val="none" w:sz="0" w:space="0" w:color="auto"/>
      </w:divBdr>
    </w:div>
    <w:div w:id="1614021513">
      <w:bodyDiv w:val="1"/>
      <w:marLeft w:val="0"/>
      <w:marRight w:val="0"/>
      <w:marTop w:val="0"/>
      <w:marBottom w:val="0"/>
      <w:divBdr>
        <w:top w:val="none" w:sz="0" w:space="0" w:color="auto"/>
        <w:left w:val="none" w:sz="0" w:space="0" w:color="auto"/>
        <w:bottom w:val="none" w:sz="0" w:space="0" w:color="auto"/>
        <w:right w:val="none" w:sz="0" w:space="0" w:color="auto"/>
      </w:divBdr>
    </w:div>
    <w:div w:id="2126803884">
      <w:bodyDiv w:val="1"/>
      <w:marLeft w:val="0"/>
      <w:marRight w:val="0"/>
      <w:marTop w:val="0"/>
      <w:marBottom w:val="0"/>
      <w:divBdr>
        <w:top w:val="none" w:sz="0" w:space="0" w:color="auto"/>
        <w:left w:val="none" w:sz="0" w:space="0" w:color="auto"/>
        <w:bottom w:val="none" w:sz="0" w:space="0" w:color="auto"/>
        <w:right w:val="none" w:sz="0" w:space="0" w:color="auto"/>
      </w:divBdr>
      <w:divsChild>
        <w:div w:id="594829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header" Target="header29.xml"/><Relationship Id="rId21" Type="http://schemas.openxmlformats.org/officeDocument/2006/relationships/image" Target="media/image13.png"/><Relationship Id="rId42" Type="http://schemas.openxmlformats.org/officeDocument/2006/relationships/header" Target="header11.xml"/><Relationship Id="rId47" Type="http://schemas.openxmlformats.org/officeDocument/2006/relationships/image" Target="media/image12.jpeg"/><Relationship Id="rId63" Type="http://schemas.openxmlformats.org/officeDocument/2006/relationships/image" Target="media/image21.jpeg"/><Relationship Id="rId68" Type="http://schemas.openxmlformats.org/officeDocument/2006/relationships/image" Target="media/image24.jpeg"/><Relationship Id="rId84" Type="http://schemas.openxmlformats.org/officeDocument/2006/relationships/image" Target="media/image33.jpeg"/><Relationship Id="rId89" Type="http://schemas.openxmlformats.org/officeDocument/2006/relationships/header" Target="header17.xml"/><Relationship Id="rId112" Type="http://schemas.openxmlformats.org/officeDocument/2006/relationships/header" Target="header24.xml"/><Relationship Id="rId16" Type="http://schemas.openxmlformats.org/officeDocument/2006/relationships/image" Target="media/image8.jpeg"/><Relationship Id="rId107" Type="http://schemas.openxmlformats.org/officeDocument/2006/relationships/header" Target="header21.xml"/><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3" Type="http://schemas.openxmlformats.org/officeDocument/2006/relationships/image" Target="media/image13.jpeg"/><Relationship Id="rId58" Type="http://schemas.openxmlformats.org/officeDocument/2006/relationships/image" Target="media/image18.jpeg"/><Relationship Id="rId74" Type="http://schemas.openxmlformats.org/officeDocument/2006/relationships/image" Target="media/image28.jpeg"/><Relationship Id="rId79" Type="http://schemas.openxmlformats.org/officeDocument/2006/relationships/diagramColors" Target="diagrams/colors2.xml"/><Relationship Id="rId102" Type="http://schemas.openxmlformats.org/officeDocument/2006/relationships/image" Target="media/image47.jpe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18.xml"/><Relationship Id="rId95" Type="http://schemas.openxmlformats.org/officeDocument/2006/relationships/image" Target="media/image42.jpeg"/><Relationship Id="rId19" Type="http://schemas.openxmlformats.org/officeDocument/2006/relationships/image" Target="media/image7.gif"/><Relationship Id="rId14" Type="http://schemas.openxmlformats.org/officeDocument/2006/relationships/image" Target="media/image6.jpeg"/><Relationship Id="rId22" Type="http://schemas.openxmlformats.org/officeDocument/2006/relationships/image" Target="media/image14.gif"/><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eader" Target="header6.xml"/><Relationship Id="rId43" Type="http://schemas.openxmlformats.org/officeDocument/2006/relationships/header" Target="header12.xml"/><Relationship Id="rId48" Type="http://schemas.openxmlformats.org/officeDocument/2006/relationships/diagramData" Target="diagrams/data1.xml"/><Relationship Id="rId56" Type="http://schemas.openxmlformats.org/officeDocument/2006/relationships/image" Target="media/image16.jpeg"/><Relationship Id="rId64" Type="http://schemas.openxmlformats.org/officeDocument/2006/relationships/image" Target="media/image22.jpeg"/><Relationship Id="rId69" Type="http://schemas.openxmlformats.org/officeDocument/2006/relationships/image" Target="media/image25.jpeg"/><Relationship Id="rId77" Type="http://schemas.openxmlformats.org/officeDocument/2006/relationships/diagramLayout" Target="diagrams/layout2.xml"/><Relationship Id="rId100" Type="http://schemas.openxmlformats.org/officeDocument/2006/relationships/image" Target="media/image45.jpeg"/><Relationship Id="rId105" Type="http://schemas.openxmlformats.org/officeDocument/2006/relationships/image" Target="media/image50.png"/><Relationship Id="rId113" Type="http://schemas.openxmlformats.org/officeDocument/2006/relationships/header" Target="header25.xml"/><Relationship Id="rId118" Type="http://schemas.openxmlformats.org/officeDocument/2006/relationships/header" Target="header30.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diagramColors" Target="diagrams/colors1.xml"/><Relationship Id="rId72" Type="http://schemas.openxmlformats.org/officeDocument/2006/relationships/header" Target="header16.xml"/><Relationship Id="rId80" Type="http://schemas.microsoft.com/office/2007/relationships/diagramDrawing" Target="diagrams/drawing2.xml"/><Relationship Id="rId85" Type="http://schemas.openxmlformats.org/officeDocument/2006/relationships/image" Target="media/image34.jpeg"/><Relationship Id="rId93" Type="http://schemas.openxmlformats.org/officeDocument/2006/relationships/image" Target="media/image40.jpeg"/><Relationship Id="rId98" Type="http://schemas.openxmlformats.org/officeDocument/2006/relationships/header" Target="header20.xml"/><Relationship Id="rId121"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yperlink" Target="http://creativecommons.org/licenses/by/2.0/deed.en" TargetMode="Externa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image" Target="media/image11.jpeg"/><Relationship Id="rId59" Type="http://schemas.openxmlformats.org/officeDocument/2006/relationships/image" Target="media/image19.jpeg"/><Relationship Id="rId67" Type="http://schemas.openxmlformats.org/officeDocument/2006/relationships/hyperlink" Target="https://www.boundless.com/definition/values/" TargetMode="External"/><Relationship Id="rId103" Type="http://schemas.openxmlformats.org/officeDocument/2006/relationships/image" Target="media/image48.jpeg"/><Relationship Id="rId108" Type="http://schemas.openxmlformats.org/officeDocument/2006/relationships/header" Target="header22.xml"/><Relationship Id="rId116" Type="http://schemas.openxmlformats.org/officeDocument/2006/relationships/header" Target="header28.xml"/><Relationship Id="rId124" Type="http://schemas.openxmlformats.org/officeDocument/2006/relationships/footer" Target="footer8.xml"/><Relationship Id="rId20" Type="http://schemas.openxmlformats.org/officeDocument/2006/relationships/image" Target="media/image12.png"/><Relationship Id="rId41" Type="http://schemas.openxmlformats.org/officeDocument/2006/relationships/header" Target="header10.xml"/><Relationship Id="rId54" Type="http://schemas.openxmlformats.org/officeDocument/2006/relationships/image" Target="media/image14.jpeg"/><Relationship Id="rId62" Type="http://schemas.openxmlformats.org/officeDocument/2006/relationships/header" Target="header14.xml"/><Relationship Id="rId70" Type="http://schemas.openxmlformats.org/officeDocument/2006/relationships/image" Target="media/image26.jpeg"/><Relationship Id="rId75" Type="http://schemas.openxmlformats.org/officeDocument/2006/relationships/image" Target="media/image29.jpeg"/><Relationship Id="rId83" Type="http://schemas.openxmlformats.org/officeDocument/2006/relationships/image" Target="media/image32.jpeg"/><Relationship Id="rId88" Type="http://schemas.openxmlformats.org/officeDocument/2006/relationships/image" Target="media/image37.jpeg"/><Relationship Id="rId91" Type="http://schemas.openxmlformats.org/officeDocument/2006/relationships/image" Target="media/image38.jpeg"/><Relationship Id="rId96" Type="http://schemas.openxmlformats.org/officeDocument/2006/relationships/image" Target="media/image43.jpeg"/><Relationship Id="rId11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diagramLayout" Target="diagrams/layout1.xml"/><Relationship Id="rId57" Type="http://schemas.openxmlformats.org/officeDocument/2006/relationships/image" Target="media/image17.jpeg"/><Relationship Id="rId106" Type="http://schemas.openxmlformats.org/officeDocument/2006/relationships/image" Target="media/image51.jpeg"/><Relationship Id="rId114" Type="http://schemas.openxmlformats.org/officeDocument/2006/relationships/header" Target="header26.xml"/><Relationship Id="rId119" Type="http://schemas.openxmlformats.org/officeDocument/2006/relationships/footer" Target="footer7.xml"/><Relationship Id="rId127" Type="http://schemas.openxmlformats.org/officeDocument/2006/relationships/glossaryDocument" Target="glossary/document.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9.jpeg"/><Relationship Id="rId52" Type="http://schemas.microsoft.com/office/2007/relationships/diagramDrawing" Target="diagrams/drawing1.xml"/><Relationship Id="rId60" Type="http://schemas.openxmlformats.org/officeDocument/2006/relationships/image" Target="media/image20.jpeg"/><Relationship Id="rId65" Type="http://schemas.openxmlformats.org/officeDocument/2006/relationships/image" Target="media/image23.jpeg"/><Relationship Id="rId73" Type="http://schemas.openxmlformats.org/officeDocument/2006/relationships/image" Target="media/image27.jpeg"/><Relationship Id="rId78" Type="http://schemas.openxmlformats.org/officeDocument/2006/relationships/diagramQuickStyle" Target="diagrams/quickStyle2.xml"/><Relationship Id="rId81" Type="http://schemas.openxmlformats.org/officeDocument/2006/relationships/image" Target="media/image30.jpeg"/><Relationship Id="rId86" Type="http://schemas.openxmlformats.org/officeDocument/2006/relationships/image" Target="media/image35.jpeg"/><Relationship Id="rId94" Type="http://schemas.openxmlformats.org/officeDocument/2006/relationships/image" Target="media/image41.wmf"/><Relationship Id="rId99" Type="http://schemas.openxmlformats.org/officeDocument/2006/relationships/image" Target="media/image44.jpeg"/><Relationship Id="rId101" Type="http://schemas.openxmlformats.org/officeDocument/2006/relationships/image" Target="media/image46.jpeg"/><Relationship Id="rId122" Type="http://schemas.openxmlformats.org/officeDocument/2006/relationships/header" Target="header3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image" Target="media/image52.jpeg"/><Relationship Id="rId34" Type="http://schemas.openxmlformats.org/officeDocument/2006/relationships/header" Target="header5.xml"/><Relationship Id="rId50" Type="http://schemas.openxmlformats.org/officeDocument/2006/relationships/diagramQuickStyle" Target="diagrams/quickStyle1.xml"/><Relationship Id="rId55" Type="http://schemas.openxmlformats.org/officeDocument/2006/relationships/image" Target="media/image15.jpeg"/><Relationship Id="rId76" Type="http://schemas.openxmlformats.org/officeDocument/2006/relationships/diagramData" Target="diagrams/data2.xml"/><Relationship Id="rId97" Type="http://schemas.openxmlformats.org/officeDocument/2006/relationships/header" Target="header19.xml"/><Relationship Id="rId104" Type="http://schemas.openxmlformats.org/officeDocument/2006/relationships/image" Target="media/image49.jpeg"/><Relationship Id="rId120" Type="http://schemas.openxmlformats.org/officeDocument/2006/relationships/image" Target="media/image54.png"/><Relationship Id="rId125" Type="http://schemas.openxmlformats.org/officeDocument/2006/relationships/footer" Target="footer9.xml"/><Relationship Id="rId7" Type="http://schemas.openxmlformats.org/officeDocument/2006/relationships/footnotes" Target="footnotes.xml"/><Relationship Id="rId71" Type="http://schemas.openxmlformats.org/officeDocument/2006/relationships/header" Target="header15.xml"/><Relationship Id="rId92" Type="http://schemas.openxmlformats.org/officeDocument/2006/relationships/image" Target="media/image39.jpe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header" Target="header9.xml"/><Relationship Id="rId45" Type="http://schemas.openxmlformats.org/officeDocument/2006/relationships/image" Target="media/image10.jpeg"/><Relationship Id="rId66" Type="http://schemas.openxmlformats.org/officeDocument/2006/relationships/hyperlink" Target="https://www.boundless.com/definition/group/" TargetMode="External"/><Relationship Id="rId87" Type="http://schemas.openxmlformats.org/officeDocument/2006/relationships/image" Target="media/image36.emf"/><Relationship Id="rId110" Type="http://schemas.openxmlformats.org/officeDocument/2006/relationships/image" Target="media/image53.wmf"/><Relationship Id="rId115" Type="http://schemas.openxmlformats.org/officeDocument/2006/relationships/header" Target="header27.xml"/><Relationship Id="rId61" Type="http://schemas.openxmlformats.org/officeDocument/2006/relationships/header" Target="header13.xml"/><Relationship Id="rId82" Type="http://schemas.openxmlformats.org/officeDocument/2006/relationships/image" Target="media/image31.jpeg"/></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entation\Desktop\To%20do\11.%20Build%20and%20maintain%20a%20team%20approach%20to%20service%20delivery\TM_Tour_operation_&amp;_travel_agencies_template_170314.dotx" TargetMode="External"/></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ECB6EB-69D9-4999-83CD-FBE2DE3E8D4B}" type="doc">
      <dgm:prSet loTypeId="urn:microsoft.com/office/officeart/2005/8/layout/hProcess6" loCatId="process" qsTypeId="urn:microsoft.com/office/officeart/2005/8/quickstyle/simple1" qsCatId="simple" csTypeId="urn:microsoft.com/office/officeart/2005/8/colors/colorful1#1" csCatId="colorful" phldr="1"/>
      <dgm:spPr/>
      <dgm:t>
        <a:bodyPr/>
        <a:lstStyle/>
        <a:p>
          <a:endParaRPr lang="en-US"/>
        </a:p>
      </dgm:t>
    </dgm:pt>
    <dgm:pt modelId="{FE48CDD7-8E34-43A4-BE93-A5E398DC74F6}">
      <dgm:prSet phldrT="[Text]" custT="1"/>
      <dgm:spPr/>
      <dgm:t>
        <a:bodyPr/>
        <a:lstStyle/>
        <a:p>
          <a:r>
            <a:rPr lang="en-US" sz="1000"/>
            <a:t>Pre-purchase</a:t>
          </a:r>
        </a:p>
      </dgm:t>
    </dgm:pt>
    <dgm:pt modelId="{7A0F0C4E-2CBE-4E37-9397-943AD282EA03}" type="parTrans" cxnId="{8B3AC2E3-EF76-43E7-9E44-3D7F11CAACA6}">
      <dgm:prSet/>
      <dgm:spPr/>
      <dgm:t>
        <a:bodyPr/>
        <a:lstStyle/>
        <a:p>
          <a:endParaRPr lang="en-US"/>
        </a:p>
      </dgm:t>
    </dgm:pt>
    <dgm:pt modelId="{05ED47B6-168C-49C0-AFAF-C509BC9DAB04}" type="sibTrans" cxnId="{8B3AC2E3-EF76-43E7-9E44-3D7F11CAACA6}">
      <dgm:prSet/>
      <dgm:spPr/>
      <dgm:t>
        <a:bodyPr/>
        <a:lstStyle/>
        <a:p>
          <a:endParaRPr lang="en-US"/>
        </a:p>
      </dgm:t>
    </dgm:pt>
    <dgm:pt modelId="{8BC988D7-EE5D-415B-9450-E39F096930A1}">
      <dgm:prSet phldrT="[Text]" custT="1"/>
      <dgm:spPr/>
      <dgm:t>
        <a:bodyPr/>
        <a:lstStyle/>
        <a:p>
          <a:r>
            <a:rPr lang="en-US" sz="900"/>
            <a:t>Awareness</a:t>
          </a:r>
        </a:p>
      </dgm:t>
    </dgm:pt>
    <dgm:pt modelId="{F553C353-C82E-427E-AD7E-733CD3AFF3EC}" type="parTrans" cxnId="{2DFE1DF7-F24F-42CF-AD5F-4D40FBE9CCFF}">
      <dgm:prSet/>
      <dgm:spPr/>
      <dgm:t>
        <a:bodyPr/>
        <a:lstStyle/>
        <a:p>
          <a:endParaRPr lang="en-US"/>
        </a:p>
      </dgm:t>
    </dgm:pt>
    <dgm:pt modelId="{EDA277AF-5A65-40F8-9FFC-B3024B632A01}" type="sibTrans" cxnId="{2DFE1DF7-F24F-42CF-AD5F-4D40FBE9CCFF}">
      <dgm:prSet/>
      <dgm:spPr/>
      <dgm:t>
        <a:bodyPr/>
        <a:lstStyle/>
        <a:p>
          <a:endParaRPr lang="en-US"/>
        </a:p>
      </dgm:t>
    </dgm:pt>
    <dgm:pt modelId="{FDFDAE27-4661-459E-A5D4-88E2721FBE4A}">
      <dgm:prSet phldrT="[Text]" custT="1"/>
      <dgm:spPr/>
      <dgm:t>
        <a:bodyPr/>
        <a:lstStyle/>
        <a:p>
          <a:r>
            <a:rPr lang="en-US" sz="900"/>
            <a:t>Knowledge</a:t>
          </a:r>
        </a:p>
      </dgm:t>
    </dgm:pt>
    <dgm:pt modelId="{58293A20-569C-4064-A1F8-6A9D5A810E42}" type="parTrans" cxnId="{FA136374-68BC-471E-9D1F-709EFBB978C2}">
      <dgm:prSet/>
      <dgm:spPr/>
      <dgm:t>
        <a:bodyPr/>
        <a:lstStyle/>
        <a:p>
          <a:endParaRPr lang="en-US"/>
        </a:p>
      </dgm:t>
    </dgm:pt>
    <dgm:pt modelId="{53BB3179-D03A-470C-8BEA-A7ECB66E00AD}" type="sibTrans" cxnId="{FA136374-68BC-471E-9D1F-709EFBB978C2}">
      <dgm:prSet/>
      <dgm:spPr/>
      <dgm:t>
        <a:bodyPr/>
        <a:lstStyle/>
        <a:p>
          <a:endParaRPr lang="en-US"/>
        </a:p>
      </dgm:t>
    </dgm:pt>
    <dgm:pt modelId="{0242ECBF-8096-4441-8159-A6424D6458E3}">
      <dgm:prSet phldrT="[Text]"/>
      <dgm:spPr/>
      <dgm:t>
        <a:bodyPr/>
        <a:lstStyle/>
        <a:p>
          <a:r>
            <a:rPr lang="en-US"/>
            <a:t>Purchase</a:t>
          </a:r>
        </a:p>
      </dgm:t>
    </dgm:pt>
    <dgm:pt modelId="{4ECB0F0C-9EE0-44F2-B655-5C2B67F831CC}" type="parTrans" cxnId="{6D9A1B5F-4E85-4EED-A26E-2B4F0EDDAC11}">
      <dgm:prSet/>
      <dgm:spPr/>
      <dgm:t>
        <a:bodyPr/>
        <a:lstStyle/>
        <a:p>
          <a:endParaRPr lang="en-US"/>
        </a:p>
      </dgm:t>
    </dgm:pt>
    <dgm:pt modelId="{2D58310B-6E74-474B-B6A0-607489726DA6}" type="sibTrans" cxnId="{6D9A1B5F-4E85-4EED-A26E-2B4F0EDDAC11}">
      <dgm:prSet/>
      <dgm:spPr/>
      <dgm:t>
        <a:bodyPr/>
        <a:lstStyle/>
        <a:p>
          <a:endParaRPr lang="en-US"/>
        </a:p>
      </dgm:t>
    </dgm:pt>
    <dgm:pt modelId="{ADA6A182-B49C-4DA9-95F8-F306B9C58486}">
      <dgm:prSet phldrT="[Text]" custT="1"/>
      <dgm:spPr/>
      <dgm:t>
        <a:bodyPr/>
        <a:lstStyle/>
        <a:p>
          <a:r>
            <a:rPr lang="en-US" sz="1000"/>
            <a:t>Selection</a:t>
          </a:r>
        </a:p>
      </dgm:t>
    </dgm:pt>
    <dgm:pt modelId="{5E1137B6-096E-44CE-9A54-E6419E14DA78}" type="parTrans" cxnId="{614CBD6F-C46E-4EED-9BFF-94E5BDD09EA2}">
      <dgm:prSet/>
      <dgm:spPr/>
      <dgm:t>
        <a:bodyPr/>
        <a:lstStyle/>
        <a:p>
          <a:endParaRPr lang="en-US"/>
        </a:p>
      </dgm:t>
    </dgm:pt>
    <dgm:pt modelId="{5E0F968B-8829-4302-8201-A3BC69398CD4}" type="sibTrans" cxnId="{614CBD6F-C46E-4EED-9BFF-94E5BDD09EA2}">
      <dgm:prSet/>
      <dgm:spPr/>
      <dgm:t>
        <a:bodyPr/>
        <a:lstStyle/>
        <a:p>
          <a:endParaRPr lang="en-US"/>
        </a:p>
      </dgm:t>
    </dgm:pt>
    <dgm:pt modelId="{108C1858-F37B-4577-972F-63BDE362A89E}">
      <dgm:prSet phldrT="[Text]" custT="1"/>
      <dgm:spPr/>
      <dgm:t>
        <a:bodyPr/>
        <a:lstStyle/>
        <a:p>
          <a:r>
            <a:rPr lang="en-US" sz="1000"/>
            <a:t>Buy</a:t>
          </a:r>
        </a:p>
      </dgm:t>
    </dgm:pt>
    <dgm:pt modelId="{CAF99F78-4591-4474-B7C3-E2FBCBF852DE}" type="parTrans" cxnId="{004C29D5-AC1E-46EB-9994-B722721A6DDB}">
      <dgm:prSet/>
      <dgm:spPr/>
      <dgm:t>
        <a:bodyPr/>
        <a:lstStyle/>
        <a:p>
          <a:endParaRPr lang="en-US"/>
        </a:p>
      </dgm:t>
    </dgm:pt>
    <dgm:pt modelId="{860DF1B9-5A86-4CEC-A2D6-33F58BD3B722}" type="sibTrans" cxnId="{004C29D5-AC1E-46EB-9994-B722721A6DDB}">
      <dgm:prSet/>
      <dgm:spPr/>
      <dgm:t>
        <a:bodyPr/>
        <a:lstStyle/>
        <a:p>
          <a:endParaRPr lang="en-US"/>
        </a:p>
      </dgm:t>
    </dgm:pt>
    <dgm:pt modelId="{48E354C1-C279-42C7-B0A1-38B6C8A73FDD}">
      <dgm:prSet phldrT="[Text]"/>
      <dgm:spPr/>
      <dgm:t>
        <a:bodyPr/>
        <a:lstStyle/>
        <a:p>
          <a:r>
            <a:rPr lang="en-US"/>
            <a:t>Post-purchase</a:t>
          </a:r>
        </a:p>
      </dgm:t>
    </dgm:pt>
    <dgm:pt modelId="{C7D08947-AAF1-41B8-BF2C-B5B524E92484}" type="parTrans" cxnId="{273A2790-A3F1-416D-A369-671CCABB61FD}">
      <dgm:prSet/>
      <dgm:spPr/>
      <dgm:t>
        <a:bodyPr/>
        <a:lstStyle/>
        <a:p>
          <a:endParaRPr lang="en-US"/>
        </a:p>
      </dgm:t>
    </dgm:pt>
    <dgm:pt modelId="{CE64D365-43EA-4DAD-A73D-F59B8561C016}" type="sibTrans" cxnId="{273A2790-A3F1-416D-A369-671CCABB61FD}">
      <dgm:prSet/>
      <dgm:spPr/>
      <dgm:t>
        <a:bodyPr/>
        <a:lstStyle/>
        <a:p>
          <a:endParaRPr lang="en-US"/>
        </a:p>
      </dgm:t>
    </dgm:pt>
    <dgm:pt modelId="{DB1EB7D7-1139-45BF-AA44-D44D9D397572}">
      <dgm:prSet phldrT="[Text]"/>
      <dgm:spPr/>
      <dgm:t>
        <a:bodyPr/>
        <a:lstStyle/>
        <a:p>
          <a:r>
            <a:rPr lang="en-US"/>
            <a:t>Trial</a:t>
          </a:r>
        </a:p>
      </dgm:t>
    </dgm:pt>
    <dgm:pt modelId="{CC219026-FE75-4BDE-90E1-F6FC8563D19D}" type="parTrans" cxnId="{7C118A00-43B4-4A8D-BFDC-37A6210FCB49}">
      <dgm:prSet/>
      <dgm:spPr/>
      <dgm:t>
        <a:bodyPr/>
        <a:lstStyle/>
        <a:p>
          <a:endParaRPr lang="en-US"/>
        </a:p>
      </dgm:t>
    </dgm:pt>
    <dgm:pt modelId="{F190FDBF-35AD-4668-AD67-878C507BD162}" type="sibTrans" cxnId="{7C118A00-43B4-4A8D-BFDC-37A6210FCB49}">
      <dgm:prSet/>
      <dgm:spPr/>
      <dgm:t>
        <a:bodyPr/>
        <a:lstStyle/>
        <a:p>
          <a:endParaRPr lang="en-US"/>
        </a:p>
      </dgm:t>
    </dgm:pt>
    <dgm:pt modelId="{2970904C-A3EA-479B-94FF-E08B780C1B77}">
      <dgm:prSet phldrT="[Text]"/>
      <dgm:spPr/>
      <dgm:t>
        <a:bodyPr/>
        <a:lstStyle/>
        <a:p>
          <a:r>
            <a:rPr lang="en-US"/>
            <a:t>Advocacy</a:t>
          </a:r>
        </a:p>
      </dgm:t>
    </dgm:pt>
    <dgm:pt modelId="{2C4FA451-6811-497F-A28A-DAA2B07EFB20}" type="parTrans" cxnId="{E5645395-7FC6-4B59-9A92-62A9799C1BFA}">
      <dgm:prSet/>
      <dgm:spPr/>
      <dgm:t>
        <a:bodyPr/>
        <a:lstStyle/>
        <a:p>
          <a:endParaRPr lang="en-US"/>
        </a:p>
      </dgm:t>
    </dgm:pt>
    <dgm:pt modelId="{59D2767E-1B97-4900-84C9-638CF9513027}" type="sibTrans" cxnId="{E5645395-7FC6-4B59-9A92-62A9799C1BFA}">
      <dgm:prSet/>
      <dgm:spPr/>
      <dgm:t>
        <a:bodyPr/>
        <a:lstStyle/>
        <a:p>
          <a:endParaRPr lang="en-US"/>
        </a:p>
      </dgm:t>
    </dgm:pt>
    <dgm:pt modelId="{AE140839-A77F-4FA8-AD4B-00F6F42A36D5}">
      <dgm:prSet phldrT="[Text]" custT="1"/>
      <dgm:spPr/>
      <dgm:t>
        <a:bodyPr/>
        <a:lstStyle/>
        <a:p>
          <a:r>
            <a:rPr lang="en-US" sz="900"/>
            <a:t>Consideration</a:t>
          </a:r>
        </a:p>
      </dgm:t>
    </dgm:pt>
    <dgm:pt modelId="{329F6BA4-72BC-41B6-9E4D-C08B4B6FAF17}" type="parTrans" cxnId="{A9B3280B-88C0-4744-94D9-B6DEDFDC852F}">
      <dgm:prSet/>
      <dgm:spPr/>
      <dgm:t>
        <a:bodyPr/>
        <a:lstStyle/>
        <a:p>
          <a:endParaRPr lang="en-US"/>
        </a:p>
      </dgm:t>
    </dgm:pt>
    <dgm:pt modelId="{7B505050-0591-4CA8-935D-5248B78F43B7}" type="sibTrans" cxnId="{A9B3280B-88C0-4744-94D9-B6DEDFDC852F}">
      <dgm:prSet/>
      <dgm:spPr/>
      <dgm:t>
        <a:bodyPr/>
        <a:lstStyle/>
        <a:p>
          <a:endParaRPr lang="en-US"/>
        </a:p>
      </dgm:t>
    </dgm:pt>
    <dgm:pt modelId="{C4940BCF-6E8B-4680-B8BF-828052A33003}">
      <dgm:prSet phldrT="[Text]"/>
      <dgm:spPr/>
      <dgm:t>
        <a:bodyPr/>
        <a:lstStyle/>
        <a:p>
          <a:r>
            <a:rPr lang="en-US"/>
            <a:t>Satisfaction</a:t>
          </a:r>
        </a:p>
      </dgm:t>
    </dgm:pt>
    <dgm:pt modelId="{DA4A26B2-1B3B-4CA7-810E-C0317F29D612}" type="parTrans" cxnId="{BD73388C-A615-438D-9941-952E7F53B975}">
      <dgm:prSet/>
      <dgm:spPr/>
      <dgm:t>
        <a:bodyPr/>
        <a:lstStyle/>
        <a:p>
          <a:endParaRPr lang="en-US"/>
        </a:p>
      </dgm:t>
    </dgm:pt>
    <dgm:pt modelId="{2CD78E94-8B24-446E-B420-57D9C606E18A}" type="sibTrans" cxnId="{BD73388C-A615-438D-9941-952E7F53B975}">
      <dgm:prSet/>
      <dgm:spPr/>
      <dgm:t>
        <a:bodyPr/>
        <a:lstStyle/>
        <a:p>
          <a:endParaRPr lang="en-US"/>
        </a:p>
      </dgm:t>
    </dgm:pt>
    <dgm:pt modelId="{3482BA6F-6C91-4EA4-AF4E-AFB61F18F3D8}">
      <dgm:prSet phldrT="[Text]"/>
      <dgm:spPr/>
      <dgm:t>
        <a:bodyPr/>
        <a:lstStyle/>
        <a:p>
          <a:r>
            <a:rPr lang="en-US"/>
            <a:t>Loyalty</a:t>
          </a:r>
        </a:p>
      </dgm:t>
    </dgm:pt>
    <dgm:pt modelId="{10653F04-08C9-4BB7-B0F6-859DB9C4CDAC}" type="parTrans" cxnId="{59BB1A79-7312-4C44-957C-EBA3183BD675}">
      <dgm:prSet/>
      <dgm:spPr/>
      <dgm:t>
        <a:bodyPr/>
        <a:lstStyle/>
        <a:p>
          <a:endParaRPr lang="en-US"/>
        </a:p>
      </dgm:t>
    </dgm:pt>
    <dgm:pt modelId="{73EFA12F-1D26-4F9C-9E64-6E2BCFF39A30}" type="sibTrans" cxnId="{59BB1A79-7312-4C44-957C-EBA3183BD675}">
      <dgm:prSet/>
      <dgm:spPr/>
      <dgm:t>
        <a:bodyPr/>
        <a:lstStyle/>
        <a:p>
          <a:endParaRPr lang="en-US"/>
        </a:p>
      </dgm:t>
    </dgm:pt>
    <dgm:pt modelId="{2F01A477-C0E9-4909-8E05-CC8A9E623017}" type="pres">
      <dgm:prSet presAssocID="{A1ECB6EB-69D9-4999-83CD-FBE2DE3E8D4B}" presName="theList" presStyleCnt="0">
        <dgm:presLayoutVars>
          <dgm:dir/>
          <dgm:animLvl val="lvl"/>
          <dgm:resizeHandles val="exact"/>
        </dgm:presLayoutVars>
      </dgm:prSet>
      <dgm:spPr/>
      <dgm:t>
        <a:bodyPr/>
        <a:lstStyle/>
        <a:p>
          <a:endParaRPr lang="en-US"/>
        </a:p>
      </dgm:t>
    </dgm:pt>
    <dgm:pt modelId="{8E370BE6-C47D-45A7-9FBF-536CAF3DCE34}" type="pres">
      <dgm:prSet presAssocID="{FE48CDD7-8E34-43A4-BE93-A5E398DC74F6}" presName="compNode" presStyleCnt="0"/>
      <dgm:spPr/>
    </dgm:pt>
    <dgm:pt modelId="{C7E91E69-B7AA-4A98-A6EF-F1A38AAC96CE}" type="pres">
      <dgm:prSet presAssocID="{FE48CDD7-8E34-43A4-BE93-A5E398DC74F6}" presName="noGeometry" presStyleCnt="0"/>
      <dgm:spPr/>
    </dgm:pt>
    <dgm:pt modelId="{FDBD8BD7-268A-42F9-93FC-41EBC2CE9144}" type="pres">
      <dgm:prSet presAssocID="{FE48CDD7-8E34-43A4-BE93-A5E398DC74F6}" presName="childTextVisible" presStyleLbl="bgAccFollowNode1" presStyleIdx="0" presStyleCnt="3" custScaleX="111069">
        <dgm:presLayoutVars>
          <dgm:bulletEnabled val="1"/>
        </dgm:presLayoutVars>
      </dgm:prSet>
      <dgm:spPr/>
      <dgm:t>
        <a:bodyPr/>
        <a:lstStyle/>
        <a:p>
          <a:endParaRPr lang="en-US"/>
        </a:p>
      </dgm:t>
    </dgm:pt>
    <dgm:pt modelId="{2C7F7EBC-FCA1-43E0-A5CF-D3BCFAA89D02}" type="pres">
      <dgm:prSet presAssocID="{FE48CDD7-8E34-43A4-BE93-A5E398DC74F6}" presName="childTextHidden" presStyleLbl="bgAccFollowNode1" presStyleIdx="0" presStyleCnt="3"/>
      <dgm:spPr/>
      <dgm:t>
        <a:bodyPr/>
        <a:lstStyle/>
        <a:p>
          <a:endParaRPr lang="en-US"/>
        </a:p>
      </dgm:t>
    </dgm:pt>
    <dgm:pt modelId="{E420B676-8A7C-4CBF-AF16-CCE100FA843D}" type="pres">
      <dgm:prSet presAssocID="{FE48CDD7-8E34-43A4-BE93-A5E398DC74F6}" presName="parentText" presStyleLbl="node1" presStyleIdx="0" presStyleCnt="3">
        <dgm:presLayoutVars>
          <dgm:chMax val="1"/>
          <dgm:bulletEnabled val="1"/>
        </dgm:presLayoutVars>
      </dgm:prSet>
      <dgm:spPr/>
      <dgm:t>
        <a:bodyPr/>
        <a:lstStyle/>
        <a:p>
          <a:endParaRPr lang="en-US"/>
        </a:p>
      </dgm:t>
    </dgm:pt>
    <dgm:pt modelId="{9568ADD5-9E65-4FE8-ACD0-75E6CF7E9F94}" type="pres">
      <dgm:prSet presAssocID="{FE48CDD7-8E34-43A4-BE93-A5E398DC74F6}" presName="aSpace" presStyleCnt="0"/>
      <dgm:spPr/>
    </dgm:pt>
    <dgm:pt modelId="{3CF9B9C1-FCC7-4609-ADC6-94AEBF07D011}" type="pres">
      <dgm:prSet presAssocID="{0242ECBF-8096-4441-8159-A6424D6458E3}" presName="compNode" presStyleCnt="0"/>
      <dgm:spPr/>
    </dgm:pt>
    <dgm:pt modelId="{B2B807DE-E4C8-4C95-BBC2-0E588F520EBC}" type="pres">
      <dgm:prSet presAssocID="{0242ECBF-8096-4441-8159-A6424D6458E3}" presName="noGeometry" presStyleCnt="0"/>
      <dgm:spPr/>
    </dgm:pt>
    <dgm:pt modelId="{9239E800-24D1-4EEC-8240-AB68658B3D66}" type="pres">
      <dgm:prSet presAssocID="{0242ECBF-8096-4441-8159-A6424D6458E3}" presName="childTextVisible" presStyleLbl="bgAccFollowNode1" presStyleIdx="1" presStyleCnt="3">
        <dgm:presLayoutVars>
          <dgm:bulletEnabled val="1"/>
        </dgm:presLayoutVars>
      </dgm:prSet>
      <dgm:spPr/>
      <dgm:t>
        <a:bodyPr/>
        <a:lstStyle/>
        <a:p>
          <a:endParaRPr lang="en-US"/>
        </a:p>
      </dgm:t>
    </dgm:pt>
    <dgm:pt modelId="{D024AC90-FB14-4981-9BA7-FEB884072EFB}" type="pres">
      <dgm:prSet presAssocID="{0242ECBF-8096-4441-8159-A6424D6458E3}" presName="childTextHidden" presStyleLbl="bgAccFollowNode1" presStyleIdx="1" presStyleCnt="3"/>
      <dgm:spPr/>
      <dgm:t>
        <a:bodyPr/>
        <a:lstStyle/>
        <a:p>
          <a:endParaRPr lang="en-US"/>
        </a:p>
      </dgm:t>
    </dgm:pt>
    <dgm:pt modelId="{B00E6A52-A5FC-4506-9C0A-A48FFEE71F18}" type="pres">
      <dgm:prSet presAssocID="{0242ECBF-8096-4441-8159-A6424D6458E3}" presName="parentText" presStyleLbl="node1" presStyleIdx="1" presStyleCnt="3">
        <dgm:presLayoutVars>
          <dgm:chMax val="1"/>
          <dgm:bulletEnabled val="1"/>
        </dgm:presLayoutVars>
      </dgm:prSet>
      <dgm:spPr/>
      <dgm:t>
        <a:bodyPr/>
        <a:lstStyle/>
        <a:p>
          <a:endParaRPr lang="en-US"/>
        </a:p>
      </dgm:t>
    </dgm:pt>
    <dgm:pt modelId="{6CF85C3D-3632-4271-9780-AD45EBF6B400}" type="pres">
      <dgm:prSet presAssocID="{0242ECBF-8096-4441-8159-A6424D6458E3}" presName="aSpace" presStyleCnt="0"/>
      <dgm:spPr/>
    </dgm:pt>
    <dgm:pt modelId="{40BF752B-FAA9-4FED-8E0D-C8B010C41A9E}" type="pres">
      <dgm:prSet presAssocID="{48E354C1-C279-42C7-B0A1-38B6C8A73FDD}" presName="compNode" presStyleCnt="0"/>
      <dgm:spPr/>
    </dgm:pt>
    <dgm:pt modelId="{B5A8023D-8608-4DE8-A6AE-6A81A2A6070C}" type="pres">
      <dgm:prSet presAssocID="{48E354C1-C279-42C7-B0A1-38B6C8A73FDD}" presName="noGeometry" presStyleCnt="0"/>
      <dgm:spPr/>
    </dgm:pt>
    <dgm:pt modelId="{FEDEC50B-9973-4EB5-A6B5-11F08059A0A3}" type="pres">
      <dgm:prSet presAssocID="{48E354C1-C279-42C7-B0A1-38B6C8A73FDD}" presName="childTextVisible" presStyleLbl="bgAccFollowNode1" presStyleIdx="2" presStyleCnt="3">
        <dgm:presLayoutVars>
          <dgm:bulletEnabled val="1"/>
        </dgm:presLayoutVars>
      </dgm:prSet>
      <dgm:spPr/>
      <dgm:t>
        <a:bodyPr/>
        <a:lstStyle/>
        <a:p>
          <a:endParaRPr lang="en-US"/>
        </a:p>
      </dgm:t>
    </dgm:pt>
    <dgm:pt modelId="{D5CC4991-820B-4190-B62E-3D00D5B58B4D}" type="pres">
      <dgm:prSet presAssocID="{48E354C1-C279-42C7-B0A1-38B6C8A73FDD}" presName="childTextHidden" presStyleLbl="bgAccFollowNode1" presStyleIdx="2" presStyleCnt="3"/>
      <dgm:spPr/>
      <dgm:t>
        <a:bodyPr/>
        <a:lstStyle/>
        <a:p>
          <a:endParaRPr lang="en-US"/>
        </a:p>
      </dgm:t>
    </dgm:pt>
    <dgm:pt modelId="{D4EAA6A9-BBDF-4AB1-A7BF-C14BD8AF65FB}" type="pres">
      <dgm:prSet presAssocID="{48E354C1-C279-42C7-B0A1-38B6C8A73FDD}" presName="parentText" presStyleLbl="node1" presStyleIdx="2" presStyleCnt="3">
        <dgm:presLayoutVars>
          <dgm:chMax val="1"/>
          <dgm:bulletEnabled val="1"/>
        </dgm:presLayoutVars>
      </dgm:prSet>
      <dgm:spPr/>
      <dgm:t>
        <a:bodyPr/>
        <a:lstStyle/>
        <a:p>
          <a:endParaRPr lang="en-US"/>
        </a:p>
      </dgm:t>
    </dgm:pt>
  </dgm:ptLst>
  <dgm:cxnLst>
    <dgm:cxn modelId="{A9B3280B-88C0-4744-94D9-B6DEDFDC852F}" srcId="{FE48CDD7-8E34-43A4-BE93-A5E398DC74F6}" destId="{AE140839-A77F-4FA8-AD4B-00F6F42A36D5}" srcOrd="2" destOrd="0" parTransId="{329F6BA4-72BC-41B6-9E4D-C08B4B6FAF17}" sibTransId="{7B505050-0591-4CA8-935D-5248B78F43B7}"/>
    <dgm:cxn modelId="{47DC559E-5786-43A3-8011-9F99676F1203}" type="presOf" srcId="{2970904C-A3EA-479B-94FF-E08B780C1B77}" destId="{FEDEC50B-9973-4EB5-A6B5-11F08059A0A3}" srcOrd="0" destOrd="3" presId="urn:microsoft.com/office/officeart/2005/8/layout/hProcess6"/>
    <dgm:cxn modelId="{004C29D5-AC1E-46EB-9994-B722721A6DDB}" srcId="{0242ECBF-8096-4441-8159-A6424D6458E3}" destId="{108C1858-F37B-4577-972F-63BDE362A89E}" srcOrd="1" destOrd="0" parTransId="{CAF99F78-4591-4474-B7C3-E2FBCBF852DE}" sibTransId="{860DF1B9-5A86-4CEC-A2D6-33F58BD3B722}"/>
    <dgm:cxn modelId="{0DF7CEE5-FE32-4335-AE29-BCCC044AA812}" type="presOf" srcId="{8BC988D7-EE5D-415B-9450-E39F096930A1}" destId="{2C7F7EBC-FCA1-43E0-A5CF-D3BCFAA89D02}" srcOrd="1" destOrd="0" presId="urn:microsoft.com/office/officeart/2005/8/layout/hProcess6"/>
    <dgm:cxn modelId="{59BB1A79-7312-4C44-957C-EBA3183BD675}" srcId="{48E354C1-C279-42C7-B0A1-38B6C8A73FDD}" destId="{3482BA6F-6C91-4EA4-AF4E-AFB61F18F3D8}" srcOrd="2" destOrd="0" parTransId="{10653F04-08C9-4BB7-B0F6-859DB9C4CDAC}" sibTransId="{73EFA12F-1D26-4F9C-9E64-6E2BCFF39A30}"/>
    <dgm:cxn modelId="{2780D081-C2D8-4485-B601-7CC54F0713ED}" type="presOf" srcId="{FDFDAE27-4661-459E-A5D4-88E2721FBE4A}" destId="{FDBD8BD7-268A-42F9-93FC-41EBC2CE9144}" srcOrd="0" destOrd="1" presId="urn:microsoft.com/office/officeart/2005/8/layout/hProcess6"/>
    <dgm:cxn modelId="{8D106F46-66CB-4395-84B1-CDEF79FAA1D9}" type="presOf" srcId="{AE140839-A77F-4FA8-AD4B-00F6F42A36D5}" destId="{FDBD8BD7-268A-42F9-93FC-41EBC2CE9144}" srcOrd="0" destOrd="2" presId="urn:microsoft.com/office/officeart/2005/8/layout/hProcess6"/>
    <dgm:cxn modelId="{50C76BB4-69EF-4059-B343-EF122567F054}" type="presOf" srcId="{C4940BCF-6E8B-4680-B8BF-828052A33003}" destId="{FEDEC50B-9973-4EB5-A6B5-11F08059A0A3}" srcOrd="0" destOrd="1" presId="urn:microsoft.com/office/officeart/2005/8/layout/hProcess6"/>
    <dgm:cxn modelId="{BD73388C-A615-438D-9941-952E7F53B975}" srcId="{48E354C1-C279-42C7-B0A1-38B6C8A73FDD}" destId="{C4940BCF-6E8B-4680-B8BF-828052A33003}" srcOrd="1" destOrd="0" parTransId="{DA4A26B2-1B3B-4CA7-810E-C0317F29D612}" sibTransId="{2CD78E94-8B24-446E-B420-57D9C606E18A}"/>
    <dgm:cxn modelId="{C199CFBE-8228-4C5B-B464-F3A4E19BA977}" type="presOf" srcId="{FDFDAE27-4661-459E-A5D4-88E2721FBE4A}" destId="{2C7F7EBC-FCA1-43E0-A5CF-D3BCFAA89D02}" srcOrd="1" destOrd="1" presId="urn:microsoft.com/office/officeart/2005/8/layout/hProcess6"/>
    <dgm:cxn modelId="{1E8545E7-475C-48E5-86EF-997C0DB4CEA4}" type="presOf" srcId="{C4940BCF-6E8B-4680-B8BF-828052A33003}" destId="{D5CC4991-820B-4190-B62E-3D00D5B58B4D}" srcOrd="1" destOrd="1" presId="urn:microsoft.com/office/officeart/2005/8/layout/hProcess6"/>
    <dgm:cxn modelId="{93429976-13A5-4483-A059-B3C2536F9BEA}" type="presOf" srcId="{0242ECBF-8096-4441-8159-A6424D6458E3}" destId="{B00E6A52-A5FC-4506-9C0A-A48FFEE71F18}" srcOrd="0" destOrd="0" presId="urn:microsoft.com/office/officeart/2005/8/layout/hProcess6"/>
    <dgm:cxn modelId="{6D9A1B5F-4E85-4EED-A26E-2B4F0EDDAC11}" srcId="{A1ECB6EB-69D9-4999-83CD-FBE2DE3E8D4B}" destId="{0242ECBF-8096-4441-8159-A6424D6458E3}" srcOrd="1" destOrd="0" parTransId="{4ECB0F0C-9EE0-44F2-B655-5C2B67F831CC}" sibTransId="{2D58310B-6E74-474B-B6A0-607489726DA6}"/>
    <dgm:cxn modelId="{DE6F0B76-C194-4BE3-A30E-8D62FAFD101A}" type="presOf" srcId="{2970904C-A3EA-479B-94FF-E08B780C1B77}" destId="{D5CC4991-820B-4190-B62E-3D00D5B58B4D}" srcOrd="1" destOrd="3" presId="urn:microsoft.com/office/officeart/2005/8/layout/hProcess6"/>
    <dgm:cxn modelId="{18B1904D-2F88-4C4E-8017-E14639DA1139}" type="presOf" srcId="{108C1858-F37B-4577-972F-63BDE362A89E}" destId="{D024AC90-FB14-4981-9BA7-FEB884072EFB}" srcOrd="1" destOrd="1" presId="urn:microsoft.com/office/officeart/2005/8/layout/hProcess6"/>
    <dgm:cxn modelId="{D9D50BAF-D82D-4F9E-AEDD-0674BF29EB3B}" type="presOf" srcId="{FE48CDD7-8E34-43A4-BE93-A5E398DC74F6}" destId="{E420B676-8A7C-4CBF-AF16-CCE100FA843D}" srcOrd="0" destOrd="0" presId="urn:microsoft.com/office/officeart/2005/8/layout/hProcess6"/>
    <dgm:cxn modelId="{0039462A-E6F7-4AC7-B9DF-9842F36B10C5}" type="presOf" srcId="{A1ECB6EB-69D9-4999-83CD-FBE2DE3E8D4B}" destId="{2F01A477-C0E9-4909-8E05-CC8A9E623017}" srcOrd="0" destOrd="0" presId="urn:microsoft.com/office/officeart/2005/8/layout/hProcess6"/>
    <dgm:cxn modelId="{AB9A5E5B-610C-4F4A-87CD-21BB016C775D}" type="presOf" srcId="{3482BA6F-6C91-4EA4-AF4E-AFB61F18F3D8}" destId="{FEDEC50B-9973-4EB5-A6B5-11F08059A0A3}" srcOrd="0" destOrd="2" presId="urn:microsoft.com/office/officeart/2005/8/layout/hProcess6"/>
    <dgm:cxn modelId="{351DEA0D-DD31-4FC3-8730-BD8C6B21EC85}" type="presOf" srcId="{108C1858-F37B-4577-972F-63BDE362A89E}" destId="{9239E800-24D1-4EEC-8240-AB68658B3D66}" srcOrd="0" destOrd="1" presId="urn:microsoft.com/office/officeart/2005/8/layout/hProcess6"/>
    <dgm:cxn modelId="{3C6FE6AE-13DA-4229-8FFF-67FF2CCE22B0}" type="presOf" srcId="{DB1EB7D7-1139-45BF-AA44-D44D9D397572}" destId="{D5CC4991-820B-4190-B62E-3D00D5B58B4D}" srcOrd="1" destOrd="0" presId="urn:microsoft.com/office/officeart/2005/8/layout/hProcess6"/>
    <dgm:cxn modelId="{614CBD6F-C46E-4EED-9BFF-94E5BDD09EA2}" srcId="{0242ECBF-8096-4441-8159-A6424D6458E3}" destId="{ADA6A182-B49C-4DA9-95F8-F306B9C58486}" srcOrd="0" destOrd="0" parTransId="{5E1137B6-096E-44CE-9A54-E6419E14DA78}" sibTransId="{5E0F968B-8829-4302-8201-A3BC69398CD4}"/>
    <dgm:cxn modelId="{61C11064-76BB-4F55-9969-B008A4FA2C09}" type="presOf" srcId="{ADA6A182-B49C-4DA9-95F8-F306B9C58486}" destId="{D024AC90-FB14-4981-9BA7-FEB884072EFB}" srcOrd="1" destOrd="0" presId="urn:microsoft.com/office/officeart/2005/8/layout/hProcess6"/>
    <dgm:cxn modelId="{9EF6747F-E154-450C-868F-FE2E18C31002}" type="presOf" srcId="{ADA6A182-B49C-4DA9-95F8-F306B9C58486}" destId="{9239E800-24D1-4EEC-8240-AB68658B3D66}" srcOrd="0" destOrd="0" presId="urn:microsoft.com/office/officeart/2005/8/layout/hProcess6"/>
    <dgm:cxn modelId="{6B0DBD94-E317-4394-A2B4-4A9149964BB6}" type="presOf" srcId="{DB1EB7D7-1139-45BF-AA44-D44D9D397572}" destId="{FEDEC50B-9973-4EB5-A6B5-11F08059A0A3}" srcOrd="0" destOrd="0" presId="urn:microsoft.com/office/officeart/2005/8/layout/hProcess6"/>
    <dgm:cxn modelId="{2DFE1DF7-F24F-42CF-AD5F-4D40FBE9CCFF}" srcId="{FE48CDD7-8E34-43A4-BE93-A5E398DC74F6}" destId="{8BC988D7-EE5D-415B-9450-E39F096930A1}" srcOrd="0" destOrd="0" parTransId="{F553C353-C82E-427E-AD7E-733CD3AFF3EC}" sibTransId="{EDA277AF-5A65-40F8-9FFC-B3024B632A01}"/>
    <dgm:cxn modelId="{6D038420-046B-48F1-91F6-1418BED22043}" type="presOf" srcId="{8BC988D7-EE5D-415B-9450-E39F096930A1}" destId="{FDBD8BD7-268A-42F9-93FC-41EBC2CE9144}" srcOrd="0" destOrd="0" presId="urn:microsoft.com/office/officeart/2005/8/layout/hProcess6"/>
    <dgm:cxn modelId="{7C118A00-43B4-4A8D-BFDC-37A6210FCB49}" srcId="{48E354C1-C279-42C7-B0A1-38B6C8A73FDD}" destId="{DB1EB7D7-1139-45BF-AA44-D44D9D397572}" srcOrd="0" destOrd="0" parTransId="{CC219026-FE75-4BDE-90E1-F6FC8563D19D}" sibTransId="{F190FDBF-35AD-4668-AD67-878C507BD162}"/>
    <dgm:cxn modelId="{AEA8869D-DB2C-4E54-BE8B-153C4CB62DC6}" type="presOf" srcId="{AE140839-A77F-4FA8-AD4B-00F6F42A36D5}" destId="{2C7F7EBC-FCA1-43E0-A5CF-D3BCFAA89D02}" srcOrd="1" destOrd="2" presId="urn:microsoft.com/office/officeart/2005/8/layout/hProcess6"/>
    <dgm:cxn modelId="{FA136374-68BC-471E-9D1F-709EFBB978C2}" srcId="{FE48CDD7-8E34-43A4-BE93-A5E398DC74F6}" destId="{FDFDAE27-4661-459E-A5D4-88E2721FBE4A}" srcOrd="1" destOrd="0" parTransId="{58293A20-569C-4064-A1F8-6A9D5A810E42}" sibTransId="{53BB3179-D03A-470C-8BEA-A7ECB66E00AD}"/>
    <dgm:cxn modelId="{E5645395-7FC6-4B59-9A92-62A9799C1BFA}" srcId="{48E354C1-C279-42C7-B0A1-38B6C8A73FDD}" destId="{2970904C-A3EA-479B-94FF-E08B780C1B77}" srcOrd="3" destOrd="0" parTransId="{2C4FA451-6811-497F-A28A-DAA2B07EFB20}" sibTransId="{59D2767E-1B97-4900-84C9-638CF9513027}"/>
    <dgm:cxn modelId="{0AB006AD-5EDE-45EE-A9B5-5E2A57922C6B}" type="presOf" srcId="{48E354C1-C279-42C7-B0A1-38B6C8A73FDD}" destId="{D4EAA6A9-BBDF-4AB1-A7BF-C14BD8AF65FB}" srcOrd="0" destOrd="0" presId="urn:microsoft.com/office/officeart/2005/8/layout/hProcess6"/>
    <dgm:cxn modelId="{8B3AC2E3-EF76-43E7-9E44-3D7F11CAACA6}" srcId="{A1ECB6EB-69D9-4999-83CD-FBE2DE3E8D4B}" destId="{FE48CDD7-8E34-43A4-BE93-A5E398DC74F6}" srcOrd="0" destOrd="0" parTransId="{7A0F0C4E-2CBE-4E37-9397-943AD282EA03}" sibTransId="{05ED47B6-168C-49C0-AFAF-C509BC9DAB04}"/>
    <dgm:cxn modelId="{BC0E5435-67EC-4E65-8D31-A570C9264C81}" type="presOf" srcId="{3482BA6F-6C91-4EA4-AF4E-AFB61F18F3D8}" destId="{D5CC4991-820B-4190-B62E-3D00D5B58B4D}" srcOrd="1" destOrd="2" presId="urn:microsoft.com/office/officeart/2005/8/layout/hProcess6"/>
    <dgm:cxn modelId="{273A2790-A3F1-416D-A369-671CCABB61FD}" srcId="{A1ECB6EB-69D9-4999-83CD-FBE2DE3E8D4B}" destId="{48E354C1-C279-42C7-B0A1-38B6C8A73FDD}" srcOrd="2" destOrd="0" parTransId="{C7D08947-AAF1-41B8-BF2C-B5B524E92484}" sibTransId="{CE64D365-43EA-4DAD-A73D-F59B8561C016}"/>
    <dgm:cxn modelId="{2A0F9420-2AC3-4033-8452-A5838F11684E}" type="presParOf" srcId="{2F01A477-C0E9-4909-8E05-CC8A9E623017}" destId="{8E370BE6-C47D-45A7-9FBF-536CAF3DCE34}" srcOrd="0" destOrd="0" presId="urn:microsoft.com/office/officeart/2005/8/layout/hProcess6"/>
    <dgm:cxn modelId="{27CAA27C-AD11-4B0D-8C80-DA1ACF9B03C6}" type="presParOf" srcId="{8E370BE6-C47D-45A7-9FBF-536CAF3DCE34}" destId="{C7E91E69-B7AA-4A98-A6EF-F1A38AAC96CE}" srcOrd="0" destOrd="0" presId="urn:microsoft.com/office/officeart/2005/8/layout/hProcess6"/>
    <dgm:cxn modelId="{F3D3E61C-BA1B-483B-BCAE-40FFE19D0E8D}" type="presParOf" srcId="{8E370BE6-C47D-45A7-9FBF-536CAF3DCE34}" destId="{FDBD8BD7-268A-42F9-93FC-41EBC2CE9144}" srcOrd="1" destOrd="0" presId="urn:microsoft.com/office/officeart/2005/8/layout/hProcess6"/>
    <dgm:cxn modelId="{FE8FBB21-C46B-41C9-AB23-3BC87BDB44CA}" type="presParOf" srcId="{8E370BE6-C47D-45A7-9FBF-536CAF3DCE34}" destId="{2C7F7EBC-FCA1-43E0-A5CF-D3BCFAA89D02}" srcOrd="2" destOrd="0" presId="urn:microsoft.com/office/officeart/2005/8/layout/hProcess6"/>
    <dgm:cxn modelId="{7A51B327-72A0-45F0-8908-1565EDAA478F}" type="presParOf" srcId="{8E370BE6-C47D-45A7-9FBF-536CAF3DCE34}" destId="{E420B676-8A7C-4CBF-AF16-CCE100FA843D}" srcOrd="3" destOrd="0" presId="urn:microsoft.com/office/officeart/2005/8/layout/hProcess6"/>
    <dgm:cxn modelId="{62225078-6E7D-4083-B714-246246F28732}" type="presParOf" srcId="{2F01A477-C0E9-4909-8E05-CC8A9E623017}" destId="{9568ADD5-9E65-4FE8-ACD0-75E6CF7E9F94}" srcOrd="1" destOrd="0" presId="urn:microsoft.com/office/officeart/2005/8/layout/hProcess6"/>
    <dgm:cxn modelId="{4A4F0645-8A59-4925-92BD-359FCE5C97D4}" type="presParOf" srcId="{2F01A477-C0E9-4909-8E05-CC8A9E623017}" destId="{3CF9B9C1-FCC7-4609-ADC6-94AEBF07D011}" srcOrd="2" destOrd="0" presId="urn:microsoft.com/office/officeart/2005/8/layout/hProcess6"/>
    <dgm:cxn modelId="{B33B463B-7590-4496-ADF3-D5ABA533216C}" type="presParOf" srcId="{3CF9B9C1-FCC7-4609-ADC6-94AEBF07D011}" destId="{B2B807DE-E4C8-4C95-BBC2-0E588F520EBC}" srcOrd="0" destOrd="0" presId="urn:microsoft.com/office/officeart/2005/8/layout/hProcess6"/>
    <dgm:cxn modelId="{4B8D5D59-971A-47D4-9262-35C34FBBBB64}" type="presParOf" srcId="{3CF9B9C1-FCC7-4609-ADC6-94AEBF07D011}" destId="{9239E800-24D1-4EEC-8240-AB68658B3D66}" srcOrd="1" destOrd="0" presId="urn:microsoft.com/office/officeart/2005/8/layout/hProcess6"/>
    <dgm:cxn modelId="{0F651E35-BA93-4B27-8E2D-DD1593E09A30}" type="presParOf" srcId="{3CF9B9C1-FCC7-4609-ADC6-94AEBF07D011}" destId="{D024AC90-FB14-4981-9BA7-FEB884072EFB}" srcOrd="2" destOrd="0" presId="urn:microsoft.com/office/officeart/2005/8/layout/hProcess6"/>
    <dgm:cxn modelId="{367A2D35-4CF2-45C6-B842-C4481796C5BB}" type="presParOf" srcId="{3CF9B9C1-FCC7-4609-ADC6-94AEBF07D011}" destId="{B00E6A52-A5FC-4506-9C0A-A48FFEE71F18}" srcOrd="3" destOrd="0" presId="urn:microsoft.com/office/officeart/2005/8/layout/hProcess6"/>
    <dgm:cxn modelId="{28450B94-3F66-461F-9A69-806583F1E57B}" type="presParOf" srcId="{2F01A477-C0E9-4909-8E05-CC8A9E623017}" destId="{6CF85C3D-3632-4271-9780-AD45EBF6B400}" srcOrd="3" destOrd="0" presId="urn:microsoft.com/office/officeart/2005/8/layout/hProcess6"/>
    <dgm:cxn modelId="{8B25B4D6-E2CA-4AB6-B9C4-6E8E8057BF46}" type="presParOf" srcId="{2F01A477-C0E9-4909-8E05-CC8A9E623017}" destId="{40BF752B-FAA9-4FED-8E0D-C8B010C41A9E}" srcOrd="4" destOrd="0" presId="urn:microsoft.com/office/officeart/2005/8/layout/hProcess6"/>
    <dgm:cxn modelId="{B5667837-5802-46C4-95C1-3D615C93CEAB}" type="presParOf" srcId="{40BF752B-FAA9-4FED-8E0D-C8B010C41A9E}" destId="{B5A8023D-8608-4DE8-A6AE-6A81A2A6070C}" srcOrd="0" destOrd="0" presId="urn:microsoft.com/office/officeart/2005/8/layout/hProcess6"/>
    <dgm:cxn modelId="{F71BC1F1-5062-4598-B451-40F593CDC9DC}" type="presParOf" srcId="{40BF752B-FAA9-4FED-8E0D-C8B010C41A9E}" destId="{FEDEC50B-9973-4EB5-A6B5-11F08059A0A3}" srcOrd="1" destOrd="0" presId="urn:microsoft.com/office/officeart/2005/8/layout/hProcess6"/>
    <dgm:cxn modelId="{614DDCF8-DC5A-4C38-8885-A321F864E05E}" type="presParOf" srcId="{40BF752B-FAA9-4FED-8E0D-C8B010C41A9E}" destId="{D5CC4991-820B-4190-B62E-3D00D5B58B4D}" srcOrd="2" destOrd="0" presId="urn:microsoft.com/office/officeart/2005/8/layout/hProcess6"/>
    <dgm:cxn modelId="{82B2C3B8-40A2-46C2-BECD-9D4F4EE89C47}" type="presParOf" srcId="{40BF752B-FAA9-4FED-8E0D-C8B010C41A9E}" destId="{D4EAA6A9-BBDF-4AB1-A7BF-C14BD8AF65FB}" srcOrd="3" destOrd="0" presId="urn:microsoft.com/office/officeart/2005/8/layout/hProcess6"/>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DF1F65D-8E85-42B1-B3DD-65BFF5C908E1}" type="doc">
      <dgm:prSet loTypeId="urn:microsoft.com/office/officeart/2005/8/layout/cycle6" loCatId="cycle" qsTypeId="urn:microsoft.com/office/officeart/2005/8/quickstyle/simple1" qsCatId="simple" csTypeId="urn:microsoft.com/office/officeart/2005/8/colors/colorful1#2" csCatId="colorful" phldr="1"/>
      <dgm:spPr/>
      <dgm:t>
        <a:bodyPr/>
        <a:lstStyle/>
        <a:p>
          <a:endParaRPr lang="en-US"/>
        </a:p>
      </dgm:t>
    </dgm:pt>
    <dgm:pt modelId="{AAE4AE37-48C1-4AC2-AE08-68D980CEF989}">
      <dgm:prSet phldrT="[Text]"/>
      <dgm:spPr/>
      <dgm:t>
        <a:bodyPr/>
        <a:lstStyle/>
        <a:p>
          <a:r>
            <a:rPr lang="en-US"/>
            <a:t>Improved Sevice Delivery Standards</a:t>
          </a:r>
        </a:p>
      </dgm:t>
    </dgm:pt>
    <dgm:pt modelId="{62C86492-CD90-41C6-BD7D-12F461B0BC08}" type="parTrans" cxnId="{E4B44F0B-C487-4025-8FC6-27F21AB83494}">
      <dgm:prSet/>
      <dgm:spPr/>
      <dgm:t>
        <a:bodyPr/>
        <a:lstStyle/>
        <a:p>
          <a:endParaRPr lang="en-US"/>
        </a:p>
      </dgm:t>
    </dgm:pt>
    <dgm:pt modelId="{CF2A2043-2B21-453C-B01B-BE0CDA6548A5}" type="sibTrans" cxnId="{E4B44F0B-C487-4025-8FC6-27F21AB83494}">
      <dgm:prSet/>
      <dgm:spPr/>
      <dgm:t>
        <a:bodyPr/>
        <a:lstStyle/>
        <a:p>
          <a:endParaRPr lang="en-US"/>
        </a:p>
      </dgm:t>
    </dgm:pt>
    <dgm:pt modelId="{F9093D0A-1E64-402C-896F-0C4E5282EC79}">
      <dgm:prSet phldrT="[Text]"/>
      <dgm:spPr/>
      <dgm:t>
        <a:bodyPr/>
        <a:lstStyle/>
        <a:p>
          <a:r>
            <a:rPr lang="en-US"/>
            <a:t>Communicate review process with Staff/Customers</a:t>
          </a:r>
        </a:p>
      </dgm:t>
    </dgm:pt>
    <dgm:pt modelId="{828CD19A-7B1A-4332-A50F-B67BAB4DD2C1}" type="parTrans" cxnId="{E10070F0-B1BC-4947-96BF-9FCADB83058A}">
      <dgm:prSet/>
      <dgm:spPr/>
      <dgm:t>
        <a:bodyPr/>
        <a:lstStyle/>
        <a:p>
          <a:endParaRPr lang="en-US"/>
        </a:p>
      </dgm:t>
    </dgm:pt>
    <dgm:pt modelId="{70B6038C-CC27-4B29-9136-E7BC3F3CDD38}" type="sibTrans" cxnId="{E10070F0-B1BC-4947-96BF-9FCADB83058A}">
      <dgm:prSet/>
      <dgm:spPr/>
      <dgm:t>
        <a:bodyPr/>
        <a:lstStyle/>
        <a:p>
          <a:endParaRPr lang="en-US"/>
        </a:p>
      </dgm:t>
    </dgm:pt>
    <dgm:pt modelId="{23456EE7-1235-441D-8EE8-E897679E6221}">
      <dgm:prSet phldrT="[Text]"/>
      <dgm:spPr/>
      <dgm:t>
        <a:bodyPr/>
        <a:lstStyle/>
        <a:p>
          <a:r>
            <a:rPr lang="en-US"/>
            <a:t>Conduct review</a:t>
          </a:r>
        </a:p>
      </dgm:t>
    </dgm:pt>
    <dgm:pt modelId="{42F5F671-891D-4BB4-B688-A20349D7E52D}" type="parTrans" cxnId="{537CFBE4-A1E2-4458-AAAA-26B3A0446B6B}">
      <dgm:prSet/>
      <dgm:spPr/>
      <dgm:t>
        <a:bodyPr/>
        <a:lstStyle/>
        <a:p>
          <a:endParaRPr lang="en-US"/>
        </a:p>
      </dgm:t>
    </dgm:pt>
    <dgm:pt modelId="{15DB79D0-288A-40D4-8D42-605117406E09}" type="sibTrans" cxnId="{537CFBE4-A1E2-4458-AAAA-26B3A0446B6B}">
      <dgm:prSet/>
      <dgm:spPr/>
      <dgm:t>
        <a:bodyPr/>
        <a:lstStyle/>
        <a:p>
          <a:endParaRPr lang="en-US"/>
        </a:p>
      </dgm:t>
    </dgm:pt>
    <dgm:pt modelId="{B438ABAF-48A6-4FA0-BA11-B2A1FDF99417}">
      <dgm:prSet phldrT="[Text]"/>
      <dgm:spPr/>
      <dgm:t>
        <a:bodyPr/>
        <a:lstStyle/>
        <a:p>
          <a:r>
            <a:rPr lang="en-US"/>
            <a:t>Develop Implementation Strategy</a:t>
          </a:r>
        </a:p>
      </dgm:t>
    </dgm:pt>
    <dgm:pt modelId="{571E95B4-A823-4A7A-88DF-4FFE0A8E4BB7}" type="parTrans" cxnId="{2C1A06DE-FBA4-4933-B802-C61275E5BA92}">
      <dgm:prSet/>
      <dgm:spPr/>
      <dgm:t>
        <a:bodyPr/>
        <a:lstStyle/>
        <a:p>
          <a:endParaRPr lang="en-US"/>
        </a:p>
      </dgm:t>
    </dgm:pt>
    <dgm:pt modelId="{F2216877-0BF9-4245-925A-4E7347B8603A}" type="sibTrans" cxnId="{2C1A06DE-FBA4-4933-B802-C61275E5BA92}">
      <dgm:prSet/>
      <dgm:spPr/>
      <dgm:t>
        <a:bodyPr/>
        <a:lstStyle/>
        <a:p>
          <a:endParaRPr lang="en-US"/>
        </a:p>
      </dgm:t>
    </dgm:pt>
    <dgm:pt modelId="{DC9AFC76-BD6D-48F3-8975-3FABC8CDE82B}">
      <dgm:prSet phldrT="[Text]"/>
      <dgm:spPr/>
      <dgm:t>
        <a:bodyPr/>
        <a:lstStyle/>
        <a:p>
          <a:r>
            <a:rPr lang="en-US"/>
            <a:t>Implement Improvements/Changes to service delivery standards</a:t>
          </a:r>
        </a:p>
      </dgm:t>
    </dgm:pt>
    <dgm:pt modelId="{82FD7DAA-DC79-444A-B802-EFDD9904EB8E}" type="parTrans" cxnId="{29F99507-A165-4211-9609-CB6F78AFB0E0}">
      <dgm:prSet/>
      <dgm:spPr/>
      <dgm:t>
        <a:bodyPr/>
        <a:lstStyle/>
        <a:p>
          <a:endParaRPr lang="en-US"/>
        </a:p>
      </dgm:t>
    </dgm:pt>
    <dgm:pt modelId="{C4326941-1D24-4226-AFEB-92D197E5C9FA}" type="sibTrans" cxnId="{29F99507-A165-4211-9609-CB6F78AFB0E0}">
      <dgm:prSet/>
      <dgm:spPr/>
      <dgm:t>
        <a:bodyPr/>
        <a:lstStyle/>
        <a:p>
          <a:endParaRPr lang="en-US"/>
        </a:p>
      </dgm:t>
    </dgm:pt>
    <dgm:pt modelId="{00D2010F-FA08-4DF9-A01F-5787A3CD6B87}">
      <dgm:prSet/>
      <dgm:spPr/>
      <dgm:t>
        <a:bodyPr/>
        <a:lstStyle/>
        <a:p>
          <a:r>
            <a:rPr lang="en-US"/>
            <a:t>Schedule Next Review</a:t>
          </a:r>
        </a:p>
      </dgm:t>
    </dgm:pt>
    <dgm:pt modelId="{03537434-5192-4EFD-8DF9-3C6EBB6FA8F8}" type="parTrans" cxnId="{3280A2B1-0A6F-4E5F-9900-77656C8AE8DB}">
      <dgm:prSet/>
      <dgm:spPr/>
      <dgm:t>
        <a:bodyPr/>
        <a:lstStyle/>
        <a:p>
          <a:endParaRPr lang="en-US"/>
        </a:p>
      </dgm:t>
    </dgm:pt>
    <dgm:pt modelId="{C4665505-F81A-4097-966E-53E25E5F0FEF}" type="sibTrans" cxnId="{3280A2B1-0A6F-4E5F-9900-77656C8AE8DB}">
      <dgm:prSet/>
      <dgm:spPr/>
      <dgm:t>
        <a:bodyPr/>
        <a:lstStyle/>
        <a:p>
          <a:endParaRPr lang="en-US"/>
        </a:p>
      </dgm:t>
    </dgm:pt>
    <dgm:pt modelId="{F1E38673-1203-4320-A426-0A0BBDBCB50B}" type="pres">
      <dgm:prSet presAssocID="{9DF1F65D-8E85-42B1-B3DD-65BFF5C908E1}" presName="cycle" presStyleCnt="0">
        <dgm:presLayoutVars>
          <dgm:dir/>
          <dgm:resizeHandles val="exact"/>
        </dgm:presLayoutVars>
      </dgm:prSet>
      <dgm:spPr/>
      <dgm:t>
        <a:bodyPr/>
        <a:lstStyle/>
        <a:p>
          <a:endParaRPr lang="en-US"/>
        </a:p>
      </dgm:t>
    </dgm:pt>
    <dgm:pt modelId="{E88F9230-CF6E-4C7A-B049-12D91338731E}" type="pres">
      <dgm:prSet presAssocID="{AAE4AE37-48C1-4AC2-AE08-68D980CEF989}" presName="node" presStyleLbl="node1" presStyleIdx="0" presStyleCnt="6">
        <dgm:presLayoutVars>
          <dgm:bulletEnabled val="1"/>
        </dgm:presLayoutVars>
      </dgm:prSet>
      <dgm:spPr/>
      <dgm:t>
        <a:bodyPr/>
        <a:lstStyle/>
        <a:p>
          <a:endParaRPr lang="en-US"/>
        </a:p>
      </dgm:t>
    </dgm:pt>
    <dgm:pt modelId="{C6B67A4C-730E-42DC-BC0F-BE1512532C4E}" type="pres">
      <dgm:prSet presAssocID="{AAE4AE37-48C1-4AC2-AE08-68D980CEF989}" presName="spNode" presStyleCnt="0"/>
      <dgm:spPr/>
    </dgm:pt>
    <dgm:pt modelId="{7B700054-E421-4CCB-93F4-40464D6A0D8C}" type="pres">
      <dgm:prSet presAssocID="{CF2A2043-2B21-453C-B01B-BE0CDA6548A5}" presName="sibTrans" presStyleLbl="sibTrans1D1" presStyleIdx="0" presStyleCnt="6"/>
      <dgm:spPr/>
      <dgm:t>
        <a:bodyPr/>
        <a:lstStyle/>
        <a:p>
          <a:endParaRPr lang="en-US"/>
        </a:p>
      </dgm:t>
    </dgm:pt>
    <dgm:pt modelId="{5B2E26DA-1928-4A3E-8219-CDD321A9896E}" type="pres">
      <dgm:prSet presAssocID="{F9093D0A-1E64-402C-896F-0C4E5282EC79}" presName="node" presStyleLbl="node1" presStyleIdx="1" presStyleCnt="6">
        <dgm:presLayoutVars>
          <dgm:bulletEnabled val="1"/>
        </dgm:presLayoutVars>
      </dgm:prSet>
      <dgm:spPr/>
      <dgm:t>
        <a:bodyPr/>
        <a:lstStyle/>
        <a:p>
          <a:endParaRPr lang="en-US"/>
        </a:p>
      </dgm:t>
    </dgm:pt>
    <dgm:pt modelId="{9643E438-A137-473E-8238-E73C9D946936}" type="pres">
      <dgm:prSet presAssocID="{F9093D0A-1E64-402C-896F-0C4E5282EC79}" presName="spNode" presStyleCnt="0"/>
      <dgm:spPr/>
    </dgm:pt>
    <dgm:pt modelId="{A1FDC01F-66F3-432A-8A12-B4447B765981}" type="pres">
      <dgm:prSet presAssocID="{70B6038C-CC27-4B29-9136-E7BC3F3CDD38}" presName="sibTrans" presStyleLbl="sibTrans1D1" presStyleIdx="1" presStyleCnt="6"/>
      <dgm:spPr/>
      <dgm:t>
        <a:bodyPr/>
        <a:lstStyle/>
        <a:p>
          <a:endParaRPr lang="en-US"/>
        </a:p>
      </dgm:t>
    </dgm:pt>
    <dgm:pt modelId="{576777ED-ABE3-480B-A8DC-CA5AE3B61690}" type="pres">
      <dgm:prSet presAssocID="{23456EE7-1235-441D-8EE8-E897679E6221}" presName="node" presStyleLbl="node1" presStyleIdx="2" presStyleCnt="6">
        <dgm:presLayoutVars>
          <dgm:bulletEnabled val="1"/>
        </dgm:presLayoutVars>
      </dgm:prSet>
      <dgm:spPr/>
      <dgm:t>
        <a:bodyPr/>
        <a:lstStyle/>
        <a:p>
          <a:endParaRPr lang="en-US"/>
        </a:p>
      </dgm:t>
    </dgm:pt>
    <dgm:pt modelId="{3B5942D8-5AEB-494A-A1D0-F73811433BDB}" type="pres">
      <dgm:prSet presAssocID="{23456EE7-1235-441D-8EE8-E897679E6221}" presName="spNode" presStyleCnt="0"/>
      <dgm:spPr/>
    </dgm:pt>
    <dgm:pt modelId="{D55760F4-F637-460E-BA14-0C9026448D4C}" type="pres">
      <dgm:prSet presAssocID="{15DB79D0-288A-40D4-8D42-605117406E09}" presName="sibTrans" presStyleLbl="sibTrans1D1" presStyleIdx="2" presStyleCnt="6"/>
      <dgm:spPr/>
      <dgm:t>
        <a:bodyPr/>
        <a:lstStyle/>
        <a:p>
          <a:endParaRPr lang="en-US"/>
        </a:p>
      </dgm:t>
    </dgm:pt>
    <dgm:pt modelId="{09F1855A-00CE-4E76-B88C-A13FD7D4842B}" type="pres">
      <dgm:prSet presAssocID="{B438ABAF-48A6-4FA0-BA11-B2A1FDF99417}" presName="node" presStyleLbl="node1" presStyleIdx="3" presStyleCnt="6">
        <dgm:presLayoutVars>
          <dgm:bulletEnabled val="1"/>
        </dgm:presLayoutVars>
      </dgm:prSet>
      <dgm:spPr/>
      <dgm:t>
        <a:bodyPr/>
        <a:lstStyle/>
        <a:p>
          <a:endParaRPr lang="en-US"/>
        </a:p>
      </dgm:t>
    </dgm:pt>
    <dgm:pt modelId="{0BB36B8A-424D-42AB-99F8-AE26EACB712B}" type="pres">
      <dgm:prSet presAssocID="{B438ABAF-48A6-4FA0-BA11-B2A1FDF99417}" presName="spNode" presStyleCnt="0"/>
      <dgm:spPr/>
    </dgm:pt>
    <dgm:pt modelId="{F9DD8922-C06A-420D-9520-1EB033C31EA8}" type="pres">
      <dgm:prSet presAssocID="{F2216877-0BF9-4245-925A-4E7347B8603A}" presName="sibTrans" presStyleLbl="sibTrans1D1" presStyleIdx="3" presStyleCnt="6"/>
      <dgm:spPr/>
      <dgm:t>
        <a:bodyPr/>
        <a:lstStyle/>
        <a:p>
          <a:endParaRPr lang="en-US"/>
        </a:p>
      </dgm:t>
    </dgm:pt>
    <dgm:pt modelId="{BA1D3664-B345-4F3A-8E17-23AFD16CB791}" type="pres">
      <dgm:prSet presAssocID="{DC9AFC76-BD6D-48F3-8975-3FABC8CDE82B}" presName="node" presStyleLbl="node1" presStyleIdx="4" presStyleCnt="6">
        <dgm:presLayoutVars>
          <dgm:bulletEnabled val="1"/>
        </dgm:presLayoutVars>
      </dgm:prSet>
      <dgm:spPr/>
      <dgm:t>
        <a:bodyPr/>
        <a:lstStyle/>
        <a:p>
          <a:endParaRPr lang="en-US"/>
        </a:p>
      </dgm:t>
    </dgm:pt>
    <dgm:pt modelId="{DF3AC137-EED5-422D-818F-7201976406B6}" type="pres">
      <dgm:prSet presAssocID="{DC9AFC76-BD6D-48F3-8975-3FABC8CDE82B}" presName="spNode" presStyleCnt="0"/>
      <dgm:spPr/>
    </dgm:pt>
    <dgm:pt modelId="{2F16AE5F-C68A-4973-A79A-530AD1281DC4}" type="pres">
      <dgm:prSet presAssocID="{C4326941-1D24-4226-AFEB-92D197E5C9FA}" presName="sibTrans" presStyleLbl="sibTrans1D1" presStyleIdx="4" presStyleCnt="6"/>
      <dgm:spPr/>
      <dgm:t>
        <a:bodyPr/>
        <a:lstStyle/>
        <a:p>
          <a:endParaRPr lang="en-US"/>
        </a:p>
      </dgm:t>
    </dgm:pt>
    <dgm:pt modelId="{70D09F0C-0038-4B57-A0AC-99CDC7576870}" type="pres">
      <dgm:prSet presAssocID="{00D2010F-FA08-4DF9-A01F-5787A3CD6B87}" presName="node" presStyleLbl="node1" presStyleIdx="5" presStyleCnt="6">
        <dgm:presLayoutVars>
          <dgm:bulletEnabled val="1"/>
        </dgm:presLayoutVars>
      </dgm:prSet>
      <dgm:spPr/>
      <dgm:t>
        <a:bodyPr/>
        <a:lstStyle/>
        <a:p>
          <a:endParaRPr lang="en-US"/>
        </a:p>
      </dgm:t>
    </dgm:pt>
    <dgm:pt modelId="{7AA396E0-5B98-41B5-B5C9-103CACB8B5E3}" type="pres">
      <dgm:prSet presAssocID="{00D2010F-FA08-4DF9-A01F-5787A3CD6B87}" presName="spNode" presStyleCnt="0"/>
      <dgm:spPr/>
    </dgm:pt>
    <dgm:pt modelId="{5A878350-1F2C-4F79-9291-27F681233653}" type="pres">
      <dgm:prSet presAssocID="{C4665505-F81A-4097-966E-53E25E5F0FEF}" presName="sibTrans" presStyleLbl="sibTrans1D1" presStyleIdx="5" presStyleCnt="6"/>
      <dgm:spPr/>
      <dgm:t>
        <a:bodyPr/>
        <a:lstStyle/>
        <a:p>
          <a:endParaRPr lang="en-US"/>
        </a:p>
      </dgm:t>
    </dgm:pt>
  </dgm:ptLst>
  <dgm:cxnLst>
    <dgm:cxn modelId="{83E4CAC7-F069-4B97-8152-0EBF9896E869}" type="presOf" srcId="{15DB79D0-288A-40D4-8D42-605117406E09}" destId="{D55760F4-F637-460E-BA14-0C9026448D4C}" srcOrd="0" destOrd="0" presId="urn:microsoft.com/office/officeart/2005/8/layout/cycle6"/>
    <dgm:cxn modelId="{EC8C4BEB-5BE9-4DA2-9A2C-1F94AE218F5A}" type="presOf" srcId="{F2216877-0BF9-4245-925A-4E7347B8603A}" destId="{F9DD8922-C06A-420D-9520-1EB033C31EA8}" srcOrd="0" destOrd="0" presId="urn:microsoft.com/office/officeart/2005/8/layout/cycle6"/>
    <dgm:cxn modelId="{2C1A06DE-FBA4-4933-B802-C61275E5BA92}" srcId="{9DF1F65D-8E85-42B1-B3DD-65BFF5C908E1}" destId="{B438ABAF-48A6-4FA0-BA11-B2A1FDF99417}" srcOrd="3" destOrd="0" parTransId="{571E95B4-A823-4A7A-88DF-4FFE0A8E4BB7}" sibTransId="{F2216877-0BF9-4245-925A-4E7347B8603A}"/>
    <dgm:cxn modelId="{3280A2B1-0A6F-4E5F-9900-77656C8AE8DB}" srcId="{9DF1F65D-8E85-42B1-B3DD-65BFF5C908E1}" destId="{00D2010F-FA08-4DF9-A01F-5787A3CD6B87}" srcOrd="5" destOrd="0" parTransId="{03537434-5192-4EFD-8DF9-3C6EBB6FA8F8}" sibTransId="{C4665505-F81A-4097-966E-53E25E5F0FEF}"/>
    <dgm:cxn modelId="{4CBED090-7A61-47FE-98EA-E031E282B1CF}" type="presOf" srcId="{C4326941-1D24-4226-AFEB-92D197E5C9FA}" destId="{2F16AE5F-C68A-4973-A79A-530AD1281DC4}" srcOrd="0" destOrd="0" presId="urn:microsoft.com/office/officeart/2005/8/layout/cycle6"/>
    <dgm:cxn modelId="{EFB777E0-4D63-4981-908E-71B73D4C3E18}" type="presOf" srcId="{CF2A2043-2B21-453C-B01B-BE0CDA6548A5}" destId="{7B700054-E421-4CCB-93F4-40464D6A0D8C}" srcOrd="0" destOrd="0" presId="urn:microsoft.com/office/officeart/2005/8/layout/cycle6"/>
    <dgm:cxn modelId="{BBBCAE49-5012-45D9-A7FE-79CE70D7FA50}" type="presOf" srcId="{00D2010F-FA08-4DF9-A01F-5787A3CD6B87}" destId="{70D09F0C-0038-4B57-A0AC-99CDC7576870}" srcOrd="0" destOrd="0" presId="urn:microsoft.com/office/officeart/2005/8/layout/cycle6"/>
    <dgm:cxn modelId="{1F34E451-2515-47C5-9F14-2672CCE2379C}" type="presOf" srcId="{F9093D0A-1E64-402C-896F-0C4E5282EC79}" destId="{5B2E26DA-1928-4A3E-8219-CDD321A9896E}" srcOrd="0" destOrd="0" presId="urn:microsoft.com/office/officeart/2005/8/layout/cycle6"/>
    <dgm:cxn modelId="{C5AF08B1-1707-4FCF-B3DB-39289420C996}" type="presOf" srcId="{DC9AFC76-BD6D-48F3-8975-3FABC8CDE82B}" destId="{BA1D3664-B345-4F3A-8E17-23AFD16CB791}" srcOrd="0" destOrd="0" presId="urn:microsoft.com/office/officeart/2005/8/layout/cycle6"/>
    <dgm:cxn modelId="{EA33876B-BBCB-42D4-ACC0-56EB4343936F}" type="presOf" srcId="{B438ABAF-48A6-4FA0-BA11-B2A1FDF99417}" destId="{09F1855A-00CE-4E76-B88C-A13FD7D4842B}" srcOrd="0" destOrd="0" presId="urn:microsoft.com/office/officeart/2005/8/layout/cycle6"/>
    <dgm:cxn modelId="{E10070F0-B1BC-4947-96BF-9FCADB83058A}" srcId="{9DF1F65D-8E85-42B1-B3DD-65BFF5C908E1}" destId="{F9093D0A-1E64-402C-896F-0C4E5282EC79}" srcOrd="1" destOrd="0" parTransId="{828CD19A-7B1A-4332-A50F-B67BAB4DD2C1}" sibTransId="{70B6038C-CC27-4B29-9136-E7BC3F3CDD38}"/>
    <dgm:cxn modelId="{12279589-6DFD-4E04-AC15-223D1D42059A}" type="presOf" srcId="{23456EE7-1235-441D-8EE8-E897679E6221}" destId="{576777ED-ABE3-480B-A8DC-CA5AE3B61690}" srcOrd="0" destOrd="0" presId="urn:microsoft.com/office/officeart/2005/8/layout/cycle6"/>
    <dgm:cxn modelId="{537CFBE4-A1E2-4458-AAAA-26B3A0446B6B}" srcId="{9DF1F65D-8E85-42B1-B3DD-65BFF5C908E1}" destId="{23456EE7-1235-441D-8EE8-E897679E6221}" srcOrd="2" destOrd="0" parTransId="{42F5F671-891D-4BB4-B688-A20349D7E52D}" sibTransId="{15DB79D0-288A-40D4-8D42-605117406E09}"/>
    <dgm:cxn modelId="{29F99507-A165-4211-9609-CB6F78AFB0E0}" srcId="{9DF1F65D-8E85-42B1-B3DD-65BFF5C908E1}" destId="{DC9AFC76-BD6D-48F3-8975-3FABC8CDE82B}" srcOrd="4" destOrd="0" parTransId="{82FD7DAA-DC79-444A-B802-EFDD9904EB8E}" sibTransId="{C4326941-1D24-4226-AFEB-92D197E5C9FA}"/>
    <dgm:cxn modelId="{0B8E3531-51FE-4BF1-8997-639F7551D5EC}" type="presOf" srcId="{C4665505-F81A-4097-966E-53E25E5F0FEF}" destId="{5A878350-1F2C-4F79-9291-27F681233653}" srcOrd="0" destOrd="0" presId="urn:microsoft.com/office/officeart/2005/8/layout/cycle6"/>
    <dgm:cxn modelId="{EAD364BF-D96E-4541-9DEF-0E75ED275160}" type="presOf" srcId="{AAE4AE37-48C1-4AC2-AE08-68D980CEF989}" destId="{E88F9230-CF6E-4C7A-B049-12D91338731E}" srcOrd="0" destOrd="0" presId="urn:microsoft.com/office/officeart/2005/8/layout/cycle6"/>
    <dgm:cxn modelId="{E4B44F0B-C487-4025-8FC6-27F21AB83494}" srcId="{9DF1F65D-8E85-42B1-B3DD-65BFF5C908E1}" destId="{AAE4AE37-48C1-4AC2-AE08-68D980CEF989}" srcOrd="0" destOrd="0" parTransId="{62C86492-CD90-41C6-BD7D-12F461B0BC08}" sibTransId="{CF2A2043-2B21-453C-B01B-BE0CDA6548A5}"/>
    <dgm:cxn modelId="{30366974-3906-4575-93B0-F84B5F4BC6E4}" type="presOf" srcId="{9DF1F65D-8E85-42B1-B3DD-65BFF5C908E1}" destId="{F1E38673-1203-4320-A426-0A0BBDBCB50B}" srcOrd="0" destOrd="0" presId="urn:microsoft.com/office/officeart/2005/8/layout/cycle6"/>
    <dgm:cxn modelId="{C7D398EA-507D-46D6-B194-E8F621FB53B5}" type="presOf" srcId="{70B6038C-CC27-4B29-9136-E7BC3F3CDD38}" destId="{A1FDC01F-66F3-432A-8A12-B4447B765981}" srcOrd="0" destOrd="0" presId="urn:microsoft.com/office/officeart/2005/8/layout/cycle6"/>
    <dgm:cxn modelId="{06F4C0F2-3A85-4D47-8817-B1195E31E425}" type="presParOf" srcId="{F1E38673-1203-4320-A426-0A0BBDBCB50B}" destId="{E88F9230-CF6E-4C7A-B049-12D91338731E}" srcOrd="0" destOrd="0" presId="urn:microsoft.com/office/officeart/2005/8/layout/cycle6"/>
    <dgm:cxn modelId="{9971FA27-B6EC-4750-A7FC-D2DD03F2EF16}" type="presParOf" srcId="{F1E38673-1203-4320-A426-0A0BBDBCB50B}" destId="{C6B67A4C-730E-42DC-BC0F-BE1512532C4E}" srcOrd="1" destOrd="0" presId="urn:microsoft.com/office/officeart/2005/8/layout/cycle6"/>
    <dgm:cxn modelId="{725B6DC3-5150-4495-B9A1-2FB5711FFCF0}" type="presParOf" srcId="{F1E38673-1203-4320-A426-0A0BBDBCB50B}" destId="{7B700054-E421-4CCB-93F4-40464D6A0D8C}" srcOrd="2" destOrd="0" presId="urn:microsoft.com/office/officeart/2005/8/layout/cycle6"/>
    <dgm:cxn modelId="{80E57512-210E-46EB-8452-FE86621842BB}" type="presParOf" srcId="{F1E38673-1203-4320-A426-0A0BBDBCB50B}" destId="{5B2E26DA-1928-4A3E-8219-CDD321A9896E}" srcOrd="3" destOrd="0" presId="urn:microsoft.com/office/officeart/2005/8/layout/cycle6"/>
    <dgm:cxn modelId="{20ACDBA2-2CE1-4FB7-9901-F3DAFFC6036F}" type="presParOf" srcId="{F1E38673-1203-4320-A426-0A0BBDBCB50B}" destId="{9643E438-A137-473E-8238-E73C9D946936}" srcOrd="4" destOrd="0" presId="urn:microsoft.com/office/officeart/2005/8/layout/cycle6"/>
    <dgm:cxn modelId="{3CE65189-CCC3-42A1-9D89-F6E87D32EE8B}" type="presParOf" srcId="{F1E38673-1203-4320-A426-0A0BBDBCB50B}" destId="{A1FDC01F-66F3-432A-8A12-B4447B765981}" srcOrd="5" destOrd="0" presId="urn:microsoft.com/office/officeart/2005/8/layout/cycle6"/>
    <dgm:cxn modelId="{893780AF-C26D-4045-828E-09A36650A08C}" type="presParOf" srcId="{F1E38673-1203-4320-A426-0A0BBDBCB50B}" destId="{576777ED-ABE3-480B-A8DC-CA5AE3B61690}" srcOrd="6" destOrd="0" presId="urn:microsoft.com/office/officeart/2005/8/layout/cycle6"/>
    <dgm:cxn modelId="{6D20EA76-7CFB-4D20-8D11-C5A2BE453389}" type="presParOf" srcId="{F1E38673-1203-4320-A426-0A0BBDBCB50B}" destId="{3B5942D8-5AEB-494A-A1D0-F73811433BDB}" srcOrd="7" destOrd="0" presId="urn:microsoft.com/office/officeart/2005/8/layout/cycle6"/>
    <dgm:cxn modelId="{E021C35C-ECBC-4B8B-8A26-03B872C39A52}" type="presParOf" srcId="{F1E38673-1203-4320-A426-0A0BBDBCB50B}" destId="{D55760F4-F637-460E-BA14-0C9026448D4C}" srcOrd="8" destOrd="0" presId="urn:microsoft.com/office/officeart/2005/8/layout/cycle6"/>
    <dgm:cxn modelId="{7107F216-7156-43E3-BDF2-1800AC314468}" type="presParOf" srcId="{F1E38673-1203-4320-A426-0A0BBDBCB50B}" destId="{09F1855A-00CE-4E76-B88C-A13FD7D4842B}" srcOrd="9" destOrd="0" presId="urn:microsoft.com/office/officeart/2005/8/layout/cycle6"/>
    <dgm:cxn modelId="{953F9A9F-F9EE-4E74-85F5-0E248E886DAB}" type="presParOf" srcId="{F1E38673-1203-4320-A426-0A0BBDBCB50B}" destId="{0BB36B8A-424D-42AB-99F8-AE26EACB712B}" srcOrd="10" destOrd="0" presId="urn:microsoft.com/office/officeart/2005/8/layout/cycle6"/>
    <dgm:cxn modelId="{D4F4DBEB-1E65-4B61-B031-57428D710215}" type="presParOf" srcId="{F1E38673-1203-4320-A426-0A0BBDBCB50B}" destId="{F9DD8922-C06A-420D-9520-1EB033C31EA8}" srcOrd="11" destOrd="0" presId="urn:microsoft.com/office/officeart/2005/8/layout/cycle6"/>
    <dgm:cxn modelId="{6BF206AE-A568-4E4C-BA50-99E7BDB7598B}" type="presParOf" srcId="{F1E38673-1203-4320-A426-0A0BBDBCB50B}" destId="{BA1D3664-B345-4F3A-8E17-23AFD16CB791}" srcOrd="12" destOrd="0" presId="urn:microsoft.com/office/officeart/2005/8/layout/cycle6"/>
    <dgm:cxn modelId="{6EF71721-D5EE-4D83-B6E9-845BEE531779}" type="presParOf" srcId="{F1E38673-1203-4320-A426-0A0BBDBCB50B}" destId="{DF3AC137-EED5-422D-818F-7201976406B6}" srcOrd="13" destOrd="0" presId="urn:microsoft.com/office/officeart/2005/8/layout/cycle6"/>
    <dgm:cxn modelId="{1AA68411-49E9-4B85-8B28-08637121448A}" type="presParOf" srcId="{F1E38673-1203-4320-A426-0A0BBDBCB50B}" destId="{2F16AE5F-C68A-4973-A79A-530AD1281DC4}" srcOrd="14" destOrd="0" presId="urn:microsoft.com/office/officeart/2005/8/layout/cycle6"/>
    <dgm:cxn modelId="{605F3491-DD35-429E-8175-946EFF7BDEE6}" type="presParOf" srcId="{F1E38673-1203-4320-A426-0A0BBDBCB50B}" destId="{70D09F0C-0038-4B57-A0AC-99CDC7576870}" srcOrd="15" destOrd="0" presId="urn:microsoft.com/office/officeart/2005/8/layout/cycle6"/>
    <dgm:cxn modelId="{F23E7D3C-BA1F-45B8-AF0B-8DEE21F6FB61}" type="presParOf" srcId="{F1E38673-1203-4320-A426-0A0BBDBCB50B}" destId="{7AA396E0-5B98-41B5-B5C9-103CACB8B5E3}" srcOrd="16" destOrd="0" presId="urn:microsoft.com/office/officeart/2005/8/layout/cycle6"/>
    <dgm:cxn modelId="{E9D96FFB-88B5-462B-BD5E-076F81C9ABCD}" type="presParOf" srcId="{F1E38673-1203-4320-A426-0A0BBDBCB50B}" destId="{5A878350-1F2C-4F79-9291-27F681233653}" srcOrd="17" destOrd="0" presId="urn:microsoft.com/office/officeart/2005/8/layout/cycle6"/>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D8BD7-268A-42F9-93FC-41EBC2CE9144}">
      <dsp:nvSpPr>
        <dsp:cNvPr id="0" name=""/>
        <dsp:cNvSpPr/>
      </dsp:nvSpPr>
      <dsp:spPr>
        <a:xfrm>
          <a:off x="273019" y="495120"/>
          <a:ext cx="1549606" cy="1219558"/>
        </a:xfrm>
        <a:prstGeom prst="rightArrow">
          <a:avLst>
            <a:gd name="adj1" fmla="val 70000"/>
            <a:gd name="adj2" fmla="val 50000"/>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Awareness</a:t>
          </a:r>
        </a:p>
        <a:p>
          <a:pPr marL="57150" lvl="1" indent="-57150" algn="l" defTabSz="400050">
            <a:lnSpc>
              <a:spcPct val="90000"/>
            </a:lnSpc>
            <a:spcBef>
              <a:spcPct val="0"/>
            </a:spcBef>
            <a:spcAft>
              <a:spcPct val="15000"/>
            </a:spcAft>
            <a:buChar char="••"/>
          </a:pPr>
          <a:r>
            <a:rPr lang="en-US" sz="900" kern="1200"/>
            <a:t>Knowledge</a:t>
          </a:r>
        </a:p>
        <a:p>
          <a:pPr marL="57150" lvl="1" indent="-57150" algn="l" defTabSz="400050">
            <a:lnSpc>
              <a:spcPct val="90000"/>
            </a:lnSpc>
            <a:spcBef>
              <a:spcPct val="0"/>
            </a:spcBef>
            <a:spcAft>
              <a:spcPct val="15000"/>
            </a:spcAft>
            <a:buChar char="••"/>
          </a:pPr>
          <a:r>
            <a:rPr lang="en-US" sz="900" kern="1200"/>
            <a:t>Consideration</a:t>
          </a:r>
        </a:p>
      </dsp:txBody>
      <dsp:txXfrm>
        <a:off x="660420" y="678054"/>
        <a:ext cx="755433" cy="853690"/>
      </dsp:txXfrm>
    </dsp:sp>
    <dsp:sp modelId="{E420B676-8A7C-4CBF-AF16-CCE100FA843D}">
      <dsp:nvSpPr>
        <dsp:cNvPr id="0" name=""/>
        <dsp:cNvSpPr/>
      </dsp:nvSpPr>
      <dsp:spPr>
        <a:xfrm>
          <a:off x="1441" y="756106"/>
          <a:ext cx="697587" cy="697587"/>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Pre-purchase</a:t>
          </a:r>
        </a:p>
      </dsp:txBody>
      <dsp:txXfrm>
        <a:off x="103600" y="858265"/>
        <a:ext cx="493269" cy="493269"/>
      </dsp:txXfrm>
    </dsp:sp>
    <dsp:sp modelId="{9239E800-24D1-4EEC-8240-AB68658B3D66}">
      <dsp:nvSpPr>
        <dsp:cNvPr id="0" name=""/>
        <dsp:cNvSpPr/>
      </dsp:nvSpPr>
      <dsp:spPr>
        <a:xfrm>
          <a:off x="2258617" y="495120"/>
          <a:ext cx="1395174" cy="1219558"/>
        </a:xfrm>
        <a:prstGeom prst="rightArrow">
          <a:avLst>
            <a:gd name="adj1" fmla="val 70000"/>
            <a:gd name="adj2" fmla="val 5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12700" bIns="6350" numCol="1" spcCol="1270" anchor="ctr" anchorCtr="0">
          <a:noAutofit/>
        </a:bodyPr>
        <a:lstStyle/>
        <a:p>
          <a:pPr marL="57150" lvl="1" indent="-57150" algn="l" defTabSz="444500">
            <a:lnSpc>
              <a:spcPct val="90000"/>
            </a:lnSpc>
            <a:spcBef>
              <a:spcPct val="0"/>
            </a:spcBef>
            <a:spcAft>
              <a:spcPct val="15000"/>
            </a:spcAft>
            <a:buChar char="••"/>
          </a:pPr>
          <a:r>
            <a:rPr lang="en-US" sz="1000" kern="1200"/>
            <a:t>Selection</a:t>
          </a:r>
        </a:p>
        <a:p>
          <a:pPr marL="57150" lvl="1" indent="-57150" algn="l" defTabSz="444500">
            <a:lnSpc>
              <a:spcPct val="90000"/>
            </a:lnSpc>
            <a:spcBef>
              <a:spcPct val="0"/>
            </a:spcBef>
            <a:spcAft>
              <a:spcPct val="15000"/>
            </a:spcAft>
            <a:buChar char="••"/>
          </a:pPr>
          <a:r>
            <a:rPr lang="en-US" sz="1000" kern="1200"/>
            <a:t>Buy</a:t>
          </a:r>
        </a:p>
      </dsp:txBody>
      <dsp:txXfrm>
        <a:off x="2607411" y="678054"/>
        <a:ext cx="680147" cy="853690"/>
      </dsp:txXfrm>
    </dsp:sp>
    <dsp:sp modelId="{B00E6A52-A5FC-4506-9C0A-A48FFEE71F18}">
      <dsp:nvSpPr>
        <dsp:cNvPr id="0" name=""/>
        <dsp:cNvSpPr/>
      </dsp:nvSpPr>
      <dsp:spPr>
        <a:xfrm>
          <a:off x="1909823" y="756106"/>
          <a:ext cx="697587" cy="697587"/>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Purchase</a:t>
          </a:r>
        </a:p>
      </dsp:txBody>
      <dsp:txXfrm>
        <a:off x="2011982" y="858265"/>
        <a:ext cx="493269" cy="493269"/>
      </dsp:txXfrm>
    </dsp:sp>
    <dsp:sp modelId="{FEDEC50B-9973-4EB5-A6B5-11F08059A0A3}">
      <dsp:nvSpPr>
        <dsp:cNvPr id="0" name=""/>
        <dsp:cNvSpPr/>
      </dsp:nvSpPr>
      <dsp:spPr>
        <a:xfrm>
          <a:off x="4089783" y="495120"/>
          <a:ext cx="1395174" cy="1219558"/>
        </a:xfrm>
        <a:prstGeom prst="rightArrow">
          <a:avLst>
            <a:gd name="adj1" fmla="val 70000"/>
            <a:gd name="adj2" fmla="val 50000"/>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Trial</a:t>
          </a:r>
        </a:p>
        <a:p>
          <a:pPr marL="57150" lvl="1" indent="-57150" algn="l" defTabSz="400050">
            <a:lnSpc>
              <a:spcPct val="90000"/>
            </a:lnSpc>
            <a:spcBef>
              <a:spcPct val="0"/>
            </a:spcBef>
            <a:spcAft>
              <a:spcPct val="15000"/>
            </a:spcAft>
            <a:buChar char="••"/>
          </a:pPr>
          <a:r>
            <a:rPr lang="en-US" sz="900" kern="1200"/>
            <a:t>Satisfaction</a:t>
          </a:r>
        </a:p>
        <a:p>
          <a:pPr marL="57150" lvl="1" indent="-57150" algn="l" defTabSz="400050">
            <a:lnSpc>
              <a:spcPct val="90000"/>
            </a:lnSpc>
            <a:spcBef>
              <a:spcPct val="0"/>
            </a:spcBef>
            <a:spcAft>
              <a:spcPct val="15000"/>
            </a:spcAft>
            <a:buChar char="••"/>
          </a:pPr>
          <a:r>
            <a:rPr lang="en-US" sz="900" kern="1200"/>
            <a:t>Loyalty</a:t>
          </a:r>
        </a:p>
        <a:p>
          <a:pPr marL="57150" lvl="1" indent="-57150" algn="l" defTabSz="400050">
            <a:lnSpc>
              <a:spcPct val="90000"/>
            </a:lnSpc>
            <a:spcBef>
              <a:spcPct val="0"/>
            </a:spcBef>
            <a:spcAft>
              <a:spcPct val="15000"/>
            </a:spcAft>
            <a:buChar char="••"/>
          </a:pPr>
          <a:r>
            <a:rPr lang="en-US" sz="900" kern="1200"/>
            <a:t>Advocacy</a:t>
          </a:r>
        </a:p>
      </dsp:txBody>
      <dsp:txXfrm>
        <a:off x="4438577" y="678054"/>
        <a:ext cx="680147" cy="853690"/>
      </dsp:txXfrm>
    </dsp:sp>
    <dsp:sp modelId="{D4EAA6A9-BBDF-4AB1-A7BF-C14BD8AF65FB}">
      <dsp:nvSpPr>
        <dsp:cNvPr id="0" name=""/>
        <dsp:cNvSpPr/>
      </dsp:nvSpPr>
      <dsp:spPr>
        <a:xfrm>
          <a:off x="3740990" y="756106"/>
          <a:ext cx="697587" cy="697587"/>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Post-purchase</a:t>
          </a:r>
        </a:p>
      </dsp:txBody>
      <dsp:txXfrm>
        <a:off x="3843149" y="858265"/>
        <a:ext cx="493269" cy="49326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8F9230-CF6E-4C7A-B049-12D91338731E}">
      <dsp:nvSpPr>
        <dsp:cNvPr id="0" name=""/>
        <dsp:cNvSpPr/>
      </dsp:nvSpPr>
      <dsp:spPr>
        <a:xfrm>
          <a:off x="2207307" y="1980"/>
          <a:ext cx="1300385" cy="84525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Improved Sevice Delivery Standards</a:t>
          </a:r>
        </a:p>
      </dsp:txBody>
      <dsp:txXfrm>
        <a:off x="2248569" y="43242"/>
        <a:ext cx="1217861" cy="762726"/>
      </dsp:txXfrm>
    </dsp:sp>
    <dsp:sp modelId="{7B700054-E421-4CCB-93F4-40464D6A0D8C}">
      <dsp:nvSpPr>
        <dsp:cNvPr id="0" name=""/>
        <dsp:cNvSpPr/>
      </dsp:nvSpPr>
      <dsp:spPr>
        <a:xfrm>
          <a:off x="867518" y="424605"/>
          <a:ext cx="3979963" cy="3979963"/>
        </a:xfrm>
        <a:custGeom>
          <a:avLst/>
          <a:gdLst/>
          <a:ahLst/>
          <a:cxnLst/>
          <a:rect l="0" t="0" r="0" b="0"/>
          <a:pathLst>
            <a:path>
              <a:moveTo>
                <a:pt x="2648469" y="112105"/>
              </a:moveTo>
              <a:arcTo wR="1989981" hR="1989981" stAng="17359411" swAng="1499698"/>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B2E26DA-1928-4A3E-8219-CDD321A9896E}">
      <dsp:nvSpPr>
        <dsp:cNvPr id="0" name=""/>
        <dsp:cNvSpPr/>
      </dsp:nvSpPr>
      <dsp:spPr>
        <a:xfrm>
          <a:off x="3930681" y="996971"/>
          <a:ext cx="1300385" cy="84525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Communicate review process with Staff/Customers</a:t>
          </a:r>
        </a:p>
      </dsp:txBody>
      <dsp:txXfrm>
        <a:off x="3971943" y="1038233"/>
        <a:ext cx="1217861" cy="762726"/>
      </dsp:txXfrm>
    </dsp:sp>
    <dsp:sp modelId="{A1FDC01F-66F3-432A-8A12-B4447B765981}">
      <dsp:nvSpPr>
        <dsp:cNvPr id="0" name=""/>
        <dsp:cNvSpPr/>
      </dsp:nvSpPr>
      <dsp:spPr>
        <a:xfrm>
          <a:off x="867518" y="424605"/>
          <a:ext cx="3979963" cy="3979963"/>
        </a:xfrm>
        <a:custGeom>
          <a:avLst/>
          <a:gdLst/>
          <a:ahLst/>
          <a:cxnLst/>
          <a:rect l="0" t="0" r="0" b="0"/>
          <a:pathLst>
            <a:path>
              <a:moveTo>
                <a:pt x="3899134" y="1428589"/>
              </a:moveTo>
              <a:arcTo wR="1989981" hR="1989981" stAng="20616832" swAng="1966337"/>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76777ED-ABE3-480B-A8DC-CA5AE3B61690}">
      <dsp:nvSpPr>
        <dsp:cNvPr id="0" name=""/>
        <dsp:cNvSpPr/>
      </dsp:nvSpPr>
      <dsp:spPr>
        <a:xfrm>
          <a:off x="3930681" y="2986952"/>
          <a:ext cx="1300385" cy="84525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Conduct review</a:t>
          </a:r>
        </a:p>
      </dsp:txBody>
      <dsp:txXfrm>
        <a:off x="3971943" y="3028214"/>
        <a:ext cx="1217861" cy="762726"/>
      </dsp:txXfrm>
    </dsp:sp>
    <dsp:sp modelId="{D55760F4-F637-460E-BA14-0C9026448D4C}">
      <dsp:nvSpPr>
        <dsp:cNvPr id="0" name=""/>
        <dsp:cNvSpPr/>
      </dsp:nvSpPr>
      <dsp:spPr>
        <a:xfrm>
          <a:off x="867518" y="424605"/>
          <a:ext cx="3979963" cy="3979963"/>
        </a:xfrm>
        <a:custGeom>
          <a:avLst/>
          <a:gdLst/>
          <a:ahLst/>
          <a:cxnLst/>
          <a:rect l="0" t="0" r="0" b="0"/>
          <a:pathLst>
            <a:path>
              <a:moveTo>
                <a:pt x="3380274" y="3413748"/>
              </a:moveTo>
              <a:arcTo wR="1989981" hR="1989981" stAng="2740891" swAng="1499698"/>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9F1855A-00CE-4E76-B88C-A13FD7D4842B}">
      <dsp:nvSpPr>
        <dsp:cNvPr id="0" name=""/>
        <dsp:cNvSpPr/>
      </dsp:nvSpPr>
      <dsp:spPr>
        <a:xfrm>
          <a:off x="2207307" y="3981943"/>
          <a:ext cx="1300385" cy="84525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Develop Implementation Strategy</a:t>
          </a:r>
        </a:p>
      </dsp:txBody>
      <dsp:txXfrm>
        <a:off x="2248569" y="4023205"/>
        <a:ext cx="1217861" cy="762726"/>
      </dsp:txXfrm>
    </dsp:sp>
    <dsp:sp modelId="{F9DD8922-C06A-420D-9520-1EB033C31EA8}">
      <dsp:nvSpPr>
        <dsp:cNvPr id="0" name=""/>
        <dsp:cNvSpPr/>
      </dsp:nvSpPr>
      <dsp:spPr>
        <a:xfrm>
          <a:off x="867518" y="424605"/>
          <a:ext cx="3979963" cy="3979963"/>
        </a:xfrm>
        <a:custGeom>
          <a:avLst/>
          <a:gdLst/>
          <a:ahLst/>
          <a:cxnLst/>
          <a:rect l="0" t="0" r="0" b="0"/>
          <a:pathLst>
            <a:path>
              <a:moveTo>
                <a:pt x="1331493" y="3867857"/>
              </a:moveTo>
              <a:arcTo wR="1989981" hR="1989981" stAng="6559411" swAng="1499698"/>
            </a:path>
          </a:pathLst>
        </a:custGeom>
        <a:noFill/>
        <a:ln w="9525" cap="flat" cmpd="sng" algn="ctr">
          <a:solidFill>
            <a:schemeClr val="accent5">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A1D3664-B345-4F3A-8E17-23AFD16CB791}">
      <dsp:nvSpPr>
        <dsp:cNvPr id="0" name=""/>
        <dsp:cNvSpPr/>
      </dsp:nvSpPr>
      <dsp:spPr>
        <a:xfrm>
          <a:off x="483932" y="2986952"/>
          <a:ext cx="1300385" cy="845250"/>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Implement Improvements/Changes to service delivery standards</a:t>
          </a:r>
        </a:p>
      </dsp:txBody>
      <dsp:txXfrm>
        <a:off x="525194" y="3028214"/>
        <a:ext cx="1217861" cy="762726"/>
      </dsp:txXfrm>
    </dsp:sp>
    <dsp:sp modelId="{2F16AE5F-C68A-4973-A79A-530AD1281DC4}">
      <dsp:nvSpPr>
        <dsp:cNvPr id="0" name=""/>
        <dsp:cNvSpPr/>
      </dsp:nvSpPr>
      <dsp:spPr>
        <a:xfrm>
          <a:off x="867518" y="424605"/>
          <a:ext cx="3979963" cy="3979963"/>
        </a:xfrm>
        <a:custGeom>
          <a:avLst/>
          <a:gdLst/>
          <a:ahLst/>
          <a:cxnLst/>
          <a:rect l="0" t="0" r="0" b="0"/>
          <a:pathLst>
            <a:path>
              <a:moveTo>
                <a:pt x="80828" y="2551373"/>
              </a:moveTo>
              <a:arcTo wR="1989981" hR="1989981" stAng="9816832" swAng="1966337"/>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0D09F0C-0038-4B57-A0AC-99CDC7576870}">
      <dsp:nvSpPr>
        <dsp:cNvPr id="0" name=""/>
        <dsp:cNvSpPr/>
      </dsp:nvSpPr>
      <dsp:spPr>
        <a:xfrm>
          <a:off x="483932" y="996971"/>
          <a:ext cx="1300385" cy="84525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Schedule Next Review</a:t>
          </a:r>
        </a:p>
      </dsp:txBody>
      <dsp:txXfrm>
        <a:off x="525194" y="1038233"/>
        <a:ext cx="1217861" cy="762726"/>
      </dsp:txXfrm>
    </dsp:sp>
    <dsp:sp modelId="{5A878350-1F2C-4F79-9291-27F681233653}">
      <dsp:nvSpPr>
        <dsp:cNvPr id="0" name=""/>
        <dsp:cNvSpPr/>
      </dsp:nvSpPr>
      <dsp:spPr>
        <a:xfrm>
          <a:off x="867518" y="424605"/>
          <a:ext cx="3979963" cy="3979963"/>
        </a:xfrm>
        <a:custGeom>
          <a:avLst/>
          <a:gdLst/>
          <a:ahLst/>
          <a:cxnLst/>
          <a:rect l="0" t="0" r="0" b="0"/>
          <a:pathLst>
            <a:path>
              <a:moveTo>
                <a:pt x="599688" y="566214"/>
              </a:moveTo>
              <a:arcTo wR="1989981" hR="1989981" stAng="13540891" swAng="1499698"/>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665D822AC4C44C38E488CA7F2EF6CA8"/>
        <w:category>
          <w:name w:val="General"/>
          <w:gallery w:val="placeholder"/>
        </w:category>
        <w:types>
          <w:type w:val="bbPlcHdr"/>
        </w:types>
        <w:behaviors>
          <w:behavior w:val="content"/>
        </w:behaviors>
        <w:guid w:val="{DCD329EF-4C3E-47EF-A086-3D9F94558E11}"/>
      </w:docPartPr>
      <w:docPartBody>
        <w:p w:rsidR="002E059E" w:rsidRDefault="00155935">
          <w:pPr>
            <w:pStyle w:val="5665D822AC4C44C38E488CA7F2EF6CA8"/>
          </w:pPr>
          <w:r w:rsidRPr="00BB6517">
            <w:rPr>
              <w:rStyle w:val="PlaceholderText"/>
            </w:rPr>
            <w:t>Click here to enter text.</w:t>
          </w:r>
        </w:p>
      </w:docPartBody>
    </w:docPart>
    <w:docPart>
      <w:docPartPr>
        <w:name w:val="4BD7599BBDE9443B8519470B461AE6BA"/>
        <w:category>
          <w:name w:val="General"/>
          <w:gallery w:val="placeholder"/>
        </w:category>
        <w:types>
          <w:type w:val="bbPlcHdr"/>
        </w:types>
        <w:behaviors>
          <w:behavior w:val="content"/>
        </w:behaviors>
        <w:guid w:val="{62E98667-DAEB-49E0-AB7F-7DB1B5675B95}"/>
      </w:docPartPr>
      <w:docPartBody>
        <w:p w:rsidR="002E059E" w:rsidRDefault="002E059E" w:rsidP="002E059E">
          <w:pPr>
            <w:pStyle w:val="4BD7599BBDE9443B8519470B461AE6BA"/>
          </w:pPr>
          <w:r w:rsidRPr="00BB6517">
            <w:rPr>
              <w:rStyle w:val="PlaceholderText"/>
            </w:rPr>
            <w:t>Click here to enter text.</w:t>
          </w:r>
        </w:p>
      </w:docPartBody>
    </w:docPart>
    <w:docPart>
      <w:docPartPr>
        <w:name w:val="28AC973BF2AD4D388153590E2636A5E2"/>
        <w:category>
          <w:name w:val="General"/>
          <w:gallery w:val="placeholder"/>
        </w:category>
        <w:types>
          <w:type w:val="bbPlcHdr"/>
        </w:types>
        <w:behaviors>
          <w:behavior w:val="content"/>
        </w:behaviors>
        <w:guid w:val="{53DD86E1-824C-4C3E-8111-308E3165009D}"/>
      </w:docPartPr>
      <w:docPartBody>
        <w:p w:rsidR="002E059E" w:rsidRDefault="002E059E" w:rsidP="002E059E">
          <w:pPr>
            <w:pStyle w:val="28AC973BF2AD4D388153590E2636A5E2"/>
          </w:pPr>
          <w:r w:rsidRPr="00BB6517">
            <w:rPr>
              <w:rStyle w:val="PlaceholderText"/>
            </w:rPr>
            <w:t>Click here to enter text.</w:t>
          </w:r>
        </w:p>
      </w:docPartBody>
    </w:docPart>
    <w:docPart>
      <w:docPartPr>
        <w:name w:val="1E1425EE95A84D528039B05D202C046D"/>
        <w:category>
          <w:name w:val="General"/>
          <w:gallery w:val="placeholder"/>
        </w:category>
        <w:types>
          <w:type w:val="bbPlcHdr"/>
        </w:types>
        <w:behaviors>
          <w:behavior w:val="content"/>
        </w:behaviors>
        <w:guid w:val="{DC50B900-D598-40E0-9AB3-6413B4755962}"/>
      </w:docPartPr>
      <w:docPartBody>
        <w:p w:rsidR="00C242EF" w:rsidRDefault="00C242EF" w:rsidP="00C242EF">
          <w:pPr>
            <w:pStyle w:val="1E1425EE95A84D528039B05D202C046D"/>
          </w:pPr>
          <w:r w:rsidRPr="00BB6517">
            <w:rPr>
              <w:rStyle w:val="PlaceholderText"/>
            </w:rPr>
            <w:t>Click here to enter text.</w:t>
          </w:r>
        </w:p>
      </w:docPartBody>
    </w:docPart>
    <w:docPart>
      <w:docPartPr>
        <w:name w:val="A14B843FB5D549C58B945BC05763B693"/>
        <w:category>
          <w:name w:val="General"/>
          <w:gallery w:val="placeholder"/>
        </w:category>
        <w:types>
          <w:type w:val="bbPlcHdr"/>
        </w:types>
        <w:behaviors>
          <w:behavior w:val="content"/>
        </w:behaviors>
        <w:guid w:val="{A5CC96E9-EE17-443A-BB82-BBCFC5475680}"/>
      </w:docPartPr>
      <w:docPartBody>
        <w:p w:rsidR="00C242EF" w:rsidRDefault="00C242EF" w:rsidP="00C242EF">
          <w:pPr>
            <w:pStyle w:val="A14B843FB5D549C58B945BC05763B693"/>
          </w:pPr>
          <w:r w:rsidRPr="00BB6517">
            <w:rPr>
              <w:rStyle w:val="PlaceholderText"/>
            </w:rPr>
            <w:t>Click here to enter text.</w:t>
          </w:r>
        </w:p>
      </w:docPartBody>
    </w:docPart>
    <w:docPart>
      <w:docPartPr>
        <w:name w:val="FA6A777B731C4BD589ED5F6B59172407"/>
        <w:category>
          <w:name w:val="General"/>
          <w:gallery w:val="placeholder"/>
        </w:category>
        <w:types>
          <w:type w:val="bbPlcHdr"/>
        </w:types>
        <w:behaviors>
          <w:behavior w:val="content"/>
        </w:behaviors>
        <w:guid w:val="{900EFAA1-8B0C-4001-B95A-E16907AC21A4}"/>
      </w:docPartPr>
      <w:docPartBody>
        <w:p w:rsidR="00C242EF" w:rsidRDefault="00C242EF" w:rsidP="00C242EF">
          <w:pPr>
            <w:pStyle w:val="FA6A777B731C4BD589ED5F6B59172407"/>
          </w:pPr>
          <w:r w:rsidRPr="00BB6517">
            <w:rPr>
              <w:rStyle w:val="PlaceholderText"/>
            </w:rPr>
            <w:t>Click here to enter text.</w:t>
          </w:r>
        </w:p>
      </w:docPartBody>
    </w:docPart>
    <w:docPart>
      <w:docPartPr>
        <w:name w:val="21342E8551A14F0CBEBA565BC394EC8B"/>
        <w:category>
          <w:name w:val="General"/>
          <w:gallery w:val="placeholder"/>
        </w:category>
        <w:types>
          <w:type w:val="bbPlcHdr"/>
        </w:types>
        <w:behaviors>
          <w:behavior w:val="content"/>
        </w:behaviors>
        <w:guid w:val="{226E0340-3524-47CB-B636-A217A25BCA8C}"/>
      </w:docPartPr>
      <w:docPartBody>
        <w:p w:rsidR="00C242EF" w:rsidRDefault="00C242EF" w:rsidP="00C242EF">
          <w:pPr>
            <w:pStyle w:val="21342E8551A14F0CBEBA565BC394EC8B"/>
          </w:pPr>
          <w:r w:rsidRPr="00BB6517">
            <w:rPr>
              <w:rStyle w:val="PlaceholderText"/>
            </w:rPr>
            <w:t>Click here to enter text.</w:t>
          </w:r>
        </w:p>
      </w:docPartBody>
    </w:docPart>
    <w:docPart>
      <w:docPartPr>
        <w:name w:val="46320B8808A54DC086D6C6DF86012C60"/>
        <w:category>
          <w:name w:val="General"/>
          <w:gallery w:val="placeholder"/>
        </w:category>
        <w:types>
          <w:type w:val="bbPlcHdr"/>
        </w:types>
        <w:behaviors>
          <w:behavior w:val="content"/>
        </w:behaviors>
        <w:guid w:val="{F07215BC-3067-4E7D-B843-95A17BBCBCDE}"/>
      </w:docPartPr>
      <w:docPartBody>
        <w:p w:rsidR="00C242EF" w:rsidRDefault="00C242EF" w:rsidP="00C242EF">
          <w:pPr>
            <w:pStyle w:val="46320B8808A54DC086D6C6DF86012C60"/>
          </w:pPr>
          <w:r w:rsidRPr="00BB6517">
            <w:rPr>
              <w:rStyle w:val="PlaceholderText"/>
            </w:rPr>
            <w:t>Click here to enter text.</w:t>
          </w:r>
        </w:p>
      </w:docPartBody>
    </w:docPart>
    <w:docPart>
      <w:docPartPr>
        <w:name w:val="84D42C020D144DDE839DBE27832F40ED"/>
        <w:category>
          <w:name w:val="General"/>
          <w:gallery w:val="placeholder"/>
        </w:category>
        <w:types>
          <w:type w:val="bbPlcHdr"/>
        </w:types>
        <w:behaviors>
          <w:behavior w:val="content"/>
        </w:behaviors>
        <w:guid w:val="{5EC97226-E118-41EA-983B-C3AE3132535B}"/>
      </w:docPartPr>
      <w:docPartBody>
        <w:p w:rsidR="00C242EF" w:rsidRDefault="00C242EF" w:rsidP="00C242EF">
          <w:pPr>
            <w:pStyle w:val="84D42C020D144DDE839DBE27832F40ED"/>
          </w:pPr>
          <w:r w:rsidRPr="00BB6517">
            <w:rPr>
              <w:rStyle w:val="PlaceholderText"/>
            </w:rPr>
            <w:t>Click here to enter text.</w:t>
          </w:r>
        </w:p>
      </w:docPartBody>
    </w:docPart>
    <w:docPart>
      <w:docPartPr>
        <w:name w:val="16FAEFE244664D2D94498EE359CA0FD2"/>
        <w:category>
          <w:name w:val="General"/>
          <w:gallery w:val="placeholder"/>
        </w:category>
        <w:types>
          <w:type w:val="bbPlcHdr"/>
        </w:types>
        <w:behaviors>
          <w:behavior w:val="content"/>
        </w:behaviors>
        <w:guid w:val="{3980943B-6822-4521-8FB3-868226706BE1}"/>
      </w:docPartPr>
      <w:docPartBody>
        <w:p w:rsidR="00000000" w:rsidRDefault="00784BF4" w:rsidP="00784BF4">
          <w:pPr>
            <w:pStyle w:val="16FAEFE244664D2D94498EE359CA0FD2"/>
          </w:pPr>
          <w:r w:rsidRPr="00BB6517">
            <w:rPr>
              <w:rStyle w:val="PlaceholderText"/>
            </w:rPr>
            <w:t>Click here to enter text.</w:t>
          </w:r>
        </w:p>
      </w:docPartBody>
    </w:docPart>
    <w:docPart>
      <w:docPartPr>
        <w:name w:val="709573F372D3420F94DAAF8EF1DDBF94"/>
        <w:category>
          <w:name w:val="General"/>
          <w:gallery w:val="placeholder"/>
        </w:category>
        <w:types>
          <w:type w:val="bbPlcHdr"/>
        </w:types>
        <w:behaviors>
          <w:behavior w:val="content"/>
        </w:behaviors>
        <w:guid w:val="{B4919EC5-9CE8-47F3-B1AE-47F96251B5CD}"/>
      </w:docPartPr>
      <w:docPartBody>
        <w:p w:rsidR="00000000" w:rsidRDefault="00784BF4" w:rsidP="00784BF4">
          <w:pPr>
            <w:pStyle w:val="709573F372D3420F94DAAF8EF1DDBF94"/>
          </w:pPr>
          <w:r w:rsidRPr="00BB6517">
            <w:rPr>
              <w:rStyle w:val="PlaceholderText"/>
            </w:rPr>
            <w:t>Click here to enter text.</w:t>
          </w:r>
        </w:p>
      </w:docPartBody>
    </w:docPart>
    <w:docPart>
      <w:docPartPr>
        <w:name w:val="A53D5045B4F747A6937D627801EF9C28"/>
        <w:category>
          <w:name w:val="General"/>
          <w:gallery w:val="placeholder"/>
        </w:category>
        <w:types>
          <w:type w:val="bbPlcHdr"/>
        </w:types>
        <w:behaviors>
          <w:behavior w:val="content"/>
        </w:behaviors>
        <w:guid w:val="{09D26B09-6A54-4057-80B6-4180B04E024F}"/>
      </w:docPartPr>
      <w:docPartBody>
        <w:p w:rsidR="00000000" w:rsidRDefault="00784BF4" w:rsidP="00784BF4">
          <w:pPr>
            <w:pStyle w:val="A53D5045B4F747A6937D627801EF9C28"/>
          </w:pPr>
          <w:r w:rsidRPr="00BB6517">
            <w:rPr>
              <w:rStyle w:val="PlaceholderText"/>
            </w:rPr>
            <w:t>Click here to enter text.</w:t>
          </w:r>
        </w:p>
      </w:docPartBody>
    </w:docPart>
    <w:docPart>
      <w:docPartPr>
        <w:name w:val="58748F1411C942AEA135EA93552B9688"/>
        <w:category>
          <w:name w:val="General"/>
          <w:gallery w:val="placeholder"/>
        </w:category>
        <w:types>
          <w:type w:val="bbPlcHdr"/>
        </w:types>
        <w:behaviors>
          <w:behavior w:val="content"/>
        </w:behaviors>
        <w:guid w:val="{561B4912-F602-4AF5-AC1D-2F1A4F41E365}"/>
      </w:docPartPr>
      <w:docPartBody>
        <w:p w:rsidR="00000000" w:rsidRDefault="00784BF4" w:rsidP="00784BF4">
          <w:pPr>
            <w:pStyle w:val="58748F1411C942AEA135EA93552B9688"/>
          </w:pPr>
          <w:r w:rsidRPr="00BB6517">
            <w:rPr>
              <w:rStyle w:val="PlaceholderText"/>
            </w:rPr>
            <w:t>Click here to enter text.</w:t>
          </w:r>
        </w:p>
      </w:docPartBody>
    </w:docPart>
    <w:docPart>
      <w:docPartPr>
        <w:name w:val="A2CC2EC45C2F4550A87C2F06291B31D4"/>
        <w:category>
          <w:name w:val="General"/>
          <w:gallery w:val="placeholder"/>
        </w:category>
        <w:types>
          <w:type w:val="bbPlcHdr"/>
        </w:types>
        <w:behaviors>
          <w:behavior w:val="content"/>
        </w:behaviors>
        <w:guid w:val="{1F33A125-4228-4A4B-B145-ECE147AA32A1}"/>
      </w:docPartPr>
      <w:docPartBody>
        <w:p w:rsidR="00000000" w:rsidRDefault="00784BF4" w:rsidP="00784BF4">
          <w:pPr>
            <w:pStyle w:val="A2CC2EC45C2F4550A87C2F06291B31D4"/>
          </w:pPr>
          <w:r w:rsidRPr="00BB6517">
            <w:rPr>
              <w:rStyle w:val="PlaceholderText"/>
            </w:rPr>
            <w:t>Click here to enter text.</w:t>
          </w:r>
        </w:p>
      </w:docPartBody>
    </w:docPart>
    <w:docPart>
      <w:docPartPr>
        <w:name w:val="3482D7F62FF2402DB45F013D00471192"/>
        <w:category>
          <w:name w:val="General"/>
          <w:gallery w:val="placeholder"/>
        </w:category>
        <w:types>
          <w:type w:val="bbPlcHdr"/>
        </w:types>
        <w:behaviors>
          <w:behavior w:val="content"/>
        </w:behaviors>
        <w:guid w:val="{C3B526D3-6AD7-4EB6-8EF9-9210DA6C89FF}"/>
      </w:docPartPr>
      <w:docPartBody>
        <w:p w:rsidR="00000000" w:rsidRDefault="00784BF4" w:rsidP="00784BF4">
          <w:pPr>
            <w:pStyle w:val="3482D7F62FF2402DB45F013D00471192"/>
          </w:pPr>
          <w:r w:rsidRPr="00BB6517">
            <w:rPr>
              <w:rStyle w:val="PlaceholderText"/>
            </w:rPr>
            <w:t>Click here to enter text.</w:t>
          </w:r>
        </w:p>
      </w:docPartBody>
    </w:docPart>
    <w:docPart>
      <w:docPartPr>
        <w:name w:val="D7FA9453382142708268A232C59BBE41"/>
        <w:category>
          <w:name w:val="General"/>
          <w:gallery w:val="placeholder"/>
        </w:category>
        <w:types>
          <w:type w:val="bbPlcHdr"/>
        </w:types>
        <w:behaviors>
          <w:behavior w:val="content"/>
        </w:behaviors>
        <w:guid w:val="{8BEA5455-F380-4DFC-A94A-4119D5965D53}"/>
      </w:docPartPr>
      <w:docPartBody>
        <w:p w:rsidR="00000000" w:rsidRDefault="00784BF4" w:rsidP="00784BF4">
          <w:pPr>
            <w:pStyle w:val="D7FA9453382142708268A232C59BBE41"/>
          </w:pPr>
          <w:r w:rsidRPr="00BB6517">
            <w:rPr>
              <w:rStyle w:val="PlaceholderText"/>
            </w:rPr>
            <w:t>Click here to enter text.</w:t>
          </w:r>
        </w:p>
      </w:docPartBody>
    </w:docPart>
    <w:docPart>
      <w:docPartPr>
        <w:name w:val="992B48EBCE6C4708A3C7EC1DDE6CBE27"/>
        <w:category>
          <w:name w:val="General"/>
          <w:gallery w:val="placeholder"/>
        </w:category>
        <w:types>
          <w:type w:val="bbPlcHdr"/>
        </w:types>
        <w:behaviors>
          <w:behavior w:val="content"/>
        </w:behaviors>
        <w:guid w:val="{0AD1863C-8B09-44D0-AD7F-B40E9242A934}"/>
      </w:docPartPr>
      <w:docPartBody>
        <w:p w:rsidR="00000000" w:rsidRDefault="00784BF4" w:rsidP="00784BF4">
          <w:pPr>
            <w:pStyle w:val="992B48EBCE6C4708A3C7EC1DDE6CBE27"/>
          </w:pPr>
          <w:r w:rsidRPr="00BB6517">
            <w:rPr>
              <w:rStyle w:val="PlaceholderText"/>
            </w:rPr>
            <w:t>Click here to enter text.</w:t>
          </w:r>
        </w:p>
      </w:docPartBody>
    </w:docPart>
    <w:docPart>
      <w:docPartPr>
        <w:name w:val="86206A92368740638394475E1DC1321E"/>
        <w:category>
          <w:name w:val="General"/>
          <w:gallery w:val="placeholder"/>
        </w:category>
        <w:types>
          <w:type w:val="bbPlcHdr"/>
        </w:types>
        <w:behaviors>
          <w:behavior w:val="content"/>
        </w:behaviors>
        <w:guid w:val="{F713308D-3CB9-41BD-9958-98C3D5AB2BBA}"/>
      </w:docPartPr>
      <w:docPartBody>
        <w:p w:rsidR="00000000" w:rsidRDefault="00784BF4" w:rsidP="00784BF4">
          <w:pPr>
            <w:pStyle w:val="86206A92368740638394475E1DC1321E"/>
          </w:pPr>
          <w:r w:rsidRPr="00BB6517">
            <w:rPr>
              <w:rStyle w:val="PlaceholderText"/>
            </w:rPr>
            <w:t>Click here to enter text.</w:t>
          </w:r>
        </w:p>
      </w:docPartBody>
    </w:docPart>
    <w:docPart>
      <w:docPartPr>
        <w:name w:val="3EEA0570E9104F53B2FB10B9CDA73970"/>
        <w:category>
          <w:name w:val="General"/>
          <w:gallery w:val="placeholder"/>
        </w:category>
        <w:types>
          <w:type w:val="bbPlcHdr"/>
        </w:types>
        <w:behaviors>
          <w:behavior w:val="content"/>
        </w:behaviors>
        <w:guid w:val="{1E17F44C-D151-4B01-937B-58BE648B8B9B}"/>
      </w:docPartPr>
      <w:docPartBody>
        <w:p w:rsidR="00000000" w:rsidRDefault="00784BF4" w:rsidP="00784BF4">
          <w:pPr>
            <w:pStyle w:val="3EEA0570E9104F53B2FB10B9CDA73970"/>
          </w:pPr>
          <w:r w:rsidRPr="00BB6517">
            <w:rPr>
              <w:rStyle w:val="PlaceholderText"/>
            </w:rPr>
            <w:t>Click here to enter text.</w:t>
          </w:r>
        </w:p>
      </w:docPartBody>
    </w:docPart>
    <w:docPart>
      <w:docPartPr>
        <w:name w:val="3A784DBB92CA4936957193CA5538D2DB"/>
        <w:category>
          <w:name w:val="General"/>
          <w:gallery w:val="placeholder"/>
        </w:category>
        <w:types>
          <w:type w:val="bbPlcHdr"/>
        </w:types>
        <w:behaviors>
          <w:behavior w:val="content"/>
        </w:behaviors>
        <w:guid w:val="{97D6312B-FBA6-433E-BC98-8249E462EE0C}"/>
      </w:docPartPr>
      <w:docPartBody>
        <w:p w:rsidR="00000000" w:rsidRDefault="00784BF4" w:rsidP="00784BF4">
          <w:pPr>
            <w:pStyle w:val="3A784DBB92CA4936957193CA5538D2DB"/>
          </w:pPr>
          <w:r w:rsidRPr="00BB6517">
            <w:rPr>
              <w:rStyle w:val="PlaceholderText"/>
            </w:rPr>
            <w:t>Click here to enter text.</w:t>
          </w:r>
        </w:p>
      </w:docPartBody>
    </w:docPart>
    <w:docPart>
      <w:docPartPr>
        <w:name w:val="CA1857EAA78A4A7E9865B7BECBFFC6CC"/>
        <w:category>
          <w:name w:val="General"/>
          <w:gallery w:val="placeholder"/>
        </w:category>
        <w:types>
          <w:type w:val="bbPlcHdr"/>
        </w:types>
        <w:behaviors>
          <w:behavior w:val="content"/>
        </w:behaviors>
        <w:guid w:val="{3A45CB2B-8008-4D63-935A-0B14F5A950B5}"/>
      </w:docPartPr>
      <w:docPartBody>
        <w:p w:rsidR="00000000" w:rsidRDefault="00784BF4" w:rsidP="00784BF4">
          <w:pPr>
            <w:pStyle w:val="CA1857EAA78A4A7E9865B7BECBFFC6CC"/>
          </w:pPr>
          <w:r w:rsidRPr="00BB6517">
            <w:rPr>
              <w:rStyle w:val="PlaceholderText"/>
            </w:rPr>
            <w:t>Click here to enter text.</w:t>
          </w:r>
        </w:p>
      </w:docPartBody>
    </w:docPart>
    <w:docPart>
      <w:docPartPr>
        <w:name w:val="3C24B6CB2CE242CFA8FA217609C57D5D"/>
        <w:category>
          <w:name w:val="General"/>
          <w:gallery w:val="placeholder"/>
        </w:category>
        <w:types>
          <w:type w:val="bbPlcHdr"/>
        </w:types>
        <w:behaviors>
          <w:behavior w:val="content"/>
        </w:behaviors>
        <w:guid w:val="{40E031E7-02B5-49FA-B841-E52A464E0E18}"/>
      </w:docPartPr>
      <w:docPartBody>
        <w:p w:rsidR="00000000" w:rsidRDefault="00784BF4" w:rsidP="00784BF4">
          <w:pPr>
            <w:pStyle w:val="3C24B6CB2CE242CFA8FA217609C57D5D"/>
          </w:pPr>
          <w:r w:rsidRPr="00BB6517">
            <w:rPr>
              <w:rStyle w:val="PlaceholderText"/>
            </w:rPr>
            <w:t>Click here to enter text.</w:t>
          </w:r>
        </w:p>
      </w:docPartBody>
    </w:docPart>
    <w:docPart>
      <w:docPartPr>
        <w:name w:val="1C65109F0DCB46159AEFE230854ACF25"/>
        <w:category>
          <w:name w:val="General"/>
          <w:gallery w:val="placeholder"/>
        </w:category>
        <w:types>
          <w:type w:val="bbPlcHdr"/>
        </w:types>
        <w:behaviors>
          <w:behavior w:val="content"/>
        </w:behaviors>
        <w:guid w:val="{57800145-52D2-422B-BC9A-253575171E0D}"/>
      </w:docPartPr>
      <w:docPartBody>
        <w:p w:rsidR="00000000" w:rsidRDefault="00784BF4" w:rsidP="00784BF4">
          <w:pPr>
            <w:pStyle w:val="1C65109F0DCB46159AEFE230854ACF25"/>
          </w:pPr>
          <w:r w:rsidRPr="00BB6517">
            <w:rPr>
              <w:rStyle w:val="PlaceholderText"/>
            </w:rPr>
            <w:t>Click here to enter text.</w:t>
          </w:r>
        </w:p>
      </w:docPartBody>
    </w:docPart>
    <w:docPart>
      <w:docPartPr>
        <w:name w:val="5E91960F91754035A3F8BD81B380E2E9"/>
        <w:category>
          <w:name w:val="General"/>
          <w:gallery w:val="placeholder"/>
        </w:category>
        <w:types>
          <w:type w:val="bbPlcHdr"/>
        </w:types>
        <w:behaviors>
          <w:behavior w:val="content"/>
        </w:behaviors>
        <w:guid w:val="{82FECB3A-0E1A-4012-BBAC-FF193D86D9DD}"/>
      </w:docPartPr>
      <w:docPartBody>
        <w:p w:rsidR="00000000" w:rsidRDefault="00784BF4" w:rsidP="00784BF4">
          <w:pPr>
            <w:pStyle w:val="5E91960F91754035A3F8BD81B380E2E9"/>
          </w:pPr>
          <w:r w:rsidRPr="00BB6517">
            <w:rPr>
              <w:rStyle w:val="PlaceholderText"/>
            </w:rPr>
            <w:t>Click here to enter text.</w:t>
          </w:r>
        </w:p>
      </w:docPartBody>
    </w:docPart>
    <w:docPart>
      <w:docPartPr>
        <w:name w:val="7B39773CCAE84274B03BCF18DBF3C1DD"/>
        <w:category>
          <w:name w:val="General"/>
          <w:gallery w:val="placeholder"/>
        </w:category>
        <w:types>
          <w:type w:val="bbPlcHdr"/>
        </w:types>
        <w:behaviors>
          <w:behavior w:val="content"/>
        </w:behaviors>
        <w:guid w:val="{A0042BBC-B75D-4CE3-B884-BEC42BA49A5F}"/>
      </w:docPartPr>
      <w:docPartBody>
        <w:p w:rsidR="00000000" w:rsidRDefault="00784BF4" w:rsidP="00784BF4">
          <w:pPr>
            <w:pStyle w:val="7B39773CCAE84274B03BCF18DBF3C1DD"/>
          </w:pPr>
          <w:r w:rsidRPr="00BB6517">
            <w:rPr>
              <w:rStyle w:val="PlaceholderText"/>
            </w:rPr>
            <w:t>Click here to enter text.</w:t>
          </w:r>
        </w:p>
      </w:docPartBody>
    </w:docPart>
    <w:docPart>
      <w:docPartPr>
        <w:name w:val="BA13538EA770434FA4E85166EFF096ED"/>
        <w:category>
          <w:name w:val="General"/>
          <w:gallery w:val="placeholder"/>
        </w:category>
        <w:types>
          <w:type w:val="bbPlcHdr"/>
        </w:types>
        <w:behaviors>
          <w:behavior w:val="content"/>
        </w:behaviors>
        <w:guid w:val="{2CC87219-C756-4234-9B12-8CDB28251118}"/>
      </w:docPartPr>
      <w:docPartBody>
        <w:p w:rsidR="00000000" w:rsidRDefault="00784BF4" w:rsidP="00784BF4">
          <w:pPr>
            <w:pStyle w:val="BA13538EA770434FA4E85166EFF096ED"/>
          </w:pPr>
          <w:r w:rsidRPr="00BB6517">
            <w:rPr>
              <w:rStyle w:val="PlaceholderText"/>
            </w:rPr>
            <w:t>Click here to enter text.</w:t>
          </w:r>
        </w:p>
      </w:docPartBody>
    </w:docPart>
    <w:docPart>
      <w:docPartPr>
        <w:name w:val="200B63A360AF46BF8234852739B8C7F5"/>
        <w:category>
          <w:name w:val="General"/>
          <w:gallery w:val="placeholder"/>
        </w:category>
        <w:types>
          <w:type w:val="bbPlcHdr"/>
        </w:types>
        <w:behaviors>
          <w:behavior w:val="content"/>
        </w:behaviors>
        <w:guid w:val="{138BF2D9-3DBB-4E34-8E7D-EDE8375E0347}"/>
      </w:docPartPr>
      <w:docPartBody>
        <w:p w:rsidR="00000000" w:rsidRDefault="00784BF4" w:rsidP="00784BF4">
          <w:pPr>
            <w:pStyle w:val="200B63A360AF46BF8234852739B8C7F5"/>
          </w:pPr>
          <w:r w:rsidRPr="00BB6517">
            <w:rPr>
              <w:rStyle w:val="PlaceholderText"/>
            </w:rPr>
            <w:t>Click here to enter text.</w:t>
          </w:r>
        </w:p>
      </w:docPartBody>
    </w:docPart>
    <w:docPart>
      <w:docPartPr>
        <w:name w:val="148536F82141404D9E825238437085CF"/>
        <w:category>
          <w:name w:val="General"/>
          <w:gallery w:val="placeholder"/>
        </w:category>
        <w:types>
          <w:type w:val="bbPlcHdr"/>
        </w:types>
        <w:behaviors>
          <w:behavior w:val="content"/>
        </w:behaviors>
        <w:guid w:val="{DD8D591D-E6C4-482B-9633-14D35E208CE8}"/>
      </w:docPartPr>
      <w:docPartBody>
        <w:p w:rsidR="00000000" w:rsidRDefault="00784BF4" w:rsidP="00784BF4">
          <w:pPr>
            <w:pStyle w:val="148536F82141404D9E825238437085CF"/>
          </w:pPr>
          <w:r w:rsidRPr="00BB6517">
            <w:rPr>
              <w:rStyle w:val="PlaceholderText"/>
            </w:rPr>
            <w:t>Click here to enter text.</w:t>
          </w:r>
        </w:p>
      </w:docPartBody>
    </w:docPart>
    <w:docPart>
      <w:docPartPr>
        <w:name w:val="05F001711A7F429CB145BAA6E9E5CF42"/>
        <w:category>
          <w:name w:val="General"/>
          <w:gallery w:val="placeholder"/>
        </w:category>
        <w:types>
          <w:type w:val="bbPlcHdr"/>
        </w:types>
        <w:behaviors>
          <w:behavior w:val="content"/>
        </w:behaviors>
        <w:guid w:val="{FFAAFB38-638A-434C-A455-CA6A1F351A78}"/>
      </w:docPartPr>
      <w:docPartBody>
        <w:p w:rsidR="00000000" w:rsidRDefault="00784BF4" w:rsidP="00784BF4">
          <w:pPr>
            <w:pStyle w:val="05F001711A7F429CB145BAA6E9E5CF42"/>
          </w:pPr>
          <w:r w:rsidRPr="00BB6517">
            <w:rPr>
              <w:rStyle w:val="PlaceholderText"/>
            </w:rPr>
            <w:t>Click here to enter text.</w:t>
          </w:r>
        </w:p>
      </w:docPartBody>
    </w:docPart>
    <w:docPart>
      <w:docPartPr>
        <w:name w:val="D633B16564AC4869AC67EE64C0C9D50E"/>
        <w:category>
          <w:name w:val="General"/>
          <w:gallery w:val="placeholder"/>
        </w:category>
        <w:types>
          <w:type w:val="bbPlcHdr"/>
        </w:types>
        <w:behaviors>
          <w:behavior w:val="content"/>
        </w:behaviors>
        <w:guid w:val="{5CC63431-68DC-48E4-85E6-B6ECC0BD4087}"/>
      </w:docPartPr>
      <w:docPartBody>
        <w:p w:rsidR="00000000" w:rsidRDefault="00784BF4" w:rsidP="00784BF4">
          <w:pPr>
            <w:pStyle w:val="D633B16564AC4869AC67EE64C0C9D50E"/>
          </w:pPr>
          <w:r w:rsidRPr="00BB6517">
            <w:rPr>
              <w:rStyle w:val="PlaceholderText"/>
            </w:rPr>
            <w:t>Click here to enter text.</w:t>
          </w:r>
        </w:p>
      </w:docPartBody>
    </w:docPart>
    <w:docPart>
      <w:docPartPr>
        <w:name w:val="6308582C4AD0402EA2149CCD14309E1C"/>
        <w:category>
          <w:name w:val="General"/>
          <w:gallery w:val="placeholder"/>
        </w:category>
        <w:types>
          <w:type w:val="bbPlcHdr"/>
        </w:types>
        <w:behaviors>
          <w:behavior w:val="content"/>
        </w:behaviors>
        <w:guid w:val="{A7C77627-69B5-4E7C-9C55-69F696551D65}"/>
      </w:docPartPr>
      <w:docPartBody>
        <w:p w:rsidR="00000000" w:rsidRDefault="00784BF4" w:rsidP="00784BF4">
          <w:pPr>
            <w:pStyle w:val="6308582C4AD0402EA2149CCD14309E1C"/>
          </w:pPr>
          <w:r w:rsidRPr="00BB6517">
            <w:rPr>
              <w:rStyle w:val="PlaceholderText"/>
            </w:rPr>
            <w:t>Click here to enter text.</w:t>
          </w:r>
        </w:p>
      </w:docPartBody>
    </w:docPart>
    <w:docPart>
      <w:docPartPr>
        <w:name w:val="DB92737932504365A0983D167EE306DE"/>
        <w:category>
          <w:name w:val="General"/>
          <w:gallery w:val="placeholder"/>
        </w:category>
        <w:types>
          <w:type w:val="bbPlcHdr"/>
        </w:types>
        <w:behaviors>
          <w:behavior w:val="content"/>
        </w:behaviors>
        <w:guid w:val="{D22E2B76-BF70-4121-9EE9-2596D7C35126}"/>
      </w:docPartPr>
      <w:docPartBody>
        <w:p w:rsidR="00000000" w:rsidRDefault="00784BF4" w:rsidP="00784BF4">
          <w:pPr>
            <w:pStyle w:val="DB92737932504365A0983D167EE306DE"/>
          </w:pPr>
          <w:r w:rsidRPr="00BB6517">
            <w:rPr>
              <w:rStyle w:val="PlaceholderText"/>
            </w:rPr>
            <w:t>Click here to enter text.</w:t>
          </w:r>
        </w:p>
      </w:docPartBody>
    </w:docPart>
    <w:docPart>
      <w:docPartPr>
        <w:name w:val="963E33A894FA464F94E36581D8EA09AB"/>
        <w:category>
          <w:name w:val="General"/>
          <w:gallery w:val="placeholder"/>
        </w:category>
        <w:types>
          <w:type w:val="bbPlcHdr"/>
        </w:types>
        <w:behaviors>
          <w:behavior w:val="content"/>
        </w:behaviors>
        <w:guid w:val="{EA1F5989-BD32-41FF-8749-C5BCFE8F5E6C}"/>
      </w:docPartPr>
      <w:docPartBody>
        <w:p w:rsidR="00000000" w:rsidRDefault="00784BF4" w:rsidP="00784BF4">
          <w:pPr>
            <w:pStyle w:val="963E33A894FA464F94E36581D8EA09AB"/>
          </w:pPr>
          <w:r w:rsidRPr="00BB6517">
            <w:rPr>
              <w:rStyle w:val="PlaceholderText"/>
            </w:rPr>
            <w:t>Click here to enter text.</w:t>
          </w:r>
        </w:p>
      </w:docPartBody>
    </w:docPart>
    <w:docPart>
      <w:docPartPr>
        <w:name w:val="856BEFFE56D146BB8D091A26BEE76EA9"/>
        <w:category>
          <w:name w:val="General"/>
          <w:gallery w:val="placeholder"/>
        </w:category>
        <w:types>
          <w:type w:val="bbPlcHdr"/>
        </w:types>
        <w:behaviors>
          <w:behavior w:val="content"/>
        </w:behaviors>
        <w:guid w:val="{82110E7C-AC36-4A93-A3A6-FD087C34DB45}"/>
      </w:docPartPr>
      <w:docPartBody>
        <w:p w:rsidR="00000000" w:rsidRDefault="00784BF4" w:rsidP="00784BF4">
          <w:pPr>
            <w:pStyle w:val="856BEFFE56D146BB8D091A26BEE76EA9"/>
          </w:pPr>
          <w:r w:rsidRPr="00BB6517">
            <w:rPr>
              <w:rStyle w:val="PlaceholderText"/>
            </w:rPr>
            <w:t>Click here to enter text.</w:t>
          </w:r>
        </w:p>
      </w:docPartBody>
    </w:docPart>
    <w:docPart>
      <w:docPartPr>
        <w:name w:val="FE057D8EDC344AD1A6BE31477194202A"/>
        <w:category>
          <w:name w:val="General"/>
          <w:gallery w:val="placeholder"/>
        </w:category>
        <w:types>
          <w:type w:val="bbPlcHdr"/>
        </w:types>
        <w:behaviors>
          <w:behavior w:val="content"/>
        </w:behaviors>
        <w:guid w:val="{51590F60-792E-4696-94FA-F504A7DAEA3D}"/>
      </w:docPartPr>
      <w:docPartBody>
        <w:p w:rsidR="00000000" w:rsidRDefault="00784BF4" w:rsidP="00784BF4">
          <w:pPr>
            <w:pStyle w:val="FE057D8EDC344AD1A6BE31477194202A"/>
          </w:pPr>
          <w:r w:rsidRPr="00BB6517">
            <w:rPr>
              <w:rStyle w:val="PlaceholderText"/>
            </w:rPr>
            <w:t>Click here to enter text.</w:t>
          </w:r>
        </w:p>
      </w:docPartBody>
    </w:docPart>
    <w:docPart>
      <w:docPartPr>
        <w:name w:val="ECCC23EFFEBF46348291598D5604AC9B"/>
        <w:category>
          <w:name w:val="General"/>
          <w:gallery w:val="placeholder"/>
        </w:category>
        <w:types>
          <w:type w:val="bbPlcHdr"/>
        </w:types>
        <w:behaviors>
          <w:behavior w:val="content"/>
        </w:behaviors>
        <w:guid w:val="{F1F055F6-A5DE-4A2D-81C7-25EFEDA7FD29}"/>
      </w:docPartPr>
      <w:docPartBody>
        <w:p w:rsidR="00000000" w:rsidRDefault="00784BF4" w:rsidP="00784BF4">
          <w:pPr>
            <w:pStyle w:val="ECCC23EFFEBF46348291598D5604AC9B"/>
          </w:pPr>
          <w:r w:rsidRPr="00BB6517">
            <w:rPr>
              <w:rStyle w:val="PlaceholderText"/>
            </w:rPr>
            <w:t>Click here to enter text.</w:t>
          </w:r>
        </w:p>
      </w:docPartBody>
    </w:docPart>
    <w:docPart>
      <w:docPartPr>
        <w:name w:val="045D90584F3E4E2DA10653C206F9DCD0"/>
        <w:category>
          <w:name w:val="General"/>
          <w:gallery w:val="placeholder"/>
        </w:category>
        <w:types>
          <w:type w:val="bbPlcHdr"/>
        </w:types>
        <w:behaviors>
          <w:behavior w:val="content"/>
        </w:behaviors>
        <w:guid w:val="{A6B133B3-5089-4F8E-B725-EFE51165004A}"/>
      </w:docPartPr>
      <w:docPartBody>
        <w:p w:rsidR="00000000" w:rsidRDefault="00784BF4" w:rsidP="00784BF4">
          <w:pPr>
            <w:pStyle w:val="045D90584F3E4E2DA10653C206F9DCD0"/>
          </w:pPr>
          <w:r w:rsidRPr="00BB6517">
            <w:rPr>
              <w:rStyle w:val="PlaceholderText"/>
            </w:rPr>
            <w:t>Click here to enter text.</w:t>
          </w:r>
        </w:p>
      </w:docPartBody>
    </w:docPart>
    <w:docPart>
      <w:docPartPr>
        <w:name w:val="8A705D7B1DC0470F9695BE76208D1191"/>
        <w:category>
          <w:name w:val="General"/>
          <w:gallery w:val="placeholder"/>
        </w:category>
        <w:types>
          <w:type w:val="bbPlcHdr"/>
        </w:types>
        <w:behaviors>
          <w:behavior w:val="content"/>
        </w:behaviors>
        <w:guid w:val="{610183A4-BE40-4A53-BEA8-5AE17CDDD165}"/>
      </w:docPartPr>
      <w:docPartBody>
        <w:p w:rsidR="00000000" w:rsidRDefault="00784BF4" w:rsidP="00784BF4">
          <w:pPr>
            <w:pStyle w:val="8A705D7B1DC0470F9695BE76208D1191"/>
          </w:pPr>
          <w:r w:rsidRPr="00BB6517">
            <w:rPr>
              <w:rStyle w:val="PlaceholderText"/>
            </w:rPr>
            <w:t>Click here to enter text.</w:t>
          </w:r>
        </w:p>
      </w:docPartBody>
    </w:docPart>
    <w:docPart>
      <w:docPartPr>
        <w:name w:val="4B927826C5AA46598CE35E6ED9086B35"/>
        <w:category>
          <w:name w:val="General"/>
          <w:gallery w:val="placeholder"/>
        </w:category>
        <w:types>
          <w:type w:val="bbPlcHdr"/>
        </w:types>
        <w:behaviors>
          <w:behavior w:val="content"/>
        </w:behaviors>
        <w:guid w:val="{77D8736B-B24D-42C6-A8E4-DFF5DA0A4273}"/>
      </w:docPartPr>
      <w:docPartBody>
        <w:p w:rsidR="00000000" w:rsidRDefault="00784BF4" w:rsidP="00784BF4">
          <w:pPr>
            <w:pStyle w:val="4B927826C5AA46598CE35E6ED9086B35"/>
          </w:pPr>
          <w:r w:rsidRPr="00BB6517">
            <w:rPr>
              <w:rStyle w:val="PlaceholderText"/>
            </w:rPr>
            <w:t>Click here to enter text.</w:t>
          </w:r>
        </w:p>
      </w:docPartBody>
    </w:docPart>
    <w:docPart>
      <w:docPartPr>
        <w:name w:val="31C41AE9A4164ED5AC70A383B9AFEC9D"/>
        <w:category>
          <w:name w:val="General"/>
          <w:gallery w:val="placeholder"/>
        </w:category>
        <w:types>
          <w:type w:val="bbPlcHdr"/>
        </w:types>
        <w:behaviors>
          <w:behavior w:val="content"/>
        </w:behaviors>
        <w:guid w:val="{338B03E6-6204-4870-B0CE-996AD5ED41EA}"/>
      </w:docPartPr>
      <w:docPartBody>
        <w:p w:rsidR="00000000" w:rsidRDefault="00784BF4" w:rsidP="00784BF4">
          <w:pPr>
            <w:pStyle w:val="31C41AE9A4164ED5AC70A383B9AFEC9D"/>
          </w:pPr>
          <w:r w:rsidRPr="00BB6517">
            <w:rPr>
              <w:rStyle w:val="PlaceholderText"/>
            </w:rPr>
            <w:t>Click here to enter text.</w:t>
          </w:r>
        </w:p>
      </w:docPartBody>
    </w:docPart>
    <w:docPart>
      <w:docPartPr>
        <w:name w:val="EF500FC2D6E3443594045C4F6210EA76"/>
        <w:category>
          <w:name w:val="General"/>
          <w:gallery w:val="placeholder"/>
        </w:category>
        <w:types>
          <w:type w:val="bbPlcHdr"/>
        </w:types>
        <w:behaviors>
          <w:behavior w:val="content"/>
        </w:behaviors>
        <w:guid w:val="{404F70AC-946F-4F18-ACB2-D9611454D793}"/>
      </w:docPartPr>
      <w:docPartBody>
        <w:p w:rsidR="00000000" w:rsidRDefault="00784BF4" w:rsidP="00784BF4">
          <w:pPr>
            <w:pStyle w:val="EF500FC2D6E3443594045C4F6210EA76"/>
          </w:pPr>
          <w:r w:rsidRPr="00BB6517">
            <w:rPr>
              <w:rStyle w:val="PlaceholderText"/>
            </w:rPr>
            <w:t>Click here to enter text.</w:t>
          </w:r>
        </w:p>
      </w:docPartBody>
    </w:docPart>
    <w:docPart>
      <w:docPartPr>
        <w:name w:val="F13668BF5CA04BAA92BE30928A68125E"/>
        <w:category>
          <w:name w:val="General"/>
          <w:gallery w:val="placeholder"/>
        </w:category>
        <w:types>
          <w:type w:val="bbPlcHdr"/>
        </w:types>
        <w:behaviors>
          <w:behavior w:val="content"/>
        </w:behaviors>
        <w:guid w:val="{18357F41-9FDA-40A0-9656-795B0C8DFEE9}"/>
      </w:docPartPr>
      <w:docPartBody>
        <w:p w:rsidR="00000000" w:rsidRDefault="00784BF4" w:rsidP="00784BF4">
          <w:pPr>
            <w:pStyle w:val="F13668BF5CA04BAA92BE30928A68125E"/>
          </w:pPr>
          <w:r w:rsidRPr="00BB6517">
            <w:rPr>
              <w:rStyle w:val="PlaceholderText"/>
            </w:rPr>
            <w:t>Click here to enter text.</w:t>
          </w:r>
        </w:p>
      </w:docPartBody>
    </w:docPart>
    <w:docPart>
      <w:docPartPr>
        <w:name w:val="2D672AA79D6B40F190C9D14E28C2CB39"/>
        <w:category>
          <w:name w:val="General"/>
          <w:gallery w:val="placeholder"/>
        </w:category>
        <w:types>
          <w:type w:val="bbPlcHdr"/>
        </w:types>
        <w:behaviors>
          <w:behavior w:val="content"/>
        </w:behaviors>
        <w:guid w:val="{751AAEE2-0436-46B3-BD22-EFDFFF9476B6}"/>
      </w:docPartPr>
      <w:docPartBody>
        <w:p w:rsidR="00000000" w:rsidRDefault="00784BF4" w:rsidP="00784BF4">
          <w:pPr>
            <w:pStyle w:val="2D672AA79D6B40F190C9D14E28C2CB39"/>
          </w:pPr>
          <w:r w:rsidRPr="00BB6517">
            <w:rPr>
              <w:rStyle w:val="PlaceholderText"/>
            </w:rPr>
            <w:t>Click here to enter text.</w:t>
          </w:r>
        </w:p>
      </w:docPartBody>
    </w:docPart>
    <w:docPart>
      <w:docPartPr>
        <w:name w:val="561EE18584FD4CDBBBEDAC7A171CB9D4"/>
        <w:category>
          <w:name w:val="General"/>
          <w:gallery w:val="placeholder"/>
        </w:category>
        <w:types>
          <w:type w:val="bbPlcHdr"/>
        </w:types>
        <w:behaviors>
          <w:behavior w:val="content"/>
        </w:behaviors>
        <w:guid w:val="{DE75563A-E20E-4403-A629-7065DCED31F3}"/>
      </w:docPartPr>
      <w:docPartBody>
        <w:p w:rsidR="00000000" w:rsidRDefault="00784BF4" w:rsidP="00784BF4">
          <w:pPr>
            <w:pStyle w:val="561EE18584FD4CDBBBEDAC7A171CB9D4"/>
          </w:pPr>
          <w:r w:rsidRPr="00BB6517">
            <w:rPr>
              <w:rStyle w:val="PlaceholderText"/>
            </w:rPr>
            <w:t>Click here to enter text.</w:t>
          </w:r>
        </w:p>
      </w:docPartBody>
    </w:docPart>
    <w:docPart>
      <w:docPartPr>
        <w:name w:val="17F668D10457405F8C0F329CE4F59E2A"/>
        <w:category>
          <w:name w:val="General"/>
          <w:gallery w:val="placeholder"/>
        </w:category>
        <w:types>
          <w:type w:val="bbPlcHdr"/>
        </w:types>
        <w:behaviors>
          <w:behavior w:val="content"/>
        </w:behaviors>
        <w:guid w:val="{7070A76C-E7E9-4781-A517-2EEBDEE3614A}"/>
      </w:docPartPr>
      <w:docPartBody>
        <w:p w:rsidR="00000000" w:rsidRDefault="00784BF4" w:rsidP="00784BF4">
          <w:pPr>
            <w:pStyle w:val="17F668D10457405F8C0F329CE4F59E2A"/>
          </w:pPr>
          <w:r w:rsidRPr="00BB6517">
            <w:rPr>
              <w:rStyle w:val="PlaceholderText"/>
            </w:rPr>
            <w:t>Click here to enter text.</w:t>
          </w:r>
        </w:p>
      </w:docPartBody>
    </w:docPart>
    <w:docPart>
      <w:docPartPr>
        <w:name w:val="D711A087125E43E191FE03A27A1985B1"/>
        <w:category>
          <w:name w:val="General"/>
          <w:gallery w:val="placeholder"/>
        </w:category>
        <w:types>
          <w:type w:val="bbPlcHdr"/>
        </w:types>
        <w:behaviors>
          <w:behavior w:val="content"/>
        </w:behaviors>
        <w:guid w:val="{97A9F354-E076-41DA-A41A-4284A458F3F6}"/>
      </w:docPartPr>
      <w:docPartBody>
        <w:p w:rsidR="00000000" w:rsidRDefault="00784BF4" w:rsidP="00784BF4">
          <w:pPr>
            <w:pStyle w:val="D711A087125E43E191FE03A27A1985B1"/>
          </w:pPr>
          <w:r w:rsidRPr="00BB6517">
            <w:rPr>
              <w:rStyle w:val="PlaceholderText"/>
            </w:rPr>
            <w:t>Click here to enter text.</w:t>
          </w:r>
        </w:p>
      </w:docPartBody>
    </w:docPart>
    <w:docPart>
      <w:docPartPr>
        <w:name w:val="C3E43394F9EE4158AEFB007F0C0AAED1"/>
        <w:category>
          <w:name w:val="General"/>
          <w:gallery w:val="placeholder"/>
        </w:category>
        <w:types>
          <w:type w:val="bbPlcHdr"/>
        </w:types>
        <w:behaviors>
          <w:behavior w:val="content"/>
        </w:behaviors>
        <w:guid w:val="{D1C88187-A67B-439F-8965-7817EF6B9430}"/>
      </w:docPartPr>
      <w:docPartBody>
        <w:p w:rsidR="00000000" w:rsidRDefault="00784BF4" w:rsidP="00784BF4">
          <w:pPr>
            <w:pStyle w:val="C3E43394F9EE4158AEFB007F0C0AAED1"/>
          </w:pPr>
          <w:r w:rsidRPr="00BB6517">
            <w:rPr>
              <w:rStyle w:val="PlaceholderText"/>
            </w:rPr>
            <w:t>Click here to enter text.</w:t>
          </w:r>
        </w:p>
      </w:docPartBody>
    </w:docPart>
    <w:docPart>
      <w:docPartPr>
        <w:name w:val="E5504B4FF2684489AF43F819E370F948"/>
        <w:category>
          <w:name w:val="General"/>
          <w:gallery w:val="placeholder"/>
        </w:category>
        <w:types>
          <w:type w:val="bbPlcHdr"/>
        </w:types>
        <w:behaviors>
          <w:behavior w:val="content"/>
        </w:behaviors>
        <w:guid w:val="{C0A6C284-EA6C-4B75-8AA3-CF1A8A2B3FCA}"/>
      </w:docPartPr>
      <w:docPartBody>
        <w:p w:rsidR="00000000" w:rsidRDefault="00784BF4" w:rsidP="00784BF4">
          <w:pPr>
            <w:pStyle w:val="E5504B4FF2684489AF43F819E370F948"/>
          </w:pPr>
          <w:r w:rsidRPr="00BB6517">
            <w:rPr>
              <w:rStyle w:val="PlaceholderText"/>
            </w:rPr>
            <w:t>Click here to enter text.</w:t>
          </w:r>
        </w:p>
      </w:docPartBody>
    </w:docPart>
    <w:docPart>
      <w:docPartPr>
        <w:name w:val="70A8ED97BEF34D3FBCD05AF1755557B7"/>
        <w:category>
          <w:name w:val="General"/>
          <w:gallery w:val="placeholder"/>
        </w:category>
        <w:types>
          <w:type w:val="bbPlcHdr"/>
        </w:types>
        <w:behaviors>
          <w:behavior w:val="content"/>
        </w:behaviors>
        <w:guid w:val="{DBE26C99-D587-469E-A494-2771F57C8FAC}"/>
      </w:docPartPr>
      <w:docPartBody>
        <w:p w:rsidR="00000000" w:rsidRDefault="00784BF4" w:rsidP="00784BF4">
          <w:pPr>
            <w:pStyle w:val="70A8ED97BEF34D3FBCD05AF1755557B7"/>
          </w:pPr>
          <w:r w:rsidRPr="00BB6517">
            <w:rPr>
              <w:rStyle w:val="PlaceholderText"/>
            </w:rPr>
            <w:t>Click here to enter text.</w:t>
          </w:r>
        </w:p>
      </w:docPartBody>
    </w:docPart>
    <w:docPart>
      <w:docPartPr>
        <w:name w:val="97E569AAC3854B22B87E19D54179480F"/>
        <w:category>
          <w:name w:val="General"/>
          <w:gallery w:val="placeholder"/>
        </w:category>
        <w:types>
          <w:type w:val="bbPlcHdr"/>
        </w:types>
        <w:behaviors>
          <w:behavior w:val="content"/>
        </w:behaviors>
        <w:guid w:val="{117F6A3B-D58A-4E95-AF6F-7B1B8032784D}"/>
      </w:docPartPr>
      <w:docPartBody>
        <w:p w:rsidR="00000000" w:rsidRDefault="00784BF4" w:rsidP="00784BF4">
          <w:pPr>
            <w:pStyle w:val="97E569AAC3854B22B87E19D54179480F"/>
          </w:pPr>
          <w:r w:rsidRPr="00BB6517">
            <w:rPr>
              <w:rStyle w:val="PlaceholderText"/>
            </w:rPr>
            <w:t>Click here to enter text.</w:t>
          </w:r>
        </w:p>
      </w:docPartBody>
    </w:docPart>
    <w:docPart>
      <w:docPartPr>
        <w:name w:val="5E8C006F783B4025A73F46F7AE6B5090"/>
        <w:category>
          <w:name w:val="General"/>
          <w:gallery w:val="placeholder"/>
        </w:category>
        <w:types>
          <w:type w:val="bbPlcHdr"/>
        </w:types>
        <w:behaviors>
          <w:behavior w:val="content"/>
        </w:behaviors>
        <w:guid w:val="{81B0CD6A-58D3-4CF7-AEBD-9B0B0BE65412}"/>
      </w:docPartPr>
      <w:docPartBody>
        <w:p w:rsidR="00000000" w:rsidRDefault="00784BF4" w:rsidP="00784BF4">
          <w:pPr>
            <w:pStyle w:val="5E8C006F783B4025A73F46F7AE6B5090"/>
          </w:pPr>
          <w:r w:rsidRPr="00BB6517">
            <w:rPr>
              <w:rStyle w:val="PlaceholderText"/>
            </w:rPr>
            <w:t>Click here to enter text.</w:t>
          </w:r>
        </w:p>
      </w:docPartBody>
    </w:docPart>
    <w:docPart>
      <w:docPartPr>
        <w:name w:val="1FDA8B5E805043689F55AEDBC70D422A"/>
        <w:category>
          <w:name w:val="General"/>
          <w:gallery w:val="placeholder"/>
        </w:category>
        <w:types>
          <w:type w:val="bbPlcHdr"/>
        </w:types>
        <w:behaviors>
          <w:behavior w:val="content"/>
        </w:behaviors>
        <w:guid w:val="{98530A08-F2C6-4068-A823-EB133FFD5354}"/>
      </w:docPartPr>
      <w:docPartBody>
        <w:p w:rsidR="00000000" w:rsidRDefault="00784BF4" w:rsidP="00784BF4">
          <w:pPr>
            <w:pStyle w:val="1FDA8B5E805043689F55AEDBC70D422A"/>
          </w:pPr>
          <w:r w:rsidRPr="00BB6517">
            <w:rPr>
              <w:rStyle w:val="PlaceholderText"/>
            </w:rPr>
            <w:t>Click here to enter text.</w:t>
          </w:r>
        </w:p>
      </w:docPartBody>
    </w:docPart>
    <w:docPart>
      <w:docPartPr>
        <w:name w:val="E89EA2774ED1412EB6E7BD58DE56691A"/>
        <w:category>
          <w:name w:val="General"/>
          <w:gallery w:val="placeholder"/>
        </w:category>
        <w:types>
          <w:type w:val="bbPlcHdr"/>
        </w:types>
        <w:behaviors>
          <w:behavior w:val="content"/>
        </w:behaviors>
        <w:guid w:val="{E4BA16DE-9FA8-4521-8757-43D6553ABBD6}"/>
      </w:docPartPr>
      <w:docPartBody>
        <w:p w:rsidR="00000000" w:rsidRDefault="00784BF4" w:rsidP="00784BF4">
          <w:pPr>
            <w:pStyle w:val="E89EA2774ED1412EB6E7BD58DE56691A"/>
          </w:pPr>
          <w:r w:rsidRPr="00BB6517">
            <w:rPr>
              <w:rStyle w:val="PlaceholderText"/>
            </w:rPr>
            <w:t>Click here to enter text.</w:t>
          </w:r>
        </w:p>
      </w:docPartBody>
    </w:docPart>
    <w:docPart>
      <w:docPartPr>
        <w:name w:val="2D0F8D10A59C4B02861A706F64801E0F"/>
        <w:category>
          <w:name w:val="General"/>
          <w:gallery w:val="placeholder"/>
        </w:category>
        <w:types>
          <w:type w:val="bbPlcHdr"/>
        </w:types>
        <w:behaviors>
          <w:behavior w:val="content"/>
        </w:behaviors>
        <w:guid w:val="{C22EAEFB-5BDD-4A97-94F2-F4EEF1BE1136}"/>
      </w:docPartPr>
      <w:docPartBody>
        <w:p w:rsidR="00000000" w:rsidRDefault="00784BF4" w:rsidP="00784BF4">
          <w:pPr>
            <w:pStyle w:val="2D0F8D10A59C4B02861A706F64801E0F"/>
          </w:pPr>
          <w:r w:rsidRPr="00BB6517">
            <w:rPr>
              <w:rStyle w:val="PlaceholderText"/>
            </w:rPr>
            <w:t>Click here to enter text.</w:t>
          </w:r>
        </w:p>
      </w:docPartBody>
    </w:docPart>
    <w:docPart>
      <w:docPartPr>
        <w:name w:val="EC852E339F5C40B7A78855C6C2324F9B"/>
        <w:category>
          <w:name w:val="General"/>
          <w:gallery w:val="placeholder"/>
        </w:category>
        <w:types>
          <w:type w:val="bbPlcHdr"/>
        </w:types>
        <w:behaviors>
          <w:behavior w:val="content"/>
        </w:behaviors>
        <w:guid w:val="{B4286B99-8E3F-4833-BF8E-7BBA33ABA258}"/>
      </w:docPartPr>
      <w:docPartBody>
        <w:p w:rsidR="00000000" w:rsidRDefault="00784BF4" w:rsidP="00784BF4">
          <w:pPr>
            <w:pStyle w:val="EC852E339F5C40B7A78855C6C2324F9B"/>
          </w:pPr>
          <w:r w:rsidRPr="00BB6517">
            <w:rPr>
              <w:rStyle w:val="PlaceholderText"/>
            </w:rPr>
            <w:t>Click here to enter text.</w:t>
          </w:r>
        </w:p>
      </w:docPartBody>
    </w:docPart>
    <w:docPart>
      <w:docPartPr>
        <w:name w:val="6A517FD02CE046BFB91987FFFCCFE342"/>
        <w:category>
          <w:name w:val="General"/>
          <w:gallery w:val="placeholder"/>
        </w:category>
        <w:types>
          <w:type w:val="bbPlcHdr"/>
        </w:types>
        <w:behaviors>
          <w:behavior w:val="content"/>
        </w:behaviors>
        <w:guid w:val="{A49770E2-57EE-48D3-8750-EF31F320D67E}"/>
      </w:docPartPr>
      <w:docPartBody>
        <w:p w:rsidR="00000000" w:rsidRDefault="00784BF4" w:rsidP="00784BF4">
          <w:pPr>
            <w:pStyle w:val="6A517FD02CE046BFB91987FFFCCFE342"/>
          </w:pPr>
          <w:r w:rsidRPr="00BB6517">
            <w:rPr>
              <w:rStyle w:val="PlaceholderText"/>
            </w:rPr>
            <w:t>Click here to enter text.</w:t>
          </w:r>
        </w:p>
      </w:docPartBody>
    </w:docPart>
    <w:docPart>
      <w:docPartPr>
        <w:name w:val="F70A6D8F4B684FA897FAAFB639BF8AD6"/>
        <w:category>
          <w:name w:val="General"/>
          <w:gallery w:val="placeholder"/>
        </w:category>
        <w:types>
          <w:type w:val="bbPlcHdr"/>
        </w:types>
        <w:behaviors>
          <w:behavior w:val="content"/>
        </w:behaviors>
        <w:guid w:val="{EE009A30-AFC4-45BE-A76A-11C707011D65}"/>
      </w:docPartPr>
      <w:docPartBody>
        <w:p w:rsidR="00000000" w:rsidRDefault="00784BF4" w:rsidP="00784BF4">
          <w:pPr>
            <w:pStyle w:val="F70A6D8F4B684FA897FAAFB639BF8AD6"/>
          </w:pPr>
          <w:r w:rsidRPr="00BB6517">
            <w:rPr>
              <w:rStyle w:val="PlaceholderText"/>
            </w:rPr>
            <w:t>Click here to enter text.</w:t>
          </w:r>
        </w:p>
      </w:docPartBody>
    </w:docPart>
    <w:docPart>
      <w:docPartPr>
        <w:name w:val="A4B99C213E2D4C53BC324565B4DEB166"/>
        <w:category>
          <w:name w:val="General"/>
          <w:gallery w:val="placeholder"/>
        </w:category>
        <w:types>
          <w:type w:val="bbPlcHdr"/>
        </w:types>
        <w:behaviors>
          <w:behavior w:val="content"/>
        </w:behaviors>
        <w:guid w:val="{B3297242-CDB7-4BFA-BB35-4AC2F7D00D7E}"/>
      </w:docPartPr>
      <w:docPartBody>
        <w:p w:rsidR="00000000" w:rsidRDefault="00784BF4" w:rsidP="00784BF4">
          <w:pPr>
            <w:pStyle w:val="A4B99C213E2D4C53BC324565B4DEB166"/>
          </w:pPr>
          <w:r w:rsidRPr="00BB6517">
            <w:rPr>
              <w:rStyle w:val="PlaceholderText"/>
            </w:rPr>
            <w:t>Click here to enter text.</w:t>
          </w:r>
        </w:p>
      </w:docPartBody>
    </w:docPart>
    <w:docPart>
      <w:docPartPr>
        <w:name w:val="B073EE4DBC444CC5A19591283FB2988F"/>
        <w:category>
          <w:name w:val="General"/>
          <w:gallery w:val="placeholder"/>
        </w:category>
        <w:types>
          <w:type w:val="bbPlcHdr"/>
        </w:types>
        <w:behaviors>
          <w:behavior w:val="content"/>
        </w:behaviors>
        <w:guid w:val="{8F66DB14-8B38-4908-B991-3D9E9B7774A7}"/>
      </w:docPartPr>
      <w:docPartBody>
        <w:p w:rsidR="00000000" w:rsidRDefault="00784BF4" w:rsidP="00784BF4">
          <w:pPr>
            <w:pStyle w:val="B073EE4DBC444CC5A19591283FB2988F"/>
          </w:pPr>
          <w:r w:rsidRPr="00BB6517">
            <w:rPr>
              <w:rStyle w:val="PlaceholderText"/>
            </w:rPr>
            <w:t>Click here to enter text.</w:t>
          </w:r>
        </w:p>
      </w:docPartBody>
    </w:docPart>
    <w:docPart>
      <w:docPartPr>
        <w:name w:val="FC8C981DA30A49ED896509E9C45D89AB"/>
        <w:category>
          <w:name w:val="General"/>
          <w:gallery w:val="placeholder"/>
        </w:category>
        <w:types>
          <w:type w:val="bbPlcHdr"/>
        </w:types>
        <w:behaviors>
          <w:behavior w:val="content"/>
        </w:behaviors>
        <w:guid w:val="{4729AF36-D65F-4016-A239-DCBF63BB6998}"/>
      </w:docPartPr>
      <w:docPartBody>
        <w:p w:rsidR="00000000" w:rsidRDefault="00784BF4" w:rsidP="00784BF4">
          <w:pPr>
            <w:pStyle w:val="FC8C981DA30A49ED896509E9C45D89AB"/>
          </w:pPr>
          <w:r w:rsidRPr="00BB6517">
            <w:rPr>
              <w:rStyle w:val="PlaceholderText"/>
            </w:rPr>
            <w:t>Click here to enter text.</w:t>
          </w:r>
        </w:p>
      </w:docPartBody>
    </w:docPart>
    <w:docPart>
      <w:docPartPr>
        <w:name w:val="25E617721CD64079AD79C03BAB86AAC4"/>
        <w:category>
          <w:name w:val="General"/>
          <w:gallery w:val="placeholder"/>
        </w:category>
        <w:types>
          <w:type w:val="bbPlcHdr"/>
        </w:types>
        <w:behaviors>
          <w:behavior w:val="content"/>
        </w:behaviors>
        <w:guid w:val="{81428594-EB22-47B9-99D1-89AD637F81C0}"/>
      </w:docPartPr>
      <w:docPartBody>
        <w:p w:rsidR="00000000" w:rsidRDefault="00784BF4" w:rsidP="00784BF4">
          <w:pPr>
            <w:pStyle w:val="25E617721CD64079AD79C03BAB86AAC4"/>
          </w:pPr>
          <w:r w:rsidRPr="00BB6517">
            <w:rPr>
              <w:rStyle w:val="PlaceholderText"/>
            </w:rPr>
            <w:t>Click here to enter text.</w:t>
          </w:r>
        </w:p>
      </w:docPartBody>
    </w:docPart>
    <w:docPart>
      <w:docPartPr>
        <w:name w:val="A2E53407916A4EFAA82470610420747A"/>
        <w:category>
          <w:name w:val="General"/>
          <w:gallery w:val="placeholder"/>
        </w:category>
        <w:types>
          <w:type w:val="bbPlcHdr"/>
        </w:types>
        <w:behaviors>
          <w:behavior w:val="content"/>
        </w:behaviors>
        <w:guid w:val="{15785E93-692D-484B-B05B-0A80E95E9F62}"/>
      </w:docPartPr>
      <w:docPartBody>
        <w:p w:rsidR="00000000" w:rsidRDefault="00784BF4" w:rsidP="00784BF4">
          <w:pPr>
            <w:pStyle w:val="A2E53407916A4EFAA82470610420747A"/>
          </w:pPr>
          <w:r w:rsidRPr="00BB6517">
            <w:rPr>
              <w:rStyle w:val="PlaceholderText"/>
            </w:rPr>
            <w:t>Click here to enter text.</w:t>
          </w:r>
        </w:p>
      </w:docPartBody>
    </w:docPart>
    <w:docPart>
      <w:docPartPr>
        <w:name w:val="EA9B8CE70C0A4D5CA1982F2BB93D6624"/>
        <w:category>
          <w:name w:val="General"/>
          <w:gallery w:val="placeholder"/>
        </w:category>
        <w:types>
          <w:type w:val="bbPlcHdr"/>
        </w:types>
        <w:behaviors>
          <w:behavior w:val="content"/>
        </w:behaviors>
        <w:guid w:val="{FD477B76-E096-4185-833E-DF8345037B54}"/>
      </w:docPartPr>
      <w:docPartBody>
        <w:p w:rsidR="00000000" w:rsidRDefault="00784BF4" w:rsidP="00784BF4">
          <w:pPr>
            <w:pStyle w:val="EA9B8CE70C0A4D5CA1982F2BB93D6624"/>
          </w:pPr>
          <w:r w:rsidRPr="00BB6517">
            <w:rPr>
              <w:rStyle w:val="PlaceholderText"/>
            </w:rPr>
            <w:t>Click here to enter text.</w:t>
          </w:r>
        </w:p>
      </w:docPartBody>
    </w:docPart>
    <w:docPart>
      <w:docPartPr>
        <w:name w:val="C071ADF57AD64F189D0ED18ED8B20D6E"/>
        <w:category>
          <w:name w:val="General"/>
          <w:gallery w:val="placeholder"/>
        </w:category>
        <w:types>
          <w:type w:val="bbPlcHdr"/>
        </w:types>
        <w:behaviors>
          <w:behavior w:val="content"/>
        </w:behaviors>
        <w:guid w:val="{8326FDD5-A5DC-4516-919A-BDB3C4B38495}"/>
      </w:docPartPr>
      <w:docPartBody>
        <w:p w:rsidR="00000000" w:rsidRDefault="00784BF4" w:rsidP="00784BF4">
          <w:pPr>
            <w:pStyle w:val="C071ADF57AD64F189D0ED18ED8B20D6E"/>
          </w:pPr>
          <w:r w:rsidRPr="00BB6517">
            <w:rPr>
              <w:rStyle w:val="PlaceholderText"/>
            </w:rPr>
            <w:t>Click here to enter text.</w:t>
          </w:r>
        </w:p>
      </w:docPartBody>
    </w:docPart>
    <w:docPart>
      <w:docPartPr>
        <w:name w:val="BF3FCE17BC3C470889177C357708A4BB"/>
        <w:category>
          <w:name w:val="General"/>
          <w:gallery w:val="placeholder"/>
        </w:category>
        <w:types>
          <w:type w:val="bbPlcHdr"/>
        </w:types>
        <w:behaviors>
          <w:behavior w:val="content"/>
        </w:behaviors>
        <w:guid w:val="{56596EB4-12D6-47BC-A179-93B0043F39CA}"/>
      </w:docPartPr>
      <w:docPartBody>
        <w:p w:rsidR="00000000" w:rsidRDefault="00784BF4" w:rsidP="00784BF4">
          <w:pPr>
            <w:pStyle w:val="BF3FCE17BC3C470889177C357708A4BB"/>
          </w:pPr>
          <w:r w:rsidRPr="00BB6517">
            <w:rPr>
              <w:rStyle w:val="PlaceholderText"/>
            </w:rPr>
            <w:t>Click here to enter text.</w:t>
          </w:r>
        </w:p>
      </w:docPartBody>
    </w:docPart>
    <w:docPart>
      <w:docPartPr>
        <w:name w:val="D458A89629684353A28D9EEDF87D449C"/>
        <w:category>
          <w:name w:val="General"/>
          <w:gallery w:val="placeholder"/>
        </w:category>
        <w:types>
          <w:type w:val="bbPlcHdr"/>
        </w:types>
        <w:behaviors>
          <w:behavior w:val="content"/>
        </w:behaviors>
        <w:guid w:val="{0393AB82-4EFC-46DB-BA26-8DA4CEC3DBAE}"/>
      </w:docPartPr>
      <w:docPartBody>
        <w:p w:rsidR="00000000" w:rsidRDefault="00784BF4" w:rsidP="00784BF4">
          <w:pPr>
            <w:pStyle w:val="D458A89629684353A28D9EEDF87D449C"/>
          </w:pPr>
          <w:r w:rsidRPr="00BB6517">
            <w:rPr>
              <w:rStyle w:val="PlaceholderText"/>
            </w:rPr>
            <w:t>Click here to enter text.</w:t>
          </w:r>
        </w:p>
      </w:docPartBody>
    </w:docPart>
    <w:docPart>
      <w:docPartPr>
        <w:name w:val="AF8C24267E1544BBBDB51A48052C0F9B"/>
        <w:category>
          <w:name w:val="General"/>
          <w:gallery w:val="placeholder"/>
        </w:category>
        <w:types>
          <w:type w:val="bbPlcHdr"/>
        </w:types>
        <w:behaviors>
          <w:behavior w:val="content"/>
        </w:behaviors>
        <w:guid w:val="{912199A5-6028-4906-B3FC-125E6A53929A}"/>
      </w:docPartPr>
      <w:docPartBody>
        <w:p w:rsidR="00000000" w:rsidRDefault="00784BF4" w:rsidP="00784BF4">
          <w:pPr>
            <w:pStyle w:val="AF8C24267E1544BBBDB51A48052C0F9B"/>
          </w:pPr>
          <w:r w:rsidRPr="00BB6517">
            <w:rPr>
              <w:rStyle w:val="PlaceholderText"/>
            </w:rPr>
            <w:t>Click here to enter text.</w:t>
          </w:r>
        </w:p>
      </w:docPartBody>
    </w:docPart>
    <w:docPart>
      <w:docPartPr>
        <w:name w:val="3C15CA8D2D44423590E88A25680AD936"/>
        <w:category>
          <w:name w:val="General"/>
          <w:gallery w:val="placeholder"/>
        </w:category>
        <w:types>
          <w:type w:val="bbPlcHdr"/>
        </w:types>
        <w:behaviors>
          <w:behavior w:val="content"/>
        </w:behaviors>
        <w:guid w:val="{C34EFC16-303F-4AAC-B6CA-35B6F453D400}"/>
      </w:docPartPr>
      <w:docPartBody>
        <w:p w:rsidR="00000000" w:rsidRDefault="00784BF4" w:rsidP="00784BF4">
          <w:pPr>
            <w:pStyle w:val="3C15CA8D2D44423590E88A25680AD936"/>
          </w:pPr>
          <w:r w:rsidRPr="00BB6517">
            <w:rPr>
              <w:rStyle w:val="PlaceholderText"/>
            </w:rPr>
            <w:t>Click here to enter text.</w:t>
          </w:r>
        </w:p>
      </w:docPartBody>
    </w:docPart>
    <w:docPart>
      <w:docPartPr>
        <w:name w:val="8D1F8D341D8C433883FB0C34CD542004"/>
        <w:category>
          <w:name w:val="General"/>
          <w:gallery w:val="placeholder"/>
        </w:category>
        <w:types>
          <w:type w:val="bbPlcHdr"/>
        </w:types>
        <w:behaviors>
          <w:behavior w:val="content"/>
        </w:behaviors>
        <w:guid w:val="{0FE8D5BA-C701-4DB9-B2D8-697DD75EEC93}"/>
      </w:docPartPr>
      <w:docPartBody>
        <w:p w:rsidR="00000000" w:rsidRDefault="00784BF4" w:rsidP="00784BF4">
          <w:pPr>
            <w:pStyle w:val="8D1F8D341D8C433883FB0C34CD542004"/>
          </w:pPr>
          <w:r w:rsidRPr="00BB6517">
            <w:rPr>
              <w:rStyle w:val="PlaceholderText"/>
            </w:rPr>
            <w:t>Click here to enter text.</w:t>
          </w:r>
        </w:p>
      </w:docPartBody>
    </w:docPart>
    <w:docPart>
      <w:docPartPr>
        <w:name w:val="3382DB7307E249F2B27C7AE8676DAB14"/>
        <w:category>
          <w:name w:val="General"/>
          <w:gallery w:val="placeholder"/>
        </w:category>
        <w:types>
          <w:type w:val="bbPlcHdr"/>
        </w:types>
        <w:behaviors>
          <w:behavior w:val="content"/>
        </w:behaviors>
        <w:guid w:val="{5F07AEC4-5224-4F60-8EE2-29C2C252CEFB}"/>
      </w:docPartPr>
      <w:docPartBody>
        <w:p w:rsidR="00000000" w:rsidRDefault="00784BF4" w:rsidP="00784BF4">
          <w:pPr>
            <w:pStyle w:val="3382DB7307E249F2B27C7AE8676DAB14"/>
          </w:pPr>
          <w:r w:rsidRPr="00BB6517">
            <w:rPr>
              <w:rStyle w:val="PlaceholderText"/>
            </w:rPr>
            <w:t>Click here to enter text.</w:t>
          </w:r>
        </w:p>
      </w:docPartBody>
    </w:docPart>
    <w:docPart>
      <w:docPartPr>
        <w:name w:val="09987A998F9648F4A1A2228C8ADF6679"/>
        <w:category>
          <w:name w:val="General"/>
          <w:gallery w:val="placeholder"/>
        </w:category>
        <w:types>
          <w:type w:val="bbPlcHdr"/>
        </w:types>
        <w:behaviors>
          <w:behavior w:val="content"/>
        </w:behaviors>
        <w:guid w:val="{74625253-A8C8-4A0A-9281-6A6FCD96F682}"/>
      </w:docPartPr>
      <w:docPartBody>
        <w:p w:rsidR="00000000" w:rsidRDefault="00784BF4" w:rsidP="00784BF4">
          <w:pPr>
            <w:pStyle w:val="09987A998F9648F4A1A2228C8ADF6679"/>
          </w:pPr>
          <w:r w:rsidRPr="00BB6517">
            <w:rPr>
              <w:rStyle w:val="PlaceholderText"/>
            </w:rPr>
            <w:t>Click here to enter text.</w:t>
          </w:r>
        </w:p>
      </w:docPartBody>
    </w:docPart>
    <w:docPart>
      <w:docPartPr>
        <w:name w:val="512F1C1235AF451886816BB4EC031E60"/>
        <w:category>
          <w:name w:val="General"/>
          <w:gallery w:val="placeholder"/>
        </w:category>
        <w:types>
          <w:type w:val="bbPlcHdr"/>
        </w:types>
        <w:behaviors>
          <w:behavior w:val="content"/>
        </w:behaviors>
        <w:guid w:val="{7FE9A29B-F6E7-45FF-AFC6-9FB0C8FE733F}"/>
      </w:docPartPr>
      <w:docPartBody>
        <w:p w:rsidR="00000000" w:rsidRDefault="00784BF4" w:rsidP="00784BF4">
          <w:pPr>
            <w:pStyle w:val="512F1C1235AF451886816BB4EC031E60"/>
          </w:pPr>
          <w:r w:rsidRPr="00BB6517">
            <w:rPr>
              <w:rStyle w:val="PlaceholderText"/>
            </w:rPr>
            <w:t>Click here to enter text.</w:t>
          </w:r>
        </w:p>
      </w:docPartBody>
    </w:docPart>
    <w:docPart>
      <w:docPartPr>
        <w:name w:val="A502EE6082724E83AFAA5EC25164F411"/>
        <w:category>
          <w:name w:val="General"/>
          <w:gallery w:val="placeholder"/>
        </w:category>
        <w:types>
          <w:type w:val="bbPlcHdr"/>
        </w:types>
        <w:behaviors>
          <w:behavior w:val="content"/>
        </w:behaviors>
        <w:guid w:val="{DF23CE6C-AB18-42B2-97F5-04E8959432EB}"/>
      </w:docPartPr>
      <w:docPartBody>
        <w:p w:rsidR="00000000" w:rsidRDefault="00784BF4" w:rsidP="00784BF4">
          <w:pPr>
            <w:pStyle w:val="A502EE6082724E83AFAA5EC25164F411"/>
          </w:pPr>
          <w:r w:rsidRPr="00BB6517">
            <w:rPr>
              <w:rStyle w:val="PlaceholderText"/>
            </w:rPr>
            <w:t>Click here to enter text.</w:t>
          </w:r>
        </w:p>
      </w:docPartBody>
    </w:docPart>
    <w:docPart>
      <w:docPartPr>
        <w:name w:val="C7E21D836327495F8343DEC503147791"/>
        <w:category>
          <w:name w:val="General"/>
          <w:gallery w:val="placeholder"/>
        </w:category>
        <w:types>
          <w:type w:val="bbPlcHdr"/>
        </w:types>
        <w:behaviors>
          <w:behavior w:val="content"/>
        </w:behaviors>
        <w:guid w:val="{D8A2EE63-F086-4EA5-97FE-3A100E2531BC}"/>
      </w:docPartPr>
      <w:docPartBody>
        <w:p w:rsidR="00000000" w:rsidRDefault="00784BF4" w:rsidP="00784BF4">
          <w:pPr>
            <w:pStyle w:val="C7E21D836327495F8343DEC503147791"/>
          </w:pPr>
          <w:r w:rsidRPr="00BB6517">
            <w:rPr>
              <w:rStyle w:val="PlaceholderText"/>
            </w:rPr>
            <w:t>Click here to enter text.</w:t>
          </w:r>
        </w:p>
      </w:docPartBody>
    </w:docPart>
    <w:docPart>
      <w:docPartPr>
        <w:name w:val="BE71A08ADC2649A4932DE950BD2CEDCC"/>
        <w:category>
          <w:name w:val="General"/>
          <w:gallery w:val="placeholder"/>
        </w:category>
        <w:types>
          <w:type w:val="bbPlcHdr"/>
        </w:types>
        <w:behaviors>
          <w:behavior w:val="content"/>
        </w:behaviors>
        <w:guid w:val="{C4ABFB58-1D45-4387-8E5E-0A0D2BCEDA94}"/>
      </w:docPartPr>
      <w:docPartBody>
        <w:p w:rsidR="00000000" w:rsidRDefault="00784BF4" w:rsidP="00784BF4">
          <w:pPr>
            <w:pStyle w:val="BE71A08ADC2649A4932DE950BD2CEDCC"/>
          </w:pPr>
          <w:r w:rsidRPr="00BB6517">
            <w:rPr>
              <w:rStyle w:val="PlaceholderText"/>
            </w:rPr>
            <w:t>Click here to enter text.</w:t>
          </w:r>
        </w:p>
      </w:docPartBody>
    </w:docPart>
    <w:docPart>
      <w:docPartPr>
        <w:name w:val="A41F6848AECF46D592F4990B2C52564D"/>
        <w:category>
          <w:name w:val="General"/>
          <w:gallery w:val="placeholder"/>
        </w:category>
        <w:types>
          <w:type w:val="bbPlcHdr"/>
        </w:types>
        <w:behaviors>
          <w:behavior w:val="content"/>
        </w:behaviors>
        <w:guid w:val="{0016C22B-283D-4F66-B108-0F84B47EA256}"/>
      </w:docPartPr>
      <w:docPartBody>
        <w:p w:rsidR="00000000" w:rsidRDefault="00784BF4" w:rsidP="00784BF4">
          <w:pPr>
            <w:pStyle w:val="A41F6848AECF46D592F4990B2C52564D"/>
          </w:pPr>
          <w:r w:rsidRPr="00BB6517">
            <w:rPr>
              <w:rStyle w:val="PlaceholderText"/>
            </w:rPr>
            <w:t>Click here to enter text.</w:t>
          </w:r>
        </w:p>
      </w:docPartBody>
    </w:docPart>
    <w:docPart>
      <w:docPartPr>
        <w:name w:val="6F0A81B8A46F43F782B7913509A57C92"/>
        <w:category>
          <w:name w:val="General"/>
          <w:gallery w:val="placeholder"/>
        </w:category>
        <w:types>
          <w:type w:val="bbPlcHdr"/>
        </w:types>
        <w:behaviors>
          <w:behavior w:val="content"/>
        </w:behaviors>
        <w:guid w:val="{6D15AACC-BA9C-4338-856D-213C1902E591}"/>
      </w:docPartPr>
      <w:docPartBody>
        <w:p w:rsidR="00000000" w:rsidRDefault="00784BF4" w:rsidP="00784BF4">
          <w:pPr>
            <w:pStyle w:val="6F0A81B8A46F43F782B7913509A57C92"/>
          </w:pPr>
          <w:r w:rsidRPr="00BB6517">
            <w:rPr>
              <w:rStyle w:val="PlaceholderText"/>
            </w:rPr>
            <w:t>Click here to enter text.</w:t>
          </w:r>
        </w:p>
      </w:docPartBody>
    </w:docPart>
    <w:docPart>
      <w:docPartPr>
        <w:name w:val="67E009F44E9743A3AA1D46B0E7D79395"/>
        <w:category>
          <w:name w:val="General"/>
          <w:gallery w:val="placeholder"/>
        </w:category>
        <w:types>
          <w:type w:val="bbPlcHdr"/>
        </w:types>
        <w:behaviors>
          <w:behavior w:val="content"/>
        </w:behaviors>
        <w:guid w:val="{B3D61883-47ED-42AC-9DF9-2AF9C6C2C7C4}"/>
      </w:docPartPr>
      <w:docPartBody>
        <w:p w:rsidR="00000000" w:rsidRDefault="00784BF4" w:rsidP="00784BF4">
          <w:pPr>
            <w:pStyle w:val="67E009F44E9743A3AA1D46B0E7D79395"/>
          </w:pPr>
          <w:r w:rsidRPr="00BB6517">
            <w:rPr>
              <w:rStyle w:val="PlaceholderText"/>
            </w:rPr>
            <w:t>Click here to enter text.</w:t>
          </w:r>
        </w:p>
      </w:docPartBody>
    </w:docPart>
    <w:docPart>
      <w:docPartPr>
        <w:name w:val="67A8CC6CA9354B22ACE631EB50F8B8A3"/>
        <w:category>
          <w:name w:val="General"/>
          <w:gallery w:val="placeholder"/>
        </w:category>
        <w:types>
          <w:type w:val="bbPlcHdr"/>
        </w:types>
        <w:behaviors>
          <w:behavior w:val="content"/>
        </w:behaviors>
        <w:guid w:val="{B8190CDB-2589-462A-B835-6E754C346C53}"/>
      </w:docPartPr>
      <w:docPartBody>
        <w:p w:rsidR="00000000" w:rsidRDefault="00784BF4" w:rsidP="00784BF4">
          <w:pPr>
            <w:pStyle w:val="67A8CC6CA9354B22ACE631EB50F8B8A3"/>
          </w:pPr>
          <w:r w:rsidRPr="00BB6517">
            <w:rPr>
              <w:rStyle w:val="PlaceholderText"/>
            </w:rPr>
            <w:t>Click here to enter text.</w:t>
          </w:r>
        </w:p>
      </w:docPartBody>
    </w:docPart>
    <w:docPart>
      <w:docPartPr>
        <w:name w:val="1D1742B412C94DA9A42DC2315FD6883A"/>
        <w:category>
          <w:name w:val="General"/>
          <w:gallery w:val="placeholder"/>
        </w:category>
        <w:types>
          <w:type w:val="bbPlcHdr"/>
        </w:types>
        <w:behaviors>
          <w:behavior w:val="content"/>
        </w:behaviors>
        <w:guid w:val="{7FB3883C-86E7-45E5-89DD-6F5E8B5559D5}"/>
      </w:docPartPr>
      <w:docPartBody>
        <w:p w:rsidR="00000000" w:rsidRDefault="00784BF4" w:rsidP="00784BF4">
          <w:pPr>
            <w:pStyle w:val="1D1742B412C94DA9A42DC2315FD6883A"/>
          </w:pPr>
          <w:r w:rsidRPr="00BB6517">
            <w:rPr>
              <w:rStyle w:val="PlaceholderText"/>
            </w:rPr>
            <w:t>Click here to enter text.</w:t>
          </w:r>
        </w:p>
      </w:docPartBody>
    </w:docPart>
    <w:docPart>
      <w:docPartPr>
        <w:name w:val="DD7623001F1149F0B9ED0D7AC84D5D44"/>
        <w:category>
          <w:name w:val="General"/>
          <w:gallery w:val="placeholder"/>
        </w:category>
        <w:types>
          <w:type w:val="bbPlcHdr"/>
        </w:types>
        <w:behaviors>
          <w:behavior w:val="content"/>
        </w:behaviors>
        <w:guid w:val="{51CB03F2-80A3-4657-B00C-AE0AC732BC09}"/>
      </w:docPartPr>
      <w:docPartBody>
        <w:p w:rsidR="00000000" w:rsidRDefault="00784BF4" w:rsidP="00784BF4">
          <w:pPr>
            <w:pStyle w:val="DD7623001F1149F0B9ED0D7AC84D5D44"/>
          </w:pPr>
          <w:r w:rsidRPr="00BB6517">
            <w:rPr>
              <w:rStyle w:val="PlaceholderText"/>
            </w:rPr>
            <w:t>Click here to enter text.</w:t>
          </w:r>
        </w:p>
      </w:docPartBody>
    </w:docPart>
    <w:docPart>
      <w:docPartPr>
        <w:name w:val="8CB43059EEC4465FA3F26A868B51593B"/>
        <w:category>
          <w:name w:val="General"/>
          <w:gallery w:val="placeholder"/>
        </w:category>
        <w:types>
          <w:type w:val="bbPlcHdr"/>
        </w:types>
        <w:behaviors>
          <w:behavior w:val="content"/>
        </w:behaviors>
        <w:guid w:val="{B8EFC199-0090-431B-BB83-733F313CFC1D}"/>
      </w:docPartPr>
      <w:docPartBody>
        <w:p w:rsidR="00000000" w:rsidRDefault="00784BF4" w:rsidP="00784BF4">
          <w:pPr>
            <w:pStyle w:val="8CB43059EEC4465FA3F26A868B51593B"/>
          </w:pPr>
          <w:r w:rsidRPr="00BB6517">
            <w:rPr>
              <w:rStyle w:val="PlaceholderText"/>
            </w:rPr>
            <w:t>Click here to enter text.</w:t>
          </w:r>
        </w:p>
      </w:docPartBody>
    </w:docPart>
    <w:docPart>
      <w:docPartPr>
        <w:name w:val="793ECF457433419EA18ABC9BD588C9EE"/>
        <w:category>
          <w:name w:val="General"/>
          <w:gallery w:val="placeholder"/>
        </w:category>
        <w:types>
          <w:type w:val="bbPlcHdr"/>
        </w:types>
        <w:behaviors>
          <w:behavior w:val="content"/>
        </w:behaviors>
        <w:guid w:val="{54724876-3742-41EC-9EAC-D428C2E991B0}"/>
      </w:docPartPr>
      <w:docPartBody>
        <w:p w:rsidR="00000000" w:rsidRDefault="00784BF4" w:rsidP="00784BF4">
          <w:pPr>
            <w:pStyle w:val="793ECF457433419EA18ABC9BD588C9EE"/>
          </w:pPr>
          <w:r w:rsidRPr="00BB6517">
            <w:rPr>
              <w:rStyle w:val="PlaceholderText"/>
            </w:rPr>
            <w:t>Click here to enter text.</w:t>
          </w:r>
        </w:p>
      </w:docPartBody>
    </w:docPart>
    <w:docPart>
      <w:docPartPr>
        <w:name w:val="897D85CEA0384D4D9E417006006F1040"/>
        <w:category>
          <w:name w:val="General"/>
          <w:gallery w:val="placeholder"/>
        </w:category>
        <w:types>
          <w:type w:val="bbPlcHdr"/>
        </w:types>
        <w:behaviors>
          <w:behavior w:val="content"/>
        </w:behaviors>
        <w:guid w:val="{2D5C3B71-F32A-42CC-A08F-1BFC9FC72AF2}"/>
      </w:docPartPr>
      <w:docPartBody>
        <w:p w:rsidR="00000000" w:rsidRDefault="00784BF4" w:rsidP="00784BF4">
          <w:pPr>
            <w:pStyle w:val="897D85CEA0384D4D9E417006006F1040"/>
          </w:pPr>
          <w:r w:rsidRPr="00BB6517">
            <w:rPr>
              <w:rStyle w:val="PlaceholderText"/>
            </w:rPr>
            <w:t>Click here to enter text.</w:t>
          </w:r>
        </w:p>
      </w:docPartBody>
    </w:docPart>
    <w:docPart>
      <w:docPartPr>
        <w:name w:val="A62746D5E3374953A562DDE61B07846D"/>
        <w:category>
          <w:name w:val="General"/>
          <w:gallery w:val="placeholder"/>
        </w:category>
        <w:types>
          <w:type w:val="bbPlcHdr"/>
        </w:types>
        <w:behaviors>
          <w:behavior w:val="content"/>
        </w:behaviors>
        <w:guid w:val="{D6111BEF-7D85-46D0-92CC-517D0642C23F}"/>
      </w:docPartPr>
      <w:docPartBody>
        <w:p w:rsidR="00000000" w:rsidRDefault="00784BF4" w:rsidP="00784BF4">
          <w:pPr>
            <w:pStyle w:val="A62746D5E3374953A562DDE61B07846D"/>
          </w:pPr>
          <w:r w:rsidRPr="00BB6517">
            <w:rPr>
              <w:rStyle w:val="PlaceholderText"/>
            </w:rPr>
            <w:t>Click here to enter text.</w:t>
          </w:r>
        </w:p>
      </w:docPartBody>
    </w:docPart>
    <w:docPart>
      <w:docPartPr>
        <w:name w:val="CC1D93ABCC7A4E3486ADF57C12FCA6B5"/>
        <w:category>
          <w:name w:val="General"/>
          <w:gallery w:val="placeholder"/>
        </w:category>
        <w:types>
          <w:type w:val="bbPlcHdr"/>
        </w:types>
        <w:behaviors>
          <w:behavior w:val="content"/>
        </w:behaviors>
        <w:guid w:val="{80244284-CC6E-4966-81E9-8157B1D3ED58}"/>
      </w:docPartPr>
      <w:docPartBody>
        <w:p w:rsidR="00000000" w:rsidRDefault="00784BF4" w:rsidP="00784BF4">
          <w:pPr>
            <w:pStyle w:val="CC1D93ABCC7A4E3486ADF57C12FCA6B5"/>
          </w:pPr>
          <w:r w:rsidRPr="00BB6517">
            <w:rPr>
              <w:rStyle w:val="PlaceholderText"/>
            </w:rPr>
            <w:t>Click here to enter text.</w:t>
          </w:r>
        </w:p>
      </w:docPartBody>
    </w:docPart>
    <w:docPart>
      <w:docPartPr>
        <w:name w:val="9D40AECFCC6C410796FA3D166D0EA522"/>
        <w:category>
          <w:name w:val="General"/>
          <w:gallery w:val="placeholder"/>
        </w:category>
        <w:types>
          <w:type w:val="bbPlcHdr"/>
        </w:types>
        <w:behaviors>
          <w:behavior w:val="content"/>
        </w:behaviors>
        <w:guid w:val="{FC0C8332-FC71-497C-8F9F-2ADA0E0D1779}"/>
      </w:docPartPr>
      <w:docPartBody>
        <w:p w:rsidR="00000000" w:rsidRDefault="00784BF4" w:rsidP="00784BF4">
          <w:pPr>
            <w:pStyle w:val="9D40AECFCC6C410796FA3D166D0EA522"/>
          </w:pPr>
          <w:r w:rsidRPr="00BB6517">
            <w:rPr>
              <w:rStyle w:val="PlaceholderText"/>
            </w:rPr>
            <w:t>Click here to enter text.</w:t>
          </w:r>
        </w:p>
      </w:docPartBody>
    </w:docPart>
    <w:docPart>
      <w:docPartPr>
        <w:name w:val="0E08BE7BA4BB4EB88B57AAEA6D0EAD77"/>
        <w:category>
          <w:name w:val="General"/>
          <w:gallery w:val="placeholder"/>
        </w:category>
        <w:types>
          <w:type w:val="bbPlcHdr"/>
        </w:types>
        <w:behaviors>
          <w:behavior w:val="content"/>
        </w:behaviors>
        <w:guid w:val="{617031EB-8168-454E-9658-7B494772DC0A}"/>
      </w:docPartPr>
      <w:docPartBody>
        <w:p w:rsidR="00000000" w:rsidRDefault="00784BF4" w:rsidP="00784BF4">
          <w:pPr>
            <w:pStyle w:val="0E08BE7BA4BB4EB88B57AAEA6D0EAD77"/>
          </w:pPr>
          <w:r w:rsidRPr="00BB6517">
            <w:rPr>
              <w:rStyle w:val="PlaceholderText"/>
            </w:rPr>
            <w:t>Click here to enter text.</w:t>
          </w:r>
        </w:p>
      </w:docPartBody>
    </w:docPart>
    <w:docPart>
      <w:docPartPr>
        <w:name w:val="C71747FE28A9474F9BD1821D90EEB70A"/>
        <w:category>
          <w:name w:val="General"/>
          <w:gallery w:val="placeholder"/>
        </w:category>
        <w:types>
          <w:type w:val="bbPlcHdr"/>
        </w:types>
        <w:behaviors>
          <w:behavior w:val="content"/>
        </w:behaviors>
        <w:guid w:val="{BAE9839F-5E5A-4F93-B2C1-75C4E2AFB16E}"/>
      </w:docPartPr>
      <w:docPartBody>
        <w:p w:rsidR="00000000" w:rsidRDefault="00784BF4" w:rsidP="00784BF4">
          <w:pPr>
            <w:pStyle w:val="C71747FE28A9474F9BD1821D90EEB70A"/>
          </w:pPr>
          <w:r w:rsidRPr="00BB6517">
            <w:rPr>
              <w:rStyle w:val="PlaceholderText"/>
            </w:rPr>
            <w:t>Click here to enter text.</w:t>
          </w:r>
        </w:p>
      </w:docPartBody>
    </w:docPart>
    <w:docPart>
      <w:docPartPr>
        <w:name w:val="884BB5C4498848D58D5530B98553B889"/>
        <w:category>
          <w:name w:val="General"/>
          <w:gallery w:val="placeholder"/>
        </w:category>
        <w:types>
          <w:type w:val="bbPlcHdr"/>
        </w:types>
        <w:behaviors>
          <w:behavior w:val="content"/>
        </w:behaviors>
        <w:guid w:val="{6A9FB411-B4ED-4B14-9074-53C49B658C0A}"/>
      </w:docPartPr>
      <w:docPartBody>
        <w:p w:rsidR="00000000" w:rsidRDefault="00784BF4" w:rsidP="00784BF4">
          <w:pPr>
            <w:pStyle w:val="884BB5C4498848D58D5530B98553B889"/>
          </w:pPr>
          <w:r w:rsidRPr="00BB6517">
            <w:rPr>
              <w:rStyle w:val="PlaceholderText"/>
            </w:rPr>
            <w:t>Click here to enter text.</w:t>
          </w:r>
        </w:p>
      </w:docPartBody>
    </w:docPart>
    <w:docPart>
      <w:docPartPr>
        <w:name w:val="25037F3777FF40C681D8384A192C12C8"/>
        <w:category>
          <w:name w:val="General"/>
          <w:gallery w:val="placeholder"/>
        </w:category>
        <w:types>
          <w:type w:val="bbPlcHdr"/>
        </w:types>
        <w:behaviors>
          <w:behavior w:val="content"/>
        </w:behaviors>
        <w:guid w:val="{0A842BA9-7DC0-4821-8D66-F414437E0812}"/>
      </w:docPartPr>
      <w:docPartBody>
        <w:p w:rsidR="00000000" w:rsidRDefault="00784BF4" w:rsidP="00784BF4">
          <w:pPr>
            <w:pStyle w:val="25037F3777FF40C681D8384A192C12C8"/>
          </w:pPr>
          <w:r w:rsidRPr="00BB6517">
            <w:rPr>
              <w:rStyle w:val="PlaceholderText"/>
            </w:rPr>
            <w:t>Click here to enter text.</w:t>
          </w:r>
        </w:p>
      </w:docPartBody>
    </w:docPart>
    <w:docPart>
      <w:docPartPr>
        <w:name w:val="AFB6161EFB3B4746BED7FFC01559BA7B"/>
        <w:category>
          <w:name w:val="General"/>
          <w:gallery w:val="placeholder"/>
        </w:category>
        <w:types>
          <w:type w:val="bbPlcHdr"/>
        </w:types>
        <w:behaviors>
          <w:behavior w:val="content"/>
        </w:behaviors>
        <w:guid w:val="{5299E0DD-C183-4568-A9D1-B17483F29C6E}"/>
      </w:docPartPr>
      <w:docPartBody>
        <w:p w:rsidR="00000000" w:rsidRDefault="00784BF4" w:rsidP="00784BF4">
          <w:pPr>
            <w:pStyle w:val="AFB6161EFB3B4746BED7FFC01559BA7B"/>
          </w:pPr>
          <w:r w:rsidRPr="00BB6517">
            <w:rPr>
              <w:rStyle w:val="PlaceholderText"/>
            </w:rPr>
            <w:t>Click here to enter text.</w:t>
          </w:r>
        </w:p>
      </w:docPartBody>
    </w:docPart>
    <w:docPart>
      <w:docPartPr>
        <w:name w:val="2F687F2A15614C84A098A8D6D15A7815"/>
        <w:category>
          <w:name w:val="General"/>
          <w:gallery w:val="placeholder"/>
        </w:category>
        <w:types>
          <w:type w:val="bbPlcHdr"/>
        </w:types>
        <w:behaviors>
          <w:behavior w:val="content"/>
        </w:behaviors>
        <w:guid w:val="{9EB6FE0F-1831-4386-B5A2-DDE4754752EE}"/>
      </w:docPartPr>
      <w:docPartBody>
        <w:p w:rsidR="00000000" w:rsidRDefault="00784BF4" w:rsidP="00784BF4">
          <w:pPr>
            <w:pStyle w:val="2F687F2A15614C84A098A8D6D15A7815"/>
          </w:pPr>
          <w:r w:rsidRPr="00BB6517">
            <w:rPr>
              <w:rStyle w:val="PlaceholderText"/>
            </w:rPr>
            <w:t>Click here to enter text.</w:t>
          </w:r>
        </w:p>
      </w:docPartBody>
    </w:docPart>
    <w:docPart>
      <w:docPartPr>
        <w:name w:val="E285BC1E5BD64CFABEEB1CC8C22707AF"/>
        <w:category>
          <w:name w:val="General"/>
          <w:gallery w:val="placeholder"/>
        </w:category>
        <w:types>
          <w:type w:val="bbPlcHdr"/>
        </w:types>
        <w:behaviors>
          <w:behavior w:val="content"/>
        </w:behaviors>
        <w:guid w:val="{5DFE01C5-EFA1-4C0C-B936-3082E996A47B}"/>
      </w:docPartPr>
      <w:docPartBody>
        <w:p w:rsidR="00000000" w:rsidRDefault="00784BF4" w:rsidP="00784BF4">
          <w:pPr>
            <w:pStyle w:val="E285BC1E5BD64CFABEEB1CC8C22707AF"/>
          </w:pPr>
          <w:r w:rsidRPr="00BB6517">
            <w:rPr>
              <w:rStyle w:val="PlaceholderText"/>
            </w:rPr>
            <w:t>Click here to enter text.</w:t>
          </w:r>
        </w:p>
      </w:docPartBody>
    </w:docPart>
    <w:docPart>
      <w:docPartPr>
        <w:name w:val="2390C339D1124DAEA2DA831902256849"/>
        <w:category>
          <w:name w:val="General"/>
          <w:gallery w:val="placeholder"/>
        </w:category>
        <w:types>
          <w:type w:val="bbPlcHdr"/>
        </w:types>
        <w:behaviors>
          <w:behavior w:val="content"/>
        </w:behaviors>
        <w:guid w:val="{6E5C7AFF-E1E9-4C1C-9986-AB669EC17E98}"/>
      </w:docPartPr>
      <w:docPartBody>
        <w:p w:rsidR="00000000" w:rsidRDefault="00784BF4" w:rsidP="00784BF4">
          <w:pPr>
            <w:pStyle w:val="2390C339D1124DAEA2DA831902256849"/>
          </w:pPr>
          <w:r w:rsidRPr="00BB6517">
            <w:rPr>
              <w:rStyle w:val="PlaceholderText"/>
            </w:rPr>
            <w:t>Click here to enter text.</w:t>
          </w:r>
        </w:p>
      </w:docPartBody>
    </w:docPart>
    <w:docPart>
      <w:docPartPr>
        <w:name w:val="46EEB67C2BD644ACA0196D708738C5E9"/>
        <w:category>
          <w:name w:val="General"/>
          <w:gallery w:val="placeholder"/>
        </w:category>
        <w:types>
          <w:type w:val="bbPlcHdr"/>
        </w:types>
        <w:behaviors>
          <w:behavior w:val="content"/>
        </w:behaviors>
        <w:guid w:val="{F19048AC-7CA4-49B3-9A46-BC89C74CA445}"/>
      </w:docPartPr>
      <w:docPartBody>
        <w:p w:rsidR="00000000" w:rsidRDefault="00784BF4" w:rsidP="00784BF4">
          <w:pPr>
            <w:pStyle w:val="46EEB67C2BD644ACA0196D708738C5E9"/>
          </w:pPr>
          <w:r w:rsidRPr="00BB6517">
            <w:rPr>
              <w:rStyle w:val="PlaceholderText"/>
            </w:rPr>
            <w:t>Click here to enter text.</w:t>
          </w:r>
        </w:p>
      </w:docPartBody>
    </w:docPart>
    <w:docPart>
      <w:docPartPr>
        <w:name w:val="A94B3CC2B5374018B368023C79C62542"/>
        <w:category>
          <w:name w:val="General"/>
          <w:gallery w:val="placeholder"/>
        </w:category>
        <w:types>
          <w:type w:val="bbPlcHdr"/>
        </w:types>
        <w:behaviors>
          <w:behavior w:val="content"/>
        </w:behaviors>
        <w:guid w:val="{10CCCD3D-8ABA-4E29-99FF-ADCF77D93678}"/>
      </w:docPartPr>
      <w:docPartBody>
        <w:p w:rsidR="00000000" w:rsidRDefault="00784BF4" w:rsidP="00784BF4">
          <w:pPr>
            <w:pStyle w:val="A94B3CC2B5374018B368023C79C62542"/>
          </w:pPr>
          <w:r w:rsidRPr="00BB6517">
            <w:rPr>
              <w:rStyle w:val="PlaceholderText"/>
            </w:rPr>
            <w:t>Click here to enter text.</w:t>
          </w:r>
        </w:p>
      </w:docPartBody>
    </w:docPart>
    <w:docPart>
      <w:docPartPr>
        <w:name w:val="6723A3477DAA4CE791D085FF45E64AE9"/>
        <w:category>
          <w:name w:val="General"/>
          <w:gallery w:val="placeholder"/>
        </w:category>
        <w:types>
          <w:type w:val="bbPlcHdr"/>
        </w:types>
        <w:behaviors>
          <w:behavior w:val="content"/>
        </w:behaviors>
        <w:guid w:val="{FB74EF1D-DAD2-4B88-9C9F-E20D99CA1E25}"/>
      </w:docPartPr>
      <w:docPartBody>
        <w:p w:rsidR="00000000" w:rsidRDefault="00784BF4" w:rsidP="00784BF4">
          <w:pPr>
            <w:pStyle w:val="6723A3477DAA4CE791D085FF45E64AE9"/>
          </w:pPr>
          <w:r w:rsidRPr="00BB6517">
            <w:rPr>
              <w:rStyle w:val="PlaceholderText"/>
            </w:rPr>
            <w:t>Click here to enter text.</w:t>
          </w:r>
        </w:p>
      </w:docPartBody>
    </w:docPart>
    <w:docPart>
      <w:docPartPr>
        <w:name w:val="F7D553CB893B4EE491E131C17EC8B489"/>
        <w:category>
          <w:name w:val="General"/>
          <w:gallery w:val="placeholder"/>
        </w:category>
        <w:types>
          <w:type w:val="bbPlcHdr"/>
        </w:types>
        <w:behaviors>
          <w:behavior w:val="content"/>
        </w:behaviors>
        <w:guid w:val="{20633E97-5B34-4908-913A-FF467B36B66A}"/>
      </w:docPartPr>
      <w:docPartBody>
        <w:p w:rsidR="00000000" w:rsidRDefault="00784BF4" w:rsidP="00784BF4">
          <w:pPr>
            <w:pStyle w:val="F7D553CB893B4EE491E131C17EC8B489"/>
          </w:pPr>
          <w:r w:rsidRPr="00BB6517">
            <w:rPr>
              <w:rStyle w:val="PlaceholderText"/>
            </w:rPr>
            <w:t>Click here to enter text.</w:t>
          </w:r>
        </w:p>
      </w:docPartBody>
    </w:docPart>
    <w:docPart>
      <w:docPartPr>
        <w:name w:val="6C2B9EEC46DD4C35AE3EBFAF16650736"/>
        <w:category>
          <w:name w:val="General"/>
          <w:gallery w:val="placeholder"/>
        </w:category>
        <w:types>
          <w:type w:val="bbPlcHdr"/>
        </w:types>
        <w:behaviors>
          <w:behavior w:val="content"/>
        </w:behaviors>
        <w:guid w:val="{B7EAF14B-E78E-4FDD-80D2-C78222873C1F}"/>
      </w:docPartPr>
      <w:docPartBody>
        <w:p w:rsidR="00000000" w:rsidRDefault="00784BF4" w:rsidP="00784BF4">
          <w:pPr>
            <w:pStyle w:val="6C2B9EEC46DD4C35AE3EBFAF16650736"/>
          </w:pPr>
          <w:r w:rsidRPr="00BB6517">
            <w:rPr>
              <w:rStyle w:val="PlaceholderText"/>
            </w:rPr>
            <w:t>Click here to enter text.</w:t>
          </w:r>
        </w:p>
      </w:docPartBody>
    </w:docPart>
    <w:docPart>
      <w:docPartPr>
        <w:name w:val="67BFC32D534E45609EDEF412CFC39A63"/>
        <w:category>
          <w:name w:val="General"/>
          <w:gallery w:val="placeholder"/>
        </w:category>
        <w:types>
          <w:type w:val="bbPlcHdr"/>
        </w:types>
        <w:behaviors>
          <w:behavior w:val="content"/>
        </w:behaviors>
        <w:guid w:val="{FAC46C9E-1A44-4FFF-BE28-556DB398BB90}"/>
      </w:docPartPr>
      <w:docPartBody>
        <w:p w:rsidR="00000000" w:rsidRDefault="00784BF4" w:rsidP="00784BF4">
          <w:pPr>
            <w:pStyle w:val="67BFC32D534E45609EDEF412CFC39A63"/>
          </w:pPr>
          <w:r w:rsidRPr="00BB6517">
            <w:rPr>
              <w:rStyle w:val="PlaceholderText"/>
            </w:rPr>
            <w:t>Click here to enter text.</w:t>
          </w:r>
        </w:p>
      </w:docPartBody>
    </w:docPart>
    <w:docPart>
      <w:docPartPr>
        <w:name w:val="9EE6640E2DBD4A4BBB819B20B19276A8"/>
        <w:category>
          <w:name w:val="General"/>
          <w:gallery w:val="placeholder"/>
        </w:category>
        <w:types>
          <w:type w:val="bbPlcHdr"/>
        </w:types>
        <w:behaviors>
          <w:behavior w:val="content"/>
        </w:behaviors>
        <w:guid w:val="{36614AD8-7549-4C89-93FB-695E0AFF65BA}"/>
      </w:docPartPr>
      <w:docPartBody>
        <w:p w:rsidR="00000000" w:rsidRDefault="00784BF4" w:rsidP="00784BF4">
          <w:pPr>
            <w:pStyle w:val="9EE6640E2DBD4A4BBB819B20B19276A8"/>
          </w:pPr>
          <w:r w:rsidRPr="00BB6517">
            <w:rPr>
              <w:rStyle w:val="PlaceholderText"/>
            </w:rPr>
            <w:t>Click here to enter text.</w:t>
          </w:r>
        </w:p>
      </w:docPartBody>
    </w:docPart>
    <w:docPart>
      <w:docPartPr>
        <w:name w:val="FE8E2C44E1F4423D9CFE84530B6DBA96"/>
        <w:category>
          <w:name w:val="General"/>
          <w:gallery w:val="placeholder"/>
        </w:category>
        <w:types>
          <w:type w:val="bbPlcHdr"/>
        </w:types>
        <w:behaviors>
          <w:behavior w:val="content"/>
        </w:behaviors>
        <w:guid w:val="{A5FE3632-7C18-4EFA-A5BC-C32153B67866}"/>
      </w:docPartPr>
      <w:docPartBody>
        <w:p w:rsidR="00000000" w:rsidRDefault="00784BF4" w:rsidP="00784BF4">
          <w:pPr>
            <w:pStyle w:val="FE8E2C44E1F4423D9CFE84530B6DBA96"/>
          </w:pPr>
          <w:r w:rsidRPr="00BB6517">
            <w:rPr>
              <w:rStyle w:val="PlaceholderText"/>
            </w:rPr>
            <w:t>Click here to enter text.</w:t>
          </w:r>
        </w:p>
      </w:docPartBody>
    </w:docPart>
    <w:docPart>
      <w:docPartPr>
        <w:name w:val="C90DC51E89DE4CD2937E8BFDB0BBBAB8"/>
        <w:category>
          <w:name w:val="General"/>
          <w:gallery w:val="placeholder"/>
        </w:category>
        <w:types>
          <w:type w:val="bbPlcHdr"/>
        </w:types>
        <w:behaviors>
          <w:behavior w:val="content"/>
        </w:behaviors>
        <w:guid w:val="{979B96F6-F77C-4E95-B139-9A67AEFD12FF}"/>
      </w:docPartPr>
      <w:docPartBody>
        <w:p w:rsidR="00000000" w:rsidRDefault="00784BF4" w:rsidP="00784BF4">
          <w:pPr>
            <w:pStyle w:val="C90DC51E89DE4CD2937E8BFDB0BBBAB8"/>
          </w:pPr>
          <w:r w:rsidRPr="00BB6517">
            <w:rPr>
              <w:rStyle w:val="PlaceholderText"/>
            </w:rPr>
            <w:t>Click here to enter text.</w:t>
          </w:r>
        </w:p>
      </w:docPartBody>
    </w:docPart>
    <w:docPart>
      <w:docPartPr>
        <w:name w:val="82A4FBDCA8A04DF8B0D793A3592ED337"/>
        <w:category>
          <w:name w:val="General"/>
          <w:gallery w:val="placeholder"/>
        </w:category>
        <w:types>
          <w:type w:val="bbPlcHdr"/>
        </w:types>
        <w:behaviors>
          <w:behavior w:val="content"/>
        </w:behaviors>
        <w:guid w:val="{16E05CE6-02A4-4163-987F-E053D6A65E6A}"/>
      </w:docPartPr>
      <w:docPartBody>
        <w:p w:rsidR="00000000" w:rsidRDefault="00784BF4" w:rsidP="00784BF4">
          <w:pPr>
            <w:pStyle w:val="82A4FBDCA8A04DF8B0D793A3592ED337"/>
          </w:pPr>
          <w:r w:rsidRPr="00BB6517">
            <w:rPr>
              <w:rStyle w:val="PlaceholderText"/>
            </w:rPr>
            <w:t>Click here to enter text.</w:t>
          </w:r>
        </w:p>
      </w:docPartBody>
    </w:docPart>
    <w:docPart>
      <w:docPartPr>
        <w:name w:val="3A12C695C20D46389E694A5E06CA2FF9"/>
        <w:category>
          <w:name w:val="General"/>
          <w:gallery w:val="placeholder"/>
        </w:category>
        <w:types>
          <w:type w:val="bbPlcHdr"/>
        </w:types>
        <w:behaviors>
          <w:behavior w:val="content"/>
        </w:behaviors>
        <w:guid w:val="{003998ED-DC7E-44D2-A374-45F87BFDCA8D}"/>
      </w:docPartPr>
      <w:docPartBody>
        <w:p w:rsidR="00000000" w:rsidRDefault="00784BF4" w:rsidP="00784BF4">
          <w:pPr>
            <w:pStyle w:val="3A12C695C20D46389E694A5E06CA2FF9"/>
          </w:pPr>
          <w:r w:rsidRPr="00BB6517">
            <w:rPr>
              <w:rStyle w:val="PlaceholderText"/>
            </w:rPr>
            <w:t>Click here to enter text.</w:t>
          </w:r>
        </w:p>
      </w:docPartBody>
    </w:docPart>
    <w:docPart>
      <w:docPartPr>
        <w:name w:val="7CE8A36E12A14DC2824E845F39CA07D8"/>
        <w:category>
          <w:name w:val="General"/>
          <w:gallery w:val="placeholder"/>
        </w:category>
        <w:types>
          <w:type w:val="bbPlcHdr"/>
        </w:types>
        <w:behaviors>
          <w:behavior w:val="content"/>
        </w:behaviors>
        <w:guid w:val="{99043A6E-D2EE-4FE9-B7EC-9C71C7E20479}"/>
      </w:docPartPr>
      <w:docPartBody>
        <w:p w:rsidR="00000000" w:rsidRDefault="00784BF4" w:rsidP="00784BF4">
          <w:pPr>
            <w:pStyle w:val="7CE8A36E12A14DC2824E845F39CA07D8"/>
          </w:pPr>
          <w:r w:rsidRPr="00BB6517">
            <w:rPr>
              <w:rStyle w:val="PlaceholderText"/>
            </w:rPr>
            <w:t>Click here to enter text.</w:t>
          </w:r>
        </w:p>
      </w:docPartBody>
    </w:docPart>
    <w:docPart>
      <w:docPartPr>
        <w:name w:val="11C4E3A3FFD14B9B89F01591E7F03287"/>
        <w:category>
          <w:name w:val="General"/>
          <w:gallery w:val="placeholder"/>
        </w:category>
        <w:types>
          <w:type w:val="bbPlcHdr"/>
        </w:types>
        <w:behaviors>
          <w:behavior w:val="content"/>
        </w:behaviors>
        <w:guid w:val="{90DF6EB4-A86D-421C-8057-8F86059B54A1}"/>
      </w:docPartPr>
      <w:docPartBody>
        <w:p w:rsidR="00000000" w:rsidRDefault="00784BF4" w:rsidP="00784BF4">
          <w:pPr>
            <w:pStyle w:val="11C4E3A3FFD14B9B89F01591E7F03287"/>
          </w:pPr>
          <w:r w:rsidRPr="00BB6517">
            <w:rPr>
              <w:rStyle w:val="PlaceholderText"/>
            </w:rPr>
            <w:t>Click here to enter text.</w:t>
          </w:r>
        </w:p>
      </w:docPartBody>
    </w:docPart>
    <w:docPart>
      <w:docPartPr>
        <w:name w:val="8921DF2B831E4CAC9D73AB9CF7935DAE"/>
        <w:category>
          <w:name w:val="General"/>
          <w:gallery w:val="placeholder"/>
        </w:category>
        <w:types>
          <w:type w:val="bbPlcHdr"/>
        </w:types>
        <w:behaviors>
          <w:behavior w:val="content"/>
        </w:behaviors>
        <w:guid w:val="{06150145-7089-41E6-A8F5-2219F32571A0}"/>
      </w:docPartPr>
      <w:docPartBody>
        <w:p w:rsidR="00000000" w:rsidRDefault="00784BF4" w:rsidP="00784BF4">
          <w:pPr>
            <w:pStyle w:val="8921DF2B831E4CAC9D73AB9CF7935DAE"/>
          </w:pPr>
          <w:r w:rsidRPr="00BB6517">
            <w:rPr>
              <w:rStyle w:val="PlaceholderText"/>
            </w:rPr>
            <w:t>Click here to enter text.</w:t>
          </w:r>
        </w:p>
      </w:docPartBody>
    </w:docPart>
    <w:docPart>
      <w:docPartPr>
        <w:name w:val="BD2A3EB540CC49739EB6E8BAE4495053"/>
        <w:category>
          <w:name w:val="General"/>
          <w:gallery w:val="placeholder"/>
        </w:category>
        <w:types>
          <w:type w:val="bbPlcHdr"/>
        </w:types>
        <w:behaviors>
          <w:behavior w:val="content"/>
        </w:behaviors>
        <w:guid w:val="{B2EF1467-02E3-412A-A90B-5B5FC21E8F92}"/>
      </w:docPartPr>
      <w:docPartBody>
        <w:p w:rsidR="00000000" w:rsidRDefault="00784BF4" w:rsidP="00784BF4">
          <w:pPr>
            <w:pStyle w:val="BD2A3EB540CC49739EB6E8BAE4495053"/>
          </w:pPr>
          <w:r w:rsidRPr="00BB6517">
            <w:rPr>
              <w:rStyle w:val="PlaceholderText"/>
            </w:rPr>
            <w:t>Click here to enter text.</w:t>
          </w:r>
        </w:p>
      </w:docPartBody>
    </w:docPart>
    <w:docPart>
      <w:docPartPr>
        <w:name w:val="2354B23CDD274E79A75BC1C18F2A6892"/>
        <w:category>
          <w:name w:val="General"/>
          <w:gallery w:val="placeholder"/>
        </w:category>
        <w:types>
          <w:type w:val="bbPlcHdr"/>
        </w:types>
        <w:behaviors>
          <w:behavior w:val="content"/>
        </w:behaviors>
        <w:guid w:val="{8F5AF7F0-8766-4525-A620-124216002A7E}"/>
      </w:docPartPr>
      <w:docPartBody>
        <w:p w:rsidR="00000000" w:rsidRDefault="00784BF4" w:rsidP="00784BF4">
          <w:pPr>
            <w:pStyle w:val="2354B23CDD274E79A75BC1C18F2A6892"/>
          </w:pPr>
          <w:r w:rsidRPr="00BB6517">
            <w:rPr>
              <w:rStyle w:val="PlaceholderText"/>
            </w:rPr>
            <w:t>Click here to enter text.</w:t>
          </w:r>
        </w:p>
      </w:docPartBody>
    </w:docPart>
    <w:docPart>
      <w:docPartPr>
        <w:name w:val="6953C37D72344D0AB41CEC49B5FA8AF8"/>
        <w:category>
          <w:name w:val="General"/>
          <w:gallery w:val="placeholder"/>
        </w:category>
        <w:types>
          <w:type w:val="bbPlcHdr"/>
        </w:types>
        <w:behaviors>
          <w:behavior w:val="content"/>
        </w:behaviors>
        <w:guid w:val="{E75393DF-76A7-4902-89A4-D2A641CD775B}"/>
      </w:docPartPr>
      <w:docPartBody>
        <w:p w:rsidR="00000000" w:rsidRDefault="00784BF4" w:rsidP="00784BF4">
          <w:pPr>
            <w:pStyle w:val="6953C37D72344D0AB41CEC49B5FA8AF8"/>
          </w:pPr>
          <w:r w:rsidRPr="00BB6517">
            <w:rPr>
              <w:rStyle w:val="PlaceholderText"/>
            </w:rPr>
            <w:t>Click here to enter text.</w:t>
          </w:r>
        </w:p>
      </w:docPartBody>
    </w:docPart>
    <w:docPart>
      <w:docPartPr>
        <w:name w:val="E3FF654772AD429397C7931FA23DA7D8"/>
        <w:category>
          <w:name w:val="General"/>
          <w:gallery w:val="placeholder"/>
        </w:category>
        <w:types>
          <w:type w:val="bbPlcHdr"/>
        </w:types>
        <w:behaviors>
          <w:behavior w:val="content"/>
        </w:behaviors>
        <w:guid w:val="{577E3013-6151-4BBA-A563-FBAA9B3A5499}"/>
      </w:docPartPr>
      <w:docPartBody>
        <w:p w:rsidR="00000000" w:rsidRDefault="00784BF4" w:rsidP="00784BF4">
          <w:pPr>
            <w:pStyle w:val="E3FF654772AD429397C7931FA23DA7D8"/>
          </w:pPr>
          <w:r w:rsidRPr="00BB6517">
            <w:rPr>
              <w:rStyle w:val="PlaceholderText"/>
            </w:rPr>
            <w:t>Click here to enter text.</w:t>
          </w:r>
        </w:p>
      </w:docPartBody>
    </w:docPart>
    <w:docPart>
      <w:docPartPr>
        <w:name w:val="DFCD3639E41B40A59BD7D13BD51BFBFD"/>
        <w:category>
          <w:name w:val="General"/>
          <w:gallery w:val="placeholder"/>
        </w:category>
        <w:types>
          <w:type w:val="bbPlcHdr"/>
        </w:types>
        <w:behaviors>
          <w:behavior w:val="content"/>
        </w:behaviors>
        <w:guid w:val="{A04B0554-26BA-4355-8EC3-75334786CD01}"/>
      </w:docPartPr>
      <w:docPartBody>
        <w:p w:rsidR="00000000" w:rsidRDefault="00784BF4" w:rsidP="00784BF4">
          <w:pPr>
            <w:pStyle w:val="DFCD3639E41B40A59BD7D13BD51BFBFD"/>
          </w:pPr>
          <w:r w:rsidRPr="00BB6517">
            <w:rPr>
              <w:rStyle w:val="PlaceholderText"/>
            </w:rPr>
            <w:t>Click here to enter text.</w:t>
          </w:r>
        </w:p>
      </w:docPartBody>
    </w:docPart>
    <w:docPart>
      <w:docPartPr>
        <w:name w:val="965B32B8C612452E9553BA2EB8441EEB"/>
        <w:category>
          <w:name w:val="General"/>
          <w:gallery w:val="placeholder"/>
        </w:category>
        <w:types>
          <w:type w:val="bbPlcHdr"/>
        </w:types>
        <w:behaviors>
          <w:behavior w:val="content"/>
        </w:behaviors>
        <w:guid w:val="{35C2515D-75E1-460B-802B-0CC6D87C9969}"/>
      </w:docPartPr>
      <w:docPartBody>
        <w:p w:rsidR="00000000" w:rsidRDefault="00784BF4" w:rsidP="00784BF4">
          <w:pPr>
            <w:pStyle w:val="965B32B8C612452E9553BA2EB8441EEB"/>
          </w:pPr>
          <w:r w:rsidRPr="00BB6517">
            <w:rPr>
              <w:rStyle w:val="PlaceholderText"/>
            </w:rPr>
            <w:t>Click here to enter text.</w:t>
          </w:r>
        </w:p>
      </w:docPartBody>
    </w:docPart>
    <w:docPart>
      <w:docPartPr>
        <w:name w:val="77F37B47F39E41CBBC00E40E1C2D1859"/>
        <w:category>
          <w:name w:val="General"/>
          <w:gallery w:val="placeholder"/>
        </w:category>
        <w:types>
          <w:type w:val="bbPlcHdr"/>
        </w:types>
        <w:behaviors>
          <w:behavior w:val="content"/>
        </w:behaviors>
        <w:guid w:val="{297812DA-1810-40A5-8E0A-A8A0BF9F00E6}"/>
      </w:docPartPr>
      <w:docPartBody>
        <w:p w:rsidR="00000000" w:rsidRDefault="00784BF4" w:rsidP="00784BF4">
          <w:pPr>
            <w:pStyle w:val="77F37B47F39E41CBBC00E40E1C2D1859"/>
          </w:pPr>
          <w:r w:rsidRPr="00BB6517">
            <w:rPr>
              <w:rStyle w:val="PlaceholderText"/>
            </w:rPr>
            <w:t>Click here to enter text.</w:t>
          </w:r>
        </w:p>
      </w:docPartBody>
    </w:docPart>
    <w:docPart>
      <w:docPartPr>
        <w:name w:val="347EBF04AF474CC4BEE76CDDC2842930"/>
        <w:category>
          <w:name w:val="General"/>
          <w:gallery w:val="placeholder"/>
        </w:category>
        <w:types>
          <w:type w:val="bbPlcHdr"/>
        </w:types>
        <w:behaviors>
          <w:behavior w:val="content"/>
        </w:behaviors>
        <w:guid w:val="{6DB63BAA-A32B-4A13-A0C7-B247226A9C63}"/>
      </w:docPartPr>
      <w:docPartBody>
        <w:p w:rsidR="00000000" w:rsidRDefault="00784BF4" w:rsidP="00784BF4">
          <w:pPr>
            <w:pStyle w:val="347EBF04AF474CC4BEE76CDDC2842930"/>
          </w:pPr>
          <w:r w:rsidRPr="00BB6517">
            <w:rPr>
              <w:rStyle w:val="PlaceholderText"/>
            </w:rPr>
            <w:t>Click here to enter text.</w:t>
          </w:r>
        </w:p>
      </w:docPartBody>
    </w:docPart>
    <w:docPart>
      <w:docPartPr>
        <w:name w:val="02CA3D2E81414FE2ADEB1635235CDCD9"/>
        <w:category>
          <w:name w:val="General"/>
          <w:gallery w:val="placeholder"/>
        </w:category>
        <w:types>
          <w:type w:val="bbPlcHdr"/>
        </w:types>
        <w:behaviors>
          <w:behavior w:val="content"/>
        </w:behaviors>
        <w:guid w:val="{4A84FD8C-50F5-47C9-AE65-9BADCB0983E9}"/>
      </w:docPartPr>
      <w:docPartBody>
        <w:p w:rsidR="00000000" w:rsidRDefault="00784BF4" w:rsidP="00784BF4">
          <w:pPr>
            <w:pStyle w:val="02CA3D2E81414FE2ADEB1635235CDCD9"/>
          </w:pPr>
          <w:r w:rsidRPr="00BB6517">
            <w:rPr>
              <w:rStyle w:val="PlaceholderText"/>
            </w:rPr>
            <w:t>Click here to enter text.</w:t>
          </w:r>
        </w:p>
      </w:docPartBody>
    </w:docPart>
    <w:docPart>
      <w:docPartPr>
        <w:name w:val="72DF4DE3779E4FF88ACBECE86CCA9799"/>
        <w:category>
          <w:name w:val="General"/>
          <w:gallery w:val="placeholder"/>
        </w:category>
        <w:types>
          <w:type w:val="bbPlcHdr"/>
        </w:types>
        <w:behaviors>
          <w:behavior w:val="content"/>
        </w:behaviors>
        <w:guid w:val="{B6A7E3BB-C054-4843-8CBA-A3867DD3D699}"/>
      </w:docPartPr>
      <w:docPartBody>
        <w:p w:rsidR="00000000" w:rsidRDefault="00784BF4" w:rsidP="00784BF4">
          <w:pPr>
            <w:pStyle w:val="72DF4DE3779E4FF88ACBECE86CCA9799"/>
          </w:pPr>
          <w:r w:rsidRPr="00BB6517">
            <w:rPr>
              <w:rStyle w:val="PlaceholderText"/>
            </w:rPr>
            <w:t>Click here to enter text.</w:t>
          </w:r>
        </w:p>
      </w:docPartBody>
    </w:docPart>
    <w:docPart>
      <w:docPartPr>
        <w:name w:val="92EF7B157BE64D7A89FFA20DAD9E937D"/>
        <w:category>
          <w:name w:val="General"/>
          <w:gallery w:val="placeholder"/>
        </w:category>
        <w:types>
          <w:type w:val="bbPlcHdr"/>
        </w:types>
        <w:behaviors>
          <w:behavior w:val="content"/>
        </w:behaviors>
        <w:guid w:val="{C6F17B4C-D160-48A8-A587-7EE452AFD4CF}"/>
      </w:docPartPr>
      <w:docPartBody>
        <w:p w:rsidR="00000000" w:rsidRDefault="00784BF4" w:rsidP="00784BF4">
          <w:pPr>
            <w:pStyle w:val="92EF7B157BE64D7A89FFA20DAD9E937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D352B0"/>
    <w:rsid w:val="00092BCB"/>
    <w:rsid w:val="000D6144"/>
    <w:rsid w:val="00155935"/>
    <w:rsid w:val="00234B65"/>
    <w:rsid w:val="002A3509"/>
    <w:rsid w:val="002E059E"/>
    <w:rsid w:val="00336590"/>
    <w:rsid w:val="00373BB1"/>
    <w:rsid w:val="003B1672"/>
    <w:rsid w:val="003F30EF"/>
    <w:rsid w:val="0054672F"/>
    <w:rsid w:val="007118D9"/>
    <w:rsid w:val="00713110"/>
    <w:rsid w:val="00784BF4"/>
    <w:rsid w:val="008229A5"/>
    <w:rsid w:val="00913C6C"/>
    <w:rsid w:val="009708AD"/>
    <w:rsid w:val="00B01374"/>
    <w:rsid w:val="00B169E3"/>
    <w:rsid w:val="00B34972"/>
    <w:rsid w:val="00C242EF"/>
    <w:rsid w:val="00CB4AB9"/>
    <w:rsid w:val="00D05864"/>
    <w:rsid w:val="00D352B0"/>
    <w:rsid w:val="00E9210A"/>
    <w:rsid w:val="00EA00CF"/>
    <w:rsid w:val="00F1310B"/>
    <w:rsid w:val="00F9687C"/>
    <w:rsid w:val="00FE1806"/>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31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BF4"/>
    <w:rPr>
      <w:color w:val="808080"/>
    </w:rPr>
  </w:style>
  <w:style w:type="paragraph" w:customStyle="1" w:styleId="5665D822AC4C44C38E488CA7F2EF6CA8">
    <w:name w:val="5665D822AC4C44C38E488CA7F2EF6CA8"/>
    <w:rsid w:val="00713110"/>
  </w:style>
  <w:style w:type="paragraph" w:customStyle="1" w:styleId="82604468D73642B9B8A379AC836E7358">
    <w:name w:val="82604468D73642B9B8A379AC836E7358"/>
    <w:rsid w:val="00713110"/>
  </w:style>
  <w:style w:type="paragraph" w:customStyle="1" w:styleId="A825A44B01544B0F9D38C89BCDEB980D">
    <w:name w:val="A825A44B01544B0F9D38C89BCDEB980D"/>
    <w:rsid w:val="00713110"/>
  </w:style>
  <w:style w:type="paragraph" w:customStyle="1" w:styleId="016579B7084647C9BC3A0DB4C949C491">
    <w:name w:val="016579B7084647C9BC3A0DB4C949C491"/>
    <w:rsid w:val="00713110"/>
  </w:style>
  <w:style w:type="paragraph" w:customStyle="1" w:styleId="1F3F94485DE84D20BB13B76BECE5AB71">
    <w:name w:val="1F3F94485DE84D20BB13B76BECE5AB71"/>
    <w:rsid w:val="00713110"/>
  </w:style>
  <w:style w:type="paragraph" w:customStyle="1" w:styleId="7BBE65DD69B647EABFD24C6C3F952114">
    <w:name w:val="7BBE65DD69B647EABFD24C6C3F952114"/>
    <w:rsid w:val="00713110"/>
  </w:style>
  <w:style w:type="paragraph" w:customStyle="1" w:styleId="B2E31F5FE71840728BBFE83230167235">
    <w:name w:val="B2E31F5FE71840728BBFE83230167235"/>
    <w:rsid w:val="00713110"/>
  </w:style>
  <w:style w:type="paragraph" w:customStyle="1" w:styleId="771D54B25ACC4C7FAA2B76476021DA51">
    <w:name w:val="771D54B25ACC4C7FAA2B76476021DA51"/>
    <w:rsid w:val="00713110"/>
  </w:style>
  <w:style w:type="paragraph" w:customStyle="1" w:styleId="CDBBD6FC765147A99B29126BB89AC67F">
    <w:name w:val="CDBBD6FC765147A99B29126BB89AC67F"/>
    <w:rsid w:val="00713110"/>
  </w:style>
  <w:style w:type="paragraph" w:customStyle="1" w:styleId="10B655963E6C4D208DBB2E521F84B1D7">
    <w:name w:val="10B655963E6C4D208DBB2E521F84B1D7"/>
    <w:rsid w:val="00713110"/>
  </w:style>
  <w:style w:type="paragraph" w:customStyle="1" w:styleId="FDB18C1095C048F19CFC2DB42510D362">
    <w:name w:val="FDB18C1095C048F19CFC2DB42510D362"/>
    <w:rsid w:val="00713110"/>
  </w:style>
  <w:style w:type="paragraph" w:customStyle="1" w:styleId="37F5F1E13C9646D79023B5630487AD5D">
    <w:name w:val="37F5F1E13C9646D79023B5630487AD5D"/>
    <w:rsid w:val="00713110"/>
  </w:style>
  <w:style w:type="paragraph" w:customStyle="1" w:styleId="7C715C421BCA47B2825CAD5A980588C9">
    <w:name w:val="7C715C421BCA47B2825CAD5A980588C9"/>
    <w:rsid w:val="00713110"/>
  </w:style>
  <w:style w:type="paragraph" w:customStyle="1" w:styleId="9DE084D6078C4419AB23889A1145B53F">
    <w:name w:val="9DE084D6078C4419AB23889A1145B53F"/>
    <w:rsid w:val="00713110"/>
  </w:style>
  <w:style w:type="paragraph" w:customStyle="1" w:styleId="C54EC13477D54829B41D8F63ABA85C38">
    <w:name w:val="C54EC13477D54829B41D8F63ABA85C38"/>
    <w:rsid w:val="00713110"/>
  </w:style>
  <w:style w:type="paragraph" w:customStyle="1" w:styleId="FFB194F46387496EA4E5E6C0129D0499">
    <w:name w:val="FFB194F46387496EA4E5E6C0129D0499"/>
    <w:rsid w:val="00713110"/>
  </w:style>
  <w:style w:type="paragraph" w:customStyle="1" w:styleId="B4CD88C9E5AF4042BFCA494F7F3554CA">
    <w:name w:val="B4CD88C9E5AF4042BFCA494F7F3554CA"/>
    <w:rsid w:val="00713110"/>
  </w:style>
  <w:style w:type="paragraph" w:customStyle="1" w:styleId="759D9331377D4E6B8F3D33435156361F">
    <w:name w:val="759D9331377D4E6B8F3D33435156361F"/>
    <w:rsid w:val="00713110"/>
  </w:style>
  <w:style w:type="paragraph" w:customStyle="1" w:styleId="63BB868B81B84110B446E9D0A7B61CBD">
    <w:name w:val="63BB868B81B84110B446E9D0A7B61CBD"/>
    <w:rsid w:val="00713110"/>
  </w:style>
  <w:style w:type="paragraph" w:customStyle="1" w:styleId="9CDAC2DD6DFA43C6B7B75EEDE6479779">
    <w:name w:val="9CDAC2DD6DFA43C6B7B75EEDE6479779"/>
    <w:rsid w:val="00713110"/>
  </w:style>
  <w:style w:type="paragraph" w:customStyle="1" w:styleId="1A9ED149EC9344D29DB57B9517E0EE48">
    <w:name w:val="1A9ED149EC9344D29DB57B9517E0EE48"/>
    <w:rsid w:val="00713110"/>
  </w:style>
  <w:style w:type="paragraph" w:customStyle="1" w:styleId="1B1AA5D55785436DA482FA22719B466F">
    <w:name w:val="1B1AA5D55785436DA482FA22719B466F"/>
    <w:rsid w:val="00713110"/>
  </w:style>
  <w:style w:type="paragraph" w:customStyle="1" w:styleId="2F9A81DEC18E407CBFE0BFA0ADB8DEB1">
    <w:name w:val="2F9A81DEC18E407CBFE0BFA0ADB8DEB1"/>
    <w:rsid w:val="00713110"/>
  </w:style>
  <w:style w:type="paragraph" w:customStyle="1" w:styleId="57EF86C02075420285389AD198300F42">
    <w:name w:val="57EF86C02075420285389AD198300F42"/>
    <w:rsid w:val="00713110"/>
  </w:style>
  <w:style w:type="paragraph" w:customStyle="1" w:styleId="6C7AFB0D35194629ACA3DAB5ADE41E18">
    <w:name w:val="6C7AFB0D35194629ACA3DAB5ADE41E18"/>
    <w:rsid w:val="00713110"/>
  </w:style>
  <w:style w:type="paragraph" w:customStyle="1" w:styleId="D659781A84054789861F5979C94D5F10">
    <w:name w:val="D659781A84054789861F5979C94D5F10"/>
    <w:rsid w:val="00713110"/>
  </w:style>
  <w:style w:type="paragraph" w:customStyle="1" w:styleId="413C0C82F74A490DB7802289E60ACB86">
    <w:name w:val="413C0C82F74A490DB7802289E60ACB86"/>
    <w:rsid w:val="00713110"/>
  </w:style>
  <w:style w:type="paragraph" w:customStyle="1" w:styleId="9CF094E26C7748779C1BEDE0DBDDEABE">
    <w:name w:val="9CF094E26C7748779C1BEDE0DBDDEABE"/>
    <w:rsid w:val="00713110"/>
  </w:style>
  <w:style w:type="paragraph" w:customStyle="1" w:styleId="32B9E76BC62948CAA83E9587890C9A59">
    <w:name w:val="32B9E76BC62948CAA83E9587890C9A59"/>
    <w:rsid w:val="00713110"/>
  </w:style>
  <w:style w:type="paragraph" w:customStyle="1" w:styleId="3AB40686997E448FB221B5975D44FC3F">
    <w:name w:val="3AB40686997E448FB221B5975D44FC3F"/>
    <w:rsid w:val="00713110"/>
  </w:style>
  <w:style w:type="paragraph" w:customStyle="1" w:styleId="5B133B120BCB4518927A7FE9F7528D5B">
    <w:name w:val="5B133B120BCB4518927A7FE9F7528D5B"/>
    <w:rsid w:val="00713110"/>
  </w:style>
  <w:style w:type="paragraph" w:customStyle="1" w:styleId="B227ADBABC6E48BEA46FC8F8A6338C52">
    <w:name w:val="B227ADBABC6E48BEA46FC8F8A6338C52"/>
    <w:rsid w:val="00713110"/>
  </w:style>
  <w:style w:type="paragraph" w:customStyle="1" w:styleId="150551F808FF445E81D540068D93A94A">
    <w:name w:val="150551F808FF445E81D540068D93A94A"/>
    <w:rsid w:val="00713110"/>
  </w:style>
  <w:style w:type="paragraph" w:customStyle="1" w:styleId="C6C8DD1CDCBB44DD84FE953606C86EA0">
    <w:name w:val="C6C8DD1CDCBB44DD84FE953606C86EA0"/>
    <w:rsid w:val="00713110"/>
  </w:style>
  <w:style w:type="paragraph" w:customStyle="1" w:styleId="E4CA816D9FCF45F186642BC93B56E19F">
    <w:name w:val="E4CA816D9FCF45F186642BC93B56E19F"/>
    <w:rsid w:val="00713110"/>
  </w:style>
  <w:style w:type="paragraph" w:customStyle="1" w:styleId="CAFA293457CD490487497E74E8735592">
    <w:name w:val="CAFA293457CD490487497E74E8735592"/>
    <w:rsid w:val="00713110"/>
  </w:style>
  <w:style w:type="paragraph" w:customStyle="1" w:styleId="F150A72553C749A78342F3B006717B51">
    <w:name w:val="F150A72553C749A78342F3B006717B51"/>
    <w:rsid w:val="00713110"/>
  </w:style>
  <w:style w:type="paragraph" w:customStyle="1" w:styleId="0FAFFB2671D9456686EF5DC057E8E959">
    <w:name w:val="0FAFFB2671D9456686EF5DC057E8E959"/>
    <w:rsid w:val="00713110"/>
  </w:style>
  <w:style w:type="paragraph" w:customStyle="1" w:styleId="ECA8F4440D85442BA8260B15D21C3966">
    <w:name w:val="ECA8F4440D85442BA8260B15D21C3966"/>
    <w:rsid w:val="00713110"/>
  </w:style>
  <w:style w:type="paragraph" w:customStyle="1" w:styleId="1FF2521E23FA4279B5D8AD0859B15668">
    <w:name w:val="1FF2521E23FA4279B5D8AD0859B15668"/>
    <w:rsid w:val="00713110"/>
  </w:style>
  <w:style w:type="paragraph" w:customStyle="1" w:styleId="6CC15F46C10B45E6958A33D6D9D141B3">
    <w:name w:val="6CC15F46C10B45E6958A33D6D9D141B3"/>
    <w:rsid w:val="00713110"/>
  </w:style>
  <w:style w:type="paragraph" w:customStyle="1" w:styleId="664BD0D7C2EB4BD29AB9300641C81729">
    <w:name w:val="664BD0D7C2EB4BD29AB9300641C81729"/>
    <w:rsid w:val="00713110"/>
  </w:style>
  <w:style w:type="paragraph" w:customStyle="1" w:styleId="6D1ED2799E5B40AA8A57B14A634053B5">
    <w:name w:val="6D1ED2799E5B40AA8A57B14A634053B5"/>
    <w:rsid w:val="00713110"/>
  </w:style>
  <w:style w:type="paragraph" w:customStyle="1" w:styleId="393F50A7DED7419CA858442AB9A2C360">
    <w:name w:val="393F50A7DED7419CA858442AB9A2C360"/>
    <w:rsid w:val="00713110"/>
  </w:style>
  <w:style w:type="paragraph" w:customStyle="1" w:styleId="E20139357C894424981CD6C34844EEC0">
    <w:name w:val="E20139357C894424981CD6C34844EEC0"/>
    <w:rsid w:val="00713110"/>
  </w:style>
  <w:style w:type="paragraph" w:customStyle="1" w:styleId="185CEB734C92452E9F1727B0B4AA10B5">
    <w:name w:val="185CEB734C92452E9F1727B0B4AA10B5"/>
    <w:rsid w:val="00713110"/>
  </w:style>
  <w:style w:type="paragraph" w:customStyle="1" w:styleId="B33D5A4964B14FA99AE804064CC70BDA">
    <w:name w:val="B33D5A4964B14FA99AE804064CC70BDA"/>
    <w:rsid w:val="00713110"/>
  </w:style>
  <w:style w:type="paragraph" w:customStyle="1" w:styleId="4B90B7ED8EE34DCAB4E0D88F09096041">
    <w:name w:val="4B90B7ED8EE34DCAB4E0D88F09096041"/>
    <w:rsid w:val="00713110"/>
  </w:style>
  <w:style w:type="paragraph" w:customStyle="1" w:styleId="D62C123F02E546979CFEB011B060AA4C">
    <w:name w:val="D62C123F02E546979CFEB011B060AA4C"/>
    <w:rsid w:val="00713110"/>
  </w:style>
  <w:style w:type="paragraph" w:customStyle="1" w:styleId="E3DEDDCEC8EC4697B212B4559A803D9B">
    <w:name w:val="E3DEDDCEC8EC4697B212B4559A803D9B"/>
    <w:rsid w:val="00713110"/>
  </w:style>
  <w:style w:type="paragraph" w:customStyle="1" w:styleId="8C4B79F5C386402C8E6AE86EF1BC1CBC">
    <w:name w:val="8C4B79F5C386402C8E6AE86EF1BC1CBC"/>
    <w:rsid w:val="00713110"/>
  </w:style>
  <w:style w:type="paragraph" w:customStyle="1" w:styleId="19C571F559114A8394B4CC367A01260A">
    <w:name w:val="19C571F559114A8394B4CC367A01260A"/>
    <w:rsid w:val="00713110"/>
  </w:style>
  <w:style w:type="paragraph" w:customStyle="1" w:styleId="76487C60A032471C9C7FC6B36BAAF656">
    <w:name w:val="76487C60A032471C9C7FC6B36BAAF656"/>
    <w:rsid w:val="00713110"/>
  </w:style>
  <w:style w:type="paragraph" w:customStyle="1" w:styleId="B57E208DDDC14C4997DCC27722A11E0C">
    <w:name w:val="B57E208DDDC14C4997DCC27722A11E0C"/>
    <w:rsid w:val="00713110"/>
  </w:style>
  <w:style w:type="paragraph" w:customStyle="1" w:styleId="D498D934F2F1461997F8D1EFC6A67CD7">
    <w:name w:val="D498D934F2F1461997F8D1EFC6A67CD7"/>
    <w:rsid w:val="00713110"/>
  </w:style>
  <w:style w:type="paragraph" w:customStyle="1" w:styleId="CCB90D8822184FFABB6D6DBC07548E0E">
    <w:name w:val="CCB90D8822184FFABB6D6DBC07548E0E"/>
    <w:rsid w:val="00713110"/>
  </w:style>
  <w:style w:type="paragraph" w:customStyle="1" w:styleId="C99944ED362D4875BE575CC5712E7A9F">
    <w:name w:val="C99944ED362D4875BE575CC5712E7A9F"/>
    <w:rsid w:val="00713110"/>
  </w:style>
  <w:style w:type="paragraph" w:customStyle="1" w:styleId="2272CC6605094FB4BF80DCB4E5143F70">
    <w:name w:val="2272CC6605094FB4BF80DCB4E5143F70"/>
    <w:rsid w:val="00713110"/>
  </w:style>
  <w:style w:type="paragraph" w:customStyle="1" w:styleId="8AA14279D68F4C7EB477FB11A295CDBE">
    <w:name w:val="8AA14279D68F4C7EB477FB11A295CDBE"/>
    <w:rsid w:val="00713110"/>
  </w:style>
  <w:style w:type="paragraph" w:customStyle="1" w:styleId="B88A9589C9E545819372743273987AAF">
    <w:name w:val="B88A9589C9E545819372743273987AAF"/>
    <w:rsid w:val="00713110"/>
  </w:style>
  <w:style w:type="paragraph" w:customStyle="1" w:styleId="F54B28F263FF4488B76A58164B021114">
    <w:name w:val="F54B28F263FF4488B76A58164B021114"/>
    <w:rsid w:val="00713110"/>
  </w:style>
  <w:style w:type="paragraph" w:customStyle="1" w:styleId="406E15109D154EEDB9A33556631324BB">
    <w:name w:val="406E15109D154EEDB9A33556631324BB"/>
    <w:rsid w:val="00713110"/>
  </w:style>
  <w:style w:type="paragraph" w:customStyle="1" w:styleId="10E0BE01528540009FD8F2E2E439DFFD">
    <w:name w:val="10E0BE01528540009FD8F2E2E439DFFD"/>
    <w:rsid w:val="00713110"/>
  </w:style>
  <w:style w:type="paragraph" w:customStyle="1" w:styleId="8D895030AB94438FBBF9E2F69AD3B6CF">
    <w:name w:val="8D895030AB94438FBBF9E2F69AD3B6CF"/>
    <w:rsid w:val="00713110"/>
  </w:style>
  <w:style w:type="paragraph" w:customStyle="1" w:styleId="7FDEB8FEE80E44DBA3B789B8B3287EC3">
    <w:name w:val="7FDEB8FEE80E44DBA3B789B8B3287EC3"/>
    <w:rsid w:val="00713110"/>
  </w:style>
  <w:style w:type="paragraph" w:customStyle="1" w:styleId="C2DD79DAD6B240F6A75252948D09F545">
    <w:name w:val="C2DD79DAD6B240F6A75252948D09F545"/>
    <w:rsid w:val="00713110"/>
  </w:style>
  <w:style w:type="paragraph" w:customStyle="1" w:styleId="BE77D98F808744C68EBAAED7F2EE0896">
    <w:name w:val="BE77D98F808744C68EBAAED7F2EE0896"/>
    <w:rsid w:val="00713110"/>
  </w:style>
  <w:style w:type="paragraph" w:customStyle="1" w:styleId="1E2BA33FA8DF4107B413C495AE2E4C09">
    <w:name w:val="1E2BA33FA8DF4107B413C495AE2E4C09"/>
    <w:rsid w:val="00713110"/>
  </w:style>
  <w:style w:type="paragraph" w:customStyle="1" w:styleId="158C1720B6314F9F8955AB12B5A62059">
    <w:name w:val="158C1720B6314F9F8955AB12B5A62059"/>
    <w:rsid w:val="00713110"/>
  </w:style>
  <w:style w:type="paragraph" w:customStyle="1" w:styleId="6D5CB5A8D5614618AFE489E4D12AFF02">
    <w:name w:val="6D5CB5A8D5614618AFE489E4D12AFF02"/>
    <w:rsid w:val="00713110"/>
  </w:style>
  <w:style w:type="paragraph" w:customStyle="1" w:styleId="7ED0C630BA3A4F7EBFC458AA7E70FFDF">
    <w:name w:val="7ED0C630BA3A4F7EBFC458AA7E70FFDF"/>
    <w:rsid w:val="00713110"/>
  </w:style>
  <w:style w:type="paragraph" w:customStyle="1" w:styleId="84420B4886BE423DA0C8B044CB0F5097">
    <w:name w:val="84420B4886BE423DA0C8B044CB0F5097"/>
    <w:rsid w:val="00713110"/>
  </w:style>
  <w:style w:type="paragraph" w:customStyle="1" w:styleId="ED2790C1909B4B3BABCABCB634EA4AFB">
    <w:name w:val="ED2790C1909B4B3BABCABCB634EA4AFB"/>
    <w:rsid w:val="00713110"/>
  </w:style>
  <w:style w:type="paragraph" w:customStyle="1" w:styleId="2BFB31782AC2478ABDD6013D987CEFFF">
    <w:name w:val="2BFB31782AC2478ABDD6013D987CEFFF"/>
    <w:rsid w:val="00713110"/>
  </w:style>
  <w:style w:type="paragraph" w:customStyle="1" w:styleId="302EDBC1873B4BB88A3C93B2CF24AC7D">
    <w:name w:val="302EDBC1873B4BB88A3C93B2CF24AC7D"/>
    <w:rsid w:val="00713110"/>
  </w:style>
  <w:style w:type="paragraph" w:customStyle="1" w:styleId="8975C18F88C54C5FB34B75BACDFDAF21">
    <w:name w:val="8975C18F88C54C5FB34B75BACDFDAF21"/>
    <w:rsid w:val="00713110"/>
  </w:style>
  <w:style w:type="paragraph" w:customStyle="1" w:styleId="7659577C099D49C9978B311B346926AA">
    <w:name w:val="7659577C099D49C9978B311B346926AA"/>
    <w:rsid w:val="00713110"/>
  </w:style>
  <w:style w:type="paragraph" w:customStyle="1" w:styleId="E98FC9B8B32A4C2FA43B2F52263A5697">
    <w:name w:val="E98FC9B8B32A4C2FA43B2F52263A5697"/>
    <w:rsid w:val="00713110"/>
  </w:style>
  <w:style w:type="paragraph" w:customStyle="1" w:styleId="B4E01C0DBC554C37ABCCAC62D8410AD2">
    <w:name w:val="B4E01C0DBC554C37ABCCAC62D8410AD2"/>
    <w:rsid w:val="00713110"/>
  </w:style>
  <w:style w:type="paragraph" w:customStyle="1" w:styleId="2254678434C14515AC73D216A00B2BA3">
    <w:name w:val="2254678434C14515AC73D216A00B2BA3"/>
    <w:rsid w:val="00713110"/>
  </w:style>
  <w:style w:type="paragraph" w:customStyle="1" w:styleId="D444E0D01C2A4353816D1881532F8FE1">
    <w:name w:val="D444E0D01C2A4353816D1881532F8FE1"/>
    <w:rsid w:val="00713110"/>
  </w:style>
  <w:style w:type="paragraph" w:customStyle="1" w:styleId="444838CF9208467894DD28604F1FC4B6">
    <w:name w:val="444838CF9208467894DD28604F1FC4B6"/>
    <w:rsid w:val="00713110"/>
  </w:style>
  <w:style w:type="paragraph" w:customStyle="1" w:styleId="8D65889251284883B2794AE2B0D57A88">
    <w:name w:val="8D65889251284883B2794AE2B0D57A88"/>
    <w:rsid w:val="00713110"/>
  </w:style>
  <w:style w:type="paragraph" w:customStyle="1" w:styleId="4CA06AB568E346799D92CA89B31C8ED0">
    <w:name w:val="4CA06AB568E346799D92CA89B31C8ED0"/>
    <w:rsid w:val="00713110"/>
  </w:style>
  <w:style w:type="paragraph" w:customStyle="1" w:styleId="25EFCBC7DAA247B394F895D8AC3CC638">
    <w:name w:val="25EFCBC7DAA247B394F895D8AC3CC638"/>
    <w:rsid w:val="00713110"/>
  </w:style>
  <w:style w:type="paragraph" w:customStyle="1" w:styleId="25F47FB3F6E44EABB52D2279C9EEAE46">
    <w:name w:val="25F47FB3F6E44EABB52D2279C9EEAE46"/>
    <w:rsid w:val="00713110"/>
  </w:style>
  <w:style w:type="paragraph" w:customStyle="1" w:styleId="911A0D6A0AD2467A8E0AABDB8B367EA7">
    <w:name w:val="911A0D6A0AD2467A8E0AABDB8B367EA7"/>
    <w:rsid w:val="00713110"/>
  </w:style>
  <w:style w:type="paragraph" w:customStyle="1" w:styleId="A62701E720A54E6F896FCA81AA2C903A">
    <w:name w:val="A62701E720A54E6F896FCA81AA2C903A"/>
    <w:rsid w:val="00713110"/>
  </w:style>
  <w:style w:type="paragraph" w:customStyle="1" w:styleId="3E0CD8FCDAAF4016901CA8274336FC35">
    <w:name w:val="3E0CD8FCDAAF4016901CA8274336FC35"/>
    <w:rsid w:val="00713110"/>
  </w:style>
  <w:style w:type="paragraph" w:customStyle="1" w:styleId="D9EC804867D1462EB3B8CD5AC3EDCCF7">
    <w:name w:val="D9EC804867D1462EB3B8CD5AC3EDCCF7"/>
    <w:rsid w:val="00713110"/>
  </w:style>
  <w:style w:type="paragraph" w:customStyle="1" w:styleId="C1B17A202639414196766949BE0765EB">
    <w:name w:val="C1B17A202639414196766949BE0765EB"/>
    <w:rsid w:val="00713110"/>
  </w:style>
  <w:style w:type="paragraph" w:customStyle="1" w:styleId="EA5514608F8C4E27BCE4CF805AC8609E">
    <w:name w:val="EA5514608F8C4E27BCE4CF805AC8609E"/>
    <w:rsid w:val="00713110"/>
  </w:style>
  <w:style w:type="paragraph" w:customStyle="1" w:styleId="652961C27C48420BAD42A148C277775B">
    <w:name w:val="652961C27C48420BAD42A148C277775B"/>
    <w:rsid w:val="00713110"/>
  </w:style>
  <w:style w:type="paragraph" w:customStyle="1" w:styleId="910D8EF94FD448B9A7971CC09669C181">
    <w:name w:val="910D8EF94FD448B9A7971CC09669C181"/>
    <w:rsid w:val="00713110"/>
  </w:style>
  <w:style w:type="paragraph" w:customStyle="1" w:styleId="C07F37077EDE4C7B9E9DB19FD7EAD9D2">
    <w:name w:val="C07F37077EDE4C7B9E9DB19FD7EAD9D2"/>
    <w:rsid w:val="00713110"/>
  </w:style>
  <w:style w:type="paragraph" w:customStyle="1" w:styleId="2AD1F8E4BD3E4FC497EEEEFA1F3E72C6">
    <w:name w:val="2AD1F8E4BD3E4FC497EEEEFA1F3E72C6"/>
    <w:rsid w:val="00713110"/>
  </w:style>
  <w:style w:type="paragraph" w:customStyle="1" w:styleId="E45EB63079F44C36B6564E821347E30D">
    <w:name w:val="E45EB63079F44C36B6564E821347E30D"/>
    <w:rsid w:val="00713110"/>
  </w:style>
  <w:style w:type="paragraph" w:customStyle="1" w:styleId="ABA2B621E58146A4A52051381F3A7F30">
    <w:name w:val="ABA2B621E58146A4A52051381F3A7F30"/>
    <w:rsid w:val="00713110"/>
  </w:style>
  <w:style w:type="paragraph" w:customStyle="1" w:styleId="B9C1C1625B464F6CA06642851628BCDA">
    <w:name w:val="B9C1C1625B464F6CA06642851628BCDA"/>
    <w:rsid w:val="00713110"/>
  </w:style>
  <w:style w:type="paragraph" w:customStyle="1" w:styleId="1419FDB455CC4225B232B2E4F0E95CAA">
    <w:name w:val="1419FDB455CC4225B232B2E4F0E95CAA"/>
    <w:rsid w:val="00713110"/>
  </w:style>
  <w:style w:type="paragraph" w:customStyle="1" w:styleId="A65014603E71414B9DAAEC690C1197CB">
    <w:name w:val="A65014603E71414B9DAAEC690C1197CB"/>
    <w:rsid w:val="00713110"/>
  </w:style>
  <w:style w:type="paragraph" w:customStyle="1" w:styleId="40104F4E7C394CC4850AB2EF260A0194">
    <w:name w:val="40104F4E7C394CC4850AB2EF260A0194"/>
    <w:rsid w:val="00713110"/>
  </w:style>
  <w:style w:type="paragraph" w:customStyle="1" w:styleId="C523A3C8D6DC4F3199EB25AC13F3E6A3">
    <w:name w:val="C523A3C8D6DC4F3199EB25AC13F3E6A3"/>
    <w:rsid w:val="00713110"/>
  </w:style>
  <w:style w:type="paragraph" w:customStyle="1" w:styleId="78C0616B48E44149A0A8D9A5AAC6916F">
    <w:name w:val="78C0616B48E44149A0A8D9A5AAC6916F"/>
    <w:rsid w:val="00713110"/>
  </w:style>
  <w:style w:type="paragraph" w:customStyle="1" w:styleId="602B36229DB24032916A0A25D5B3AC89">
    <w:name w:val="602B36229DB24032916A0A25D5B3AC89"/>
    <w:rsid w:val="00713110"/>
  </w:style>
  <w:style w:type="paragraph" w:customStyle="1" w:styleId="17ACE636A3DD4E20B47CAB98507F5D21">
    <w:name w:val="17ACE636A3DD4E20B47CAB98507F5D21"/>
    <w:rsid w:val="00713110"/>
  </w:style>
  <w:style w:type="paragraph" w:customStyle="1" w:styleId="6F60971ECFF74EAE9A149999A526055B">
    <w:name w:val="6F60971ECFF74EAE9A149999A526055B"/>
    <w:rsid w:val="00713110"/>
  </w:style>
  <w:style w:type="paragraph" w:customStyle="1" w:styleId="CD12F23ACD3347BBA5FE5C391854442D">
    <w:name w:val="CD12F23ACD3347BBA5FE5C391854442D"/>
    <w:rsid w:val="00713110"/>
  </w:style>
  <w:style w:type="paragraph" w:customStyle="1" w:styleId="6AC5E4866EB94713A53939387E0BAD0C">
    <w:name w:val="6AC5E4866EB94713A53939387E0BAD0C"/>
    <w:rsid w:val="00713110"/>
  </w:style>
  <w:style w:type="paragraph" w:customStyle="1" w:styleId="0A556A9383844ADC90CE02E38AFDCD77">
    <w:name w:val="0A556A9383844ADC90CE02E38AFDCD77"/>
    <w:rsid w:val="00713110"/>
  </w:style>
  <w:style w:type="paragraph" w:customStyle="1" w:styleId="777B314B07654AC1A5A717FEE4D43A97">
    <w:name w:val="777B314B07654AC1A5A717FEE4D43A97"/>
    <w:rsid w:val="00713110"/>
  </w:style>
  <w:style w:type="paragraph" w:customStyle="1" w:styleId="1323FD80671D414DA27955D462AAFDBF">
    <w:name w:val="1323FD80671D414DA27955D462AAFDBF"/>
    <w:rsid w:val="00713110"/>
  </w:style>
  <w:style w:type="paragraph" w:customStyle="1" w:styleId="B5B5EDD8FF304121A789B14B78FD39CC">
    <w:name w:val="B5B5EDD8FF304121A789B14B78FD39CC"/>
    <w:rsid w:val="00713110"/>
  </w:style>
  <w:style w:type="paragraph" w:customStyle="1" w:styleId="B415F752204E4425A78072C825D9E481">
    <w:name w:val="B415F752204E4425A78072C825D9E481"/>
    <w:rsid w:val="00713110"/>
  </w:style>
  <w:style w:type="paragraph" w:customStyle="1" w:styleId="2E67DB73874D4392A417646B253B5B58">
    <w:name w:val="2E67DB73874D4392A417646B253B5B58"/>
    <w:rsid w:val="00713110"/>
  </w:style>
  <w:style w:type="paragraph" w:customStyle="1" w:styleId="F0D2C56F52904730A1986A1B6A4301C1">
    <w:name w:val="F0D2C56F52904730A1986A1B6A4301C1"/>
    <w:rsid w:val="00713110"/>
  </w:style>
  <w:style w:type="paragraph" w:customStyle="1" w:styleId="B888A522043A406685780548DB0E8F92">
    <w:name w:val="B888A522043A406685780548DB0E8F92"/>
    <w:rsid w:val="00713110"/>
  </w:style>
  <w:style w:type="paragraph" w:customStyle="1" w:styleId="782DC92243FE410B8811C3599CF6EB30">
    <w:name w:val="782DC92243FE410B8811C3599CF6EB30"/>
    <w:rsid w:val="00713110"/>
  </w:style>
  <w:style w:type="paragraph" w:customStyle="1" w:styleId="DBB60122B4954717ABA024F3D278ADF1">
    <w:name w:val="DBB60122B4954717ABA024F3D278ADF1"/>
    <w:rsid w:val="00713110"/>
  </w:style>
  <w:style w:type="paragraph" w:customStyle="1" w:styleId="A2E3D3E68E274D19B4E7FBB6B3E31D0F">
    <w:name w:val="A2E3D3E68E274D19B4E7FBB6B3E31D0F"/>
    <w:rsid w:val="00713110"/>
  </w:style>
  <w:style w:type="paragraph" w:customStyle="1" w:styleId="A9CCF6968B2C4D3394D0E456601339AD">
    <w:name w:val="A9CCF6968B2C4D3394D0E456601339AD"/>
    <w:rsid w:val="00713110"/>
  </w:style>
  <w:style w:type="paragraph" w:customStyle="1" w:styleId="E766B01E6A674E6586E86FDB10CAFE6D">
    <w:name w:val="E766B01E6A674E6586E86FDB10CAFE6D"/>
    <w:rsid w:val="00713110"/>
  </w:style>
  <w:style w:type="paragraph" w:customStyle="1" w:styleId="108ED2B067224DA8A3D94C4C4CCB00DD">
    <w:name w:val="108ED2B067224DA8A3D94C4C4CCB00DD"/>
    <w:rsid w:val="00713110"/>
  </w:style>
  <w:style w:type="paragraph" w:customStyle="1" w:styleId="819963DF132A492C8DE4BB34F75EFEC9">
    <w:name w:val="819963DF132A492C8DE4BB34F75EFEC9"/>
    <w:rsid w:val="00713110"/>
  </w:style>
  <w:style w:type="paragraph" w:customStyle="1" w:styleId="E5755A1629704065B84305A6D09F4DFD">
    <w:name w:val="E5755A1629704065B84305A6D09F4DFD"/>
    <w:rsid w:val="00713110"/>
  </w:style>
  <w:style w:type="paragraph" w:customStyle="1" w:styleId="27DE7BDEB08347BF8596FCBD7F86AAAC">
    <w:name w:val="27DE7BDEB08347BF8596FCBD7F86AAAC"/>
    <w:rsid w:val="00713110"/>
  </w:style>
  <w:style w:type="paragraph" w:customStyle="1" w:styleId="17D334BEAC8F40CBA296988C02A71874">
    <w:name w:val="17D334BEAC8F40CBA296988C02A71874"/>
    <w:rsid w:val="00713110"/>
  </w:style>
  <w:style w:type="paragraph" w:customStyle="1" w:styleId="95ED3ECEC6964B358C4547E6F22E0747">
    <w:name w:val="95ED3ECEC6964B358C4547E6F22E0747"/>
    <w:rsid w:val="00713110"/>
  </w:style>
  <w:style w:type="paragraph" w:customStyle="1" w:styleId="5172438AA5A644A5BC57C54B4F75A422">
    <w:name w:val="5172438AA5A644A5BC57C54B4F75A422"/>
    <w:rsid w:val="00713110"/>
  </w:style>
  <w:style w:type="paragraph" w:customStyle="1" w:styleId="D0C485D38733423F987BAE31B07B8A2A">
    <w:name w:val="D0C485D38733423F987BAE31B07B8A2A"/>
    <w:rsid w:val="00713110"/>
  </w:style>
  <w:style w:type="paragraph" w:customStyle="1" w:styleId="F520163AA24D4CDE8509517E91D5D8A3">
    <w:name w:val="F520163AA24D4CDE8509517E91D5D8A3"/>
    <w:rsid w:val="00713110"/>
  </w:style>
  <w:style w:type="paragraph" w:customStyle="1" w:styleId="54F2F75874A64ACEA700C014C768D736">
    <w:name w:val="54F2F75874A64ACEA700C014C768D736"/>
    <w:rsid w:val="00713110"/>
  </w:style>
  <w:style w:type="paragraph" w:customStyle="1" w:styleId="B8400BCF9C3E4CBBA63E9DC9E34F4CD3">
    <w:name w:val="B8400BCF9C3E4CBBA63E9DC9E34F4CD3"/>
    <w:rsid w:val="00713110"/>
  </w:style>
  <w:style w:type="paragraph" w:customStyle="1" w:styleId="387E6A9A523341C0AB53552CDFA45F6D">
    <w:name w:val="387E6A9A523341C0AB53552CDFA45F6D"/>
    <w:rsid w:val="00713110"/>
  </w:style>
  <w:style w:type="paragraph" w:customStyle="1" w:styleId="7F5F3C3D8F564072934750E1D6C9271B">
    <w:name w:val="7F5F3C3D8F564072934750E1D6C9271B"/>
    <w:rsid w:val="00713110"/>
  </w:style>
  <w:style w:type="paragraph" w:customStyle="1" w:styleId="A1EB860C7BC74E399D915D8671C7B595">
    <w:name w:val="A1EB860C7BC74E399D915D8671C7B595"/>
    <w:rsid w:val="00713110"/>
  </w:style>
  <w:style w:type="paragraph" w:customStyle="1" w:styleId="66503C63E33949D48BC33FC0B1F12418">
    <w:name w:val="66503C63E33949D48BC33FC0B1F12418"/>
    <w:rsid w:val="00713110"/>
  </w:style>
  <w:style w:type="paragraph" w:customStyle="1" w:styleId="1B7DDA96311B437FA461A8CE496D6E70">
    <w:name w:val="1B7DDA96311B437FA461A8CE496D6E70"/>
    <w:rsid w:val="00713110"/>
  </w:style>
  <w:style w:type="paragraph" w:customStyle="1" w:styleId="2C3834696EB84EC9A50823671448D7A5">
    <w:name w:val="2C3834696EB84EC9A50823671448D7A5"/>
    <w:rsid w:val="00713110"/>
  </w:style>
  <w:style w:type="paragraph" w:customStyle="1" w:styleId="C47870FF6CCE470D8B2C4F659F5CE946">
    <w:name w:val="C47870FF6CCE470D8B2C4F659F5CE946"/>
    <w:rsid w:val="00713110"/>
  </w:style>
  <w:style w:type="paragraph" w:customStyle="1" w:styleId="B57BE9FFB61B4A0F88E514F4F312CAA8">
    <w:name w:val="B57BE9FFB61B4A0F88E514F4F312CAA8"/>
    <w:rsid w:val="00713110"/>
  </w:style>
  <w:style w:type="paragraph" w:customStyle="1" w:styleId="6E7A489801E645178A3856E30373E2B0">
    <w:name w:val="6E7A489801E645178A3856E30373E2B0"/>
    <w:rsid w:val="00713110"/>
  </w:style>
  <w:style w:type="paragraph" w:customStyle="1" w:styleId="6A3E4A674C554FD8A5081CFD81323CB9">
    <w:name w:val="6A3E4A674C554FD8A5081CFD81323CB9"/>
    <w:rsid w:val="00713110"/>
  </w:style>
  <w:style w:type="paragraph" w:customStyle="1" w:styleId="D76DC3A176E5487D92D57E86C1E29602">
    <w:name w:val="D76DC3A176E5487D92D57E86C1E29602"/>
    <w:rsid w:val="00713110"/>
  </w:style>
  <w:style w:type="paragraph" w:customStyle="1" w:styleId="BE35B248E16C473A9B11035BE610C053">
    <w:name w:val="BE35B248E16C473A9B11035BE610C053"/>
    <w:rsid w:val="00713110"/>
  </w:style>
  <w:style w:type="paragraph" w:customStyle="1" w:styleId="61BDC3E37FBC4616BBF195D0B92BC369">
    <w:name w:val="61BDC3E37FBC4616BBF195D0B92BC369"/>
    <w:rsid w:val="00713110"/>
  </w:style>
  <w:style w:type="paragraph" w:customStyle="1" w:styleId="52D07DEFF2494BAF99B4E28ACD3C563F">
    <w:name w:val="52D07DEFF2494BAF99B4E28ACD3C563F"/>
    <w:rsid w:val="00713110"/>
  </w:style>
  <w:style w:type="paragraph" w:customStyle="1" w:styleId="2BAF6B5F80A140AEA8D3C86D0EBBAC18">
    <w:name w:val="2BAF6B5F80A140AEA8D3C86D0EBBAC18"/>
    <w:rsid w:val="00713110"/>
  </w:style>
  <w:style w:type="paragraph" w:customStyle="1" w:styleId="668B6DA05B9B4105B1A5FD5E5DED6BBC">
    <w:name w:val="668B6DA05B9B4105B1A5FD5E5DED6BBC"/>
    <w:rsid w:val="00713110"/>
  </w:style>
  <w:style w:type="paragraph" w:customStyle="1" w:styleId="DA3BFD2C955247F885B7C85003DD347A">
    <w:name w:val="DA3BFD2C955247F885B7C85003DD347A"/>
    <w:rsid w:val="00713110"/>
  </w:style>
  <w:style w:type="paragraph" w:customStyle="1" w:styleId="E32C000FFCF1482E848066E4C93DC66D">
    <w:name w:val="E32C000FFCF1482E848066E4C93DC66D"/>
    <w:rsid w:val="00713110"/>
  </w:style>
  <w:style w:type="paragraph" w:customStyle="1" w:styleId="35CB0793C407476CB4F6384F5ED395F6">
    <w:name w:val="35CB0793C407476CB4F6384F5ED395F6"/>
    <w:rsid w:val="00713110"/>
  </w:style>
  <w:style w:type="paragraph" w:customStyle="1" w:styleId="F23759E694F14DC9B9A80908556FBA7B">
    <w:name w:val="F23759E694F14DC9B9A80908556FBA7B"/>
    <w:rsid w:val="00713110"/>
  </w:style>
  <w:style w:type="paragraph" w:customStyle="1" w:styleId="F0DC9507EC4444668F19CC77788D1949">
    <w:name w:val="F0DC9507EC4444668F19CC77788D1949"/>
    <w:rsid w:val="00713110"/>
  </w:style>
  <w:style w:type="paragraph" w:customStyle="1" w:styleId="0A81482AF6A84E639B08622606B50573">
    <w:name w:val="0A81482AF6A84E639B08622606B50573"/>
    <w:rsid w:val="00713110"/>
  </w:style>
  <w:style w:type="paragraph" w:customStyle="1" w:styleId="69C3E36D173C443CB7A9518CE13205B2">
    <w:name w:val="69C3E36D173C443CB7A9518CE13205B2"/>
    <w:rsid w:val="00713110"/>
  </w:style>
  <w:style w:type="paragraph" w:customStyle="1" w:styleId="CE9C9AE5901749C4BBA87C96D6FBF523">
    <w:name w:val="CE9C9AE5901749C4BBA87C96D6FBF523"/>
    <w:rsid w:val="00713110"/>
  </w:style>
  <w:style w:type="paragraph" w:customStyle="1" w:styleId="B33D7CF61F494338BACBAD79F09EBD9B">
    <w:name w:val="B33D7CF61F494338BACBAD79F09EBD9B"/>
    <w:rsid w:val="00713110"/>
  </w:style>
  <w:style w:type="paragraph" w:customStyle="1" w:styleId="56F8D813E8CA4C478E1EF145293CD560">
    <w:name w:val="56F8D813E8CA4C478E1EF145293CD560"/>
    <w:rsid w:val="00713110"/>
  </w:style>
  <w:style w:type="paragraph" w:customStyle="1" w:styleId="ED58BCBD22304F7A82C4B4F98C7FEC65">
    <w:name w:val="ED58BCBD22304F7A82C4B4F98C7FEC65"/>
    <w:rsid w:val="00713110"/>
  </w:style>
  <w:style w:type="paragraph" w:customStyle="1" w:styleId="73CAC527FC854C38B3E0C49B034ABE49">
    <w:name w:val="73CAC527FC854C38B3E0C49B034ABE49"/>
    <w:rsid w:val="00713110"/>
  </w:style>
  <w:style w:type="paragraph" w:customStyle="1" w:styleId="2E6E9E9A3AE243DBA7E342C2E86A9334">
    <w:name w:val="2E6E9E9A3AE243DBA7E342C2E86A9334"/>
    <w:rsid w:val="00713110"/>
  </w:style>
  <w:style w:type="paragraph" w:customStyle="1" w:styleId="20BAA7054AED46D8922F3FAF5EFFDBF2">
    <w:name w:val="20BAA7054AED46D8922F3FAF5EFFDBF2"/>
    <w:rsid w:val="00713110"/>
  </w:style>
  <w:style w:type="paragraph" w:customStyle="1" w:styleId="AE2C49E814DE4029922607F4E8697ED4">
    <w:name w:val="AE2C49E814DE4029922607F4E8697ED4"/>
    <w:rsid w:val="00713110"/>
  </w:style>
  <w:style w:type="paragraph" w:customStyle="1" w:styleId="E4EFE870EF614AC4914BB98772D8EB54">
    <w:name w:val="E4EFE870EF614AC4914BB98772D8EB54"/>
    <w:rsid w:val="00713110"/>
  </w:style>
  <w:style w:type="paragraph" w:customStyle="1" w:styleId="CCFCC6A5BA8144DAA113C3FF04BC235C">
    <w:name w:val="CCFCC6A5BA8144DAA113C3FF04BC235C"/>
    <w:rsid w:val="00713110"/>
  </w:style>
  <w:style w:type="paragraph" w:customStyle="1" w:styleId="5DFEDFBDFEE24F27B440599A9FFDD3B3">
    <w:name w:val="5DFEDFBDFEE24F27B440599A9FFDD3B3"/>
    <w:rsid w:val="00713110"/>
  </w:style>
  <w:style w:type="paragraph" w:customStyle="1" w:styleId="9B54467901E043C8A6DB5B9753563BB6">
    <w:name w:val="9B54467901E043C8A6DB5B9753563BB6"/>
    <w:rsid w:val="00713110"/>
  </w:style>
  <w:style w:type="paragraph" w:customStyle="1" w:styleId="0B80734D3CEC4F03913E203C8D6A5A45">
    <w:name w:val="0B80734D3CEC4F03913E203C8D6A5A45"/>
    <w:rsid w:val="00713110"/>
  </w:style>
  <w:style w:type="paragraph" w:customStyle="1" w:styleId="C5A50BA793A04EACB3262E53CDA141EA">
    <w:name w:val="C5A50BA793A04EACB3262E53CDA141EA"/>
    <w:rsid w:val="00713110"/>
  </w:style>
  <w:style w:type="paragraph" w:customStyle="1" w:styleId="11AD9DD7B2B44B64B2EE14DC448594D3">
    <w:name w:val="11AD9DD7B2B44B64B2EE14DC448594D3"/>
    <w:rsid w:val="00713110"/>
  </w:style>
  <w:style w:type="paragraph" w:customStyle="1" w:styleId="6DBB0108399444FBBBBAD0E10388730E">
    <w:name w:val="6DBB0108399444FBBBBAD0E10388730E"/>
    <w:rsid w:val="00713110"/>
  </w:style>
  <w:style w:type="paragraph" w:customStyle="1" w:styleId="971BD2816AE8428CA42D44B6C0F23AAC">
    <w:name w:val="971BD2816AE8428CA42D44B6C0F23AAC"/>
    <w:rsid w:val="00713110"/>
  </w:style>
  <w:style w:type="paragraph" w:customStyle="1" w:styleId="BDC6349ACF91480099E7A5F41F7C3E21">
    <w:name w:val="BDC6349ACF91480099E7A5F41F7C3E21"/>
    <w:rsid w:val="00713110"/>
  </w:style>
  <w:style w:type="paragraph" w:customStyle="1" w:styleId="60B03BEBECF74D1C87E5CD2086F29B51">
    <w:name w:val="60B03BEBECF74D1C87E5CD2086F29B51"/>
    <w:rsid w:val="00713110"/>
  </w:style>
  <w:style w:type="paragraph" w:customStyle="1" w:styleId="9F54214253D14EE5839415DBB96F4AD6">
    <w:name w:val="9F54214253D14EE5839415DBB96F4AD6"/>
    <w:rsid w:val="00713110"/>
  </w:style>
  <w:style w:type="paragraph" w:customStyle="1" w:styleId="519C6C6A4A21474DAB692650F17CE471">
    <w:name w:val="519C6C6A4A21474DAB692650F17CE471"/>
    <w:rsid w:val="00713110"/>
  </w:style>
  <w:style w:type="paragraph" w:customStyle="1" w:styleId="6E7998DBCD5043FEA2B97784C29888C9">
    <w:name w:val="6E7998DBCD5043FEA2B97784C29888C9"/>
    <w:rsid w:val="00713110"/>
  </w:style>
  <w:style w:type="paragraph" w:customStyle="1" w:styleId="4A675CBD02DB462393E37576E9B8228E">
    <w:name w:val="4A675CBD02DB462393E37576E9B8228E"/>
    <w:rsid w:val="00713110"/>
  </w:style>
  <w:style w:type="paragraph" w:customStyle="1" w:styleId="5BE2856BE8E544269CEE3580E49F9271">
    <w:name w:val="5BE2856BE8E544269CEE3580E49F9271"/>
    <w:rsid w:val="00713110"/>
  </w:style>
  <w:style w:type="paragraph" w:customStyle="1" w:styleId="6988504ECC4F4AC595FB23F263F43735">
    <w:name w:val="6988504ECC4F4AC595FB23F263F43735"/>
    <w:rsid w:val="00713110"/>
  </w:style>
  <w:style w:type="paragraph" w:customStyle="1" w:styleId="1D33ECD8A5864FCA84C0CF403D1CAE02">
    <w:name w:val="1D33ECD8A5864FCA84C0CF403D1CAE02"/>
    <w:rsid w:val="00713110"/>
  </w:style>
  <w:style w:type="paragraph" w:customStyle="1" w:styleId="AD9B8B7DC31040DCA9DF9A57A0226EBD">
    <w:name w:val="AD9B8B7DC31040DCA9DF9A57A0226EBD"/>
    <w:rsid w:val="00713110"/>
  </w:style>
  <w:style w:type="paragraph" w:customStyle="1" w:styleId="2BD55F182DC549969C88A3CC70B669EE">
    <w:name w:val="2BD55F182DC549969C88A3CC70B669EE"/>
    <w:rsid w:val="00713110"/>
  </w:style>
  <w:style w:type="paragraph" w:customStyle="1" w:styleId="EB53B42085DE46EEB9EEFF76B995D891">
    <w:name w:val="EB53B42085DE46EEB9EEFF76B995D891"/>
    <w:rsid w:val="00713110"/>
  </w:style>
  <w:style w:type="paragraph" w:customStyle="1" w:styleId="5D0A4D71DC4A427AA9155F0807C0F1C5">
    <w:name w:val="5D0A4D71DC4A427AA9155F0807C0F1C5"/>
    <w:rsid w:val="00713110"/>
  </w:style>
  <w:style w:type="paragraph" w:customStyle="1" w:styleId="AF44282952DB4157AE7EFBA6652246BC">
    <w:name w:val="AF44282952DB4157AE7EFBA6652246BC"/>
    <w:rsid w:val="00713110"/>
  </w:style>
  <w:style w:type="paragraph" w:customStyle="1" w:styleId="EC1BEF5875D04D19A8F96531892014DD">
    <w:name w:val="EC1BEF5875D04D19A8F96531892014DD"/>
    <w:rsid w:val="00713110"/>
  </w:style>
  <w:style w:type="paragraph" w:customStyle="1" w:styleId="B11AC49300194E3BB27477431F08D36A">
    <w:name w:val="B11AC49300194E3BB27477431F08D36A"/>
    <w:rsid w:val="00713110"/>
  </w:style>
  <w:style w:type="paragraph" w:customStyle="1" w:styleId="736C1A59AB8047CFBF82AC29CA51E3D8">
    <w:name w:val="736C1A59AB8047CFBF82AC29CA51E3D8"/>
    <w:rsid w:val="00713110"/>
  </w:style>
  <w:style w:type="paragraph" w:customStyle="1" w:styleId="AB2742558FDE4CFDA6CD436076E6232F">
    <w:name w:val="AB2742558FDE4CFDA6CD436076E6232F"/>
    <w:rsid w:val="00713110"/>
  </w:style>
  <w:style w:type="paragraph" w:customStyle="1" w:styleId="FCD8D78260524AC998145CAFA5DA96CC">
    <w:name w:val="FCD8D78260524AC998145CAFA5DA96CC"/>
    <w:rsid w:val="00713110"/>
  </w:style>
  <w:style w:type="paragraph" w:customStyle="1" w:styleId="675DEBB97D3E4EA69116E28E2B418690">
    <w:name w:val="675DEBB97D3E4EA69116E28E2B418690"/>
    <w:rsid w:val="00713110"/>
  </w:style>
  <w:style w:type="paragraph" w:customStyle="1" w:styleId="A9FA8CF1450147F29062233AC20D06E4">
    <w:name w:val="A9FA8CF1450147F29062233AC20D06E4"/>
    <w:rsid w:val="00713110"/>
  </w:style>
  <w:style w:type="paragraph" w:customStyle="1" w:styleId="70787CA4E40E4DD980E1D8ADE9AB5EE0">
    <w:name w:val="70787CA4E40E4DD980E1D8ADE9AB5EE0"/>
    <w:rsid w:val="00713110"/>
  </w:style>
  <w:style w:type="paragraph" w:customStyle="1" w:styleId="C2938EFD58BC44FDA2A80DC5D966F6C8">
    <w:name w:val="C2938EFD58BC44FDA2A80DC5D966F6C8"/>
    <w:rsid w:val="00713110"/>
  </w:style>
  <w:style w:type="paragraph" w:customStyle="1" w:styleId="A1B86C3D387141D592DFA6222E754EC9">
    <w:name w:val="A1B86C3D387141D592DFA6222E754EC9"/>
    <w:rsid w:val="00713110"/>
  </w:style>
  <w:style w:type="paragraph" w:customStyle="1" w:styleId="A6BD8601317C41B0B95BC70F63538A86">
    <w:name w:val="A6BD8601317C41B0B95BC70F63538A86"/>
    <w:rsid w:val="00713110"/>
  </w:style>
  <w:style w:type="paragraph" w:customStyle="1" w:styleId="57DF5097A9D34034810F2168D9B46793">
    <w:name w:val="57DF5097A9D34034810F2168D9B46793"/>
    <w:rsid w:val="00713110"/>
  </w:style>
  <w:style w:type="paragraph" w:customStyle="1" w:styleId="88BFC35E222C4DAD8B0730F860C4AC0B">
    <w:name w:val="88BFC35E222C4DAD8B0730F860C4AC0B"/>
    <w:rsid w:val="00713110"/>
  </w:style>
  <w:style w:type="paragraph" w:customStyle="1" w:styleId="A631DC6D2D47460BBFDB87E5B2E7A923">
    <w:name w:val="A631DC6D2D47460BBFDB87E5B2E7A923"/>
    <w:rsid w:val="00713110"/>
  </w:style>
  <w:style w:type="paragraph" w:customStyle="1" w:styleId="4528A3AC9CAB482CB7118E2A12EBFAB6">
    <w:name w:val="4528A3AC9CAB482CB7118E2A12EBFAB6"/>
    <w:rsid w:val="00713110"/>
  </w:style>
  <w:style w:type="paragraph" w:customStyle="1" w:styleId="609D2AF09E58457FBABC16581AB0E8E2">
    <w:name w:val="609D2AF09E58457FBABC16581AB0E8E2"/>
    <w:rsid w:val="00713110"/>
  </w:style>
  <w:style w:type="paragraph" w:customStyle="1" w:styleId="CE7B367183C0459F857D7620FBEEC193">
    <w:name w:val="CE7B367183C0459F857D7620FBEEC193"/>
    <w:rsid w:val="00713110"/>
  </w:style>
  <w:style w:type="paragraph" w:customStyle="1" w:styleId="0BB30232524949F6BE7253C84E832D46">
    <w:name w:val="0BB30232524949F6BE7253C84E832D46"/>
    <w:rsid w:val="00713110"/>
  </w:style>
  <w:style w:type="paragraph" w:customStyle="1" w:styleId="3C91C7720B7D40A783C45E68C8ED3EAD">
    <w:name w:val="3C91C7720B7D40A783C45E68C8ED3EAD"/>
    <w:rsid w:val="00713110"/>
  </w:style>
  <w:style w:type="paragraph" w:customStyle="1" w:styleId="E982BF834AD74B8D8D69650874F95667">
    <w:name w:val="E982BF834AD74B8D8D69650874F95667"/>
    <w:rsid w:val="00713110"/>
  </w:style>
  <w:style w:type="paragraph" w:customStyle="1" w:styleId="EA58F49A3B8A442680A341BFE86184EB">
    <w:name w:val="EA58F49A3B8A442680A341BFE86184EB"/>
    <w:rsid w:val="00713110"/>
  </w:style>
  <w:style w:type="paragraph" w:customStyle="1" w:styleId="A48204A37F9B46EFAE771F671490AD27">
    <w:name w:val="A48204A37F9B46EFAE771F671490AD27"/>
    <w:rsid w:val="00713110"/>
  </w:style>
  <w:style w:type="paragraph" w:customStyle="1" w:styleId="3315B37F6572462E82956AF93B449293">
    <w:name w:val="3315B37F6572462E82956AF93B449293"/>
    <w:rsid w:val="00713110"/>
  </w:style>
  <w:style w:type="paragraph" w:customStyle="1" w:styleId="114B0E4AFDEF409691501B03A327F737">
    <w:name w:val="114B0E4AFDEF409691501B03A327F737"/>
    <w:rsid w:val="00713110"/>
  </w:style>
  <w:style w:type="paragraph" w:customStyle="1" w:styleId="0546904E67D4450093587F8C6D1F131D">
    <w:name w:val="0546904E67D4450093587F8C6D1F131D"/>
    <w:rsid w:val="00713110"/>
  </w:style>
  <w:style w:type="paragraph" w:customStyle="1" w:styleId="3128945E28844119927D0CE520D0D13F">
    <w:name w:val="3128945E28844119927D0CE520D0D13F"/>
    <w:rsid w:val="00713110"/>
  </w:style>
  <w:style w:type="paragraph" w:customStyle="1" w:styleId="C4AC1B82FFF64EE5B7A92E52FF35B45A">
    <w:name w:val="C4AC1B82FFF64EE5B7A92E52FF35B45A"/>
    <w:rsid w:val="00713110"/>
  </w:style>
  <w:style w:type="paragraph" w:customStyle="1" w:styleId="FCC8ACAAFA6D41AF968CC395CDF388C8">
    <w:name w:val="FCC8ACAAFA6D41AF968CC395CDF388C8"/>
    <w:rsid w:val="00713110"/>
  </w:style>
  <w:style w:type="paragraph" w:customStyle="1" w:styleId="0D6C0C4128504B21877A88E74FFFDDD7">
    <w:name w:val="0D6C0C4128504B21877A88E74FFFDDD7"/>
    <w:rsid w:val="00713110"/>
  </w:style>
  <w:style w:type="paragraph" w:customStyle="1" w:styleId="2078079E14784DC59E5DCE3915AB9C3F">
    <w:name w:val="2078079E14784DC59E5DCE3915AB9C3F"/>
    <w:rsid w:val="00713110"/>
  </w:style>
  <w:style w:type="paragraph" w:customStyle="1" w:styleId="F8091B6B55414C5F998A493FF32C8768">
    <w:name w:val="F8091B6B55414C5F998A493FF32C8768"/>
    <w:rsid w:val="00713110"/>
  </w:style>
  <w:style w:type="paragraph" w:customStyle="1" w:styleId="8A7F2C1ACBC941048BE5E3D6DD4049FE">
    <w:name w:val="8A7F2C1ACBC941048BE5E3D6DD4049FE"/>
    <w:rsid w:val="00713110"/>
  </w:style>
  <w:style w:type="paragraph" w:customStyle="1" w:styleId="B5813FD8094240AFBAC78664A9107080">
    <w:name w:val="B5813FD8094240AFBAC78664A9107080"/>
    <w:rsid w:val="00713110"/>
  </w:style>
  <w:style w:type="paragraph" w:customStyle="1" w:styleId="E22C3EB4DD274388AC8EB0655C35C598">
    <w:name w:val="E22C3EB4DD274388AC8EB0655C35C598"/>
    <w:rsid w:val="00713110"/>
  </w:style>
  <w:style w:type="paragraph" w:customStyle="1" w:styleId="96E48988AFCE45E2B21A9EA2A0358DC7">
    <w:name w:val="96E48988AFCE45E2B21A9EA2A0358DC7"/>
    <w:rsid w:val="00713110"/>
  </w:style>
  <w:style w:type="paragraph" w:customStyle="1" w:styleId="FC3A5045AF8547DDB16116C0ED1E4D0B">
    <w:name w:val="FC3A5045AF8547DDB16116C0ED1E4D0B"/>
    <w:rsid w:val="00713110"/>
  </w:style>
  <w:style w:type="paragraph" w:customStyle="1" w:styleId="D38F380FB1534B798B0875D58C915176">
    <w:name w:val="D38F380FB1534B798B0875D58C915176"/>
    <w:rsid w:val="00713110"/>
  </w:style>
  <w:style w:type="paragraph" w:customStyle="1" w:styleId="844E04C585EA4D98BDA7ABFC72D3E33E">
    <w:name w:val="844E04C585EA4D98BDA7ABFC72D3E33E"/>
    <w:rsid w:val="00713110"/>
  </w:style>
  <w:style w:type="paragraph" w:customStyle="1" w:styleId="C8AC4933E7FF4B1E8ADF173688564B5C">
    <w:name w:val="C8AC4933E7FF4B1E8ADF173688564B5C"/>
    <w:rsid w:val="00713110"/>
  </w:style>
  <w:style w:type="paragraph" w:customStyle="1" w:styleId="DE074A86270B47B798C0992804C9A556">
    <w:name w:val="DE074A86270B47B798C0992804C9A556"/>
    <w:rsid w:val="00713110"/>
  </w:style>
  <w:style w:type="paragraph" w:customStyle="1" w:styleId="DC24240D608F47AF93BB411F7CDEFB6F">
    <w:name w:val="DC24240D608F47AF93BB411F7CDEFB6F"/>
    <w:rsid w:val="00713110"/>
  </w:style>
  <w:style w:type="paragraph" w:customStyle="1" w:styleId="36F6FC8F90B74B48B05A3A0D1A1E5820">
    <w:name w:val="36F6FC8F90B74B48B05A3A0D1A1E5820"/>
    <w:rsid w:val="00713110"/>
  </w:style>
  <w:style w:type="paragraph" w:customStyle="1" w:styleId="CAF9F463DD1B4163A8D0471BE27E2DE6">
    <w:name w:val="CAF9F463DD1B4163A8D0471BE27E2DE6"/>
    <w:rsid w:val="00713110"/>
  </w:style>
  <w:style w:type="paragraph" w:customStyle="1" w:styleId="17F652BFC11A44E5A2CC310B96A456FB">
    <w:name w:val="17F652BFC11A44E5A2CC310B96A456FB"/>
    <w:rsid w:val="00713110"/>
  </w:style>
  <w:style w:type="paragraph" w:customStyle="1" w:styleId="7EFD09D4D1154934B9162A1DE8266296">
    <w:name w:val="7EFD09D4D1154934B9162A1DE8266296"/>
    <w:rsid w:val="00713110"/>
  </w:style>
  <w:style w:type="paragraph" w:customStyle="1" w:styleId="A93B0CCF9DA5438A988A19A98E8D144E">
    <w:name w:val="A93B0CCF9DA5438A988A19A98E8D144E"/>
    <w:rsid w:val="00713110"/>
  </w:style>
  <w:style w:type="paragraph" w:customStyle="1" w:styleId="4577DF67344F42499A1EAA1DFE93897C">
    <w:name w:val="4577DF67344F42499A1EAA1DFE93897C"/>
    <w:rsid w:val="00713110"/>
  </w:style>
  <w:style w:type="paragraph" w:customStyle="1" w:styleId="7D720B5BB1D14A9C9F2BBDB0F79EBA94">
    <w:name w:val="7D720B5BB1D14A9C9F2BBDB0F79EBA94"/>
    <w:rsid w:val="00713110"/>
  </w:style>
  <w:style w:type="paragraph" w:customStyle="1" w:styleId="216A1E73A42D4D38BF12DB0E4D4D0431">
    <w:name w:val="216A1E73A42D4D38BF12DB0E4D4D0431"/>
    <w:rsid w:val="00713110"/>
  </w:style>
  <w:style w:type="paragraph" w:customStyle="1" w:styleId="0E17EE24454D45559B42588398FD63CB">
    <w:name w:val="0E17EE24454D45559B42588398FD63CB"/>
    <w:rsid w:val="00713110"/>
  </w:style>
  <w:style w:type="paragraph" w:customStyle="1" w:styleId="F4630B4551FB4E8286002E4AA2B0804F">
    <w:name w:val="F4630B4551FB4E8286002E4AA2B0804F"/>
    <w:rsid w:val="00713110"/>
  </w:style>
  <w:style w:type="paragraph" w:customStyle="1" w:styleId="6E454A75D20C49479695E1049437E623">
    <w:name w:val="6E454A75D20C49479695E1049437E623"/>
    <w:rsid w:val="00713110"/>
  </w:style>
  <w:style w:type="paragraph" w:customStyle="1" w:styleId="E94084842F184F0D9D183F6278180FAD">
    <w:name w:val="E94084842F184F0D9D183F6278180FAD"/>
    <w:rsid w:val="00713110"/>
  </w:style>
  <w:style w:type="paragraph" w:customStyle="1" w:styleId="5585231E78814A2EB89290969750070F">
    <w:name w:val="5585231E78814A2EB89290969750070F"/>
    <w:rsid w:val="00713110"/>
  </w:style>
  <w:style w:type="paragraph" w:customStyle="1" w:styleId="0C7C10CF15F546B89BC654851686450C">
    <w:name w:val="0C7C10CF15F546B89BC654851686450C"/>
    <w:rsid w:val="00713110"/>
  </w:style>
  <w:style w:type="paragraph" w:customStyle="1" w:styleId="BF1E6F9CB2C6423A95DA8D0B91FFA9CA">
    <w:name w:val="BF1E6F9CB2C6423A95DA8D0B91FFA9CA"/>
    <w:rsid w:val="00713110"/>
  </w:style>
  <w:style w:type="paragraph" w:customStyle="1" w:styleId="20C95C77EB4543EBA681D20EEE082B47">
    <w:name w:val="20C95C77EB4543EBA681D20EEE082B47"/>
    <w:rsid w:val="00713110"/>
  </w:style>
  <w:style w:type="paragraph" w:customStyle="1" w:styleId="C2C4058388F34B0989837B9DAEDAA2A5">
    <w:name w:val="C2C4058388F34B0989837B9DAEDAA2A5"/>
    <w:rsid w:val="00713110"/>
  </w:style>
  <w:style w:type="paragraph" w:customStyle="1" w:styleId="0DD824E781114BDF94690369583E31A5">
    <w:name w:val="0DD824E781114BDF94690369583E31A5"/>
    <w:rsid w:val="00713110"/>
  </w:style>
  <w:style w:type="paragraph" w:customStyle="1" w:styleId="E02C8494C7B94699869B7012A82AFEBE">
    <w:name w:val="E02C8494C7B94699869B7012A82AFEBE"/>
    <w:rsid w:val="00713110"/>
  </w:style>
  <w:style w:type="paragraph" w:customStyle="1" w:styleId="E1411A04A7FE409F8C7E4A2937CEB7AC">
    <w:name w:val="E1411A04A7FE409F8C7E4A2937CEB7AC"/>
    <w:rsid w:val="00713110"/>
  </w:style>
  <w:style w:type="paragraph" w:customStyle="1" w:styleId="5C69B5BB86E24C188A1B5A01C91482F2">
    <w:name w:val="5C69B5BB86E24C188A1B5A01C91482F2"/>
    <w:rsid w:val="00713110"/>
  </w:style>
  <w:style w:type="paragraph" w:customStyle="1" w:styleId="C8BBD48A0D024343BB54A3481DBC1D6D">
    <w:name w:val="C8BBD48A0D024343BB54A3481DBC1D6D"/>
    <w:rsid w:val="00713110"/>
  </w:style>
  <w:style w:type="paragraph" w:customStyle="1" w:styleId="C25BB68CF8BA435E94B9F69A4BEFCD4F">
    <w:name w:val="C25BB68CF8BA435E94B9F69A4BEFCD4F"/>
    <w:rsid w:val="00713110"/>
  </w:style>
  <w:style w:type="paragraph" w:customStyle="1" w:styleId="451F7559C2254CC7AB519650E872AB6C">
    <w:name w:val="451F7559C2254CC7AB519650E872AB6C"/>
    <w:rsid w:val="00713110"/>
  </w:style>
  <w:style w:type="paragraph" w:customStyle="1" w:styleId="2BEA6A9B9D03441C90693451DE85CD13">
    <w:name w:val="2BEA6A9B9D03441C90693451DE85CD13"/>
    <w:rsid w:val="00713110"/>
  </w:style>
  <w:style w:type="paragraph" w:customStyle="1" w:styleId="7AC1CC64700B4709BA8E264B05F71ACF">
    <w:name w:val="7AC1CC64700B4709BA8E264B05F71ACF"/>
    <w:rsid w:val="00713110"/>
  </w:style>
  <w:style w:type="paragraph" w:customStyle="1" w:styleId="4E3BFCA6F8244C48B5ADE7B49682812A">
    <w:name w:val="4E3BFCA6F8244C48B5ADE7B49682812A"/>
    <w:rsid w:val="00713110"/>
  </w:style>
  <w:style w:type="paragraph" w:customStyle="1" w:styleId="53F29520A3FF4F7F9AC3517820D8A954">
    <w:name w:val="53F29520A3FF4F7F9AC3517820D8A954"/>
    <w:rsid w:val="00713110"/>
  </w:style>
  <w:style w:type="paragraph" w:customStyle="1" w:styleId="52EF6EF377A54BE998C5F3862B91E574">
    <w:name w:val="52EF6EF377A54BE998C5F3862B91E574"/>
    <w:rsid w:val="00713110"/>
  </w:style>
  <w:style w:type="paragraph" w:customStyle="1" w:styleId="428194AB6B1D4CE689DE27C16008E6B5">
    <w:name w:val="428194AB6B1D4CE689DE27C16008E6B5"/>
    <w:rsid w:val="00713110"/>
  </w:style>
  <w:style w:type="paragraph" w:customStyle="1" w:styleId="E175BD3FC51C4679A8778FF27FA1E820">
    <w:name w:val="E175BD3FC51C4679A8778FF27FA1E820"/>
    <w:rsid w:val="00713110"/>
  </w:style>
  <w:style w:type="paragraph" w:customStyle="1" w:styleId="26FAB8E0BACD459E80E47F0216FFB0CD">
    <w:name w:val="26FAB8E0BACD459E80E47F0216FFB0CD"/>
    <w:rsid w:val="00713110"/>
  </w:style>
  <w:style w:type="paragraph" w:customStyle="1" w:styleId="A3DC3AF480B84B0B8BE90A98C5E9C595">
    <w:name w:val="A3DC3AF480B84B0B8BE90A98C5E9C595"/>
    <w:rsid w:val="00713110"/>
  </w:style>
  <w:style w:type="paragraph" w:customStyle="1" w:styleId="BA2A684125FB4E0D8DEFEF78C4DF9D9D">
    <w:name w:val="BA2A684125FB4E0D8DEFEF78C4DF9D9D"/>
    <w:rsid w:val="00713110"/>
  </w:style>
  <w:style w:type="paragraph" w:customStyle="1" w:styleId="0504D04291AB4A30AD31D4450127BAC1">
    <w:name w:val="0504D04291AB4A30AD31D4450127BAC1"/>
    <w:rsid w:val="00713110"/>
  </w:style>
  <w:style w:type="paragraph" w:customStyle="1" w:styleId="D15F2AE6953E45BE8F92E61873409865">
    <w:name w:val="D15F2AE6953E45BE8F92E61873409865"/>
    <w:rsid w:val="00713110"/>
  </w:style>
  <w:style w:type="paragraph" w:customStyle="1" w:styleId="9BAA5C73D0EA41B9A5456FEB2BC2DC0E">
    <w:name w:val="9BAA5C73D0EA41B9A5456FEB2BC2DC0E"/>
    <w:rsid w:val="00713110"/>
  </w:style>
  <w:style w:type="paragraph" w:customStyle="1" w:styleId="76DD6C7E07BF4EF993D2E847E3C647BF">
    <w:name w:val="76DD6C7E07BF4EF993D2E847E3C647BF"/>
    <w:rsid w:val="00713110"/>
  </w:style>
  <w:style w:type="paragraph" w:customStyle="1" w:styleId="A4B615ACB7564A1D82E774909F93B072">
    <w:name w:val="A4B615ACB7564A1D82E774909F93B072"/>
    <w:rsid w:val="00713110"/>
  </w:style>
  <w:style w:type="paragraph" w:customStyle="1" w:styleId="E6D0BF4BC1B149D6A0D720BB7B269B7E">
    <w:name w:val="E6D0BF4BC1B149D6A0D720BB7B269B7E"/>
    <w:rsid w:val="00713110"/>
  </w:style>
  <w:style w:type="paragraph" w:customStyle="1" w:styleId="26106A90B7A64587B4024F6CF424A6F9">
    <w:name w:val="26106A90B7A64587B4024F6CF424A6F9"/>
    <w:rsid w:val="00713110"/>
  </w:style>
  <w:style w:type="paragraph" w:customStyle="1" w:styleId="7BF8EDA4FFC7488FBAD7DD5CB3806516">
    <w:name w:val="7BF8EDA4FFC7488FBAD7DD5CB3806516"/>
    <w:rsid w:val="00713110"/>
  </w:style>
  <w:style w:type="paragraph" w:customStyle="1" w:styleId="9838E34C7F1744B0BF4362D46AFC8434">
    <w:name w:val="9838E34C7F1744B0BF4362D46AFC8434"/>
    <w:rsid w:val="00713110"/>
  </w:style>
  <w:style w:type="paragraph" w:customStyle="1" w:styleId="79A84EE1CE9C4EE7851DB9C398725DF4">
    <w:name w:val="79A84EE1CE9C4EE7851DB9C398725DF4"/>
    <w:rsid w:val="00713110"/>
  </w:style>
  <w:style w:type="paragraph" w:customStyle="1" w:styleId="A0AFB09C55F44477A0AE916F22D76D2C">
    <w:name w:val="A0AFB09C55F44477A0AE916F22D76D2C"/>
    <w:rsid w:val="00713110"/>
  </w:style>
  <w:style w:type="paragraph" w:customStyle="1" w:styleId="4293265BF1DC461AB1BBF0AF1702EDA8">
    <w:name w:val="4293265BF1DC461AB1BBF0AF1702EDA8"/>
    <w:rsid w:val="00713110"/>
  </w:style>
  <w:style w:type="paragraph" w:customStyle="1" w:styleId="947F2E1E3A774C138600B203E1177BD4">
    <w:name w:val="947F2E1E3A774C138600B203E1177BD4"/>
    <w:rsid w:val="00713110"/>
  </w:style>
  <w:style w:type="paragraph" w:customStyle="1" w:styleId="E40984EC7B8C48EB97DED6BE6E055A24">
    <w:name w:val="E40984EC7B8C48EB97DED6BE6E055A24"/>
    <w:rsid w:val="00713110"/>
  </w:style>
  <w:style w:type="paragraph" w:customStyle="1" w:styleId="2116766B815C41578698B23F11FDFBB7">
    <w:name w:val="2116766B815C41578698B23F11FDFBB7"/>
    <w:rsid w:val="00713110"/>
  </w:style>
  <w:style w:type="paragraph" w:customStyle="1" w:styleId="04CE3E17A30046AAB88F368F3136CE73">
    <w:name w:val="04CE3E17A30046AAB88F368F3136CE73"/>
    <w:rsid w:val="00713110"/>
  </w:style>
  <w:style w:type="paragraph" w:customStyle="1" w:styleId="6A5384B2B9124013900E3E1CC165E46F">
    <w:name w:val="6A5384B2B9124013900E3E1CC165E46F"/>
    <w:rsid w:val="00713110"/>
  </w:style>
  <w:style w:type="paragraph" w:customStyle="1" w:styleId="0F2F52A16631482385876A7D248D078E">
    <w:name w:val="0F2F52A16631482385876A7D248D078E"/>
    <w:rsid w:val="00713110"/>
  </w:style>
  <w:style w:type="paragraph" w:customStyle="1" w:styleId="3348C60DCD4743D9AB9E88D8662E9DC9">
    <w:name w:val="3348C60DCD4743D9AB9E88D8662E9DC9"/>
    <w:rsid w:val="00713110"/>
  </w:style>
  <w:style w:type="paragraph" w:customStyle="1" w:styleId="88E0094F72274486AFC87FF8ADD28222">
    <w:name w:val="88E0094F72274486AFC87FF8ADD28222"/>
    <w:rsid w:val="00D352B0"/>
  </w:style>
  <w:style w:type="paragraph" w:customStyle="1" w:styleId="76BCEE26C30844B1B2BA5560893A61F7">
    <w:name w:val="76BCEE26C30844B1B2BA5560893A61F7"/>
    <w:rsid w:val="00D352B0"/>
  </w:style>
  <w:style w:type="paragraph" w:customStyle="1" w:styleId="DFC53389A4A040F2BBF5D88CDDCAE338">
    <w:name w:val="DFC53389A4A040F2BBF5D88CDDCAE338"/>
    <w:rsid w:val="00D352B0"/>
  </w:style>
  <w:style w:type="paragraph" w:customStyle="1" w:styleId="8EE4E66606254E1BA1A5F776C26075DD">
    <w:name w:val="8EE4E66606254E1BA1A5F776C26075DD"/>
    <w:rsid w:val="00D352B0"/>
  </w:style>
  <w:style w:type="paragraph" w:customStyle="1" w:styleId="20BEABB030D24FA9A9FCF477CDDF59FF">
    <w:name w:val="20BEABB030D24FA9A9FCF477CDDF59FF"/>
    <w:rsid w:val="00D352B0"/>
  </w:style>
  <w:style w:type="paragraph" w:customStyle="1" w:styleId="4D8A39E99E3144B8AA8EADB299D8041A">
    <w:name w:val="4D8A39E99E3144B8AA8EADB299D8041A"/>
    <w:rsid w:val="00D352B0"/>
  </w:style>
  <w:style w:type="paragraph" w:customStyle="1" w:styleId="42AA89D3089F42A08FABCF8A79F91058">
    <w:name w:val="42AA89D3089F42A08FABCF8A79F91058"/>
    <w:rsid w:val="00D352B0"/>
  </w:style>
  <w:style w:type="paragraph" w:customStyle="1" w:styleId="F53094A1836D442B91A24E732B40C952">
    <w:name w:val="F53094A1836D442B91A24E732B40C952"/>
    <w:rsid w:val="00D352B0"/>
  </w:style>
  <w:style w:type="paragraph" w:customStyle="1" w:styleId="224C63BAFD34464E9A03779F9638D2A2">
    <w:name w:val="224C63BAFD34464E9A03779F9638D2A2"/>
    <w:rsid w:val="00D352B0"/>
  </w:style>
  <w:style w:type="paragraph" w:customStyle="1" w:styleId="2683C8ED0AF8423091764791DFD03A07">
    <w:name w:val="2683C8ED0AF8423091764791DFD03A07"/>
    <w:rsid w:val="00D352B0"/>
  </w:style>
  <w:style w:type="paragraph" w:customStyle="1" w:styleId="0E940F6AC97840B7BFD9D2093E959613">
    <w:name w:val="0E940F6AC97840B7BFD9D2093E959613"/>
    <w:rsid w:val="00D352B0"/>
  </w:style>
  <w:style w:type="paragraph" w:customStyle="1" w:styleId="18FAB3BECC2744A685A7CB1F69A5DCED">
    <w:name w:val="18FAB3BECC2744A685A7CB1F69A5DCED"/>
    <w:rsid w:val="00D352B0"/>
  </w:style>
  <w:style w:type="paragraph" w:customStyle="1" w:styleId="D8AA661348D94593BC448E7A2C504E8F">
    <w:name w:val="D8AA661348D94593BC448E7A2C504E8F"/>
    <w:rsid w:val="00D352B0"/>
  </w:style>
  <w:style w:type="paragraph" w:customStyle="1" w:styleId="042479429319497A9191592F68C09914">
    <w:name w:val="042479429319497A9191592F68C09914"/>
    <w:rsid w:val="00D352B0"/>
  </w:style>
  <w:style w:type="paragraph" w:customStyle="1" w:styleId="2FEEC955785749C4895AF3E238D2F291">
    <w:name w:val="2FEEC955785749C4895AF3E238D2F291"/>
    <w:rsid w:val="00D352B0"/>
  </w:style>
  <w:style w:type="paragraph" w:customStyle="1" w:styleId="E19769FBCA1F46E8B18983097ABCD2B2">
    <w:name w:val="E19769FBCA1F46E8B18983097ABCD2B2"/>
    <w:rsid w:val="00D352B0"/>
  </w:style>
  <w:style w:type="paragraph" w:customStyle="1" w:styleId="D6B1CA807E1046D8A29256F172E38355">
    <w:name w:val="D6B1CA807E1046D8A29256F172E38355"/>
    <w:rsid w:val="00D352B0"/>
  </w:style>
  <w:style w:type="paragraph" w:customStyle="1" w:styleId="F3A51EB8D9624F5892B1F9BBFB19B2B6">
    <w:name w:val="F3A51EB8D9624F5892B1F9BBFB19B2B6"/>
    <w:rsid w:val="00D352B0"/>
  </w:style>
  <w:style w:type="paragraph" w:customStyle="1" w:styleId="83AE13CEE48A4EAAB01FD4E9CF4A5C11">
    <w:name w:val="83AE13CEE48A4EAAB01FD4E9CF4A5C11"/>
    <w:rsid w:val="00D352B0"/>
  </w:style>
  <w:style w:type="paragraph" w:customStyle="1" w:styleId="1384DC9969AF4F0BA379D72BBB48705C">
    <w:name w:val="1384DC9969AF4F0BA379D72BBB48705C"/>
    <w:rsid w:val="00D352B0"/>
  </w:style>
  <w:style w:type="paragraph" w:customStyle="1" w:styleId="5DE37C547F6C4938B0BC1CB5906B3308">
    <w:name w:val="5DE37C547F6C4938B0BC1CB5906B3308"/>
    <w:rsid w:val="00D352B0"/>
  </w:style>
  <w:style w:type="paragraph" w:customStyle="1" w:styleId="8180EDF5235A4018B9F0B5557F2F9FF7">
    <w:name w:val="8180EDF5235A4018B9F0B5557F2F9FF7"/>
    <w:rsid w:val="00D352B0"/>
  </w:style>
  <w:style w:type="paragraph" w:customStyle="1" w:styleId="92D31C0545B34CE4A65C85FD87951792">
    <w:name w:val="92D31C0545B34CE4A65C85FD87951792"/>
    <w:rsid w:val="00D352B0"/>
  </w:style>
  <w:style w:type="paragraph" w:customStyle="1" w:styleId="B0DB04DBD9B340EEA080684152A3AF01">
    <w:name w:val="B0DB04DBD9B340EEA080684152A3AF01"/>
    <w:rsid w:val="00D352B0"/>
  </w:style>
  <w:style w:type="paragraph" w:customStyle="1" w:styleId="D5E54098225B4004BF1BB7A0FFDF8418">
    <w:name w:val="D5E54098225B4004BF1BB7A0FFDF8418"/>
    <w:rsid w:val="00D352B0"/>
  </w:style>
  <w:style w:type="paragraph" w:customStyle="1" w:styleId="8B093FDA97E549F3857924104C299795">
    <w:name w:val="8B093FDA97E549F3857924104C299795"/>
    <w:rsid w:val="00D352B0"/>
  </w:style>
  <w:style w:type="paragraph" w:customStyle="1" w:styleId="6E25040C496B4A2DAF4054116A4F3FAA">
    <w:name w:val="6E25040C496B4A2DAF4054116A4F3FAA"/>
    <w:rsid w:val="00D352B0"/>
  </w:style>
  <w:style w:type="paragraph" w:customStyle="1" w:styleId="FAB768381EC24413B80D580EDC0355E8">
    <w:name w:val="FAB768381EC24413B80D580EDC0355E8"/>
    <w:rsid w:val="00D352B0"/>
  </w:style>
  <w:style w:type="paragraph" w:customStyle="1" w:styleId="D30568FDAC6B449AA9249F2BEFBF49F4">
    <w:name w:val="D30568FDAC6B449AA9249F2BEFBF49F4"/>
    <w:rsid w:val="00D352B0"/>
  </w:style>
  <w:style w:type="paragraph" w:customStyle="1" w:styleId="3D4BB70990DE49BAA639C49FF33F5502">
    <w:name w:val="3D4BB70990DE49BAA639C49FF33F5502"/>
    <w:rsid w:val="00D352B0"/>
  </w:style>
  <w:style w:type="paragraph" w:customStyle="1" w:styleId="84BA69B6885B4C8188055EED26ED949B">
    <w:name w:val="84BA69B6885B4C8188055EED26ED949B"/>
    <w:rsid w:val="00D352B0"/>
  </w:style>
  <w:style w:type="paragraph" w:customStyle="1" w:styleId="FE4683020C6E4E70804DF3FD7B0F6728">
    <w:name w:val="FE4683020C6E4E70804DF3FD7B0F6728"/>
    <w:rsid w:val="00D352B0"/>
  </w:style>
  <w:style w:type="paragraph" w:customStyle="1" w:styleId="5D54F5F58491479D9EFAEB51B47230D3">
    <w:name w:val="5D54F5F58491479D9EFAEB51B47230D3"/>
    <w:rsid w:val="00D352B0"/>
  </w:style>
  <w:style w:type="paragraph" w:customStyle="1" w:styleId="1E54B1B60A4640B8A5DFF5374357AD7E">
    <w:name w:val="1E54B1B60A4640B8A5DFF5374357AD7E"/>
    <w:rsid w:val="00D352B0"/>
  </w:style>
  <w:style w:type="paragraph" w:customStyle="1" w:styleId="E01AF52E27404B83862AFA1582D02CE8">
    <w:name w:val="E01AF52E27404B83862AFA1582D02CE8"/>
    <w:rsid w:val="00D352B0"/>
  </w:style>
  <w:style w:type="paragraph" w:customStyle="1" w:styleId="54861B82A0344A488F94FE735DAE2D5E">
    <w:name w:val="54861B82A0344A488F94FE735DAE2D5E"/>
    <w:rsid w:val="00D352B0"/>
  </w:style>
  <w:style w:type="paragraph" w:customStyle="1" w:styleId="DD3EC4E6C9DB45AC8E7D2F113D38579F">
    <w:name w:val="DD3EC4E6C9DB45AC8E7D2F113D38579F"/>
    <w:rsid w:val="00D352B0"/>
  </w:style>
  <w:style w:type="paragraph" w:customStyle="1" w:styleId="2B0F6BC10BC74944B5C597D9386CAB4F">
    <w:name w:val="2B0F6BC10BC74944B5C597D9386CAB4F"/>
    <w:rsid w:val="00D352B0"/>
  </w:style>
  <w:style w:type="paragraph" w:customStyle="1" w:styleId="3423324564104C14AF273D46C46ECECE">
    <w:name w:val="3423324564104C14AF273D46C46ECECE"/>
    <w:rsid w:val="00D352B0"/>
  </w:style>
  <w:style w:type="paragraph" w:customStyle="1" w:styleId="7ACEED876BAD4375BF8F1CC83CE1E12E">
    <w:name w:val="7ACEED876BAD4375BF8F1CC83CE1E12E"/>
    <w:rsid w:val="00D352B0"/>
  </w:style>
  <w:style w:type="paragraph" w:customStyle="1" w:styleId="D13BE1D14E264602BC5658F40FA2DA54">
    <w:name w:val="D13BE1D14E264602BC5658F40FA2DA54"/>
    <w:rsid w:val="00D352B0"/>
  </w:style>
  <w:style w:type="paragraph" w:customStyle="1" w:styleId="A620164650E546328F4B035219466DCA">
    <w:name w:val="A620164650E546328F4B035219466DCA"/>
    <w:rsid w:val="00D352B0"/>
  </w:style>
  <w:style w:type="paragraph" w:customStyle="1" w:styleId="C763407EEAAE4A628E19ACE7B6A2CB63">
    <w:name w:val="C763407EEAAE4A628E19ACE7B6A2CB63"/>
    <w:rsid w:val="00D352B0"/>
  </w:style>
  <w:style w:type="paragraph" w:customStyle="1" w:styleId="4487561181334328B6713B5A9F9F39D1">
    <w:name w:val="4487561181334328B6713B5A9F9F39D1"/>
    <w:rsid w:val="00D352B0"/>
  </w:style>
  <w:style w:type="paragraph" w:customStyle="1" w:styleId="AF01199AF1CE461482E78FD8AD075DE2">
    <w:name w:val="AF01199AF1CE461482E78FD8AD075DE2"/>
    <w:rsid w:val="00D352B0"/>
  </w:style>
  <w:style w:type="paragraph" w:customStyle="1" w:styleId="AE19534BABD04177A607BB58DAA58123">
    <w:name w:val="AE19534BABD04177A607BB58DAA58123"/>
    <w:rsid w:val="00D352B0"/>
  </w:style>
  <w:style w:type="paragraph" w:customStyle="1" w:styleId="C67F2A39DDAE4568A3A4ED8D40B59365">
    <w:name w:val="C67F2A39DDAE4568A3A4ED8D40B59365"/>
    <w:rsid w:val="00D352B0"/>
  </w:style>
  <w:style w:type="paragraph" w:customStyle="1" w:styleId="472FBD4847C9452498C629C6DB0EBE6B">
    <w:name w:val="472FBD4847C9452498C629C6DB0EBE6B"/>
    <w:rsid w:val="00D352B0"/>
  </w:style>
  <w:style w:type="paragraph" w:customStyle="1" w:styleId="E408DF29166B488285B250E44900EE16">
    <w:name w:val="E408DF29166B488285B250E44900EE16"/>
    <w:rsid w:val="00D352B0"/>
  </w:style>
  <w:style w:type="paragraph" w:customStyle="1" w:styleId="F554691BAD364E5AB312BB3DAC2BD729">
    <w:name w:val="F554691BAD364E5AB312BB3DAC2BD729"/>
    <w:rsid w:val="00D352B0"/>
  </w:style>
  <w:style w:type="paragraph" w:customStyle="1" w:styleId="35BE040F89924BFCB473A02BBF143FB6">
    <w:name w:val="35BE040F89924BFCB473A02BBF143FB6"/>
    <w:rsid w:val="00D352B0"/>
  </w:style>
  <w:style w:type="paragraph" w:customStyle="1" w:styleId="9B3CB34A4CBC417EB094A463F7721895">
    <w:name w:val="9B3CB34A4CBC417EB094A463F7721895"/>
    <w:rsid w:val="00D352B0"/>
  </w:style>
  <w:style w:type="paragraph" w:customStyle="1" w:styleId="1C1395F8594A46908BADD39E086D9797">
    <w:name w:val="1C1395F8594A46908BADD39E086D9797"/>
    <w:rsid w:val="00D352B0"/>
  </w:style>
  <w:style w:type="paragraph" w:customStyle="1" w:styleId="E171B43C405F4CD3B87DE52D87454E77">
    <w:name w:val="E171B43C405F4CD3B87DE52D87454E77"/>
    <w:rsid w:val="00D352B0"/>
  </w:style>
  <w:style w:type="paragraph" w:customStyle="1" w:styleId="CF98EBDC31BA4BE6817D95532DE5F246">
    <w:name w:val="CF98EBDC31BA4BE6817D95532DE5F246"/>
    <w:rsid w:val="00D352B0"/>
  </w:style>
  <w:style w:type="paragraph" w:customStyle="1" w:styleId="AE3AFD718BB34DB0BEE95812ACC9D8D7">
    <w:name w:val="AE3AFD718BB34DB0BEE95812ACC9D8D7"/>
    <w:rsid w:val="00D352B0"/>
  </w:style>
  <w:style w:type="paragraph" w:customStyle="1" w:styleId="E96E10CED6014C3195692C5C417C5CC9">
    <w:name w:val="E96E10CED6014C3195692C5C417C5CC9"/>
    <w:rsid w:val="00D352B0"/>
  </w:style>
  <w:style w:type="paragraph" w:customStyle="1" w:styleId="A804E38163C14BDBA7CAB179773305FD">
    <w:name w:val="A804E38163C14BDBA7CAB179773305FD"/>
    <w:rsid w:val="00D352B0"/>
  </w:style>
  <w:style w:type="paragraph" w:customStyle="1" w:styleId="FC6A66E86C5040E09BFED9EA00CCB8E4">
    <w:name w:val="FC6A66E86C5040E09BFED9EA00CCB8E4"/>
    <w:rsid w:val="00D352B0"/>
  </w:style>
  <w:style w:type="paragraph" w:customStyle="1" w:styleId="DB86BF587F1C457D82C22C065583C2B9">
    <w:name w:val="DB86BF587F1C457D82C22C065583C2B9"/>
    <w:rsid w:val="00D352B0"/>
  </w:style>
  <w:style w:type="paragraph" w:customStyle="1" w:styleId="4BB3824D4E7547D1BBB70C871FE97504">
    <w:name w:val="4BB3824D4E7547D1BBB70C871FE97504"/>
    <w:rsid w:val="00D352B0"/>
  </w:style>
  <w:style w:type="paragraph" w:customStyle="1" w:styleId="48D35E63EB0C4744B47F69F97ADD24CE">
    <w:name w:val="48D35E63EB0C4744B47F69F97ADD24CE"/>
    <w:rsid w:val="00D352B0"/>
  </w:style>
  <w:style w:type="paragraph" w:customStyle="1" w:styleId="C16112ECECD049F3BF81A97172A44EE9">
    <w:name w:val="C16112ECECD049F3BF81A97172A44EE9"/>
    <w:rsid w:val="00D352B0"/>
  </w:style>
  <w:style w:type="paragraph" w:customStyle="1" w:styleId="C2605D0216F14E2AA10D76E5D541B74A">
    <w:name w:val="C2605D0216F14E2AA10D76E5D541B74A"/>
    <w:rsid w:val="00D352B0"/>
  </w:style>
  <w:style w:type="paragraph" w:customStyle="1" w:styleId="F9CC3B672DAA4EE4972CA4A15AB262C0">
    <w:name w:val="F9CC3B672DAA4EE4972CA4A15AB262C0"/>
    <w:rsid w:val="00D352B0"/>
  </w:style>
  <w:style w:type="paragraph" w:customStyle="1" w:styleId="8EE6CD2A3344452494A336F847A41774">
    <w:name w:val="8EE6CD2A3344452494A336F847A41774"/>
    <w:rsid w:val="00D352B0"/>
  </w:style>
  <w:style w:type="paragraph" w:customStyle="1" w:styleId="CC6D6E279A584E02B085262417441B74">
    <w:name w:val="CC6D6E279A584E02B085262417441B74"/>
    <w:rsid w:val="00D352B0"/>
  </w:style>
  <w:style w:type="paragraph" w:customStyle="1" w:styleId="D28CD63616F6448D8CFDCC4CCE6D81A5">
    <w:name w:val="D28CD63616F6448D8CFDCC4CCE6D81A5"/>
    <w:rsid w:val="00D352B0"/>
  </w:style>
  <w:style w:type="paragraph" w:customStyle="1" w:styleId="40CC4F251EA8475F8762E56EB04DB618">
    <w:name w:val="40CC4F251EA8475F8762E56EB04DB618"/>
    <w:rsid w:val="00D352B0"/>
  </w:style>
  <w:style w:type="paragraph" w:customStyle="1" w:styleId="2F3346283E824099A74E5CBA3FE02BBB">
    <w:name w:val="2F3346283E824099A74E5CBA3FE02BBB"/>
    <w:rsid w:val="00D352B0"/>
  </w:style>
  <w:style w:type="paragraph" w:customStyle="1" w:styleId="308E7E01391143D0AE3A79A49C191299">
    <w:name w:val="308E7E01391143D0AE3A79A49C191299"/>
    <w:rsid w:val="00D352B0"/>
  </w:style>
  <w:style w:type="paragraph" w:customStyle="1" w:styleId="187A36EDE52B42408F7C73328CEE57FE">
    <w:name w:val="187A36EDE52B42408F7C73328CEE57FE"/>
    <w:rsid w:val="00D352B0"/>
  </w:style>
  <w:style w:type="paragraph" w:customStyle="1" w:styleId="166ADCCCA9BB4E4EBFAE499E03FA2037">
    <w:name w:val="166ADCCCA9BB4E4EBFAE499E03FA2037"/>
    <w:rsid w:val="00D352B0"/>
  </w:style>
  <w:style w:type="paragraph" w:customStyle="1" w:styleId="8AA159F787A8480B91196D01A189EBA3">
    <w:name w:val="8AA159F787A8480B91196D01A189EBA3"/>
    <w:rsid w:val="00D352B0"/>
  </w:style>
  <w:style w:type="paragraph" w:customStyle="1" w:styleId="459EE3C6624941369B0A6F2FBD7A2414">
    <w:name w:val="459EE3C6624941369B0A6F2FBD7A2414"/>
    <w:rsid w:val="00D352B0"/>
  </w:style>
  <w:style w:type="paragraph" w:customStyle="1" w:styleId="168DA4015E204324A0DCDC5A12A1534A">
    <w:name w:val="168DA4015E204324A0DCDC5A12A1534A"/>
    <w:rsid w:val="00D352B0"/>
  </w:style>
  <w:style w:type="paragraph" w:customStyle="1" w:styleId="2CE9D79108B84952A6F9648933C57A58">
    <w:name w:val="2CE9D79108B84952A6F9648933C57A58"/>
    <w:rsid w:val="00D352B0"/>
  </w:style>
  <w:style w:type="paragraph" w:customStyle="1" w:styleId="206E5F88A283437799B8467BF4A0D9B2">
    <w:name w:val="206E5F88A283437799B8467BF4A0D9B2"/>
    <w:rsid w:val="00D352B0"/>
  </w:style>
  <w:style w:type="paragraph" w:customStyle="1" w:styleId="C691401BC6D54593A3F24C3688AAADAB">
    <w:name w:val="C691401BC6D54593A3F24C3688AAADAB"/>
    <w:rsid w:val="00D352B0"/>
  </w:style>
  <w:style w:type="paragraph" w:customStyle="1" w:styleId="386B6AB65CDE413EBA502F2EDF57CD4C">
    <w:name w:val="386B6AB65CDE413EBA502F2EDF57CD4C"/>
    <w:rsid w:val="00D352B0"/>
  </w:style>
  <w:style w:type="paragraph" w:customStyle="1" w:styleId="834933B763F94614A2F9DBDA609B962C">
    <w:name w:val="834933B763F94614A2F9DBDA609B962C"/>
    <w:rsid w:val="00D352B0"/>
  </w:style>
  <w:style w:type="paragraph" w:customStyle="1" w:styleId="74CA39CD649E4526A911E093F677C115">
    <w:name w:val="74CA39CD649E4526A911E093F677C115"/>
    <w:rsid w:val="00D352B0"/>
  </w:style>
  <w:style w:type="paragraph" w:customStyle="1" w:styleId="C5FEED7347B64D958FD45E57C98CAB56">
    <w:name w:val="C5FEED7347B64D958FD45E57C98CAB56"/>
    <w:rsid w:val="00D352B0"/>
  </w:style>
  <w:style w:type="paragraph" w:customStyle="1" w:styleId="8D4C85BC97DC47B8A85B0C63AC9D5C3C">
    <w:name w:val="8D4C85BC97DC47B8A85B0C63AC9D5C3C"/>
    <w:rsid w:val="00D352B0"/>
  </w:style>
  <w:style w:type="paragraph" w:customStyle="1" w:styleId="178AD38D7DAE4D43A8D9FDF7B1D37C55">
    <w:name w:val="178AD38D7DAE4D43A8D9FDF7B1D37C55"/>
    <w:rsid w:val="00D352B0"/>
  </w:style>
  <w:style w:type="paragraph" w:customStyle="1" w:styleId="DE05B6B2E8F240A6AEA61474BCE42BDE">
    <w:name w:val="DE05B6B2E8F240A6AEA61474BCE42BDE"/>
    <w:rsid w:val="00D352B0"/>
  </w:style>
  <w:style w:type="paragraph" w:customStyle="1" w:styleId="94E4DA0FB2C44895A2B1170C01D9FBA4">
    <w:name w:val="94E4DA0FB2C44895A2B1170C01D9FBA4"/>
    <w:rsid w:val="00D352B0"/>
  </w:style>
  <w:style w:type="paragraph" w:customStyle="1" w:styleId="A9B4C4735C7B47208C86AC4E3836B1DD">
    <w:name w:val="A9B4C4735C7B47208C86AC4E3836B1DD"/>
    <w:rsid w:val="00D352B0"/>
  </w:style>
  <w:style w:type="paragraph" w:customStyle="1" w:styleId="B5A1BDCF8D9047368B09CE23CC445CBA">
    <w:name w:val="B5A1BDCF8D9047368B09CE23CC445CBA"/>
    <w:rsid w:val="00D352B0"/>
  </w:style>
  <w:style w:type="paragraph" w:customStyle="1" w:styleId="E9A9BDB019414D72A6E22122CB0B06ED">
    <w:name w:val="E9A9BDB019414D72A6E22122CB0B06ED"/>
    <w:rsid w:val="00D352B0"/>
  </w:style>
  <w:style w:type="paragraph" w:customStyle="1" w:styleId="7218DAF8CB5447A0A7310264CD6B1DAA">
    <w:name w:val="7218DAF8CB5447A0A7310264CD6B1DAA"/>
    <w:rsid w:val="00D352B0"/>
  </w:style>
  <w:style w:type="paragraph" w:customStyle="1" w:styleId="E9E49C5C1BC94E5E8EC4F2FB4C24961B">
    <w:name w:val="E9E49C5C1BC94E5E8EC4F2FB4C24961B"/>
    <w:rsid w:val="00D352B0"/>
  </w:style>
  <w:style w:type="paragraph" w:customStyle="1" w:styleId="DDCB9153A06C49789E8ED80F50C90628">
    <w:name w:val="DDCB9153A06C49789E8ED80F50C90628"/>
    <w:rsid w:val="00D352B0"/>
  </w:style>
  <w:style w:type="paragraph" w:customStyle="1" w:styleId="65EB487BEDF54594951E57A7459DA52F">
    <w:name w:val="65EB487BEDF54594951E57A7459DA52F"/>
    <w:rsid w:val="00D352B0"/>
  </w:style>
  <w:style w:type="paragraph" w:customStyle="1" w:styleId="072D65D351EE4A4DAC828504C6F5074F">
    <w:name w:val="072D65D351EE4A4DAC828504C6F5074F"/>
    <w:rsid w:val="00D352B0"/>
  </w:style>
  <w:style w:type="paragraph" w:customStyle="1" w:styleId="3697F28786534386B9B553D3F5C422B8">
    <w:name w:val="3697F28786534386B9B553D3F5C422B8"/>
    <w:rsid w:val="00D352B0"/>
  </w:style>
  <w:style w:type="paragraph" w:customStyle="1" w:styleId="DB35B914CD914ADDABC091DC938560C7">
    <w:name w:val="DB35B914CD914ADDABC091DC938560C7"/>
    <w:rsid w:val="00D352B0"/>
  </w:style>
  <w:style w:type="paragraph" w:customStyle="1" w:styleId="33939328C57F4098943E20B5547F89A7">
    <w:name w:val="33939328C57F4098943E20B5547F89A7"/>
    <w:rsid w:val="00D352B0"/>
  </w:style>
  <w:style w:type="paragraph" w:customStyle="1" w:styleId="AEFF309A61F546D1A42AB13CE14B5C72">
    <w:name w:val="AEFF309A61F546D1A42AB13CE14B5C72"/>
    <w:rsid w:val="00D352B0"/>
  </w:style>
  <w:style w:type="paragraph" w:customStyle="1" w:styleId="3D5EE6701CF048AF9766F5DFC3FC903E">
    <w:name w:val="3D5EE6701CF048AF9766F5DFC3FC903E"/>
    <w:rsid w:val="00D352B0"/>
  </w:style>
  <w:style w:type="paragraph" w:customStyle="1" w:styleId="CAC1D3B3B1764DFE9B822A4DCC735D64">
    <w:name w:val="CAC1D3B3B1764DFE9B822A4DCC735D64"/>
    <w:rsid w:val="00D352B0"/>
  </w:style>
  <w:style w:type="paragraph" w:customStyle="1" w:styleId="89728842BD4F4FB9B395C7A717FE98BD">
    <w:name w:val="89728842BD4F4FB9B395C7A717FE98BD"/>
    <w:rsid w:val="00D352B0"/>
  </w:style>
  <w:style w:type="paragraph" w:customStyle="1" w:styleId="036A9DBE045C4A0EA0C37B968167C884">
    <w:name w:val="036A9DBE045C4A0EA0C37B968167C884"/>
    <w:rsid w:val="00D352B0"/>
  </w:style>
  <w:style w:type="paragraph" w:customStyle="1" w:styleId="17B282774146444DA4AC2F7EF3C750AC">
    <w:name w:val="17B282774146444DA4AC2F7EF3C750AC"/>
    <w:rsid w:val="00D352B0"/>
  </w:style>
  <w:style w:type="paragraph" w:customStyle="1" w:styleId="798B736C1AC64998B0D466CF750907B7">
    <w:name w:val="798B736C1AC64998B0D466CF750907B7"/>
    <w:rsid w:val="00D352B0"/>
  </w:style>
  <w:style w:type="paragraph" w:customStyle="1" w:styleId="438EA82B95AE47ACA8E1DC14D9BBC3AD">
    <w:name w:val="438EA82B95AE47ACA8E1DC14D9BBC3AD"/>
    <w:rsid w:val="00D352B0"/>
  </w:style>
  <w:style w:type="paragraph" w:customStyle="1" w:styleId="B40A9F0CFE8C4CBE8523F01638360E59">
    <w:name w:val="B40A9F0CFE8C4CBE8523F01638360E59"/>
    <w:rsid w:val="00D352B0"/>
  </w:style>
  <w:style w:type="paragraph" w:customStyle="1" w:styleId="68AD9E357D7240F497A574C0DB45F301">
    <w:name w:val="68AD9E357D7240F497A574C0DB45F301"/>
    <w:rsid w:val="00D352B0"/>
  </w:style>
  <w:style w:type="paragraph" w:customStyle="1" w:styleId="0028F9CFE6C1440B81AFCE2FF6DF9659">
    <w:name w:val="0028F9CFE6C1440B81AFCE2FF6DF9659"/>
    <w:rsid w:val="00D352B0"/>
  </w:style>
  <w:style w:type="paragraph" w:customStyle="1" w:styleId="9CB156EF5BE54211B9DEDCD1D2D2E950">
    <w:name w:val="9CB156EF5BE54211B9DEDCD1D2D2E950"/>
    <w:rsid w:val="00D352B0"/>
  </w:style>
  <w:style w:type="paragraph" w:customStyle="1" w:styleId="C70029CF4E6C4523BD496E104AEF6541">
    <w:name w:val="C70029CF4E6C4523BD496E104AEF6541"/>
    <w:rsid w:val="00D352B0"/>
  </w:style>
  <w:style w:type="paragraph" w:customStyle="1" w:styleId="A58D508DC6A845BF8CBF8B762144441C">
    <w:name w:val="A58D508DC6A845BF8CBF8B762144441C"/>
    <w:rsid w:val="00D352B0"/>
  </w:style>
  <w:style w:type="paragraph" w:customStyle="1" w:styleId="36F5BB70E9CD4F19B6CC4E3D04D40499">
    <w:name w:val="36F5BB70E9CD4F19B6CC4E3D04D40499"/>
    <w:rsid w:val="00D352B0"/>
  </w:style>
  <w:style w:type="paragraph" w:customStyle="1" w:styleId="93DAC3A77B3A4AE6B469493A22420F59">
    <w:name w:val="93DAC3A77B3A4AE6B469493A22420F59"/>
    <w:rsid w:val="00D352B0"/>
  </w:style>
  <w:style w:type="paragraph" w:customStyle="1" w:styleId="6DE71C74D38F431C9F3F31E94E581A45">
    <w:name w:val="6DE71C74D38F431C9F3F31E94E581A45"/>
    <w:rsid w:val="00D352B0"/>
  </w:style>
  <w:style w:type="paragraph" w:customStyle="1" w:styleId="92718DF61A3447669985DBDC556B65A2">
    <w:name w:val="92718DF61A3447669985DBDC556B65A2"/>
    <w:rsid w:val="00D352B0"/>
  </w:style>
  <w:style w:type="paragraph" w:customStyle="1" w:styleId="B4AED6B3498A46FE850B7FA2A3515C92">
    <w:name w:val="B4AED6B3498A46FE850B7FA2A3515C92"/>
    <w:rsid w:val="00D352B0"/>
  </w:style>
  <w:style w:type="paragraph" w:customStyle="1" w:styleId="C0B3C69484C847E4A733F9AE3E6C1276">
    <w:name w:val="C0B3C69484C847E4A733F9AE3E6C1276"/>
    <w:rsid w:val="00D352B0"/>
  </w:style>
  <w:style w:type="paragraph" w:customStyle="1" w:styleId="6351282929C849CA9A0FC6B18AF85401">
    <w:name w:val="6351282929C849CA9A0FC6B18AF85401"/>
    <w:rsid w:val="00D352B0"/>
  </w:style>
  <w:style w:type="paragraph" w:customStyle="1" w:styleId="6FD11BDA94A74B2BB870CC0AE8CE5EA4">
    <w:name w:val="6FD11BDA94A74B2BB870CC0AE8CE5EA4"/>
    <w:rsid w:val="00D352B0"/>
  </w:style>
  <w:style w:type="paragraph" w:customStyle="1" w:styleId="58392FB87EDD4785B6CEF0BFFE2169D2">
    <w:name w:val="58392FB87EDD4785B6CEF0BFFE2169D2"/>
    <w:rsid w:val="00D352B0"/>
  </w:style>
  <w:style w:type="paragraph" w:customStyle="1" w:styleId="532B88E6FAE74D1B98E3D0883FBFF6A5">
    <w:name w:val="532B88E6FAE74D1B98E3D0883FBFF6A5"/>
    <w:rsid w:val="00D352B0"/>
  </w:style>
  <w:style w:type="paragraph" w:customStyle="1" w:styleId="248F1EA57A784807983D9945B64BDD3A">
    <w:name w:val="248F1EA57A784807983D9945B64BDD3A"/>
    <w:rsid w:val="00D352B0"/>
  </w:style>
  <w:style w:type="paragraph" w:customStyle="1" w:styleId="F1055F00B0444AEE82322D5DF4A3B686">
    <w:name w:val="F1055F00B0444AEE82322D5DF4A3B686"/>
    <w:rsid w:val="00D352B0"/>
  </w:style>
  <w:style w:type="paragraph" w:customStyle="1" w:styleId="E44905537DC247C599164D01E4C64380">
    <w:name w:val="E44905537DC247C599164D01E4C64380"/>
    <w:rsid w:val="00D352B0"/>
  </w:style>
  <w:style w:type="paragraph" w:customStyle="1" w:styleId="720ACBD93A8A4CCCBDA16DB5CA4658C8">
    <w:name w:val="720ACBD93A8A4CCCBDA16DB5CA4658C8"/>
    <w:rsid w:val="00D352B0"/>
  </w:style>
  <w:style w:type="paragraph" w:customStyle="1" w:styleId="72B6D113C2794D469B1E69EC7D95F92C">
    <w:name w:val="72B6D113C2794D469B1E69EC7D95F92C"/>
    <w:rsid w:val="00D352B0"/>
  </w:style>
  <w:style w:type="paragraph" w:customStyle="1" w:styleId="50EFB44B7D744A2A8494E54B22FFDE9D">
    <w:name w:val="50EFB44B7D744A2A8494E54B22FFDE9D"/>
    <w:rsid w:val="00D352B0"/>
  </w:style>
  <w:style w:type="paragraph" w:customStyle="1" w:styleId="65FAF271B7504A638C29B04EA28D032A">
    <w:name w:val="65FAF271B7504A638C29B04EA28D032A"/>
    <w:rsid w:val="00D352B0"/>
  </w:style>
  <w:style w:type="paragraph" w:customStyle="1" w:styleId="1E02CC1538E74D429523229F2FAFE5B9">
    <w:name w:val="1E02CC1538E74D429523229F2FAFE5B9"/>
    <w:rsid w:val="00D352B0"/>
  </w:style>
  <w:style w:type="paragraph" w:customStyle="1" w:styleId="B7543728F7064F2A8D185F91404BE819">
    <w:name w:val="B7543728F7064F2A8D185F91404BE819"/>
    <w:rsid w:val="00D352B0"/>
  </w:style>
  <w:style w:type="paragraph" w:customStyle="1" w:styleId="D8826C684153405F8195A8F711B9FC80">
    <w:name w:val="D8826C684153405F8195A8F711B9FC80"/>
    <w:rsid w:val="00D352B0"/>
  </w:style>
  <w:style w:type="paragraph" w:customStyle="1" w:styleId="664B5C6F163247669C8EDA4719B94555">
    <w:name w:val="664B5C6F163247669C8EDA4719B94555"/>
    <w:rsid w:val="00D352B0"/>
  </w:style>
  <w:style w:type="paragraph" w:customStyle="1" w:styleId="D988823A66A44F98AE20DDC9877FB48A">
    <w:name w:val="D988823A66A44F98AE20DDC9877FB48A"/>
    <w:rsid w:val="00D352B0"/>
  </w:style>
  <w:style w:type="paragraph" w:customStyle="1" w:styleId="5D942A95D52E4DE7896347043B16C808">
    <w:name w:val="5D942A95D52E4DE7896347043B16C808"/>
    <w:rsid w:val="00D352B0"/>
  </w:style>
  <w:style w:type="paragraph" w:customStyle="1" w:styleId="21BB89862F3943968B3076CE35947446">
    <w:name w:val="21BB89862F3943968B3076CE35947446"/>
    <w:rsid w:val="00D352B0"/>
  </w:style>
  <w:style w:type="paragraph" w:customStyle="1" w:styleId="5F244672ACD842F5946A95BBF3F86DA8">
    <w:name w:val="5F244672ACD842F5946A95BBF3F86DA8"/>
    <w:rsid w:val="00D352B0"/>
  </w:style>
  <w:style w:type="paragraph" w:customStyle="1" w:styleId="6C1133B30317439B822AA4C4FD0FD5CD">
    <w:name w:val="6C1133B30317439B822AA4C4FD0FD5CD"/>
    <w:rsid w:val="00D352B0"/>
  </w:style>
  <w:style w:type="paragraph" w:customStyle="1" w:styleId="B1D3137E59374D0AB76ACE5FF95925C3">
    <w:name w:val="B1D3137E59374D0AB76ACE5FF95925C3"/>
    <w:rsid w:val="00D352B0"/>
  </w:style>
  <w:style w:type="paragraph" w:customStyle="1" w:styleId="166B0B903822495299EDD7E73D3195FD">
    <w:name w:val="166B0B903822495299EDD7E73D3195FD"/>
    <w:rsid w:val="00D352B0"/>
  </w:style>
  <w:style w:type="paragraph" w:customStyle="1" w:styleId="0D141EF56B15416BBD3220D57874D789">
    <w:name w:val="0D141EF56B15416BBD3220D57874D789"/>
    <w:rsid w:val="00D352B0"/>
  </w:style>
  <w:style w:type="paragraph" w:customStyle="1" w:styleId="B3B981EADAF24BA9AE6C6FE87905D167">
    <w:name w:val="B3B981EADAF24BA9AE6C6FE87905D167"/>
    <w:rsid w:val="00D352B0"/>
  </w:style>
  <w:style w:type="paragraph" w:customStyle="1" w:styleId="3E94F8A726E748878EFCEB78660BC088">
    <w:name w:val="3E94F8A726E748878EFCEB78660BC088"/>
    <w:rsid w:val="00D352B0"/>
  </w:style>
  <w:style w:type="paragraph" w:customStyle="1" w:styleId="C7B20068F72B4DAB8C82A847E508FA7D">
    <w:name w:val="C7B20068F72B4DAB8C82A847E508FA7D"/>
    <w:rsid w:val="00D352B0"/>
  </w:style>
  <w:style w:type="paragraph" w:customStyle="1" w:styleId="0F0732F7CEBE41F48C88AFD8C0143226">
    <w:name w:val="0F0732F7CEBE41F48C88AFD8C0143226"/>
    <w:rsid w:val="00D352B0"/>
  </w:style>
  <w:style w:type="paragraph" w:customStyle="1" w:styleId="8F8FEB08356D44D5BFA705C76CD57497">
    <w:name w:val="8F8FEB08356D44D5BFA705C76CD57497"/>
    <w:rsid w:val="00D352B0"/>
  </w:style>
  <w:style w:type="paragraph" w:customStyle="1" w:styleId="9EC0065800994C4691445D4D6B8D11FB">
    <w:name w:val="9EC0065800994C4691445D4D6B8D11FB"/>
    <w:rsid w:val="00D352B0"/>
  </w:style>
  <w:style w:type="paragraph" w:customStyle="1" w:styleId="6AC79927599A4F9B992F44BE2401A9F5">
    <w:name w:val="6AC79927599A4F9B992F44BE2401A9F5"/>
    <w:rsid w:val="00D352B0"/>
  </w:style>
  <w:style w:type="paragraph" w:customStyle="1" w:styleId="BEE1C47E7E3E499DB3BF785F72F4B965">
    <w:name w:val="BEE1C47E7E3E499DB3BF785F72F4B965"/>
    <w:rsid w:val="00D352B0"/>
  </w:style>
  <w:style w:type="paragraph" w:customStyle="1" w:styleId="C31B500459E44CC2BB700D9015157E76">
    <w:name w:val="C31B500459E44CC2BB700D9015157E76"/>
    <w:rsid w:val="00D352B0"/>
  </w:style>
  <w:style w:type="paragraph" w:customStyle="1" w:styleId="A6785257EA8E449CB702EAE43D42F49C">
    <w:name w:val="A6785257EA8E449CB702EAE43D42F49C"/>
    <w:rsid w:val="00D352B0"/>
  </w:style>
  <w:style w:type="paragraph" w:customStyle="1" w:styleId="1895C7D9BB344FA385774807E3D6240C">
    <w:name w:val="1895C7D9BB344FA385774807E3D6240C"/>
    <w:rsid w:val="00D352B0"/>
  </w:style>
  <w:style w:type="paragraph" w:customStyle="1" w:styleId="A6B34A7339204BD183657D3C547E7E45">
    <w:name w:val="A6B34A7339204BD183657D3C547E7E45"/>
    <w:rsid w:val="00D352B0"/>
  </w:style>
  <w:style w:type="paragraph" w:customStyle="1" w:styleId="9C0AAC50A6B04CB98AE44ADFE9B218BB">
    <w:name w:val="9C0AAC50A6B04CB98AE44ADFE9B218BB"/>
    <w:rsid w:val="00D352B0"/>
  </w:style>
  <w:style w:type="paragraph" w:customStyle="1" w:styleId="BADB5E70CC794088B7ADB4EEE47519D4">
    <w:name w:val="BADB5E70CC794088B7ADB4EEE47519D4"/>
    <w:rsid w:val="00D352B0"/>
  </w:style>
  <w:style w:type="paragraph" w:customStyle="1" w:styleId="B92E1184B6A345AFA6805B4CD7445F72">
    <w:name w:val="B92E1184B6A345AFA6805B4CD7445F72"/>
    <w:rsid w:val="00D352B0"/>
  </w:style>
  <w:style w:type="paragraph" w:customStyle="1" w:styleId="FFEC3F159BCE44939B20D945C8CE9059">
    <w:name w:val="FFEC3F159BCE44939B20D945C8CE9059"/>
    <w:rsid w:val="00D352B0"/>
  </w:style>
  <w:style w:type="paragraph" w:customStyle="1" w:styleId="27902FB963004D218FA99B53D0CB47C1">
    <w:name w:val="27902FB963004D218FA99B53D0CB47C1"/>
    <w:rsid w:val="00D352B0"/>
  </w:style>
  <w:style w:type="paragraph" w:customStyle="1" w:styleId="F7015FE01CDB4490978CC47A22C8671F">
    <w:name w:val="F7015FE01CDB4490978CC47A22C8671F"/>
    <w:rsid w:val="00D352B0"/>
  </w:style>
  <w:style w:type="paragraph" w:customStyle="1" w:styleId="C53B235302F84F58B61C727CF03367B8">
    <w:name w:val="C53B235302F84F58B61C727CF03367B8"/>
    <w:rsid w:val="00D352B0"/>
  </w:style>
  <w:style w:type="paragraph" w:customStyle="1" w:styleId="7CA060956B464E0AA777DBD314CDCF93">
    <w:name w:val="7CA060956B464E0AA777DBD314CDCF93"/>
    <w:rsid w:val="00D352B0"/>
  </w:style>
  <w:style w:type="paragraph" w:customStyle="1" w:styleId="56DC052831F14C78B59377DA40B668F1">
    <w:name w:val="56DC052831F14C78B59377DA40B668F1"/>
    <w:rsid w:val="00D352B0"/>
  </w:style>
  <w:style w:type="paragraph" w:customStyle="1" w:styleId="27F9DEAF61A44E71A88DAB9C5D0F12F1">
    <w:name w:val="27F9DEAF61A44E71A88DAB9C5D0F12F1"/>
    <w:rsid w:val="00D352B0"/>
  </w:style>
  <w:style w:type="paragraph" w:customStyle="1" w:styleId="3497C3156949404BADBA1126B1B0B335">
    <w:name w:val="3497C3156949404BADBA1126B1B0B335"/>
    <w:rsid w:val="00D352B0"/>
  </w:style>
  <w:style w:type="paragraph" w:customStyle="1" w:styleId="888D782EDDF64CD38525D8E574F79BDB">
    <w:name w:val="888D782EDDF64CD38525D8E574F79BDB"/>
    <w:rsid w:val="00D352B0"/>
  </w:style>
  <w:style w:type="paragraph" w:customStyle="1" w:styleId="7B2BD7ABF5B548B0B703609C0FD676D7">
    <w:name w:val="7B2BD7ABF5B548B0B703609C0FD676D7"/>
    <w:rsid w:val="00D352B0"/>
  </w:style>
  <w:style w:type="paragraph" w:customStyle="1" w:styleId="BECC11191AD148A49BF8E383DE3F1B66">
    <w:name w:val="BECC11191AD148A49BF8E383DE3F1B66"/>
    <w:rsid w:val="00D352B0"/>
  </w:style>
  <w:style w:type="paragraph" w:customStyle="1" w:styleId="53ECA228E6F24D20B8959E96A734D93D">
    <w:name w:val="53ECA228E6F24D20B8959E96A734D93D"/>
    <w:rsid w:val="00D352B0"/>
  </w:style>
  <w:style w:type="paragraph" w:customStyle="1" w:styleId="6F10017909E2415486CA5F65443D07B1">
    <w:name w:val="6F10017909E2415486CA5F65443D07B1"/>
    <w:rsid w:val="00D352B0"/>
  </w:style>
  <w:style w:type="paragraph" w:customStyle="1" w:styleId="9E0DB0FF7741435C872DE59BB1292BD3">
    <w:name w:val="9E0DB0FF7741435C872DE59BB1292BD3"/>
    <w:rsid w:val="00D352B0"/>
  </w:style>
  <w:style w:type="paragraph" w:customStyle="1" w:styleId="061262C362284F5EAB00051490AD9317">
    <w:name w:val="061262C362284F5EAB00051490AD9317"/>
    <w:rsid w:val="00D352B0"/>
  </w:style>
  <w:style w:type="paragraph" w:customStyle="1" w:styleId="634E689D7DE94AAC9C8E3C17264B2289">
    <w:name w:val="634E689D7DE94AAC9C8E3C17264B2289"/>
    <w:rsid w:val="00D352B0"/>
  </w:style>
  <w:style w:type="paragraph" w:customStyle="1" w:styleId="489119C611C448CCAD98C38558868A57">
    <w:name w:val="489119C611C448CCAD98C38558868A57"/>
    <w:rsid w:val="00D352B0"/>
  </w:style>
  <w:style w:type="paragraph" w:customStyle="1" w:styleId="8259F83DDE2F4BC089B6C56196B52725">
    <w:name w:val="8259F83DDE2F4BC089B6C56196B52725"/>
    <w:rsid w:val="00D352B0"/>
  </w:style>
  <w:style w:type="paragraph" w:customStyle="1" w:styleId="26AEBA36DF9348ECA680C269546674DC">
    <w:name w:val="26AEBA36DF9348ECA680C269546674DC"/>
    <w:rsid w:val="00D352B0"/>
  </w:style>
  <w:style w:type="paragraph" w:customStyle="1" w:styleId="6FC098CF4D3F48269786890DAFA28C85">
    <w:name w:val="6FC098CF4D3F48269786890DAFA28C85"/>
    <w:rsid w:val="00D352B0"/>
  </w:style>
  <w:style w:type="paragraph" w:customStyle="1" w:styleId="57244F82F65B49D48272A4D150F6C889">
    <w:name w:val="57244F82F65B49D48272A4D150F6C889"/>
    <w:rsid w:val="00D352B0"/>
  </w:style>
  <w:style w:type="paragraph" w:customStyle="1" w:styleId="05DC01792C89448D894B0F5C71D9AD32">
    <w:name w:val="05DC01792C89448D894B0F5C71D9AD32"/>
    <w:rsid w:val="00D352B0"/>
  </w:style>
  <w:style w:type="paragraph" w:customStyle="1" w:styleId="DF7F290BF98A4CEEBB0F36FDD3C1C1EC">
    <w:name w:val="DF7F290BF98A4CEEBB0F36FDD3C1C1EC"/>
    <w:rsid w:val="00D352B0"/>
  </w:style>
  <w:style w:type="paragraph" w:customStyle="1" w:styleId="621B43078E174410A03D5DA2CA542E69">
    <w:name w:val="621B43078E174410A03D5DA2CA542E69"/>
    <w:rsid w:val="00D352B0"/>
  </w:style>
  <w:style w:type="paragraph" w:customStyle="1" w:styleId="8B62D4C57C094E9FA33E5092DF9CE351">
    <w:name w:val="8B62D4C57C094E9FA33E5092DF9CE351"/>
    <w:rsid w:val="00D352B0"/>
  </w:style>
  <w:style w:type="paragraph" w:customStyle="1" w:styleId="0C2235C7E62242A0B29F52B396DDA3D9">
    <w:name w:val="0C2235C7E62242A0B29F52B396DDA3D9"/>
    <w:rsid w:val="00D352B0"/>
  </w:style>
  <w:style w:type="paragraph" w:customStyle="1" w:styleId="2B4F7F421E7346BB8AE45A2593F42BB2">
    <w:name w:val="2B4F7F421E7346BB8AE45A2593F42BB2"/>
    <w:rsid w:val="00D352B0"/>
  </w:style>
  <w:style w:type="paragraph" w:customStyle="1" w:styleId="5902687BE03341EB8061CCA33122CE2E">
    <w:name w:val="5902687BE03341EB8061CCA33122CE2E"/>
    <w:rsid w:val="00D352B0"/>
  </w:style>
  <w:style w:type="paragraph" w:customStyle="1" w:styleId="1CFBA371A83E4420B3EC3D7CF0A61260">
    <w:name w:val="1CFBA371A83E4420B3EC3D7CF0A61260"/>
    <w:rsid w:val="00D352B0"/>
  </w:style>
  <w:style w:type="paragraph" w:customStyle="1" w:styleId="EBBE7143F3D94F95B5EBD1B299C17A9A">
    <w:name w:val="EBBE7143F3D94F95B5EBD1B299C17A9A"/>
    <w:rsid w:val="00D352B0"/>
  </w:style>
  <w:style w:type="paragraph" w:customStyle="1" w:styleId="D618B240239A4453ADDF67BC6C1AA570">
    <w:name w:val="D618B240239A4453ADDF67BC6C1AA570"/>
    <w:rsid w:val="00D352B0"/>
  </w:style>
  <w:style w:type="paragraph" w:customStyle="1" w:styleId="9E919BD5C12A46178CDAE158E3AAC124">
    <w:name w:val="9E919BD5C12A46178CDAE158E3AAC124"/>
    <w:rsid w:val="00D352B0"/>
  </w:style>
  <w:style w:type="paragraph" w:customStyle="1" w:styleId="78AB72A1E70B47A5AED50D9194E8EB81">
    <w:name w:val="78AB72A1E70B47A5AED50D9194E8EB81"/>
    <w:rsid w:val="00D352B0"/>
  </w:style>
  <w:style w:type="paragraph" w:customStyle="1" w:styleId="A32E329C289345C280EF387FB31824F0">
    <w:name w:val="A32E329C289345C280EF387FB31824F0"/>
    <w:rsid w:val="00D352B0"/>
  </w:style>
  <w:style w:type="paragraph" w:customStyle="1" w:styleId="1D98A383C7474E95BAE463EA01E37FE2">
    <w:name w:val="1D98A383C7474E95BAE463EA01E37FE2"/>
    <w:rsid w:val="00D352B0"/>
  </w:style>
  <w:style w:type="paragraph" w:customStyle="1" w:styleId="6C78479A62E34214843E82782DA6945E">
    <w:name w:val="6C78479A62E34214843E82782DA6945E"/>
    <w:rsid w:val="00D352B0"/>
  </w:style>
  <w:style w:type="paragraph" w:customStyle="1" w:styleId="A8574951B8CC480F96E1B3205553E11C">
    <w:name w:val="A8574951B8CC480F96E1B3205553E11C"/>
    <w:rsid w:val="00D352B0"/>
  </w:style>
  <w:style w:type="paragraph" w:customStyle="1" w:styleId="1FDEECD7CE8442CCAF11D45160CA892C">
    <w:name w:val="1FDEECD7CE8442CCAF11D45160CA892C"/>
    <w:rsid w:val="00D352B0"/>
  </w:style>
  <w:style w:type="paragraph" w:customStyle="1" w:styleId="1CAE962770214F44ABBB2AC5F8FFC986">
    <w:name w:val="1CAE962770214F44ABBB2AC5F8FFC986"/>
    <w:rsid w:val="00D352B0"/>
  </w:style>
  <w:style w:type="paragraph" w:customStyle="1" w:styleId="1B607B94BDB64415A916C131A44D1C23">
    <w:name w:val="1B607B94BDB64415A916C131A44D1C23"/>
    <w:rsid w:val="00D352B0"/>
  </w:style>
  <w:style w:type="paragraph" w:customStyle="1" w:styleId="9856D73A533048F9AC5556B110DEFD58">
    <w:name w:val="9856D73A533048F9AC5556B110DEFD58"/>
    <w:rsid w:val="00D352B0"/>
  </w:style>
  <w:style w:type="paragraph" w:customStyle="1" w:styleId="81C177AA6D344060BC8A0005AF78559B">
    <w:name w:val="81C177AA6D344060BC8A0005AF78559B"/>
    <w:rsid w:val="00D352B0"/>
  </w:style>
  <w:style w:type="paragraph" w:customStyle="1" w:styleId="D8F733A7E2604C1B92E888B6AF05631E">
    <w:name w:val="D8F733A7E2604C1B92E888B6AF05631E"/>
    <w:rsid w:val="00D352B0"/>
  </w:style>
  <w:style w:type="paragraph" w:customStyle="1" w:styleId="98D2D5C3EBB2413F86D0B73364E4209E">
    <w:name w:val="98D2D5C3EBB2413F86D0B73364E4209E"/>
    <w:rsid w:val="00D352B0"/>
  </w:style>
  <w:style w:type="paragraph" w:customStyle="1" w:styleId="6CE42EE9650C49E1BA75E11C13FF18E6">
    <w:name w:val="6CE42EE9650C49E1BA75E11C13FF18E6"/>
    <w:rsid w:val="00D352B0"/>
  </w:style>
  <w:style w:type="paragraph" w:customStyle="1" w:styleId="0CE334870BC74970823D6899E2742756">
    <w:name w:val="0CE334870BC74970823D6899E2742756"/>
    <w:rsid w:val="00D352B0"/>
  </w:style>
  <w:style w:type="paragraph" w:customStyle="1" w:styleId="CCFCA674449C4350A9310926F5CD781B">
    <w:name w:val="CCFCA674449C4350A9310926F5CD781B"/>
    <w:rsid w:val="00D352B0"/>
  </w:style>
  <w:style w:type="paragraph" w:customStyle="1" w:styleId="AB9EDEB19B37457A93FADAB05B4001FF">
    <w:name w:val="AB9EDEB19B37457A93FADAB05B4001FF"/>
    <w:rsid w:val="00D352B0"/>
  </w:style>
  <w:style w:type="paragraph" w:customStyle="1" w:styleId="0E6529EA7272420AAA8266158CEFD1C4">
    <w:name w:val="0E6529EA7272420AAA8266158CEFD1C4"/>
    <w:rsid w:val="00D352B0"/>
  </w:style>
  <w:style w:type="paragraph" w:customStyle="1" w:styleId="4B73A2FF9DDB4C1881E767AFE8A76534">
    <w:name w:val="4B73A2FF9DDB4C1881E767AFE8A76534"/>
    <w:rsid w:val="00D352B0"/>
  </w:style>
  <w:style w:type="paragraph" w:customStyle="1" w:styleId="FCD2E26A62DA483790FED06AFCC8364F">
    <w:name w:val="FCD2E26A62DA483790FED06AFCC8364F"/>
    <w:rsid w:val="00D352B0"/>
  </w:style>
  <w:style w:type="paragraph" w:customStyle="1" w:styleId="63A3772DF77747F1BC1ECD8229884758">
    <w:name w:val="63A3772DF77747F1BC1ECD8229884758"/>
    <w:rsid w:val="00D352B0"/>
  </w:style>
  <w:style w:type="paragraph" w:customStyle="1" w:styleId="C77D37DAC71C41C681440539A0E70143">
    <w:name w:val="C77D37DAC71C41C681440539A0E70143"/>
    <w:rsid w:val="00D352B0"/>
  </w:style>
  <w:style w:type="paragraph" w:customStyle="1" w:styleId="52F8FC9492D54F8293FF1F0729858732">
    <w:name w:val="52F8FC9492D54F8293FF1F0729858732"/>
    <w:rsid w:val="00D352B0"/>
  </w:style>
  <w:style w:type="paragraph" w:customStyle="1" w:styleId="E39119D48CE74EFEAFB9DE9275144928">
    <w:name w:val="E39119D48CE74EFEAFB9DE9275144928"/>
    <w:rsid w:val="00D352B0"/>
  </w:style>
  <w:style w:type="paragraph" w:customStyle="1" w:styleId="753329F2BF96491BBBEEB63126FAAD81">
    <w:name w:val="753329F2BF96491BBBEEB63126FAAD81"/>
    <w:rsid w:val="00D352B0"/>
  </w:style>
  <w:style w:type="paragraph" w:customStyle="1" w:styleId="08C3C84883714AEF84769D9E43745E46">
    <w:name w:val="08C3C84883714AEF84769D9E43745E46"/>
    <w:rsid w:val="00D352B0"/>
  </w:style>
  <w:style w:type="paragraph" w:customStyle="1" w:styleId="5DF26D2FF0AC4E64843E197CC7FF4179">
    <w:name w:val="5DF26D2FF0AC4E64843E197CC7FF4179"/>
    <w:rsid w:val="00D352B0"/>
  </w:style>
  <w:style w:type="paragraph" w:customStyle="1" w:styleId="AF136F412EF94FCD937E5808CC6454F6">
    <w:name w:val="AF136F412EF94FCD937E5808CC6454F6"/>
    <w:rsid w:val="00D352B0"/>
  </w:style>
  <w:style w:type="paragraph" w:customStyle="1" w:styleId="46495177A7654720A835E492C9F94866">
    <w:name w:val="46495177A7654720A835E492C9F94866"/>
    <w:rsid w:val="00D352B0"/>
  </w:style>
  <w:style w:type="paragraph" w:customStyle="1" w:styleId="96E6F592FB9D41F78F8D4097B94CEE7D">
    <w:name w:val="96E6F592FB9D41F78F8D4097B94CEE7D"/>
    <w:rsid w:val="00D352B0"/>
  </w:style>
  <w:style w:type="paragraph" w:customStyle="1" w:styleId="FA663B2BE0274755976CB95F3939A264">
    <w:name w:val="FA663B2BE0274755976CB95F3939A264"/>
    <w:rsid w:val="00D352B0"/>
  </w:style>
  <w:style w:type="paragraph" w:customStyle="1" w:styleId="1BD90978FF3842F5BAC15E155EB2F30E">
    <w:name w:val="1BD90978FF3842F5BAC15E155EB2F30E"/>
    <w:rsid w:val="00D352B0"/>
  </w:style>
  <w:style w:type="paragraph" w:customStyle="1" w:styleId="FC3852B18E7A47509A1F9504FCC6B4E8">
    <w:name w:val="FC3852B18E7A47509A1F9504FCC6B4E8"/>
    <w:rsid w:val="00D352B0"/>
  </w:style>
  <w:style w:type="paragraph" w:customStyle="1" w:styleId="64FD60288F7844E3BE0CADFA3C896B76">
    <w:name w:val="64FD60288F7844E3BE0CADFA3C896B76"/>
    <w:rsid w:val="00D352B0"/>
  </w:style>
  <w:style w:type="paragraph" w:customStyle="1" w:styleId="1CD2F28658F44B378B72987B214329FF">
    <w:name w:val="1CD2F28658F44B378B72987B214329FF"/>
    <w:rsid w:val="00D352B0"/>
  </w:style>
  <w:style w:type="paragraph" w:customStyle="1" w:styleId="7949E1D2E61841D8A9A58F96CA478601">
    <w:name w:val="7949E1D2E61841D8A9A58F96CA478601"/>
    <w:rsid w:val="00D352B0"/>
  </w:style>
  <w:style w:type="paragraph" w:customStyle="1" w:styleId="5B51A1BB6D0345AAACFDFC4B4BDC3B94">
    <w:name w:val="5B51A1BB6D0345AAACFDFC4B4BDC3B94"/>
    <w:rsid w:val="00D352B0"/>
  </w:style>
  <w:style w:type="paragraph" w:customStyle="1" w:styleId="4703C766AC9E4B3589FE46942681F867">
    <w:name w:val="4703C766AC9E4B3589FE46942681F867"/>
    <w:rsid w:val="00D352B0"/>
  </w:style>
  <w:style w:type="paragraph" w:customStyle="1" w:styleId="1553AC1C064240C683428E35F17CEF2E">
    <w:name w:val="1553AC1C064240C683428E35F17CEF2E"/>
    <w:rsid w:val="00D352B0"/>
  </w:style>
  <w:style w:type="paragraph" w:customStyle="1" w:styleId="7193884BD2F64C6F8E8B0759EB870165">
    <w:name w:val="7193884BD2F64C6F8E8B0759EB870165"/>
    <w:rsid w:val="00D352B0"/>
  </w:style>
  <w:style w:type="paragraph" w:customStyle="1" w:styleId="8527360E999B4B5799B51281D15AF3A1">
    <w:name w:val="8527360E999B4B5799B51281D15AF3A1"/>
    <w:rsid w:val="00D352B0"/>
  </w:style>
  <w:style w:type="paragraph" w:customStyle="1" w:styleId="CDD5E7CE6AB2463B82D3CF5AA6AE5DD9">
    <w:name w:val="CDD5E7CE6AB2463B82D3CF5AA6AE5DD9"/>
    <w:rsid w:val="00D352B0"/>
  </w:style>
  <w:style w:type="paragraph" w:customStyle="1" w:styleId="26289E759BB14541AFD95CC98EA2ECAA">
    <w:name w:val="26289E759BB14541AFD95CC98EA2ECAA"/>
    <w:rsid w:val="00D352B0"/>
  </w:style>
  <w:style w:type="paragraph" w:customStyle="1" w:styleId="7C24FCFD846E4455AB527C327D2DDC5D">
    <w:name w:val="7C24FCFD846E4455AB527C327D2DDC5D"/>
    <w:rsid w:val="00D352B0"/>
  </w:style>
  <w:style w:type="paragraph" w:customStyle="1" w:styleId="CBAA64F0B7FD4D68B5459DE4954F3CA1">
    <w:name w:val="CBAA64F0B7FD4D68B5459DE4954F3CA1"/>
    <w:rsid w:val="00D352B0"/>
  </w:style>
  <w:style w:type="paragraph" w:customStyle="1" w:styleId="CB56F2C8C2E4418A85A23A60568EDAFE">
    <w:name w:val="CB56F2C8C2E4418A85A23A60568EDAFE"/>
    <w:rsid w:val="00D352B0"/>
  </w:style>
  <w:style w:type="paragraph" w:customStyle="1" w:styleId="70C161DB290040CEBF824C3FBCD05832">
    <w:name w:val="70C161DB290040CEBF824C3FBCD05832"/>
    <w:rsid w:val="00D352B0"/>
  </w:style>
  <w:style w:type="paragraph" w:customStyle="1" w:styleId="C1EBF2F8DB5744C0BD26BA753AB41545">
    <w:name w:val="C1EBF2F8DB5744C0BD26BA753AB41545"/>
    <w:rsid w:val="00D352B0"/>
  </w:style>
  <w:style w:type="paragraph" w:customStyle="1" w:styleId="9572B9ABAEE54A119A9FAC0174A31A20">
    <w:name w:val="9572B9ABAEE54A119A9FAC0174A31A20"/>
    <w:rsid w:val="00D352B0"/>
  </w:style>
  <w:style w:type="paragraph" w:customStyle="1" w:styleId="A7805C0426914ACDA7943B0E14DE75D7">
    <w:name w:val="A7805C0426914ACDA7943B0E14DE75D7"/>
    <w:rsid w:val="00D352B0"/>
  </w:style>
  <w:style w:type="paragraph" w:customStyle="1" w:styleId="487807F2F8334EF6B9FAD4E90D48F779">
    <w:name w:val="487807F2F8334EF6B9FAD4E90D48F779"/>
    <w:rsid w:val="00D352B0"/>
  </w:style>
  <w:style w:type="paragraph" w:customStyle="1" w:styleId="767688E9F49D46AFAD2E309CF607BA61">
    <w:name w:val="767688E9F49D46AFAD2E309CF607BA61"/>
    <w:rsid w:val="00D352B0"/>
  </w:style>
  <w:style w:type="paragraph" w:customStyle="1" w:styleId="F5E45C5A5E0A4655864973A6C87FB5D2">
    <w:name w:val="F5E45C5A5E0A4655864973A6C87FB5D2"/>
    <w:rsid w:val="00D352B0"/>
  </w:style>
  <w:style w:type="paragraph" w:customStyle="1" w:styleId="066C09A6CD7C4B91ABF2F49AAA4EE17E">
    <w:name w:val="066C09A6CD7C4B91ABF2F49AAA4EE17E"/>
    <w:rsid w:val="00D352B0"/>
  </w:style>
  <w:style w:type="paragraph" w:customStyle="1" w:styleId="50ADC397CA744835BA5A61306D49DE3A">
    <w:name w:val="50ADC397CA744835BA5A61306D49DE3A"/>
    <w:rsid w:val="00D352B0"/>
  </w:style>
  <w:style w:type="paragraph" w:customStyle="1" w:styleId="CFCC397BB1FD429CA9C4F6D6F9EF1BA5">
    <w:name w:val="CFCC397BB1FD429CA9C4F6D6F9EF1BA5"/>
    <w:rsid w:val="00D352B0"/>
  </w:style>
  <w:style w:type="paragraph" w:customStyle="1" w:styleId="8AC5219EC92B4B5F9B40E447AD9D3ABD">
    <w:name w:val="8AC5219EC92B4B5F9B40E447AD9D3ABD"/>
    <w:rsid w:val="00D352B0"/>
  </w:style>
  <w:style w:type="paragraph" w:customStyle="1" w:styleId="8D26B03CF90E4B41AD778136E39E0BE0">
    <w:name w:val="8D26B03CF90E4B41AD778136E39E0BE0"/>
    <w:rsid w:val="00D352B0"/>
  </w:style>
  <w:style w:type="paragraph" w:customStyle="1" w:styleId="43F2AC4245104B1ABF44EDFC2231BFF5">
    <w:name w:val="43F2AC4245104B1ABF44EDFC2231BFF5"/>
    <w:rsid w:val="00D352B0"/>
  </w:style>
  <w:style w:type="paragraph" w:customStyle="1" w:styleId="49E848A2244C42CB917CC2122ACDA906">
    <w:name w:val="49E848A2244C42CB917CC2122ACDA906"/>
    <w:rsid w:val="00D352B0"/>
  </w:style>
  <w:style w:type="paragraph" w:customStyle="1" w:styleId="CE86A52990C74F6A8AE304F1BE01D2F1">
    <w:name w:val="CE86A52990C74F6A8AE304F1BE01D2F1"/>
    <w:rsid w:val="00D352B0"/>
  </w:style>
  <w:style w:type="paragraph" w:customStyle="1" w:styleId="B92F7BDC01764E7DB08D14A4F10B7F4D">
    <w:name w:val="B92F7BDC01764E7DB08D14A4F10B7F4D"/>
    <w:rsid w:val="00D352B0"/>
  </w:style>
  <w:style w:type="paragraph" w:customStyle="1" w:styleId="5FFB33256ABB48D49E7DFE0758B3993B">
    <w:name w:val="5FFB33256ABB48D49E7DFE0758B3993B"/>
    <w:rsid w:val="00D352B0"/>
  </w:style>
  <w:style w:type="paragraph" w:customStyle="1" w:styleId="F22AF644448D4DCDB766A6D867A9C09F">
    <w:name w:val="F22AF644448D4DCDB766A6D867A9C09F"/>
    <w:rsid w:val="00D352B0"/>
  </w:style>
  <w:style w:type="paragraph" w:customStyle="1" w:styleId="8ED0D522ADB247D888F67E84D3F23BEE">
    <w:name w:val="8ED0D522ADB247D888F67E84D3F23BEE"/>
    <w:rsid w:val="00D352B0"/>
  </w:style>
  <w:style w:type="paragraph" w:customStyle="1" w:styleId="DAF5B8442DBD417AA145C84CBC4B7296">
    <w:name w:val="DAF5B8442DBD417AA145C84CBC4B7296"/>
    <w:rsid w:val="00D352B0"/>
  </w:style>
  <w:style w:type="paragraph" w:customStyle="1" w:styleId="4F56397330F3479589FD0832CDD709A4">
    <w:name w:val="4F56397330F3479589FD0832CDD709A4"/>
    <w:rsid w:val="00D352B0"/>
  </w:style>
  <w:style w:type="paragraph" w:customStyle="1" w:styleId="710ACBC1C5BE4ED98C74F352DE883BCB">
    <w:name w:val="710ACBC1C5BE4ED98C74F352DE883BCB"/>
    <w:rsid w:val="00D352B0"/>
  </w:style>
  <w:style w:type="paragraph" w:customStyle="1" w:styleId="ABFDA743DF7A46C5B277674BF2971293">
    <w:name w:val="ABFDA743DF7A46C5B277674BF2971293"/>
    <w:rsid w:val="00D352B0"/>
  </w:style>
  <w:style w:type="paragraph" w:customStyle="1" w:styleId="0F64D76584C147FFA2AA823A99C330B7">
    <w:name w:val="0F64D76584C147FFA2AA823A99C330B7"/>
    <w:rsid w:val="00D352B0"/>
  </w:style>
  <w:style w:type="paragraph" w:customStyle="1" w:styleId="D45F4A20E4FC47BB92F066C76C0C5564">
    <w:name w:val="D45F4A20E4FC47BB92F066C76C0C5564"/>
    <w:rsid w:val="00D352B0"/>
  </w:style>
  <w:style w:type="paragraph" w:customStyle="1" w:styleId="E09D148A8D87490D8D583F436877658D">
    <w:name w:val="E09D148A8D87490D8D583F436877658D"/>
    <w:rsid w:val="00D352B0"/>
  </w:style>
  <w:style w:type="paragraph" w:customStyle="1" w:styleId="81E9A7C9971E4D2BA3405945EC1D17E5">
    <w:name w:val="81E9A7C9971E4D2BA3405945EC1D17E5"/>
    <w:rsid w:val="00D352B0"/>
  </w:style>
  <w:style w:type="paragraph" w:customStyle="1" w:styleId="026067011B8C44D58EA2475B724D5A72">
    <w:name w:val="026067011B8C44D58EA2475B724D5A72"/>
    <w:rsid w:val="00D352B0"/>
  </w:style>
  <w:style w:type="paragraph" w:customStyle="1" w:styleId="E37E5A5B0837401DB105968B3338B8C9">
    <w:name w:val="E37E5A5B0837401DB105968B3338B8C9"/>
    <w:rsid w:val="00D352B0"/>
  </w:style>
  <w:style w:type="paragraph" w:customStyle="1" w:styleId="66F97C9C5E2B4FB8BE44452015CFF831">
    <w:name w:val="66F97C9C5E2B4FB8BE44452015CFF831"/>
    <w:rsid w:val="00D352B0"/>
  </w:style>
  <w:style w:type="paragraph" w:customStyle="1" w:styleId="632850F28A36481BAD4BBF2AE9F51A36">
    <w:name w:val="632850F28A36481BAD4BBF2AE9F51A36"/>
    <w:rsid w:val="00D352B0"/>
  </w:style>
  <w:style w:type="paragraph" w:customStyle="1" w:styleId="9CDF6955F28E4807A84FB1DCA70A37EF">
    <w:name w:val="9CDF6955F28E4807A84FB1DCA70A37EF"/>
    <w:rsid w:val="00D352B0"/>
  </w:style>
  <w:style w:type="paragraph" w:customStyle="1" w:styleId="0BD14CBD7DBD4798B14A56D0A75D2592">
    <w:name w:val="0BD14CBD7DBD4798B14A56D0A75D2592"/>
    <w:rsid w:val="00D352B0"/>
  </w:style>
  <w:style w:type="paragraph" w:customStyle="1" w:styleId="7E0792424F474899865CD05B06A19289">
    <w:name w:val="7E0792424F474899865CD05B06A19289"/>
    <w:rsid w:val="00D352B0"/>
  </w:style>
  <w:style w:type="paragraph" w:customStyle="1" w:styleId="F77BE0E46C1941A297B0583C5F08641A">
    <w:name w:val="F77BE0E46C1941A297B0583C5F08641A"/>
    <w:rsid w:val="00D352B0"/>
  </w:style>
  <w:style w:type="paragraph" w:customStyle="1" w:styleId="6542E854C66C4B9592E94BD4188EC1E2">
    <w:name w:val="6542E854C66C4B9592E94BD4188EC1E2"/>
    <w:rsid w:val="00D352B0"/>
  </w:style>
  <w:style w:type="paragraph" w:customStyle="1" w:styleId="10B5FE99C01E41948D398CAF08FB2304">
    <w:name w:val="10B5FE99C01E41948D398CAF08FB2304"/>
    <w:rsid w:val="00D352B0"/>
  </w:style>
  <w:style w:type="paragraph" w:customStyle="1" w:styleId="205E5B8F4F9D450484F402DF0ED2B181">
    <w:name w:val="205E5B8F4F9D450484F402DF0ED2B181"/>
    <w:rsid w:val="00D352B0"/>
  </w:style>
  <w:style w:type="paragraph" w:customStyle="1" w:styleId="6A098858E6674A49B62F527EB84E43EA">
    <w:name w:val="6A098858E6674A49B62F527EB84E43EA"/>
    <w:rsid w:val="00D352B0"/>
  </w:style>
  <w:style w:type="paragraph" w:customStyle="1" w:styleId="53B933C772444EC7AD77C87C1EC29C84">
    <w:name w:val="53B933C772444EC7AD77C87C1EC29C84"/>
    <w:rsid w:val="00D352B0"/>
  </w:style>
  <w:style w:type="paragraph" w:customStyle="1" w:styleId="57AF07FCE04647C48B3E807E23028C56">
    <w:name w:val="57AF07FCE04647C48B3E807E23028C56"/>
    <w:rsid w:val="00D352B0"/>
  </w:style>
  <w:style w:type="paragraph" w:customStyle="1" w:styleId="4254468F6C7944C39FEDB4E84D9F9B81">
    <w:name w:val="4254468F6C7944C39FEDB4E84D9F9B81"/>
    <w:rsid w:val="00D352B0"/>
  </w:style>
  <w:style w:type="paragraph" w:customStyle="1" w:styleId="71F19D01CF504C8281228A77E3C11A38">
    <w:name w:val="71F19D01CF504C8281228A77E3C11A38"/>
    <w:rsid w:val="00D352B0"/>
  </w:style>
  <w:style w:type="paragraph" w:customStyle="1" w:styleId="93F17749FDA74479923D2E6669BE6F6E">
    <w:name w:val="93F17749FDA74479923D2E6669BE6F6E"/>
    <w:rsid w:val="00D352B0"/>
  </w:style>
  <w:style w:type="paragraph" w:customStyle="1" w:styleId="E8B9B48E55564704B7FB50522BD0A11B">
    <w:name w:val="E8B9B48E55564704B7FB50522BD0A11B"/>
    <w:rsid w:val="00D352B0"/>
  </w:style>
  <w:style w:type="paragraph" w:customStyle="1" w:styleId="0DCFFB4053604122B8524881E1060F2D">
    <w:name w:val="0DCFFB4053604122B8524881E1060F2D"/>
    <w:rsid w:val="00D352B0"/>
  </w:style>
  <w:style w:type="paragraph" w:customStyle="1" w:styleId="20216B0ABFCB44E78996E611FB0997AD">
    <w:name w:val="20216B0ABFCB44E78996E611FB0997AD"/>
    <w:rsid w:val="00D352B0"/>
  </w:style>
  <w:style w:type="paragraph" w:customStyle="1" w:styleId="F2D43E21D62E4CC9A1655FD385D1FE41">
    <w:name w:val="F2D43E21D62E4CC9A1655FD385D1FE41"/>
    <w:rsid w:val="00D352B0"/>
  </w:style>
  <w:style w:type="paragraph" w:customStyle="1" w:styleId="47E56BB7485B47B383E32519C67911F4">
    <w:name w:val="47E56BB7485B47B383E32519C67911F4"/>
    <w:rsid w:val="00D352B0"/>
  </w:style>
  <w:style w:type="paragraph" w:customStyle="1" w:styleId="6B45B3D27C894678A978DB75A4817F04">
    <w:name w:val="6B45B3D27C894678A978DB75A4817F04"/>
    <w:rsid w:val="00D352B0"/>
  </w:style>
  <w:style w:type="paragraph" w:customStyle="1" w:styleId="6356FD80574F41949E0477000CA6A52D">
    <w:name w:val="6356FD80574F41949E0477000CA6A52D"/>
    <w:rsid w:val="00D352B0"/>
  </w:style>
  <w:style w:type="paragraph" w:customStyle="1" w:styleId="D72DFC0F347B45748FE7755F093FA2B4">
    <w:name w:val="D72DFC0F347B45748FE7755F093FA2B4"/>
    <w:rsid w:val="00D352B0"/>
  </w:style>
  <w:style w:type="paragraph" w:customStyle="1" w:styleId="4CBCE9879FF343439141F4100ADCFA9F">
    <w:name w:val="4CBCE9879FF343439141F4100ADCFA9F"/>
    <w:rsid w:val="00D352B0"/>
  </w:style>
  <w:style w:type="paragraph" w:customStyle="1" w:styleId="E95ACC4CF0F84D278768ED83D3E4C960">
    <w:name w:val="E95ACC4CF0F84D278768ED83D3E4C960"/>
    <w:rsid w:val="00D352B0"/>
  </w:style>
  <w:style w:type="paragraph" w:customStyle="1" w:styleId="941993145C5D48F8A617D93F35757E93">
    <w:name w:val="941993145C5D48F8A617D93F35757E93"/>
    <w:rsid w:val="00D352B0"/>
  </w:style>
  <w:style w:type="paragraph" w:customStyle="1" w:styleId="0C36A57AFEB943F2BC9318D510816297">
    <w:name w:val="0C36A57AFEB943F2BC9318D510816297"/>
    <w:rsid w:val="00D352B0"/>
  </w:style>
  <w:style w:type="paragraph" w:customStyle="1" w:styleId="8C5C445C9ED44AFE8AAA40BB92700D46">
    <w:name w:val="8C5C445C9ED44AFE8AAA40BB92700D46"/>
    <w:rsid w:val="00D352B0"/>
  </w:style>
  <w:style w:type="paragraph" w:customStyle="1" w:styleId="04DC81F0C99E43B38FFD53FEA713B01E">
    <w:name w:val="04DC81F0C99E43B38FFD53FEA713B01E"/>
    <w:rsid w:val="00D352B0"/>
  </w:style>
  <w:style w:type="paragraph" w:customStyle="1" w:styleId="EA2B682A5671444E9D37DF298CB41145">
    <w:name w:val="EA2B682A5671444E9D37DF298CB41145"/>
    <w:rsid w:val="00D352B0"/>
  </w:style>
  <w:style w:type="paragraph" w:customStyle="1" w:styleId="3E679360CDB24760AF81F453FCBEEA42">
    <w:name w:val="3E679360CDB24760AF81F453FCBEEA42"/>
    <w:rsid w:val="00D352B0"/>
  </w:style>
  <w:style w:type="paragraph" w:customStyle="1" w:styleId="E13F9BF8F7554B3098DFC66761FD2E2E">
    <w:name w:val="E13F9BF8F7554B3098DFC66761FD2E2E"/>
    <w:rsid w:val="00D352B0"/>
  </w:style>
  <w:style w:type="paragraph" w:customStyle="1" w:styleId="2257C0E9724E4607A1238A2B147E2536">
    <w:name w:val="2257C0E9724E4607A1238A2B147E2536"/>
    <w:rsid w:val="00D352B0"/>
  </w:style>
  <w:style w:type="paragraph" w:customStyle="1" w:styleId="48A023D972F14829B30D86CF64C1C18E">
    <w:name w:val="48A023D972F14829B30D86CF64C1C18E"/>
    <w:rsid w:val="00D352B0"/>
  </w:style>
  <w:style w:type="paragraph" w:customStyle="1" w:styleId="4D02FFDE269D4AA4966CC907E640B50C">
    <w:name w:val="4D02FFDE269D4AA4966CC907E640B50C"/>
    <w:rsid w:val="00D352B0"/>
  </w:style>
  <w:style w:type="paragraph" w:customStyle="1" w:styleId="67F65D5C68504EDBB14DFB8C2AEDF98F">
    <w:name w:val="67F65D5C68504EDBB14DFB8C2AEDF98F"/>
    <w:rsid w:val="00D352B0"/>
  </w:style>
  <w:style w:type="paragraph" w:customStyle="1" w:styleId="08B15A63D34E4BD5B4C77D017D144A6D">
    <w:name w:val="08B15A63D34E4BD5B4C77D017D144A6D"/>
    <w:rsid w:val="00D352B0"/>
  </w:style>
  <w:style w:type="paragraph" w:customStyle="1" w:styleId="DE67BA30E5B44C9CA3B6204C85B727CB">
    <w:name w:val="DE67BA30E5B44C9CA3B6204C85B727CB"/>
    <w:rsid w:val="002E059E"/>
  </w:style>
  <w:style w:type="paragraph" w:customStyle="1" w:styleId="C1399441BDFF4DE095B69CADCA3229D8">
    <w:name w:val="C1399441BDFF4DE095B69CADCA3229D8"/>
    <w:rsid w:val="002E059E"/>
  </w:style>
  <w:style w:type="paragraph" w:customStyle="1" w:styleId="4BD7599BBDE9443B8519470B461AE6BA">
    <w:name w:val="4BD7599BBDE9443B8519470B461AE6BA"/>
    <w:rsid w:val="002E059E"/>
  </w:style>
  <w:style w:type="paragraph" w:customStyle="1" w:styleId="28AC973BF2AD4D388153590E2636A5E2">
    <w:name w:val="28AC973BF2AD4D388153590E2636A5E2"/>
    <w:rsid w:val="002E059E"/>
  </w:style>
  <w:style w:type="paragraph" w:customStyle="1" w:styleId="29BC4C9BD48A4DBA9015314AED4D53D0">
    <w:name w:val="29BC4C9BD48A4DBA9015314AED4D53D0"/>
    <w:rsid w:val="002E059E"/>
  </w:style>
  <w:style w:type="paragraph" w:customStyle="1" w:styleId="8AAA2CE605984B2BAA7C9BB0719F1524">
    <w:name w:val="8AAA2CE605984B2BAA7C9BB0719F1524"/>
    <w:rsid w:val="002E059E"/>
  </w:style>
  <w:style w:type="paragraph" w:customStyle="1" w:styleId="4A1E2087087C4CD1B7E343EF98011BC4">
    <w:name w:val="4A1E2087087C4CD1B7E343EF98011BC4"/>
    <w:rsid w:val="002E059E"/>
  </w:style>
  <w:style w:type="paragraph" w:customStyle="1" w:styleId="FFED9711301E40418A14C94668F1FB41">
    <w:name w:val="FFED9711301E40418A14C94668F1FB41"/>
    <w:rsid w:val="002E059E"/>
  </w:style>
  <w:style w:type="paragraph" w:customStyle="1" w:styleId="4BBA5A1D29514B6B89EFF06D11151C80">
    <w:name w:val="4BBA5A1D29514B6B89EFF06D11151C80"/>
    <w:rsid w:val="002E059E"/>
  </w:style>
  <w:style w:type="paragraph" w:customStyle="1" w:styleId="718E50F777E547298649547D5CC4A131">
    <w:name w:val="718E50F777E547298649547D5CC4A131"/>
    <w:rsid w:val="002E059E"/>
  </w:style>
  <w:style w:type="paragraph" w:customStyle="1" w:styleId="18AB89A0521A48ED8C067BB54481BE93">
    <w:name w:val="18AB89A0521A48ED8C067BB54481BE93"/>
    <w:rsid w:val="002E059E"/>
  </w:style>
  <w:style w:type="paragraph" w:customStyle="1" w:styleId="8CAC5E994ABB43658E75AC6DC08A4F53">
    <w:name w:val="8CAC5E994ABB43658E75AC6DC08A4F53"/>
    <w:rsid w:val="002E059E"/>
  </w:style>
  <w:style w:type="paragraph" w:customStyle="1" w:styleId="76BCA177D3FF44519A65D12B6B73D3D0">
    <w:name w:val="76BCA177D3FF44519A65D12B6B73D3D0"/>
    <w:rsid w:val="002E059E"/>
  </w:style>
  <w:style w:type="paragraph" w:customStyle="1" w:styleId="530C963B1286422C8239805DA6E9E27D">
    <w:name w:val="530C963B1286422C8239805DA6E9E27D"/>
    <w:rsid w:val="002E059E"/>
  </w:style>
  <w:style w:type="paragraph" w:customStyle="1" w:styleId="4BBF4B27ACAE47758D721BC7FAF999D1">
    <w:name w:val="4BBF4B27ACAE47758D721BC7FAF999D1"/>
    <w:rsid w:val="002E059E"/>
  </w:style>
  <w:style w:type="paragraph" w:customStyle="1" w:styleId="AB9D45520B4642839198F569078FCA4B">
    <w:name w:val="AB9D45520B4642839198F569078FCA4B"/>
    <w:rsid w:val="002E059E"/>
  </w:style>
  <w:style w:type="paragraph" w:customStyle="1" w:styleId="E5941E1CBE7E451188F26297BD7F4AAA">
    <w:name w:val="E5941E1CBE7E451188F26297BD7F4AAA"/>
    <w:rsid w:val="002E059E"/>
  </w:style>
  <w:style w:type="paragraph" w:customStyle="1" w:styleId="B0DC890432BC4D6EA58CCF8F5A6FC814">
    <w:name w:val="B0DC890432BC4D6EA58CCF8F5A6FC814"/>
    <w:rsid w:val="002E059E"/>
  </w:style>
  <w:style w:type="paragraph" w:customStyle="1" w:styleId="D0FAED82B73147F794F3C73C4550BC3D">
    <w:name w:val="D0FAED82B73147F794F3C73C4550BC3D"/>
    <w:rsid w:val="002E059E"/>
  </w:style>
  <w:style w:type="paragraph" w:customStyle="1" w:styleId="47D43184933A4B9DBA3687373952B533">
    <w:name w:val="47D43184933A4B9DBA3687373952B533"/>
    <w:rsid w:val="002E059E"/>
  </w:style>
  <w:style w:type="paragraph" w:customStyle="1" w:styleId="A9AFAAC4962742B389005BBEE116AC00">
    <w:name w:val="A9AFAAC4962742B389005BBEE116AC00"/>
    <w:rsid w:val="002E059E"/>
  </w:style>
  <w:style w:type="paragraph" w:customStyle="1" w:styleId="44976E3DF6DE40CDBC6E3CF433D88614">
    <w:name w:val="44976E3DF6DE40CDBC6E3CF433D88614"/>
    <w:rsid w:val="002E059E"/>
  </w:style>
  <w:style w:type="paragraph" w:customStyle="1" w:styleId="7C261BACF77A4278B625E21AA68D8977">
    <w:name w:val="7C261BACF77A4278B625E21AA68D8977"/>
    <w:rsid w:val="002E059E"/>
  </w:style>
  <w:style w:type="paragraph" w:customStyle="1" w:styleId="B17765358F4F42BA9004A9BC2433BEFC">
    <w:name w:val="B17765358F4F42BA9004A9BC2433BEFC"/>
    <w:rsid w:val="002E059E"/>
  </w:style>
  <w:style w:type="paragraph" w:customStyle="1" w:styleId="2EE4F1B2FA0145BA949EF73D1C73E2A0">
    <w:name w:val="2EE4F1B2FA0145BA949EF73D1C73E2A0"/>
    <w:rsid w:val="002E059E"/>
  </w:style>
  <w:style w:type="paragraph" w:customStyle="1" w:styleId="E215F7D66D7B48ACABE25BE27A68D078">
    <w:name w:val="E215F7D66D7B48ACABE25BE27A68D078"/>
    <w:rsid w:val="002E059E"/>
  </w:style>
  <w:style w:type="paragraph" w:customStyle="1" w:styleId="98348A44D1064F7FB6FCEB82B5D28641">
    <w:name w:val="98348A44D1064F7FB6FCEB82B5D28641"/>
    <w:rsid w:val="002E059E"/>
  </w:style>
  <w:style w:type="paragraph" w:customStyle="1" w:styleId="8855A209C48F478B8250CC29931B49E6">
    <w:name w:val="8855A209C48F478B8250CC29931B49E6"/>
    <w:rsid w:val="002E059E"/>
  </w:style>
  <w:style w:type="paragraph" w:customStyle="1" w:styleId="8D91AA122485473A854FCB814A05CB8C">
    <w:name w:val="8D91AA122485473A854FCB814A05CB8C"/>
    <w:rsid w:val="002E059E"/>
  </w:style>
  <w:style w:type="paragraph" w:customStyle="1" w:styleId="E8C2E1417B224A65A8EBBFD93F01E83B">
    <w:name w:val="E8C2E1417B224A65A8EBBFD93F01E83B"/>
    <w:rsid w:val="002E059E"/>
  </w:style>
  <w:style w:type="paragraph" w:customStyle="1" w:styleId="2C484DA47FDA491F869F1FA306660B16">
    <w:name w:val="2C484DA47FDA491F869F1FA306660B16"/>
    <w:rsid w:val="002E059E"/>
  </w:style>
  <w:style w:type="paragraph" w:customStyle="1" w:styleId="36306D6486214C3CB327E7BAB45CA1A4">
    <w:name w:val="36306D6486214C3CB327E7BAB45CA1A4"/>
    <w:rsid w:val="002E059E"/>
  </w:style>
  <w:style w:type="paragraph" w:customStyle="1" w:styleId="A8592889E2AA4A329940C67FA4D6EAE1">
    <w:name w:val="A8592889E2AA4A329940C67FA4D6EAE1"/>
    <w:rsid w:val="002E059E"/>
  </w:style>
  <w:style w:type="paragraph" w:customStyle="1" w:styleId="48D8141411564D3FA5BA20ECA636059C">
    <w:name w:val="48D8141411564D3FA5BA20ECA636059C"/>
    <w:rsid w:val="002E059E"/>
  </w:style>
  <w:style w:type="paragraph" w:customStyle="1" w:styleId="2B8C801F80E74B48A97D0849AED5A4F9">
    <w:name w:val="2B8C801F80E74B48A97D0849AED5A4F9"/>
    <w:rsid w:val="002E059E"/>
  </w:style>
  <w:style w:type="paragraph" w:customStyle="1" w:styleId="74727239F65C4266A5AF0F3B4D7C9DC8">
    <w:name w:val="74727239F65C4266A5AF0F3B4D7C9DC8"/>
    <w:rsid w:val="002E059E"/>
  </w:style>
  <w:style w:type="paragraph" w:customStyle="1" w:styleId="8819D4C841F74EBCBFB28A45B9F666FB">
    <w:name w:val="8819D4C841F74EBCBFB28A45B9F666FB"/>
    <w:rsid w:val="002E059E"/>
  </w:style>
  <w:style w:type="paragraph" w:customStyle="1" w:styleId="A5603873750842D5BDD7C46CB1B3DB3E">
    <w:name w:val="A5603873750842D5BDD7C46CB1B3DB3E"/>
    <w:rsid w:val="002E059E"/>
  </w:style>
  <w:style w:type="paragraph" w:customStyle="1" w:styleId="6A5C06F304E44A749BDC570ACACB340E">
    <w:name w:val="6A5C06F304E44A749BDC570ACACB340E"/>
    <w:rsid w:val="002E059E"/>
  </w:style>
  <w:style w:type="paragraph" w:customStyle="1" w:styleId="18BC1AABACF74072A9E3113AD541DF55">
    <w:name w:val="18BC1AABACF74072A9E3113AD541DF55"/>
    <w:rsid w:val="002E059E"/>
  </w:style>
  <w:style w:type="paragraph" w:customStyle="1" w:styleId="EAB66839C1F04D8C9C3A4C631E10E215">
    <w:name w:val="EAB66839C1F04D8C9C3A4C631E10E215"/>
    <w:rsid w:val="002E059E"/>
  </w:style>
  <w:style w:type="paragraph" w:customStyle="1" w:styleId="236E96FC11CE4DD5A79079F6427F9665">
    <w:name w:val="236E96FC11CE4DD5A79079F6427F9665"/>
    <w:rsid w:val="002E059E"/>
  </w:style>
  <w:style w:type="paragraph" w:customStyle="1" w:styleId="AF0529F5C2B7467595C6AAA638D9D432">
    <w:name w:val="AF0529F5C2B7467595C6AAA638D9D432"/>
    <w:rsid w:val="002E059E"/>
  </w:style>
  <w:style w:type="paragraph" w:customStyle="1" w:styleId="ADE27A1F4D2349BBBAE11E2252243ACE">
    <w:name w:val="ADE27A1F4D2349BBBAE11E2252243ACE"/>
    <w:rsid w:val="002E059E"/>
  </w:style>
  <w:style w:type="paragraph" w:customStyle="1" w:styleId="06C5262E61DC4FEB81E14ECE304A40D9">
    <w:name w:val="06C5262E61DC4FEB81E14ECE304A40D9"/>
    <w:rsid w:val="002E059E"/>
  </w:style>
  <w:style w:type="paragraph" w:customStyle="1" w:styleId="FC0E481446FC4C14B52CD7BFFC2EFF63">
    <w:name w:val="FC0E481446FC4C14B52CD7BFFC2EFF63"/>
    <w:rsid w:val="002E059E"/>
  </w:style>
  <w:style w:type="paragraph" w:customStyle="1" w:styleId="DD305DDC92F74253A1F9B5CF76DD18C9">
    <w:name w:val="DD305DDC92F74253A1F9B5CF76DD18C9"/>
    <w:rsid w:val="002E059E"/>
  </w:style>
  <w:style w:type="paragraph" w:customStyle="1" w:styleId="C04E2AC8CBD04F0187FE50B4BD1E3B4B">
    <w:name w:val="C04E2AC8CBD04F0187FE50B4BD1E3B4B"/>
    <w:rsid w:val="002E059E"/>
  </w:style>
  <w:style w:type="paragraph" w:customStyle="1" w:styleId="7F759F83FF924395A10EE659E04AEB93">
    <w:name w:val="7F759F83FF924395A10EE659E04AEB93"/>
    <w:rsid w:val="002E059E"/>
  </w:style>
  <w:style w:type="paragraph" w:customStyle="1" w:styleId="DFAAC01F69CC41158369F56465743667">
    <w:name w:val="DFAAC01F69CC41158369F56465743667"/>
    <w:rsid w:val="002E059E"/>
  </w:style>
  <w:style w:type="paragraph" w:customStyle="1" w:styleId="406C681539574FC8B3F21657DCEAAA95">
    <w:name w:val="406C681539574FC8B3F21657DCEAAA95"/>
    <w:rsid w:val="002E059E"/>
  </w:style>
  <w:style w:type="paragraph" w:customStyle="1" w:styleId="1C6840B3F6B6432EBF05EE233EC54807">
    <w:name w:val="1C6840B3F6B6432EBF05EE233EC54807"/>
    <w:rsid w:val="002E059E"/>
  </w:style>
  <w:style w:type="paragraph" w:customStyle="1" w:styleId="71080CB974ED4239A14FFC19B297F0E9">
    <w:name w:val="71080CB974ED4239A14FFC19B297F0E9"/>
    <w:rsid w:val="002E059E"/>
  </w:style>
  <w:style w:type="paragraph" w:customStyle="1" w:styleId="8A1F2D903039498AA78789A42D6B1F50">
    <w:name w:val="8A1F2D903039498AA78789A42D6B1F50"/>
    <w:rsid w:val="002E059E"/>
  </w:style>
  <w:style w:type="paragraph" w:customStyle="1" w:styleId="A9A4AAEDB7304FACB66947EB549E4AE6">
    <w:name w:val="A9A4AAEDB7304FACB66947EB549E4AE6"/>
    <w:rsid w:val="002E059E"/>
  </w:style>
  <w:style w:type="paragraph" w:customStyle="1" w:styleId="4EDB3047CAF6424685F63FA34FF5D46A">
    <w:name w:val="4EDB3047CAF6424685F63FA34FF5D46A"/>
    <w:rsid w:val="002E059E"/>
  </w:style>
  <w:style w:type="paragraph" w:customStyle="1" w:styleId="861BD3E0AC084123984BA692AD3D1B39">
    <w:name w:val="861BD3E0AC084123984BA692AD3D1B39"/>
    <w:rsid w:val="002E059E"/>
  </w:style>
  <w:style w:type="paragraph" w:customStyle="1" w:styleId="282EAE4E43874AF889C60D65F000E6F9">
    <w:name w:val="282EAE4E43874AF889C60D65F000E6F9"/>
    <w:rsid w:val="002E059E"/>
  </w:style>
  <w:style w:type="paragraph" w:customStyle="1" w:styleId="7CFE02D63735440CB7CCA6B47C5E82BC">
    <w:name w:val="7CFE02D63735440CB7CCA6B47C5E82BC"/>
    <w:rsid w:val="002E059E"/>
  </w:style>
  <w:style w:type="paragraph" w:customStyle="1" w:styleId="E828A00A93D94A76967ABADB0D2A5DCD">
    <w:name w:val="E828A00A93D94A76967ABADB0D2A5DCD"/>
    <w:rsid w:val="002E059E"/>
  </w:style>
  <w:style w:type="paragraph" w:customStyle="1" w:styleId="4E39984AA492444682D34DB70EFAEEBA">
    <w:name w:val="4E39984AA492444682D34DB70EFAEEBA"/>
    <w:rsid w:val="002E059E"/>
  </w:style>
  <w:style w:type="paragraph" w:customStyle="1" w:styleId="AE99DAF6D5F4460FA3EF06A4E24ACD90">
    <w:name w:val="AE99DAF6D5F4460FA3EF06A4E24ACD90"/>
    <w:rsid w:val="002E059E"/>
  </w:style>
  <w:style w:type="paragraph" w:customStyle="1" w:styleId="13E6E0DE5B564AA1915606AA78FF878B">
    <w:name w:val="13E6E0DE5B564AA1915606AA78FF878B"/>
    <w:rsid w:val="002E059E"/>
  </w:style>
  <w:style w:type="paragraph" w:customStyle="1" w:styleId="130B58EF1F60439A8F1476A21252D735">
    <w:name w:val="130B58EF1F60439A8F1476A21252D735"/>
    <w:rsid w:val="002E059E"/>
  </w:style>
  <w:style w:type="paragraph" w:customStyle="1" w:styleId="643F49D0688145A6A3B65F02C646918A">
    <w:name w:val="643F49D0688145A6A3B65F02C646918A"/>
    <w:rsid w:val="002E059E"/>
  </w:style>
  <w:style w:type="paragraph" w:customStyle="1" w:styleId="6C62E14F154649E596CBE70EB8417E81">
    <w:name w:val="6C62E14F154649E596CBE70EB8417E81"/>
    <w:rsid w:val="002E059E"/>
  </w:style>
  <w:style w:type="paragraph" w:customStyle="1" w:styleId="19C95FCA3C6A45F1A9E77F94FA6FE4F0">
    <w:name w:val="19C95FCA3C6A45F1A9E77F94FA6FE4F0"/>
    <w:rsid w:val="002E059E"/>
  </w:style>
  <w:style w:type="paragraph" w:customStyle="1" w:styleId="81083D1BB57B4B5DACB650F13A621C5A">
    <w:name w:val="81083D1BB57B4B5DACB650F13A621C5A"/>
    <w:rsid w:val="002E059E"/>
  </w:style>
  <w:style w:type="paragraph" w:customStyle="1" w:styleId="E6528D66E7F348A892A768EDF70779BA">
    <w:name w:val="E6528D66E7F348A892A768EDF70779BA"/>
    <w:rsid w:val="002E059E"/>
  </w:style>
  <w:style w:type="paragraph" w:customStyle="1" w:styleId="5298EB24EFB5417D9946366C48E6D9C4">
    <w:name w:val="5298EB24EFB5417D9946366C48E6D9C4"/>
    <w:rsid w:val="002E059E"/>
  </w:style>
  <w:style w:type="paragraph" w:customStyle="1" w:styleId="6298BDAC7C594DF6A3F84F94673D4EBB">
    <w:name w:val="6298BDAC7C594DF6A3F84F94673D4EBB"/>
    <w:rsid w:val="002E059E"/>
  </w:style>
  <w:style w:type="paragraph" w:customStyle="1" w:styleId="5379932D5B044BFF88CD5F5532D23841">
    <w:name w:val="5379932D5B044BFF88CD5F5532D23841"/>
    <w:rsid w:val="002E059E"/>
  </w:style>
  <w:style w:type="paragraph" w:customStyle="1" w:styleId="0232E5C72EAF450B83744B221DEDBED5">
    <w:name w:val="0232E5C72EAF450B83744B221DEDBED5"/>
    <w:rsid w:val="002E059E"/>
  </w:style>
  <w:style w:type="paragraph" w:customStyle="1" w:styleId="D6416B248DE44F1A9C7F1F26D4C704B1">
    <w:name w:val="D6416B248DE44F1A9C7F1F26D4C704B1"/>
    <w:rsid w:val="002E059E"/>
  </w:style>
  <w:style w:type="paragraph" w:customStyle="1" w:styleId="98C2730CD62C4F0A939296861769F684">
    <w:name w:val="98C2730CD62C4F0A939296861769F684"/>
    <w:rsid w:val="002E059E"/>
  </w:style>
  <w:style w:type="paragraph" w:customStyle="1" w:styleId="E6C3DCE2A7C54335842ABAEF92EB11B7">
    <w:name w:val="E6C3DCE2A7C54335842ABAEF92EB11B7"/>
    <w:rsid w:val="002E059E"/>
  </w:style>
  <w:style w:type="paragraph" w:customStyle="1" w:styleId="94EF727FDE784C8C9144F90C7F5B009F">
    <w:name w:val="94EF727FDE784C8C9144F90C7F5B009F"/>
    <w:rsid w:val="002E059E"/>
  </w:style>
  <w:style w:type="paragraph" w:customStyle="1" w:styleId="36E60B0357994302B5157294481D4042">
    <w:name w:val="36E60B0357994302B5157294481D4042"/>
    <w:rsid w:val="002E059E"/>
  </w:style>
  <w:style w:type="paragraph" w:customStyle="1" w:styleId="9557D360EE8346FCBD672575B3B72F8C">
    <w:name w:val="9557D360EE8346FCBD672575B3B72F8C"/>
    <w:rsid w:val="002E059E"/>
  </w:style>
  <w:style w:type="paragraph" w:customStyle="1" w:styleId="A06B62EE5F884478922E140FC2241739">
    <w:name w:val="A06B62EE5F884478922E140FC2241739"/>
    <w:rsid w:val="002E059E"/>
  </w:style>
  <w:style w:type="paragraph" w:customStyle="1" w:styleId="6BADFC350E954FE8B6D857D4A494A5E3">
    <w:name w:val="6BADFC350E954FE8B6D857D4A494A5E3"/>
    <w:rsid w:val="002E059E"/>
  </w:style>
  <w:style w:type="paragraph" w:customStyle="1" w:styleId="95E8126D8ABF4DE58AB352765E10373A">
    <w:name w:val="95E8126D8ABF4DE58AB352765E10373A"/>
    <w:rsid w:val="002E059E"/>
  </w:style>
  <w:style w:type="paragraph" w:customStyle="1" w:styleId="DF4D9D72397D452C873C4AB965773BE5">
    <w:name w:val="DF4D9D72397D452C873C4AB965773BE5"/>
    <w:rsid w:val="002E059E"/>
  </w:style>
  <w:style w:type="paragraph" w:customStyle="1" w:styleId="2DA44397BE7644C8B19E8A942EDB915B">
    <w:name w:val="2DA44397BE7644C8B19E8A942EDB915B"/>
    <w:rsid w:val="002E059E"/>
  </w:style>
  <w:style w:type="paragraph" w:customStyle="1" w:styleId="26A0B09CB6954865AE62F148210CE162">
    <w:name w:val="26A0B09CB6954865AE62F148210CE162"/>
    <w:rsid w:val="002E059E"/>
  </w:style>
  <w:style w:type="paragraph" w:customStyle="1" w:styleId="D2E4EBD5DC8B4654919359992249B029">
    <w:name w:val="D2E4EBD5DC8B4654919359992249B029"/>
    <w:rsid w:val="002E059E"/>
  </w:style>
  <w:style w:type="paragraph" w:customStyle="1" w:styleId="3E1D3D880405496AA8FC8470F94C1896">
    <w:name w:val="3E1D3D880405496AA8FC8470F94C1896"/>
    <w:rsid w:val="002E059E"/>
  </w:style>
  <w:style w:type="paragraph" w:customStyle="1" w:styleId="8FA7384DA2874216A9703088EBE21A16">
    <w:name w:val="8FA7384DA2874216A9703088EBE21A16"/>
    <w:rsid w:val="002E059E"/>
  </w:style>
  <w:style w:type="paragraph" w:customStyle="1" w:styleId="E814F55C700345739649727F553126DB">
    <w:name w:val="E814F55C700345739649727F553126DB"/>
    <w:rsid w:val="002E059E"/>
  </w:style>
  <w:style w:type="paragraph" w:customStyle="1" w:styleId="38C03C493B754614B043F29595F1862B">
    <w:name w:val="38C03C493B754614B043F29595F1862B"/>
    <w:rsid w:val="002E059E"/>
  </w:style>
  <w:style w:type="paragraph" w:customStyle="1" w:styleId="27583FA09E254A71AEDB3F2A5DC9E70C">
    <w:name w:val="27583FA09E254A71AEDB3F2A5DC9E70C"/>
    <w:rsid w:val="002E059E"/>
  </w:style>
  <w:style w:type="paragraph" w:customStyle="1" w:styleId="DDBC4310F0C64633A1C6CF71FE0AFC35">
    <w:name w:val="DDBC4310F0C64633A1C6CF71FE0AFC35"/>
    <w:rsid w:val="002E059E"/>
  </w:style>
  <w:style w:type="paragraph" w:customStyle="1" w:styleId="53A538DB394D4FB484EB83DAFEDDAC0D">
    <w:name w:val="53A538DB394D4FB484EB83DAFEDDAC0D"/>
    <w:rsid w:val="002E059E"/>
  </w:style>
  <w:style w:type="paragraph" w:customStyle="1" w:styleId="418AA0BF00D24A1B915C284EB34369F7">
    <w:name w:val="418AA0BF00D24A1B915C284EB34369F7"/>
    <w:rsid w:val="002E059E"/>
  </w:style>
  <w:style w:type="paragraph" w:customStyle="1" w:styleId="563C8DAC9841434EBC1B0EAD5A514FF4">
    <w:name w:val="563C8DAC9841434EBC1B0EAD5A514FF4"/>
    <w:rsid w:val="002E059E"/>
  </w:style>
  <w:style w:type="paragraph" w:customStyle="1" w:styleId="3DEC3F422C554F0796B1C1A9236D1587">
    <w:name w:val="3DEC3F422C554F0796B1C1A9236D1587"/>
    <w:rsid w:val="002E059E"/>
  </w:style>
  <w:style w:type="paragraph" w:customStyle="1" w:styleId="4AE4F5A76C7D4DC984F4CCE5FB68FFDC">
    <w:name w:val="4AE4F5A76C7D4DC984F4CCE5FB68FFDC"/>
    <w:rsid w:val="002E059E"/>
  </w:style>
  <w:style w:type="paragraph" w:customStyle="1" w:styleId="E119CBA2869C47F388D77A6680C97692">
    <w:name w:val="E119CBA2869C47F388D77A6680C97692"/>
    <w:rsid w:val="002E059E"/>
  </w:style>
  <w:style w:type="paragraph" w:customStyle="1" w:styleId="ACEBD1E7E27E4023A06EA7806E3439BE">
    <w:name w:val="ACEBD1E7E27E4023A06EA7806E3439BE"/>
    <w:rsid w:val="002E059E"/>
  </w:style>
  <w:style w:type="paragraph" w:customStyle="1" w:styleId="8AA82085BC534DD1B9A382022D6F6AEC">
    <w:name w:val="8AA82085BC534DD1B9A382022D6F6AEC"/>
    <w:rsid w:val="002E059E"/>
  </w:style>
  <w:style w:type="paragraph" w:customStyle="1" w:styleId="74123E865736413EA9C7406B608F5615">
    <w:name w:val="74123E865736413EA9C7406B608F5615"/>
    <w:rsid w:val="002E059E"/>
  </w:style>
  <w:style w:type="paragraph" w:customStyle="1" w:styleId="98D495BB50A6444EA88E7C51D7FAB537">
    <w:name w:val="98D495BB50A6444EA88E7C51D7FAB537"/>
    <w:rsid w:val="002E059E"/>
  </w:style>
  <w:style w:type="paragraph" w:customStyle="1" w:styleId="5C3A7FA963C14C618E179C3192529DB9">
    <w:name w:val="5C3A7FA963C14C618E179C3192529DB9"/>
    <w:rsid w:val="002E059E"/>
  </w:style>
  <w:style w:type="paragraph" w:customStyle="1" w:styleId="4E21E155796249A0A243181ECAFB251A">
    <w:name w:val="4E21E155796249A0A243181ECAFB251A"/>
    <w:rsid w:val="002E059E"/>
  </w:style>
  <w:style w:type="paragraph" w:customStyle="1" w:styleId="2473E668620B4D94969D3B2EB7D8E562">
    <w:name w:val="2473E668620B4D94969D3B2EB7D8E562"/>
    <w:rsid w:val="002E059E"/>
  </w:style>
  <w:style w:type="paragraph" w:customStyle="1" w:styleId="5EB52420DE694A50B310F01212124583">
    <w:name w:val="5EB52420DE694A50B310F01212124583"/>
    <w:rsid w:val="002E059E"/>
  </w:style>
  <w:style w:type="paragraph" w:customStyle="1" w:styleId="8B8C18107BE14DEF99478E8FC2CECCF0">
    <w:name w:val="8B8C18107BE14DEF99478E8FC2CECCF0"/>
    <w:rsid w:val="002E059E"/>
  </w:style>
  <w:style w:type="paragraph" w:customStyle="1" w:styleId="2E710DC918AB46688DE01C8A6A580862">
    <w:name w:val="2E710DC918AB46688DE01C8A6A580862"/>
    <w:rsid w:val="002E059E"/>
  </w:style>
  <w:style w:type="paragraph" w:customStyle="1" w:styleId="4A9E9052C2324248AF8DA994763AFD0B">
    <w:name w:val="4A9E9052C2324248AF8DA994763AFD0B"/>
    <w:rsid w:val="002E059E"/>
  </w:style>
  <w:style w:type="paragraph" w:customStyle="1" w:styleId="791B8EB4139649A9BF164FD071CEFDD0">
    <w:name w:val="791B8EB4139649A9BF164FD071CEFDD0"/>
    <w:rsid w:val="002E059E"/>
  </w:style>
  <w:style w:type="paragraph" w:customStyle="1" w:styleId="7720EACB54634E7B8D59853E9F011C9B">
    <w:name w:val="7720EACB54634E7B8D59853E9F011C9B"/>
    <w:rsid w:val="002E059E"/>
  </w:style>
  <w:style w:type="paragraph" w:customStyle="1" w:styleId="1E7C0F62390C40F0AEBD8EAD0EABA637">
    <w:name w:val="1E7C0F62390C40F0AEBD8EAD0EABA637"/>
    <w:rsid w:val="002E059E"/>
  </w:style>
  <w:style w:type="paragraph" w:customStyle="1" w:styleId="67F79F4356954820AD8C1FB7051F81B8">
    <w:name w:val="67F79F4356954820AD8C1FB7051F81B8"/>
    <w:rsid w:val="002E059E"/>
  </w:style>
  <w:style w:type="paragraph" w:customStyle="1" w:styleId="70DA3F0ED68545018463795A4D9CD817">
    <w:name w:val="70DA3F0ED68545018463795A4D9CD817"/>
    <w:rsid w:val="002E059E"/>
  </w:style>
  <w:style w:type="paragraph" w:customStyle="1" w:styleId="DE93DC40939648EF8A17F4F7EA871894">
    <w:name w:val="DE93DC40939648EF8A17F4F7EA871894"/>
    <w:rsid w:val="002E059E"/>
  </w:style>
  <w:style w:type="paragraph" w:customStyle="1" w:styleId="F57E78DE469548C0837F2890D9610892">
    <w:name w:val="F57E78DE469548C0837F2890D9610892"/>
    <w:rsid w:val="002E059E"/>
  </w:style>
  <w:style w:type="paragraph" w:customStyle="1" w:styleId="9A996DC4B74D4CB3A4C72F2985EEAC9E">
    <w:name w:val="9A996DC4B74D4CB3A4C72F2985EEAC9E"/>
    <w:rsid w:val="002E059E"/>
  </w:style>
  <w:style w:type="paragraph" w:customStyle="1" w:styleId="1C96F50322194FC1914BA54F8FAD673D">
    <w:name w:val="1C96F50322194FC1914BA54F8FAD673D"/>
    <w:rsid w:val="002E059E"/>
  </w:style>
  <w:style w:type="paragraph" w:customStyle="1" w:styleId="675C55991B394EFB935B10B2D2841931">
    <w:name w:val="675C55991B394EFB935B10B2D2841931"/>
    <w:rsid w:val="002E059E"/>
  </w:style>
  <w:style w:type="paragraph" w:customStyle="1" w:styleId="F2BBC01A42294832BB0D98ADBD29ACD4">
    <w:name w:val="F2BBC01A42294832BB0D98ADBD29ACD4"/>
    <w:rsid w:val="002E059E"/>
  </w:style>
  <w:style w:type="paragraph" w:customStyle="1" w:styleId="1D09A6F3D2404B10B9032CBEE2C5C21B">
    <w:name w:val="1D09A6F3D2404B10B9032CBEE2C5C21B"/>
    <w:rsid w:val="002E059E"/>
  </w:style>
  <w:style w:type="paragraph" w:customStyle="1" w:styleId="A89CF3A772B94A0495748A315434FE5F">
    <w:name w:val="A89CF3A772B94A0495748A315434FE5F"/>
    <w:rsid w:val="002E059E"/>
  </w:style>
  <w:style w:type="paragraph" w:customStyle="1" w:styleId="2DDA50DF276F43ACB9802233E948EC1F">
    <w:name w:val="2DDA50DF276F43ACB9802233E948EC1F"/>
    <w:rsid w:val="002E059E"/>
  </w:style>
  <w:style w:type="paragraph" w:customStyle="1" w:styleId="EF68AFB56ABE4970ACE7CDB6C485F6D9">
    <w:name w:val="EF68AFB56ABE4970ACE7CDB6C485F6D9"/>
    <w:rsid w:val="002E059E"/>
  </w:style>
  <w:style w:type="paragraph" w:customStyle="1" w:styleId="A926E9E9CA0A45639ADA2F889B3CB68B">
    <w:name w:val="A926E9E9CA0A45639ADA2F889B3CB68B"/>
    <w:rsid w:val="002E059E"/>
  </w:style>
  <w:style w:type="paragraph" w:customStyle="1" w:styleId="4ADB0007603D4E298566DEADFD85F418">
    <w:name w:val="4ADB0007603D4E298566DEADFD85F418"/>
    <w:rsid w:val="002E059E"/>
  </w:style>
  <w:style w:type="paragraph" w:customStyle="1" w:styleId="B13687EBCADE40E9A4E940D7B92C0DCB">
    <w:name w:val="B13687EBCADE40E9A4E940D7B92C0DCB"/>
    <w:rsid w:val="002E059E"/>
  </w:style>
  <w:style w:type="paragraph" w:customStyle="1" w:styleId="2EFF918EBB4942329BC9B14884B54240">
    <w:name w:val="2EFF918EBB4942329BC9B14884B54240"/>
    <w:rsid w:val="002E059E"/>
  </w:style>
  <w:style w:type="paragraph" w:customStyle="1" w:styleId="FE7368EF91044FBC875A516AC62A003C">
    <w:name w:val="FE7368EF91044FBC875A516AC62A003C"/>
    <w:rsid w:val="002E059E"/>
  </w:style>
  <w:style w:type="paragraph" w:customStyle="1" w:styleId="B6B1119493BF4BB29946C97B612DBB15">
    <w:name w:val="B6B1119493BF4BB29946C97B612DBB15"/>
    <w:rsid w:val="002E059E"/>
  </w:style>
  <w:style w:type="paragraph" w:customStyle="1" w:styleId="73B431871A7B463BAC0D116714418D08">
    <w:name w:val="73B431871A7B463BAC0D116714418D08"/>
    <w:rsid w:val="002E059E"/>
  </w:style>
  <w:style w:type="paragraph" w:customStyle="1" w:styleId="94760C9681D4415D91DFC32564E9B2D6">
    <w:name w:val="94760C9681D4415D91DFC32564E9B2D6"/>
    <w:rsid w:val="002E059E"/>
  </w:style>
  <w:style w:type="paragraph" w:customStyle="1" w:styleId="47369FBE6551421C87C2B658674EF2C0">
    <w:name w:val="47369FBE6551421C87C2B658674EF2C0"/>
    <w:rsid w:val="002E059E"/>
  </w:style>
  <w:style w:type="paragraph" w:customStyle="1" w:styleId="AF54F8FAB980456D92D78D0B8287F05C">
    <w:name w:val="AF54F8FAB980456D92D78D0B8287F05C"/>
    <w:rsid w:val="002E059E"/>
  </w:style>
  <w:style w:type="paragraph" w:customStyle="1" w:styleId="D30C8BA19CD140668C1E9D39E07C3A78">
    <w:name w:val="D30C8BA19CD140668C1E9D39E07C3A78"/>
    <w:rsid w:val="002E059E"/>
  </w:style>
  <w:style w:type="paragraph" w:customStyle="1" w:styleId="CC95B038661144939EDB4C1DA0A35A62">
    <w:name w:val="CC95B038661144939EDB4C1DA0A35A62"/>
    <w:rsid w:val="002E059E"/>
  </w:style>
  <w:style w:type="paragraph" w:customStyle="1" w:styleId="3A9B39D7FC1B4AFAA12AB8B888FBB3D9">
    <w:name w:val="3A9B39D7FC1B4AFAA12AB8B888FBB3D9"/>
    <w:rsid w:val="002E059E"/>
  </w:style>
  <w:style w:type="paragraph" w:customStyle="1" w:styleId="30E8AE88CE3C433E98781C88C6941D0B">
    <w:name w:val="30E8AE88CE3C433E98781C88C6941D0B"/>
    <w:rsid w:val="002E059E"/>
  </w:style>
  <w:style w:type="paragraph" w:customStyle="1" w:styleId="313569209D644114951F0192F3834FD4">
    <w:name w:val="313569209D644114951F0192F3834FD4"/>
    <w:rsid w:val="002E059E"/>
  </w:style>
  <w:style w:type="paragraph" w:customStyle="1" w:styleId="DA388F0B9E304D289FBBC24211ABD51E">
    <w:name w:val="DA388F0B9E304D289FBBC24211ABD51E"/>
    <w:rsid w:val="002E059E"/>
  </w:style>
  <w:style w:type="paragraph" w:customStyle="1" w:styleId="67ACB97CD1E24590B416CEF16B9C64C8">
    <w:name w:val="67ACB97CD1E24590B416CEF16B9C64C8"/>
    <w:rsid w:val="002E059E"/>
  </w:style>
  <w:style w:type="paragraph" w:customStyle="1" w:styleId="6948B563649B4897B39602B6CD977FD4">
    <w:name w:val="6948B563649B4897B39602B6CD977FD4"/>
    <w:rsid w:val="002E059E"/>
  </w:style>
  <w:style w:type="paragraph" w:customStyle="1" w:styleId="D0ADC9D9F1E642ED92AFE289CE134F95">
    <w:name w:val="D0ADC9D9F1E642ED92AFE289CE134F95"/>
    <w:rsid w:val="002E059E"/>
  </w:style>
  <w:style w:type="paragraph" w:customStyle="1" w:styleId="F205B821F9B042299931D99EEE77E1DE">
    <w:name w:val="F205B821F9B042299931D99EEE77E1DE"/>
    <w:rsid w:val="002E059E"/>
  </w:style>
  <w:style w:type="paragraph" w:customStyle="1" w:styleId="7F1219F725CC45D9A9F07D6A2A7AB038">
    <w:name w:val="7F1219F725CC45D9A9F07D6A2A7AB038"/>
    <w:rsid w:val="002E059E"/>
  </w:style>
  <w:style w:type="paragraph" w:customStyle="1" w:styleId="3809A9308F0C4DC19322A7EDDF194EE0">
    <w:name w:val="3809A9308F0C4DC19322A7EDDF194EE0"/>
    <w:rsid w:val="002E059E"/>
  </w:style>
  <w:style w:type="paragraph" w:customStyle="1" w:styleId="F3D1C9249A454A499B0B94E83756EA3D">
    <w:name w:val="F3D1C9249A454A499B0B94E83756EA3D"/>
    <w:rsid w:val="002E059E"/>
  </w:style>
  <w:style w:type="paragraph" w:customStyle="1" w:styleId="B0AE68F380604D90A7C24086CCF8F08D">
    <w:name w:val="B0AE68F380604D90A7C24086CCF8F08D"/>
    <w:rsid w:val="002E059E"/>
  </w:style>
  <w:style w:type="paragraph" w:customStyle="1" w:styleId="081385D1DC1D4758A0AC3E59516579A7">
    <w:name w:val="081385D1DC1D4758A0AC3E59516579A7"/>
    <w:rsid w:val="002E059E"/>
  </w:style>
  <w:style w:type="paragraph" w:customStyle="1" w:styleId="EAF127E93CC94593829FB44B3EC709FC">
    <w:name w:val="EAF127E93CC94593829FB44B3EC709FC"/>
    <w:rsid w:val="002E059E"/>
  </w:style>
  <w:style w:type="paragraph" w:customStyle="1" w:styleId="2D5B5B8CDA004D0D82220D9DF239DFCC">
    <w:name w:val="2D5B5B8CDA004D0D82220D9DF239DFCC"/>
    <w:rsid w:val="002E059E"/>
  </w:style>
  <w:style w:type="paragraph" w:customStyle="1" w:styleId="0FC3D9A615004623BDCC7E990927D46A">
    <w:name w:val="0FC3D9A615004623BDCC7E990927D46A"/>
    <w:rsid w:val="002E059E"/>
  </w:style>
  <w:style w:type="paragraph" w:customStyle="1" w:styleId="3C65FAEF6BF94716BC2F3C35E55015ED">
    <w:name w:val="3C65FAEF6BF94716BC2F3C35E55015ED"/>
    <w:rsid w:val="002E059E"/>
  </w:style>
  <w:style w:type="paragraph" w:customStyle="1" w:styleId="37BBE2A038A647EB8D1C03B126F7B5A1">
    <w:name w:val="37BBE2A038A647EB8D1C03B126F7B5A1"/>
    <w:rsid w:val="002E059E"/>
  </w:style>
  <w:style w:type="paragraph" w:customStyle="1" w:styleId="840D2CE233874CEF93AFFA195AE136A1">
    <w:name w:val="840D2CE233874CEF93AFFA195AE136A1"/>
    <w:rsid w:val="002E059E"/>
  </w:style>
  <w:style w:type="paragraph" w:customStyle="1" w:styleId="6344DFDA69DD4338B34D2503EF88F055">
    <w:name w:val="6344DFDA69DD4338B34D2503EF88F055"/>
    <w:rsid w:val="002E059E"/>
  </w:style>
  <w:style w:type="paragraph" w:customStyle="1" w:styleId="2E35A8199A95414395D918B161F1738F">
    <w:name w:val="2E35A8199A95414395D918B161F1738F"/>
    <w:rsid w:val="002E059E"/>
  </w:style>
  <w:style w:type="paragraph" w:customStyle="1" w:styleId="97E061B7E2694745A59BF9B6656BDD19">
    <w:name w:val="97E061B7E2694745A59BF9B6656BDD19"/>
    <w:rsid w:val="002E059E"/>
  </w:style>
  <w:style w:type="paragraph" w:customStyle="1" w:styleId="48238A4F413343A2BF83F7046A2CB72E">
    <w:name w:val="48238A4F413343A2BF83F7046A2CB72E"/>
    <w:rsid w:val="002E059E"/>
  </w:style>
  <w:style w:type="paragraph" w:customStyle="1" w:styleId="B8C6B310827A47D3AA0EDA8ADB5B67C5">
    <w:name w:val="B8C6B310827A47D3AA0EDA8ADB5B67C5"/>
    <w:rsid w:val="002E059E"/>
  </w:style>
  <w:style w:type="paragraph" w:customStyle="1" w:styleId="6C12AB55C3674503B4B632B6B60EEB78">
    <w:name w:val="6C12AB55C3674503B4B632B6B60EEB78"/>
    <w:rsid w:val="002E059E"/>
  </w:style>
  <w:style w:type="paragraph" w:customStyle="1" w:styleId="BA745825F8D340569D4257F92238A6E2">
    <w:name w:val="BA745825F8D340569D4257F92238A6E2"/>
    <w:rsid w:val="002E059E"/>
  </w:style>
  <w:style w:type="paragraph" w:customStyle="1" w:styleId="563E4BCB561E48E49BC6641988CB8FB3">
    <w:name w:val="563E4BCB561E48E49BC6641988CB8FB3"/>
    <w:rsid w:val="002E059E"/>
  </w:style>
  <w:style w:type="paragraph" w:customStyle="1" w:styleId="0249DDF15BD04CFDA73D369109F17F0B">
    <w:name w:val="0249DDF15BD04CFDA73D369109F17F0B"/>
    <w:rsid w:val="002E059E"/>
  </w:style>
  <w:style w:type="paragraph" w:customStyle="1" w:styleId="73B9BA022AB54538AC1A67FD09DA7797">
    <w:name w:val="73B9BA022AB54538AC1A67FD09DA7797"/>
    <w:rsid w:val="002E059E"/>
  </w:style>
  <w:style w:type="paragraph" w:customStyle="1" w:styleId="58A6561E43AB4554863D0A440664AF47">
    <w:name w:val="58A6561E43AB4554863D0A440664AF47"/>
    <w:rsid w:val="002E059E"/>
  </w:style>
  <w:style w:type="paragraph" w:customStyle="1" w:styleId="F521FE411CC3442CA6E3DFF5B1FD3242">
    <w:name w:val="F521FE411CC3442CA6E3DFF5B1FD3242"/>
    <w:rsid w:val="002E059E"/>
  </w:style>
  <w:style w:type="paragraph" w:customStyle="1" w:styleId="EC8702D541744A4F9EC2942B459CBD7B">
    <w:name w:val="EC8702D541744A4F9EC2942B459CBD7B"/>
    <w:rsid w:val="002E059E"/>
  </w:style>
  <w:style w:type="paragraph" w:customStyle="1" w:styleId="CD7DAE93213C4C6882689F5E2A69CB0B">
    <w:name w:val="CD7DAE93213C4C6882689F5E2A69CB0B"/>
    <w:rsid w:val="002E059E"/>
  </w:style>
  <w:style w:type="paragraph" w:customStyle="1" w:styleId="B710E53356A7479BAA69851CEEED35C8">
    <w:name w:val="B710E53356A7479BAA69851CEEED35C8"/>
    <w:rsid w:val="002E059E"/>
  </w:style>
  <w:style w:type="paragraph" w:customStyle="1" w:styleId="A1EBCC50F977473A8242F61DB7000312">
    <w:name w:val="A1EBCC50F977473A8242F61DB7000312"/>
    <w:rsid w:val="002E059E"/>
  </w:style>
  <w:style w:type="paragraph" w:customStyle="1" w:styleId="ECCF276258B243EBA2D5C9AFC50C7D8C">
    <w:name w:val="ECCF276258B243EBA2D5C9AFC50C7D8C"/>
    <w:rsid w:val="002E059E"/>
  </w:style>
  <w:style w:type="paragraph" w:customStyle="1" w:styleId="17A82E9B86FB42028EF6DE42437E1FD3">
    <w:name w:val="17A82E9B86FB42028EF6DE42437E1FD3"/>
    <w:rsid w:val="002E059E"/>
  </w:style>
  <w:style w:type="paragraph" w:customStyle="1" w:styleId="4F245116084F4BAE91E8B76A83FD9FB3">
    <w:name w:val="4F245116084F4BAE91E8B76A83FD9FB3"/>
    <w:rsid w:val="002E059E"/>
  </w:style>
  <w:style w:type="paragraph" w:customStyle="1" w:styleId="C66CBD1AF42146C79534F11685D821E9">
    <w:name w:val="C66CBD1AF42146C79534F11685D821E9"/>
    <w:rsid w:val="002E059E"/>
  </w:style>
  <w:style w:type="paragraph" w:customStyle="1" w:styleId="F0030493399440028F550B4BB02A4C5D">
    <w:name w:val="F0030493399440028F550B4BB02A4C5D"/>
    <w:rsid w:val="002E059E"/>
  </w:style>
  <w:style w:type="paragraph" w:customStyle="1" w:styleId="683F91BC47CA4774A40D1237791B85EC">
    <w:name w:val="683F91BC47CA4774A40D1237791B85EC"/>
    <w:rsid w:val="002E059E"/>
  </w:style>
  <w:style w:type="paragraph" w:customStyle="1" w:styleId="FEAD0144E6E3483595B48C8DFDBC5C49">
    <w:name w:val="FEAD0144E6E3483595B48C8DFDBC5C49"/>
    <w:rsid w:val="002E059E"/>
  </w:style>
  <w:style w:type="paragraph" w:customStyle="1" w:styleId="FB189DB0688049F9A9EBCA87B711B0F9">
    <w:name w:val="FB189DB0688049F9A9EBCA87B711B0F9"/>
    <w:rsid w:val="002E059E"/>
  </w:style>
  <w:style w:type="paragraph" w:customStyle="1" w:styleId="0353DC8700EB4A87A643FAC359D132E4">
    <w:name w:val="0353DC8700EB4A87A643FAC359D132E4"/>
    <w:rsid w:val="002E059E"/>
  </w:style>
  <w:style w:type="paragraph" w:customStyle="1" w:styleId="25F242F376744AF9ABEC0E593AE8D4E2">
    <w:name w:val="25F242F376744AF9ABEC0E593AE8D4E2"/>
    <w:rsid w:val="002E059E"/>
  </w:style>
  <w:style w:type="paragraph" w:customStyle="1" w:styleId="76A495748AF24385A9B3254F3D7DFF65">
    <w:name w:val="76A495748AF24385A9B3254F3D7DFF65"/>
    <w:rsid w:val="002E059E"/>
  </w:style>
  <w:style w:type="paragraph" w:customStyle="1" w:styleId="ECD702141477424AB30832904182DA65">
    <w:name w:val="ECD702141477424AB30832904182DA65"/>
    <w:rsid w:val="002E059E"/>
  </w:style>
  <w:style w:type="paragraph" w:customStyle="1" w:styleId="D38EABA1E4B1447BAC6512BCE2D7D129">
    <w:name w:val="D38EABA1E4B1447BAC6512BCE2D7D129"/>
    <w:rsid w:val="002E059E"/>
  </w:style>
  <w:style w:type="paragraph" w:customStyle="1" w:styleId="CBBC38B1B60B46A68749BA5A1EAE988D">
    <w:name w:val="CBBC38B1B60B46A68749BA5A1EAE988D"/>
    <w:rsid w:val="002E059E"/>
  </w:style>
  <w:style w:type="paragraph" w:customStyle="1" w:styleId="07E0185435B34582B1DF643B0D40C2CB">
    <w:name w:val="07E0185435B34582B1DF643B0D40C2CB"/>
    <w:rsid w:val="002E059E"/>
  </w:style>
  <w:style w:type="paragraph" w:customStyle="1" w:styleId="12EB62E875AF4D97AB9EB8B8681E327B">
    <w:name w:val="12EB62E875AF4D97AB9EB8B8681E327B"/>
    <w:rsid w:val="002E059E"/>
  </w:style>
  <w:style w:type="paragraph" w:customStyle="1" w:styleId="1187D6A4F7C74E32A5E65381E7B454F3">
    <w:name w:val="1187D6A4F7C74E32A5E65381E7B454F3"/>
    <w:rsid w:val="002E059E"/>
  </w:style>
  <w:style w:type="paragraph" w:customStyle="1" w:styleId="470B17F3317C447BA176A5CB29A935EC">
    <w:name w:val="470B17F3317C447BA176A5CB29A935EC"/>
    <w:rsid w:val="002E059E"/>
  </w:style>
  <w:style w:type="paragraph" w:customStyle="1" w:styleId="776F6D0FDB344E58BB216D7A524CFDCE">
    <w:name w:val="776F6D0FDB344E58BB216D7A524CFDCE"/>
    <w:rsid w:val="002E059E"/>
  </w:style>
  <w:style w:type="paragraph" w:customStyle="1" w:styleId="5EF17F3DDEC04766AC8977430A001ACD">
    <w:name w:val="5EF17F3DDEC04766AC8977430A001ACD"/>
    <w:rsid w:val="002E059E"/>
  </w:style>
  <w:style w:type="paragraph" w:customStyle="1" w:styleId="1C5303B7AF854510B4BF6EE1FB4DCEE2">
    <w:name w:val="1C5303B7AF854510B4BF6EE1FB4DCEE2"/>
    <w:rsid w:val="002E059E"/>
  </w:style>
  <w:style w:type="paragraph" w:customStyle="1" w:styleId="52AF34D49CAC4678ABFB06A13F341799">
    <w:name w:val="52AF34D49CAC4678ABFB06A13F341799"/>
    <w:rsid w:val="002E059E"/>
  </w:style>
  <w:style w:type="paragraph" w:customStyle="1" w:styleId="F479120863144ED286DABD7C33A54E7A">
    <w:name w:val="F479120863144ED286DABD7C33A54E7A"/>
    <w:rsid w:val="002E059E"/>
  </w:style>
  <w:style w:type="paragraph" w:customStyle="1" w:styleId="0919F5176EFB4DEB84E1C03C19A51FEC">
    <w:name w:val="0919F5176EFB4DEB84E1C03C19A51FEC"/>
    <w:rsid w:val="002E059E"/>
  </w:style>
  <w:style w:type="paragraph" w:customStyle="1" w:styleId="C3F05FB06A4F4874AA62F97B6DECC28C">
    <w:name w:val="C3F05FB06A4F4874AA62F97B6DECC28C"/>
    <w:rsid w:val="002E059E"/>
  </w:style>
  <w:style w:type="paragraph" w:customStyle="1" w:styleId="3D0105D672FD4941A7F13B732B4AF361">
    <w:name w:val="3D0105D672FD4941A7F13B732B4AF361"/>
    <w:rsid w:val="002E059E"/>
  </w:style>
  <w:style w:type="paragraph" w:customStyle="1" w:styleId="4FD25401BB2B46D2BB73BD917621F251">
    <w:name w:val="4FD25401BB2B46D2BB73BD917621F251"/>
    <w:rsid w:val="002E059E"/>
  </w:style>
  <w:style w:type="paragraph" w:customStyle="1" w:styleId="2D845ABF1C11482CAADEDCB40E9B9214">
    <w:name w:val="2D845ABF1C11482CAADEDCB40E9B9214"/>
    <w:rsid w:val="002E059E"/>
  </w:style>
  <w:style w:type="paragraph" w:customStyle="1" w:styleId="2F429FF5A9484637A9A91563E68376EB">
    <w:name w:val="2F429FF5A9484637A9A91563E68376EB"/>
    <w:rsid w:val="002E059E"/>
  </w:style>
  <w:style w:type="paragraph" w:customStyle="1" w:styleId="1246EDB4A3DF47F1B9D30ABA1427894A">
    <w:name w:val="1246EDB4A3DF47F1B9D30ABA1427894A"/>
    <w:rsid w:val="002E059E"/>
  </w:style>
  <w:style w:type="paragraph" w:customStyle="1" w:styleId="CFCD3E286A6B4DD2BAE5CCD373ECE97D">
    <w:name w:val="CFCD3E286A6B4DD2BAE5CCD373ECE97D"/>
    <w:rsid w:val="002E059E"/>
  </w:style>
  <w:style w:type="paragraph" w:customStyle="1" w:styleId="4395552F46224BE0B2BA1653A37D61AA">
    <w:name w:val="4395552F46224BE0B2BA1653A37D61AA"/>
    <w:rsid w:val="002E059E"/>
  </w:style>
  <w:style w:type="paragraph" w:customStyle="1" w:styleId="90CCE70B7E234540AC2643AE2891C673">
    <w:name w:val="90CCE70B7E234540AC2643AE2891C673"/>
    <w:rsid w:val="002E059E"/>
  </w:style>
  <w:style w:type="paragraph" w:customStyle="1" w:styleId="66918C283A6E496484DC24569E778F5A">
    <w:name w:val="66918C283A6E496484DC24569E778F5A"/>
    <w:rsid w:val="002E059E"/>
  </w:style>
  <w:style w:type="paragraph" w:customStyle="1" w:styleId="28F43970321E4D4CA085D144C8CC3B19">
    <w:name w:val="28F43970321E4D4CA085D144C8CC3B19"/>
    <w:rsid w:val="002E059E"/>
  </w:style>
  <w:style w:type="paragraph" w:customStyle="1" w:styleId="6347519FAF484EDA9B07000C9F54F381">
    <w:name w:val="6347519FAF484EDA9B07000C9F54F381"/>
    <w:rsid w:val="002E059E"/>
  </w:style>
  <w:style w:type="paragraph" w:customStyle="1" w:styleId="10AC76603F854C9FB5DBB81770286B0E">
    <w:name w:val="10AC76603F854C9FB5DBB81770286B0E"/>
    <w:rsid w:val="002E059E"/>
  </w:style>
  <w:style w:type="paragraph" w:customStyle="1" w:styleId="B2349EE126DF4727846025DDCF0F9F02">
    <w:name w:val="B2349EE126DF4727846025DDCF0F9F02"/>
    <w:rsid w:val="002E059E"/>
  </w:style>
  <w:style w:type="paragraph" w:customStyle="1" w:styleId="A2D75F80427A4D6FAF6995EFA2F0C996">
    <w:name w:val="A2D75F80427A4D6FAF6995EFA2F0C996"/>
    <w:rsid w:val="002E059E"/>
  </w:style>
  <w:style w:type="paragraph" w:customStyle="1" w:styleId="E069BC884F2F44409924B70D11A358E5">
    <w:name w:val="E069BC884F2F44409924B70D11A358E5"/>
    <w:rsid w:val="002E059E"/>
  </w:style>
  <w:style w:type="paragraph" w:customStyle="1" w:styleId="1AC28A10158B4CA682B627C5E275D1C3">
    <w:name w:val="1AC28A10158B4CA682B627C5E275D1C3"/>
    <w:rsid w:val="002E059E"/>
  </w:style>
  <w:style w:type="paragraph" w:customStyle="1" w:styleId="9C4648A9D02845C28E3DEE21EF7F5525">
    <w:name w:val="9C4648A9D02845C28E3DEE21EF7F5525"/>
    <w:rsid w:val="002E059E"/>
  </w:style>
  <w:style w:type="paragraph" w:customStyle="1" w:styleId="681197A14A0E4C73A36D4DE414EF63FC">
    <w:name w:val="681197A14A0E4C73A36D4DE414EF63FC"/>
    <w:rsid w:val="002E059E"/>
  </w:style>
  <w:style w:type="paragraph" w:customStyle="1" w:styleId="BF1D7B3533DF456D8FB17D977C21D518">
    <w:name w:val="BF1D7B3533DF456D8FB17D977C21D518"/>
    <w:rsid w:val="002E059E"/>
  </w:style>
  <w:style w:type="paragraph" w:customStyle="1" w:styleId="32385246778C4DAE8D711B4F9A8B3D3C">
    <w:name w:val="32385246778C4DAE8D711B4F9A8B3D3C"/>
    <w:rsid w:val="002E059E"/>
  </w:style>
  <w:style w:type="paragraph" w:customStyle="1" w:styleId="4C53622F03BE4C60BA96B27E4E078F61">
    <w:name w:val="4C53622F03BE4C60BA96B27E4E078F61"/>
    <w:rsid w:val="002E059E"/>
  </w:style>
  <w:style w:type="paragraph" w:customStyle="1" w:styleId="AD21B5936C5D4274878AC932800190F6">
    <w:name w:val="AD21B5936C5D4274878AC932800190F6"/>
    <w:rsid w:val="002E059E"/>
  </w:style>
  <w:style w:type="paragraph" w:customStyle="1" w:styleId="A2C26883EC6945A4A113A4EAD87BFEAC">
    <w:name w:val="A2C26883EC6945A4A113A4EAD87BFEAC"/>
    <w:rsid w:val="002E059E"/>
  </w:style>
  <w:style w:type="paragraph" w:customStyle="1" w:styleId="CB705419D4DB4EC3B8C9EEC5B111BDFB">
    <w:name w:val="CB705419D4DB4EC3B8C9EEC5B111BDFB"/>
    <w:rsid w:val="002E059E"/>
  </w:style>
  <w:style w:type="paragraph" w:customStyle="1" w:styleId="FB02108B9F8C4175B381D03AE44AF911">
    <w:name w:val="FB02108B9F8C4175B381D03AE44AF911"/>
    <w:rsid w:val="002E059E"/>
  </w:style>
  <w:style w:type="paragraph" w:customStyle="1" w:styleId="66095175961F41C89E63B7DC9CACA31A">
    <w:name w:val="66095175961F41C89E63B7DC9CACA31A"/>
    <w:rsid w:val="002E059E"/>
  </w:style>
  <w:style w:type="paragraph" w:customStyle="1" w:styleId="18FD9DE7B5DA4C4D92C0ABAED1E087E8">
    <w:name w:val="18FD9DE7B5DA4C4D92C0ABAED1E087E8"/>
    <w:rsid w:val="002E059E"/>
  </w:style>
  <w:style w:type="paragraph" w:customStyle="1" w:styleId="AE3462E4F8204A6FAC36C2C53489CBDE">
    <w:name w:val="AE3462E4F8204A6FAC36C2C53489CBDE"/>
    <w:rsid w:val="002E059E"/>
  </w:style>
  <w:style w:type="paragraph" w:customStyle="1" w:styleId="A944635A088C4E97AA830F0CDD6ABAD4">
    <w:name w:val="A944635A088C4E97AA830F0CDD6ABAD4"/>
    <w:rsid w:val="002E059E"/>
  </w:style>
  <w:style w:type="paragraph" w:customStyle="1" w:styleId="F8F0179133AD432EB5F630CAC7FAB46C">
    <w:name w:val="F8F0179133AD432EB5F630CAC7FAB46C"/>
    <w:rsid w:val="002E059E"/>
  </w:style>
  <w:style w:type="paragraph" w:customStyle="1" w:styleId="C89A4C3CD8D64E90BE06C08C0FCDA32A">
    <w:name w:val="C89A4C3CD8D64E90BE06C08C0FCDA32A"/>
    <w:rsid w:val="002E059E"/>
  </w:style>
  <w:style w:type="paragraph" w:customStyle="1" w:styleId="0E99EC8FFFFC4E82837FB69561396ADB">
    <w:name w:val="0E99EC8FFFFC4E82837FB69561396ADB"/>
    <w:rsid w:val="002E059E"/>
  </w:style>
  <w:style w:type="paragraph" w:customStyle="1" w:styleId="E1356111B8E047A0B854B1CD4078126D">
    <w:name w:val="E1356111B8E047A0B854B1CD4078126D"/>
    <w:rsid w:val="002E059E"/>
  </w:style>
  <w:style w:type="paragraph" w:customStyle="1" w:styleId="D80404FA335442C4849A39B6FF5C7947">
    <w:name w:val="D80404FA335442C4849A39B6FF5C7947"/>
    <w:rsid w:val="002E059E"/>
  </w:style>
  <w:style w:type="paragraph" w:customStyle="1" w:styleId="7BA7CD6F672B4677BA738A74044078FA">
    <w:name w:val="7BA7CD6F672B4677BA738A74044078FA"/>
    <w:rsid w:val="002E059E"/>
  </w:style>
  <w:style w:type="paragraph" w:customStyle="1" w:styleId="3BF9077BE90D4009AE29053FAFAD9241">
    <w:name w:val="3BF9077BE90D4009AE29053FAFAD9241"/>
    <w:rsid w:val="002E059E"/>
  </w:style>
  <w:style w:type="paragraph" w:customStyle="1" w:styleId="D55E4202EE68473FA38CB06F5E3BA083">
    <w:name w:val="D55E4202EE68473FA38CB06F5E3BA083"/>
    <w:rsid w:val="002E059E"/>
  </w:style>
  <w:style w:type="paragraph" w:customStyle="1" w:styleId="CEE11F9F89D64627AFF6843B28CFF49A">
    <w:name w:val="CEE11F9F89D64627AFF6843B28CFF49A"/>
    <w:rsid w:val="002E059E"/>
  </w:style>
  <w:style w:type="paragraph" w:customStyle="1" w:styleId="6C1DBB4842B0484BB7631F30CBE9C383">
    <w:name w:val="6C1DBB4842B0484BB7631F30CBE9C383"/>
    <w:rsid w:val="002E059E"/>
  </w:style>
  <w:style w:type="paragraph" w:customStyle="1" w:styleId="B2CFFC0342F94DCF8D00AEADBB269039">
    <w:name w:val="B2CFFC0342F94DCF8D00AEADBB269039"/>
    <w:rsid w:val="002E059E"/>
  </w:style>
  <w:style w:type="paragraph" w:customStyle="1" w:styleId="A452B564F3284D2DBD480FD382243C07">
    <w:name w:val="A452B564F3284D2DBD480FD382243C07"/>
    <w:rsid w:val="002E059E"/>
  </w:style>
  <w:style w:type="paragraph" w:customStyle="1" w:styleId="6CE9488DC5BC4C03A314FAA1382900B9">
    <w:name w:val="6CE9488DC5BC4C03A314FAA1382900B9"/>
    <w:rsid w:val="002E059E"/>
  </w:style>
  <w:style w:type="paragraph" w:customStyle="1" w:styleId="B3E2373B0D3D419F872D0F53ACA9AF43">
    <w:name w:val="B3E2373B0D3D419F872D0F53ACA9AF43"/>
    <w:rsid w:val="002E059E"/>
  </w:style>
  <w:style w:type="paragraph" w:customStyle="1" w:styleId="1294E1B188964CDE8CE230A528CAE784">
    <w:name w:val="1294E1B188964CDE8CE230A528CAE784"/>
    <w:rsid w:val="002E059E"/>
  </w:style>
  <w:style w:type="paragraph" w:customStyle="1" w:styleId="80FA406B27FF462097F5248B510F2527">
    <w:name w:val="80FA406B27FF462097F5248B510F2527"/>
    <w:rsid w:val="002E059E"/>
  </w:style>
  <w:style w:type="paragraph" w:customStyle="1" w:styleId="99AA47262CEF490A917563944F27D361">
    <w:name w:val="99AA47262CEF490A917563944F27D361"/>
    <w:rsid w:val="002E059E"/>
  </w:style>
  <w:style w:type="paragraph" w:customStyle="1" w:styleId="456C3A150C2F4425AAE13D9D09BE61E0">
    <w:name w:val="456C3A150C2F4425AAE13D9D09BE61E0"/>
    <w:rsid w:val="002E059E"/>
  </w:style>
  <w:style w:type="paragraph" w:customStyle="1" w:styleId="2DB910544D684A7D9A1610741E6F1B3C">
    <w:name w:val="2DB910544D684A7D9A1610741E6F1B3C"/>
    <w:rsid w:val="002E059E"/>
  </w:style>
  <w:style w:type="paragraph" w:customStyle="1" w:styleId="4E837F327F33469AAA43DC002F2D0A3E">
    <w:name w:val="4E837F327F33469AAA43DC002F2D0A3E"/>
    <w:rsid w:val="002E059E"/>
  </w:style>
  <w:style w:type="paragraph" w:customStyle="1" w:styleId="6308148E59244939A022513BFF2950C8">
    <w:name w:val="6308148E59244939A022513BFF2950C8"/>
    <w:rsid w:val="002E059E"/>
  </w:style>
  <w:style w:type="paragraph" w:customStyle="1" w:styleId="2FB7CB7D2A324DB38BDBF7EA16259515">
    <w:name w:val="2FB7CB7D2A324DB38BDBF7EA16259515"/>
    <w:rsid w:val="002E059E"/>
  </w:style>
  <w:style w:type="paragraph" w:customStyle="1" w:styleId="FCFFCB7878804C08ADD4C35EB3228957">
    <w:name w:val="FCFFCB7878804C08ADD4C35EB3228957"/>
    <w:rsid w:val="002E059E"/>
  </w:style>
  <w:style w:type="paragraph" w:customStyle="1" w:styleId="20631355733C4666AD0E8E9F689CF938">
    <w:name w:val="20631355733C4666AD0E8E9F689CF938"/>
    <w:rsid w:val="002E059E"/>
  </w:style>
  <w:style w:type="paragraph" w:customStyle="1" w:styleId="44D45DF2F193432CB97E558182A5C65E">
    <w:name w:val="44D45DF2F193432CB97E558182A5C65E"/>
    <w:rsid w:val="002E059E"/>
  </w:style>
  <w:style w:type="paragraph" w:customStyle="1" w:styleId="1E873B17551E4B04A3A56EA54E649413">
    <w:name w:val="1E873B17551E4B04A3A56EA54E649413"/>
    <w:rsid w:val="002E059E"/>
  </w:style>
  <w:style w:type="paragraph" w:customStyle="1" w:styleId="962CA0476666428592CB1D5129277D37">
    <w:name w:val="962CA0476666428592CB1D5129277D37"/>
    <w:rsid w:val="002E059E"/>
  </w:style>
  <w:style w:type="paragraph" w:customStyle="1" w:styleId="F8E0A853AE294D858D8FBDDA8C7195E6">
    <w:name w:val="F8E0A853AE294D858D8FBDDA8C7195E6"/>
    <w:rsid w:val="002E059E"/>
  </w:style>
  <w:style w:type="paragraph" w:customStyle="1" w:styleId="1C5C1B19B9D143EFB35BCD5754EA639C">
    <w:name w:val="1C5C1B19B9D143EFB35BCD5754EA639C"/>
    <w:rsid w:val="002E059E"/>
  </w:style>
  <w:style w:type="paragraph" w:customStyle="1" w:styleId="C104451B60BA4EC3884636F5C5E1F65F">
    <w:name w:val="C104451B60BA4EC3884636F5C5E1F65F"/>
    <w:rsid w:val="002E059E"/>
  </w:style>
  <w:style w:type="paragraph" w:customStyle="1" w:styleId="48201207B8864B1481A2EEB91D0BA168">
    <w:name w:val="48201207B8864B1481A2EEB91D0BA168"/>
    <w:rsid w:val="002E059E"/>
  </w:style>
  <w:style w:type="paragraph" w:customStyle="1" w:styleId="05FB33AC21334E7B8CF526C994FB7BC8">
    <w:name w:val="05FB33AC21334E7B8CF526C994FB7BC8"/>
    <w:rsid w:val="002E059E"/>
  </w:style>
  <w:style w:type="paragraph" w:customStyle="1" w:styleId="F15F36B15A704B9EA8887E4B12291F6E">
    <w:name w:val="F15F36B15A704B9EA8887E4B12291F6E"/>
    <w:rsid w:val="002E059E"/>
  </w:style>
  <w:style w:type="paragraph" w:customStyle="1" w:styleId="358DF1998EBA46A08942D52D4A8E0481">
    <w:name w:val="358DF1998EBA46A08942D52D4A8E0481"/>
    <w:rsid w:val="002E059E"/>
  </w:style>
  <w:style w:type="paragraph" w:customStyle="1" w:styleId="A9D1399F5A814C368BE0F1971EB96A1F">
    <w:name w:val="A9D1399F5A814C368BE0F1971EB96A1F"/>
    <w:rsid w:val="002E059E"/>
  </w:style>
  <w:style w:type="paragraph" w:customStyle="1" w:styleId="161EBD92F5434720B8B9E0A15B1D71B2">
    <w:name w:val="161EBD92F5434720B8B9E0A15B1D71B2"/>
    <w:rsid w:val="002E059E"/>
  </w:style>
  <w:style w:type="paragraph" w:customStyle="1" w:styleId="0EF2DFAFBF6D4F15B637A2AF99FE8376">
    <w:name w:val="0EF2DFAFBF6D4F15B637A2AF99FE8376"/>
    <w:rsid w:val="002E059E"/>
  </w:style>
  <w:style w:type="paragraph" w:customStyle="1" w:styleId="96DF70E258F442D986DFA7FD0F91D468">
    <w:name w:val="96DF70E258F442D986DFA7FD0F91D468"/>
    <w:rsid w:val="002E059E"/>
  </w:style>
  <w:style w:type="paragraph" w:customStyle="1" w:styleId="10924D9E766948D4A00BC0536D1D8A7F">
    <w:name w:val="10924D9E766948D4A00BC0536D1D8A7F"/>
    <w:rsid w:val="002E059E"/>
  </w:style>
  <w:style w:type="paragraph" w:customStyle="1" w:styleId="1902F66FE6A64629A0326B2645F0E29B">
    <w:name w:val="1902F66FE6A64629A0326B2645F0E29B"/>
    <w:rsid w:val="002E059E"/>
  </w:style>
  <w:style w:type="paragraph" w:customStyle="1" w:styleId="2DE5EB524D7A448CA9AFB717FC12BB10">
    <w:name w:val="2DE5EB524D7A448CA9AFB717FC12BB10"/>
    <w:rsid w:val="002E059E"/>
  </w:style>
  <w:style w:type="paragraph" w:customStyle="1" w:styleId="1FD6CC9818AE4EBFBC98771664AB407B">
    <w:name w:val="1FD6CC9818AE4EBFBC98771664AB407B"/>
    <w:rsid w:val="002E059E"/>
  </w:style>
  <w:style w:type="paragraph" w:customStyle="1" w:styleId="55A1A420F74846019CB8A3EB3731C23D">
    <w:name w:val="55A1A420F74846019CB8A3EB3731C23D"/>
    <w:rsid w:val="002E059E"/>
  </w:style>
  <w:style w:type="paragraph" w:customStyle="1" w:styleId="09F37D60F2AF4165A5F642E106AAAE3E">
    <w:name w:val="09F37D60F2AF4165A5F642E106AAAE3E"/>
    <w:rsid w:val="002E059E"/>
  </w:style>
  <w:style w:type="paragraph" w:customStyle="1" w:styleId="E81360C46DD6413A8A81831F1EDCF2E2">
    <w:name w:val="E81360C46DD6413A8A81831F1EDCF2E2"/>
    <w:rsid w:val="002E059E"/>
  </w:style>
  <w:style w:type="paragraph" w:customStyle="1" w:styleId="63A6D4E0B13940D296F43D648B67B460">
    <w:name w:val="63A6D4E0B13940D296F43D648B67B460"/>
    <w:rsid w:val="002E059E"/>
  </w:style>
  <w:style w:type="paragraph" w:customStyle="1" w:styleId="4F6A73B41FDE40C5858061E2F0FDF732">
    <w:name w:val="4F6A73B41FDE40C5858061E2F0FDF732"/>
    <w:rsid w:val="002E059E"/>
  </w:style>
  <w:style w:type="paragraph" w:customStyle="1" w:styleId="F637C95EF4FB4A829067D2489715006E">
    <w:name w:val="F637C95EF4FB4A829067D2489715006E"/>
    <w:rsid w:val="002E059E"/>
  </w:style>
  <w:style w:type="paragraph" w:customStyle="1" w:styleId="BDCD18EE65614ACE8E09B7E3A7B21917">
    <w:name w:val="BDCD18EE65614ACE8E09B7E3A7B21917"/>
    <w:rsid w:val="002E059E"/>
  </w:style>
  <w:style w:type="paragraph" w:customStyle="1" w:styleId="DA0CD214162741D3B638A7EA67F17C98">
    <w:name w:val="DA0CD214162741D3B638A7EA67F17C98"/>
    <w:rsid w:val="002E059E"/>
  </w:style>
  <w:style w:type="paragraph" w:customStyle="1" w:styleId="28131CE2EB954B678B1CCF1006A1528B">
    <w:name w:val="28131CE2EB954B678B1CCF1006A1528B"/>
    <w:rsid w:val="002E059E"/>
  </w:style>
  <w:style w:type="paragraph" w:customStyle="1" w:styleId="BDE61B14C9AB4073A1715365CBAC17C3">
    <w:name w:val="BDE61B14C9AB4073A1715365CBAC17C3"/>
    <w:rsid w:val="002E059E"/>
  </w:style>
  <w:style w:type="paragraph" w:customStyle="1" w:styleId="69673019A6104726BCB3F324FA2FB4DC">
    <w:name w:val="69673019A6104726BCB3F324FA2FB4DC"/>
    <w:rsid w:val="002E059E"/>
  </w:style>
  <w:style w:type="paragraph" w:customStyle="1" w:styleId="5DC28F4FF6D64174A4F54CC065B9B5E4">
    <w:name w:val="5DC28F4FF6D64174A4F54CC065B9B5E4"/>
    <w:rsid w:val="002E059E"/>
  </w:style>
  <w:style w:type="paragraph" w:customStyle="1" w:styleId="AEA58CA29897464296F6012C79DD6711">
    <w:name w:val="AEA58CA29897464296F6012C79DD6711"/>
    <w:rsid w:val="002E059E"/>
  </w:style>
  <w:style w:type="paragraph" w:customStyle="1" w:styleId="E1CEC754FF6D40AA92C0D5E41C3D71AF">
    <w:name w:val="E1CEC754FF6D40AA92C0D5E41C3D71AF"/>
    <w:rsid w:val="002E059E"/>
  </w:style>
  <w:style w:type="paragraph" w:customStyle="1" w:styleId="666F432A298C4062B494EAB76A77DD3B">
    <w:name w:val="666F432A298C4062B494EAB76A77DD3B"/>
    <w:rsid w:val="002E059E"/>
  </w:style>
  <w:style w:type="paragraph" w:customStyle="1" w:styleId="B6EEA709EA4D49BF94E2941506768D8A">
    <w:name w:val="B6EEA709EA4D49BF94E2941506768D8A"/>
    <w:rsid w:val="002E059E"/>
  </w:style>
  <w:style w:type="paragraph" w:customStyle="1" w:styleId="6FF7640C4F0046B6BADFC461F25F1E23">
    <w:name w:val="6FF7640C4F0046B6BADFC461F25F1E23"/>
    <w:rsid w:val="002E059E"/>
  </w:style>
  <w:style w:type="paragraph" w:customStyle="1" w:styleId="F28783576C664266AD374577544A5930">
    <w:name w:val="F28783576C664266AD374577544A5930"/>
    <w:rsid w:val="002E059E"/>
  </w:style>
  <w:style w:type="paragraph" w:customStyle="1" w:styleId="4DECC64EF6FE488686927B0895F7728D">
    <w:name w:val="4DECC64EF6FE488686927B0895F7728D"/>
    <w:rsid w:val="002E059E"/>
  </w:style>
  <w:style w:type="paragraph" w:customStyle="1" w:styleId="0EE6557C65514FAEBBED44827B1F58E6">
    <w:name w:val="0EE6557C65514FAEBBED44827B1F58E6"/>
    <w:rsid w:val="002E059E"/>
  </w:style>
  <w:style w:type="paragraph" w:customStyle="1" w:styleId="D43ACE94346A4673930517F7B9FE1113">
    <w:name w:val="D43ACE94346A4673930517F7B9FE1113"/>
    <w:rsid w:val="002E059E"/>
  </w:style>
  <w:style w:type="paragraph" w:customStyle="1" w:styleId="740060CF78C54B80B2F795ECBB029028">
    <w:name w:val="740060CF78C54B80B2F795ECBB029028"/>
    <w:rsid w:val="002E059E"/>
  </w:style>
  <w:style w:type="paragraph" w:customStyle="1" w:styleId="6EB86365B79E4313AE9B301EC50F73BC">
    <w:name w:val="6EB86365B79E4313AE9B301EC50F73BC"/>
    <w:rsid w:val="002E059E"/>
  </w:style>
  <w:style w:type="paragraph" w:customStyle="1" w:styleId="52C181B74B7646F3B185924FA0446D46">
    <w:name w:val="52C181B74B7646F3B185924FA0446D46"/>
    <w:rsid w:val="002E059E"/>
  </w:style>
  <w:style w:type="paragraph" w:customStyle="1" w:styleId="EF49D237C4D741A09FCB545409524A4F">
    <w:name w:val="EF49D237C4D741A09FCB545409524A4F"/>
    <w:rsid w:val="002E059E"/>
  </w:style>
  <w:style w:type="paragraph" w:customStyle="1" w:styleId="FE4511005C924B81A0B83F3A0C4C16E7">
    <w:name w:val="FE4511005C924B81A0B83F3A0C4C16E7"/>
    <w:rsid w:val="002E059E"/>
  </w:style>
  <w:style w:type="paragraph" w:customStyle="1" w:styleId="9F3A98F98B6D46218625212F0F073B4B">
    <w:name w:val="9F3A98F98B6D46218625212F0F073B4B"/>
    <w:rsid w:val="002E059E"/>
  </w:style>
  <w:style w:type="paragraph" w:customStyle="1" w:styleId="B9AF5A688BF440F6AA494BA860447C79">
    <w:name w:val="B9AF5A688BF440F6AA494BA860447C79"/>
    <w:rsid w:val="002E059E"/>
  </w:style>
  <w:style w:type="paragraph" w:customStyle="1" w:styleId="B7DF0F14B61D47BA8B4F2D2C81E62ED6">
    <w:name w:val="B7DF0F14B61D47BA8B4F2D2C81E62ED6"/>
    <w:rsid w:val="002E059E"/>
  </w:style>
  <w:style w:type="paragraph" w:customStyle="1" w:styleId="EBB89E4EE2B541528BDF380BB8381DFE">
    <w:name w:val="EBB89E4EE2B541528BDF380BB8381DFE"/>
    <w:rsid w:val="002E059E"/>
  </w:style>
  <w:style w:type="paragraph" w:customStyle="1" w:styleId="D2D33155C9C24013A8FA42F0ED5875A5">
    <w:name w:val="D2D33155C9C24013A8FA42F0ED5875A5"/>
    <w:rsid w:val="002E059E"/>
  </w:style>
  <w:style w:type="paragraph" w:customStyle="1" w:styleId="F2E204BEF8E441E381A28E3FF0848A73">
    <w:name w:val="F2E204BEF8E441E381A28E3FF0848A73"/>
    <w:rsid w:val="002E059E"/>
  </w:style>
  <w:style w:type="paragraph" w:customStyle="1" w:styleId="67BE9EA9281A45489B9083B677838CEE">
    <w:name w:val="67BE9EA9281A45489B9083B677838CEE"/>
    <w:rsid w:val="002E059E"/>
  </w:style>
  <w:style w:type="paragraph" w:customStyle="1" w:styleId="8D616F2C26574900BFF4FA9C621776B5">
    <w:name w:val="8D616F2C26574900BFF4FA9C621776B5"/>
    <w:rsid w:val="002E059E"/>
  </w:style>
  <w:style w:type="paragraph" w:customStyle="1" w:styleId="C92892D5512240029FFB0A08D4616949">
    <w:name w:val="C92892D5512240029FFB0A08D4616949"/>
    <w:rsid w:val="002E059E"/>
  </w:style>
  <w:style w:type="paragraph" w:customStyle="1" w:styleId="AC116B0C0F374072AC73EA5F8B5F7A43">
    <w:name w:val="AC116B0C0F374072AC73EA5F8B5F7A43"/>
    <w:rsid w:val="002E059E"/>
  </w:style>
  <w:style w:type="paragraph" w:customStyle="1" w:styleId="C11A9AF1EB0545578E3D6551C8CB64E7">
    <w:name w:val="C11A9AF1EB0545578E3D6551C8CB64E7"/>
    <w:rsid w:val="002E059E"/>
  </w:style>
  <w:style w:type="paragraph" w:customStyle="1" w:styleId="94342374D41946D8BBD04A8950BAC046">
    <w:name w:val="94342374D41946D8BBD04A8950BAC046"/>
    <w:rsid w:val="002E059E"/>
  </w:style>
  <w:style w:type="paragraph" w:customStyle="1" w:styleId="A05C8BFE88C9449E80C539611914EF22">
    <w:name w:val="A05C8BFE88C9449E80C539611914EF22"/>
    <w:rsid w:val="002E059E"/>
  </w:style>
  <w:style w:type="paragraph" w:customStyle="1" w:styleId="7E46A0BCAB6F425BA59F63CAC88D4824">
    <w:name w:val="7E46A0BCAB6F425BA59F63CAC88D4824"/>
    <w:rsid w:val="002E059E"/>
  </w:style>
  <w:style w:type="paragraph" w:customStyle="1" w:styleId="DE1233AE12324CC5A9003584F129F839">
    <w:name w:val="DE1233AE12324CC5A9003584F129F839"/>
    <w:rsid w:val="002E059E"/>
  </w:style>
  <w:style w:type="paragraph" w:customStyle="1" w:styleId="9296AFC9F8D14763AC328C83EB10B8B8">
    <w:name w:val="9296AFC9F8D14763AC328C83EB10B8B8"/>
    <w:rsid w:val="002E059E"/>
  </w:style>
  <w:style w:type="paragraph" w:customStyle="1" w:styleId="810CFBC5582B4E03B6F32F06BE33C2D3">
    <w:name w:val="810CFBC5582B4E03B6F32F06BE33C2D3"/>
    <w:rsid w:val="002E059E"/>
  </w:style>
  <w:style w:type="paragraph" w:customStyle="1" w:styleId="AB7E3DD9AA6B4F8F93FEADF8B611446E">
    <w:name w:val="AB7E3DD9AA6B4F8F93FEADF8B611446E"/>
    <w:rsid w:val="002E059E"/>
  </w:style>
  <w:style w:type="paragraph" w:customStyle="1" w:styleId="B0ED555AD036474AA07B50732031C9CB">
    <w:name w:val="B0ED555AD036474AA07B50732031C9CB"/>
    <w:rsid w:val="002E059E"/>
  </w:style>
  <w:style w:type="paragraph" w:customStyle="1" w:styleId="8F1B46C6B1F2479692E7A720CA06FED7">
    <w:name w:val="8F1B46C6B1F2479692E7A720CA06FED7"/>
    <w:rsid w:val="002E059E"/>
  </w:style>
  <w:style w:type="paragraph" w:customStyle="1" w:styleId="F35CF8E58A44491688AE5B15552CE62C">
    <w:name w:val="F35CF8E58A44491688AE5B15552CE62C"/>
    <w:rsid w:val="002E059E"/>
  </w:style>
  <w:style w:type="paragraph" w:customStyle="1" w:styleId="BABE2CFC78C94B43A363704E1454D838">
    <w:name w:val="BABE2CFC78C94B43A363704E1454D838"/>
    <w:rsid w:val="002E059E"/>
  </w:style>
  <w:style w:type="paragraph" w:customStyle="1" w:styleId="239036FE262A434E84850882923348CA">
    <w:name w:val="239036FE262A434E84850882923348CA"/>
    <w:rsid w:val="002E059E"/>
  </w:style>
  <w:style w:type="paragraph" w:customStyle="1" w:styleId="F0E1C4E8B7EE494FA9B9462B7DC87023">
    <w:name w:val="F0E1C4E8B7EE494FA9B9462B7DC87023"/>
    <w:rsid w:val="002E059E"/>
  </w:style>
  <w:style w:type="paragraph" w:customStyle="1" w:styleId="54495ACE71964855B80024AB7E1D057F">
    <w:name w:val="54495ACE71964855B80024AB7E1D057F"/>
    <w:rsid w:val="002E059E"/>
  </w:style>
  <w:style w:type="paragraph" w:customStyle="1" w:styleId="3BCBD9A36B9048C2AF0FDAC761BF2C23">
    <w:name w:val="3BCBD9A36B9048C2AF0FDAC761BF2C23"/>
    <w:rsid w:val="002E059E"/>
  </w:style>
  <w:style w:type="paragraph" w:customStyle="1" w:styleId="AD28BC9B9B4D4305B34558DBF8FEE6B4">
    <w:name w:val="AD28BC9B9B4D4305B34558DBF8FEE6B4"/>
    <w:rsid w:val="002E059E"/>
  </w:style>
  <w:style w:type="paragraph" w:customStyle="1" w:styleId="FC4232666B2C4495889C86EF1068DCC1">
    <w:name w:val="FC4232666B2C4495889C86EF1068DCC1"/>
    <w:rsid w:val="002E059E"/>
  </w:style>
  <w:style w:type="paragraph" w:customStyle="1" w:styleId="D1124B68FB3F44E58DC1DFFDC3F5AB24">
    <w:name w:val="D1124B68FB3F44E58DC1DFFDC3F5AB24"/>
    <w:rsid w:val="002E059E"/>
  </w:style>
  <w:style w:type="paragraph" w:customStyle="1" w:styleId="6945674C8D1C408F9E3D5484801A596B">
    <w:name w:val="6945674C8D1C408F9E3D5484801A596B"/>
    <w:rsid w:val="002E059E"/>
  </w:style>
  <w:style w:type="paragraph" w:customStyle="1" w:styleId="ADFC63D105D3450B954D3F2140A7D906">
    <w:name w:val="ADFC63D105D3450B954D3F2140A7D906"/>
    <w:rsid w:val="002E059E"/>
  </w:style>
  <w:style w:type="paragraph" w:customStyle="1" w:styleId="9FA20557D71C4038AEF632197FC8A8A2">
    <w:name w:val="9FA20557D71C4038AEF632197FC8A8A2"/>
    <w:rsid w:val="002E059E"/>
  </w:style>
  <w:style w:type="paragraph" w:customStyle="1" w:styleId="AF1A2CECF0F844C5A00DE67C3E0C2169">
    <w:name w:val="AF1A2CECF0F844C5A00DE67C3E0C2169"/>
    <w:rsid w:val="002E059E"/>
  </w:style>
  <w:style w:type="paragraph" w:customStyle="1" w:styleId="B87C59BE49EE42DD9E9A9456A96753F8">
    <w:name w:val="B87C59BE49EE42DD9E9A9456A96753F8"/>
    <w:rsid w:val="002E059E"/>
  </w:style>
  <w:style w:type="paragraph" w:customStyle="1" w:styleId="18C6E1D1AE584AC9AE43D95D43DBF890">
    <w:name w:val="18C6E1D1AE584AC9AE43D95D43DBF890"/>
    <w:rsid w:val="002E059E"/>
  </w:style>
  <w:style w:type="paragraph" w:customStyle="1" w:styleId="2BC5CB74DD4344EC90F06F11D8AB5D4B">
    <w:name w:val="2BC5CB74DD4344EC90F06F11D8AB5D4B"/>
    <w:rsid w:val="002E059E"/>
  </w:style>
  <w:style w:type="paragraph" w:customStyle="1" w:styleId="23FB6C10193C48DCB5528D184C369554">
    <w:name w:val="23FB6C10193C48DCB5528D184C369554"/>
    <w:rsid w:val="002E059E"/>
  </w:style>
  <w:style w:type="paragraph" w:customStyle="1" w:styleId="2B32AECBE4D84F339932DD3A595C3132">
    <w:name w:val="2B32AECBE4D84F339932DD3A595C3132"/>
    <w:rsid w:val="002E059E"/>
  </w:style>
  <w:style w:type="paragraph" w:customStyle="1" w:styleId="456715B5BF8B422B92EA9959E0629EE2">
    <w:name w:val="456715B5BF8B422B92EA9959E0629EE2"/>
    <w:rsid w:val="002E059E"/>
  </w:style>
  <w:style w:type="paragraph" w:customStyle="1" w:styleId="CED43C21905F4AD98F5E0720986E6D18">
    <w:name w:val="CED43C21905F4AD98F5E0720986E6D18"/>
    <w:rsid w:val="002E059E"/>
  </w:style>
  <w:style w:type="paragraph" w:customStyle="1" w:styleId="818BB0CF5F924F809E7297E23FF5D84B">
    <w:name w:val="818BB0CF5F924F809E7297E23FF5D84B"/>
    <w:rsid w:val="002E059E"/>
  </w:style>
  <w:style w:type="paragraph" w:customStyle="1" w:styleId="8FC5CD5F760E44CDB77F024C5C687460">
    <w:name w:val="8FC5CD5F760E44CDB77F024C5C687460"/>
    <w:rsid w:val="002E059E"/>
  </w:style>
  <w:style w:type="paragraph" w:customStyle="1" w:styleId="9547937C69964EBCA9FA646F5CF2C69D">
    <w:name w:val="9547937C69964EBCA9FA646F5CF2C69D"/>
    <w:rsid w:val="002E059E"/>
  </w:style>
  <w:style w:type="paragraph" w:customStyle="1" w:styleId="0E3F9AF76F0F4B7F9F6F60BB81BC1F77">
    <w:name w:val="0E3F9AF76F0F4B7F9F6F60BB81BC1F77"/>
    <w:rsid w:val="002E059E"/>
  </w:style>
  <w:style w:type="paragraph" w:customStyle="1" w:styleId="9A55EC5E138B45E49C8C2D1026282619">
    <w:name w:val="9A55EC5E138B45E49C8C2D1026282619"/>
    <w:rsid w:val="002E059E"/>
  </w:style>
  <w:style w:type="paragraph" w:customStyle="1" w:styleId="067EDB3B8E82400AA4F5B2D3B4B93B2A">
    <w:name w:val="067EDB3B8E82400AA4F5B2D3B4B93B2A"/>
    <w:rsid w:val="002E059E"/>
  </w:style>
  <w:style w:type="paragraph" w:customStyle="1" w:styleId="83BE83CB568442B8B13157ECC0C0616E">
    <w:name w:val="83BE83CB568442B8B13157ECC0C0616E"/>
    <w:rsid w:val="002E059E"/>
  </w:style>
  <w:style w:type="paragraph" w:customStyle="1" w:styleId="8C812B3BAF454B9C82D89FE3EAD303CE">
    <w:name w:val="8C812B3BAF454B9C82D89FE3EAD303CE"/>
    <w:rsid w:val="002E059E"/>
  </w:style>
  <w:style w:type="paragraph" w:customStyle="1" w:styleId="54EF02D9625345319C9517D613DA3D33">
    <w:name w:val="54EF02D9625345319C9517D613DA3D33"/>
    <w:rsid w:val="002E059E"/>
  </w:style>
  <w:style w:type="paragraph" w:customStyle="1" w:styleId="D34CBAFFA43A4D5EBD1532BB505B930A">
    <w:name w:val="D34CBAFFA43A4D5EBD1532BB505B930A"/>
    <w:rsid w:val="002E059E"/>
  </w:style>
  <w:style w:type="paragraph" w:customStyle="1" w:styleId="15D5D385AA564D93B3358AAE22664A31">
    <w:name w:val="15D5D385AA564D93B3358AAE22664A31"/>
    <w:rsid w:val="002E059E"/>
  </w:style>
  <w:style w:type="paragraph" w:customStyle="1" w:styleId="BEC1ABEF45E34C8EA6719A93E7836820">
    <w:name w:val="BEC1ABEF45E34C8EA6719A93E7836820"/>
    <w:rsid w:val="002E059E"/>
  </w:style>
  <w:style w:type="paragraph" w:customStyle="1" w:styleId="A19548B99D704B428B96F7F2CB684D1E">
    <w:name w:val="A19548B99D704B428B96F7F2CB684D1E"/>
    <w:rsid w:val="002E059E"/>
  </w:style>
  <w:style w:type="paragraph" w:customStyle="1" w:styleId="E78510138ECE48C6B141B5DEF4F3711C">
    <w:name w:val="E78510138ECE48C6B141B5DEF4F3711C"/>
    <w:rsid w:val="002E059E"/>
  </w:style>
  <w:style w:type="paragraph" w:customStyle="1" w:styleId="23D6F41B269A4A8B9D5D026CBA935E24">
    <w:name w:val="23D6F41B269A4A8B9D5D026CBA935E24"/>
    <w:rsid w:val="002E059E"/>
  </w:style>
  <w:style w:type="paragraph" w:customStyle="1" w:styleId="604BF3502AD34DCFABDEC60D04703DED">
    <w:name w:val="604BF3502AD34DCFABDEC60D04703DED"/>
    <w:rsid w:val="002E059E"/>
  </w:style>
  <w:style w:type="paragraph" w:customStyle="1" w:styleId="D421DAAAF0E247CDBA22BCF3375A1B7E">
    <w:name w:val="D421DAAAF0E247CDBA22BCF3375A1B7E"/>
    <w:rsid w:val="002E059E"/>
  </w:style>
  <w:style w:type="paragraph" w:customStyle="1" w:styleId="74F2911FAE1543EEB1E22362CB1F0A0B">
    <w:name w:val="74F2911FAE1543EEB1E22362CB1F0A0B"/>
    <w:rsid w:val="002E059E"/>
  </w:style>
  <w:style w:type="paragraph" w:customStyle="1" w:styleId="26941949CDCB48C58E34646EA8DE5A40">
    <w:name w:val="26941949CDCB48C58E34646EA8DE5A40"/>
    <w:rsid w:val="002E059E"/>
  </w:style>
  <w:style w:type="paragraph" w:customStyle="1" w:styleId="E74F8785D03C435897F13E4180DAA639">
    <w:name w:val="E74F8785D03C435897F13E4180DAA639"/>
    <w:rsid w:val="002E059E"/>
  </w:style>
  <w:style w:type="paragraph" w:customStyle="1" w:styleId="1A76F53EAA7745D0878D97670E6EF51E">
    <w:name w:val="1A76F53EAA7745D0878D97670E6EF51E"/>
    <w:rsid w:val="002E059E"/>
  </w:style>
  <w:style w:type="paragraph" w:customStyle="1" w:styleId="EF72D13C4CC141FB9FCAE343EDE5461E">
    <w:name w:val="EF72D13C4CC141FB9FCAE343EDE5461E"/>
    <w:rsid w:val="002E059E"/>
  </w:style>
  <w:style w:type="paragraph" w:customStyle="1" w:styleId="A30BAC68397B421DB8D6FEEE0A65B794">
    <w:name w:val="A30BAC68397B421DB8D6FEEE0A65B794"/>
    <w:rsid w:val="002E059E"/>
  </w:style>
  <w:style w:type="paragraph" w:customStyle="1" w:styleId="D79786D03CEE49628FFED04CBCFB914E">
    <w:name w:val="D79786D03CEE49628FFED04CBCFB914E"/>
    <w:rsid w:val="002E059E"/>
  </w:style>
  <w:style w:type="paragraph" w:customStyle="1" w:styleId="F10FC6B0844A4DFD88F03677AE951A90">
    <w:name w:val="F10FC6B0844A4DFD88F03677AE951A90"/>
    <w:rsid w:val="002E059E"/>
  </w:style>
  <w:style w:type="paragraph" w:customStyle="1" w:styleId="AA6540E7B12B41D8A1950ECE6F66CA6C">
    <w:name w:val="AA6540E7B12B41D8A1950ECE6F66CA6C"/>
    <w:rsid w:val="002E059E"/>
  </w:style>
  <w:style w:type="paragraph" w:customStyle="1" w:styleId="66C8B916F1C34481B00B05707F109A78">
    <w:name w:val="66C8B916F1C34481B00B05707F109A78"/>
    <w:rsid w:val="002E059E"/>
  </w:style>
  <w:style w:type="paragraph" w:customStyle="1" w:styleId="1C07EBC8DBDC4346989B801139A876CC">
    <w:name w:val="1C07EBC8DBDC4346989B801139A876CC"/>
    <w:rsid w:val="002E059E"/>
  </w:style>
  <w:style w:type="paragraph" w:customStyle="1" w:styleId="C6886A86BF6F47BDB536EB4639782A67">
    <w:name w:val="C6886A86BF6F47BDB536EB4639782A67"/>
    <w:rsid w:val="002E059E"/>
  </w:style>
  <w:style w:type="paragraph" w:customStyle="1" w:styleId="66E1B042AC3A4EA2948418DEF1F2AA55">
    <w:name w:val="66E1B042AC3A4EA2948418DEF1F2AA55"/>
    <w:rsid w:val="002E059E"/>
  </w:style>
  <w:style w:type="paragraph" w:customStyle="1" w:styleId="10E302AFA15F4D10A9FFBE7597CA4CC5">
    <w:name w:val="10E302AFA15F4D10A9FFBE7597CA4CC5"/>
    <w:rsid w:val="002E059E"/>
  </w:style>
  <w:style w:type="paragraph" w:customStyle="1" w:styleId="5F08A52203964F74B790F71318C71651">
    <w:name w:val="5F08A52203964F74B790F71318C71651"/>
    <w:rsid w:val="002E059E"/>
  </w:style>
  <w:style w:type="paragraph" w:customStyle="1" w:styleId="1AE4887D63E946268004DA81741ABACC">
    <w:name w:val="1AE4887D63E946268004DA81741ABACC"/>
    <w:rsid w:val="002E059E"/>
  </w:style>
  <w:style w:type="paragraph" w:customStyle="1" w:styleId="4F1E62FA77E441499D38E26EE3412BB9">
    <w:name w:val="4F1E62FA77E441499D38E26EE3412BB9"/>
    <w:rsid w:val="002E059E"/>
  </w:style>
  <w:style w:type="paragraph" w:customStyle="1" w:styleId="B3D5034A9C4E47F6823419E67B0AB630">
    <w:name w:val="B3D5034A9C4E47F6823419E67B0AB630"/>
    <w:rsid w:val="002E059E"/>
  </w:style>
  <w:style w:type="paragraph" w:customStyle="1" w:styleId="2778D8A3AEF14EB39A7845D9EAB87D44">
    <w:name w:val="2778D8A3AEF14EB39A7845D9EAB87D44"/>
    <w:rsid w:val="002E059E"/>
  </w:style>
  <w:style w:type="paragraph" w:customStyle="1" w:styleId="237131726AF946FD910A54D313E65F9E">
    <w:name w:val="237131726AF946FD910A54D313E65F9E"/>
    <w:rsid w:val="002E059E"/>
  </w:style>
  <w:style w:type="paragraph" w:customStyle="1" w:styleId="9797245D9B0B4766979B6969AF4386C0">
    <w:name w:val="9797245D9B0B4766979B6969AF4386C0"/>
    <w:rsid w:val="002E059E"/>
  </w:style>
  <w:style w:type="paragraph" w:customStyle="1" w:styleId="7051FD007D624F40AA7E328F4F2A6BA2">
    <w:name w:val="7051FD007D624F40AA7E328F4F2A6BA2"/>
    <w:rsid w:val="002E059E"/>
  </w:style>
  <w:style w:type="paragraph" w:customStyle="1" w:styleId="B1EA261BF92548B59EA8201E616B5319">
    <w:name w:val="B1EA261BF92548B59EA8201E616B5319"/>
    <w:rsid w:val="002E059E"/>
  </w:style>
  <w:style w:type="paragraph" w:customStyle="1" w:styleId="31776879ED6B4A29BF211707293316CA">
    <w:name w:val="31776879ED6B4A29BF211707293316CA"/>
    <w:rsid w:val="002E059E"/>
  </w:style>
  <w:style w:type="paragraph" w:customStyle="1" w:styleId="AD003E24D77B402CA517CF37E304BED2">
    <w:name w:val="AD003E24D77B402CA517CF37E304BED2"/>
    <w:rsid w:val="002E059E"/>
  </w:style>
  <w:style w:type="paragraph" w:customStyle="1" w:styleId="2613462F87B44679B8B86BFB07DBB794">
    <w:name w:val="2613462F87B44679B8B86BFB07DBB794"/>
    <w:rsid w:val="002E059E"/>
  </w:style>
  <w:style w:type="paragraph" w:customStyle="1" w:styleId="4CE214DF7AB143548E326903455879E6">
    <w:name w:val="4CE214DF7AB143548E326903455879E6"/>
    <w:rsid w:val="002E059E"/>
  </w:style>
  <w:style w:type="paragraph" w:customStyle="1" w:styleId="AE7446FF28C84755BF835C3130781E2B">
    <w:name w:val="AE7446FF28C84755BF835C3130781E2B"/>
    <w:rsid w:val="002E059E"/>
  </w:style>
  <w:style w:type="paragraph" w:customStyle="1" w:styleId="4E31D34DED0644CCAA0DAA803412AE52">
    <w:name w:val="4E31D34DED0644CCAA0DAA803412AE52"/>
    <w:rsid w:val="002E059E"/>
  </w:style>
  <w:style w:type="paragraph" w:customStyle="1" w:styleId="80B4CA29D34F4E69B6D215F7FBCD88F1">
    <w:name w:val="80B4CA29D34F4E69B6D215F7FBCD88F1"/>
    <w:rsid w:val="002E059E"/>
  </w:style>
  <w:style w:type="paragraph" w:customStyle="1" w:styleId="4FC7B7E6C62B4B9C970C5180D3F1B8DA">
    <w:name w:val="4FC7B7E6C62B4B9C970C5180D3F1B8DA"/>
    <w:rsid w:val="002E059E"/>
  </w:style>
  <w:style w:type="paragraph" w:customStyle="1" w:styleId="E2FC6678AAFD4FFD9CA654AF69670336">
    <w:name w:val="E2FC6678AAFD4FFD9CA654AF69670336"/>
    <w:rsid w:val="002E059E"/>
  </w:style>
  <w:style w:type="paragraph" w:customStyle="1" w:styleId="D6525802E45541F99D3FAD0D7774303A">
    <w:name w:val="D6525802E45541F99D3FAD0D7774303A"/>
    <w:rsid w:val="002E059E"/>
  </w:style>
  <w:style w:type="paragraph" w:customStyle="1" w:styleId="5492B25282034370BD98A38B647CBBCD">
    <w:name w:val="5492B25282034370BD98A38B647CBBCD"/>
    <w:rsid w:val="002E059E"/>
  </w:style>
  <w:style w:type="paragraph" w:customStyle="1" w:styleId="7972A709A80248E2BEE41791158BEE9C">
    <w:name w:val="7972A709A80248E2BEE41791158BEE9C"/>
    <w:rsid w:val="002E059E"/>
  </w:style>
  <w:style w:type="paragraph" w:customStyle="1" w:styleId="19218C3FD61547209CD17C4E947C9381">
    <w:name w:val="19218C3FD61547209CD17C4E947C9381"/>
    <w:rsid w:val="002E059E"/>
  </w:style>
  <w:style w:type="paragraph" w:customStyle="1" w:styleId="3AD5A801874F4958A000ED23E7683270">
    <w:name w:val="3AD5A801874F4958A000ED23E7683270"/>
    <w:rsid w:val="002E059E"/>
  </w:style>
  <w:style w:type="paragraph" w:customStyle="1" w:styleId="954052664BE341099826974A189A58CF">
    <w:name w:val="954052664BE341099826974A189A58CF"/>
    <w:rsid w:val="002E059E"/>
  </w:style>
  <w:style w:type="paragraph" w:customStyle="1" w:styleId="E39ACA3A282A470E84F6CBE9BB4023F3">
    <w:name w:val="E39ACA3A282A470E84F6CBE9BB4023F3"/>
    <w:rsid w:val="002E059E"/>
  </w:style>
  <w:style w:type="paragraph" w:customStyle="1" w:styleId="90580B49D7044E09A9D2261D06F822E5">
    <w:name w:val="90580B49D7044E09A9D2261D06F822E5"/>
    <w:rsid w:val="002E059E"/>
  </w:style>
  <w:style w:type="paragraph" w:customStyle="1" w:styleId="EA6291F9132F4180ADE55D72E30ABE02">
    <w:name w:val="EA6291F9132F4180ADE55D72E30ABE02"/>
    <w:rsid w:val="002E059E"/>
  </w:style>
  <w:style w:type="paragraph" w:customStyle="1" w:styleId="4B4DF8A00399464A92F356D4B120C5F6">
    <w:name w:val="4B4DF8A00399464A92F356D4B120C5F6"/>
    <w:rsid w:val="002E059E"/>
  </w:style>
  <w:style w:type="paragraph" w:customStyle="1" w:styleId="5ECE130E4D5B40D2BC2BD10FC7C1D952">
    <w:name w:val="5ECE130E4D5B40D2BC2BD10FC7C1D952"/>
    <w:rsid w:val="002E059E"/>
  </w:style>
  <w:style w:type="paragraph" w:customStyle="1" w:styleId="26B6371CDFF24F4B8853938A34267CC8">
    <w:name w:val="26B6371CDFF24F4B8853938A34267CC8"/>
    <w:rsid w:val="002E059E"/>
  </w:style>
  <w:style w:type="paragraph" w:customStyle="1" w:styleId="C69634CE815E4B3AA0CFC9D9B9914D35">
    <w:name w:val="C69634CE815E4B3AA0CFC9D9B9914D35"/>
    <w:rsid w:val="002E059E"/>
  </w:style>
  <w:style w:type="paragraph" w:customStyle="1" w:styleId="600A55D8052B442B8903C147F8B244DD">
    <w:name w:val="600A55D8052B442B8903C147F8B244DD"/>
    <w:rsid w:val="002E059E"/>
  </w:style>
  <w:style w:type="paragraph" w:customStyle="1" w:styleId="368C3F8F63EF4F4AB2CEE3EC5A72316A">
    <w:name w:val="368C3F8F63EF4F4AB2CEE3EC5A72316A"/>
    <w:rsid w:val="002E059E"/>
  </w:style>
  <w:style w:type="paragraph" w:customStyle="1" w:styleId="2DC6F22993C1470092F6864D33FA6913">
    <w:name w:val="2DC6F22993C1470092F6864D33FA6913"/>
    <w:rsid w:val="002E059E"/>
  </w:style>
  <w:style w:type="paragraph" w:customStyle="1" w:styleId="57B258CD883A4130A0CE9EF34BB50010">
    <w:name w:val="57B258CD883A4130A0CE9EF34BB50010"/>
    <w:rsid w:val="002E059E"/>
  </w:style>
  <w:style w:type="paragraph" w:customStyle="1" w:styleId="ADD6953AD78A4FECBF633F36343E11E9">
    <w:name w:val="ADD6953AD78A4FECBF633F36343E11E9"/>
    <w:rsid w:val="002E059E"/>
  </w:style>
  <w:style w:type="paragraph" w:customStyle="1" w:styleId="16F26FDD23744D0591307635E5286E3F">
    <w:name w:val="16F26FDD23744D0591307635E5286E3F"/>
    <w:rsid w:val="002E059E"/>
  </w:style>
  <w:style w:type="paragraph" w:customStyle="1" w:styleId="056686DCBEF54209B633637196FFD5DA">
    <w:name w:val="056686DCBEF54209B633637196FFD5DA"/>
    <w:rsid w:val="002E059E"/>
  </w:style>
  <w:style w:type="paragraph" w:customStyle="1" w:styleId="001CB574DA5D418F842492FCFEFA7456">
    <w:name w:val="001CB574DA5D418F842492FCFEFA7456"/>
    <w:rsid w:val="002E059E"/>
  </w:style>
  <w:style w:type="paragraph" w:customStyle="1" w:styleId="05060A6ADC4347C48375AF5A95CF26A9">
    <w:name w:val="05060A6ADC4347C48375AF5A95CF26A9"/>
    <w:rsid w:val="002E059E"/>
  </w:style>
  <w:style w:type="paragraph" w:customStyle="1" w:styleId="6BD7A9D2745F43E5B8404A36EBEFA131">
    <w:name w:val="6BD7A9D2745F43E5B8404A36EBEFA131"/>
    <w:rsid w:val="002E059E"/>
  </w:style>
  <w:style w:type="paragraph" w:customStyle="1" w:styleId="6747CF88234740B7B56E0350313FD1D7">
    <w:name w:val="6747CF88234740B7B56E0350313FD1D7"/>
    <w:rsid w:val="002E059E"/>
  </w:style>
  <w:style w:type="paragraph" w:customStyle="1" w:styleId="EAE00268185148FA94E2666ACD794B62">
    <w:name w:val="EAE00268185148FA94E2666ACD794B62"/>
    <w:rsid w:val="002E059E"/>
  </w:style>
  <w:style w:type="paragraph" w:customStyle="1" w:styleId="631BCE8DECB048A3AE69D05236EF30F9">
    <w:name w:val="631BCE8DECB048A3AE69D05236EF30F9"/>
    <w:rsid w:val="002E059E"/>
  </w:style>
  <w:style w:type="paragraph" w:customStyle="1" w:styleId="4247668BE7384A6893CF2D4E3D8A5FFC">
    <w:name w:val="4247668BE7384A6893CF2D4E3D8A5FFC"/>
    <w:rsid w:val="002E059E"/>
  </w:style>
  <w:style w:type="paragraph" w:customStyle="1" w:styleId="2737E0725FA5457FA5BA724BDF9548BD">
    <w:name w:val="2737E0725FA5457FA5BA724BDF9548BD"/>
    <w:rsid w:val="002E059E"/>
  </w:style>
  <w:style w:type="paragraph" w:customStyle="1" w:styleId="050DEABBDF1444C0B909B57E468F3F3B">
    <w:name w:val="050DEABBDF1444C0B909B57E468F3F3B"/>
    <w:rsid w:val="002E059E"/>
  </w:style>
  <w:style w:type="paragraph" w:customStyle="1" w:styleId="1D28464081D84D0389EAE811B04F8BED">
    <w:name w:val="1D28464081D84D0389EAE811B04F8BED"/>
    <w:rsid w:val="002E059E"/>
  </w:style>
  <w:style w:type="paragraph" w:customStyle="1" w:styleId="D1F1848154144934ADAF10BB04BE21DC">
    <w:name w:val="D1F1848154144934ADAF10BB04BE21DC"/>
    <w:rsid w:val="002E059E"/>
  </w:style>
  <w:style w:type="paragraph" w:customStyle="1" w:styleId="310B70ED4CEF47ED8400B55B8D8000F3">
    <w:name w:val="310B70ED4CEF47ED8400B55B8D8000F3"/>
    <w:rsid w:val="002E059E"/>
  </w:style>
  <w:style w:type="paragraph" w:customStyle="1" w:styleId="1A0226D562EE4E2AA57168FFD0294088">
    <w:name w:val="1A0226D562EE4E2AA57168FFD0294088"/>
    <w:rsid w:val="002E059E"/>
  </w:style>
  <w:style w:type="paragraph" w:customStyle="1" w:styleId="70DF5F09010D4A3AA8B50B0648B9C619">
    <w:name w:val="70DF5F09010D4A3AA8B50B0648B9C619"/>
    <w:rsid w:val="002E059E"/>
  </w:style>
  <w:style w:type="paragraph" w:customStyle="1" w:styleId="CBBEC6A0C20944A1AD9BB1609A689AAB">
    <w:name w:val="CBBEC6A0C20944A1AD9BB1609A689AAB"/>
    <w:rsid w:val="002E059E"/>
  </w:style>
  <w:style w:type="paragraph" w:customStyle="1" w:styleId="D8287BA0D92F4A67950FD22652BE3E7C">
    <w:name w:val="D8287BA0D92F4A67950FD22652BE3E7C"/>
    <w:rsid w:val="002E059E"/>
  </w:style>
  <w:style w:type="paragraph" w:customStyle="1" w:styleId="4B07029EDAEF4970B59841A2A9C20CA1">
    <w:name w:val="4B07029EDAEF4970B59841A2A9C20CA1"/>
    <w:rsid w:val="002E059E"/>
  </w:style>
  <w:style w:type="paragraph" w:customStyle="1" w:styleId="75780B587BE34368BE4DC83EEC0A4FC8">
    <w:name w:val="75780B587BE34368BE4DC83EEC0A4FC8"/>
    <w:rsid w:val="002E059E"/>
  </w:style>
  <w:style w:type="paragraph" w:customStyle="1" w:styleId="91A3E8AD8DCD465C8A0BAEC5BE0D77EE">
    <w:name w:val="91A3E8AD8DCD465C8A0BAEC5BE0D77EE"/>
    <w:rsid w:val="002E059E"/>
  </w:style>
  <w:style w:type="paragraph" w:customStyle="1" w:styleId="A91DAF458E64440D920FAD33289D06C4">
    <w:name w:val="A91DAF458E64440D920FAD33289D06C4"/>
    <w:rsid w:val="002E059E"/>
  </w:style>
  <w:style w:type="paragraph" w:customStyle="1" w:styleId="4D721904844B4872B788994A631DAD60">
    <w:name w:val="4D721904844B4872B788994A631DAD60"/>
    <w:rsid w:val="002E059E"/>
  </w:style>
  <w:style w:type="paragraph" w:customStyle="1" w:styleId="1B4D748794DF48E09AC399E8FF4635BB">
    <w:name w:val="1B4D748794DF48E09AC399E8FF4635BB"/>
    <w:rsid w:val="002E059E"/>
  </w:style>
  <w:style w:type="paragraph" w:customStyle="1" w:styleId="C0C504AC7D9E4A19BD1FCA1005ED3F6B">
    <w:name w:val="C0C504AC7D9E4A19BD1FCA1005ED3F6B"/>
    <w:rsid w:val="002E059E"/>
  </w:style>
  <w:style w:type="paragraph" w:customStyle="1" w:styleId="C6AE3B86EE8446F59D3C989FA1744CF2">
    <w:name w:val="C6AE3B86EE8446F59D3C989FA1744CF2"/>
    <w:rsid w:val="002E059E"/>
  </w:style>
  <w:style w:type="paragraph" w:customStyle="1" w:styleId="5BF094A8BD5E4E9FBE8DA802DE0EEA12">
    <w:name w:val="5BF094A8BD5E4E9FBE8DA802DE0EEA12"/>
    <w:rsid w:val="002E059E"/>
  </w:style>
  <w:style w:type="paragraph" w:customStyle="1" w:styleId="25F600C69790478DA35C8ECE1B9867BF">
    <w:name w:val="25F600C69790478DA35C8ECE1B9867BF"/>
    <w:rsid w:val="002E059E"/>
  </w:style>
  <w:style w:type="paragraph" w:customStyle="1" w:styleId="D3135310E7BA4E1EBEF69CCCB1DA6A7E">
    <w:name w:val="D3135310E7BA4E1EBEF69CCCB1DA6A7E"/>
    <w:rsid w:val="002E059E"/>
  </w:style>
  <w:style w:type="paragraph" w:customStyle="1" w:styleId="638F150955B64256951E2F684E078246">
    <w:name w:val="638F150955B64256951E2F684E078246"/>
    <w:rsid w:val="002E059E"/>
  </w:style>
  <w:style w:type="paragraph" w:customStyle="1" w:styleId="D8426F905CC84BDB98BA1774A37CD740">
    <w:name w:val="D8426F905CC84BDB98BA1774A37CD740"/>
    <w:rsid w:val="002E059E"/>
  </w:style>
  <w:style w:type="paragraph" w:customStyle="1" w:styleId="688DEE97A5AD44FB9E8F44061AC78719">
    <w:name w:val="688DEE97A5AD44FB9E8F44061AC78719"/>
    <w:rsid w:val="002E059E"/>
  </w:style>
  <w:style w:type="paragraph" w:customStyle="1" w:styleId="A01AB2F814594FDDB0293882FCD2F6D4">
    <w:name w:val="A01AB2F814594FDDB0293882FCD2F6D4"/>
    <w:rsid w:val="002E059E"/>
  </w:style>
  <w:style w:type="paragraph" w:customStyle="1" w:styleId="D52A3B75E21C45A2BA70537AEDE01585">
    <w:name w:val="D52A3B75E21C45A2BA70537AEDE01585"/>
    <w:rsid w:val="002E059E"/>
  </w:style>
  <w:style w:type="paragraph" w:customStyle="1" w:styleId="85C79D4E48CB44B6974308C27A6A9982">
    <w:name w:val="85C79D4E48CB44B6974308C27A6A9982"/>
    <w:rsid w:val="002E059E"/>
  </w:style>
  <w:style w:type="paragraph" w:customStyle="1" w:styleId="E591E389E6DA4249AC225CE9C0768FCA">
    <w:name w:val="E591E389E6DA4249AC225CE9C0768FCA"/>
    <w:rsid w:val="002E059E"/>
  </w:style>
  <w:style w:type="paragraph" w:customStyle="1" w:styleId="1638AB405154415585EB00467C67EFA6">
    <w:name w:val="1638AB405154415585EB00467C67EFA6"/>
    <w:rsid w:val="002E059E"/>
  </w:style>
  <w:style w:type="paragraph" w:customStyle="1" w:styleId="F1EC9EC99BB34669BC68EDA6038DE31C">
    <w:name w:val="F1EC9EC99BB34669BC68EDA6038DE31C"/>
    <w:rsid w:val="002E059E"/>
  </w:style>
  <w:style w:type="paragraph" w:customStyle="1" w:styleId="FCC2DA511A6545D481B4570B08083362">
    <w:name w:val="FCC2DA511A6545D481B4570B08083362"/>
    <w:rsid w:val="002E059E"/>
  </w:style>
  <w:style w:type="paragraph" w:customStyle="1" w:styleId="7AA614345DC147428CDBF7C3EF1CC949">
    <w:name w:val="7AA614345DC147428CDBF7C3EF1CC949"/>
    <w:rsid w:val="002E059E"/>
  </w:style>
  <w:style w:type="paragraph" w:customStyle="1" w:styleId="962FCF9321CF416E94A4F4716D353018">
    <w:name w:val="962FCF9321CF416E94A4F4716D353018"/>
    <w:rsid w:val="002E059E"/>
  </w:style>
  <w:style w:type="paragraph" w:customStyle="1" w:styleId="DA1CA90D383E4AB49CE34111324091B0">
    <w:name w:val="DA1CA90D383E4AB49CE34111324091B0"/>
    <w:rsid w:val="002E059E"/>
  </w:style>
  <w:style w:type="paragraph" w:customStyle="1" w:styleId="3C9903ED050D449F9BDC52F92489732C">
    <w:name w:val="3C9903ED050D449F9BDC52F92489732C"/>
    <w:rsid w:val="002E059E"/>
  </w:style>
  <w:style w:type="paragraph" w:customStyle="1" w:styleId="A597A8BD86EA458A9D537F9B481A8FE9">
    <w:name w:val="A597A8BD86EA458A9D537F9B481A8FE9"/>
    <w:rsid w:val="002E059E"/>
  </w:style>
  <w:style w:type="paragraph" w:customStyle="1" w:styleId="6B07430CB0E94164808C3FDCEF1AA28E">
    <w:name w:val="6B07430CB0E94164808C3FDCEF1AA28E"/>
    <w:rsid w:val="002E059E"/>
  </w:style>
  <w:style w:type="paragraph" w:customStyle="1" w:styleId="CCF36C68E1BD4E748DC84ED43B3E39BE">
    <w:name w:val="CCF36C68E1BD4E748DC84ED43B3E39BE"/>
    <w:rsid w:val="002E059E"/>
  </w:style>
  <w:style w:type="paragraph" w:customStyle="1" w:styleId="93EC91363D674DF6ACA75C7772AED1BF">
    <w:name w:val="93EC91363D674DF6ACA75C7772AED1BF"/>
    <w:rsid w:val="002E059E"/>
  </w:style>
  <w:style w:type="paragraph" w:customStyle="1" w:styleId="3935A69A9D86424288D01A971E009069">
    <w:name w:val="3935A69A9D86424288D01A971E009069"/>
    <w:rsid w:val="002E059E"/>
  </w:style>
  <w:style w:type="paragraph" w:customStyle="1" w:styleId="26FE39C9543C48AB9587C5EF9B7568DB">
    <w:name w:val="26FE39C9543C48AB9587C5EF9B7568DB"/>
    <w:rsid w:val="002E059E"/>
  </w:style>
  <w:style w:type="paragraph" w:customStyle="1" w:styleId="1D852EC097D94D08A3C48D0BF6962444">
    <w:name w:val="1D852EC097D94D08A3C48D0BF6962444"/>
    <w:rsid w:val="002E059E"/>
  </w:style>
  <w:style w:type="paragraph" w:customStyle="1" w:styleId="1CB4471A79B844BC87E53756FF7E140B">
    <w:name w:val="1CB4471A79B844BC87E53756FF7E140B"/>
    <w:rsid w:val="002E059E"/>
  </w:style>
  <w:style w:type="paragraph" w:customStyle="1" w:styleId="81496438FAB64FCA8B40FEC5CF23F00D">
    <w:name w:val="81496438FAB64FCA8B40FEC5CF23F00D"/>
    <w:rsid w:val="002E059E"/>
  </w:style>
  <w:style w:type="paragraph" w:customStyle="1" w:styleId="826135E29C3A4F75A35AD7FB0C36F80B">
    <w:name w:val="826135E29C3A4F75A35AD7FB0C36F80B"/>
    <w:rsid w:val="002E059E"/>
  </w:style>
  <w:style w:type="paragraph" w:customStyle="1" w:styleId="7C8F3B0E7E874CC2B0EA756A67FF97B4">
    <w:name w:val="7C8F3B0E7E874CC2B0EA756A67FF97B4"/>
    <w:rsid w:val="002E059E"/>
  </w:style>
  <w:style w:type="paragraph" w:customStyle="1" w:styleId="0E28118AE9464C8A8B66E6C43AA6CFFE">
    <w:name w:val="0E28118AE9464C8A8B66E6C43AA6CFFE"/>
    <w:rsid w:val="002E059E"/>
  </w:style>
  <w:style w:type="paragraph" w:customStyle="1" w:styleId="2C244A2C647946A39A5526D57CCA3E54">
    <w:name w:val="2C244A2C647946A39A5526D57CCA3E54"/>
    <w:rsid w:val="002E059E"/>
  </w:style>
  <w:style w:type="paragraph" w:customStyle="1" w:styleId="54A9A904D71D40E7BD2CABE876CA76EC">
    <w:name w:val="54A9A904D71D40E7BD2CABE876CA76EC"/>
    <w:rsid w:val="002E059E"/>
  </w:style>
  <w:style w:type="paragraph" w:customStyle="1" w:styleId="045F83A463FF4F65B58E7CB8DE6D4044">
    <w:name w:val="045F83A463FF4F65B58E7CB8DE6D4044"/>
    <w:rsid w:val="002E059E"/>
  </w:style>
  <w:style w:type="paragraph" w:customStyle="1" w:styleId="A51378AA31CD4469A4ADF612806C3EF7">
    <w:name w:val="A51378AA31CD4469A4ADF612806C3EF7"/>
    <w:rsid w:val="002E059E"/>
  </w:style>
  <w:style w:type="paragraph" w:customStyle="1" w:styleId="0949F886A69A444980A2D6465960242E">
    <w:name w:val="0949F886A69A444980A2D6465960242E"/>
    <w:rsid w:val="002E059E"/>
  </w:style>
  <w:style w:type="paragraph" w:customStyle="1" w:styleId="22FFB5798AAB40FA9E30C79F70BCD956">
    <w:name w:val="22FFB5798AAB40FA9E30C79F70BCD956"/>
    <w:rsid w:val="002E059E"/>
  </w:style>
  <w:style w:type="paragraph" w:customStyle="1" w:styleId="4B1AEDA3335745ABBF21CC390E6E9B9D">
    <w:name w:val="4B1AEDA3335745ABBF21CC390E6E9B9D"/>
    <w:rsid w:val="002E059E"/>
  </w:style>
  <w:style w:type="paragraph" w:customStyle="1" w:styleId="95713281C9954DBC8FDDBCB7A87326A3">
    <w:name w:val="95713281C9954DBC8FDDBCB7A87326A3"/>
    <w:rsid w:val="002E059E"/>
  </w:style>
  <w:style w:type="paragraph" w:customStyle="1" w:styleId="722F79D2FC054A5E891F220BE74336BF">
    <w:name w:val="722F79D2FC054A5E891F220BE74336BF"/>
    <w:rsid w:val="002E059E"/>
  </w:style>
  <w:style w:type="paragraph" w:customStyle="1" w:styleId="ED83FE337C134ADC80E206518392BA1C">
    <w:name w:val="ED83FE337C134ADC80E206518392BA1C"/>
    <w:rsid w:val="002E059E"/>
  </w:style>
  <w:style w:type="paragraph" w:customStyle="1" w:styleId="CEC87597021B4ED8ADFD8B57998BB8A3">
    <w:name w:val="CEC87597021B4ED8ADFD8B57998BB8A3"/>
    <w:rsid w:val="002E059E"/>
  </w:style>
  <w:style w:type="paragraph" w:customStyle="1" w:styleId="6136EEEA41814820B695E50FE32189BA">
    <w:name w:val="6136EEEA41814820B695E50FE32189BA"/>
    <w:rsid w:val="002E059E"/>
  </w:style>
  <w:style w:type="paragraph" w:customStyle="1" w:styleId="241AF0EC36F54E96B7EA1AE45A566B21">
    <w:name w:val="241AF0EC36F54E96B7EA1AE45A566B21"/>
    <w:rsid w:val="002E059E"/>
  </w:style>
  <w:style w:type="paragraph" w:customStyle="1" w:styleId="C22BFF9BDAA8489BAA31D5B8D3A6712C">
    <w:name w:val="C22BFF9BDAA8489BAA31D5B8D3A6712C"/>
    <w:rsid w:val="002E059E"/>
  </w:style>
  <w:style w:type="paragraph" w:customStyle="1" w:styleId="F8F1BC18B4FE4DB6A840CA87CB2635A6">
    <w:name w:val="F8F1BC18B4FE4DB6A840CA87CB2635A6"/>
    <w:rsid w:val="002E059E"/>
  </w:style>
  <w:style w:type="paragraph" w:customStyle="1" w:styleId="E243600DD2714277BF4654B0CEEE80D5">
    <w:name w:val="E243600DD2714277BF4654B0CEEE80D5"/>
    <w:rsid w:val="002E059E"/>
  </w:style>
  <w:style w:type="paragraph" w:customStyle="1" w:styleId="9E0D2217D06048918501FC1C1E2F7E6E">
    <w:name w:val="9E0D2217D06048918501FC1C1E2F7E6E"/>
    <w:rsid w:val="002E059E"/>
  </w:style>
  <w:style w:type="paragraph" w:customStyle="1" w:styleId="46882D640DD44BC0B297C091522A9E1F">
    <w:name w:val="46882D640DD44BC0B297C091522A9E1F"/>
    <w:rsid w:val="002E059E"/>
  </w:style>
  <w:style w:type="paragraph" w:customStyle="1" w:styleId="EB5E80E35AF64C5FB8A2FBD0252E3DD4">
    <w:name w:val="EB5E80E35AF64C5FB8A2FBD0252E3DD4"/>
    <w:rsid w:val="002E059E"/>
  </w:style>
  <w:style w:type="paragraph" w:customStyle="1" w:styleId="A4D6ED16B947467790A99BC5CFAC3353">
    <w:name w:val="A4D6ED16B947467790A99BC5CFAC3353"/>
    <w:rsid w:val="002E059E"/>
  </w:style>
  <w:style w:type="paragraph" w:customStyle="1" w:styleId="96A0E760BC18400F842AFAFCAFF18134">
    <w:name w:val="96A0E760BC18400F842AFAFCAFF18134"/>
    <w:rsid w:val="002E059E"/>
  </w:style>
  <w:style w:type="paragraph" w:customStyle="1" w:styleId="26C8B4D8958D4084A8EE3BD4F63D2B44">
    <w:name w:val="26C8B4D8958D4084A8EE3BD4F63D2B44"/>
    <w:rsid w:val="002E059E"/>
  </w:style>
  <w:style w:type="paragraph" w:customStyle="1" w:styleId="9880C40A7E644BE8929FE440DD96BD54">
    <w:name w:val="9880C40A7E644BE8929FE440DD96BD54"/>
    <w:rsid w:val="002E059E"/>
  </w:style>
  <w:style w:type="paragraph" w:customStyle="1" w:styleId="E41A8CF0698F45B3A7E17157E7D82AC4">
    <w:name w:val="E41A8CF0698F45B3A7E17157E7D82AC4"/>
    <w:rsid w:val="002E059E"/>
  </w:style>
  <w:style w:type="paragraph" w:customStyle="1" w:styleId="86FDF7FC0ECF4EBC9B6A705843DDD9A5">
    <w:name w:val="86FDF7FC0ECF4EBC9B6A705843DDD9A5"/>
    <w:rsid w:val="002E059E"/>
  </w:style>
  <w:style w:type="paragraph" w:customStyle="1" w:styleId="8E911546303249C6A8C4CF6F856E721C">
    <w:name w:val="8E911546303249C6A8C4CF6F856E721C"/>
    <w:rsid w:val="002E059E"/>
  </w:style>
  <w:style w:type="paragraph" w:customStyle="1" w:styleId="72256C468DC24174B8D114AD238E6F7E">
    <w:name w:val="72256C468DC24174B8D114AD238E6F7E"/>
    <w:rsid w:val="002E059E"/>
  </w:style>
  <w:style w:type="paragraph" w:customStyle="1" w:styleId="6A9596760C8D4DF484BBC4A03B78B528">
    <w:name w:val="6A9596760C8D4DF484BBC4A03B78B528"/>
    <w:rsid w:val="002E059E"/>
  </w:style>
  <w:style w:type="paragraph" w:customStyle="1" w:styleId="BE96F950CDDD47AD929154F0C97CDEEA">
    <w:name w:val="BE96F950CDDD47AD929154F0C97CDEEA"/>
    <w:rsid w:val="002E059E"/>
  </w:style>
  <w:style w:type="paragraph" w:customStyle="1" w:styleId="E4F2EE274A5D4A5E9969404B09015958">
    <w:name w:val="E4F2EE274A5D4A5E9969404B09015958"/>
    <w:rsid w:val="002E059E"/>
  </w:style>
  <w:style w:type="paragraph" w:customStyle="1" w:styleId="7C32C3497E5A4828AB7F5E9980D77BA6">
    <w:name w:val="7C32C3497E5A4828AB7F5E9980D77BA6"/>
    <w:rsid w:val="002E059E"/>
  </w:style>
  <w:style w:type="paragraph" w:customStyle="1" w:styleId="A0B5542C4A7B419B892D74CB6EF7D3A2">
    <w:name w:val="A0B5542C4A7B419B892D74CB6EF7D3A2"/>
    <w:rsid w:val="002E059E"/>
  </w:style>
  <w:style w:type="paragraph" w:customStyle="1" w:styleId="8AEEC1BE5D8942DFBFDEC5A510BE86AD">
    <w:name w:val="8AEEC1BE5D8942DFBFDEC5A510BE86AD"/>
    <w:rsid w:val="002E059E"/>
  </w:style>
  <w:style w:type="paragraph" w:customStyle="1" w:styleId="7C6D0FB34E354037A86F2554894DE7C0">
    <w:name w:val="7C6D0FB34E354037A86F2554894DE7C0"/>
    <w:rsid w:val="002E059E"/>
  </w:style>
  <w:style w:type="paragraph" w:customStyle="1" w:styleId="AAFA216CA8D9491EA02DC5EA22A57608">
    <w:name w:val="AAFA216CA8D9491EA02DC5EA22A57608"/>
    <w:rsid w:val="002E059E"/>
  </w:style>
  <w:style w:type="paragraph" w:customStyle="1" w:styleId="BEAE110FA2AA42CCB022C01555865F8C">
    <w:name w:val="BEAE110FA2AA42CCB022C01555865F8C"/>
    <w:rsid w:val="002E059E"/>
  </w:style>
  <w:style w:type="paragraph" w:customStyle="1" w:styleId="B5D4C776AAD643D9A8E9C8BC5E2CDB52">
    <w:name w:val="B5D4C776AAD643D9A8E9C8BC5E2CDB52"/>
    <w:rsid w:val="002E059E"/>
  </w:style>
  <w:style w:type="paragraph" w:customStyle="1" w:styleId="9E03554F27B54C1FB4B9B7F852BF5F41">
    <w:name w:val="9E03554F27B54C1FB4B9B7F852BF5F41"/>
    <w:rsid w:val="002E059E"/>
  </w:style>
  <w:style w:type="paragraph" w:customStyle="1" w:styleId="AE06914B61994B9CA3E0809537BA90ED">
    <w:name w:val="AE06914B61994B9CA3E0809537BA90ED"/>
    <w:rsid w:val="002E059E"/>
  </w:style>
  <w:style w:type="paragraph" w:customStyle="1" w:styleId="62A25A9116CE4452A11AF8B28E02BE60">
    <w:name w:val="62A25A9116CE4452A11AF8B28E02BE60"/>
    <w:rsid w:val="002E059E"/>
  </w:style>
  <w:style w:type="paragraph" w:customStyle="1" w:styleId="B7A358015DC74274BE785CB04DC1BEC2">
    <w:name w:val="B7A358015DC74274BE785CB04DC1BEC2"/>
    <w:rsid w:val="002E059E"/>
  </w:style>
  <w:style w:type="paragraph" w:customStyle="1" w:styleId="9BD1AF106E0C4CE5BE406C7348BEDD07">
    <w:name w:val="9BD1AF106E0C4CE5BE406C7348BEDD07"/>
    <w:rsid w:val="002E059E"/>
  </w:style>
  <w:style w:type="paragraph" w:customStyle="1" w:styleId="2D9ECD7E2D7C4D0B97F1EE792DF01B18">
    <w:name w:val="2D9ECD7E2D7C4D0B97F1EE792DF01B18"/>
    <w:rsid w:val="002E059E"/>
  </w:style>
  <w:style w:type="paragraph" w:customStyle="1" w:styleId="C525E2D41CBE4FE1924EB9F6222F4B00">
    <w:name w:val="C525E2D41CBE4FE1924EB9F6222F4B00"/>
    <w:rsid w:val="002E059E"/>
  </w:style>
  <w:style w:type="paragraph" w:customStyle="1" w:styleId="BD0F52BF583B45F489D0C190031EC38B">
    <w:name w:val="BD0F52BF583B45F489D0C190031EC38B"/>
    <w:rsid w:val="002E059E"/>
  </w:style>
  <w:style w:type="paragraph" w:customStyle="1" w:styleId="1AEB7520904F402092D8E8CF3480B842">
    <w:name w:val="1AEB7520904F402092D8E8CF3480B842"/>
    <w:rsid w:val="002E059E"/>
  </w:style>
  <w:style w:type="paragraph" w:customStyle="1" w:styleId="ED0074519E084D039842BDBE3141F61B">
    <w:name w:val="ED0074519E084D039842BDBE3141F61B"/>
    <w:rsid w:val="002E059E"/>
  </w:style>
  <w:style w:type="paragraph" w:customStyle="1" w:styleId="E615D846DB22449E9CB32117D884B432">
    <w:name w:val="E615D846DB22449E9CB32117D884B432"/>
    <w:rsid w:val="002E059E"/>
  </w:style>
  <w:style w:type="paragraph" w:customStyle="1" w:styleId="489C89FADB424D7780DF97A45F68C5C2">
    <w:name w:val="489C89FADB424D7780DF97A45F68C5C2"/>
    <w:rsid w:val="002E059E"/>
  </w:style>
  <w:style w:type="paragraph" w:customStyle="1" w:styleId="F3A0A6CDA16440A49DF7134EE038CD07">
    <w:name w:val="F3A0A6CDA16440A49DF7134EE038CD07"/>
    <w:rsid w:val="002E059E"/>
  </w:style>
  <w:style w:type="paragraph" w:customStyle="1" w:styleId="FB55A43933FA4177A8FB9EE436B500EC">
    <w:name w:val="FB55A43933FA4177A8FB9EE436B500EC"/>
    <w:rsid w:val="002E059E"/>
  </w:style>
  <w:style w:type="paragraph" w:customStyle="1" w:styleId="179EAA8BE1A64E5EA1623AE7E31D28F2">
    <w:name w:val="179EAA8BE1A64E5EA1623AE7E31D28F2"/>
    <w:rsid w:val="002E059E"/>
  </w:style>
  <w:style w:type="paragraph" w:customStyle="1" w:styleId="D84CFC612EDD456F91B45F0521EAD2F9">
    <w:name w:val="D84CFC612EDD456F91B45F0521EAD2F9"/>
    <w:rsid w:val="002E059E"/>
  </w:style>
  <w:style w:type="paragraph" w:customStyle="1" w:styleId="B5A7255AE8094B6E93594A4C2CF3488B">
    <w:name w:val="B5A7255AE8094B6E93594A4C2CF3488B"/>
    <w:rsid w:val="002E059E"/>
  </w:style>
  <w:style w:type="paragraph" w:customStyle="1" w:styleId="034C68ED0B7F43368386E48C081BA1C5">
    <w:name w:val="034C68ED0B7F43368386E48C081BA1C5"/>
    <w:rsid w:val="002E059E"/>
  </w:style>
  <w:style w:type="paragraph" w:customStyle="1" w:styleId="39593DDF581D4751A9AC0DB4CBEBC3E8">
    <w:name w:val="39593DDF581D4751A9AC0DB4CBEBC3E8"/>
    <w:rsid w:val="002E059E"/>
  </w:style>
  <w:style w:type="paragraph" w:customStyle="1" w:styleId="9D7310ED1A1D4F5897F41CD04B12C0C0">
    <w:name w:val="9D7310ED1A1D4F5897F41CD04B12C0C0"/>
    <w:rsid w:val="002E059E"/>
  </w:style>
  <w:style w:type="paragraph" w:customStyle="1" w:styleId="99FCF0CF1EA94750AB958124C3CBE836">
    <w:name w:val="99FCF0CF1EA94750AB958124C3CBE836"/>
    <w:rsid w:val="002E059E"/>
  </w:style>
  <w:style w:type="paragraph" w:customStyle="1" w:styleId="31CFF19DBC794518B6AD89ACE8BCC2D7">
    <w:name w:val="31CFF19DBC794518B6AD89ACE8BCC2D7"/>
    <w:rsid w:val="002E059E"/>
  </w:style>
  <w:style w:type="paragraph" w:customStyle="1" w:styleId="B2A68237447749B8AAC5C63577D4A876">
    <w:name w:val="B2A68237447749B8AAC5C63577D4A876"/>
    <w:rsid w:val="002E059E"/>
  </w:style>
  <w:style w:type="paragraph" w:customStyle="1" w:styleId="11D6AC4828C94B3CB73E20CCFD3C0549">
    <w:name w:val="11D6AC4828C94B3CB73E20CCFD3C0549"/>
    <w:rsid w:val="002E059E"/>
  </w:style>
  <w:style w:type="paragraph" w:customStyle="1" w:styleId="65CC2B747131437E8964C5ACEF1C370A">
    <w:name w:val="65CC2B747131437E8964C5ACEF1C370A"/>
    <w:rsid w:val="002E059E"/>
  </w:style>
  <w:style w:type="paragraph" w:customStyle="1" w:styleId="ED6FD19D80EB469083562D5CCA012187">
    <w:name w:val="ED6FD19D80EB469083562D5CCA012187"/>
    <w:rsid w:val="002E059E"/>
  </w:style>
  <w:style w:type="paragraph" w:customStyle="1" w:styleId="2832CCED9D5E4D35B681C34897CB8388">
    <w:name w:val="2832CCED9D5E4D35B681C34897CB8388"/>
    <w:rsid w:val="002E059E"/>
  </w:style>
  <w:style w:type="paragraph" w:customStyle="1" w:styleId="430EA3B28DAC432FA428D757B251C17C">
    <w:name w:val="430EA3B28DAC432FA428D757B251C17C"/>
    <w:rsid w:val="002E059E"/>
  </w:style>
  <w:style w:type="paragraph" w:customStyle="1" w:styleId="538C1848C80D439DA1D83ABCF2451D96">
    <w:name w:val="538C1848C80D439DA1D83ABCF2451D96"/>
    <w:rsid w:val="002E059E"/>
  </w:style>
  <w:style w:type="paragraph" w:customStyle="1" w:styleId="6FFB5E0829C64F10BB091B6BC509C4A8">
    <w:name w:val="6FFB5E0829C64F10BB091B6BC509C4A8"/>
    <w:rsid w:val="002E059E"/>
  </w:style>
  <w:style w:type="paragraph" w:customStyle="1" w:styleId="8F5E7D87116349279FA038D2186DFCDA">
    <w:name w:val="8F5E7D87116349279FA038D2186DFCDA"/>
    <w:rsid w:val="002E059E"/>
  </w:style>
  <w:style w:type="paragraph" w:customStyle="1" w:styleId="DCAA05C3A36D4C8894EE7498DFE16AE3">
    <w:name w:val="DCAA05C3A36D4C8894EE7498DFE16AE3"/>
    <w:rsid w:val="002E059E"/>
  </w:style>
  <w:style w:type="paragraph" w:customStyle="1" w:styleId="504FAF2F56E44040BFBC1339D0D6FFCE">
    <w:name w:val="504FAF2F56E44040BFBC1339D0D6FFCE"/>
    <w:rsid w:val="002E059E"/>
  </w:style>
  <w:style w:type="paragraph" w:customStyle="1" w:styleId="11E4D4EEA5C64FE8972A1E3E1883154D">
    <w:name w:val="11E4D4EEA5C64FE8972A1E3E1883154D"/>
    <w:rsid w:val="002E059E"/>
  </w:style>
  <w:style w:type="paragraph" w:customStyle="1" w:styleId="B54E5276390749AE9CC92D3B4EF49FC7">
    <w:name w:val="B54E5276390749AE9CC92D3B4EF49FC7"/>
    <w:rsid w:val="002E059E"/>
  </w:style>
  <w:style w:type="paragraph" w:customStyle="1" w:styleId="87CBEDD4A44E444BBA00DBD6BA60F36A">
    <w:name w:val="87CBEDD4A44E444BBA00DBD6BA60F36A"/>
    <w:rsid w:val="002E059E"/>
  </w:style>
  <w:style w:type="paragraph" w:customStyle="1" w:styleId="735ACE4FD4F2412C80A4D5BD911D82CB">
    <w:name w:val="735ACE4FD4F2412C80A4D5BD911D82CB"/>
    <w:rsid w:val="002E059E"/>
  </w:style>
  <w:style w:type="paragraph" w:customStyle="1" w:styleId="003E06948CA24F779CA2DBBFB393AA8A">
    <w:name w:val="003E06948CA24F779CA2DBBFB393AA8A"/>
    <w:rsid w:val="002E059E"/>
  </w:style>
  <w:style w:type="paragraph" w:customStyle="1" w:styleId="40BE13E0734142C7A93305984BB0968A">
    <w:name w:val="40BE13E0734142C7A93305984BB0968A"/>
    <w:rsid w:val="002E059E"/>
  </w:style>
  <w:style w:type="paragraph" w:customStyle="1" w:styleId="85B69F1873B64125A06551063796F7F0">
    <w:name w:val="85B69F1873B64125A06551063796F7F0"/>
    <w:rsid w:val="002E059E"/>
  </w:style>
  <w:style w:type="paragraph" w:customStyle="1" w:styleId="E6BE39398307400F9FA2D3DFD80E31B7">
    <w:name w:val="E6BE39398307400F9FA2D3DFD80E31B7"/>
    <w:rsid w:val="002E059E"/>
  </w:style>
  <w:style w:type="paragraph" w:customStyle="1" w:styleId="F9F45270CF9F4DA5AD893BF3639B8018">
    <w:name w:val="F9F45270CF9F4DA5AD893BF3639B8018"/>
    <w:rsid w:val="002E059E"/>
  </w:style>
  <w:style w:type="paragraph" w:customStyle="1" w:styleId="72888BD7710D4CFB8CED74865FBF3098">
    <w:name w:val="72888BD7710D4CFB8CED74865FBF3098"/>
    <w:rsid w:val="002E059E"/>
  </w:style>
  <w:style w:type="paragraph" w:customStyle="1" w:styleId="59670FCD51DB4AE2950B113E28D52895">
    <w:name w:val="59670FCD51DB4AE2950B113E28D52895"/>
    <w:rsid w:val="002E059E"/>
  </w:style>
  <w:style w:type="paragraph" w:customStyle="1" w:styleId="289FA7E4CD6C462F9B31FF1B233F9779">
    <w:name w:val="289FA7E4CD6C462F9B31FF1B233F9779"/>
    <w:rsid w:val="002E059E"/>
  </w:style>
  <w:style w:type="paragraph" w:customStyle="1" w:styleId="F916E4DB9A0F4A9899F979081216C804">
    <w:name w:val="F916E4DB9A0F4A9899F979081216C804"/>
    <w:rsid w:val="002E059E"/>
  </w:style>
  <w:style w:type="paragraph" w:customStyle="1" w:styleId="39DE63157652475CAC74AF61422798A3">
    <w:name w:val="39DE63157652475CAC74AF61422798A3"/>
    <w:rsid w:val="002E059E"/>
  </w:style>
  <w:style w:type="paragraph" w:customStyle="1" w:styleId="295074DE677F4359936BA7D22464ADB6">
    <w:name w:val="295074DE677F4359936BA7D22464ADB6"/>
    <w:rsid w:val="002E059E"/>
  </w:style>
  <w:style w:type="paragraph" w:customStyle="1" w:styleId="62D79D6F976543049DB149686C387778">
    <w:name w:val="62D79D6F976543049DB149686C387778"/>
    <w:rsid w:val="002E059E"/>
  </w:style>
  <w:style w:type="paragraph" w:customStyle="1" w:styleId="3F81D0070D7B4B7094E9A106B1A9A01B">
    <w:name w:val="3F81D0070D7B4B7094E9A106B1A9A01B"/>
    <w:rsid w:val="002E059E"/>
  </w:style>
  <w:style w:type="paragraph" w:customStyle="1" w:styleId="2B2837EADF8C4DCFB2F24D81B36F1FFD">
    <w:name w:val="2B2837EADF8C4DCFB2F24D81B36F1FFD"/>
    <w:rsid w:val="002E059E"/>
  </w:style>
  <w:style w:type="paragraph" w:customStyle="1" w:styleId="8BBCBFF4EED2415AB65B8A6A587AE817">
    <w:name w:val="8BBCBFF4EED2415AB65B8A6A587AE817"/>
    <w:rsid w:val="002E059E"/>
  </w:style>
  <w:style w:type="paragraph" w:customStyle="1" w:styleId="59CBAB8F930040F1B934934451740AF8">
    <w:name w:val="59CBAB8F930040F1B934934451740AF8"/>
    <w:rsid w:val="002E059E"/>
  </w:style>
  <w:style w:type="paragraph" w:customStyle="1" w:styleId="1543FDB18D044109801BECD57DFCE46F">
    <w:name w:val="1543FDB18D044109801BECD57DFCE46F"/>
    <w:rsid w:val="002E059E"/>
  </w:style>
  <w:style w:type="paragraph" w:customStyle="1" w:styleId="D7561FDE05E24A20BA23CA9042529C4D">
    <w:name w:val="D7561FDE05E24A20BA23CA9042529C4D"/>
    <w:rsid w:val="002E059E"/>
  </w:style>
  <w:style w:type="paragraph" w:customStyle="1" w:styleId="B612D700FC1A4BD1B42DAE5EAF779CBA">
    <w:name w:val="B612D700FC1A4BD1B42DAE5EAF779CBA"/>
    <w:rsid w:val="002E059E"/>
  </w:style>
  <w:style w:type="paragraph" w:customStyle="1" w:styleId="FA128A1E6A3747D1BA97D8A0805622A9">
    <w:name w:val="FA128A1E6A3747D1BA97D8A0805622A9"/>
    <w:rsid w:val="002E059E"/>
  </w:style>
  <w:style w:type="paragraph" w:customStyle="1" w:styleId="02E742075D6E48B397D66BEC3C46A19D">
    <w:name w:val="02E742075D6E48B397D66BEC3C46A19D"/>
    <w:rsid w:val="002E059E"/>
  </w:style>
  <w:style w:type="paragraph" w:customStyle="1" w:styleId="690F803A532F4C6F9480C2C3011B528E">
    <w:name w:val="690F803A532F4C6F9480C2C3011B528E"/>
    <w:rsid w:val="002E059E"/>
  </w:style>
  <w:style w:type="paragraph" w:customStyle="1" w:styleId="F303E7C6E3924B9B9BA6D12C1DA1BC46">
    <w:name w:val="F303E7C6E3924B9B9BA6D12C1DA1BC46"/>
    <w:rsid w:val="002E059E"/>
  </w:style>
  <w:style w:type="paragraph" w:customStyle="1" w:styleId="3C02087920884C22B53BE9E2FDE6F583">
    <w:name w:val="3C02087920884C22B53BE9E2FDE6F583"/>
    <w:rsid w:val="002E059E"/>
  </w:style>
  <w:style w:type="paragraph" w:customStyle="1" w:styleId="93125F65C6884A1DA0A0B736D9E958B4">
    <w:name w:val="93125F65C6884A1DA0A0B736D9E958B4"/>
    <w:rsid w:val="002E059E"/>
  </w:style>
  <w:style w:type="paragraph" w:customStyle="1" w:styleId="F006D9779FA6444F9DD6E7434C82B25F">
    <w:name w:val="F006D9779FA6444F9DD6E7434C82B25F"/>
    <w:rsid w:val="002E059E"/>
  </w:style>
  <w:style w:type="paragraph" w:customStyle="1" w:styleId="ACFF8F71632F4D07B24B97A4A1AA89D1">
    <w:name w:val="ACFF8F71632F4D07B24B97A4A1AA89D1"/>
    <w:rsid w:val="002E059E"/>
  </w:style>
  <w:style w:type="paragraph" w:customStyle="1" w:styleId="FD54F9D63D1D4258B50BA86895294C9F">
    <w:name w:val="FD54F9D63D1D4258B50BA86895294C9F"/>
    <w:rsid w:val="002E059E"/>
  </w:style>
  <w:style w:type="paragraph" w:customStyle="1" w:styleId="38BB25BE47924BB5B17776B13B12D36D">
    <w:name w:val="38BB25BE47924BB5B17776B13B12D36D"/>
    <w:rsid w:val="002E059E"/>
  </w:style>
  <w:style w:type="paragraph" w:customStyle="1" w:styleId="592886F8D261478290CB81BA8CB35BB6">
    <w:name w:val="592886F8D261478290CB81BA8CB35BB6"/>
    <w:rsid w:val="002E059E"/>
  </w:style>
  <w:style w:type="paragraph" w:customStyle="1" w:styleId="88ACF19DBC9443FE983F577D40D38668">
    <w:name w:val="88ACF19DBC9443FE983F577D40D38668"/>
    <w:rsid w:val="002E059E"/>
  </w:style>
  <w:style w:type="paragraph" w:customStyle="1" w:styleId="C932E16D237E4A618E4C7151D1E5A8BD">
    <w:name w:val="C932E16D237E4A618E4C7151D1E5A8BD"/>
    <w:rsid w:val="002E059E"/>
  </w:style>
  <w:style w:type="paragraph" w:customStyle="1" w:styleId="2EA46A5934324FA39B1CF501137ADB55">
    <w:name w:val="2EA46A5934324FA39B1CF501137ADB55"/>
    <w:rsid w:val="002E059E"/>
  </w:style>
  <w:style w:type="paragraph" w:customStyle="1" w:styleId="066191A0FD8A4F3897755882868CC7FD">
    <w:name w:val="066191A0FD8A4F3897755882868CC7FD"/>
    <w:rsid w:val="002E059E"/>
  </w:style>
  <w:style w:type="paragraph" w:customStyle="1" w:styleId="BBC0BF9485D04F82BE71019F8A14AF4D">
    <w:name w:val="BBC0BF9485D04F82BE71019F8A14AF4D"/>
    <w:rsid w:val="002E059E"/>
  </w:style>
  <w:style w:type="paragraph" w:customStyle="1" w:styleId="9106CFFE6A2B4BD3904749291748E298">
    <w:name w:val="9106CFFE6A2B4BD3904749291748E298"/>
    <w:rsid w:val="002E059E"/>
  </w:style>
  <w:style w:type="paragraph" w:customStyle="1" w:styleId="6613FFC61F7943B48BCEC3329A15779A">
    <w:name w:val="6613FFC61F7943B48BCEC3329A15779A"/>
    <w:rsid w:val="002E059E"/>
  </w:style>
  <w:style w:type="paragraph" w:customStyle="1" w:styleId="984FA432C03948258AD86D9B70015F24">
    <w:name w:val="984FA432C03948258AD86D9B70015F24"/>
    <w:rsid w:val="002E059E"/>
  </w:style>
  <w:style w:type="paragraph" w:customStyle="1" w:styleId="9FE0BDC5D11F48D1844CF34C8B2C1DA8">
    <w:name w:val="9FE0BDC5D11F48D1844CF34C8B2C1DA8"/>
    <w:rsid w:val="002E059E"/>
  </w:style>
  <w:style w:type="paragraph" w:customStyle="1" w:styleId="E9724DFC00F84EF1B2BA7F44DDC99F8C">
    <w:name w:val="E9724DFC00F84EF1B2BA7F44DDC99F8C"/>
    <w:rsid w:val="002E059E"/>
  </w:style>
  <w:style w:type="paragraph" w:customStyle="1" w:styleId="508F4AF46A034EA9BD8F822954F6CE09">
    <w:name w:val="508F4AF46A034EA9BD8F822954F6CE09"/>
    <w:rsid w:val="002E059E"/>
  </w:style>
  <w:style w:type="paragraph" w:customStyle="1" w:styleId="1D60DDCAB75449AE907554896E63CAA6">
    <w:name w:val="1D60DDCAB75449AE907554896E63CAA6"/>
    <w:rsid w:val="002E059E"/>
  </w:style>
  <w:style w:type="paragraph" w:customStyle="1" w:styleId="CFB1616844B9498BB3DE9D5C01C65A4C">
    <w:name w:val="CFB1616844B9498BB3DE9D5C01C65A4C"/>
    <w:rsid w:val="002E059E"/>
  </w:style>
  <w:style w:type="paragraph" w:customStyle="1" w:styleId="7D137C475DD749129F193C04D604B6EC">
    <w:name w:val="7D137C475DD749129F193C04D604B6EC"/>
    <w:rsid w:val="002E059E"/>
  </w:style>
  <w:style w:type="paragraph" w:customStyle="1" w:styleId="DB41BE6BFED747468170F9AF1569D73E">
    <w:name w:val="DB41BE6BFED747468170F9AF1569D73E"/>
    <w:rsid w:val="002E059E"/>
  </w:style>
  <w:style w:type="paragraph" w:customStyle="1" w:styleId="D7243109DEB54ECEA9C96401B10856F7">
    <w:name w:val="D7243109DEB54ECEA9C96401B10856F7"/>
    <w:rsid w:val="002E059E"/>
  </w:style>
  <w:style w:type="paragraph" w:customStyle="1" w:styleId="499ACAB66991484F90A9A9870E011CB9">
    <w:name w:val="499ACAB66991484F90A9A9870E011CB9"/>
    <w:rsid w:val="002E059E"/>
  </w:style>
  <w:style w:type="paragraph" w:customStyle="1" w:styleId="4E5843CBCA83433CAC9A6A662F74A175">
    <w:name w:val="4E5843CBCA83433CAC9A6A662F74A175"/>
    <w:rsid w:val="002E059E"/>
  </w:style>
  <w:style w:type="paragraph" w:customStyle="1" w:styleId="D3F961181E724F0FB950508195520B04">
    <w:name w:val="D3F961181E724F0FB950508195520B04"/>
    <w:rsid w:val="002E059E"/>
  </w:style>
  <w:style w:type="paragraph" w:customStyle="1" w:styleId="C2BBB0F413AD41D39A14B5CE45C53D02">
    <w:name w:val="C2BBB0F413AD41D39A14B5CE45C53D02"/>
    <w:rsid w:val="002E059E"/>
  </w:style>
  <w:style w:type="paragraph" w:customStyle="1" w:styleId="9A90D3435B9F4192BBE12DC26AC01394">
    <w:name w:val="9A90D3435B9F4192BBE12DC26AC01394"/>
    <w:rsid w:val="002E059E"/>
  </w:style>
  <w:style w:type="paragraph" w:customStyle="1" w:styleId="A63D1D2736BD4A9A8D5565D26BDC3D2A">
    <w:name w:val="A63D1D2736BD4A9A8D5565D26BDC3D2A"/>
    <w:rsid w:val="002E059E"/>
  </w:style>
  <w:style w:type="paragraph" w:customStyle="1" w:styleId="FE8577DB60B341F1A1E789F8B1310AA8">
    <w:name w:val="FE8577DB60B341F1A1E789F8B1310AA8"/>
    <w:rsid w:val="002E059E"/>
  </w:style>
  <w:style w:type="paragraph" w:customStyle="1" w:styleId="A50C7BD1B0F5423AB2B0A2D196F84594">
    <w:name w:val="A50C7BD1B0F5423AB2B0A2D196F84594"/>
    <w:rsid w:val="002E059E"/>
  </w:style>
  <w:style w:type="paragraph" w:customStyle="1" w:styleId="114694ED3D804775B15AC3B2481D96E9">
    <w:name w:val="114694ED3D804775B15AC3B2481D96E9"/>
    <w:rsid w:val="002E059E"/>
  </w:style>
  <w:style w:type="paragraph" w:customStyle="1" w:styleId="CFF5C0B4AF8D485196AEE999B4A181FF">
    <w:name w:val="CFF5C0B4AF8D485196AEE999B4A181FF"/>
    <w:rsid w:val="002E059E"/>
  </w:style>
  <w:style w:type="paragraph" w:customStyle="1" w:styleId="C20C12B26510417E9BD7D45FA5BBE561">
    <w:name w:val="C20C12B26510417E9BD7D45FA5BBE561"/>
    <w:rsid w:val="002E059E"/>
  </w:style>
  <w:style w:type="paragraph" w:customStyle="1" w:styleId="D21E558B08E5497E89C0A93639635E26">
    <w:name w:val="D21E558B08E5497E89C0A93639635E26"/>
    <w:rsid w:val="002E059E"/>
  </w:style>
  <w:style w:type="paragraph" w:customStyle="1" w:styleId="1F035881B1C442DA8B28C40237FB26B1">
    <w:name w:val="1F035881B1C442DA8B28C40237FB26B1"/>
    <w:rsid w:val="002E059E"/>
  </w:style>
  <w:style w:type="paragraph" w:customStyle="1" w:styleId="6E70381FA18F420F9930543FBA6787E4">
    <w:name w:val="6E70381FA18F420F9930543FBA6787E4"/>
    <w:rsid w:val="002E059E"/>
  </w:style>
  <w:style w:type="paragraph" w:customStyle="1" w:styleId="890C0DA614E44390B0ACE6EDC6288C2D">
    <w:name w:val="890C0DA614E44390B0ACE6EDC6288C2D"/>
    <w:rsid w:val="002E059E"/>
  </w:style>
  <w:style w:type="paragraph" w:customStyle="1" w:styleId="F24D9F84E62741A9B7D991C012C906F3">
    <w:name w:val="F24D9F84E62741A9B7D991C012C906F3"/>
    <w:rsid w:val="002E059E"/>
  </w:style>
  <w:style w:type="paragraph" w:customStyle="1" w:styleId="09459558CED44FECA5CE52F1C562CB55">
    <w:name w:val="09459558CED44FECA5CE52F1C562CB55"/>
    <w:rsid w:val="002E059E"/>
  </w:style>
  <w:style w:type="paragraph" w:customStyle="1" w:styleId="812D02F26A814313A8EF01AAC890601C">
    <w:name w:val="812D02F26A814313A8EF01AAC890601C"/>
    <w:rsid w:val="002E059E"/>
  </w:style>
  <w:style w:type="paragraph" w:customStyle="1" w:styleId="9713D279B89B45489D75A7CFB4B8D3FD">
    <w:name w:val="9713D279B89B45489D75A7CFB4B8D3FD"/>
    <w:rsid w:val="002E059E"/>
  </w:style>
  <w:style w:type="paragraph" w:customStyle="1" w:styleId="9F83D057164C42B2992A6A79E71145DB">
    <w:name w:val="9F83D057164C42B2992A6A79E71145DB"/>
    <w:rsid w:val="002E059E"/>
  </w:style>
  <w:style w:type="paragraph" w:customStyle="1" w:styleId="2B529FC799F34BCF82DFC155FCD31D03">
    <w:name w:val="2B529FC799F34BCF82DFC155FCD31D03"/>
    <w:rsid w:val="002E059E"/>
  </w:style>
  <w:style w:type="paragraph" w:customStyle="1" w:styleId="DD2C865A14694A63B6146B81D12C0947">
    <w:name w:val="DD2C865A14694A63B6146B81D12C0947"/>
    <w:rsid w:val="002E059E"/>
  </w:style>
  <w:style w:type="paragraph" w:customStyle="1" w:styleId="E3260F5A90E246D58D19609EE766EEC4">
    <w:name w:val="E3260F5A90E246D58D19609EE766EEC4"/>
    <w:rsid w:val="002E059E"/>
  </w:style>
  <w:style w:type="paragraph" w:customStyle="1" w:styleId="71F2363FD51042A2980214A6EB7CB376">
    <w:name w:val="71F2363FD51042A2980214A6EB7CB376"/>
    <w:rsid w:val="002E059E"/>
  </w:style>
  <w:style w:type="paragraph" w:customStyle="1" w:styleId="77C2CAC5AA7041E79809B93C75D9F5AF">
    <w:name w:val="77C2CAC5AA7041E79809B93C75D9F5AF"/>
    <w:rsid w:val="002E059E"/>
  </w:style>
  <w:style w:type="paragraph" w:customStyle="1" w:styleId="628C850A65584BC189879EC729E648CE">
    <w:name w:val="628C850A65584BC189879EC729E648CE"/>
    <w:rsid w:val="002E059E"/>
  </w:style>
  <w:style w:type="paragraph" w:customStyle="1" w:styleId="CAD5DD6338A1469EAB42C517A5F49998">
    <w:name w:val="CAD5DD6338A1469EAB42C517A5F49998"/>
    <w:rsid w:val="002E059E"/>
  </w:style>
  <w:style w:type="paragraph" w:customStyle="1" w:styleId="2788E82917EE4C108A0CB390F52DDB2C">
    <w:name w:val="2788E82917EE4C108A0CB390F52DDB2C"/>
    <w:rsid w:val="002E059E"/>
  </w:style>
  <w:style w:type="paragraph" w:customStyle="1" w:styleId="C3E8154B0CDB430A9399C93D81F1AAF6">
    <w:name w:val="C3E8154B0CDB430A9399C93D81F1AAF6"/>
    <w:rsid w:val="002E059E"/>
  </w:style>
  <w:style w:type="paragraph" w:customStyle="1" w:styleId="CA80FBA902644EF4835E0F07348A07FE">
    <w:name w:val="CA80FBA902644EF4835E0F07348A07FE"/>
    <w:rsid w:val="002E059E"/>
  </w:style>
  <w:style w:type="paragraph" w:customStyle="1" w:styleId="833235C589204FDEA7BB04FBBA7A8D58">
    <w:name w:val="833235C589204FDEA7BB04FBBA7A8D58"/>
    <w:rsid w:val="002E059E"/>
  </w:style>
  <w:style w:type="paragraph" w:customStyle="1" w:styleId="73062581F48E4F5C8FB288B5DFE5AF32">
    <w:name w:val="73062581F48E4F5C8FB288B5DFE5AF32"/>
    <w:rsid w:val="002E059E"/>
  </w:style>
  <w:style w:type="paragraph" w:customStyle="1" w:styleId="32882B7863274FFEACB363993C33DB36">
    <w:name w:val="32882B7863274FFEACB363993C33DB36"/>
    <w:rsid w:val="002E059E"/>
  </w:style>
  <w:style w:type="paragraph" w:customStyle="1" w:styleId="3871A8731E3E4BC28409D76CAD1CB5F3">
    <w:name w:val="3871A8731E3E4BC28409D76CAD1CB5F3"/>
    <w:rsid w:val="002E059E"/>
  </w:style>
  <w:style w:type="paragraph" w:customStyle="1" w:styleId="5EF0150B517B44A4BB7B3AC4B9B10560">
    <w:name w:val="5EF0150B517B44A4BB7B3AC4B9B10560"/>
    <w:rsid w:val="002E059E"/>
  </w:style>
  <w:style w:type="paragraph" w:customStyle="1" w:styleId="0C9DB1E7262E47519542885B962AD94B">
    <w:name w:val="0C9DB1E7262E47519542885B962AD94B"/>
    <w:rsid w:val="002E059E"/>
  </w:style>
  <w:style w:type="paragraph" w:customStyle="1" w:styleId="DEB50503039045F79CEF4FC7A1219A3D">
    <w:name w:val="DEB50503039045F79CEF4FC7A1219A3D"/>
    <w:rsid w:val="002E059E"/>
  </w:style>
  <w:style w:type="paragraph" w:customStyle="1" w:styleId="388AB6FBB06A4F658087EDD91F8C538C">
    <w:name w:val="388AB6FBB06A4F658087EDD91F8C538C"/>
    <w:rsid w:val="002E059E"/>
  </w:style>
  <w:style w:type="paragraph" w:customStyle="1" w:styleId="908735367A5E4F5E8E83FB35784E8870">
    <w:name w:val="908735367A5E4F5E8E83FB35784E8870"/>
    <w:rsid w:val="002E059E"/>
  </w:style>
  <w:style w:type="paragraph" w:customStyle="1" w:styleId="F45D645AD53B464BAFDE7B03133F881C">
    <w:name w:val="F45D645AD53B464BAFDE7B03133F881C"/>
    <w:rsid w:val="002E059E"/>
  </w:style>
  <w:style w:type="paragraph" w:customStyle="1" w:styleId="01E751A9F267465E915FA14B1C940A4F">
    <w:name w:val="01E751A9F267465E915FA14B1C940A4F"/>
    <w:rsid w:val="002E059E"/>
  </w:style>
  <w:style w:type="paragraph" w:customStyle="1" w:styleId="39312E9E896344EAA794503BF9CE73C8">
    <w:name w:val="39312E9E896344EAA794503BF9CE73C8"/>
    <w:rsid w:val="002E059E"/>
  </w:style>
  <w:style w:type="paragraph" w:customStyle="1" w:styleId="36C2616DE5EC42DF828DAF1AE8B60280">
    <w:name w:val="36C2616DE5EC42DF828DAF1AE8B60280"/>
    <w:rsid w:val="002E059E"/>
  </w:style>
  <w:style w:type="paragraph" w:customStyle="1" w:styleId="80D71DBB6EAC431CBFAEEEE703BC2FC1">
    <w:name w:val="80D71DBB6EAC431CBFAEEEE703BC2FC1"/>
    <w:rsid w:val="002E059E"/>
  </w:style>
  <w:style w:type="paragraph" w:customStyle="1" w:styleId="E04B26B5AE76440EBA28A0BE62FBB119">
    <w:name w:val="E04B26B5AE76440EBA28A0BE62FBB119"/>
    <w:rsid w:val="002E059E"/>
  </w:style>
  <w:style w:type="paragraph" w:customStyle="1" w:styleId="84A00F67D8374F7AA4D4253FD6A796E6">
    <w:name w:val="84A00F67D8374F7AA4D4253FD6A796E6"/>
    <w:rsid w:val="002E059E"/>
  </w:style>
  <w:style w:type="paragraph" w:customStyle="1" w:styleId="9821CA5A153640A8A75D5EC16884EF6A">
    <w:name w:val="9821CA5A153640A8A75D5EC16884EF6A"/>
    <w:rsid w:val="002E059E"/>
  </w:style>
  <w:style w:type="paragraph" w:customStyle="1" w:styleId="68D28EF036D34595B657E78EC8946D53">
    <w:name w:val="68D28EF036D34595B657E78EC8946D53"/>
    <w:rsid w:val="002E059E"/>
  </w:style>
  <w:style w:type="paragraph" w:customStyle="1" w:styleId="D89036081EFB430C97264FD0D16A13B8">
    <w:name w:val="D89036081EFB430C97264FD0D16A13B8"/>
    <w:rsid w:val="002E059E"/>
  </w:style>
  <w:style w:type="paragraph" w:customStyle="1" w:styleId="878205D492A5446CA133FD143FCD2508">
    <w:name w:val="878205D492A5446CA133FD143FCD2508"/>
    <w:rsid w:val="002E059E"/>
  </w:style>
  <w:style w:type="paragraph" w:customStyle="1" w:styleId="024D539213764F9AB7E79472948D20C8">
    <w:name w:val="024D539213764F9AB7E79472948D20C8"/>
    <w:rsid w:val="002E059E"/>
  </w:style>
  <w:style w:type="paragraph" w:customStyle="1" w:styleId="D99C90517C5540F898A27C99C71D75A4">
    <w:name w:val="D99C90517C5540F898A27C99C71D75A4"/>
    <w:rsid w:val="002E059E"/>
  </w:style>
  <w:style w:type="paragraph" w:customStyle="1" w:styleId="2021ED14A2CE44B4BC805C7EA3B1092B">
    <w:name w:val="2021ED14A2CE44B4BC805C7EA3B1092B"/>
    <w:rsid w:val="002E059E"/>
  </w:style>
  <w:style w:type="paragraph" w:customStyle="1" w:styleId="DFDF1ABF69E04B1287EDB5D547358493">
    <w:name w:val="DFDF1ABF69E04B1287EDB5D547358493"/>
    <w:rsid w:val="002E059E"/>
  </w:style>
  <w:style w:type="paragraph" w:customStyle="1" w:styleId="AC0DC2D4C69444638C6044AC986520EB">
    <w:name w:val="AC0DC2D4C69444638C6044AC986520EB"/>
    <w:rsid w:val="002E059E"/>
  </w:style>
  <w:style w:type="paragraph" w:customStyle="1" w:styleId="CB9B55B0E95D44DCA5A5D6665A2B3CCB">
    <w:name w:val="CB9B55B0E95D44DCA5A5D6665A2B3CCB"/>
    <w:rsid w:val="002E059E"/>
  </w:style>
  <w:style w:type="paragraph" w:customStyle="1" w:styleId="6B0C762D8F544AFD838C912A13532A06">
    <w:name w:val="6B0C762D8F544AFD838C912A13532A06"/>
    <w:rsid w:val="002E059E"/>
  </w:style>
  <w:style w:type="paragraph" w:customStyle="1" w:styleId="EF0AE935A7D146A098EF2368F7254293">
    <w:name w:val="EF0AE935A7D146A098EF2368F7254293"/>
    <w:rsid w:val="002E059E"/>
  </w:style>
  <w:style w:type="paragraph" w:customStyle="1" w:styleId="06EB8310986C4E0B82E4218CF4585922">
    <w:name w:val="06EB8310986C4E0B82E4218CF4585922"/>
    <w:rsid w:val="002E059E"/>
  </w:style>
  <w:style w:type="paragraph" w:customStyle="1" w:styleId="A97BB321790C4CE9B2E1F16EB940D730">
    <w:name w:val="A97BB321790C4CE9B2E1F16EB940D730"/>
    <w:rsid w:val="002E059E"/>
  </w:style>
  <w:style w:type="paragraph" w:customStyle="1" w:styleId="3BC76032242A4A739668EA8AF1C4E5A0">
    <w:name w:val="3BC76032242A4A739668EA8AF1C4E5A0"/>
    <w:rsid w:val="002E059E"/>
  </w:style>
  <w:style w:type="paragraph" w:customStyle="1" w:styleId="E0CEB1744C1E4505ACAAF5EFCC3597C5">
    <w:name w:val="E0CEB1744C1E4505ACAAF5EFCC3597C5"/>
    <w:rsid w:val="002E059E"/>
  </w:style>
  <w:style w:type="paragraph" w:customStyle="1" w:styleId="71C1BB2E4ECB4D218606E8D82C4D8FE9">
    <w:name w:val="71C1BB2E4ECB4D218606E8D82C4D8FE9"/>
    <w:rsid w:val="002E059E"/>
  </w:style>
  <w:style w:type="paragraph" w:customStyle="1" w:styleId="40485F5181584DB890117147DADA8F7B">
    <w:name w:val="40485F5181584DB890117147DADA8F7B"/>
    <w:rsid w:val="002E059E"/>
  </w:style>
  <w:style w:type="paragraph" w:customStyle="1" w:styleId="3C16730DCB2A4B8EA1AA2696193E3888">
    <w:name w:val="3C16730DCB2A4B8EA1AA2696193E3888"/>
    <w:rsid w:val="002E059E"/>
  </w:style>
  <w:style w:type="paragraph" w:customStyle="1" w:styleId="9E61F94C936143F4A97857ABF7BEBE05">
    <w:name w:val="9E61F94C936143F4A97857ABF7BEBE05"/>
    <w:rsid w:val="002E059E"/>
  </w:style>
  <w:style w:type="paragraph" w:customStyle="1" w:styleId="5FDA2E3B12ED4C2FAAD23EBA960C2466">
    <w:name w:val="5FDA2E3B12ED4C2FAAD23EBA960C2466"/>
    <w:rsid w:val="002E059E"/>
  </w:style>
  <w:style w:type="paragraph" w:customStyle="1" w:styleId="34D8052F1A194F28932F92B061AF2798">
    <w:name w:val="34D8052F1A194F28932F92B061AF2798"/>
    <w:rsid w:val="002E059E"/>
  </w:style>
  <w:style w:type="paragraph" w:customStyle="1" w:styleId="33BE775C7A9E48DAB91D931A89DD28A7">
    <w:name w:val="33BE775C7A9E48DAB91D931A89DD28A7"/>
    <w:rsid w:val="002E059E"/>
  </w:style>
  <w:style w:type="paragraph" w:customStyle="1" w:styleId="9E650B9964CB4F0197BA6A481E739E1C">
    <w:name w:val="9E650B9964CB4F0197BA6A481E739E1C"/>
    <w:rsid w:val="002E059E"/>
  </w:style>
  <w:style w:type="paragraph" w:customStyle="1" w:styleId="24B0DF8138FC4114A62D2D442CABE7DB">
    <w:name w:val="24B0DF8138FC4114A62D2D442CABE7DB"/>
    <w:rsid w:val="002E059E"/>
  </w:style>
  <w:style w:type="paragraph" w:customStyle="1" w:styleId="AC5B98A800CE4062B967BFA8B736FE4C">
    <w:name w:val="AC5B98A800CE4062B967BFA8B736FE4C"/>
    <w:rsid w:val="002E059E"/>
  </w:style>
  <w:style w:type="paragraph" w:customStyle="1" w:styleId="C5D65032C82E47CCAA0537719BF510DF">
    <w:name w:val="C5D65032C82E47CCAA0537719BF510DF"/>
    <w:rsid w:val="002E059E"/>
  </w:style>
  <w:style w:type="paragraph" w:customStyle="1" w:styleId="63C01B05F8454186A6189E4EC3B823AA">
    <w:name w:val="63C01B05F8454186A6189E4EC3B823AA"/>
    <w:rsid w:val="002E059E"/>
  </w:style>
  <w:style w:type="paragraph" w:customStyle="1" w:styleId="4F2E720E5DAB4A4C914A26DDE06EAFBE">
    <w:name w:val="4F2E720E5DAB4A4C914A26DDE06EAFBE"/>
    <w:rsid w:val="002E059E"/>
  </w:style>
  <w:style w:type="paragraph" w:customStyle="1" w:styleId="2B58B6A05E6A47C7AF7F8CDD917F6DA9">
    <w:name w:val="2B58B6A05E6A47C7AF7F8CDD917F6DA9"/>
    <w:rsid w:val="002E059E"/>
  </w:style>
  <w:style w:type="paragraph" w:customStyle="1" w:styleId="B508A9D79F81488B9A77F029715D9497">
    <w:name w:val="B508A9D79F81488B9A77F029715D9497"/>
    <w:rsid w:val="002E059E"/>
  </w:style>
  <w:style w:type="paragraph" w:customStyle="1" w:styleId="F0A0C495579547C891F5B08DCC00DABB">
    <w:name w:val="F0A0C495579547C891F5B08DCC00DABB"/>
    <w:rsid w:val="002E059E"/>
  </w:style>
  <w:style w:type="paragraph" w:customStyle="1" w:styleId="93EB0CC8FD044D2581A5492972DC7B3A">
    <w:name w:val="93EB0CC8FD044D2581A5492972DC7B3A"/>
    <w:rsid w:val="002E059E"/>
  </w:style>
  <w:style w:type="paragraph" w:customStyle="1" w:styleId="89C5DD33E543496FB38A6358EBAB3B28">
    <w:name w:val="89C5DD33E543496FB38A6358EBAB3B28"/>
    <w:rsid w:val="002E059E"/>
  </w:style>
  <w:style w:type="paragraph" w:customStyle="1" w:styleId="C2EC20018A8B491F81849CDC21EDC24E">
    <w:name w:val="C2EC20018A8B491F81849CDC21EDC24E"/>
    <w:rsid w:val="002E059E"/>
  </w:style>
  <w:style w:type="paragraph" w:customStyle="1" w:styleId="5BE22811E7004001A1AD641F28B82002">
    <w:name w:val="5BE22811E7004001A1AD641F28B82002"/>
    <w:rsid w:val="002E059E"/>
  </w:style>
  <w:style w:type="paragraph" w:customStyle="1" w:styleId="C1D7B79BBE6D4DE8B94C994C60294848">
    <w:name w:val="C1D7B79BBE6D4DE8B94C994C60294848"/>
    <w:rsid w:val="002E059E"/>
  </w:style>
  <w:style w:type="paragraph" w:customStyle="1" w:styleId="501E84A021A2412599A061715B725648">
    <w:name w:val="501E84A021A2412599A061715B725648"/>
    <w:rsid w:val="002E059E"/>
  </w:style>
  <w:style w:type="paragraph" w:customStyle="1" w:styleId="B16B1CA6ABCC45679CEE534B135E00F6">
    <w:name w:val="B16B1CA6ABCC45679CEE534B135E00F6"/>
    <w:rsid w:val="002E059E"/>
  </w:style>
  <w:style w:type="paragraph" w:customStyle="1" w:styleId="AF817D4325C04B83A0585B6BAB43A6F2">
    <w:name w:val="AF817D4325C04B83A0585B6BAB43A6F2"/>
    <w:rsid w:val="002E059E"/>
  </w:style>
  <w:style w:type="paragraph" w:customStyle="1" w:styleId="BCB700E5843941B0854068AFBB565F0C">
    <w:name w:val="BCB700E5843941B0854068AFBB565F0C"/>
    <w:rsid w:val="002E059E"/>
  </w:style>
  <w:style w:type="paragraph" w:customStyle="1" w:styleId="124681D3488E4F5382808704D1339338">
    <w:name w:val="124681D3488E4F5382808704D1339338"/>
    <w:rsid w:val="002E059E"/>
  </w:style>
  <w:style w:type="paragraph" w:customStyle="1" w:styleId="4C6CB83A275E4D1A815B8D360290B6C7">
    <w:name w:val="4C6CB83A275E4D1A815B8D360290B6C7"/>
    <w:rsid w:val="002E059E"/>
  </w:style>
  <w:style w:type="paragraph" w:customStyle="1" w:styleId="6FFF4AB2962145AFBBF3C528404564E9">
    <w:name w:val="6FFF4AB2962145AFBBF3C528404564E9"/>
    <w:rsid w:val="002E059E"/>
  </w:style>
  <w:style w:type="paragraph" w:customStyle="1" w:styleId="1CACA71FAD5743BC8A185A3781BFD5D0">
    <w:name w:val="1CACA71FAD5743BC8A185A3781BFD5D0"/>
    <w:rsid w:val="002E059E"/>
  </w:style>
  <w:style w:type="paragraph" w:customStyle="1" w:styleId="D85EA5C1506548759CF73AFA8CB8D295">
    <w:name w:val="D85EA5C1506548759CF73AFA8CB8D295"/>
    <w:rsid w:val="002E059E"/>
  </w:style>
  <w:style w:type="paragraph" w:customStyle="1" w:styleId="F86222E6B47C406295E27CCD098518C0">
    <w:name w:val="F86222E6B47C406295E27CCD098518C0"/>
    <w:rsid w:val="002E059E"/>
  </w:style>
  <w:style w:type="paragraph" w:customStyle="1" w:styleId="71E48A74F78A477EB496DDF142046D7A">
    <w:name w:val="71E48A74F78A477EB496DDF142046D7A"/>
    <w:rsid w:val="002E059E"/>
  </w:style>
  <w:style w:type="paragraph" w:customStyle="1" w:styleId="885733DE919E4ABAA63E91415B3AECFB">
    <w:name w:val="885733DE919E4ABAA63E91415B3AECFB"/>
    <w:rsid w:val="002E059E"/>
  </w:style>
  <w:style w:type="paragraph" w:customStyle="1" w:styleId="682FA6C56CEE4E1E9C1857002C05B1FA">
    <w:name w:val="682FA6C56CEE4E1E9C1857002C05B1FA"/>
    <w:rsid w:val="002E059E"/>
  </w:style>
  <w:style w:type="paragraph" w:customStyle="1" w:styleId="C9B0B086D4EE4C51AE3BF95DB54044F9">
    <w:name w:val="C9B0B086D4EE4C51AE3BF95DB54044F9"/>
    <w:rsid w:val="002E059E"/>
  </w:style>
  <w:style w:type="paragraph" w:customStyle="1" w:styleId="FABA3BC370BC454B9A281DCEC43AC4F4">
    <w:name w:val="FABA3BC370BC454B9A281DCEC43AC4F4"/>
    <w:rsid w:val="002E059E"/>
  </w:style>
  <w:style w:type="paragraph" w:customStyle="1" w:styleId="12CD815B0D864C9CB1C4BD3EFC9C68C6">
    <w:name w:val="12CD815B0D864C9CB1C4BD3EFC9C68C6"/>
    <w:rsid w:val="002E059E"/>
  </w:style>
  <w:style w:type="paragraph" w:customStyle="1" w:styleId="6D0E8DB74DEC46F7908E04CF1F3F926D">
    <w:name w:val="6D0E8DB74DEC46F7908E04CF1F3F926D"/>
    <w:rsid w:val="002E059E"/>
  </w:style>
  <w:style w:type="paragraph" w:customStyle="1" w:styleId="75115870B6B940E0A9D33443E0F92C8F">
    <w:name w:val="75115870B6B940E0A9D33443E0F92C8F"/>
    <w:rsid w:val="002E059E"/>
  </w:style>
  <w:style w:type="paragraph" w:customStyle="1" w:styleId="ACE45E7482474F51A0CE2F54825A7B80">
    <w:name w:val="ACE45E7482474F51A0CE2F54825A7B80"/>
    <w:rsid w:val="002E059E"/>
  </w:style>
  <w:style w:type="paragraph" w:customStyle="1" w:styleId="16535589B57F464A96C9DBB501CFDF97">
    <w:name w:val="16535589B57F464A96C9DBB501CFDF97"/>
    <w:rsid w:val="002E059E"/>
  </w:style>
  <w:style w:type="paragraph" w:customStyle="1" w:styleId="5259975F568D48CEA6C8C706C03E9B52">
    <w:name w:val="5259975F568D48CEA6C8C706C03E9B52"/>
    <w:rsid w:val="002E059E"/>
  </w:style>
  <w:style w:type="paragraph" w:customStyle="1" w:styleId="DBB59785415D467590C19CC1C2E40E7B">
    <w:name w:val="DBB59785415D467590C19CC1C2E40E7B"/>
    <w:rsid w:val="002E059E"/>
  </w:style>
  <w:style w:type="paragraph" w:customStyle="1" w:styleId="CE7BD74A0E4540D4A2CAE47CFF11BAF8">
    <w:name w:val="CE7BD74A0E4540D4A2CAE47CFF11BAF8"/>
    <w:rsid w:val="002E059E"/>
  </w:style>
  <w:style w:type="paragraph" w:customStyle="1" w:styleId="90BF00D243964B60AAFF164A26E4DA04">
    <w:name w:val="90BF00D243964B60AAFF164A26E4DA04"/>
    <w:rsid w:val="002E059E"/>
  </w:style>
  <w:style w:type="paragraph" w:customStyle="1" w:styleId="7F7589F0901241E08118965DADF5E829">
    <w:name w:val="7F7589F0901241E08118965DADF5E829"/>
    <w:rsid w:val="002E059E"/>
  </w:style>
  <w:style w:type="paragraph" w:customStyle="1" w:styleId="D491867019F64385A8D766A4F5ED9A08">
    <w:name w:val="D491867019F64385A8D766A4F5ED9A08"/>
    <w:rsid w:val="002E059E"/>
  </w:style>
  <w:style w:type="paragraph" w:customStyle="1" w:styleId="03FE9E914734470F97F2772827712DCF">
    <w:name w:val="03FE9E914734470F97F2772827712DCF"/>
    <w:rsid w:val="002E059E"/>
  </w:style>
  <w:style w:type="paragraph" w:customStyle="1" w:styleId="440998E6CEE84019BC2C4E044F06CECF">
    <w:name w:val="440998E6CEE84019BC2C4E044F06CECF"/>
    <w:rsid w:val="002E059E"/>
  </w:style>
  <w:style w:type="paragraph" w:customStyle="1" w:styleId="AE5E0F18F9F0451F98E056E1DC60964C">
    <w:name w:val="AE5E0F18F9F0451F98E056E1DC60964C"/>
    <w:rsid w:val="002E059E"/>
  </w:style>
  <w:style w:type="paragraph" w:customStyle="1" w:styleId="ED9AD5B39D4646F99053C7923AA0DEF0">
    <w:name w:val="ED9AD5B39D4646F99053C7923AA0DEF0"/>
    <w:rsid w:val="002E059E"/>
  </w:style>
  <w:style w:type="paragraph" w:customStyle="1" w:styleId="9A4315B300784745970CDA1AA10B31FF">
    <w:name w:val="9A4315B300784745970CDA1AA10B31FF"/>
    <w:rsid w:val="002E059E"/>
  </w:style>
  <w:style w:type="paragraph" w:customStyle="1" w:styleId="481208045EA648CE95B56074A91CD2C0">
    <w:name w:val="481208045EA648CE95B56074A91CD2C0"/>
    <w:rsid w:val="002E059E"/>
  </w:style>
  <w:style w:type="paragraph" w:customStyle="1" w:styleId="A556341B852F4549AA50A5DFE3C00846">
    <w:name w:val="A556341B852F4549AA50A5DFE3C00846"/>
    <w:rsid w:val="002E059E"/>
  </w:style>
  <w:style w:type="paragraph" w:customStyle="1" w:styleId="1303A690332748E7B87B09A46DA149CF">
    <w:name w:val="1303A690332748E7B87B09A46DA149CF"/>
    <w:rsid w:val="002E059E"/>
  </w:style>
  <w:style w:type="paragraph" w:customStyle="1" w:styleId="39B33B8C935C44958A7FC9A8D67FE3E1">
    <w:name w:val="39B33B8C935C44958A7FC9A8D67FE3E1"/>
    <w:rsid w:val="002E059E"/>
  </w:style>
  <w:style w:type="paragraph" w:customStyle="1" w:styleId="3A5F55D73B374AA3B4E560AFC6DD7C50">
    <w:name w:val="3A5F55D73B374AA3B4E560AFC6DD7C50"/>
    <w:rsid w:val="002E059E"/>
  </w:style>
  <w:style w:type="paragraph" w:customStyle="1" w:styleId="953AC732AB894C939EA1E65A6FE75AB3">
    <w:name w:val="953AC732AB894C939EA1E65A6FE75AB3"/>
    <w:rsid w:val="002E059E"/>
  </w:style>
  <w:style w:type="paragraph" w:customStyle="1" w:styleId="474A0B56A8CD41CFB71E8626961834CF">
    <w:name w:val="474A0B56A8CD41CFB71E8626961834CF"/>
    <w:rsid w:val="002E059E"/>
  </w:style>
  <w:style w:type="paragraph" w:customStyle="1" w:styleId="91C2DB3B69BC40FB9F29E7575EBE990E">
    <w:name w:val="91C2DB3B69BC40FB9F29E7575EBE990E"/>
    <w:rsid w:val="002E059E"/>
  </w:style>
  <w:style w:type="paragraph" w:customStyle="1" w:styleId="E7DDECF52D034F19BF896DF8D32526E5">
    <w:name w:val="E7DDECF52D034F19BF896DF8D32526E5"/>
    <w:rsid w:val="002E059E"/>
  </w:style>
  <w:style w:type="paragraph" w:customStyle="1" w:styleId="F0446686DC6D48E98691690B1750760A">
    <w:name w:val="F0446686DC6D48E98691690B1750760A"/>
    <w:rsid w:val="002E059E"/>
  </w:style>
  <w:style w:type="paragraph" w:customStyle="1" w:styleId="E3382CD650144D7F8360273D1C55C761">
    <w:name w:val="E3382CD650144D7F8360273D1C55C761"/>
    <w:rsid w:val="002E059E"/>
  </w:style>
  <w:style w:type="paragraph" w:customStyle="1" w:styleId="D0F8A57B8F7C460B8EF676C1CAB4DCE4">
    <w:name w:val="D0F8A57B8F7C460B8EF676C1CAB4DCE4"/>
    <w:rsid w:val="002E059E"/>
  </w:style>
  <w:style w:type="paragraph" w:customStyle="1" w:styleId="0843CACF715446B9A3CED9E74F1EEA3F">
    <w:name w:val="0843CACF715446B9A3CED9E74F1EEA3F"/>
    <w:rsid w:val="002E059E"/>
  </w:style>
  <w:style w:type="paragraph" w:customStyle="1" w:styleId="47A22F5D57264C9BABEBB9E7DFEEEB4B">
    <w:name w:val="47A22F5D57264C9BABEBB9E7DFEEEB4B"/>
    <w:rsid w:val="002E059E"/>
  </w:style>
  <w:style w:type="paragraph" w:customStyle="1" w:styleId="99E29C8296CE45DBAFD70EC3BF450ECE">
    <w:name w:val="99E29C8296CE45DBAFD70EC3BF450ECE"/>
    <w:rsid w:val="002E059E"/>
  </w:style>
  <w:style w:type="paragraph" w:customStyle="1" w:styleId="CAEDCBA5DAF04A3497BFF81E9DA1E9D1">
    <w:name w:val="CAEDCBA5DAF04A3497BFF81E9DA1E9D1"/>
    <w:rsid w:val="002E059E"/>
  </w:style>
  <w:style w:type="paragraph" w:customStyle="1" w:styleId="2A7C1F0804584360952091327E55B446">
    <w:name w:val="2A7C1F0804584360952091327E55B446"/>
    <w:rsid w:val="002E059E"/>
  </w:style>
  <w:style w:type="paragraph" w:customStyle="1" w:styleId="788629FE063E431D9FD7F703F2478A38">
    <w:name w:val="788629FE063E431D9FD7F703F2478A38"/>
    <w:rsid w:val="002E059E"/>
  </w:style>
  <w:style w:type="paragraph" w:customStyle="1" w:styleId="5DB512480C2C46D798B3896287C6D3C9">
    <w:name w:val="5DB512480C2C46D798B3896287C6D3C9"/>
    <w:rsid w:val="002E059E"/>
  </w:style>
  <w:style w:type="paragraph" w:customStyle="1" w:styleId="9E5A691A465A42BC85CA97964BECDAA1">
    <w:name w:val="9E5A691A465A42BC85CA97964BECDAA1"/>
    <w:rsid w:val="002E059E"/>
  </w:style>
  <w:style w:type="paragraph" w:customStyle="1" w:styleId="48BCA60959B348B6955055CA0D886403">
    <w:name w:val="48BCA60959B348B6955055CA0D886403"/>
    <w:rsid w:val="002E059E"/>
  </w:style>
  <w:style w:type="paragraph" w:customStyle="1" w:styleId="8D30CC2A23A24F40ADCA917A0F442F54">
    <w:name w:val="8D30CC2A23A24F40ADCA917A0F442F54"/>
    <w:rsid w:val="002E059E"/>
  </w:style>
  <w:style w:type="paragraph" w:customStyle="1" w:styleId="F6E32AB8E66E4F409BAF6E60E599E289">
    <w:name w:val="F6E32AB8E66E4F409BAF6E60E599E289"/>
    <w:rsid w:val="002E059E"/>
  </w:style>
  <w:style w:type="paragraph" w:customStyle="1" w:styleId="A01EFF9FEC904ED0885DAE7F6E6CB50D">
    <w:name w:val="A01EFF9FEC904ED0885DAE7F6E6CB50D"/>
    <w:rsid w:val="002E059E"/>
  </w:style>
  <w:style w:type="paragraph" w:customStyle="1" w:styleId="5B0156FEA094445E97305B64816D4A24">
    <w:name w:val="5B0156FEA094445E97305B64816D4A24"/>
    <w:rsid w:val="002E059E"/>
  </w:style>
  <w:style w:type="paragraph" w:customStyle="1" w:styleId="E2231D7D679B44A4B04D264C731CEE8E">
    <w:name w:val="E2231D7D679B44A4B04D264C731CEE8E"/>
    <w:rsid w:val="002E059E"/>
  </w:style>
  <w:style w:type="paragraph" w:customStyle="1" w:styleId="5A2E0A12D934423D95E882ECA02ABF3A">
    <w:name w:val="5A2E0A12D934423D95E882ECA02ABF3A"/>
    <w:rsid w:val="002E059E"/>
  </w:style>
  <w:style w:type="paragraph" w:customStyle="1" w:styleId="A2314CA17A194DA99A5DA80A102C2261">
    <w:name w:val="A2314CA17A194DA99A5DA80A102C2261"/>
    <w:rsid w:val="002E059E"/>
  </w:style>
  <w:style w:type="paragraph" w:customStyle="1" w:styleId="385DAA8E73AF46A892CA914063420E7D">
    <w:name w:val="385DAA8E73AF46A892CA914063420E7D"/>
    <w:rsid w:val="002E059E"/>
  </w:style>
  <w:style w:type="paragraph" w:customStyle="1" w:styleId="F885D338ACEE4BF18AE496624086B4AF">
    <w:name w:val="F885D338ACEE4BF18AE496624086B4AF"/>
    <w:rsid w:val="002E059E"/>
  </w:style>
  <w:style w:type="paragraph" w:customStyle="1" w:styleId="73A6130361DB43D082D241E188A3CD91">
    <w:name w:val="73A6130361DB43D082D241E188A3CD91"/>
    <w:rsid w:val="002E059E"/>
  </w:style>
  <w:style w:type="paragraph" w:customStyle="1" w:styleId="31D250DCAFD745CE8C197C9EF3794E85">
    <w:name w:val="31D250DCAFD745CE8C197C9EF3794E85"/>
    <w:rsid w:val="002E059E"/>
  </w:style>
  <w:style w:type="paragraph" w:customStyle="1" w:styleId="DBC09EB8F454420FAD2DA008BADFDC55">
    <w:name w:val="DBC09EB8F454420FAD2DA008BADFDC55"/>
    <w:rsid w:val="002E059E"/>
  </w:style>
  <w:style w:type="paragraph" w:customStyle="1" w:styleId="5BF2338241AB44B8B3C45DDB0E7B36B2">
    <w:name w:val="5BF2338241AB44B8B3C45DDB0E7B36B2"/>
    <w:rsid w:val="002E059E"/>
  </w:style>
  <w:style w:type="paragraph" w:customStyle="1" w:styleId="AD8F5F30BC4B459E927E360E69B082B1">
    <w:name w:val="AD8F5F30BC4B459E927E360E69B082B1"/>
    <w:rsid w:val="002E059E"/>
  </w:style>
  <w:style w:type="paragraph" w:customStyle="1" w:styleId="7A0929F135A74ABC9DF6B43FD46735DE">
    <w:name w:val="7A0929F135A74ABC9DF6B43FD46735DE"/>
    <w:rsid w:val="002E059E"/>
  </w:style>
  <w:style w:type="paragraph" w:customStyle="1" w:styleId="F0EB08E5AA94425E887B2CB33E7C76DE">
    <w:name w:val="F0EB08E5AA94425E887B2CB33E7C76DE"/>
    <w:rsid w:val="002E059E"/>
  </w:style>
  <w:style w:type="paragraph" w:customStyle="1" w:styleId="C5807EB2CAA24D6AAEED0BF1480B82AB">
    <w:name w:val="C5807EB2CAA24D6AAEED0BF1480B82AB"/>
    <w:rsid w:val="002E059E"/>
  </w:style>
  <w:style w:type="paragraph" w:customStyle="1" w:styleId="F36A0BA7A3B84D03BAD775736E427894">
    <w:name w:val="F36A0BA7A3B84D03BAD775736E427894"/>
    <w:rsid w:val="002E059E"/>
  </w:style>
  <w:style w:type="paragraph" w:customStyle="1" w:styleId="6792529073AB4D6E9272F184F19CBF98">
    <w:name w:val="6792529073AB4D6E9272F184F19CBF98"/>
    <w:rsid w:val="002E059E"/>
  </w:style>
  <w:style w:type="paragraph" w:customStyle="1" w:styleId="FC312975FBC54B7DB52ABA2AA36154B0">
    <w:name w:val="FC312975FBC54B7DB52ABA2AA36154B0"/>
    <w:rsid w:val="002E059E"/>
  </w:style>
  <w:style w:type="paragraph" w:customStyle="1" w:styleId="E538E15DB2E149F39CC41AF1B78808C9">
    <w:name w:val="E538E15DB2E149F39CC41AF1B78808C9"/>
    <w:rsid w:val="002E059E"/>
  </w:style>
  <w:style w:type="paragraph" w:customStyle="1" w:styleId="BDA0E60BDCE84207B790092888A1B76E">
    <w:name w:val="BDA0E60BDCE84207B790092888A1B76E"/>
    <w:rsid w:val="002E059E"/>
  </w:style>
  <w:style w:type="paragraph" w:customStyle="1" w:styleId="E46C403ABECF4ADA8F79D42932B214FA">
    <w:name w:val="E46C403ABECF4ADA8F79D42932B214FA"/>
    <w:rsid w:val="002E059E"/>
  </w:style>
  <w:style w:type="paragraph" w:customStyle="1" w:styleId="C94897F8A82A48FFA1F0589748EF1329">
    <w:name w:val="C94897F8A82A48FFA1F0589748EF1329"/>
    <w:rsid w:val="002E059E"/>
  </w:style>
  <w:style w:type="paragraph" w:customStyle="1" w:styleId="09F02BEE87894B95B7605B64FF74CB33">
    <w:name w:val="09F02BEE87894B95B7605B64FF74CB33"/>
    <w:rsid w:val="003B1672"/>
  </w:style>
  <w:style w:type="paragraph" w:customStyle="1" w:styleId="F48A964722164EFF920EC7DE064F353E">
    <w:name w:val="F48A964722164EFF920EC7DE064F353E"/>
    <w:rsid w:val="003B1672"/>
  </w:style>
  <w:style w:type="paragraph" w:customStyle="1" w:styleId="857AAC2E4FBB4CECAEFF55E0929643DA">
    <w:name w:val="857AAC2E4FBB4CECAEFF55E0929643DA"/>
    <w:rsid w:val="003B1672"/>
  </w:style>
  <w:style w:type="paragraph" w:customStyle="1" w:styleId="9A0EE612D6934255B0834F77D1315769">
    <w:name w:val="9A0EE612D6934255B0834F77D1315769"/>
    <w:rsid w:val="003B1672"/>
  </w:style>
  <w:style w:type="paragraph" w:customStyle="1" w:styleId="0E35D2E5F9B244C1BC98AE4E66788C49">
    <w:name w:val="0E35D2E5F9B244C1BC98AE4E66788C49"/>
    <w:rsid w:val="00EA00CF"/>
  </w:style>
  <w:style w:type="paragraph" w:customStyle="1" w:styleId="70A8A786BE6049B78974D8416368C128">
    <w:name w:val="70A8A786BE6049B78974D8416368C128"/>
    <w:rsid w:val="00EA00CF"/>
  </w:style>
  <w:style w:type="paragraph" w:customStyle="1" w:styleId="5B7CBB27C3D34AF99EE0F7A0C9DECFCA">
    <w:name w:val="5B7CBB27C3D34AF99EE0F7A0C9DECFCA"/>
    <w:rsid w:val="00EA00CF"/>
  </w:style>
  <w:style w:type="paragraph" w:customStyle="1" w:styleId="7BB8BCF7769A47ABA5E25F1947369026">
    <w:name w:val="7BB8BCF7769A47ABA5E25F1947369026"/>
    <w:rsid w:val="00713110"/>
    <w:rPr>
      <w:lang w:eastAsia="zh-CN"/>
    </w:rPr>
  </w:style>
  <w:style w:type="paragraph" w:customStyle="1" w:styleId="DF906C61987B4A82A34B6B07F4BECAF4">
    <w:name w:val="DF906C61987B4A82A34B6B07F4BECAF4"/>
    <w:rsid w:val="00713110"/>
    <w:rPr>
      <w:lang w:eastAsia="zh-CN"/>
    </w:rPr>
  </w:style>
  <w:style w:type="paragraph" w:customStyle="1" w:styleId="A0494492B6C74C1980708B41BCE39DAB">
    <w:name w:val="A0494492B6C74C1980708B41BCE39DAB"/>
    <w:rsid w:val="00713110"/>
    <w:rPr>
      <w:lang w:eastAsia="zh-CN"/>
    </w:rPr>
  </w:style>
  <w:style w:type="paragraph" w:customStyle="1" w:styleId="F5E9C367E8BC41ECBDCA17E51620811B">
    <w:name w:val="F5E9C367E8BC41ECBDCA17E51620811B"/>
    <w:rsid w:val="00713110"/>
    <w:rPr>
      <w:lang w:eastAsia="zh-CN"/>
    </w:rPr>
  </w:style>
  <w:style w:type="paragraph" w:customStyle="1" w:styleId="E3979CFA92F54355B460E935A4A9BF9A">
    <w:name w:val="E3979CFA92F54355B460E935A4A9BF9A"/>
    <w:rsid w:val="00713110"/>
    <w:rPr>
      <w:lang w:eastAsia="zh-CN"/>
    </w:rPr>
  </w:style>
  <w:style w:type="paragraph" w:customStyle="1" w:styleId="62772269E53A4B419F30F41D6862C153">
    <w:name w:val="62772269E53A4B419F30F41D6862C153"/>
    <w:rsid w:val="00713110"/>
    <w:rPr>
      <w:lang w:eastAsia="zh-CN"/>
    </w:rPr>
  </w:style>
  <w:style w:type="paragraph" w:customStyle="1" w:styleId="B2C1C7D961114D838BA0CFDB045EC2AC">
    <w:name w:val="B2C1C7D961114D838BA0CFDB045EC2AC"/>
    <w:rsid w:val="00713110"/>
    <w:rPr>
      <w:lang w:eastAsia="zh-CN"/>
    </w:rPr>
  </w:style>
  <w:style w:type="paragraph" w:customStyle="1" w:styleId="B2769AF4703B4E728E0917ED484DD13F">
    <w:name w:val="B2769AF4703B4E728E0917ED484DD13F"/>
    <w:rsid w:val="00713110"/>
    <w:rPr>
      <w:lang w:eastAsia="zh-CN"/>
    </w:rPr>
  </w:style>
  <w:style w:type="paragraph" w:customStyle="1" w:styleId="D6D267FB1BAB4371AE6E3336BC61E1FA">
    <w:name w:val="D6D267FB1BAB4371AE6E3336BC61E1FA"/>
    <w:rsid w:val="00713110"/>
    <w:rPr>
      <w:lang w:eastAsia="zh-CN"/>
    </w:rPr>
  </w:style>
  <w:style w:type="paragraph" w:customStyle="1" w:styleId="0D2762043F0D4E1DAE21B0FC10980FE6">
    <w:name w:val="0D2762043F0D4E1DAE21B0FC10980FE6"/>
    <w:rsid w:val="00713110"/>
    <w:rPr>
      <w:lang w:eastAsia="zh-CN"/>
    </w:rPr>
  </w:style>
  <w:style w:type="paragraph" w:customStyle="1" w:styleId="AC560D15AD844FA2A319E79A5EFD853E">
    <w:name w:val="AC560D15AD844FA2A319E79A5EFD853E"/>
    <w:rsid w:val="00713110"/>
    <w:rPr>
      <w:lang w:eastAsia="zh-CN"/>
    </w:rPr>
  </w:style>
  <w:style w:type="paragraph" w:customStyle="1" w:styleId="E94C858D359A47AF97DE96A552A59A80">
    <w:name w:val="E94C858D359A47AF97DE96A552A59A80"/>
    <w:rsid w:val="00713110"/>
    <w:rPr>
      <w:lang w:eastAsia="zh-CN"/>
    </w:rPr>
  </w:style>
  <w:style w:type="paragraph" w:customStyle="1" w:styleId="03419E8A325C420F97A1517F91C0A82B">
    <w:name w:val="03419E8A325C420F97A1517F91C0A82B"/>
    <w:rsid w:val="00713110"/>
    <w:rPr>
      <w:lang w:eastAsia="zh-CN"/>
    </w:rPr>
  </w:style>
  <w:style w:type="paragraph" w:customStyle="1" w:styleId="56F05B1C5BEB49A2A7DCAE398D9AC5B2">
    <w:name w:val="56F05B1C5BEB49A2A7DCAE398D9AC5B2"/>
    <w:rsid w:val="00713110"/>
    <w:rPr>
      <w:lang w:eastAsia="zh-CN"/>
    </w:rPr>
  </w:style>
  <w:style w:type="paragraph" w:customStyle="1" w:styleId="406D55C15B2042DF8F54DE5975A898D0">
    <w:name w:val="406D55C15B2042DF8F54DE5975A898D0"/>
    <w:rsid w:val="00713110"/>
    <w:rPr>
      <w:lang w:eastAsia="zh-CN"/>
    </w:rPr>
  </w:style>
  <w:style w:type="paragraph" w:customStyle="1" w:styleId="F18A6989F81742D1B9174EB599D6DFC9">
    <w:name w:val="F18A6989F81742D1B9174EB599D6DFC9"/>
    <w:rsid w:val="00713110"/>
    <w:rPr>
      <w:lang w:eastAsia="zh-CN"/>
    </w:rPr>
  </w:style>
  <w:style w:type="paragraph" w:customStyle="1" w:styleId="94D5897A3C014008AD7701422E5009CD">
    <w:name w:val="94D5897A3C014008AD7701422E5009CD"/>
    <w:rsid w:val="00713110"/>
    <w:rPr>
      <w:lang w:eastAsia="zh-CN"/>
    </w:rPr>
  </w:style>
  <w:style w:type="paragraph" w:customStyle="1" w:styleId="5255DECD424F4EA9B3A3BA852F553E8B">
    <w:name w:val="5255DECD424F4EA9B3A3BA852F553E8B"/>
    <w:rsid w:val="00713110"/>
    <w:rPr>
      <w:lang w:eastAsia="zh-CN"/>
    </w:rPr>
  </w:style>
  <w:style w:type="paragraph" w:customStyle="1" w:styleId="AC0054243A3D42E3AB3C37D01DEA3D31">
    <w:name w:val="AC0054243A3D42E3AB3C37D01DEA3D31"/>
    <w:rsid w:val="00713110"/>
    <w:rPr>
      <w:lang w:eastAsia="zh-CN"/>
    </w:rPr>
  </w:style>
  <w:style w:type="paragraph" w:customStyle="1" w:styleId="7B374A154CD2433C95589947BE013005">
    <w:name w:val="7B374A154CD2433C95589947BE013005"/>
    <w:rsid w:val="00713110"/>
    <w:rPr>
      <w:lang w:eastAsia="zh-CN"/>
    </w:rPr>
  </w:style>
  <w:style w:type="paragraph" w:customStyle="1" w:styleId="D61591DF522542C083C3F2B761702515">
    <w:name w:val="D61591DF522542C083C3F2B761702515"/>
    <w:rsid w:val="00713110"/>
    <w:rPr>
      <w:lang w:eastAsia="zh-CN"/>
    </w:rPr>
  </w:style>
  <w:style w:type="paragraph" w:customStyle="1" w:styleId="8DF45DF7586F468D980A82FABE20C6EB">
    <w:name w:val="8DF45DF7586F468D980A82FABE20C6EB"/>
    <w:rsid w:val="00713110"/>
    <w:rPr>
      <w:lang w:eastAsia="zh-CN"/>
    </w:rPr>
  </w:style>
  <w:style w:type="paragraph" w:customStyle="1" w:styleId="7CBB26BD9E6449FA8E5682960805B7F2">
    <w:name w:val="7CBB26BD9E6449FA8E5682960805B7F2"/>
    <w:rsid w:val="00713110"/>
    <w:rPr>
      <w:lang w:eastAsia="zh-CN"/>
    </w:rPr>
  </w:style>
  <w:style w:type="paragraph" w:customStyle="1" w:styleId="B8D27473FE1B41B6A4F62364251C60D8">
    <w:name w:val="B8D27473FE1B41B6A4F62364251C60D8"/>
    <w:rsid w:val="00713110"/>
    <w:rPr>
      <w:lang w:eastAsia="zh-CN"/>
    </w:rPr>
  </w:style>
  <w:style w:type="paragraph" w:customStyle="1" w:styleId="CDDE5FDA40654ED7B37E435192061019">
    <w:name w:val="CDDE5FDA40654ED7B37E435192061019"/>
    <w:rsid w:val="00713110"/>
    <w:rPr>
      <w:lang w:eastAsia="zh-CN"/>
    </w:rPr>
  </w:style>
  <w:style w:type="paragraph" w:customStyle="1" w:styleId="056A44B82F83486D897C5883E8C33FD8">
    <w:name w:val="056A44B82F83486D897C5883E8C33FD8"/>
    <w:rsid w:val="00713110"/>
    <w:rPr>
      <w:lang w:eastAsia="zh-CN"/>
    </w:rPr>
  </w:style>
  <w:style w:type="paragraph" w:customStyle="1" w:styleId="DA5BA2D989374585AF072E26381A5627">
    <w:name w:val="DA5BA2D989374585AF072E26381A5627"/>
    <w:rsid w:val="00713110"/>
    <w:rPr>
      <w:lang w:eastAsia="zh-CN"/>
    </w:rPr>
  </w:style>
  <w:style w:type="paragraph" w:customStyle="1" w:styleId="8A0021F9F4CE45548869F01ABD6AE727">
    <w:name w:val="8A0021F9F4CE45548869F01ABD6AE727"/>
    <w:rsid w:val="00713110"/>
    <w:rPr>
      <w:lang w:eastAsia="zh-CN"/>
    </w:rPr>
  </w:style>
  <w:style w:type="paragraph" w:customStyle="1" w:styleId="5600E6F1A1D6410389A5B2AD7114E204">
    <w:name w:val="5600E6F1A1D6410389A5B2AD7114E204"/>
    <w:rsid w:val="00713110"/>
    <w:rPr>
      <w:lang w:eastAsia="zh-CN"/>
    </w:rPr>
  </w:style>
  <w:style w:type="paragraph" w:customStyle="1" w:styleId="755940E45CD447C8B8FD5923EB03BBAE">
    <w:name w:val="755940E45CD447C8B8FD5923EB03BBAE"/>
    <w:rsid w:val="00713110"/>
    <w:rPr>
      <w:lang w:eastAsia="zh-CN"/>
    </w:rPr>
  </w:style>
  <w:style w:type="paragraph" w:customStyle="1" w:styleId="47C1B4577BB345A7A918E173225B224F">
    <w:name w:val="47C1B4577BB345A7A918E173225B224F"/>
    <w:rsid w:val="00713110"/>
    <w:rPr>
      <w:lang w:eastAsia="zh-CN"/>
    </w:rPr>
  </w:style>
  <w:style w:type="paragraph" w:customStyle="1" w:styleId="249DFCF9431747E9A67F762CCE8FC7F4">
    <w:name w:val="249DFCF9431747E9A67F762CCE8FC7F4"/>
    <w:rsid w:val="00713110"/>
    <w:rPr>
      <w:lang w:eastAsia="zh-CN"/>
    </w:rPr>
  </w:style>
  <w:style w:type="paragraph" w:customStyle="1" w:styleId="6BA5E543C2CC488099C108B5E6D54CC2">
    <w:name w:val="6BA5E543C2CC488099C108B5E6D54CC2"/>
    <w:rsid w:val="00713110"/>
    <w:rPr>
      <w:lang w:eastAsia="zh-CN"/>
    </w:rPr>
  </w:style>
  <w:style w:type="paragraph" w:customStyle="1" w:styleId="DE81A37DC6C6494AA9ADC4C880658EC4">
    <w:name w:val="DE81A37DC6C6494AA9ADC4C880658EC4"/>
    <w:rsid w:val="00713110"/>
    <w:rPr>
      <w:lang w:eastAsia="zh-CN"/>
    </w:rPr>
  </w:style>
  <w:style w:type="paragraph" w:customStyle="1" w:styleId="A4460B98EB3A4900A4FB8A48203CC3D9">
    <w:name w:val="A4460B98EB3A4900A4FB8A48203CC3D9"/>
    <w:rsid w:val="00713110"/>
    <w:rPr>
      <w:lang w:eastAsia="zh-CN"/>
    </w:rPr>
  </w:style>
  <w:style w:type="paragraph" w:customStyle="1" w:styleId="5129E6F6A69A4C3AA1F5FD5AF9CD407D">
    <w:name w:val="5129E6F6A69A4C3AA1F5FD5AF9CD407D"/>
    <w:rsid w:val="00713110"/>
    <w:rPr>
      <w:lang w:eastAsia="zh-CN"/>
    </w:rPr>
  </w:style>
  <w:style w:type="paragraph" w:customStyle="1" w:styleId="0CFD40E40E4D42999AE994980E320198">
    <w:name w:val="0CFD40E40E4D42999AE994980E320198"/>
    <w:rsid w:val="00713110"/>
    <w:rPr>
      <w:lang w:eastAsia="zh-CN"/>
    </w:rPr>
  </w:style>
  <w:style w:type="paragraph" w:customStyle="1" w:styleId="1D6F1BFDF1A74CB0A6F8F31E106B8DF7">
    <w:name w:val="1D6F1BFDF1A74CB0A6F8F31E106B8DF7"/>
    <w:rsid w:val="00713110"/>
    <w:rPr>
      <w:lang w:eastAsia="zh-CN"/>
    </w:rPr>
  </w:style>
  <w:style w:type="paragraph" w:customStyle="1" w:styleId="183639D0DF0C419D8A4D89A36188FF8F">
    <w:name w:val="183639D0DF0C419D8A4D89A36188FF8F"/>
    <w:rsid w:val="00713110"/>
    <w:rPr>
      <w:lang w:eastAsia="zh-CN"/>
    </w:rPr>
  </w:style>
  <w:style w:type="paragraph" w:customStyle="1" w:styleId="D60272743CA14DE48AE1124BF2A6EA9B">
    <w:name w:val="D60272743CA14DE48AE1124BF2A6EA9B"/>
    <w:rsid w:val="00713110"/>
    <w:rPr>
      <w:lang w:eastAsia="zh-CN"/>
    </w:rPr>
  </w:style>
  <w:style w:type="paragraph" w:customStyle="1" w:styleId="F040AC960ECF4156A43FC547622F703C">
    <w:name w:val="F040AC960ECF4156A43FC547622F703C"/>
    <w:rsid w:val="00713110"/>
    <w:rPr>
      <w:lang w:eastAsia="zh-CN"/>
    </w:rPr>
  </w:style>
  <w:style w:type="paragraph" w:customStyle="1" w:styleId="1B523A8DD7704D88A45C1AF0675D4BBF">
    <w:name w:val="1B523A8DD7704D88A45C1AF0675D4BBF"/>
    <w:rsid w:val="00713110"/>
    <w:rPr>
      <w:lang w:eastAsia="zh-CN"/>
    </w:rPr>
  </w:style>
  <w:style w:type="paragraph" w:customStyle="1" w:styleId="C2D68FBF47A94679B61A06E221A5C0C5">
    <w:name w:val="C2D68FBF47A94679B61A06E221A5C0C5"/>
    <w:rsid w:val="00713110"/>
    <w:rPr>
      <w:lang w:eastAsia="zh-CN"/>
    </w:rPr>
  </w:style>
  <w:style w:type="paragraph" w:customStyle="1" w:styleId="15859473AB67464082025C7AB004C0ED">
    <w:name w:val="15859473AB67464082025C7AB004C0ED"/>
    <w:rsid w:val="00713110"/>
    <w:rPr>
      <w:lang w:eastAsia="zh-CN"/>
    </w:rPr>
  </w:style>
  <w:style w:type="paragraph" w:customStyle="1" w:styleId="171B168130B54F7CAAE95CB0E181C2D0">
    <w:name w:val="171B168130B54F7CAAE95CB0E181C2D0"/>
    <w:rsid w:val="00713110"/>
    <w:rPr>
      <w:lang w:eastAsia="zh-CN"/>
    </w:rPr>
  </w:style>
  <w:style w:type="paragraph" w:customStyle="1" w:styleId="9AE22CA4B1E0452B8F843D574A99874A">
    <w:name w:val="9AE22CA4B1E0452B8F843D574A99874A"/>
    <w:rsid w:val="00713110"/>
    <w:rPr>
      <w:lang w:eastAsia="zh-CN"/>
    </w:rPr>
  </w:style>
  <w:style w:type="paragraph" w:customStyle="1" w:styleId="485D137070D7408A8D7BA6A932725DF4">
    <w:name w:val="485D137070D7408A8D7BA6A932725DF4"/>
    <w:rsid w:val="00713110"/>
    <w:rPr>
      <w:lang w:eastAsia="zh-CN"/>
    </w:rPr>
  </w:style>
  <w:style w:type="paragraph" w:customStyle="1" w:styleId="0D9898242EEA41FD97A009A799BE0D4C">
    <w:name w:val="0D9898242EEA41FD97A009A799BE0D4C"/>
    <w:rsid w:val="00713110"/>
    <w:rPr>
      <w:lang w:eastAsia="zh-CN"/>
    </w:rPr>
  </w:style>
  <w:style w:type="paragraph" w:customStyle="1" w:styleId="58453E80BAEF479397D041E561BDCD93">
    <w:name w:val="58453E80BAEF479397D041E561BDCD93"/>
    <w:rsid w:val="00713110"/>
    <w:rPr>
      <w:lang w:eastAsia="zh-CN"/>
    </w:rPr>
  </w:style>
  <w:style w:type="paragraph" w:customStyle="1" w:styleId="57583008E9B94CF3A4006E46B20CE514">
    <w:name w:val="57583008E9B94CF3A4006E46B20CE514"/>
    <w:rsid w:val="00713110"/>
    <w:rPr>
      <w:lang w:eastAsia="zh-CN"/>
    </w:rPr>
  </w:style>
  <w:style w:type="paragraph" w:customStyle="1" w:styleId="84ABE3A71B124D058A33C8817B148D7E">
    <w:name w:val="84ABE3A71B124D058A33C8817B148D7E"/>
    <w:rsid w:val="00713110"/>
    <w:rPr>
      <w:lang w:eastAsia="zh-CN"/>
    </w:rPr>
  </w:style>
  <w:style w:type="paragraph" w:customStyle="1" w:styleId="9BF72A1FD7CF4E03BBAE0736C8682E7E">
    <w:name w:val="9BF72A1FD7CF4E03BBAE0736C8682E7E"/>
    <w:rsid w:val="00713110"/>
    <w:rPr>
      <w:lang w:eastAsia="zh-CN"/>
    </w:rPr>
  </w:style>
  <w:style w:type="paragraph" w:customStyle="1" w:styleId="202E59A47C784E05866F8626BFFE641A">
    <w:name w:val="202E59A47C784E05866F8626BFFE641A"/>
    <w:rsid w:val="00713110"/>
    <w:rPr>
      <w:lang w:eastAsia="zh-CN"/>
    </w:rPr>
  </w:style>
  <w:style w:type="paragraph" w:customStyle="1" w:styleId="53DF584F33E34CA79661A10C5E8DE0CE">
    <w:name w:val="53DF584F33E34CA79661A10C5E8DE0CE"/>
    <w:rsid w:val="00713110"/>
    <w:rPr>
      <w:lang w:eastAsia="zh-CN"/>
    </w:rPr>
  </w:style>
  <w:style w:type="paragraph" w:customStyle="1" w:styleId="4A06CE43FE1B4341A6C0253618B4A77D">
    <w:name w:val="4A06CE43FE1B4341A6C0253618B4A77D"/>
    <w:rsid w:val="00713110"/>
    <w:rPr>
      <w:lang w:eastAsia="zh-CN"/>
    </w:rPr>
  </w:style>
  <w:style w:type="paragraph" w:customStyle="1" w:styleId="FE9C06FCEB014E6F897F6759554EB894">
    <w:name w:val="FE9C06FCEB014E6F897F6759554EB894"/>
    <w:rsid w:val="00713110"/>
    <w:rPr>
      <w:lang w:eastAsia="zh-CN"/>
    </w:rPr>
  </w:style>
  <w:style w:type="paragraph" w:customStyle="1" w:styleId="2C3666F086474742BA12CB2CB4D1B1BF">
    <w:name w:val="2C3666F086474742BA12CB2CB4D1B1BF"/>
    <w:rsid w:val="00713110"/>
    <w:rPr>
      <w:lang w:eastAsia="zh-CN"/>
    </w:rPr>
  </w:style>
  <w:style w:type="paragraph" w:customStyle="1" w:styleId="0B7514BEEE0442C991991164BF79930A">
    <w:name w:val="0B7514BEEE0442C991991164BF79930A"/>
    <w:rsid w:val="00713110"/>
    <w:rPr>
      <w:lang w:eastAsia="zh-CN"/>
    </w:rPr>
  </w:style>
  <w:style w:type="paragraph" w:customStyle="1" w:styleId="C3881CAEB5DE4FD791ABB8DC902A06E1">
    <w:name w:val="C3881CAEB5DE4FD791ABB8DC902A06E1"/>
    <w:rsid w:val="00713110"/>
    <w:rPr>
      <w:lang w:eastAsia="zh-CN"/>
    </w:rPr>
  </w:style>
  <w:style w:type="paragraph" w:customStyle="1" w:styleId="0BB4B0DBF286442986FBD5745FB15CB3">
    <w:name w:val="0BB4B0DBF286442986FBD5745FB15CB3"/>
    <w:rsid w:val="00713110"/>
    <w:rPr>
      <w:lang w:eastAsia="zh-CN"/>
    </w:rPr>
  </w:style>
  <w:style w:type="paragraph" w:customStyle="1" w:styleId="4695CC3E4AB742A3998884F43F0CF09A">
    <w:name w:val="4695CC3E4AB742A3998884F43F0CF09A"/>
    <w:rsid w:val="00713110"/>
    <w:rPr>
      <w:lang w:eastAsia="zh-CN"/>
    </w:rPr>
  </w:style>
  <w:style w:type="paragraph" w:customStyle="1" w:styleId="00F9E88E59E444509DF94ECDCA3F98B9">
    <w:name w:val="00F9E88E59E444509DF94ECDCA3F98B9"/>
    <w:rsid w:val="00713110"/>
    <w:rPr>
      <w:lang w:eastAsia="zh-CN"/>
    </w:rPr>
  </w:style>
  <w:style w:type="paragraph" w:customStyle="1" w:styleId="F6D3E60D38CF4A37A8FAA1EF2471D221">
    <w:name w:val="F6D3E60D38CF4A37A8FAA1EF2471D221"/>
    <w:rsid w:val="00713110"/>
    <w:rPr>
      <w:lang w:eastAsia="zh-CN"/>
    </w:rPr>
  </w:style>
  <w:style w:type="paragraph" w:customStyle="1" w:styleId="0234A43075AF4F7EADE0A723E1E13323">
    <w:name w:val="0234A43075AF4F7EADE0A723E1E13323"/>
    <w:rsid w:val="00713110"/>
    <w:rPr>
      <w:lang w:eastAsia="zh-CN"/>
    </w:rPr>
  </w:style>
  <w:style w:type="paragraph" w:customStyle="1" w:styleId="F55F474379D842B8A0C564205C34FFD9">
    <w:name w:val="F55F474379D842B8A0C564205C34FFD9"/>
    <w:rsid w:val="00713110"/>
    <w:rPr>
      <w:lang w:eastAsia="zh-CN"/>
    </w:rPr>
  </w:style>
  <w:style w:type="paragraph" w:customStyle="1" w:styleId="D9E983E2129D4ED19DA890B22D056E89">
    <w:name w:val="D9E983E2129D4ED19DA890B22D056E89"/>
    <w:rsid w:val="00713110"/>
    <w:rPr>
      <w:lang w:eastAsia="zh-CN"/>
    </w:rPr>
  </w:style>
  <w:style w:type="paragraph" w:customStyle="1" w:styleId="B032247D493B4AAB9E050D10F9E68BB4">
    <w:name w:val="B032247D493B4AAB9E050D10F9E68BB4"/>
    <w:rsid w:val="00713110"/>
    <w:rPr>
      <w:lang w:eastAsia="zh-CN"/>
    </w:rPr>
  </w:style>
  <w:style w:type="paragraph" w:customStyle="1" w:styleId="05E42253210E4E66ADC12C1F5F992401">
    <w:name w:val="05E42253210E4E66ADC12C1F5F992401"/>
    <w:rsid w:val="00713110"/>
    <w:rPr>
      <w:lang w:eastAsia="zh-CN"/>
    </w:rPr>
  </w:style>
  <w:style w:type="paragraph" w:customStyle="1" w:styleId="08565D9C9E684C73A5A2D4BAB399E936">
    <w:name w:val="08565D9C9E684C73A5A2D4BAB399E936"/>
    <w:rsid w:val="00713110"/>
    <w:rPr>
      <w:lang w:eastAsia="zh-CN"/>
    </w:rPr>
  </w:style>
  <w:style w:type="paragraph" w:customStyle="1" w:styleId="0A84DE73914548E289D98F6A07B04CC8">
    <w:name w:val="0A84DE73914548E289D98F6A07B04CC8"/>
    <w:rsid w:val="00713110"/>
    <w:rPr>
      <w:lang w:eastAsia="zh-CN"/>
    </w:rPr>
  </w:style>
  <w:style w:type="paragraph" w:customStyle="1" w:styleId="7C3B64FAEA7D4D5797C2393162BB04BC">
    <w:name w:val="7C3B64FAEA7D4D5797C2393162BB04BC"/>
    <w:rsid w:val="00713110"/>
    <w:rPr>
      <w:lang w:eastAsia="zh-CN"/>
    </w:rPr>
  </w:style>
  <w:style w:type="paragraph" w:customStyle="1" w:styleId="5FE92C440E7E46749D4B47538C44AEF5">
    <w:name w:val="5FE92C440E7E46749D4B47538C44AEF5"/>
    <w:rsid w:val="00713110"/>
    <w:rPr>
      <w:lang w:eastAsia="zh-CN"/>
    </w:rPr>
  </w:style>
  <w:style w:type="paragraph" w:customStyle="1" w:styleId="56A5B5DA5EEE49338ECA0D5EFF03C0AE">
    <w:name w:val="56A5B5DA5EEE49338ECA0D5EFF03C0AE"/>
    <w:rsid w:val="00713110"/>
    <w:rPr>
      <w:lang w:eastAsia="zh-CN"/>
    </w:rPr>
  </w:style>
  <w:style w:type="paragraph" w:customStyle="1" w:styleId="57B73AC328EA4C64BF1B52445826E9FA">
    <w:name w:val="57B73AC328EA4C64BF1B52445826E9FA"/>
    <w:rsid w:val="00713110"/>
    <w:rPr>
      <w:lang w:eastAsia="zh-CN"/>
    </w:rPr>
  </w:style>
  <w:style w:type="paragraph" w:customStyle="1" w:styleId="B35962B8768949D09C9A4B4DD73BB8F8">
    <w:name w:val="B35962B8768949D09C9A4B4DD73BB8F8"/>
    <w:rsid w:val="00713110"/>
    <w:rPr>
      <w:lang w:eastAsia="zh-CN"/>
    </w:rPr>
  </w:style>
  <w:style w:type="paragraph" w:customStyle="1" w:styleId="796AA2F1763E4EAC9921E6C128503F67">
    <w:name w:val="796AA2F1763E4EAC9921E6C128503F67"/>
    <w:rsid w:val="00713110"/>
    <w:rPr>
      <w:lang w:eastAsia="zh-CN"/>
    </w:rPr>
  </w:style>
  <w:style w:type="paragraph" w:customStyle="1" w:styleId="C2ED9EA8EDD2489DA8BD8DF215623598">
    <w:name w:val="C2ED9EA8EDD2489DA8BD8DF215623598"/>
    <w:rsid w:val="00713110"/>
    <w:rPr>
      <w:lang w:eastAsia="zh-CN"/>
    </w:rPr>
  </w:style>
  <w:style w:type="paragraph" w:customStyle="1" w:styleId="ACFF7FBF129E4257A8FA384D3A3B2C0C">
    <w:name w:val="ACFF7FBF129E4257A8FA384D3A3B2C0C"/>
    <w:rsid w:val="00713110"/>
    <w:rPr>
      <w:lang w:eastAsia="zh-CN"/>
    </w:rPr>
  </w:style>
  <w:style w:type="paragraph" w:customStyle="1" w:styleId="B4E68AFE91B44A70831223E2FE4BD0B5">
    <w:name w:val="B4E68AFE91B44A70831223E2FE4BD0B5"/>
    <w:rsid w:val="00713110"/>
    <w:rPr>
      <w:lang w:eastAsia="zh-CN"/>
    </w:rPr>
  </w:style>
  <w:style w:type="paragraph" w:customStyle="1" w:styleId="81782E9F36B74F2BBBB58D1453409139">
    <w:name w:val="81782E9F36B74F2BBBB58D1453409139"/>
    <w:rsid w:val="00713110"/>
    <w:rPr>
      <w:lang w:eastAsia="zh-CN"/>
    </w:rPr>
  </w:style>
  <w:style w:type="paragraph" w:customStyle="1" w:styleId="BF5839394B8D4B14AF340588AE51619F">
    <w:name w:val="BF5839394B8D4B14AF340588AE51619F"/>
    <w:rsid w:val="00713110"/>
    <w:rPr>
      <w:lang w:eastAsia="zh-CN"/>
    </w:rPr>
  </w:style>
  <w:style w:type="paragraph" w:customStyle="1" w:styleId="565CB2B9E181490EA5CB6525FDC613CE">
    <w:name w:val="565CB2B9E181490EA5CB6525FDC613CE"/>
    <w:rsid w:val="00713110"/>
    <w:rPr>
      <w:lang w:eastAsia="zh-CN"/>
    </w:rPr>
  </w:style>
  <w:style w:type="paragraph" w:customStyle="1" w:styleId="3ADAB3BA6B4144EAA0FA0B679CCEF494">
    <w:name w:val="3ADAB3BA6B4144EAA0FA0B679CCEF494"/>
    <w:rsid w:val="00713110"/>
    <w:rPr>
      <w:lang w:eastAsia="zh-CN"/>
    </w:rPr>
  </w:style>
  <w:style w:type="paragraph" w:customStyle="1" w:styleId="707605079D634B8DA622AEC29EAE9DF7">
    <w:name w:val="707605079D634B8DA622AEC29EAE9DF7"/>
    <w:rsid w:val="00713110"/>
    <w:rPr>
      <w:lang w:eastAsia="zh-CN"/>
    </w:rPr>
  </w:style>
  <w:style w:type="paragraph" w:customStyle="1" w:styleId="8EB0D6EE71A8466B95B31487D7135256">
    <w:name w:val="8EB0D6EE71A8466B95B31487D7135256"/>
    <w:rsid w:val="00713110"/>
    <w:rPr>
      <w:lang w:eastAsia="zh-CN"/>
    </w:rPr>
  </w:style>
  <w:style w:type="paragraph" w:customStyle="1" w:styleId="A0B1606298534BB1A9B35C4CFE4F077B">
    <w:name w:val="A0B1606298534BB1A9B35C4CFE4F077B"/>
    <w:rsid w:val="00713110"/>
    <w:rPr>
      <w:lang w:eastAsia="zh-CN"/>
    </w:rPr>
  </w:style>
  <w:style w:type="paragraph" w:customStyle="1" w:styleId="F9220DA3F2A140D4A9940D645AE92821">
    <w:name w:val="F9220DA3F2A140D4A9940D645AE92821"/>
    <w:rsid w:val="00713110"/>
    <w:rPr>
      <w:lang w:eastAsia="zh-CN"/>
    </w:rPr>
  </w:style>
  <w:style w:type="paragraph" w:customStyle="1" w:styleId="50C350A6F2624D1FB1984715478A314B">
    <w:name w:val="50C350A6F2624D1FB1984715478A314B"/>
    <w:rsid w:val="00713110"/>
    <w:rPr>
      <w:lang w:eastAsia="zh-CN"/>
    </w:rPr>
  </w:style>
  <w:style w:type="paragraph" w:customStyle="1" w:styleId="8BB614A6CCC842729FDE1760731E149A">
    <w:name w:val="8BB614A6CCC842729FDE1760731E149A"/>
    <w:rsid w:val="00713110"/>
    <w:rPr>
      <w:lang w:eastAsia="zh-CN"/>
    </w:rPr>
  </w:style>
  <w:style w:type="paragraph" w:customStyle="1" w:styleId="810619FF565F4ABFBAE27ACC27A319EC">
    <w:name w:val="810619FF565F4ABFBAE27ACC27A319EC"/>
    <w:rsid w:val="00713110"/>
    <w:rPr>
      <w:lang w:eastAsia="zh-CN"/>
    </w:rPr>
  </w:style>
  <w:style w:type="paragraph" w:customStyle="1" w:styleId="7D5B891301AB41F6A38B670EAAC04477">
    <w:name w:val="7D5B891301AB41F6A38B670EAAC04477"/>
    <w:rsid w:val="00713110"/>
    <w:rPr>
      <w:lang w:eastAsia="zh-CN"/>
    </w:rPr>
  </w:style>
  <w:style w:type="paragraph" w:customStyle="1" w:styleId="B43C72A611C44C88B029470283543406">
    <w:name w:val="B43C72A611C44C88B029470283543406"/>
    <w:rsid w:val="00713110"/>
    <w:rPr>
      <w:lang w:eastAsia="zh-CN"/>
    </w:rPr>
  </w:style>
  <w:style w:type="paragraph" w:customStyle="1" w:styleId="B47F2759E47F42F498B3E55C88611EC2">
    <w:name w:val="B47F2759E47F42F498B3E55C88611EC2"/>
    <w:rsid w:val="00713110"/>
    <w:rPr>
      <w:lang w:eastAsia="zh-CN"/>
    </w:rPr>
  </w:style>
  <w:style w:type="paragraph" w:customStyle="1" w:styleId="80B2C6E91E724A148F4E87B32404B2AB">
    <w:name w:val="80B2C6E91E724A148F4E87B32404B2AB"/>
    <w:rsid w:val="00713110"/>
    <w:rPr>
      <w:lang w:eastAsia="zh-CN"/>
    </w:rPr>
  </w:style>
  <w:style w:type="paragraph" w:customStyle="1" w:styleId="09DA2C8DA076470AB558F66A2F99BC66">
    <w:name w:val="09DA2C8DA076470AB558F66A2F99BC66"/>
    <w:rsid w:val="00713110"/>
    <w:rPr>
      <w:lang w:eastAsia="zh-CN"/>
    </w:rPr>
  </w:style>
  <w:style w:type="paragraph" w:customStyle="1" w:styleId="74A36F585E6941D7AC67A58EDF979A7B">
    <w:name w:val="74A36F585E6941D7AC67A58EDF979A7B"/>
    <w:rsid w:val="00713110"/>
    <w:rPr>
      <w:lang w:eastAsia="zh-CN"/>
    </w:rPr>
  </w:style>
  <w:style w:type="paragraph" w:customStyle="1" w:styleId="4980E645B8FC43E29AC5369A8BD172F5">
    <w:name w:val="4980E645B8FC43E29AC5369A8BD172F5"/>
    <w:rsid w:val="00713110"/>
    <w:rPr>
      <w:lang w:eastAsia="zh-CN"/>
    </w:rPr>
  </w:style>
  <w:style w:type="paragraph" w:customStyle="1" w:styleId="232DE0BF66B04E99AC8992D1C7143422">
    <w:name w:val="232DE0BF66B04E99AC8992D1C7143422"/>
    <w:rsid w:val="00713110"/>
    <w:rPr>
      <w:lang w:eastAsia="zh-CN"/>
    </w:rPr>
  </w:style>
  <w:style w:type="paragraph" w:customStyle="1" w:styleId="40C4D63DF3AE4304AE919AB2FE3F3E9C">
    <w:name w:val="40C4D63DF3AE4304AE919AB2FE3F3E9C"/>
    <w:rsid w:val="00713110"/>
    <w:rPr>
      <w:lang w:eastAsia="zh-CN"/>
    </w:rPr>
  </w:style>
  <w:style w:type="paragraph" w:customStyle="1" w:styleId="02050DE70FED4B10B9CE6BACF39DE452">
    <w:name w:val="02050DE70FED4B10B9CE6BACF39DE452"/>
    <w:rsid w:val="00713110"/>
    <w:rPr>
      <w:lang w:eastAsia="zh-CN"/>
    </w:rPr>
  </w:style>
  <w:style w:type="paragraph" w:customStyle="1" w:styleId="162146048D294D99A3445B4E85B802AD">
    <w:name w:val="162146048D294D99A3445B4E85B802AD"/>
    <w:rsid w:val="00713110"/>
    <w:rPr>
      <w:lang w:eastAsia="zh-CN"/>
    </w:rPr>
  </w:style>
  <w:style w:type="paragraph" w:customStyle="1" w:styleId="174CEC7D7E964220A6C34D3B1F7CE964">
    <w:name w:val="174CEC7D7E964220A6C34D3B1F7CE964"/>
    <w:rsid w:val="00713110"/>
    <w:rPr>
      <w:lang w:eastAsia="zh-CN"/>
    </w:rPr>
  </w:style>
  <w:style w:type="paragraph" w:customStyle="1" w:styleId="CBA472C198F442DA86E3247F9F37EB4D">
    <w:name w:val="CBA472C198F442DA86E3247F9F37EB4D"/>
    <w:rsid w:val="00713110"/>
    <w:rPr>
      <w:lang w:eastAsia="zh-CN"/>
    </w:rPr>
  </w:style>
  <w:style w:type="paragraph" w:customStyle="1" w:styleId="4B526738CBC64A2F8C0069CDFF776E0F">
    <w:name w:val="4B526738CBC64A2F8C0069CDFF776E0F"/>
    <w:rsid w:val="00713110"/>
    <w:rPr>
      <w:lang w:eastAsia="zh-CN"/>
    </w:rPr>
  </w:style>
  <w:style w:type="paragraph" w:customStyle="1" w:styleId="225E7C66F4B54777B4EAD14CB7B74BDD">
    <w:name w:val="225E7C66F4B54777B4EAD14CB7B74BDD"/>
    <w:rsid w:val="00713110"/>
    <w:rPr>
      <w:lang w:eastAsia="zh-CN"/>
    </w:rPr>
  </w:style>
  <w:style w:type="paragraph" w:customStyle="1" w:styleId="56F47789C1D24C5C973609216EC7AF88">
    <w:name w:val="56F47789C1D24C5C973609216EC7AF88"/>
    <w:rsid w:val="00713110"/>
    <w:rPr>
      <w:lang w:eastAsia="zh-CN"/>
    </w:rPr>
  </w:style>
  <w:style w:type="paragraph" w:customStyle="1" w:styleId="777EBC43F2F744FF9141D521022A25FE">
    <w:name w:val="777EBC43F2F744FF9141D521022A25FE"/>
    <w:rsid w:val="00713110"/>
    <w:rPr>
      <w:lang w:eastAsia="zh-CN"/>
    </w:rPr>
  </w:style>
  <w:style w:type="paragraph" w:customStyle="1" w:styleId="7858C082D9994C24A9CE173AB2CB6847">
    <w:name w:val="7858C082D9994C24A9CE173AB2CB6847"/>
    <w:rsid w:val="00713110"/>
    <w:rPr>
      <w:lang w:eastAsia="zh-CN"/>
    </w:rPr>
  </w:style>
  <w:style w:type="paragraph" w:customStyle="1" w:styleId="58C79D49AA474C9EA5CDF87FD8209185">
    <w:name w:val="58C79D49AA474C9EA5CDF87FD8209185"/>
    <w:rsid w:val="00713110"/>
    <w:rPr>
      <w:lang w:eastAsia="zh-CN"/>
    </w:rPr>
  </w:style>
  <w:style w:type="paragraph" w:customStyle="1" w:styleId="3BAC2CD1279C4D4582C8A9F9D0427E3B">
    <w:name w:val="3BAC2CD1279C4D4582C8A9F9D0427E3B"/>
    <w:rsid w:val="00713110"/>
    <w:rPr>
      <w:lang w:eastAsia="zh-CN"/>
    </w:rPr>
  </w:style>
  <w:style w:type="paragraph" w:customStyle="1" w:styleId="D8786E1A99C247DC903A09A9E031E634">
    <w:name w:val="D8786E1A99C247DC903A09A9E031E634"/>
    <w:rsid w:val="00713110"/>
    <w:rPr>
      <w:lang w:eastAsia="zh-CN"/>
    </w:rPr>
  </w:style>
  <w:style w:type="paragraph" w:customStyle="1" w:styleId="9E5D3D264BA2437B934A756E9387E1CE">
    <w:name w:val="9E5D3D264BA2437B934A756E9387E1CE"/>
    <w:rsid w:val="00713110"/>
    <w:rPr>
      <w:lang w:eastAsia="zh-CN"/>
    </w:rPr>
  </w:style>
  <w:style w:type="paragraph" w:customStyle="1" w:styleId="52D702A18E694E31A6F0C4215E95365A">
    <w:name w:val="52D702A18E694E31A6F0C4215E95365A"/>
    <w:rsid w:val="00713110"/>
    <w:rPr>
      <w:lang w:eastAsia="zh-CN"/>
    </w:rPr>
  </w:style>
  <w:style w:type="paragraph" w:customStyle="1" w:styleId="09BCE875653244F296797CEDA6919BCD">
    <w:name w:val="09BCE875653244F296797CEDA6919BCD"/>
    <w:rsid w:val="00713110"/>
    <w:rPr>
      <w:lang w:eastAsia="zh-CN"/>
    </w:rPr>
  </w:style>
  <w:style w:type="paragraph" w:customStyle="1" w:styleId="7454756C6B0A41E1B5664F84B00DCAE3">
    <w:name w:val="7454756C6B0A41E1B5664F84B00DCAE3"/>
    <w:rsid w:val="00713110"/>
    <w:rPr>
      <w:lang w:eastAsia="zh-CN"/>
    </w:rPr>
  </w:style>
  <w:style w:type="paragraph" w:customStyle="1" w:styleId="4AE2BFD9829E4072B5F2C8F779D486D0">
    <w:name w:val="4AE2BFD9829E4072B5F2C8F779D486D0"/>
    <w:rsid w:val="00713110"/>
    <w:rPr>
      <w:lang w:eastAsia="zh-CN"/>
    </w:rPr>
  </w:style>
  <w:style w:type="paragraph" w:customStyle="1" w:styleId="3FB0ED708295410887E3C9CE1DE90CD4">
    <w:name w:val="3FB0ED708295410887E3C9CE1DE90CD4"/>
    <w:rsid w:val="00713110"/>
    <w:rPr>
      <w:lang w:eastAsia="zh-CN"/>
    </w:rPr>
  </w:style>
  <w:style w:type="paragraph" w:customStyle="1" w:styleId="15863236F5F3480F871E4540849DAC87">
    <w:name w:val="15863236F5F3480F871E4540849DAC87"/>
    <w:rsid w:val="00713110"/>
    <w:rPr>
      <w:lang w:eastAsia="zh-CN"/>
    </w:rPr>
  </w:style>
  <w:style w:type="paragraph" w:customStyle="1" w:styleId="B98896B792A64602B9111D451CC1509B">
    <w:name w:val="B98896B792A64602B9111D451CC1509B"/>
    <w:rsid w:val="00713110"/>
    <w:rPr>
      <w:lang w:eastAsia="zh-CN"/>
    </w:rPr>
  </w:style>
  <w:style w:type="paragraph" w:customStyle="1" w:styleId="AD51F23DDF1B426884C90FA335957348">
    <w:name w:val="AD51F23DDF1B426884C90FA335957348"/>
    <w:rsid w:val="00713110"/>
    <w:rPr>
      <w:lang w:eastAsia="zh-CN"/>
    </w:rPr>
  </w:style>
  <w:style w:type="paragraph" w:customStyle="1" w:styleId="A1EB3C1D762E4838BA732DF587102153">
    <w:name w:val="A1EB3C1D762E4838BA732DF587102153"/>
    <w:rsid w:val="00713110"/>
    <w:rPr>
      <w:lang w:eastAsia="zh-CN"/>
    </w:rPr>
  </w:style>
  <w:style w:type="paragraph" w:customStyle="1" w:styleId="D05337756A5D4D0989A992F90C87A793">
    <w:name w:val="D05337756A5D4D0989A992F90C87A793"/>
    <w:rsid w:val="00713110"/>
    <w:rPr>
      <w:lang w:eastAsia="zh-CN"/>
    </w:rPr>
  </w:style>
  <w:style w:type="paragraph" w:customStyle="1" w:styleId="FA44DC67AD4E4E9E9A3BA3D7741F834F">
    <w:name w:val="FA44DC67AD4E4E9E9A3BA3D7741F834F"/>
    <w:rsid w:val="00713110"/>
    <w:rPr>
      <w:lang w:eastAsia="zh-CN"/>
    </w:rPr>
  </w:style>
  <w:style w:type="paragraph" w:customStyle="1" w:styleId="2D884A3E3D434A54BA81FEFB04FA2337">
    <w:name w:val="2D884A3E3D434A54BA81FEFB04FA2337"/>
    <w:rsid w:val="00713110"/>
    <w:rPr>
      <w:lang w:eastAsia="zh-CN"/>
    </w:rPr>
  </w:style>
  <w:style w:type="paragraph" w:customStyle="1" w:styleId="D9BB1B94393B4F0782A91FAED23C12C5">
    <w:name w:val="D9BB1B94393B4F0782A91FAED23C12C5"/>
    <w:rsid w:val="00713110"/>
    <w:rPr>
      <w:lang w:eastAsia="zh-CN"/>
    </w:rPr>
  </w:style>
  <w:style w:type="paragraph" w:customStyle="1" w:styleId="4A684A6A7FCA4681BF40052060C49907">
    <w:name w:val="4A684A6A7FCA4681BF40052060C49907"/>
    <w:rsid w:val="00713110"/>
    <w:rPr>
      <w:lang w:eastAsia="zh-CN"/>
    </w:rPr>
  </w:style>
  <w:style w:type="paragraph" w:customStyle="1" w:styleId="9644F4071ACC451D8B5FB3CE8BAB306E">
    <w:name w:val="9644F4071ACC451D8B5FB3CE8BAB306E"/>
    <w:rsid w:val="00713110"/>
    <w:rPr>
      <w:lang w:eastAsia="zh-CN"/>
    </w:rPr>
  </w:style>
  <w:style w:type="paragraph" w:customStyle="1" w:styleId="7B351C5649904665B681BE3445230E1D">
    <w:name w:val="7B351C5649904665B681BE3445230E1D"/>
    <w:rsid w:val="003F30EF"/>
    <w:rPr>
      <w:lang w:val="en-US" w:eastAsia="en-US"/>
    </w:rPr>
  </w:style>
  <w:style w:type="paragraph" w:customStyle="1" w:styleId="ED094E0F453C4D88A639858C8027B74C">
    <w:name w:val="ED094E0F453C4D88A639858C8027B74C"/>
    <w:rsid w:val="003F30EF"/>
    <w:rPr>
      <w:lang w:val="en-US" w:eastAsia="en-US"/>
    </w:rPr>
  </w:style>
  <w:style w:type="paragraph" w:customStyle="1" w:styleId="6E3083796A184DA88E907F1371F62D35">
    <w:name w:val="6E3083796A184DA88E907F1371F62D35"/>
    <w:rsid w:val="00B34972"/>
    <w:rPr>
      <w:lang w:val="en-US" w:eastAsia="en-US"/>
    </w:rPr>
  </w:style>
  <w:style w:type="paragraph" w:customStyle="1" w:styleId="E3C888231BFD4C38B9FC9463FEE2FF47">
    <w:name w:val="E3C888231BFD4C38B9FC9463FEE2FF47"/>
    <w:rsid w:val="00B34972"/>
    <w:rPr>
      <w:lang w:val="en-US" w:eastAsia="en-US"/>
    </w:rPr>
  </w:style>
  <w:style w:type="paragraph" w:customStyle="1" w:styleId="7C3A258F0DA8432C9DD444FCC17ACC81">
    <w:name w:val="7C3A258F0DA8432C9DD444FCC17ACC81"/>
    <w:rsid w:val="00B34972"/>
    <w:rPr>
      <w:lang w:val="en-US" w:eastAsia="en-US"/>
    </w:rPr>
  </w:style>
  <w:style w:type="paragraph" w:customStyle="1" w:styleId="2FD2EA9187EF44019E87CAA3D5B7D6E4">
    <w:name w:val="2FD2EA9187EF44019E87CAA3D5B7D6E4"/>
    <w:rsid w:val="0054672F"/>
    <w:rPr>
      <w:lang w:val="en-US" w:eastAsia="en-US"/>
    </w:rPr>
  </w:style>
  <w:style w:type="paragraph" w:customStyle="1" w:styleId="8CDB44004C594F189C27A412193BDE5F">
    <w:name w:val="8CDB44004C594F189C27A412193BDE5F"/>
    <w:rsid w:val="0054672F"/>
    <w:rPr>
      <w:lang w:val="en-US" w:eastAsia="en-US"/>
    </w:rPr>
  </w:style>
  <w:style w:type="paragraph" w:customStyle="1" w:styleId="0BB91D6D382B4E3DB9D1BC30B3DA366A">
    <w:name w:val="0BB91D6D382B4E3DB9D1BC30B3DA366A"/>
    <w:rsid w:val="007118D9"/>
    <w:rPr>
      <w:lang w:val="en-US" w:eastAsia="en-US"/>
    </w:rPr>
  </w:style>
  <w:style w:type="paragraph" w:customStyle="1" w:styleId="3F00B5B691BD4A5FA0AB4E318771B72C">
    <w:name w:val="3F00B5B691BD4A5FA0AB4E318771B72C"/>
    <w:rsid w:val="007118D9"/>
    <w:rPr>
      <w:lang w:val="en-US" w:eastAsia="en-US"/>
    </w:rPr>
  </w:style>
  <w:style w:type="paragraph" w:customStyle="1" w:styleId="791203779C9D4D47A15A5326D04766C3">
    <w:name w:val="791203779C9D4D47A15A5326D04766C3"/>
    <w:rsid w:val="007118D9"/>
    <w:rPr>
      <w:lang w:val="en-US" w:eastAsia="en-US"/>
    </w:rPr>
  </w:style>
  <w:style w:type="paragraph" w:customStyle="1" w:styleId="95DCC221935341E3B8F8D8F2EFD7F2E5">
    <w:name w:val="95DCC221935341E3B8F8D8F2EFD7F2E5"/>
    <w:rsid w:val="008229A5"/>
    <w:rPr>
      <w:lang w:val="en-US" w:eastAsia="en-US"/>
    </w:rPr>
  </w:style>
  <w:style w:type="paragraph" w:customStyle="1" w:styleId="B6F4373E6E64490C87DC76F66D313086">
    <w:name w:val="B6F4373E6E64490C87DC76F66D313086"/>
    <w:rsid w:val="008229A5"/>
    <w:rPr>
      <w:lang w:val="en-US" w:eastAsia="en-US"/>
    </w:rPr>
  </w:style>
  <w:style w:type="paragraph" w:customStyle="1" w:styleId="442F16C76B654A4AA6E1FCD3B37AF458">
    <w:name w:val="442F16C76B654A4AA6E1FCD3B37AF458"/>
    <w:rsid w:val="008229A5"/>
    <w:rPr>
      <w:lang w:val="en-US" w:eastAsia="en-US"/>
    </w:rPr>
  </w:style>
  <w:style w:type="paragraph" w:customStyle="1" w:styleId="0A7F547270DD4141AA6E26AD13766C4B">
    <w:name w:val="0A7F547270DD4141AA6E26AD13766C4B"/>
    <w:rsid w:val="00C242EF"/>
    <w:rPr>
      <w:lang w:eastAsia="zh-CN"/>
    </w:rPr>
  </w:style>
  <w:style w:type="paragraph" w:customStyle="1" w:styleId="FC347522647442F887BD8DE9CA182757">
    <w:name w:val="FC347522647442F887BD8DE9CA182757"/>
    <w:rsid w:val="00C242EF"/>
    <w:rPr>
      <w:lang w:eastAsia="zh-CN"/>
    </w:rPr>
  </w:style>
  <w:style w:type="paragraph" w:customStyle="1" w:styleId="2E02A53631844AF398B4305B8EFEAD87">
    <w:name w:val="2E02A53631844AF398B4305B8EFEAD87"/>
    <w:rsid w:val="00C242EF"/>
    <w:rPr>
      <w:lang w:eastAsia="zh-CN"/>
    </w:rPr>
  </w:style>
  <w:style w:type="paragraph" w:customStyle="1" w:styleId="41DFD2AA399B4B1DB9B5E7F31D139D61">
    <w:name w:val="41DFD2AA399B4B1DB9B5E7F31D139D61"/>
    <w:rsid w:val="00C242EF"/>
    <w:rPr>
      <w:lang w:eastAsia="zh-CN"/>
    </w:rPr>
  </w:style>
  <w:style w:type="paragraph" w:customStyle="1" w:styleId="0423C5C2F7F24ADFA53208DAB6222341">
    <w:name w:val="0423C5C2F7F24ADFA53208DAB6222341"/>
    <w:rsid w:val="00C242EF"/>
    <w:rPr>
      <w:lang w:eastAsia="zh-CN"/>
    </w:rPr>
  </w:style>
  <w:style w:type="paragraph" w:customStyle="1" w:styleId="CDF5F6C85ABC48C7A0DA0D32CB887F4C">
    <w:name w:val="CDF5F6C85ABC48C7A0DA0D32CB887F4C"/>
    <w:rsid w:val="00C242EF"/>
    <w:rPr>
      <w:lang w:eastAsia="zh-CN"/>
    </w:rPr>
  </w:style>
  <w:style w:type="paragraph" w:customStyle="1" w:styleId="63A41C0568F44F1D9D056DF4B0BFCD83">
    <w:name w:val="63A41C0568F44F1D9D056DF4B0BFCD83"/>
    <w:rsid w:val="00C242EF"/>
    <w:rPr>
      <w:lang w:eastAsia="zh-CN"/>
    </w:rPr>
  </w:style>
  <w:style w:type="paragraph" w:customStyle="1" w:styleId="3CE495AEDE724784AFEC8AD31D2AC2D9">
    <w:name w:val="3CE495AEDE724784AFEC8AD31D2AC2D9"/>
    <w:rsid w:val="00C242EF"/>
    <w:rPr>
      <w:lang w:eastAsia="zh-CN"/>
    </w:rPr>
  </w:style>
  <w:style w:type="paragraph" w:customStyle="1" w:styleId="DD92532670804305906BA2A40EE75D33">
    <w:name w:val="DD92532670804305906BA2A40EE75D33"/>
    <w:rsid w:val="00C242EF"/>
    <w:rPr>
      <w:lang w:eastAsia="zh-CN"/>
    </w:rPr>
  </w:style>
  <w:style w:type="paragraph" w:customStyle="1" w:styleId="4AFAA10E4C7A45CDA0C91BC06C67E522">
    <w:name w:val="4AFAA10E4C7A45CDA0C91BC06C67E522"/>
    <w:rsid w:val="00C242EF"/>
    <w:rPr>
      <w:lang w:eastAsia="zh-CN"/>
    </w:rPr>
  </w:style>
  <w:style w:type="paragraph" w:customStyle="1" w:styleId="1F7E149C30684051BA56C6C24E456446">
    <w:name w:val="1F7E149C30684051BA56C6C24E456446"/>
    <w:rsid w:val="00C242EF"/>
    <w:rPr>
      <w:lang w:eastAsia="zh-CN"/>
    </w:rPr>
  </w:style>
  <w:style w:type="paragraph" w:customStyle="1" w:styleId="E36B01284D11491493AF2DEC6A751F1F">
    <w:name w:val="E36B01284D11491493AF2DEC6A751F1F"/>
    <w:rsid w:val="00C242EF"/>
    <w:rPr>
      <w:lang w:eastAsia="zh-CN"/>
    </w:rPr>
  </w:style>
  <w:style w:type="paragraph" w:customStyle="1" w:styleId="AADE4BB245E545B683D5017F503359F9">
    <w:name w:val="AADE4BB245E545B683D5017F503359F9"/>
    <w:rsid w:val="00C242EF"/>
    <w:rPr>
      <w:lang w:eastAsia="zh-CN"/>
    </w:rPr>
  </w:style>
  <w:style w:type="paragraph" w:customStyle="1" w:styleId="CC61138E463C49A6894FAA9C19FBE791">
    <w:name w:val="CC61138E463C49A6894FAA9C19FBE791"/>
    <w:rsid w:val="00C242EF"/>
    <w:rPr>
      <w:lang w:eastAsia="zh-CN"/>
    </w:rPr>
  </w:style>
  <w:style w:type="paragraph" w:customStyle="1" w:styleId="A6A643B089D04F7A8DC3A2ACCF97F2C8">
    <w:name w:val="A6A643B089D04F7A8DC3A2ACCF97F2C8"/>
    <w:rsid w:val="00C242EF"/>
    <w:rPr>
      <w:lang w:eastAsia="zh-CN"/>
    </w:rPr>
  </w:style>
  <w:style w:type="paragraph" w:customStyle="1" w:styleId="29A5082A8C204E0BAE247C989E542D1D">
    <w:name w:val="29A5082A8C204E0BAE247C989E542D1D"/>
    <w:rsid w:val="00C242EF"/>
    <w:rPr>
      <w:lang w:eastAsia="zh-CN"/>
    </w:rPr>
  </w:style>
  <w:style w:type="paragraph" w:customStyle="1" w:styleId="00D0075851604DEFB8328C608F00B537">
    <w:name w:val="00D0075851604DEFB8328C608F00B537"/>
    <w:rsid w:val="00C242EF"/>
    <w:rPr>
      <w:lang w:eastAsia="zh-CN"/>
    </w:rPr>
  </w:style>
  <w:style w:type="paragraph" w:customStyle="1" w:styleId="364D3B8C06EB453285E94E02A5C7F53E">
    <w:name w:val="364D3B8C06EB453285E94E02A5C7F53E"/>
    <w:rsid w:val="00C242EF"/>
    <w:rPr>
      <w:lang w:eastAsia="zh-CN"/>
    </w:rPr>
  </w:style>
  <w:style w:type="paragraph" w:customStyle="1" w:styleId="3DB771700C024FDEBB7790FC6395B67B">
    <w:name w:val="3DB771700C024FDEBB7790FC6395B67B"/>
    <w:rsid w:val="00C242EF"/>
    <w:rPr>
      <w:lang w:eastAsia="zh-CN"/>
    </w:rPr>
  </w:style>
  <w:style w:type="paragraph" w:customStyle="1" w:styleId="56A1389142DF4E84BB79AF4095A7B610">
    <w:name w:val="56A1389142DF4E84BB79AF4095A7B610"/>
    <w:rsid w:val="00C242EF"/>
    <w:rPr>
      <w:lang w:eastAsia="zh-CN"/>
    </w:rPr>
  </w:style>
  <w:style w:type="paragraph" w:customStyle="1" w:styleId="BC597939EFAC420FB564FE5944DE529A">
    <w:name w:val="BC597939EFAC420FB564FE5944DE529A"/>
    <w:rsid w:val="00C242EF"/>
    <w:rPr>
      <w:lang w:eastAsia="zh-CN"/>
    </w:rPr>
  </w:style>
  <w:style w:type="paragraph" w:customStyle="1" w:styleId="8D8A1E92AC64491E8005C59E6EFAAD08">
    <w:name w:val="8D8A1E92AC64491E8005C59E6EFAAD08"/>
    <w:rsid w:val="00C242EF"/>
    <w:rPr>
      <w:lang w:eastAsia="zh-CN"/>
    </w:rPr>
  </w:style>
  <w:style w:type="paragraph" w:customStyle="1" w:styleId="30549E6595974E8A9BC5DB64603E0A27">
    <w:name w:val="30549E6595974E8A9BC5DB64603E0A27"/>
    <w:rsid w:val="00C242EF"/>
    <w:rPr>
      <w:lang w:eastAsia="zh-CN"/>
    </w:rPr>
  </w:style>
  <w:style w:type="paragraph" w:customStyle="1" w:styleId="80CC340FABB8414DB04F067BF342AFDE">
    <w:name w:val="80CC340FABB8414DB04F067BF342AFDE"/>
    <w:rsid w:val="00C242EF"/>
    <w:rPr>
      <w:lang w:eastAsia="zh-CN"/>
    </w:rPr>
  </w:style>
  <w:style w:type="paragraph" w:customStyle="1" w:styleId="948C30820B454DD28BF707B24D822237">
    <w:name w:val="948C30820B454DD28BF707B24D822237"/>
    <w:rsid w:val="00C242EF"/>
    <w:rPr>
      <w:lang w:eastAsia="zh-CN"/>
    </w:rPr>
  </w:style>
  <w:style w:type="paragraph" w:customStyle="1" w:styleId="6AA074A947564106B25D49BC1FDDC2CC">
    <w:name w:val="6AA074A947564106B25D49BC1FDDC2CC"/>
    <w:rsid w:val="00C242EF"/>
    <w:rPr>
      <w:lang w:eastAsia="zh-CN"/>
    </w:rPr>
  </w:style>
  <w:style w:type="paragraph" w:customStyle="1" w:styleId="37FF02F9CF764A6EAE501E1C8C6B2588">
    <w:name w:val="37FF02F9CF764A6EAE501E1C8C6B2588"/>
    <w:rsid w:val="00C242EF"/>
    <w:rPr>
      <w:lang w:eastAsia="zh-CN"/>
    </w:rPr>
  </w:style>
  <w:style w:type="paragraph" w:customStyle="1" w:styleId="20FA8571E9FD40A387B7A60D5BC3E895">
    <w:name w:val="20FA8571E9FD40A387B7A60D5BC3E895"/>
    <w:rsid w:val="00C242EF"/>
    <w:rPr>
      <w:lang w:eastAsia="zh-CN"/>
    </w:rPr>
  </w:style>
  <w:style w:type="paragraph" w:customStyle="1" w:styleId="160A94C7687F4904BF75BF495F6954BD">
    <w:name w:val="160A94C7687F4904BF75BF495F6954BD"/>
    <w:rsid w:val="00C242EF"/>
    <w:rPr>
      <w:lang w:eastAsia="zh-CN"/>
    </w:rPr>
  </w:style>
  <w:style w:type="paragraph" w:customStyle="1" w:styleId="38005F7A7D9148A3B900C837F87CC9E9">
    <w:name w:val="38005F7A7D9148A3B900C837F87CC9E9"/>
    <w:rsid w:val="00C242EF"/>
    <w:rPr>
      <w:lang w:eastAsia="zh-CN"/>
    </w:rPr>
  </w:style>
  <w:style w:type="paragraph" w:customStyle="1" w:styleId="A5ABFC7A76FE431EB20C380FCB34A6CE">
    <w:name w:val="A5ABFC7A76FE431EB20C380FCB34A6CE"/>
    <w:rsid w:val="00C242EF"/>
    <w:rPr>
      <w:lang w:eastAsia="zh-CN"/>
    </w:rPr>
  </w:style>
  <w:style w:type="paragraph" w:customStyle="1" w:styleId="1F85945F05694EEFA5C31D2BC130B33B">
    <w:name w:val="1F85945F05694EEFA5C31D2BC130B33B"/>
    <w:rsid w:val="00C242EF"/>
    <w:rPr>
      <w:lang w:eastAsia="zh-CN"/>
    </w:rPr>
  </w:style>
  <w:style w:type="paragraph" w:customStyle="1" w:styleId="041CCD9C017E4402BA0840F620396332">
    <w:name w:val="041CCD9C017E4402BA0840F620396332"/>
    <w:rsid w:val="00C242EF"/>
    <w:rPr>
      <w:lang w:eastAsia="zh-CN"/>
    </w:rPr>
  </w:style>
  <w:style w:type="paragraph" w:customStyle="1" w:styleId="E3FE60F2F9F244A3A8C72FEE863E400D">
    <w:name w:val="E3FE60F2F9F244A3A8C72FEE863E400D"/>
    <w:rsid w:val="00C242EF"/>
    <w:rPr>
      <w:lang w:eastAsia="zh-CN"/>
    </w:rPr>
  </w:style>
  <w:style w:type="paragraph" w:customStyle="1" w:styleId="33D13F9B3D4646ED9DED80F7C41042FD">
    <w:name w:val="33D13F9B3D4646ED9DED80F7C41042FD"/>
    <w:rsid w:val="00C242EF"/>
    <w:rPr>
      <w:lang w:eastAsia="zh-CN"/>
    </w:rPr>
  </w:style>
  <w:style w:type="paragraph" w:customStyle="1" w:styleId="3ABB89D3F8C64F5CA37DF2C66A06A7FD">
    <w:name w:val="3ABB89D3F8C64F5CA37DF2C66A06A7FD"/>
    <w:rsid w:val="00C242EF"/>
    <w:rPr>
      <w:lang w:eastAsia="zh-CN"/>
    </w:rPr>
  </w:style>
  <w:style w:type="paragraph" w:customStyle="1" w:styleId="B85A67BF1527484894105B7BF6409260">
    <w:name w:val="B85A67BF1527484894105B7BF6409260"/>
    <w:rsid w:val="00C242EF"/>
    <w:rPr>
      <w:lang w:eastAsia="zh-CN"/>
    </w:rPr>
  </w:style>
  <w:style w:type="paragraph" w:customStyle="1" w:styleId="87F31C48137E4A39A790C658D1B393F7">
    <w:name w:val="87F31C48137E4A39A790C658D1B393F7"/>
    <w:rsid w:val="00C242EF"/>
    <w:rPr>
      <w:lang w:eastAsia="zh-CN"/>
    </w:rPr>
  </w:style>
  <w:style w:type="paragraph" w:customStyle="1" w:styleId="0B3ADD1DF1C64DBFB57BB5FB8DB47DE2">
    <w:name w:val="0B3ADD1DF1C64DBFB57BB5FB8DB47DE2"/>
    <w:rsid w:val="00C242EF"/>
    <w:rPr>
      <w:lang w:eastAsia="zh-CN"/>
    </w:rPr>
  </w:style>
  <w:style w:type="paragraph" w:customStyle="1" w:styleId="E1F561B503A346DCBF32A97A5185E769">
    <w:name w:val="E1F561B503A346DCBF32A97A5185E769"/>
    <w:rsid w:val="00C242EF"/>
    <w:rPr>
      <w:lang w:eastAsia="zh-CN"/>
    </w:rPr>
  </w:style>
  <w:style w:type="paragraph" w:customStyle="1" w:styleId="7D607CD01FB24AD1839EE8BECFEFB151">
    <w:name w:val="7D607CD01FB24AD1839EE8BECFEFB151"/>
    <w:rsid w:val="00C242EF"/>
    <w:rPr>
      <w:lang w:eastAsia="zh-CN"/>
    </w:rPr>
  </w:style>
  <w:style w:type="paragraph" w:customStyle="1" w:styleId="7829BA7F207947E7B26CBA1256AA5038">
    <w:name w:val="7829BA7F207947E7B26CBA1256AA5038"/>
    <w:rsid w:val="00C242EF"/>
    <w:rPr>
      <w:lang w:eastAsia="zh-CN"/>
    </w:rPr>
  </w:style>
  <w:style w:type="paragraph" w:customStyle="1" w:styleId="21F0D620CD6C4AA8A36DC1C5DF21C309">
    <w:name w:val="21F0D620CD6C4AA8A36DC1C5DF21C309"/>
    <w:rsid w:val="00C242EF"/>
    <w:rPr>
      <w:lang w:eastAsia="zh-CN"/>
    </w:rPr>
  </w:style>
  <w:style w:type="paragraph" w:customStyle="1" w:styleId="C8492DCDB5644104B5B83614E8E2AA07">
    <w:name w:val="C8492DCDB5644104B5B83614E8E2AA07"/>
    <w:rsid w:val="00C242EF"/>
    <w:rPr>
      <w:lang w:eastAsia="zh-CN"/>
    </w:rPr>
  </w:style>
  <w:style w:type="paragraph" w:customStyle="1" w:styleId="AA6FD88747FF42B1B6263DA1768BDDA3">
    <w:name w:val="AA6FD88747FF42B1B6263DA1768BDDA3"/>
    <w:rsid w:val="00C242EF"/>
    <w:rPr>
      <w:lang w:eastAsia="zh-CN"/>
    </w:rPr>
  </w:style>
  <w:style w:type="paragraph" w:customStyle="1" w:styleId="43550CC1A5234494B6176D53F63C1781">
    <w:name w:val="43550CC1A5234494B6176D53F63C1781"/>
    <w:rsid w:val="00C242EF"/>
    <w:rPr>
      <w:lang w:eastAsia="zh-CN"/>
    </w:rPr>
  </w:style>
  <w:style w:type="paragraph" w:customStyle="1" w:styleId="D2BCF170516F4D69ADB7BBE99323F8B6">
    <w:name w:val="D2BCF170516F4D69ADB7BBE99323F8B6"/>
    <w:rsid w:val="00C242EF"/>
    <w:rPr>
      <w:lang w:eastAsia="zh-CN"/>
    </w:rPr>
  </w:style>
  <w:style w:type="paragraph" w:customStyle="1" w:styleId="5EBA4161AA464872BD0539E2361EFF26">
    <w:name w:val="5EBA4161AA464872BD0539E2361EFF26"/>
    <w:rsid w:val="00C242EF"/>
    <w:rPr>
      <w:lang w:eastAsia="zh-CN"/>
    </w:rPr>
  </w:style>
  <w:style w:type="paragraph" w:customStyle="1" w:styleId="41F41EE9CE5B4F49A9F07FBB2C4184FB">
    <w:name w:val="41F41EE9CE5B4F49A9F07FBB2C4184FB"/>
    <w:rsid w:val="00C242EF"/>
    <w:rPr>
      <w:lang w:eastAsia="zh-CN"/>
    </w:rPr>
  </w:style>
  <w:style w:type="paragraph" w:customStyle="1" w:styleId="CBD449D868074933A020B0F97DF55E6C">
    <w:name w:val="CBD449D868074933A020B0F97DF55E6C"/>
    <w:rsid w:val="00C242EF"/>
    <w:rPr>
      <w:lang w:eastAsia="zh-CN"/>
    </w:rPr>
  </w:style>
  <w:style w:type="paragraph" w:customStyle="1" w:styleId="C2338437D65641978216A8632AD1D3E4">
    <w:name w:val="C2338437D65641978216A8632AD1D3E4"/>
    <w:rsid w:val="00C242EF"/>
    <w:rPr>
      <w:lang w:eastAsia="zh-CN"/>
    </w:rPr>
  </w:style>
  <w:style w:type="paragraph" w:customStyle="1" w:styleId="94FE76BA39BB4D5DBA1262857F917309">
    <w:name w:val="94FE76BA39BB4D5DBA1262857F917309"/>
    <w:rsid w:val="00C242EF"/>
    <w:rPr>
      <w:lang w:eastAsia="zh-CN"/>
    </w:rPr>
  </w:style>
  <w:style w:type="paragraph" w:customStyle="1" w:styleId="CA1CDAC93C504EB7B02ECF73EBEF95A0">
    <w:name w:val="CA1CDAC93C504EB7B02ECF73EBEF95A0"/>
    <w:rsid w:val="00C242EF"/>
    <w:rPr>
      <w:lang w:eastAsia="zh-CN"/>
    </w:rPr>
  </w:style>
  <w:style w:type="paragraph" w:customStyle="1" w:styleId="734D8B5CCAE24E618F34663BE9E814EA">
    <w:name w:val="734D8B5CCAE24E618F34663BE9E814EA"/>
    <w:rsid w:val="00C242EF"/>
    <w:rPr>
      <w:lang w:eastAsia="zh-CN"/>
    </w:rPr>
  </w:style>
  <w:style w:type="paragraph" w:customStyle="1" w:styleId="820F4561EC164BF793834DCEE48D69EC">
    <w:name w:val="820F4561EC164BF793834DCEE48D69EC"/>
    <w:rsid w:val="00C242EF"/>
    <w:rPr>
      <w:lang w:eastAsia="zh-CN"/>
    </w:rPr>
  </w:style>
  <w:style w:type="paragraph" w:customStyle="1" w:styleId="EA397FE63F9240A38D3DABA38FAC3C6B">
    <w:name w:val="EA397FE63F9240A38D3DABA38FAC3C6B"/>
    <w:rsid w:val="00C242EF"/>
    <w:rPr>
      <w:lang w:eastAsia="zh-CN"/>
    </w:rPr>
  </w:style>
  <w:style w:type="paragraph" w:customStyle="1" w:styleId="7F831C78767D4E4D97D5CA29042DB894">
    <w:name w:val="7F831C78767D4E4D97D5CA29042DB894"/>
    <w:rsid w:val="00C242EF"/>
    <w:rPr>
      <w:lang w:eastAsia="zh-CN"/>
    </w:rPr>
  </w:style>
  <w:style w:type="paragraph" w:customStyle="1" w:styleId="B940CEFE5C334034B05F94E83D75CCBF">
    <w:name w:val="B940CEFE5C334034B05F94E83D75CCBF"/>
    <w:rsid w:val="00C242EF"/>
    <w:rPr>
      <w:lang w:eastAsia="zh-CN"/>
    </w:rPr>
  </w:style>
  <w:style w:type="paragraph" w:customStyle="1" w:styleId="4565CB96F5154197B33716CB38FB2347">
    <w:name w:val="4565CB96F5154197B33716CB38FB2347"/>
    <w:rsid w:val="00C242EF"/>
    <w:rPr>
      <w:lang w:eastAsia="zh-CN"/>
    </w:rPr>
  </w:style>
  <w:style w:type="paragraph" w:customStyle="1" w:styleId="51D6EA6B125942D0B905D6B8660DA2A3">
    <w:name w:val="51D6EA6B125942D0B905D6B8660DA2A3"/>
    <w:rsid w:val="00C242EF"/>
    <w:rPr>
      <w:lang w:eastAsia="zh-CN"/>
    </w:rPr>
  </w:style>
  <w:style w:type="paragraph" w:customStyle="1" w:styleId="CA2540E37D6347F9B68B4026F17B0DDA">
    <w:name w:val="CA2540E37D6347F9B68B4026F17B0DDA"/>
    <w:rsid w:val="00C242EF"/>
    <w:rPr>
      <w:lang w:eastAsia="zh-CN"/>
    </w:rPr>
  </w:style>
  <w:style w:type="paragraph" w:customStyle="1" w:styleId="753B78AD595049AA9C95E85C163C6B12">
    <w:name w:val="753B78AD595049AA9C95E85C163C6B12"/>
    <w:rsid w:val="00C242EF"/>
    <w:rPr>
      <w:lang w:eastAsia="zh-CN"/>
    </w:rPr>
  </w:style>
  <w:style w:type="paragraph" w:customStyle="1" w:styleId="E14A01C8C69445E3B5C92DA7CE4CCD15">
    <w:name w:val="E14A01C8C69445E3B5C92DA7CE4CCD15"/>
    <w:rsid w:val="00C242EF"/>
    <w:rPr>
      <w:lang w:eastAsia="zh-CN"/>
    </w:rPr>
  </w:style>
  <w:style w:type="paragraph" w:customStyle="1" w:styleId="DC234BA40DFB4E6DAB741C8F77B08FFA">
    <w:name w:val="DC234BA40DFB4E6DAB741C8F77B08FFA"/>
    <w:rsid w:val="00C242EF"/>
    <w:rPr>
      <w:lang w:eastAsia="zh-CN"/>
    </w:rPr>
  </w:style>
  <w:style w:type="paragraph" w:customStyle="1" w:styleId="B294C8A00507404B82587FEDF8FC5A7B">
    <w:name w:val="B294C8A00507404B82587FEDF8FC5A7B"/>
    <w:rsid w:val="00C242EF"/>
    <w:rPr>
      <w:lang w:eastAsia="zh-CN"/>
    </w:rPr>
  </w:style>
  <w:style w:type="paragraph" w:customStyle="1" w:styleId="0C729CAF73B047AABD973DB407F30A35">
    <w:name w:val="0C729CAF73B047AABD973DB407F30A35"/>
    <w:rsid w:val="00C242EF"/>
    <w:rPr>
      <w:lang w:eastAsia="zh-CN"/>
    </w:rPr>
  </w:style>
  <w:style w:type="paragraph" w:customStyle="1" w:styleId="46C78DFDA3544B34B7218C65BB9C683C">
    <w:name w:val="46C78DFDA3544B34B7218C65BB9C683C"/>
    <w:rsid w:val="00C242EF"/>
    <w:rPr>
      <w:lang w:eastAsia="zh-CN"/>
    </w:rPr>
  </w:style>
  <w:style w:type="paragraph" w:customStyle="1" w:styleId="1A2F30C0186643138936FFB8FA929EB8">
    <w:name w:val="1A2F30C0186643138936FFB8FA929EB8"/>
    <w:rsid w:val="00C242EF"/>
    <w:rPr>
      <w:lang w:eastAsia="zh-CN"/>
    </w:rPr>
  </w:style>
  <w:style w:type="paragraph" w:customStyle="1" w:styleId="36507DD4AC1D4141A2D59056AD6C8060">
    <w:name w:val="36507DD4AC1D4141A2D59056AD6C8060"/>
    <w:rsid w:val="00C242EF"/>
    <w:rPr>
      <w:lang w:eastAsia="zh-CN"/>
    </w:rPr>
  </w:style>
  <w:style w:type="paragraph" w:customStyle="1" w:styleId="5CD5DDA8BC8C4A9F99E1AE5B093A7155">
    <w:name w:val="5CD5DDA8BC8C4A9F99E1AE5B093A7155"/>
    <w:rsid w:val="00C242EF"/>
    <w:rPr>
      <w:lang w:eastAsia="zh-CN"/>
    </w:rPr>
  </w:style>
  <w:style w:type="paragraph" w:customStyle="1" w:styleId="778AE53A896D483F8F775F31930B0B33">
    <w:name w:val="778AE53A896D483F8F775F31930B0B33"/>
    <w:rsid w:val="00C242EF"/>
    <w:rPr>
      <w:lang w:eastAsia="zh-CN"/>
    </w:rPr>
  </w:style>
  <w:style w:type="paragraph" w:customStyle="1" w:styleId="8C7CAA60623A4A05A062995797FA8DF8">
    <w:name w:val="8C7CAA60623A4A05A062995797FA8DF8"/>
    <w:rsid w:val="00C242EF"/>
    <w:rPr>
      <w:lang w:eastAsia="zh-CN"/>
    </w:rPr>
  </w:style>
  <w:style w:type="paragraph" w:customStyle="1" w:styleId="04841D2C4CE44C56936DC6EC49DAA428">
    <w:name w:val="04841D2C4CE44C56936DC6EC49DAA428"/>
    <w:rsid w:val="00C242EF"/>
    <w:rPr>
      <w:lang w:eastAsia="zh-CN"/>
    </w:rPr>
  </w:style>
  <w:style w:type="paragraph" w:customStyle="1" w:styleId="5DB9797AE5DC4AF59D1167418B509816">
    <w:name w:val="5DB9797AE5DC4AF59D1167418B509816"/>
    <w:rsid w:val="00C242EF"/>
    <w:rPr>
      <w:lang w:eastAsia="zh-CN"/>
    </w:rPr>
  </w:style>
  <w:style w:type="paragraph" w:customStyle="1" w:styleId="3A90C9CDD7CA47FBB19F257A9C2C2D98">
    <w:name w:val="3A90C9CDD7CA47FBB19F257A9C2C2D98"/>
    <w:rsid w:val="00C242EF"/>
    <w:rPr>
      <w:lang w:eastAsia="zh-CN"/>
    </w:rPr>
  </w:style>
  <w:style w:type="paragraph" w:customStyle="1" w:styleId="064A0E83C2074947967FF85E945B7E38">
    <w:name w:val="064A0E83C2074947967FF85E945B7E38"/>
    <w:rsid w:val="00C242EF"/>
    <w:rPr>
      <w:lang w:eastAsia="zh-CN"/>
    </w:rPr>
  </w:style>
  <w:style w:type="paragraph" w:customStyle="1" w:styleId="47D686D4429245F0955FEA4CCFEDFABF">
    <w:name w:val="47D686D4429245F0955FEA4CCFEDFABF"/>
    <w:rsid w:val="00C242EF"/>
    <w:rPr>
      <w:lang w:eastAsia="zh-CN"/>
    </w:rPr>
  </w:style>
  <w:style w:type="paragraph" w:customStyle="1" w:styleId="628F4279694A4EA2BB7A0B2FC63D8141">
    <w:name w:val="628F4279694A4EA2BB7A0B2FC63D8141"/>
    <w:rsid w:val="00C242EF"/>
    <w:rPr>
      <w:lang w:eastAsia="zh-CN"/>
    </w:rPr>
  </w:style>
  <w:style w:type="paragraph" w:customStyle="1" w:styleId="1CB9F32C002745BEA1277594EDEB5229">
    <w:name w:val="1CB9F32C002745BEA1277594EDEB5229"/>
    <w:rsid w:val="00C242EF"/>
    <w:rPr>
      <w:lang w:eastAsia="zh-CN"/>
    </w:rPr>
  </w:style>
  <w:style w:type="paragraph" w:customStyle="1" w:styleId="E7804FFF457646098EB8B5A7F666D3D4">
    <w:name w:val="E7804FFF457646098EB8B5A7F666D3D4"/>
    <w:rsid w:val="00C242EF"/>
    <w:rPr>
      <w:lang w:eastAsia="zh-CN"/>
    </w:rPr>
  </w:style>
  <w:style w:type="paragraph" w:customStyle="1" w:styleId="0B09B6B058F1456F9E3D0D14EEE3068F">
    <w:name w:val="0B09B6B058F1456F9E3D0D14EEE3068F"/>
    <w:rsid w:val="00C242EF"/>
    <w:rPr>
      <w:lang w:eastAsia="zh-CN"/>
    </w:rPr>
  </w:style>
  <w:style w:type="paragraph" w:customStyle="1" w:styleId="70B4FD3F4D714D83B745CED3D17A746D">
    <w:name w:val="70B4FD3F4D714D83B745CED3D17A746D"/>
    <w:rsid w:val="00C242EF"/>
    <w:rPr>
      <w:lang w:eastAsia="zh-CN"/>
    </w:rPr>
  </w:style>
  <w:style w:type="paragraph" w:customStyle="1" w:styleId="F310A689088C47E297B61065E60097C0">
    <w:name w:val="F310A689088C47E297B61065E60097C0"/>
    <w:rsid w:val="00C242EF"/>
    <w:rPr>
      <w:lang w:eastAsia="zh-CN"/>
    </w:rPr>
  </w:style>
  <w:style w:type="paragraph" w:customStyle="1" w:styleId="58B3326201EB4E6194E90F0B0367BFD0">
    <w:name w:val="58B3326201EB4E6194E90F0B0367BFD0"/>
    <w:rsid w:val="00C242EF"/>
    <w:rPr>
      <w:lang w:eastAsia="zh-CN"/>
    </w:rPr>
  </w:style>
  <w:style w:type="paragraph" w:customStyle="1" w:styleId="D3CE6C9C45F449FE84AEB881C73C7EEF">
    <w:name w:val="D3CE6C9C45F449FE84AEB881C73C7EEF"/>
    <w:rsid w:val="00C242EF"/>
    <w:rPr>
      <w:lang w:eastAsia="zh-CN"/>
    </w:rPr>
  </w:style>
  <w:style w:type="paragraph" w:customStyle="1" w:styleId="4F31A82A011D44BBA718EDD16743F85B">
    <w:name w:val="4F31A82A011D44BBA718EDD16743F85B"/>
    <w:rsid w:val="00C242EF"/>
    <w:rPr>
      <w:lang w:eastAsia="zh-CN"/>
    </w:rPr>
  </w:style>
  <w:style w:type="paragraph" w:customStyle="1" w:styleId="55E1BE4F4793477B905826F733D7DEC2">
    <w:name w:val="55E1BE4F4793477B905826F733D7DEC2"/>
    <w:rsid w:val="00C242EF"/>
    <w:rPr>
      <w:lang w:eastAsia="zh-CN"/>
    </w:rPr>
  </w:style>
  <w:style w:type="paragraph" w:customStyle="1" w:styleId="F9414191E7034FD0883F66BEE9257B62">
    <w:name w:val="F9414191E7034FD0883F66BEE9257B62"/>
    <w:rsid w:val="00C242EF"/>
    <w:rPr>
      <w:lang w:eastAsia="zh-CN"/>
    </w:rPr>
  </w:style>
  <w:style w:type="paragraph" w:customStyle="1" w:styleId="4E58B3C12C79426DBED8AC83987ED59B">
    <w:name w:val="4E58B3C12C79426DBED8AC83987ED59B"/>
    <w:rsid w:val="00C242EF"/>
    <w:rPr>
      <w:lang w:eastAsia="zh-CN"/>
    </w:rPr>
  </w:style>
  <w:style w:type="paragraph" w:customStyle="1" w:styleId="3222EDECE5084CDD9609310AC5D297A6">
    <w:name w:val="3222EDECE5084CDD9609310AC5D297A6"/>
    <w:rsid w:val="00C242EF"/>
    <w:rPr>
      <w:lang w:eastAsia="zh-CN"/>
    </w:rPr>
  </w:style>
  <w:style w:type="paragraph" w:customStyle="1" w:styleId="694AD2C83AC94B3F863E2215EF12811E">
    <w:name w:val="694AD2C83AC94B3F863E2215EF12811E"/>
    <w:rsid w:val="00C242EF"/>
    <w:rPr>
      <w:lang w:eastAsia="zh-CN"/>
    </w:rPr>
  </w:style>
  <w:style w:type="paragraph" w:customStyle="1" w:styleId="1F6C2118F5DD45798E12AA0A51EBCE6B">
    <w:name w:val="1F6C2118F5DD45798E12AA0A51EBCE6B"/>
    <w:rsid w:val="00C242EF"/>
    <w:rPr>
      <w:lang w:eastAsia="zh-CN"/>
    </w:rPr>
  </w:style>
  <w:style w:type="paragraph" w:customStyle="1" w:styleId="0B38A29F0A034D7F819A8B03803C539A">
    <w:name w:val="0B38A29F0A034D7F819A8B03803C539A"/>
    <w:rsid w:val="00C242EF"/>
    <w:rPr>
      <w:lang w:eastAsia="zh-CN"/>
    </w:rPr>
  </w:style>
  <w:style w:type="paragraph" w:customStyle="1" w:styleId="AB541657675348BFB1E5A499F340C43C">
    <w:name w:val="AB541657675348BFB1E5A499F340C43C"/>
    <w:rsid w:val="00C242EF"/>
    <w:rPr>
      <w:lang w:eastAsia="zh-CN"/>
    </w:rPr>
  </w:style>
  <w:style w:type="paragraph" w:customStyle="1" w:styleId="5F3BE548361D4C6B8499D62731317725">
    <w:name w:val="5F3BE548361D4C6B8499D62731317725"/>
    <w:rsid w:val="00C242EF"/>
    <w:rPr>
      <w:lang w:eastAsia="zh-CN"/>
    </w:rPr>
  </w:style>
  <w:style w:type="paragraph" w:customStyle="1" w:styleId="B77925FAE0E444B8A3FC4CA169DC7B7B">
    <w:name w:val="B77925FAE0E444B8A3FC4CA169DC7B7B"/>
    <w:rsid w:val="00C242EF"/>
    <w:rPr>
      <w:lang w:eastAsia="zh-CN"/>
    </w:rPr>
  </w:style>
  <w:style w:type="paragraph" w:customStyle="1" w:styleId="748C9F67046844C7AF1C6BA589E6F7DE">
    <w:name w:val="748C9F67046844C7AF1C6BA589E6F7DE"/>
    <w:rsid w:val="00C242EF"/>
    <w:rPr>
      <w:lang w:eastAsia="zh-CN"/>
    </w:rPr>
  </w:style>
  <w:style w:type="paragraph" w:customStyle="1" w:styleId="8F09DAA850D849FF9052D73A98C0456B">
    <w:name w:val="8F09DAA850D849FF9052D73A98C0456B"/>
    <w:rsid w:val="00C242EF"/>
    <w:rPr>
      <w:lang w:eastAsia="zh-CN"/>
    </w:rPr>
  </w:style>
  <w:style w:type="paragraph" w:customStyle="1" w:styleId="C38837B2D4C44F028D71E0C087D07684">
    <w:name w:val="C38837B2D4C44F028D71E0C087D07684"/>
    <w:rsid w:val="00C242EF"/>
    <w:rPr>
      <w:lang w:eastAsia="zh-CN"/>
    </w:rPr>
  </w:style>
  <w:style w:type="paragraph" w:customStyle="1" w:styleId="01AEA9B1748D4A88B7B4C94C2DBDB41F">
    <w:name w:val="01AEA9B1748D4A88B7B4C94C2DBDB41F"/>
    <w:rsid w:val="00C242EF"/>
    <w:rPr>
      <w:lang w:eastAsia="zh-CN"/>
    </w:rPr>
  </w:style>
  <w:style w:type="paragraph" w:customStyle="1" w:styleId="B0669114A386425EBA7E219C354E4AFF">
    <w:name w:val="B0669114A386425EBA7E219C354E4AFF"/>
    <w:rsid w:val="00C242EF"/>
    <w:rPr>
      <w:lang w:eastAsia="zh-CN"/>
    </w:rPr>
  </w:style>
  <w:style w:type="paragraph" w:customStyle="1" w:styleId="D8850E76E80A4B9F877229331E5595E2">
    <w:name w:val="D8850E76E80A4B9F877229331E5595E2"/>
    <w:rsid w:val="00C242EF"/>
    <w:rPr>
      <w:lang w:eastAsia="zh-CN"/>
    </w:rPr>
  </w:style>
  <w:style w:type="paragraph" w:customStyle="1" w:styleId="51537433FE3748369A684B9CE1851CE1">
    <w:name w:val="51537433FE3748369A684B9CE1851CE1"/>
    <w:rsid w:val="00C242EF"/>
    <w:rPr>
      <w:lang w:eastAsia="zh-CN"/>
    </w:rPr>
  </w:style>
  <w:style w:type="paragraph" w:customStyle="1" w:styleId="76EA40F16FC34A68A0374411A00459B8">
    <w:name w:val="76EA40F16FC34A68A0374411A00459B8"/>
    <w:rsid w:val="00C242EF"/>
    <w:rPr>
      <w:lang w:eastAsia="zh-CN"/>
    </w:rPr>
  </w:style>
  <w:style w:type="paragraph" w:customStyle="1" w:styleId="3B80E01717724EDCB11A209AE8512D2E">
    <w:name w:val="3B80E01717724EDCB11A209AE8512D2E"/>
    <w:rsid w:val="00C242EF"/>
    <w:rPr>
      <w:lang w:eastAsia="zh-CN"/>
    </w:rPr>
  </w:style>
  <w:style w:type="paragraph" w:customStyle="1" w:styleId="6EC258EFE4FE4E4EB28E937EEF17470C">
    <w:name w:val="6EC258EFE4FE4E4EB28E937EEF17470C"/>
    <w:rsid w:val="00C242EF"/>
    <w:rPr>
      <w:lang w:eastAsia="zh-CN"/>
    </w:rPr>
  </w:style>
  <w:style w:type="paragraph" w:customStyle="1" w:styleId="2BEC32AC4D9E4EC09164CC48F3424DEF">
    <w:name w:val="2BEC32AC4D9E4EC09164CC48F3424DEF"/>
    <w:rsid w:val="00C242EF"/>
    <w:rPr>
      <w:lang w:eastAsia="zh-CN"/>
    </w:rPr>
  </w:style>
  <w:style w:type="paragraph" w:customStyle="1" w:styleId="43D11E5BAA824A719BB24742322FD044">
    <w:name w:val="43D11E5BAA824A719BB24742322FD044"/>
    <w:rsid w:val="00C242EF"/>
    <w:rPr>
      <w:lang w:eastAsia="zh-CN"/>
    </w:rPr>
  </w:style>
  <w:style w:type="paragraph" w:customStyle="1" w:styleId="EB34100CCDE845CEB4A96837ED1C4D73">
    <w:name w:val="EB34100CCDE845CEB4A96837ED1C4D73"/>
    <w:rsid w:val="00C242EF"/>
    <w:rPr>
      <w:lang w:eastAsia="zh-CN"/>
    </w:rPr>
  </w:style>
  <w:style w:type="paragraph" w:customStyle="1" w:styleId="6AF72DEE1DE34289A8BD486F598A79B9">
    <w:name w:val="6AF72DEE1DE34289A8BD486F598A79B9"/>
    <w:rsid w:val="00C242EF"/>
    <w:rPr>
      <w:lang w:eastAsia="zh-CN"/>
    </w:rPr>
  </w:style>
  <w:style w:type="paragraph" w:customStyle="1" w:styleId="BE523F2497AD49E1AF0A4F8950305338">
    <w:name w:val="BE523F2497AD49E1AF0A4F8950305338"/>
    <w:rsid w:val="00C242EF"/>
    <w:rPr>
      <w:lang w:eastAsia="zh-CN"/>
    </w:rPr>
  </w:style>
  <w:style w:type="paragraph" w:customStyle="1" w:styleId="FE79E16448C34F31BA5FEA0449AA9911">
    <w:name w:val="FE79E16448C34F31BA5FEA0449AA9911"/>
    <w:rsid w:val="00C242EF"/>
    <w:rPr>
      <w:lang w:eastAsia="zh-CN"/>
    </w:rPr>
  </w:style>
  <w:style w:type="paragraph" w:customStyle="1" w:styleId="35506D33592747C2A869686CFE7B20A3">
    <w:name w:val="35506D33592747C2A869686CFE7B20A3"/>
    <w:rsid w:val="00C242EF"/>
    <w:rPr>
      <w:lang w:eastAsia="zh-CN"/>
    </w:rPr>
  </w:style>
  <w:style w:type="paragraph" w:customStyle="1" w:styleId="0E7FAEDDD2944256BC5DDEC2F7499562">
    <w:name w:val="0E7FAEDDD2944256BC5DDEC2F7499562"/>
    <w:rsid w:val="00C242EF"/>
    <w:rPr>
      <w:lang w:eastAsia="zh-CN"/>
    </w:rPr>
  </w:style>
  <w:style w:type="paragraph" w:customStyle="1" w:styleId="7756AA1F741A4570A182B8AE487C1752">
    <w:name w:val="7756AA1F741A4570A182B8AE487C1752"/>
    <w:rsid w:val="00C242EF"/>
    <w:rPr>
      <w:lang w:eastAsia="zh-CN"/>
    </w:rPr>
  </w:style>
  <w:style w:type="paragraph" w:customStyle="1" w:styleId="0247830A24314696AA3017F2C0553D56">
    <w:name w:val="0247830A24314696AA3017F2C0553D56"/>
    <w:rsid w:val="00C242EF"/>
    <w:rPr>
      <w:lang w:eastAsia="zh-CN"/>
    </w:rPr>
  </w:style>
  <w:style w:type="paragraph" w:customStyle="1" w:styleId="C74C1B98900D4825A794FD06D03A11FE">
    <w:name w:val="C74C1B98900D4825A794FD06D03A11FE"/>
    <w:rsid w:val="00C242EF"/>
    <w:rPr>
      <w:lang w:eastAsia="zh-CN"/>
    </w:rPr>
  </w:style>
  <w:style w:type="paragraph" w:customStyle="1" w:styleId="66345F073766499D990F283F6973BEC8">
    <w:name w:val="66345F073766499D990F283F6973BEC8"/>
    <w:rsid w:val="00C242EF"/>
    <w:rPr>
      <w:lang w:eastAsia="zh-CN"/>
    </w:rPr>
  </w:style>
  <w:style w:type="paragraph" w:customStyle="1" w:styleId="2935ED51755B4E409B7F8B76491AE10A">
    <w:name w:val="2935ED51755B4E409B7F8B76491AE10A"/>
    <w:rsid w:val="00C242EF"/>
    <w:rPr>
      <w:lang w:eastAsia="zh-CN"/>
    </w:rPr>
  </w:style>
  <w:style w:type="paragraph" w:customStyle="1" w:styleId="FAA68E87A43A4F9BBF983CB424DEA5CB">
    <w:name w:val="FAA68E87A43A4F9BBF983CB424DEA5CB"/>
    <w:rsid w:val="00C242EF"/>
    <w:rPr>
      <w:lang w:eastAsia="zh-CN"/>
    </w:rPr>
  </w:style>
  <w:style w:type="paragraph" w:customStyle="1" w:styleId="FC87B3AF719E4BCA93738C195B5D4F62">
    <w:name w:val="FC87B3AF719E4BCA93738C195B5D4F62"/>
    <w:rsid w:val="00C242EF"/>
    <w:rPr>
      <w:lang w:eastAsia="zh-CN"/>
    </w:rPr>
  </w:style>
  <w:style w:type="paragraph" w:customStyle="1" w:styleId="1E1B732F99FC475FB6083C3546BBBA4D">
    <w:name w:val="1E1B732F99FC475FB6083C3546BBBA4D"/>
    <w:rsid w:val="00C242EF"/>
    <w:rPr>
      <w:lang w:eastAsia="zh-CN"/>
    </w:rPr>
  </w:style>
  <w:style w:type="paragraph" w:customStyle="1" w:styleId="E6CFF90D9E8745EF95D4BD40A33F909C">
    <w:name w:val="E6CFF90D9E8745EF95D4BD40A33F909C"/>
    <w:rsid w:val="00C242EF"/>
    <w:rPr>
      <w:lang w:eastAsia="zh-CN"/>
    </w:rPr>
  </w:style>
  <w:style w:type="paragraph" w:customStyle="1" w:styleId="1D3325209C7348EF9DDC502B05E07FCC">
    <w:name w:val="1D3325209C7348EF9DDC502B05E07FCC"/>
    <w:rsid w:val="00C242EF"/>
    <w:rPr>
      <w:lang w:eastAsia="zh-CN"/>
    </w:rPr>
  </w:style>
  <w:style w:type="paragraph" w:customStyle="1" w:styleId="E096C6244A0846AA8EB0915B279CE1E1">
    <w:name w:val="E096C6244A0846AA8EB0915B279CE1E1"/>
    <w:rsid w:val="00C242EF"/>
    <w:rPr>
      <w:lang w:eastAsia="zh-CN"/>
    </w:rPr>
  </w:style>
  <w:style w:type="paragraph" w:customStyle="1" w:styleId="15F5AEF506934D56BD1CE8BDA094B5D0">
    <w:name w:val="15F5AEF506934D56BD1CE8BDA094B5D0"/>
    <w:rsid w:val="00C242EF"/>
    <w:rPr>
      <w:lang w:eastAsia="zh-CN"/>
    </w:rPr>
  </w:style>
  <w:style w:type="paragraph" w:customStyle="1" w:styleId="F565D3CB13214E30B3413F9EFDF87C22">
    <w:name w:val="F565D3CB13214E30B3413F9EFDF87C22"/>
    <w:rsid w:val="00C242EF"/>
    <w:rPr>
      <w:lang w:eastAsia="zh-CN"/>
    </w:rPr>
  </w:style>
  <w:style w:type="paragraph" w:customStyle="1" w:styleId="C842EB11DCF14F22AD89CC4451E68D48">
    <w:name w:val="C842EB11DCF14F22AD89CC4451E68D48"/>
    <w:rsid w:val="00C242EF"/>
    <w:rPr>
      <w:lang w:eastAsia="zh-CN"/>
    </w:rPr>
  </w:style>
  <w:style w:type="paragraph" w:customStyle="1" w:styleId="463D8C0AB70449FD89183B38466C0BEE">
    <w:name w:val="463D8C0AB70449FD89183B38466C0BEE"/>
    <w:rsid w:val="00C242EF"/>
    <w:rPr>
      <w:lang w:eastAsia="zh-CN"/>
    </w:rPr>
  </w:style>
  <w:style w:type="paragraph" w:customStyle="1" w:styleId="96B980F8B8FF4101B9BDBE9CA3A489CC">
    <w:name w:val="96B980F8B8FF4101B9BDBE9CA3A489CC"/>
    <w:rsid w:val="00C242EF"/>
    <w:rPr>
      <w:lang w:eastAsia="zh-CN"/>
    </w:rPr>
  </w:style>
  <w:style w:type="paragraph" w:customStyle="1" w:styleId="F5871EFF1EA1466FB638A95F49C174D1">
    <w:name w:val="F5871EFF1EA1466FB638A95F49C174D1"/>
    <w:rsid w:val="00C242EF"/>
    <w:rPr>
      <w:lang w:eastAsia="zh-CN"/>
    </w:rPr>
  </w:style>
  <w:style w:type="paragraph" w:customStyle="1" w:styleId="DEE93DCE3BA846FEBB2221294C4DE391">
    <w:name w:val="DEE93DCE3BA846FEBB2221294C4DE391"/>
    <w:rsid w:val="00C242EF"/>
    <w:rPr>
      <w:lang w:eastAsia="zh-CN"/>
    </w:rPr>
  </w:style>
  <w:style w:type="paragraph" w:customStyle="1" w:styleId="CE6ED8FC236243048D9B257C1D70DB6B">
    <w:name w:val="CE6ED8FC236243048D9B257C1D70DB6B"/>
    <w:rsid w:val="00C242EF"/>
    <w:rPr>
      <w:lang w:eastAsia="zh-CN"/>
    </w:rPr>
  </w:style>
  <w:style w:type="paragraph" w:customStyle="1" w:styleId="0719CE20AED6470683EF1069C60CE0F4">
    <w:name w:val="0719CE20AED6470683EF1069C60CE0F4"/>
    <w:rsid w:val="00C242EF"/>
    <w:rPr>
      <w:lang w:eastAsia="zh-CN"/>
    </w:rPr>
  </w:style>
  <w:style w:type="paragraph" w:customStyle="1" w:styleId="B30BACA39F514122AF775D4AF0EF49E5">
    <w:name w:val="B30BACA39F514122AF775D4AF0EF49E5"/>
    <w:rsid w:val="00C242EF"/>
    <w:rPr>
      <w:lang w:eastAsia="zh-CN"/>
    </w:rPr>
  </w:style>
  <w:style w:type="paragraph" w:customStyle="1" w:styleId="5C43C6A0991A49BAABAB3B509FA9EFC6">
    <w:name w:val="5C43C6A0991A49BAABAB3B509FA9EFC6"/>
    <w:rsid w:val="00C242EF"/>
    <w:rPr>
      <w:lang w:eastAsia="zh-CN"/>
    </w:rPr>
  </w:style>
  <w:style w:type="paragraph" w:customStyle="1" w:styleId="128081A571A84804B4A79E816A3C64D3">
    <w:name w:val="128081A571A84804B4A79E816A3C64D3"/>
    <w:rsid w:val="00C242EF"/>
    <w:rPr>
      <w:lang w:eastAsia="zh-CN"/>
    </w:rPr>
  </w:style>
  <w:style w:type="paragraph" w:customStyle="1" w:styleId="324FEAC1A4DF46B6964619C99528F9F0">
    <w:name w:val="324FEAC1A4DF46B6964619C99528F9F0"/>
    <w:rsid w:val="00C242EF"/>
    <w:rPr>
      <w:lang w:eastAsia="zh-CN"/>
    </w:rPr>
  </w:style>
  <w:style w:type="paragraph" w:customStyle="1" w:styleId="EC4AB292BE4E4E0D9071AA4BE4383259">
    <w:name w:val="EC4AB292BE4E4E0D9071AA4BE4383259"/>
    <w:rsid w:val="00C242EF"/>
    <w:rPr>
      <w:lang w:eastAsia="zh-CN"/>
    </w:rPr>
  </w:style>
  <w:style w:type="paragraph" w:customStyle="1" w:styleId="32EEF11949964E7FAF0C8C0340100FA5">
    <w:name w:val="32EEF11949964E7FAF0C8C0340100FA5"/>
    <w:rsid w:val="00C242EF"/>
    <w:rPr>
      <w:lang w:eastAsia="zh-CN"/>
    </w:rPr>
  </w:style>
  <w:style w:type="paragraph" w:customStyle="1" w:styleId="FAFFE4B4EC084EACAF1FC256F7598F63">
    <w:name w:val="FAFFE4B4EC084EACAF1FC256F7598F63"/>
    <w:rsid w:val="00C242EF"/>
    <w:rPr>
      <w:lang w:eastAsia="zh-CN"/>
    </w:rPr>
  </w:style>
  <w:style w:type="paragraph" w:customStyle="1" w:styleId="21C6B132D84B46428783C9680B9A862A">
    <w:name w:val="21C6B132D84B46428783C9680B9A862A"/>
    <w:rsid w:val="00C242EF"/>
    <w:rPr>
      <w:lang w:eastAsia="zh-CN"/>
    </w:rPr>
  </w:style>
  <w:style w:type="paragraph" w:customStyle="1" w:styleId="DD053941754543A2BE4D3277E6A0998F">
    <w:name w:val="DD053941754543A2BE4D3277E6A0998F"/>
    <w:rsid w:val="00C242EF"/>
    <w:rPr>
      <w:lang w:eastAsia="zh-CN"/>
    </w:rPr>
  </w:style>
  <w:style w:type="paragraph" w:customStyle="1" w:styleId="98B3B38C879B462FABC91DB20570342E">
    <w:name w:val="98B3B38C879B462FABC91DB20570342E"/>
    <w:rsid w:val="00C242EF"/>
    <w:rPr>
      <w:lang w:eastAsia="zh-CN"/>
    </w:rPr>
  </w:style>
  <w:style w:type="paragraph" w:customStyle="1" w:styleId="A6730EF1B47443D4ABC75EBF4882BF53">
    <w:name w:val="A6730EF1B47443D4ABC75EBF4882BF53"/>
    <w:rsid w:val="00C242EF"/>
    <w:rPr>
      <w:lang w:eastAsia="zh-CN"/>
    </w:rPr>
  </w:style>
  <w:style w:type="paragraph" w:customStyle="1" w:styleId="0823130C22DE4D2AA2EF2F77B133E630">
    <w:name w:val="0823130C22DE4D2AA2EF2F77B133E630"/>
    <w:rsid w:val="00C242EF"/>
    <w:rPr>
      <w:lang w:eastAsia="zh-CN"/>
    </w:rPr>
  </w:style>
  <w:style w:type="paragraph" w:customStyle="1" w:styleId="F0AD119076004B84A49DAFC6E4AC422F">
    <w:name w:val="F0AD119076004B84A49DAFC6E4AC422F"/>
    <w:rsid w:val="00C242EF"/>
    <w:rPr>
      <w:lang w:eastAsia="zh-CN"/>
    </w:rPr>
  </w:style>
  <w:style w:type="paragraph" w:customStyle="1" w:styleId="3A66D53AC11641EC8B5224DA2B694B13">
    <w:name w:val="3A66D53AC11641EC8B5224DA2B694B13"/>
    <w:rsid w:val="00C242EF"/>
    <w:rPr>
      <w:lang w:eastAsia="zh-CN"/>
    </w:rPr>
  </w:style>
  <w:style w:type="paragraph" w:customStyle="1" w:styleId="9A4EBF366B3A49F3A4CF421EFC232CE2">
    <w:name w:val="9A4EBF366B3A49F3A4CF421EFC232CE2"/>
    <w:rsid w:val="00C242EF"/>
    <w:rPr>
      <w:lang w:eastAsia="zh-CN"/>
    </w:rPr>
  </w:style>
  <w:style w:type="paragraph" w:customStyle="1" w:styleId="DD7034397C3D4728B92B835633C3CADA">
    <w:name w:val="DD7034397C3D4728B92B835633C3CADA"/>
    <w:rsid w:val="00C242EF"/>
    <w:rPr>
      <w:lang w:eastAsia="zh-CN"/>
    </w:rPr>
  </w:style>
  <w:style w:type="paragraph" w:customStyle="1" w:styleId="7EDE50ED3DC94DE798C352A21AAC8237">
    <w:name w:val="7EDE50ED3DC94DE798C352A21AAC8237"/>
    <w:rsid w:val="00C242EF"/>
    <w:rPr>
      <w:lang w:eastAsia="zh-CN"/>
    </w:rPr>
  </w:style>
  <w:style w:type="paragraph" w:customStyle="1" w:styleId="0A3EC479DEC744DB834DBC2ECC1CC632">
    <w:name w:val="0A3EC479DEC744DB834DBC2ECC1CC632"/>
    <w:rsid w:val="00C242EF"/>
    <w:rPr>
      <w:lang w:eastAsia="zh-CN"/>
    </w:rPr>
  </w:style>
  <w:style w:type="paragraph" w:customStyle="1" w:styleId="BB570A281B9C42E3AE55E5657F74021A">
    <w:name w:val="BB570A281B9C42E3AE55E5657F74021A"/>
    <w:rsid w:val="00C242EF"/>
    <w:rPr>
      <w:lang w:eastAsia="zh-CN"/>
    </w:rPr>
  </w:style>
  <w:style w:type="paragraph" w:customStyle="1" w:styleId="C22AF35EE72A4776B5A1F6CDF293D551">
    <w:name w:val="C22AF35EE72A4776B5A1F6CDF293D551"/>
    <w:rsid w:val="00C242EF"/>
    <w:rPr>
      <w:lang w:eastAsia="zh-CN"/>
    </w:rPr>
  </w:style>
  <w:style w:type="paragraph" w:customStyle="1" w:styleId="79C86B3BE10241E5B6FAF5AD4C9E19D7">
    <w:name w:val="79C86B3BE10241E5B6FAF5AD4C9E19D7"/>
    <w:rsid w:val="00C242EF"/>
    <w:rPr>
      <w:lang w:eastAsia="zh-CN"/>
    </w:rPr>
  </w:style>
  <w:style w:type="paragraph" w:customStyle="1" w:styleId="D5FF7BB0E7CF4D9A80104A4FF7B62667">
    <w:name w:val="D5FF7BB0E7CF4D9A80104A4FF7B62667"/>
    <w:rsid w:val="00C242EF"/>
    <w:rPr>
      <w:lang w:eastAsia="zh-CN"/>
    </w:rPr>
  </w:style>
  <w:style w:type="paragraph" w:customStyle="1" w:styleId="58B5387493594366A051CDE27CAB235D">
    <w:name w:val="58B5387493594366A051CDE27CAB235D"/>
    <w:rsid w:val="00C242EF"/>
    <w:rPr>
      <w:lang w:eastAsia="zh-CN"/>
    </w:rPr>
  </w:style>
  <w:style w:type="paragraph" w:customStyle="1" w:styleId="2CF2BB936030438389EE132E0F63A10F">
    <w:name w:val="2CF2BB936030438389EE132E0F63A10F"/>
    <w:rsid w:val="00C242EF"/>
    <w:rPr>
      <w:lang w:eastAsia="zh-CN"/>
    </w:rPr>
  </w:style>
  <w:style w:type="paragraph" w:customStyle="1" w:styleId="ADA08B805C4A4C2C9D45BD643F128A79">
    <w:name w:val="ADA08B805C4A4C2C9D45BD643F128A79"/>
    <w:rsid w:val="00C242EF"/>
    <w:rPr>
      <w:lang w:eastAsia="zh-CN"/>
    </w:rPr>
  </w:style>
  <w:style w:type="paragraph" w:customStyle="1" w:styleId="2F976930F65041DF88C49178C114047C">
    <w:name w:val="2F976930F65041DF88C49178C114047C"/>
    <w:rsid w:val="00C242EF"/>
    <w:rPr>
      <w:lang w:eastAsia="zh-CN"/>
    </w:rPr>
  </w:style>
  <w:style w:type="paragraph" w:customStyle="1" w:styleId="311315B311A84CDDB5CE8BDDC6113BD4">
    <w:name w:val="311315B311A84CDDB5CE8BDDC6113BD4"/>
    <w:rsid w:val="00C242EF"/>
    <w:rPr>
      <w:lang w:eastAsia="zh-CN"/>
    </w:rPr>
  </w:style>
  <w:style w:type="paragraph" w:customStyle="1" w:styleId="5897ADE61BF44FC9AA1D1C9DDC8C90B8">
    <w:name w:val="5897ADE61BF44FC9AA1D1C9DDC8C90B8"/>
    <w:rsid w:val="00C242EF"/>
    <w:rPr>
      <w:lang w:eastAsia="zh-CN"/>
    </w:rPr>
  </w:style>
  <w:style w:type="paragraph" w:customStyle="1" w:styleId="9E4DE26DB88C4ADA852AD32D58A71AA4">
    <w:name w:val="9E4DE26DB88C4ADA852AD32D58A71AA4"/>
    <w:rsid w:val="00C242EF"/>
    <w:rPr>
      <w:lang w:eastAsia="zh-CN"/>
    </w:rPr>
  </w:style>
  <w:style w:type="paragraph" w:customStyle="1" w:styleId="E94EDE9FEFAB4B959B5197F308A4EBCC">
    <w:name w:val="E94EDE9FEFAB4B959B5197F308A4EBCC"/>
    <w:rsid w:val="00C242EF"/>
    <w:rPr>
      <w:lang w:eastAsia="zh-CN"/>
    </w:rPr>
  </w:style>
  <w:style w:type="paragraph" w:customStyle="1" w:styleId="72921D92B31441CF8DE2B3792989FF8F">
    <w:name w:val="72921D92B31441CF8DE2B3792989FF8F"/>
    <w:rsid w:val="00C242EF"/>
    <w:rPr>
      <w:lang w:eastAsia="zh-CN"/>
    </w:rPr>
  </w:style>
  <w:style w:type="paragraph" w:customStyle="1" w:styleId="73CC07BEFA824A6D8181096959089B93">
    <w:name w:val="73CC07BEFA824A6D8181096959089B93"/>
    <w:rsid w:val="00C242EF"/>
    <w:rPr>
      <w:lang w:eastAsia="zh-CN"/>
    </w:rPr>
  </w:style>
  <w:style w:type="paragraph" w:customStyle="1" w:styleId="F4074225E09F40F8B8517E19C1C2B153">
    <w:name w:val="F4074225E09F40F8B8517E19C1C2B153"/>
    <w:rsid w:val="00C242EF"/>
    <w:rPr>
      <w:lang w:eastAsia="zh-CN"/>
    </w:rPr>
  </w:style>
  <w:style w:type="paragraph" w:customStyle="1" w:styleId="A1805B44DE2E4324A30ABFA77E2DBDFF">
    <w:name w:val="A1805B44DE2E4324A30ABFA77E2DBDFF"/>
    <w:rsid w:val="00C242EF"/>
    <w:rPr>
      <w:lang w:eastAsia="zh-CN"/>
    </w:rPr>
  </w:style>
  <w:style w:type="paragraph" w:customStyle="1" w:styleId="04FE62FE0C374ECF81496961C4361B8A">
    <w:name w:val="04FE62FE0C374ECF81496961C4361B8A"/>
    <w:rsid w:val="00C242EF"/>
    <w:rPr>
      <w:lang w:eastAsia="zh-CN"/>
    </w:rPr>
  </w:style>
  <w:style w:type="paragraph" w:customStyle="1" w:styleId="494ED9D6DCD54032805EDCA7062FE3A7">
    <w:name w:val="494ED9D6DCD54032805EDCA7062FE3A7"/>
    <w:rsid w:val="00C242EF"/>
    <w:rPr>
      <w:lang w:eastAsia="zh-CN"/>
    </w:rPr>
  </w:style>
  <w:style w:type="paragraph" w:customStyle="1" w:styleId="228C005C5A1946CCB88E0AFA5E2E6A50">
    <w:name w:val="228C005C5A1946CCB88E0AFA5E2E6A50"/>
    <w:rsid w:val="00C242EF"/>
    <w:rPr>
      <w:lang w:eastAsia="zh-CN"/>
    </w:rPr>
  </w:style>
  <w:style w:type="paragraph" w:customStyle="1" w:styleId="5D78692D338246B0BA91969F20BE96FC">
    <w:name w:val="5D78692D338246B0BA91969F20BE96FC"/>
    <w:rsid w:val="00C242EF"/>
    <w:rPr>
      <w:lang w:eastAsia="zh-CN"/>
    </w:rPr>
  </w:style>
  <w:style w:type="paragraph" w:customStyle="1" w:styleId="370ED124D036416E8923C6587265D84D">
    <w:name w:val="370ED124D036416E8923C6587265D84D"/>
    <w:rsid w:val="00C242EF"/>
    <w:rPr>
      <w:lang w:eastAsia="zh-CN"/>
    </w:rPr>
  </w:style>
  <w:style w:type="paragraph" w:customStyle="1" w:styleId="E49BE9D8F543480089F23E3B4B694623">
    <w:name w:val="E49BE9D8F543480089F23E3B4B694623"/>
    <w:rsid w:val="00C242EF"/>
    <w:rPr>
      <w:lang w:eastAsia="zh-CN"/>
    </w:rPr>
  </w:style>
  <w:style w:type="paragraph" w:customStyle="1" w:styleId="AF98686E0BC243E68A8DD07207612ADD">
    <w:name w:val="AF98686E0BC243E68A8DD07207612ADD"/>
    <w:rsid w:val="00C242EF"/>
    <w:rPr>
      <w:lang w:eastAsia="zh-CN"/>
    </w:rPr>
  </w:style>
  <w:style w:type="paragraph" w:customStyle="1" w:styleId="B393A71934424097A7881ADDBE271415">
    <w:name w:val="B393A71934424097A7881ADDBE271415"/>
    <w:rsid w:val="00C242EF"/>
    <w:rPr>
      <w:lang w:eastAsia="zh-CN"/>
    </w:rPr>
  </w:style>
  <w:style w:type="paragraph" w:customStyle="1" w:styleId="2CED1D44A69046D99200137FEFF38501">
    <w:name w:val="2CED1D44A69046D99200137FEFF38501"/>
    <w:rsid w:val="00C242EF"/>
    <w:rPr>
      <w:lang w:eastAsia="zh-CN"/>
    </w:rPr>
  </w:style>
  <w:style w:type="paragraph" w:customStyle="1" w:styleId="1AFF25549DBD48A4A5DF7D586AF58A6E">
    <w:name w:val="1AFF25549DBD48A4A5DF7D586AF58A6E"/>
    <w:rsid w:val="00C242EF"/>
    <w:rPr>
      <w:lang w:eastAsia="zh-CN"/>
    </w:rPr>
  </w:style>
  <w:style w:type="paragraph" w:customStyle="1" w:styleId="CEB2E1FDCE894D019E6929815670D3A8">
    <w:name w:val="CEB2E1FDCE894D019E6929815670D3A8"/>
    <w:rsid w:val="00C242EF"/>
    <w:rPr>
      <w:lang w:eastAsia="zh-CN"/>
    </w:rPr>
  </w:style>
  <w:style w:type="paragraph" w:customStyle="1" w:styleId="0F5ADAD3F3B24D3A9BAECCD6CEA74D0D">
    <w:name w:val="0F5ADAD3F3B24D3A9BAECCD6CEA74D0D"/>
    <w:rsid w:val="00C242EF"/>
    <w:rPr>
      <w:lang w:eastAsia="zh-CN"/>
    </w:rPr>
  </w:style>
  <w:style w:type="paragraph" w:customStyle="1" w:styleId="D4C41004415D445390F78B8136F1F051">
    <w:name w:val="D4C41004415D445390F78B8136F1F051"/>
    <w:rsid w:val="00C242EF"/>
    <w:rPr>
      <w:lang w:eastAsia="zh-CN"/>
    </w:rPr>
  </w:style>
  <w:style w:type="paragraph" w:customStyle="1" w:styleId="22B2C858451E4B679A9E14455D3E2B8F">
    <w:name w:val="22B2C858451E4B679A9E14455D3E2B8F"/>
    <w:rsid w:val="00C242EF"/>
    <w:rPr>
      <w:lang w:eastAsia="zh-CN"/>
    </w:rPr>
  </w:style>
  <w:style w:type="paragraph" w:customStyle="1" w:styleId="99A3858526A743B4AB1F04C6810B0BA0">
    <w:name w:val="99A3858526A743B4AB1F04C6810B0BA0"/>
    <w:rsid w:val="00C242EF"/>
    <w:rPr>
      <w:lang w:eastAsia="zh-CN"/>
    </w:rPr>
  </w:style>
  <w:style w:type="paragraph" w:customStyle="1" w:styleId="4D30CE7723E64BEC800238645525CC4C">
    <w:name w:val="4D30CE7723E64BEC800238645525CC4C"/>
    <w:rsid w:val="00C242EF"/>
    <w:rPr>
      <w:lang w:eastAsia="zh-CN"/>
    </w:rPr>
  </w:style>
  <w:style w:type="paragraph" w:customStyle="1" w:styleId="1A6F0209D225481A8D0ACDCCEC687DF1">
    <w:name w:val="1A6F0209D225481A8D0ACDCCEC687DF1"/>
    <w:rsid w:val="00C242EF"/>
    <w:rPr>
      <w:lang w:eastAsia="zh-CN"/>
    </w:rPr>
  </w:style>
  <w:style w:type="paragraph" w:customStyle="1" w:styleId="13DD2CC306E74E6F8EAA30852F97A4DA">
    <w:name w:val="13DD2CC306E74E6F8EAA30852F97A4DA"/>
    <w:rsid w:val="00C242EF"/>
    <w:rPr>
      <w:lang w:eastAsia="zh-CN"/>
    </w:rPr>
  </w:style>
  <w:style w:type="paragraph" w:customStyle="1" w:styleId="D5E202D1E671481B94F7618770B33F8B">
    <w:name w:val="D5E202D1E671481B94F7618770B33F8B"/>
    <w:rsid w:val="00C242EF"/>
    <w:rPr>
      <w:lang w:eastAsia="zh-CN"/>
    </w:rPr>
  </w:style>
  <w:style w:type="paragraph" w:customStyle="1" w:styleId="1CA39422848046A5AB84F5B77D06DA94">
    <w:name w:val="1CA39422848046A5AB84F5B77D06DA94"/>
    <w:rsid w:val="00C242EF"/>
    <w:rPr>
      <w:lang w:eastAsia="zh-CN"/>
    </w:rPr>
  </w:style>
  <w:style w:type="paragraph" w:customStyle="1" w:styleId="9970847407804B61AA439C9E5E64E4C7">
    <w:name w:val="9970847407804B61AA439C9E5E64E4C7"/>
    <w:rsid w:val="00C242EF"/>
    <w:rPr>
      <w:lang w:eastAsia="zh-CN"/>
    </w:rPr>
  </w:style>
  <w:style w:type="paragraph" w:customStyle="1" w:styleId="3E42EA6B66D142179169015BE732D169">
    <w:name w:val="3E42EA6B66D142179169015BE732D169"/>
    <w:rsid w:val="00C242EF"/>
    <w:rPr>
      <w:lang w:eastAsia="zh-CN"/>
    </w:rPr>
  </w:style>
  <w:style w:type="paragraph" w:customStyle="1" w:styleId="4E512A55A61B44B98885A600CA59571C">
    <w:name w:val="4E512A55A61B44B98885A600CA59571C"/>
    <w:rsid w:val="00C242EF"/>
    <w:rPr>
      <w:lang w:eastAsia="zh-CN"/>
    </w:rPr>
  </w:style>
  <w:style w:type="paragraph" w:customStyle="1" w:styleId="AB9EE5968A804487A8B1581FB9F6EB3B">
    <w:name w:val="AB9EE5968A804487A8B1581FB9F6EB3B"/>
    <w:rsid w:val="00C242EF"/>
    <w:rPr>
      <w:lang w:eastAsia="zh-CN"/>
    </w:rPr>
  </w:style>
  <w:style w:type="paragraph" w:customStyle="1" w:styleId="BBB8B46CEA1F445EA55546B38F34ABB2">
    <w:name w:val="BBB8B46CEA1F445EA55546B38F34ABB2"/>
    <w:rsid w:val="00C242EF"/>
    <w:rPr>
      <w:lang w:eastAsia="zh-CN"/>
    </w:rPr>
  </w:style>
  <w:style w:type="paragraph" w:customStyle="1" w:styleId="7DEA7B4DC0FC436B998AE1BA6F89F946">
    <w:name w:val="7DEA7B4DC0FC436B998AE1BA6F89F946"/>
    <w:rsid w:val="00C242EF"/>
    <w:rPr>
      <w:lang w:eastAsia="zh-CN"/>
    </w:rPr>
  </w:style>
  <w:style w:type="paragraph" w:customStyle="1" w:styleId="D12776B62B3C4EFD9947A4B5EC61B91B">
    <w:name w:val="D12776B62B3C4EFD9947A4B5EC61B91B"/>
    <w:rsid w:val="00C242EF"/>
    <w:rPr>
      <w:lang w:eastAsia="zh-CN"/>
    </w:rPr>
  </w:style>
  <w:style w:type="paragraph" w:customStyle="1" w:styleId="DB9DBFCBA24642AB9AE6AF11FE9CDBEF">
    <w:name w:val="DB9DBFCBA24642AB9AE6AF11FE9CDBEF"/>
    <w:rsid w:val="00C242EF"/>
    <w:rPr>
      <w:lang w:eastAsia="zh-CN"/>
    </w:rPr>
  </w:style>
  <w:style w:type="paragraph" w:customStyle="1" w:styleId="1B231287AA8E4D43AE31B2B4E818633F">
    <w:name w:val="1B231287AA8E4D43AE31B2B4E818633F"/>
    <w:rsid w:val="00C242EF"/>
    <w:rPr>
      <w:lang w:eastAsia="zh-CN"/>
    </w:rPr>
  </w:style>
  <w:style w:type="paragraph" w:customStyle="1" w:styleId="98014F09B7944793B4F2DF5CE81BD84F">
    <w:name w:val="98014F09B7944793B4F2DF5CE81BD84F"/>
    <w:rsid w:val="00C242EF"/>
    <w:rPr>
      <w:lang w:eastAsia="zh-CN"/>
    </w:rPr>
  </w:style>
  <w:style w:type="paragraph" w:customStyle="1" w:styleId="0D92FBB0108C413794B8FFDAAEA01C87">
    <w:name w:val="0D92FBB0108C413794B8FFDAAEA01C87"/>
    <w:rsid w:val="00C242EF"/>
    <w:rPr>
      <w:lang w:eastAsia="zh-CN"/>
    </w:rPr>
  </w:style>
  <w:style w:type="paragraph" w:customStyle="1" w:styleId="1E02D86A0B694E41B530C4AFB6074D22">
    <w:name w:val="1E02D86A0B694E41B530C4AFB6074D22"/>
    <w:rsid w:val="00C242EF"/>
    <w:rPr>
      <w:lang w:eastAsia="zh-CN"/>
    </w:rPr>
  </w:style>
  <w:style w:type="paragraph" w:customStyle="1" w:styleId="410E7547C144414684EF5043804E2810">
    <w:name w:val="410E7547C144414684EF5043804E2810"/>
    <w:rsid w:val="00C242EF"/>
    <w:rPr>
      <w:lang w:eastAsia="zh-CN"/>
    </w:rPr>
  </w:style>
  <w:style w:type="paragraph" w:customStyle="1" w:styleId="3110AE8FF6A44EE3893A0E7DEE9AFEC7">
    <w:name w:val="3110AE8FF6A44EE3893A0E7DEE9AFEC7"/>
    <w:rsid w:val="00C242EF"/>
    <w:rPr>
      <w:lang w:eastAsia="zh-CN"/>
    </w:rPr>
  </w:style>
  <w:style w:type="paragraph" w:customStyle="1" w:styleId="9B26B1E2105A4DC58F575D3B0BDED573">
    <w:name w:val="9B26B1E2105A4DC58F575D3B0BDED573"/>
    <w:rsid w:val="00C242EF"/>
    <w:rPr>
      <w:lang w:eastAsia="zh-CN"/>
    </w:rPr>
  </w:style>
  <w:style w:type="paragraph" w:customStyle="1" w:styleId="9F2C9B3B9FB34EA780C876FBAE2B653B">
    <w:name w:val="9F2C9B3B9FB34EA780C876FBAE2B653B"/>
    <w:rsid w:val="00C242EF"/>
    <w:rPr>
      <w:lang w:eastAsia="zh-CN"/>
    </w:rPr>
  </w:style>
  <w:style w:type="paragraph" w:customStyle="1" w:styleId="A229D1BACDE6425A9C7D9247BE3A2C30">
    <w:name w:val="A229D1BACDE6425A9C7D9247BE3A2C30"/>
    <w:rsid w:val="00C242EF"/>
    <w:rPr>
      <w:lang w:eastAsia="zh-CN"/>
    </w:rPr>
  </w:style>
  <w:style w:type="paragraph" w:customStyle="1" w:styleId="41C0BFB589644FFAA61A1FBB8B3BFA88">
    <w:name w:val="41C0BFB589644FFAA61A1FBB8B3BFA88"/>
    <w:rsid w:val="00C242EF"/>
    <w:rPr>
      <w:lang w:eastAsia="zh-CN"/>
    </w:rPr>
  </w:style>
  <w:style w:type="paragraph" w:customStyle="1" w:styleId="17FE85F6CF814D4D937FA6E82A2C4E0D">
    <w:name w:val="17FE85F6CF814D4D937FA6E82A2C4E0D"/>
    <w:rsid w:val="00C242EF"/>
    <w:rPr>
      <w:lang w:eastAsia="zh-CN"/>
    </w:rPr>
  </w:style>
  <w:style w:type="paragraph" w:customStyle="1" w:styleId="1BC6FF8DDB354A6BA7AE4C2ED46B76C1">
    <w:name w:val="1BC6FF8DDB354A6BA7AE4C2ED46B76C1"/>
    <w:rsid w:val="00C242EF"/>
    <w:rPr>
      <w:lang w:eastAsia="zh-CN"/>
    </w:rPr>
  </w:style>
  <w:style w:type="paragraph" w:customStyle="1" w:styleId="CEB398D7362D44DAAD366DFFAE15F50C">
    <w:name w:val="CEB398D7362D44DAAD366DFFAE15F50C"/>
    <w:rsid w:val="00C242EF"/>
    <w:rPr>
      <w:lang w:eastAsia="zh-CN"/>
    </w:rPr>
  </w:style>
  <w:style w:type="paragraph" w:customStyle="1" w:styleId="6047E36680FC49CAAEC29D1CEC2B2D35">
    <w:name w:val="6047E36680FC49CAAEC29D1CEC2B2D35"/>
    <w:rsid w:val="00C242EF"/>
    <w:rPr>
      <w:lang w:eastAsia="zh-CN"/>
    </w:rPr>
  </w:style>
  <w:style w:type="paragraph" w:customStyle="1" w:styleId="EAF6307B03B44A5699B08A8F4DE0D95D">
    <w:name w:val="EAF6307B03B44A5699B08A8F4DE0D95D"/>
    <w:rsid w:val="00C242EF"/>
    <w:rPr>
      <w:lang w:eastAsia="zh-CN"/>
    </w:rPr>
  </w:style>
  <w:style w:type="paragraph" w:customStyle="1" w:styleId="3F9B696B733C42B9A5C377FEEC5DE234">
    <w:name w:val="3F9B696B733C42B9A5C377FEEC5DE234"/>
    <w:rsid w:val="00C242EF"/>
    <w:rPr>
      <w:lang w:eastAsia="zh-CN"/>
    </w:rPr>
  </w:style>
  <w:style w:type="paragraph" w:customStyle="1" w:styleId="C4D28F7325CC4B00B5DF40FF19B73A8B">
    <w:name w:val="C4D28F7325CC4B00B5DF40FF19B73A8B"/>
    <w:rsid w:val="00C242EF"/>
    <w:rPr>
      <w:lang w:eastAsia="zh-CN"/>
    </w:rPr>
  </w:style>
  <w:style w:type="paragraph" w:customStyle="1" w:styleId="9313CDDBAD8F4211BB7DC47FFB665A2F">
    <w:name w:val="9313CDDBAD8F4211BB7DC47FFB665A2F"/>
    <w:rsid w:val="00C242EF"/>
    <w:rPr>
      <w:lang w:eastAsia="zh-CN"/>
    </w:rPr>
  </w:style>
  <w:style w:type="paragraph" w:customStyle="1" w:styleId="9E0E55D12CCA45A7BFABE890007D7678">
    <w:name w:val="9E0E55D12CCA45A7BFABE890007D7678"/>
    <w:rsid w:val="00C242EF"/>
    <w:rPr>
      <w:lang w:eastAsia="zh-CN"/>
    </w:rPr>
  </w:style>
  <w:style w:type="paragraph" w:customStyle="1" w:styleId="9F8A04CDC99C475EB3E6BBC60A02D301">
    <w:name w:val="9F8A04CDC99C475EB3E6BBC60A02D301"/>
    <w:rsid w:val="00C242EF"/>
    <w:rPr>
      <w:lang w:eastAsia="zh-CN"/>
    </w:rPr>
  </w:style>
  <w:style w:type="paragraph" w:customStyle="1" w:styleId="A80E55C404034FB794080DEC9721EE26">
    <w:name w:val="A80E55C404034FB794080DEC9721EE26"/>
    <w:rsid w:val="00C242EF"/>
    <w:rPr>
      <w:lang w:eastAsia="zh-CN"/>
    </w:rPr>
  </w:style>
  <w:style w:type="paragraph" w:customStyle="1" w:styleId="E5B8E82C4D0346B381C089FEB4184E66">
    <w:name w:val="E5B8E82C4D0346B381C089FEB4184E66"/>
    <w:rsid w:val="00C242EF"/>
    <w:rPr>
      <w:lang w:eastAsia="zh-CN"/>
    </w:rPr>
  </w:style>
  <w:style w:type="paragraph" w:customStyle="1" w:styleId="EF6A6E7D7F3E4B68860AF9E2B5234EAA">
    <w:name w:val="EF6A6E7D7F3E4B68860AF9E2B5234EAA"/>
    <w:rsid w:val="00C242EF"/>
    <w:rPr>
      <w:lang w:eastAsia="zh-CN"/>
    </w:rPr>
  </w:style>
  <w:style w:type="paragraph" w:customStyle="1" w:styleId="E3A3FD66B2E54C8AB45E3E2091221241">
    <w:name w:val="E3A3FD66B2E54C8AB45E3E2091221241"/>
    <w:rsid w:val="00C242EF"/>
    <w:rPr>
      <w:lang w:eastAsia="zh-CN"/>
    </w:rPr>
  </w:style>
  <w:style w:type="paragraph" w:customStyle="1" w:styleId="565B12736ACC458BAC31F2D9E450C687">
    <w:name w:val="565B12736ACC458BAC31F2D9E450C687"/>
    <w:rsid w:val="00C242EF"/>
    <w:rPr>
      <w:lang w:eastAsia="zh-CN"/>
    </w:rPr>
  </w:style>
  <w:style w:type="paragraph" w:customStyle="1" w:styleId="1D82923CC3124E91AFD6755C9E9DFF3C">
    <w:name w:val="1D82923CC3124E91AFD6755C9E9DFF3C"/>
    <w:rsid w:val="00C242EF"/>
    <w:rPr>
      <w:lang w:eastAsia="zh-CN"/>
    </w:rPr>
  </w:style>
  <w:style w:type="paragraph" w:customStyle="1" w:styleId="AEAEC6B569F4420BBF56927524C86644">
    <w:name w:val="AEAEC6B569F4420BBF56927524C86644"/>
    <w:rsid w:val="00C242EF"/>
    <w:rPr>
      <w:lang w:eastAsia="zh-CN"/>
    </w:rPr>
  </w:style>
  <w:style w:type="paragraph" w:customStyle="1" w:styleId="1439707A849F4A69AE2C24FD69D67C7D">
    <w:name w:val="1439707A849F4A69AE2C24FD69D67C7D"/>
    <w:rsid w:val="00C242EF"/>
    <w:rPr>
      <w:lang w:eastAsia="zh-CN"/>
    </w:rPr>
  </w:style>
  <w:style w:type="paragraph" w:customStyle="1" w:styleId="495779BB3ADB4AC3B24F80504897BF61">
    <w:name w:val="495779BB3ADB4AC3B24F80504897BF61"/>
    <w:rsid w:val="00C242EF"/>
    <w:rPr>
      <w:lang w:eastAsia="zh-CN"/>
    </w:rPr>
  </w:style>
  <w:style w:type="paragraph" w:customStyle="1" w:styleId="CDDB24343FCF4D70A7DB03ADD4C85E53">
    <w:name w:val="CDDB24343FCF4D70A7DB03ADD4C85E53"/>
    <w:rsid w:val="00C242EF"/>
    <w:rPr>
      <w:lang w:eastAsia="zh-CN"/>
    </w:rPr>
  </w:style>
  <w:style w:type="paragraph" w:customStyle="1" w:styleId="CA182F759B8B45EB80A7FA00EC580361">
    <w:name w:val="CA182F759B8B45EB80A7FA00EC580361"/>
    <w:rsid w:val="00C242EF"/>
    <w:rPr>
      <w:lang w:eastAsia="zh-CN"/>
    </w:rPr>
  </w:style>
  <w:style w:type="paragraph" w:customStyle="1" w:styleId="CE0B9195D926456393CAB3EE7A070BD9">
    <w:name w:val="CE0B9195D926456393CAB3EE7A070BD9"/>
    <w:rsid w:val="00C242EF"/>
    <w:rPr>
      <w:lang w:eastAsia="zh-CN"/>
    </w:rPr>
  </w:style>
  <w:style w:type="paragraph" w:customStyle="1" w:styleId="303CD6A38E0F4F6E88A186F0E063B5C3">
    <w:name w:val="303CD6A38E0F4F6E88A186F0E063B5C3"/>
    <w:rsid w:val="00C242EF"/>
    <w:rPr>
      <w:lang w:eastAsia="zh-CN"/>
    </w:rPr>
  </w:style>
  <w:style w:type="paragraph" w:customStyle="1" w:styleId="D62D151264C74BE1A781E1CC6DA0AD58">
    <w:name w:val="D62D151264C74BE1A781E1CC6DA0AD58"/>
    <w:rsid w:val="00C242EF"/>
    <w:rPr>
      <w:lang w:eastAsia="zh-CN"/>
    </w:rPr>
  </w:style>
  <w:style w:type="paragraph" w:customStyle="1" w:styleId="448F8FE03D41480FA06B0D3EFF5E5093">
    <w:name w:val="448F8FE03D41480FA06B0D3EFF5E5093"/>
    <w:rsid w:val="00C242EF"/>
    <w:rPr>
      <w:lang w:eastAsia="zh-CN"/>
    </w:rPr>
  </w:style>
  <w:style w:type="paragraph" w:customStyle="1" w:styleId="89F7CEF4DE2F44DA8409C45ABC5C2C8D">
    <w:name w:val="89F7CEF4DE2F44DA8409C45ABC5C2C8D"/>
    <w:rsid w:val="00C242EF"/>
    <w:rPr>
      <w:lang w:eastAsia="zh-CN"/>
    </w:rPr>
  </w:style>
  <w:style w:type="paragraph" w:customStyle="1" w:styleId="9B98F3F80DB442E887CFEC80C0AE022B">
    <w:name w:val="9B98F3F80DB442E887CFEC80C0AE022B"/>
    <w:rsid w:val="00C242EF"/>
    <w:rPr>
      <w:lang w:eastAsia="zh-CN"/>
    </w:rPr>
  </w:style>
  <w:style w:type="paragraph" w:customStyle="1" w:styleId="87EAE3C73913447DA2C9FAEAD1A24AFC">
    <w:name w:val="87EAE3C73913447DA2C9FAEAD1A24AFC"/>
    <w:rsid w:val="00C242EF"/>
    <w:rPr>
      <w:lang w:eastAsia="zh-CN"/>
    </w:rPr>
  </w:style>
  <w:style w:type="paragraph" w:customStyle="1" w:styleId="B8B40F3342DB44A09E438AD7CE067D62">
    <w:name w:val="B8B40F3342DB44A09E438AD7CE067D62"/>
    <w:rsid w:val="00C242EF"/>
    <w:rPr>
      <w:lang w:eastAsia="zh-CN"/>
    </w:rPr>
  </w:style>
  <w:style w:type="paragraph" w:customStyle="1" w:styleId="7CEE3FDE12DB49BBB6EEA813BBBE0DB2">
    <w:name w:val="7CEE3FDE12DB49BBB6EEA813BBBE0DB2"/>
    <w:rsid w:val="00C242EF"/>
    <w:rPr>
      <w:lang w:eastAsia="zh-CN"/>
    </w:rPr>
  </w:style>
  <w:style w:type="paragraph" w:customStyle="1" w:styleId="E5E1A11869DF46BC85F8625B34CB1933">
    <w:name w:val="E5E1A11869DF46BC85F8625B34CB1933"/>
    <w:rsid w:val="00C242EF"/>
    <w:rPr>
      <w:lang w:eastAsia="zh-CN"/>
    </w:rPr>
  </w:style>
  <w:style w:type="paragraph" w:customStyle="1" w:styleId="A2112122049A4D0F81A0386032354C4E">
    <w:name w:val="A2112122049A4D0F81A0386032354C4E"/>
    <w:rsid w:val="00C242EF"/>
    <w:rPr>
      <w:lang w:eastAsia="zh-CN"/>
    </w:rPr>
  </w:style>
  <w:style w:type="paragraph" w:customStyle="1" w:styleId="88403F4D72D549FB90BE01F167B6A9FA">
    <w:name w:val="88403F4D72D549FB90BE01F167B6A9FA"/>
    <w:rsid w:val="00C242EF"/>
    <w:rPr>
      <w:lang w:eastAsia="zh-CN"/>
    </w:rPr>
  </w:style>
  <w:style w:type="paragraph" w:customStyle="1" w:styleId="C35CA8A350434D7CA3F480FBF0C3C7A2">
    <w:name w:val="C35CA8A350434D7CA3F480FBF0C3C7A2"/>
    <w:rsid w:val="00C242EF"/>
    <w:rPr>
      <w:lang w:eastAsia="zh-CN"/>
    </w:rPr>
  </w:style>
  <w:style w:type="paragraph" w:customStyle="1" w:styleId="B0C9E9AB4E354C7D9345373EE932907F">
    <w:name w:val="B0C9E9AB4E354C7D9345373EE932907F"/>
    <w:rsid w:val="00C242EF"/>
    <w:rPr>
      <w:lang w:eastAsia="zh-CN"/>
    </w:rPr>
  </w:style>
  <w:style w:type="paragraph" w:customStyle="1" w:styleId="D1B702FCA6304D31ADC6B962E6E1EC35">
    <w:name w:val="D1B702FCA6304D31ADC6B962E6E1EC35"/>
    <w:rsid w:val="00C242EF"/>
    <w:rPr>
      <w:lang w:eastAsia="zh-CN"/>
    </w:rPr>
  </w:style>
  <w:style w:type="paragraph" w:customStyle="1" w:styleId="2BF06E2878AA4DE4914CEFA678CD005F">
    <w:name w:val="2BF06E2878AA4DE4914CEFA678CD005F"/>
    <w:rsid w:val="00C242EF"/>
    <w:rPr>
      <w:lang w:eastAsia="zh-CN"/>
    </w:rPr>
  </w:style>
  <w:style w:type="paragraph" w:customStyle="1" w:styleId="68520DFC41BB485A9430C3FFEDDD9E5A">
    <w:name w:val="68520DFC41BB485A9430C3FFEDDD9E5A"/>
    <w:rsid w:val="00C242EF"/>
    <w:rPr>
      <w:lang w:eastAsia="zh-CN"/>
    </w:rPr>
  </w:style>
  <w:style w:type="paragraph" w:customStyle="1" w:styleId="8320F1DDD7A94549861A71E69776B9A9">
    <w:name w:val="8320F1DDD7A94549861A71E69776B9A9"/>
    <w:rsid w:val="00C242EF"/>
    <w:rPr>
      <w:lang w:eastAsia="zh-CN"/>
    </w:rPr>
  </w:style>
  <w:style w:type="paragraph" w:customStyle="1" w:styleId="AABA5029B8BC44738D3007E8DD552F52">
    <w:name w:val="AABA5029B8BC44738D3007E8DD552F52"/>
    <w:rsid w:val="00C242EF"/>
    <w:rPr>
      <w:lang w:eastAsia="zh-CN"/>
    </w:rPr>
  </w:style>
  <w:style w:type="paragraph" w:customStyle="1" w:styleId="1C1E9EBB5392416C9A78AEDD8F0FF401">
    <w:name w:val="1C1E9EBB5392416C9A78AEDD8F0FF401"/>
    <w:rsid w:val="00C242EF"/>
    <w:rPr>
      <w:lang w:eastAsia="zh-CN"/>
    </w:rPr>
  </w:style>
  <w:style w:type="paragraph" w:customStyle="1" w:styleId="311B19C23AB749F9BFA1F1B6A21182B6">
    <w:name w:val="311B19C23AB749F9BFA1F1B6A21182B6"/>
    <w:rsid w:val="00C242EF"/>
    <w:rPr>
      <w:lang w:eastAsia="zh-CN"/>
    </w:rPr>
  </w:style>
  <w:style w:type="paragraph" w:customStyle="1" w:styleId="1F49A22D588348F8812492857C6A5E72">
    <w:name w:val="1F49A22D588348F8812492857C6A5E72"/>
    <w:rsid w:val="00C242EF"/>
    <w:rPr>
      <w:lang w:eastAsia="zh-CN"/>
    </w:rPr>
  </w:style>
  <w:style w:type="paragraph" w:customStyle="1" w:styleId="45C1CBFFCC4D4A15BAD99ACE3AC614C8">
    <w:name w:val="45C1CBFFCC4D4A15BAD99ACE3AC614C8"/>
    <w:rsid w:val="00C242EF"/>
    <w:rPr>
      <w:lang w:eastAsia="zh-CN"/>
    </w:rPr>
  </w:style>
  <w:style w:type="paragraph" w:customStyle="1" w:styleId="CBF9B4B544354EB0B4FD10371155F498">
    <w:name w:val="CBF9B4B544354EB0B4FD10371155F498"/>
    <w:rsid w:val="00C242EF"/>
    <w:rPr>
      <w:lang w:eastAsia="zh-CN"/>
    </w:rPr>
  </w:style>
  <w:style w:type="paragraph" w:customStyle="1" w:styleId="BE6BCA345D3F4CA88BD0334DBE9FE409">
    <w:name w:val="BE6BCA345D3F4CA88BD0334DBE9FE409"/>
    <w:rsid w:val="00C242EF"/>
    <w:rPr>
      <w:lang w:eastAsia="zh-CN"/>
    </w:rPr>
  </w:style>
  <w:style w:type="paragraph" w:customStyle="1" w:styleId="CF839BEBCF5E40358FB566A038BD8E3F">
    <w:name w:val="CF839BEBCF5E40358FB566A038BD8E3F"/>
    <w:rsid w:val="00C242EF"/>
    <w:rPr>
      <w:lang w:eastAsia="zh-CN"/>
    </w:rPr>
  </w:style>
  <w:style w:type="paragraph" w:customStyle="1" w:styleId="56530B0EF03148A5A7BA3B5ED89DBB81">
    <w:name w:val="56530B0EF03148A5A7BA3B5ED89DBB81"/>
    <w:rsid w:val="00C242EF"/>
    <w:rPr>
      <w:lang w:eastAsia="zh-CN"/>
    </w:rPr>
  </w:style>
  <w:style w:type="paragraph" w:customStyle="1" w:styleId="8B72F5EBD4974F718DCA78FAA6739DD8">
    <w:name w:val="8B72F5EBD4974F718DCA78FAA6739DD8"/>
    <w:rsid w:val="00C242EF"/>
    <w:rPr>
      <w:lang w:eastAsia="zh-CN"/>
    </w:rPr>
  </w:style>
  <w:style w:type="paragraph" w:customStyle="1" w:styleId="5A059287374F422A99F2E9C626BB1813">
    <w:name w:val="5A059287374F422A99F2E9C626BB1813"/>
    <w:rsid w:val="00C242EF"/>
    <w:rPr>
      <w:lang w:eastAsia="zh-CN"/>
    </w:rPr>
  </w:style>
  <w:style w:type="paragraph" w:customStyle="1" w:styleId="7837142CD0C94D17B1D4849C11AA29AB">
    <w:name w:val="7837142CD0C94D17B1D4849C11AA29AB"/>
    <w:rsid w:val="00C242EF"/>
    <w:rPr>
      <w:lang w:eastAsia="zh-CN"/>
    </w:rPr>
  </w:style>
  <w:style w:type="paragraph" w:customStyle="1" w:styleId="3CEA27DCEFF14EA28F08CCCB1D95BEFA">
    <w:name w:val="3CEA27DCEFF14EA28F08CCCB1D95BEFA"/>
    <w:rsid w:val="00C242EF"/>
    <w:rPr>
      <w:lang w:eastAsia="zh-CN"/>
    </w:rPr>
  </w:style>
  <w:style w:type="paragraph" w:customStyle="1" w:styleId="8757D1EC6A424C47B4DD988999CC44B1">
    <w:name w:val="8757D1EC6A424C47B4DD988999CC44B1"/>
    <w:rsid w:val="00C242EF"/>
    <w:rPr>
      <w:lang w:eastAsia="zh-CN"/>
    </w:rPr>
  </w:style>
  <w:style w:type="paragraph" w:customStyle="1" w:styleId="28C230ABA7914E1794E7D95A195DFF56">
    <w:name w:val="28C230ABA7914E1794E7D95A195DFF56"/>
    <w:rsid w:val="00C242EF"/>
    <w:rPr>
      <w:lang w:eastAsia="zh-CN"/>
    </w:rPr>
  </w:style>
  <w:style w:type="paragraph" w:customStyle="1" w:styleId="AB3F06E4342743DE8327787D6CE6BE14">
    <w:name w:val="AB3F06E4342743DE8327787D6CE6BE14"/>
    <w:rsid w:val="00C242EF"/>
    <w:rPr>
      <w:lang w:eastAsia="zh-CN"/>
    </w:rPr>
  </w:style>
  <w:style w:type="paragraph" w:customStyle="1" w:styleId="2639FA63E348413A8DA1D0BBBEFE1420">
    <w:name w:val="2639FA63E348413A8DA1D0BBBEFE1420"/>
    <w:rsid w:val="00C242EF"/>
    <w:rPr>
      <w:lang w:eastAsia="zh-CN"/>
    </w:rPr>
  </w:style>
  <w:style w:type="paragraph" w:customStyle="1" w:styleId="3AD4C1C565D34B688095CD8719EFF492">
    <w:name w:val="3AD4C1C565D34B688095CD8719EFF492"/>
    <w:rsid w:val="00C242EF"/>
    <w:rPr>
      <w:lang w:eastAsia="zh-CN"/>
    </w:rPr>
  </w:style>
  <w:style w:type="paragraph" w:customStyle="1" w:styleId="C2F529BA2EF34014B2670A10F916B889">
    <w:name w:val="C2F529BA2EF34014B2670A10F916B889"/>
    <w:rsid w:val="00C242EF"/>
    <w:rPr>
      <w:lang w:eastAsia="zh-CN"/>
    </w:rPr>
  </w:style>
  <w:style w:type="paragraph" w:customStyle="1" w:styleId="F6F1E806A3E24A2B906B18A953BC7BFC">
    <w:name w:val="F6F1E806A3E24A2B906B18A953BC7BFC"/>
    <w:rsid w:val="00C242EF"/>
    <w:rPr>
      <w:lang w:eastAsia="zh-CN"/>
    </w:rPr>
  </w:style>
  <w:style w:type="paragraph" w:customStyle="1" w:styleId="0B004A76C0FB48B6869D2626B38A50CF">
    <w:name w:val="0B004A76C0FB48B6869D2626B38A50CF"/>
    <w:rsid w:val="00C242EF"/>
    <w:rPr>
      <w:lang w:eastAsia="zh-CN"/>
    </w:rPr>
  </w:style>
  <w:style w:type="paragraph" w:customStyle="1" w:styleId="7E15F652134B46648D10FD5B3A37578E">
    <w:name w:val="7E15F652134B46648D10FD5B3A37578E"/>
    <w:rsid w:val="00C242EF"/>
    <w:rPr>
      <w:lang w:eastAsia="zh-CN"/>
    </w:rPr>
  </w:style>
  <w:style w:type="paragraph" w:customStyle="1" w:styleId="ACCD33A809AC416D8E8F1B6ACB056821">
    <w:name w:val="ACCD33A809AC416D8E8F1B6ACB056821"/>
    <w:rsid w:val="00C242EF"/>
    <w:rPr>
      <w:lang w:eastAsia="zh-CN"/>
    </w:rPr>
  </w:style>
  <w:style w:type="paragraph" w:customStyle="1" w:styleId="91D1A820ECE7401F8D048F0FCBE6594A">
    <w:name w:val="91D1A820ECE7401F8D048F0FCBE6594A"/>
    <w:rsid w:val="00C242EF"/>
    <w:rPr>
      <w:lang w:eastAsia="zh-CN"/>
    </w:rPr>
  </w:style>
  <w:style w:type="paragraph" w:customStyle="1" w:styleId="9638D6F3680044D0806263B918CD2CA9">
    <w:name w:val="9638D6F3680044D0806263B918CD2CA9"/>
    <w:rsid w:val="00C242EF"/>
    <w:rPr>
      <w:lang w:eastAsia="zh-CN"/>
    </w:rPr>
  </w:style>
  <w:style w:type="paragraph" w:customStyle="1" w:styleId="2D3FF3198C9C422C84315079BD1400A2">
    <w:name w:val="2D3FF3198C9C422C84315079BD1400A2"/>
    <w:rsid w:val="00C242EF"/>
    <w:rPr>
      <w:lang w:eastAsia="zh-CN"/>
    </w:rPr>
  </w:style>
  <w:style w:type="paragraph" w:customStyle="1" w:styleId="9EAF229E75B74F32951B26989BBD2811">
    <w:name w:val="9EAF229E75B74F32951B26989BBD2811"/>
    <w:rsid w:val="00C242EF"/>
    <w:rPr>
      <w:lang w:eastAsia="zh-CN"/>
    </w:rPr>
  </w:style>
  <w:style w:type="paragraph" w:customStyle="1" w:styleId="FFA6CC5B22C34ADAADC50E8F91975904">
    <w:name w:val="FFA6CC5B22C34ADAADC50E8F91975904"/>
    <w:rsid w:val="00C242EF"/>
    <w:rPr>
      <w:lang w:eastAsia="zh-CN"/>
    </w:rPr>
  </w:style>
  <w:style w:type="paragraph" w:customStyle="1" w:styleId="BEC19425BC6D4B128B21F5547D59D723">
    <w:name w:val="BEC19425BC6D4B128B21F5547D59D723"/>
    <w:rsid w:val="00C242EF"/>
    <w:rPr>
      <w:lang w:eastAsia="zh-CN"/>
    </w:rPr>
  </w:style>
  <w:style w:type="paragraph" w:customStyle="1" w:styleId="29BAFE8C39C84EB8875C9B659986A633">
    <w:name w:val="29BAFE8C39C84EB8875C9B659986A633"/>
    <w:rsid w:val="00C242EF"/>
    <w:rPr>
      <w:lang w:eastAsia="zh-CN"/>
    </w:rPr>
  </w:style>
  <w:style w:type="paragraph" w:customStyle="1" w:styleId="A08E3069AE8E49F785BA1751978CDF73">
    <w:name w:val="A08E3069AE8E49F785BA1751978CDF73"/>
    <w:rsid w:val="00C242EF"/>
    <w:rPr>
      <w:lang w:eastAsia="zh-CN"/>
    </w:rPr>
  </w:style>
  <w:style w:type="paragraph" w:customStyle="1" w:styleId="7375AEFB028C400ABC47B5635BD206A8">
    <w:name w:val="7375AEFB028C400ABC47B5635BD206A8"/>
    <w:rsid w:val="00C242EF"/>
    <w:rPr>
      <w:lang w:eastAsia="zh-CN"/>
    </w:rPr>
  </w:style>
  <w:style w:type="paragraph" w:customStyle="1" w:styleId="B1EB77D217544257A2A56FDB86AF83AD">
    <w:name w:val="B1EB77D217544257A2A56FDB86AF83AD"/>
    <w:rsid w:val="00C242EF"/>
    <w:rPr>
      <w:lang w:eastAsia="zh-CN"/>
    </w:rPr>
  </w:style>
  <w:style w:type="paragraph" w:customStyle="1" w:styleId="399713D3B4C54DF0B1A6B93FA1728D6F">
    <w:name w:val="399713D3B4C54DF0B1A6B93FA1728D6F"/>
    <w:rsid w:val="00C242EF"/>
    <w:rPr>
      <w:lang w:eastAsia="zh-CN"/>
    </w:rPr>
  </w:style>
  <w:style w:type="paragraph" w:customStyle="1" w:styleId="967709F899FB4935ACEC7B3B291A447F">
    <w:name w:val="967709F899FB4935ACEC7B3B291A447F"/>
    <w:rsid w:val="00C242EF"/>
    <w:rPr>
      <w:lang w:eastAsia="zh-CN"/>
    </w:rPr>
  </w:style>
  <w:style w:type="paragraph" w:customStyle="1" w:styleId="244526C1669E4284AC397B9B281383D1">
    <w:name w:val="244526C1669E4284AC397B9B281383D1"/>
    <w:rsid w:val="00C242EF"/>
    <w:rPr>
      <w:lang w:eastAsia="zh-CN"/>
    </w:rPr>
  </w:style>
  <w:style w:type="paragraph" w:customStyle="1" w:styleId="243F3FF126184E978D53A7AD5887F969">
    <w:name w:val="243F3FF126184E978D53A7AD5887F969"/>
    <w:rsid w:val="00C242EF"/>
    <w:rPr>
      <w:lang w:eastAsia="zh-CN"/>
    </w:rPr>
  </w:style>
  <w:style w:type="paragraph" w:customStyle="1" w:styleId="F78E983E2217430D9D203A066FAEC520">
    <w:name w:val="F78E983E2217430D9D203A066FAEC520"/>
    <w:rsid w:val="00C242EF"/>
    <w:rPr>
      <w:lang w:eastAsia="zh-CN"/>
    </w:rPr>
  </w:style>
  <w:style w:type="paragraph" w:customStyle="1" w:styleId="71C9A1E41DB7400EBE30C0CF08909360">
    <w:name w:val="71C9A1E41DB7400EBE30C0CF08909360"/>
    <w:rsid w:val="00C242EF"/>
    <w:rPr>
      <w:lang w:eastAsia="zh-CN"/>
    </w:rPr>
  </w:style>
  <w:style w:type="paragraph" w:customStyle="1" w:styleId="5C7D58BDEEC04507A923A2C4940B1B10">
    <w:name w:val="5C7D58BDEEC04507A923A2C4940B1B10"/>
    <w:rsid w:val="00C242EF"/>
    <w:rPr>
      <w:lang w:eastAsia="zh-CN"/>
    </w:rPr>
  </w:style>
  <w:style w:type="paragraph" w:customStyle="1" w:styleId="A7845A39380E4232ADDE3836C6CAAFB6">
    <w:name w:val="A7845A39380E4232ADDE3836C6CAAFB6"/>
    <w:rsid w:val="00C242EF"/>
    <w:rPr>
      <w:lang w:eastAsia="zh-CN"/>
    </w:rPr>
  </w:style>
  <w:style w:type="paragraph" w:customStyle="1" w:styleId="464E7D6ABEF74264B0702B1A769038F5">
    <w:name w:val="464E7D6ABEF74264B0702B1A769038F5"/>
    <w:rsid w:val="00C242EF"/>
    <w:rPr>
      <w:lang w:eastAsia="zh-CN"/>
    </w:rPr>
  </w:style>
  <w:style w:type="paragraph" w:customStyle="1" w:styleId="A026FBA6608045E7830A10B37F7C43D7">
    <w:name w:val="A026FBA6608045E7830A10B37F7C43D7"/>
    <w:rsid w:val="00C242EF"/>
    <w:rPr>
      <w:lang w:eastAsia="zh-CN"/>
    </w:rPr>
  </w:style>
  <w:style w:type="paragraph" w:customStyle="1" w:styleId="B2439BFF43FC4A169740E0B56DB99D61">
    <w:name w:val="B2439BFF43FC4A169740E0B56DB99D61"/>
    <w:rsid w:val="00C242EF"/>
    <w:rPr>
      <w:lang w:eastAsia="zh-CN"/>
    </w:rPr>
  </w:style>
  <w:style w:type="paragraph" w:customStyle="1" w:styleId="C89B3FBE53864915A589304566116D63">
    <w:name w:val="C89B3FBE53864915A589304566116D63"/>
    <w:rsid w:val="00C242EF"/>
    <w:rPr>
      <w:lang w:eastAsia="zh-CN"/>
    </w:rPr>
  </w:style>
  <w:style w:type="paragraph" w:customStyle="1" w:styleId="70E763A6BE524B78AC2A387AB8684DC8">
    <w:name w:val="70E763A6BE524B78AC2A387AB8684DC8"/>
    <w:rsid w:val="00C242EF"/>
    <w:rPr>
      <w:lang w:eastAsia="zh-CN"/>
    </w:rPr>
  </w:style>
  <w:style w:type="paragraph" w:customStyle="1" w:styleId="C41CA662B8474606A18EC981C6D5020F">
    <w:name w:val="C41CA662B8474606A18EC981C6D5020F"/>
    <w:rsid w:val="00C242EF"/>
    <w:rPr>
      <w:lang w:eastAsia="zh-CN"/>
    </w:rPr>
  </w:style>
  <w:style w:type="paragraph" w:customStyle="1" w:styleId="0E5FA81BD88D48D8B441025EB0DC2495">
    <w:name w:val="0E5FA81BD88D48D8B441025EB0DC2495"/>
    <w:rsid w:val="00C242EF"/>
    <w:rPr>
      <w:lang w:eastAsia="zh-CN"/>
    </w:rPr>
  </w:style>
  <w:style w:type="paragraph" w:customStyle="1" w:styleId="6AB5A8EF0F8546E89B033823D18C318A">
    <w:name w:val="6AB5A8EF0F8546E89B033823D18C318A"/>
    <w:rsid w:val="00C242EF"/>
    <w:rPr>
      <w:lang w:eastAsia="zh-CN"/>
    </w:rPr>
  </w:style>
  <w:style w:type="paragraph" w:customStyle="1" w:styleId="FD5D4E50EB414579AD1871119D4B0260">
    <w:name w:val="FD5D4E50EB414579AD1871119D4B0260"/>
    <w:rsid w:val="00C242EF"/>
    <w:rPr>
      <w:lang w:eastAsia="zh-CN"/>
    </w:rPr>
  </w:style>
  <w:style w:type="paragraph" w:customStyle="1" w:styleId="6A312AD813564EE5BB253D9E9F31537C">
    <w:name w:val="6A312AD813564EE5BB253D9E9F31537C"/>
    <w:rsid w:val="00C242EF"/>
    <w:rPr>
      <w:lang w:eastAsia="zh-CN"/>
    </w:rPr>
  </w:style>
  <w:style w:type="paragraph" w:customStyle="1" w:styleId="EF95344610924CE09CF5DD2E0CF51F04">
    <w:name w:val="EF95344610924CE09CF5DD2E0CF51F04"/>
    <w:rsid w:val="00C242EF"/>
    <w:rPr>
      <w:lang w:eastAsia="zh-CN"/>
    </w:rPr>
  </w:style>
  <w:style w:type="paragraph" w:customStyle="1" w:styleId="F743F0AE687A4C6689619E1AFABB14EF">
    <w:name w:val="F743F0AE687A4C6689619E1AFABB14EF"/>
    <w:rsid w:val="00C242EF"/>
    <w:rPr>
      <w:lang w:eastAsia="zh-CN"/>
    </w:rPr>
  </w:style>
  <w:style w:type="paragraph" w:customStyle="1" w:styleId="1B6527A312054A7AA534A405165B4B48">
    <w:name w:val="1B6527A312054A7AA534A405165B4B48"/>
    <w:rsid w:val="00C242EF"/>
    <w:rPr>
      <w:lang w:eastAsia="zh-CN"/>
    </w:rPr>
  </w:style>
  <w:style w:type="paragraph" w:customStyle="1" w:styleId="E0DAE8BD917349DD87900917232022FC">
    <w:name w:val="E0DAE8BD917349DD87900917232022FC"/>
    <w:rsid w:val="00C242EF"/>
    <w:rPr>
      <w:lang w:eastAsia="zh-CN"/>
    </w:rPr>
  </w:style>
  <w:style w:type="paragraph" w:customStyle="1" w:styleId="E203E0F779CE47A48619F76707CEA97A">
    <w:name w:val="E203E0F779CE47A48619F76707CEA97A"/>
    <w:rsid w:val="00C242EF"/>
    <w:rPr>
      <w:lang w:eastAsia="zh-CN"/>
    </w:rPr>
  </w:style>
  <w:style w:type="paragraph" w:customStyle="1" w:styleId="6DAF92C41DDD434C8F2AB238F3E8392D">
    <w:name w:val="6DAF92C41DDD434C8F2AB238F3E8392D"/>
    <w:rsid w:val="00C242EF"/>
    <w:rPr>
      <w:lang w:eastAsia="zh-CN"/>
    </w:rPr>
  </w:style>
  <w:style w:type="paragraph" w:customStyle="1" w:styleId="379E2D0876ED4719B8E2E35D5EA6FB6D">
    <w:name w:val="379E2D0876ED4719B8E2E35D5EA6FB6D"/>
    <w:rsid w:val="00C242EF"/>
    <w:rPr>
      <w:lang w:eastAsia="zh-CN"/>
    </w:rPr>
  </w:style>
  <w:style w:type="paragraph" w:customStyle="1" w:styleId="AE8BF7E1442E40A2A8B39EC5AB36072A">
    <w:name w:val="AE8BF7E1442E40A2A8B39EC5AB36072A"/>
    <w:rsid w:val="00C242EF"/>
    <w:rPr>
      <w:lang w:eastAsia="zh-CN"/>
    </w:rPr>
  </w:style>
  <w:style w:type="paragraph" w:customStyle="1" w:styleId="1BBE1456DE9644509C667681A8F9764C">
    <w:name w:val="1BBE1456DE9644509C667681A8F9764C"/>
    <w:rsid w:val="00C242EF"/>
    <w:rPr>
      <w:lang w:eastAsia="zh-CN"/>
    </w:rPr>
  </w:style>
  <w:style w:type="paragraph" w:customStyle="1" w:styleId="9F99B7CB2F22445095B6A756C91CAE08">
    <w:name w:val="9F99B7CB2F22445095B6A756C91CAE08"/>
    <w:rsid w:val="00C242EF"/>
    <w:rPr>
      <w:lang w:eastAsia="zh-CN"/>
    </w:rPr>
  </w:style>
  <w:style w:type="paragraph" w:customStyle="1" w:styleId="629D7701866F4F65BC0476C6FC9E36BB">
    <w:name w:val="629D7701866F4F65BC0476C6FC9E36BB"/>
    <w:rsid w:val="00C242EF"/>
    <w:rPr>
      <w:lang w:eastAsia="zh-CN"/>
    </w:rPr>
  </w:style>
  <w:style w:type="paragraph" w:customStyle="1" w:styleId="BDCAE0BC66644F90AD295DE1513A3481">
    <w:name w:val="BDCAE0BC66644F90AD295DE1513A3481"/>
    <w:rsid w:val="00C242EF"/>
    <w:rPr>
      <w:lang w:eastAsia="zh-CN"/>
    </w:rPr>
  </w:style>
  <w:style w:type="paragraph" w:customStyle="1" w:styleId="D8DFD384F22A463EBF90053E17D828B6">
    <w:name w:val="D8DFD384F22A463EBF90053E17D828B6"/>
    <w:rsid w:val="00C242EF"/>
    <w:rPr>
      <w:lang w:eastAsia="zh-CN"/>
    </w:rPr>
  </w:style>
  <w:style w:type="paragraph" w:customStyle="1" w:styleId="6117865230F84BFABCEA4E1F3BAC1786">
    <w:name w:val="6117865230F84BFABCEA4E1F3BAC1786"/>
    <w:rsid w:val="00C242EF"/>
    <w:rPr>
      <w:lang w:eastAsia="zh-CN"/>
    </w:rPr>
  </w:style>
  <w:style w:type="paragraph" w:customStyle="1" w:styleId="3553B75F9C334007AFE061BDE992FE30">
    <w:name w:val="3553B75F9C334007AFE061BDE992FE30"/>
    <w:rsid w:val="00C242EF"/>
    <w:rPr>
      <w:lang w:eastAsia="zh-CN"/>
    </w:rPr>
  </w:style>
  <w:style w:type="paragraph" w:customStyle="1" w:styleId="4CBE91C73D3E47959CBBBDB6E00418BA">
    <w:name w:val="4CBE91C73D3E47959CBBBDB6E00418BA"/>
    <w:rsid w:val="00C242EF"/>
    <w:rPr>
      <w:lang w:eastAsia="zh-CN"/>
    </w:rPr>
  </w:style>
  <w:style w:type="paragraph" w:customStyle="1" w:styleId="E6DF03DA2DEC43CDB76A8BCCD3B85811">
    <w:name w:val="E6DF03DA2DEC43CDB76A8BCCD3B85811"/>
    <w:rsid w:val="00C242EF"/>
    <w:rPr>
      <w:lang w:eastAsia="zh-CN"/>
    </w:rPr>
  </w:style>
  <w:style w:type="paragraph" w:customStyle="1" w:styleId="B9EAA27AB35A4630893D03A67FCD032C">
    <w:name w:val="B9EAA27AB35A4630893D03A67FCD032C"/>
    <w:rsid w:val="00C242EF"/>
    <w:rPr>
      <w:lang w:eastAsia="zh-CN"/>
    </w:rPr>
  </w:style>
  <w:style w:type="paragraph" w:customStyle="1" w:styleId="2A5C26A56B9947CBA5D54E0D8C17AC01">
    <w:name w:val="2A5C26A56B9947CBA5D54E0D8C17AC01"/>
    <w:rsid w:val="00C242EF"/>
    <w:rPr>
      <w:lang w:eastAsia="zh-CN"/>
    </w:rPr>
  </w:style>
  <w:style w:type="paragraph" w:customStyle="1" w:styleId="41E62D0318FB41A497E2390B86E51765">
    <w:name w:val="41E62D0318FB41A497E2390B86E51765"/>
    <w:rsid w:val="00C242EF"/>
    <w:rPr>
      <w:lang w:eastAsia="zh-CN"/>
    </w:rPr>
  </w:style>
  <w:style w:type="paragraph" w:customStyle="1" w:styleId="3E2DFEDF5CAC4CC0BAA8C22548FA444C">
    <w:name w:val="3E2DFEDF5CAC4CC0BAA8C22548FA444C"/>
    <w:rsid w:val="00C242EF"/>
    <w:rPr>
      <w:lang w:eastAsia="zh-CN"/>
    </w:rPr>
  </w:style>
  <w:style w:type="paragraph" w:customStyle="1" w:styleId="8333399F0DF443328190568704AAD914">
    <w:name w:val="8333399F0DF443328190568704AAD914"/>
    <w:rsid w:val="00C242EF"/>
    <w:rPr>
      <w:lang w:eastAsia="zh-CN"/>
    </w:rPr>
  </w:style>
  <w:style w:type="paragraph" w:customStyle="1" w:styleId="121708BF4B474C99A171AA5D30D97D15">
    <w:name w:val="121708BF4B474C99A171AA5D30D97D15"/>
    <w:rsid w:val="00C242EF"/>
    <w:rPr>
      <w:lang w:eastAsia="zh-CN"/>
    </w:rPr>
  </w:style>
  <w:style w:type="paragraph" w:customStyle="1" w:styleId="B8484FA60F964947A452E70980BC74D0">
    <w:name w:val="B8484FA60F964947A452E70980BC74D0"/>
    <w:rsid w:val="00C242EF"/>
    <w:rPr>
      <w:lang w:eastAsia="zh-CN"/>
    </w:rPr>
  </w:style>
  <w:style w:type="paragraph" w:customStyle="1" w:styleId="64B1B30F68CC436CA2455F589BA160AC">
    <w:name w:val="64B1B30F68CC436CA2455F589BA160AC"/>
    <w:rsid w:val="00C242EF"/>
    <w:rPr>
      <w:lang w:eastAsia="zh-CN"/>
    </w:rPr>
  </w:style>
  <w:style w:type="paragraph" w:customStyle="1" w:styleId="F2B6D4EC3B0D48C6BBF630B74413DFF3">
    <w:name w:val="F2B6D4EC3B0D48C6BBF630B74413DFF3"/>
    <w:rsid w:val="00C242EF"/>
    <w:rPr>
      <w:lang w:eastAsia="zh-CN"/>
    </w:rPr>
  </w:style>
  <w:style w:type="paragraph" w:customStyle="1" w:styleId="B18F05527386499F845A8D4AA6401E3E">
    <w:name w:val="B18F05527386499F845A8D4AA6401E3E"/>
    <w:rsid w:val="00C242EF"/>
    <w:rPr>
      <w:lang w:eastAsia="zh-CN"/>
    </w:rPr>
  </w:style>
  <w:style w:type="paragraph" w:customStyle="1" w:styleId="FD1A56AFCE544300B12240A5A5A3A697">
    <w:name w:val="FD1A56AFCE544300B12240A5A5A3A697"/>
    <w:rsid w:val="00C242EF"/>
    <w:rPr>
      <w:lang w:eastAsia="zh-CN"/>
    </w:rPr>
  </w:style>
  <w:style w:type="paragraph" w:customStyle="1" w:styleId="3191E8473C184D2D8D0AAE0BE399BD58">
    <w:name w:val="3191E8473C184D2D8D0AAE0BE399BD58"/>
    <w:rsid w:val="00C242EF"/>
    <w:rPr>
      <w:lang w:eastAsia="zh-CN"/>
    </w:rPr>
  </w:style>
  <w:style w:type="paragraph" w:customStyle="1" w:styleId="CB504534ED8540C9A0B6D0ED7C9594A9">
    <w:name w:val="CB504534ED8540C9A0B6D0ED7C9594A9"/>
    <w:rsid w:val="00C242EF"/>
    <w:rPr>
      <w:lang w:eastAsia="zh-CN"/>
    </w:rPr>
  </w:style>
  <w:style w:type="paragraph" w:customStyle="1" w:styleId="EF3D8520C399408F956941FCBAA56D0A">
    <w:name w:val="EF3D8520C399408F956941FCBAA56D0A"/>
    <w:rsid w:val="00C242EF"/>
    <w:rPr>
      <w:lang w:eastAsia="zh-CN"/>
    </w:rPr>
  </w:style>
  <w:style w:type="paragraph" w:customStyle="1" w:styleId="4E6DDEBB3D86472CB4CEC0A49C5D4E01">
    <w:name w:val="4E6DDEBB3D86472CB4CEC0A49C5D4E01"/>
    <w:rsid w:val="00C242EF"/>
    <w:rPr>
      <w:lang w:eastAsia="zh-CN"/>
    </w:rPr>
  </w:style>
  <w:style w:type="paragraph" w:customStyle="1" w:styleId="F7B1AE5A73994FF988747E79581BC433">
    <w:name w:val="F7B1AE5A73994FF988747E79581BC433"/>
    <w:rsid w:val="00C242EF"/>
    <w:rPr>
      <w:lang w:eastAsia="zh-CN"/>
    </w:rPr>
  </w:style>
  <w:style w:type="paragraph" w:customStyle="1" w:styleId="FFB6BF69B6D14EB8A7DE92156D850062">
    <w:name w:val="FFB6BF69B6D14EB8A7DE92156D850062"/>
    <w:rsid w:val="00C242EF"/>
    <w:rPr>
      <w:lang w:eastAsia="zh-CN"/>
    </w:rPr>
  </w:style>
  <w:style w:type="paragraph" w:customStyle="1" w:styleId="08D671A2735B41AFA741CF0D1886C912">
    <w:name w:val="08D671A2735B41AFA741CF0D1886C912"/>
    <w:rsid w:val="00C242EF"/>
    <w:rPr>
      <w:lang w:eastAsia="zh-CN"/>
    </w:rPr>
  </w:style>
  <w:style w:type="paragraph" w:customStyle="1" w:styleId="7C99FA2370A242C3B655A57D0FD1852B">
    <w:name w:val="7C99FA2370A242C3B655A57D0FD1852B"/>
    <w:rsid w:val="00C242EF"/>
    <w:rPr>
      <w:lang w:eastAsia="zh-CN"/>
    </w:rPr>
  </w:style>
  <w:style w:type="paragraph" w:customStyle="1" w:styleId="FDC4834BCE20411EABD76C5D85FB5FC6">
    <w:name w:val="FDC4834BCE20411EABD76C5D85FB5FC6"/>
    <w:rsid w:val="00C242EF"/>
    <w:rPr>
      <w:lang w:eastAsia="zh-CN"/>
    </w:rPr>
  </w:style>
  <w:style w:type="paragraph" w:customStyle="1" w:styleId="9C93269441E24FE6A7C57D024E099234">
    <w:name w:val="9C93269441E24FE6A7C57D024E099234"/>
    <w:rsid w:val="00C242EF"/>
    <w:rPr>
      <w:lang w:eastAsia="zh-CN"/>
    </w:rPr>
  </w:style>
  <w:style w:type="paragraph" w:customStyle="1" w:styleId="311D555A3B3642EE9C96486D4946BE6B">
    <w:name w:val="311D555A3B3642EE9C96486D4946BE6B"/>
    <w:rsid w:val="00C242EF"/>
    <w:rPr>
      <w:lang w:eastAsia="zh-CN"/>
    </w:rPr>
  </w:style>
  <w:style w:type="paragraph" w:customStyle="1" w:styleId="692DFF030F9A4582A5F441438F52BB36">
    <w:name w:val="692DFF030F9A4582A5F441438F52BB36"/>
    <w:rsid w:val="00C242EF"/>
    <w:rPr>
      <w:lang w:eastAsia="zh-CN"/>
    </w:rPr>
  </w:style>
  <w:style w:type="paragraph" w:customStyle="1" w:styleId="5FACDED69BED4033A3EB43DEA7E0DE78">
    <w:name w:val="5FACDED69BED4033A3EB43DEA7E0DE78"/>
    <w:rsid w:val="00C242EF"/>
    <w:rPr>
      <w:lang w:eastAsia="zh-CN"/>
    </w:rPr>
  </w:style>
  <w:style w:type="paragraph" w:customStyle="1" w:styleId="532CE2B212A6460382A911B66C19568C">
    <w:name w:val="532CE2B212A6460382A911B66C19568C"/>
    <w:rsid w:val="00C242EF"/>
    <w:rPr>
      <w:lang w:eastAsia="zh-CN"/>
    </w:rPr>
  </w:style>
  <w:style w:type="paragraph" w:customStyle="1" w:styleId="1FDCA0A66F3D4230BBFC0119E3E97DA7">
    <w:name w:val="1FDCA0A66F3D4230BBFC0119E3E97DA7"/>
    <w:rsid w:val="00C242EF"/>
    <w:rPr>
      <w:lang w:eastAsia="zh-CN"/>
    </w:rPr>
  </w:style>
  <w:style w:type="paragraph" w:customStyle="1" w:styleId="B12554E3DD2946A19C23719B6752C656">
    <w:name w:val="B12554E3DD2946A19C23719B6752C656"/>
    <w:rsid w:val="00C242EF"/>
    <w:rPr>
      <w:lang w:eastAsia="zh-CN"/>
    </w:rPr>
  </w:style>
  <w:style w:type="paragraph" w:customStyle="1" w:styleId="7B53B98CD16F4711BA22080AE5E9EE01">
    <w:name w:val="7B53B98CD16F4711BA22080AE5E9EE01"/>
    <w:rsid w:val="00C242EF"/>
    <w:rPr>
      <w:lang w:eastAsia="zh-CN"/>
    </w:rPr>
  </w:style>
  <w:style w:type="paragraph" w:customStyle="1" w:styleId="F1622A6FB0C94818AEBFDE9BFBA0DDCD">
    <w:name w:val="F1622A6FB0C94818AEBFDE9BFBA0DDCD"/>
    <w:rsid w:val="00C242EF"/>
    <w:rPr>
      <w:lang w:eastAsia="zh-CN"/>
    </w:rPr>
  </w:style>
  <w:style w:type="paragraph" w:customStyle="1" w:styleId="F9CDBAC8C9934361A7C1B35EF9955EFD">
    <w:name w:val="F9CDBAC8C9934361A7C1B35EF9955EFD"/>
    <w:rsid w:val="00C242EF"/>
    <w:rPr>
      <w:lang w:eastAsia="zh-CN"/>
    </w:rPr>
  </w:style>
  <w:style w:type="paragraph" w:customStyle="1" w:styleId="C11F4A26650545BEAE14CA0AF5800867">
    <w:name w:val="C11F4A26650545BEAE14CA0AF5800867"/>
    <w:rsid w:val="00C242EF"/>
    <w:rPr>
      <w:lang w:eastAsia="zh-CN"/>
    </w:rPr>
  </w:style>
  <w:style w:type="paragraph" w:customStyle="1" w:styleId="993E2A73B3164A96AE124C7E4C9C26A6">
    <w:name w:val="993E2A73B3164A96AE124C7E4C9C26A6"/>
    <w:rsid w:val="00C242EF"/>
    <w:rPr>
      <w:lang w:eastAsia="zh-CN"/>
    </w:rPr>
  </w:style>
  <w:style w:type="paragraph" w:customStyle="1" w:styleId="F4AA6049D5994458805D85F033BE6B7A">
    <w:name w:val="F4AA6049D5994458805D85F033BE6B7A"/>
    <w:rsid w:val="00C242EF"/>
    <w:rPr>
      <w:lang w:eastAsia="zh-CN"/>
    </w:rPr>
  </w:style>
  <w:style w:type="paragraph" w:customStyle="1" w:styleId="AB0580F001714E2B8B41F59F876ECF70">
    <w:name w:val="AB0580F001714E2B8B41F59F876ECF70"/>
    <w:rsid w:val="00C242EF"/>
    <w:rPr>
      <w:lang w:eastAsia="zh-CN"/>
    </w:rPr>
  </w:style>
  <w:style w:type="paragraph" w:customStyle="1" w:styleId="98CD35D1FDA84EFBB10393D5A127E20E">
    <w:name w:val="98CD35D1FDA84EFBB10393D5A127E20E"/>
    <w:rsid w:val="00C242EF"/>
    <w:rPr>
      <w:lang w:eastAsia="zh-CN"/>
    </w:rPr>
  </w:style>
  <w:style w:type="paragraph" w:customStyle="1" w:styleId="E9CCF44D80C140AD9A3354C0EC27A8B8">
    <w:name w:val="E9CCF44D80C140AD9A3354C0EC27A8B8"/>
    <w:rsid w:val="00C242EF"/>
    <w:rPr>
      <w:lang w:eastAsia="zh-CN"/>
    </w:rPr>
  </w:style>
  <w:style w:type="paragraph" w:customStyle="1" w:styleId="A5A4BD6113DA4D7BA93DE8ECA6B44A30">
    <w:name w:val="A5A4BD6113DA4D7BA93DE8ECA6B44A30"/>
    <w:rsid w:val="00C242EF"/>
    <w:rPr>
      <w:lang w:eastAsia="zh-CN"/>
    </w:rPr>
  </w:style>
  <w:style w:type="paragraph" w:customStyle="1" w:styleId="9D24F801AAB04ACA908F9501C253BF4F">
    <w:name w:val="9D24F801AAB04ACA908F9501C253BF4F"/>
    <w:rsid w:val="00C242EF"/>
    <w:rPr>
      <w:lang w:eastAsia="zh-CN"/>
    </w:rPr>
  </w:style>
  <w:style w:type="paragraph" w:customStyle="1" w:styleId="39380C9CAB524EEE9472529CF2B6E2C7">
    <w:name w:val="39380C9CAB524EEE9472529CF2B6E2C7"/>
    <w:rsid w:val="00C242EF"/>
    <w:rPr>
      <w:lang w:eastAsia="zh-CN"/>
    </w:rPr>
  </w:style>
  <w:style w:type="paragraph" w:customStyle="1" w:styleId="F2F037F146484E81AC326504D9FEF771">
    <w:name w:val="F2F037F146484E81AC326504D9FEF771"/>
    <w:rsid w:val="00C242EF"/>
    <w:rPr>
      <w:lang w:eastAsia="zh-CN"/>
    </w:rPr>
  </w:style>
  <w:style w:type="paragraph" w:customStyle="1" w:styleId="619126A206EA45FE9209F11600843EE9">
    <w:name w:val="619126A206EA45FE9209F11600843EE9"/>
    <w:rsid w:val="00C242EF"/>
    <w:rPr>
      <w:lang w:eastAsia="zh-CN"/>
    </w:rPr>
  </w:style>
  <w:style w:type="paragraph" w:customStyle="1" w:styleId="1D6ED51457DB4F159C3846BC00D8A472">
    <w:name w:val="1D6ED51457DB4F159C3846BC00D8A472"/>
    <w:rsid w:val="00C242EF"/>
    <w:rPr>
      <w:lang w:eastAsia="zh-CN"/>
    </w:rPr>
  </w:style>
  <w:style w:type="paragraph" w:customStyle="1" w:styleId="56899D62277047FFB6EBB2F765BA4176">
    <w:name w:val="56899D62277047FFB6EBB2F765BA4176"/>
    <w:rsid w:val="00C242EF"/>
    <w:rPr>
      <w:lang w:eastAsia="zh-CN"/>
    </w:rPr>
  </w:style>
  <w:style w:type="paragraph" w:customStyle="1" w:styleId="616F323B40394F5C9E31CD1CBD986C6C">
    <w:name w:val="616F323B40394F5C9E31CD1CBD986C6C"/>
    <w:rsid w:val="00C242EF"/>
    <w:rPr>
      <w:lang w:eastAsia="zh-CN"/>
    </w:rPr>
  </w:style>
  <w:style w:type="paragraph" w:customStyle="1" w:styleId="C7D5B4C5393440C6B7D34C8F9FA97C4F">
    <w:name w:val="C7D5B4C5393440C6B7D34C8F9FA97C4F"/>
    <w:rsid w:val="00C242EF"/>
    <w:rPr>
      <w:lang w:eastAsia="zh-CN"/>
    </w:rPr>
  </w:style>
  <w:style w:type="paragraph" w:customStyle="1" w:styleId="F58B9B78DE884D12B3E95FEAB19F059B">
    <w:name w:val="F58B9B78DE884D12B3E95FEAB19F059B"/>
    <w:rsid w:val="00C242EF"/>
    <w:rPr>
      <w:lang w:eastAsia="zh-CN"/>
    </w:rPr>
  </w:style>
  <w:style w:type="paragraph" w:customStyle="1" w:styleId="A6CB6E34664F410FB398DF63BDD3B7C5">
    <w:name w:val="A6CB6E34664F410FB398DF63BDD3B7C5"/>
    <w:rsid w:val="00C242EF"/>
    <w:rPr>
      <w:lang w:eastAsia="zh-CN"/>
    </w:rPr>
  </w:style>
  <w:style w:type="paragraph" w:customStyle="1" w:styleId="4E67FE96BF0C4FD18A2B317DFB47F6D4">
    <w:name w:val="4E67FE96BF0C4FD18A2B317DFB47F6D4"/>
    <w:rsid w:val="00C242EF"/>
    <w:rPr>
      <w:lang w:eastAsia="zh-CN"/>
    </w:rPr>
  </w:style>
  <w:style w:type="paragraph" w:customStyle="1" w:styleId="E54C4F5BD87E4CDA9C88827C0875642B">
    <w:name w:val="E54C4F5BD87E4CDA9C88827C0875642B"/>
    <w:rsid w:val="00C242EF"/>
    <w:rPr>
      <w:lang w:eastAsia="zh-CN"/>
    </w:rPr>
  </w:style>
  <w:style w:type="paragraph" w:customStyle="1" w:styleId="38C550F62274477C90EE022196A53C4E">
    <w:name w:val="38C550F62274477C90EE022196A53C4E"/>
    <w:rsid w:val="00C242EF"/>
    <w:rPr>
      <w:lang w:eastAsia="zh-CN"/>
    </w:rPr>
  </w:style>
  <w:style w:type="paragraph" w:customStyle="1" w:styleId="FCA19610148F4010A1384A28E4DA7E25">
    <w:name w:val="FCA19610148F4010A1384A28E4DA7E25"/>
    <w:rsid w:val="00C242EF"/>
    <w:rPr>
      <w:lang w:eastAsia="zh-CN"/>
    </w:rPr>
  </w:style>
  <w:style w:type="paragraph" w:customStyle="1" w:styleId="F0E8533250974439A3FD13B2F4BD84CE">
    <w:name w:val="F0E8533250974439A3FD13B2F4BD84CE"/>
    <w:rsid w:val="00C242EF"/>
    <w:rPr>
      <w:lang w:eastAsia="zh-CN"/>
    </w:rPr>
  </w:style>
  <w:style w:type="paragraph" w:customStyle="1" w:styleId="D22894F425BA4704B6A2281B48B9F3A6">
    <w:name w:val="D22894F425BA4704B6A2281B48B9F3A6"/>
    <w:rsid w:val="00C242EF"/>
    <w:rPr>
      <w:lang w:eastAsia="zh-CN"/>
    </w:rPr>
  </w:style>
  <w:style w:type="paragraph" w:customStyle="1" w:styleId="7CFE2FE4588A4BD794852214E6477307">
    <w:name w:val="7CFE2FE4588A4BD794852214E6477307"/>
    <w:rsid w:val="00C242EF"/>
    <w:rPr>
      <w:lang w:eastAsia="zh-CN"/>
    </w:rPr>
  </w:style>
  <w:style w:type="paragraph" w:customStyle="1" w:styleId="BFB6A70693A24189B8512B2184C8499E">
    <w:name w:val="BFB6A70693A24189B8512B2184C8499E"/>
    <w:rsid w:val="00C242EF"/>
    <w:rPr>
      <w:lang w:eastAsia="zh-CN"/>
    </w:rPr>
  </w:style>
  <w:style w:type="paragraph" w:customStyle="1" w:styleId="FF54B044DC444106A48B7E6C1A949E81">
    <w:name w:val="FF54B044DC444106A48B7E6C1A949E81"/>
    <w:rsid w:val="00C242EF"/>
    <w:rPr>
      <w:lang w:eastAsia="zh-CN"/>
    </w:rPr>
  </w:style>
  <w:style w:type="paragraph" w:customStyle="1" w:styleId="531DA06138F44E3D938F01EC55813804">
    <w:name w:val="531DA06138F44E3D938F01EC55813804"/>
    <w:rsid w:val="00C242EF"/>
    <w:rPr>
      <w:lang w:eastAsia="zh-CN"/>
    </w:rPr>
  </w:style>
  <w:style w:type="paragraph" w:customStyle="1" w:styleId="C69AEFBE2E084138B8311E5B7A4C3563">
    <w:name w:val="C69AEFBE2E084138B8311E5B7A4C3563"/>
    <w:rsid w:val="00C242EF"/>
    <w:rPr>
      <w:lang w:eastAsia="zh-CN"/>
    </w:rPr>
  </w:style>
  <w:style w:type="paragraph" w:customStyle="1" w:styleId="4F858946FC914E4F952A3E268A35D9B8">
    <w:name w:val="4F858946FC914E4F952A3E268A35D9B8"/>
    <w:rsid w:val="00C242EF"/>
    <w:rPr>
      <w:lang w:eastAsia="zh-CN"/>
    </w:rPr>
  </w:style>
  <w:style w:type="paragraph" w:customStyle="1" w:styleId="2CEB4E81BA6D4963B82A9EC3512695C1">
    <w:name w:val="2CEB4E81BA6D4963B82A9EC3512695C1"/>
    <w:rsid w:val="00C242EF"/>
    <w:rPr>
      <w:lang w:eastAsia="zh-CN"/>
    </w:rPr>
  </w:style>
  <w:style w:type="paragraph" w:customStyle="1" w:styleId="575E6009F642413CB648B35954458F44">
    <w:name w:val="575E6009F642413CB648B35954458F44"/>
    <w:rsid w:val="00C242EF"/>
    <w:rPr>
      <w:lang w:eastAsia="zh-CN"/>
    </w:rPr>
  </w:style>
  <w:style w:type="paragraph" w:customStyle="1" w:styleId="C5EF3AEB26394033861650F2BAAF9E8C">
    <w:name w:val="C5EF3AEB26394033861650F2BAAF9E8C"/>
    <w:rsid w:val="00C242EF"/>
    <w:rPr>
      <w:lang w:eastAsia="zh-CN"/>
    </w:rPr>
  </w:style>
  <w:style w:type="paragraph" w:customStyle="1" w:styleId="21667A04E4EE42448ED82842ACA3D670">
    <w:name w:val="21667A04E4EE42448ED82842ACA3D670"/>
    <w:rsid w:val="00C242EF"/>
    <w:rPr>
      <w:lang w:eastAsia="zh-CN"/>
    </w:rPr>
  </w:style>
  <w:style w:type="paragraph" w:customStyle="1" w:styleId="F5BF62371DA2476E844E5E69AD8DA813">
    <w:name w:val="F5BF62371DA2476E844E5E69AD8DA813"/>
    <w:rsid w:val="00C242EF"/>
    <w:rPr>
      <w:lang w:eastAsia="zh-CN"/>
    </w:rPr>
  </w:style>
  <w:style w:type="paragraph" w:customStyle="1" w:styleId="00688255F3D74BA28A04CA27D04FEAD8">
    <w:name w:val="00688255F3D74BA28A04CA27D04FEAD8"/>
    <w:rsid w:val="00C242EF"/>
    <w:rPr>
      <w:lang w:eastAsia="zh-CN"/>
    </w:rPr>
  </w:style>
  <w:style w:type="paragraph" w:customStyle="1" w:styleId="62AAF1B428C94FA49B11356D17895E95">
    <w:name w:val="62AAF1B428C94FA49B11356D17895E95"/>
    <w:rsid w:val="00C242EF"/>
    <w:rPr>
      <w:lang w:eastAsia="zh-CN"/>
    </w:rPr>
  </w:style>
  <w:style w:type="paragraph" w:customStyle="1" w:styleId="43F51C47D52345C2AADE391C5140E797">
    <w:name w:val="43F51C47D52345C2AADE391C5140E797"/>
    <w:rsid w:val="00C242EF"/>
    <w:rPr>
      <w:lang w:eastAsia="zh-CN"/>
    </w:rPr>
  </w:style>
  <w:style w:type="paragraph" w:customStyle="1" w:styleId="77AAD497CCCE4110BF5B3484EBAF1717">
    <w:name w:val="77AAD497CCCE4110BF5B3484EBAF1717"/>
    <w:rsid w:val="00C242EF"/>
    <w:rPr>
      <w:lang w:eastAsia="zh-CN"/>
    </w:rPr>
  </w:style>
  <w:style w:type="paragraph" w:customStyle="1" w:styleId="7EE95C1E7333498793C99A9D02CDFEE8">
    <w:name w:val="7EE95C1E7333498793C99A9D02CDFEE8"/>
    <w:rsid w:val="00C242EF"/>
    <w:rPr>
      <w:lang w:eastAsia="zh-CN"/>
    </w:rPr>
  </w:style>
  <w:style w:type="paragraph" w:customStyle="1" w:styleId="FEF173EDE4CA4A8FB23F18A35B4A465C">
    <w:name w:val="FEF173EDE4CA4A8FB23F18A35B4A465C"/>
    <w:rsid w:val="00C242EF"/>
    <w:rPr>
      <w:lang w:eastAsia="zh-CN"/>
    </w:rPr>
  </w:style>
  <w:style w:type="paragraph" w:customStyle="1" w:styleId="835FCA8EA68544F8B9D7FE83A762A826">
    <w:name w:val="835FCA8EA68544F8B9D7FE83A762A826"/>
    <w:rsid w:val="00C242EF"/>
    <w:rPr>
      <w:lang w:eastAsia="zh-CN"/>
    </w:rPr>
  </w:style>
  <w:style w:type="paragraph" w:customStyle="1" w:styleId="7948201642004AD98FED9D92D93F9418">
    <w:name w:val="7948201642004AD98FED9D92D93F9418"/>
    <w:rsid w:val="00C242EF"/>
    <w:rPr>
      <w:lang w:eastAsia="zh-CN"/>
    </w:rPr>
  </w:style>
  <w:style w:type="paragraph" w:customStyle="1" w:styleId="CF9C787FE4FD4BF98E848E60E99246D7">
    <w:name w:val="CF9C787FE4FD4BF98E848E60E99246D7"/>
    <w:rsid w:val="00C242EF"/>
    <w:rPr>
      <w:lang w:eastAsia="zh-CN"/>
    </w:rPr>
  </w:style>
  <w:style w:type="paragraph" w:customStyle="1" w:styleId="2C7F998CD0EC47D39DFBE917A4BB58A7">
    <w:name w:val="2C7F998CD0EC47D39DFBE917A4BB58A7"/>
    <w:rsid w:val="00C242EF"/>
    <w:rPr>
      <w:lang w:eastAsia="zh-CN"/>
    </w:rPr>
  </w:style>
  <w:style w:type="paragraph" w:customStyle="1" w:styleId="4C9FBABB04F14702B1A0950B091D8A17">
    <w:name w:val="4C9FBABB04F14702B1A0950B091D8A17"/>
    <w:rsid w:val="00C242EF"/>
    <w:rPr>
      <w:lang w:eastAsia="zh-CN"/>
    </w:rPr>
  </w:style>
  <w:style w:type="paragraph" w:customStyle="1" w:styleId="92B2E68D743A441E8B77DB5C0601C586">
    <w:name w:val="92B2E68D743A441E8B77DB5C0601C586"/>
    <w:rsid w:val="00C242EF"/>
    <w:rPr>
      <w:lang w:eastAsia="zh-CN"/>
    </w:rPr>
  </w:style>
  <w:style w:type="paragraph" w:customStyle="1" w:styleId="9E960E7C32404910975FA8338BC0EC77">
    <w:name w:val="9E960E7C32404910975FA8338BC0EC77"/>
    <w:rsid w:val="00C242EF"/>
    <w:rPr>
      <w:lang w:eastAsia="zh-CN"/>
    </w:rPr>
  </w:style>
  <w:style w:type="paragraph" w:customStyle="1" w:styleId="0C13E54FD82C46499D3DB713A6EB0A49">
    <w:name w:val="0C13E54FD82C46499D3DB713A6EB0A49"/>
    <w:rsid w:val="00C242EF"/>
    <w:rPr>
      <w:lang w:eastAsia="zh-CN"/>
    </w:rPr>
  </w:style>
  <w:style w:type="paragraph" w:customStyle="1" w:styleId="442E0B619FFC468A963022B6BCB4FC95">
    <w:name w:val="442E0B619FFC468A963022B6BCB4FC95"/>
    <w:rsid w:val="00C242EF"/>
    <w:rPr>
      <w:lang w:eastAsia="zh-CN"/>
    </w:rPr>
  </w:style>
  <w:style w:type="paragraph" w:customStyle="1" w:styleId="C6E3225C2B524B9B881AACC6BA63678A">
    <w:name w:val="C6E3225C2B524B9B881AACC6BA63678A"/>
    <w:rsid w:val="00C242EF"/>
    <w:rPr>
      <w:lang w:eastAsia="zh-CN"/>
    </w:rPr>
  </w:style>
  <w:style w:type="paragraph" w:customStyle="1" w:styleId="22A5B2FCC7E04E0B86326FC38B3358C5">
    <w:name w:val="22A5B2FCC7E04E0B86326FC38B3358C5"/>
    <w:rsid w:val="00C242EF"/>
    <w:rPr>
      <w:lang w:eastAsia="zh-CN"/>
    </w:rPr>
  </w:style>
  <w:style w:type="paragraph" w:customStyle="1" w:styleId="B9482BD495C44773AA7DE1FF9AE3FD60">
    <w:name w:val="B9482BD495C44773AA7DE1FF9AE3FD60"/>
    <w:rsid w:val="00C242EF"/>
    <w:rPr>
      <w:lang w:eastAsia="zh-CN"/>
    </w:rPr>
  </w:style>
  <w:style w:type="paragraph" w:customStyle="1" w:styleId="98681A303FEF4D7A8684EBB01FB0F6DB">
    <w:name w:val="98681A303FEF4D7A8684EBB01FB0F6DB"/>
    <w:rsid w:val="00C242EF"/>
    <w:rPr>
      <w:lang w:eastAsia="zh-CN"/>
    </w:rPr>
  </w:style>
  <w:style w:type="paragraph" w:customStyle="1" w:styleId="25E25BD0F11F4579A6364D51BD981F24">
    <w:name w:val="25E25BD0F11F4579A6364D51BD981F24"/>
    <w:rsid w:val="00C242EF"/>
    <w:rPr>
      <w:lang w:eastAsia="zh-CN"/>
    </w:rPr>
  </w:style>
  <w:style w:type="paragraph" w:customStyle="1" w:styleId="375389C4816D422CAA61411FF97E0289">
    <w:name w:val="375389C4816D422CAA61411FF97E0289"/>
    <w:rsid w:val="00C242EF"/>
    <w:rPr>
      <w:lang w:eastAsia="zh-CN"/>
    </w:rPr>
  </w:style>
  <w:style w:type="paragraph" w:customStyle="1" w:styleId="44784A48BF8D4F43B17832A631A31F17">
    <w:name w:val="44784A48BF8D4F43B17832A631A31F17"/>
    <w:rsid w:val="00C242EF"/>
    <w:rPr>
      <w:lang w:eastAsia="zh-CN"/>
    </w:rPr>
  </w:style>
  <w:style w:type="paragraph" w:customStyle="1" w:styleId="FA610FFE701F47809F39C2A02F95B961">
    <w:name w:val="FA610FFE701F47809F39C2A02F95B961"/>
    <w:rsid w:val="00C242EF"/>
    <w:rPr>
      <w:lang w:eastAsia="zh-CN"/>
    </w:rPr>
  </w:style>
  <w:style w:type="paragraph" w:customStyle="1" w:styleId="03D44DC3018A4AE2A418DA79395E7BD3">
    <w:name w:val="03D44DC3018A4AE2A418DA79395E7BD3"/>
    <w:rsid w:val="00C242EF"/>
    <w:rPr>
      <w:lang w:eastAsia="zh-CN"/>
    </w:rPr>
  </w:style>
  <w:style w:type="paragraph" w:customStyle="1" w:styleId="E16F782BE26443318CE90BE0F47FB268">
    <w:name w:val="E16F782BE26443318CE90BE0F47FB268"/>
    <w:rsid w:val="00C242EF"/>
    <w:rPr>
      <w:lang w:eastAsia="zh-CN"/>
    </w:rPr>
  </w:style>
  <w:style w:type="paragraph" w:customStyle="1" w:styleId="0F4187611F064550A998E24C84970D58">
    <w:name w:val="0F4187611F064550A998E24C84970D58"/>
    <w:rsid w:val="00C242EF"/>
    <w:rPr>
      <w:lang w:eastAsia="zh-CN"/>
    </w:rPr>
  </w:style>
  <w:style w:type="paragraph" w:customStyle="1" w:styleId="AF48D7669614456D9107B2169831237F">
    <w:name w:val="AF48D7669614456D9107B2169831237F"/>
    <w:rsid w:val="00C242EF"/>
    <w:rPr>
      <w:lang w:eastAsia="zh-CN"/>
    </w:rPr>
  </w:style>
  <w:style w:type="paragraph" w:customStyle="1" w:styleId="9BB6F1313CA54522805A527F3CAE2126">
    <w:name w:val="9BB6F1313CA54522805A527F3CAE2126"/>
    <w:rsid w:val="00C242EF"/>
    <w:rPr>
      <w:lang w:eastAsia="zh-CN"/>
    </w:rPr>
  </w:style>
  <w:style w:type="paragraph" w:customStyle="1" w:styleId="1DAAA95A24B44D79933F706F245108CD">
    <w:name w:val="1DAAA95A24B44D79933F706F245108CD"/>
    <w:rsid w:val="00C242EF"/>
    <w:rPr>
      <w:lang w:eastAsia="zh-CN"/>
    </w:rPr>
  </w:style>
  <w:style w:type="paragraph" w:customStyle="1" w:styleId="ADF7BF5B77004456828273B52071BEFF">
    <w:name w:val="ADF7BF5B77004456828273B52071BEFF"/>
    <w:rsid w:val="00C242EF"/>
    <w:rPr>
      <w:lang w:eastAsia="zh-CN"/>
    </w:rPr>
  </w:style>
  <w:style w:type="paragraph" w:customStyle="1" w:styleId="ED536FF9D96B4ED4AB0ADBBC9FFD8D83">
    <w:name w:val="ED536FF9D96B4ED4AB0ADBBC9FFD8D83"/>
    <w:rsid w:val="00C242EF"/>
    <w:rPr>
      <w:lang w:eastAsia="zh-CN"/>
    </w:rPr>
  </w:style>
  <w:style w:type="paragraph" w:customStyle="1" w:styleId="842367FC5EAD4991A5AEB8B061F5A47A">
    <w:name w:val="842367FC5EAD4991A5AEB8B061F5A47A"/>
    <w:rsid w:val="00C242EF"/>
    <w:rPr>
      <w:lang w:eastAsia="zh-CN"/>
    </w:rPr>
  </w:style>
  <w:style w:type="paragraph" w:customStyle="1" w:styleId="50D6522339EF4A64864C405E5B0425D1">
    <w:name w:val="50D6522339EF4A64864C405E5B0425D1"/>
    <w:rsid w:val="00C242EF"/>
    <w:rPr>
      <w:lang w:eastAsia="zh-CN"/>
    </w:rPr>
  </w:style>
  <w:style w:type="paragraph" w:customStyle="1" w:styleId="84A7830AFF11465FB9BD55E9B73A045A">
    <w:name w:val="84A7830AFF11465FB9BD55E9B73A045A"/>
    <w:rsid w:val="00C242EF"/>
    <w:rPr>
      <w:lang w:eastAsia="zh-CN"/>
    </w:rPr>
  </w:style>
  <w:style w:type="paragraph" w:customStyle="1" w:styleId="DE2CD499E27D4B8D95DDC05D6D1FC9B3">
    <w:name w:val="DE2CD499E27D4B8D95DDC05D6D1FC9B3"/>
    <w:rsid w:val="00C242EF"/>
    <w:rPr>
      <w:lang w:eastAsia="zh-CN"/>
    </w:rPr>
  </w:style>
  <w:style w:type="paragraph" w:customStyle="1" w:styleId="A883B6CFE8CC4F38B226ED7409429156">
    <w:name w:val="A883B6CFE8CC4F38B226ED7409429156"/>
    <w:rsid w:val="00C242EF"/>
    <w:rPr>
      <w:lang w:eastAsia="zh-CN"/>
    </w:rPr>
  </w:style>
  <w:style w:type="paragraph" w:customStyle="1" w:styleId="2B3BD66F45EA4A15B02FECCFBA1B8FFB">
    <w:name w:val="2B3BD66F45EA4A15B02FECCFBA1B8FFB"/>
    <w:rsid w:val="00C242EF"/>
    <w:rPr>
      <w:lang w:eastAsia="zh-CN"/>
    </w:rPr>
  </w:style>
  <w:style w:type="paragraph" w:customStyle="1" w:styleId="2E372A288F8B4C1D9E4C7A5E01EAD4DE">
    <w:name w:val="2E372A288F8B4C1D9E4C7A5E01EAD4DE"/>
    <w:rsid w:val="00C242EF"/>
    <w:rPr>
      <w:lang w:eastAsia="zh-CN"/>
    </w:rPr>
  </w:style>
  <w:style w:type="paragraph" w:customStyle="1" w:styleId="FE34DCFC273D4F57BD5C55BE79708A68">
    <w:name w:val="FE34DCFC273D4F57BD5C55BE79708A68"/>
    <w:rsid w:val="00C242EF"/>
    <w:rPr>
      <w:lang w:eastAsia="zh-CN"/>
    </w:rPr>
  </w:style>
  <w:style w:type="paragraph" w:customStyle="1" w:styleId="BD10186E083245FEBFF7DD1CE1B453FA">
    <w:name w:val="BD10186E083245FEBFF7DD1CE1B453FA"/>
    <w:rsid w:val="00C242EF"/>
    <w:rPr>
      <w:lang w:eastAsia="zh-CN"/>
    </w:rPr>
  </w:style>
  <w:style w:type="paragraph" w:customStyle="1" w:styleId="E8D51FB72E2E473D91231688F6039293">
    <w:name w:val="E8D51FB72E2E473D91231688F6039293"/>
    <w:rsid w:val="00C242EF"/>
    <w:rPr>
      <w:lang w:eastAsia="zh-CN"/>
    </w:rPr>
  </w:style>
  <w:style w:type="paragraph" w:customStyle="1" w:styleId="F1D309FD15B6407D85AE8EB43E171007">
    <w:name w:val="F1D309FD15B6407D85AE8EB43E171007"/>
    <w:rsid w:val="00C242EF"/>
    <w:rPr>
      <w:lang w:eastAsia="zh-CN"/>
    </w:rPr>
  </w:style>
  <w:style w:type="paragraph" w:customStyle="1" w:styleId="0E5A53149CDD4F449722E5E075BFE9D8">
    <w:name w:val="0E5A53149CDD4F449722E5E075BFE9D8"/>
    <w:rsid w:val="00C242EF"/>
    <w:rPr>
      <w:lang w:eastAsia="zh-CN"/>
    </w:rPr>
  </w:style>
  <w:style w:type="paragraph" w:customStyle="1" w:styleId="E1EF2EBDE44648CA8AD8EC0BD73F6129">
    <w:name w:val="E1EF2EBDE44648CA8AD8EC0BD73F6129"/>
    <w:rsid w:val="00C242EF"/>
    <w:rPr>
      <w:lang w:eastAsia="zh-CN"/>
    </w:rPr>
  </w:style>
  <w:style w:type="paragraph" w:customStyle="1" w:styleId="9B529842B208430CA42575DA1D2B9BC0">
    <w:name w:val="9B529842B208430CA42575DA1D2B9BC0"/>
    <w:rsid w:val="00C242EF"/>
    <w:rPr>
      <w:lang w:eastAsia="zh-CN"/>
    </w:rPr>
  </w:style>
  <w:style w:type="paragraph" w:customStyle="1" w:styleId="E68BAAC6C9464148A367D4AA8079E9A0">
    <w:name w:val="E68BAAC6C9464148A367D4AA8079E9A0"/>
    <w:rsid w:val="00C242EF"/>
    <w:rPr>
      <w:lang w:eastAsia="zh-CN"/>
    </w:rPr>
  </w:style>
  <w:style w:type="paragraph" w:customStyle="1" w:styleId="1B0DE1FED84E4CE8B72A1DF5489EE4D8">
    <w:name w:val="1B0DE1FED84E4CE8B72A1DF5489EE4D8"/>
    <w:rsid w:val="00C242EF"/>
    <w:rPr>
      <w:lang w:eastAsia="zh-CN"/>
    </w:rPr>
  </w:style>
  <w:style w:type="paragraph" w:customStyle="1" w:styleId="282ED681A8F3496F8B38F9C9997AF8D1">
    <w:name w:val="282ED681A8F3496F8B38F9C9997AF8D1"/>
    <w:rsid w:val="00C242EF"/>
    <w:rPr>
      <w:lang w:eastAsia="zh-CN"/>
    </w:rPr>
  </w:style>
  <w:style w:type="paragraph" w:customStyle="1" w:styleId="7AFABB8E9ED948EC817C4038A3160F80">
    <w:name w:val="7AFABB8E9ED948EC817C4038A3160F80"/>
    <w:rsid w:val="00C242EF"/>
    <w:rPr>
      <w:lang w:eastAsia="zh-CN"/>
    </w:rPr>
  </w:style>
  <w:style w:type="paragraph" w:customStyle="1" w:styleId="69D31C955FA9478399844CC30B1DD425">
    <w:name w:val="69D31C955FA9478399844CC30B1DD425"/>
    <w:rsid w:val="00C242EF"/>
    <w:rPr>
      <w:lang w:eastAsia="zh-CN"/>
    </w:rPr>
  </w:style>
  <w:style w:type="paragraph" w:customStyle="1" w:styleId="5B376BA5CC6948F3BF15B3A1C8779360">
    <w:name w:val="5B376BA5CC6948F3BF15B3A1C8779360"/>
    <w:rsid w:val="00C242EF"/>
    <w:rPr>
      <w:lang w:eastAsia="zh-CN"/>
    </w:rPr>
  </w:style>
  <w:style w:type="paragraph" w:customStyle="1" w:styleId="2AA205F01543407EA2BDBE1316BFA5F5">
    <w:name w:val="2AA205F01543407EA2BDBE1316BFA5F5"/>
    <w:rsid w:val="00C242EF"/>
    <w:rPr>
      <w:lang w:eastAsia="zh-CN"/>
    </w:rPr>
  </w:style>
  <w:style w:type="paragraph" w:customStyle="1" w:styleId="E1F349FB47F54943B04A44C5FC624A5C">
    <w:name w:val="E1F349FB47F54943B04A44C5FC624A5C"/>
    <w:rsid w:val="00C242EF"/>
    <w:rPr>
      <w:lang w:eastAsia="zh-CN"/>
    </w:rPr>
  </w:style>
  <w:style w:type="paragraph" w:customStyle="1" w:styleId="220A5F04B670450F89285DD8A0A24501">
    <w:name w:val="220A5F04B670450F89285DD8A0A24501"/>
    <w:rsid w:val="00C242EF"/>
    <w:rPr>
      <w:lang w:eastAsia="zh-CN"/>
    </w:rPr>
  </w:style>
  <w:style w:type="paragraph" w:customStyle="1" w:styleId="31174E1F72BB4D5FA380AFB44FEF30DB">
    <w:name w:val="31174E1F72BB4D5FA380AFB44FEF30DB"/>
    <w:rsid w:val="00C242EF"/>
    <w:rPr>
      <w:lang w:eastAsia="zh-CN"/>
    </w:rPr>
  </w:style>
  <w:style w:type="paragraph" w:customStyle="1" w:styleId="356A34A5EA5A464B8F088303529AAB6E">
    <w:name w:val="356A34A5EA5A464B8F088303529AAB6E"/>
    <w:rsid w:val="00C242EF"/>
    <w:rPr>
      <w:lang w:eastAsia="zh-CN"/>
    </w:rPr>
  </w:style>
  <w:style w:type="paragraph" w:customStyle="1" w:styleId="1E5EFE6EF11D40638F5A569000F46D66">
    <w:name w:val="1E5EFE6EF11D40638F5A569000F46D66"/>
    <w:rsid w:val="00C242EF"/>
    <w:rPr>
      <w:lang w:eastAsia="zh-CN"/>
    </w:rPr>
  </w:style>
  <w:style w:type="paragraph" w:customStyle="1" w:styleId="3F7E639B9194457BB18DC98B36524038">
    <w:name w:val="3F7E639B9194457BB18DC98B36524038"/>
    <w:rsid w:val="00C242EF"/>
    <w:rPr>
      <w:lang w:eastAsia="zh-CN"/>
    </w:rPr>
  </w:style>
  <w:style w:type="paragraph" w:customStyle="1" w:styleId="5EE066863A694DDC96D5A63028C32AFB">
    <w:name w:val="5EE066863A694DDC96D5A63028C32AFB"/>
    <w:rsid w:val="00C242EF"/>
    <w:rPr>
      <w:lang w:eastAsia="zh-CN"/>
    </w:rPr>
  </w:style>
  <w:style w:type="paragraph" w:customStyle="1" w:styleId="A394B46FC3914FAA86B0EDDA674EAE79">
    <w:name w:val="A394B46FC3914FAA86B0EDDA674EAE79"/>
    <w:rsid w:val="00C242EF"/>
    <w:rPr>
      <w:lang w:eastAsia="zh-CN"/>
    </w:rPr>
  </w:style>
  <w:style w:type="paragraph" w:customStyle="1" w:styleId="06A6599812104A23BF10703410436733">
    <w:name w:val="06A6599812104A23BF10703410436733"/>
    <w:rsid w:val="00C242EF"/>
    <w:rPr>
      <w:lang w:eastAsia="zh-CN"/>
    </w:rPr>
  </w:style>
  <w:style w:type="paragraph" w:customStyle="1" w:styleId="50736415B2944859BC43C733FE338DB9">
    <w:name w:val="50736415B2944859BC43C733FE338DB9"/>
    <w:rsid w:val="00C242EF"/>
    <w:rPr>
      <w:lang w:eastAsia="zh-CN"/>
    </w:rPr>
  </w:style>
  <w:style w:type="paragraph" w:customStyle="1" w:styleId="D9BD2BACBFC74447A0EB48AA22217320">
    <w:name w:val="D9BD2BACBFC74447A0EB48AA22217320"/>
    <w:rsid w:val="00C242EF"/>
    <w:rPr>
      <w:lang w:eastAsia="zh-CN"/>
    </w:rPr>
  </w:style>
  <w:style w:type="paragraph" w:customStyle="1" w:styleId="11734FEF1AC2406984495C44935F802B">
    <w:name w:val="11734FEF1AC2406984495C44935F802B"/>
    <w:rsid w:val="00C242EF"/>
    <w:rPr>
      <w:lang w:eastAsia="zh-CN"/>
    </w:rPr>
  </w:style>
  <w:style w:type="paragraph" w:customStyle="1" w:styleId="EF0B3AFD4D6B4D9E9935A34BDF9AC56D">
    <w:name w:val="EF0B3AFD4D6B4D9E9935A34BDF9AC56D"/>
    <w:rsid w:val="00C242EF"/>
    <w:rPr>
      <w:lang w:eastAsia="zh-CN"/>
    </w:rPr>
  </w:style>
  <w:style w:type="paragraph" w:customStyle="1" w:styleId="6C0B7E004ABC48A4B75F2D3916E2ECB8">
    <w:name w:val="6C0B7E004ABC48A4B75F2D3916E2ECB8"/>
    <w:rsid w:val="00C242EF"/>
    <w:rPr>
      <w:lang w:eastAsia="zh-CN"/>
    </w:rPr>
  </w:style>
  <w:style w:type="paragraph" w:customStyle="1" w:styleId="A5599AA759EA4B0893670575A54007ED">
    <w:name w:val="A5599AA759EA4B0893670575A54007ED"/>
    <w:rsid w:val="00C242EF"/>
    <w:rPr>
      <w:lang w:eastAsia="zh-CN"/>
    </w:rPr>
  </w:style>
  <w:style w:type="paragraph" w:customStyle="1" w:styleId="ADBC1AD064574A758840FD4BA206D846">
    <w:name w:val="ADBC1AD064574A758840FD4BA206D846"/>
    <w:rsid w:val="00C242EF"/>
    <w:rPr>
      <w:lang w:eastAsia="zh-CN"/>
    </w:rPr>
  </w:style>
  <w:style w:type="paragraph" w:customStyle="1" w:styleId="56BB5882A6824CFCB5F73C88DAA8C0E3">
    <w:name w:val="56BB5882A6824CFCB5F73C88DAA8C0E3"/>
    <w:rsid w:val="00C242EF"/>
    <w:rPr>
      <w:lang w:eastAsia="zh-CN"/>
    </w:rPr>
  </w:style>
  <w:style w:type="paragraph" w:customStyle="1" w:styleId="2A8DB2E7A47A41D293A40B4CF416D299">
    <w:name w:val="2A8DB2E7A47A41D293A40B4CF416D299"/>
    <w:rsid w:val="00C242EF"/>
    <w:rPr>
      <w:lang w:eastAsia="zh-CN"/>
    </w:rPr>
  </w:style>
  <w:style w:type="paragraph" w:customStyle="1" w:styleId="13AD8F1653A3425EB325B90ADCE9AD2E">
    <w:name w:val="13AD8F1653A3425EB325B90ADCE9AD2E"/>
    <w:rsid w:val="00C242EF"/>
    <w:rPr>
      <w:lang w:eastAsia="zh-CN"/>
    </w:rPr>
  </w:style>
  <w:style w:type="paragraph" w:customStyle="1" w:styleId="3F858172D4754EF3A34B289FD0FCC4D5">
    <w:name w:val="3F858172D4754EF3A34B289FD0FCC4D5"/>
    <w:rsid w:val="00C242EF"/>
    <w:rPr>
      <w:lang w:eastAsia="zh-CN"/>
    </w:rPr>
  </w:style>
  <w:style w:type="paragraph" w:customStyle="1" w:styleId="2DE3DB2DE70C45ED9A98B8F21CF6971A">
    <w:name w:val="2DE3DB2DE70C45ED9A98B8F21CF6971A"/>
    <w:rsid w:val="00C242EF"/>
    <w:rPr>
      <w:lang w:eastAsia="zh-CN"/>
    </w:rPr>
  </w:style>
  <w:style w:type="paragraph" w:customStyle="1" w:styleId="FF3E89A16C3144AD8FF2EF9709AB2EA5">
    <w:name w:val="FF3E89A16C3144AD8FF2EF9709AB2EA5"/>
    <w:rsid w:val="00C242EF"/>
    <w:rPr>
      <w:lang w:eastAsia="zh-CN"/>
    </w:rPr>
  </w:style>
  <w:style w:type="paragraph" w:customStyle="1" w:styleId="1E1425EE95A84D528039B05D202C046D">
    <w:name w:val="1E1425EE95A84D528039B05D202C046D"/>
    <w:rsid w:val="00C242EF"/>
    <w:rPr>
      <w:lang w:eastAsia="zh-CN"/>
    </w:rPr>
  </w:style>
  <w:style w:type="paragraph" w:customStyle="1" w:styleId="A14B843FB5D549C58B945BC05763B693">
    <w:name w:val="A14B843FB5D549C58B945BC05763B693"/>
    <w:rsid w:val="00C242EF"/>
    <w:rPr>
      <w:lang w:eastAsia="zh-CN"/>
    </w:rPr>
  </w:style>
  <w:style w:type="paragraph" w:customStyle="1" w:styleId="FA6A777B731C4BD589ED5F6B59172407">
    <w:name w:val="FA6A777B731C4BD589ED5F6B59172407"/>
    <w:rsid w:val="00C242EF"/>
    <w:rPr>
      <w:lang w:eastAsia="zh-CN"/>
    </w:rPr>
  </w:style>
  <w:style w:type="paragraph" w:customStyle="1" w:styleId="B08F911D90F64D0F85886D58AB149FE8">
    <w:name w:val="B08F911D90F64D0F85886D58AB149FE8"/>
    <w:rsid w:val="00C242EF"/>
    <w:rPr>
      <w:lang w:eastAsia="zh-CN"/>
    </w:rPr>
  </w:style>
  <w:style w:type="paragraph" w:customStyle="1" w:styleId="A187D06EB80C4058B08418567435AD00">
    <w:name w:val="A187D06EB80C4058B08418567435AD00"/>
    <w:rsid w:val="00C242EF"/>
    <w:rPr>
      <w:lang w:eastAsia="zh-CN"/>
    </w:rPr>
  </w:style>
  <w:style w:type="paragraph" w:customStyle="1" w:styleId="F8B7892A15164C79A7AF5BC3ADD0E9F2">
    <w:name w:val="F8B7892A15164C79A7AF5BC3ADD0E9F2"/>
    <w:rsid w:val="00C242EF"/>
    <w:rPr>
      <w:lang w:eastAsia="zh-CN"/>
    </w:rPr>
  </w:style>
  <w:style w:type="paragraph" w:customStyle="1" w:styleId="18C33E7A436D4B97A7AF7C29F73BE05A">
    <w:name w:val="18C33E7A436D4B97A7AF7C29F73BE05A"/>
    <w:rsid w:val="00C242EF"/>
    <w:rPr>
      <w:lang w:eastAsia="zh-CN"/>
    </w:rPr>
  </w:style>
  <w:style w:type="paragraph" w:customStyle="1" w:styleId="40A7857B5CD64D1586C21C7ED439E810">
    <w:name w:val="40A7857B5CD64D1586C21C7ED439E810"/>
    <w:rsid w:val="00C242EF"/>
    <w:rPr>
      <w:lang w:eastAsia="zh-CN"/>
    </w:rPr>
  </w:style>
  <w:style w:type="paragraph" w:customStyle="1" w:styleId="586FF0A6093C4475B788B64B1B967D67">
    <w:name w:val="586FF0A6093C4475B788B64B1B967D67"/>
    <w:rsid w:val="00C242EF"/>
    <w:rPr>
      <w:lang w:eastAsia="zh-CN"/>
    </w:rPr>
  </w:style>
  <w:style w:type="paragraph" w:customStyle="1" w:styleId="029190F0A98F4DAE9447B5D47D6E8179">
    <w:name w:val="029190F0A98F4DAE9447B5D47D6E8179"/>
    <w:rsid w:val="00C242EF"/>
    <w:rPr>
      <w:lang w:eastAsia="zh-CN"/>
    </w:rPr>
  </w:style>
  <w:style w:type="paragraph" w:customStyle="1" w:styleId="59DBF6E8B14C473DACB307004E6A1C1D">
    <w:name w:val="59DBF6E8B14C473DACB307004E6A1C1D"/>
    <w:rsid w:val="00C242EF"/>
    <w:rPr>
      <w:lang w:eastAsia="zh-CN"/>
    </w:rPr>
  </w:style>
  <w:style w:type="paragraph" w:customStyle="1" w:styleId="99A2C31D2CA14A92A795B8E0007F7FD0">
    <w:name w:val="99A2C31D2CA14A92A795B8E0007F7FD0"/>
    <w:rsid w:val="00C242EF"/>
    <w:rPr>
      <w:lang w:eastAsia="zh-CN"/>
    </w:rPr>
  </w:style>
  <w:style w:type="paragraph" w:customStyle="1" w:styleId="06934A1E83FA48EC98FE9AE929B89B74">
    <w:name w:val="06934A1E83FA48EC98FE9AE929B89B74"/>
    <w:rsid w:val="00C242EF"/>
    <w:rPr>
      <w:lang w:eastAsia="zh-CN"/>
    </w:rPr>
  </w:style>
  <w:style w:type="paragraph" w:customStyle="1" w:styleId="57509FEB7721469D83646B69BAA1A507">
    <w:name w:val="57509FEB7721469D83646B69BAA1A507"/>
    <w:rsid w:val="00C242EF"/>
    <w:rPr>
      <w:lang w:eastAsia="zh-CN"/>
    </w:rPr>
  </w:style>
  <w:style w:type="paragraph" w:customStyle="1" w:styleId="017B148A43B341518C63F1203C690A8E">
    <w:name w:val="017B148A43B341518C63F1203C690A8E"/>
    <w:rsid w:val="00C242EF"/>
    <w:rPr>
      <w:lang w:eastAsia="zh-CN"/>
    </w:rPr>
  </w:style>
  <w:style w:type="paragraph" w:customStyle="1" w:styleId="212CCE0003F04DFF88A4994C77DBF99F">
    <w:name w:val="212CCE0003F04DFF88A4994C77DBF99F"/>
    <w:rsid w:val="00C242EF"/>
    <w:rPr>
      <w:lang w:eastAsia="zh-CN"/>
    </w:rPr>
  </w:style>
  <w:style w:type="paragraph" w:customStyle="1" w:styleId="19E8A836D8AB40AFA8A6A53AC72E9274">
    <w:name w:val="19E8A836D8AB40AFA8A6A53AC72E9274"/>
    <w:rsid w:val="00C242EF"/>
    <w:rPr>
      <w:lang w:eastAsia="zh-CN"/>
    </w:rPr>
  </w:style>
  <w:style w:type="paragraph" w:customStyle="1" w:styleId="AFCC936FF81448CFA3E7471409613BD7">
    <w:name w:val="AFCC936FF81448CFA3E7471409613BD7"/>
    <w:rsid w:val="00C242EF"/>
    <w:rPr>
      <w:lang w:eastAsia="zh-CN"/>
    </w:rPr>
  </w:style>
  <w:style w:type="paragraph" w:customStyle="1" w:styleId="960FC48925F1401CA29AD45CF1221E04">
    <w:name w:val="960FC48925F1401CA29AD45CF1221E04"/>
    <w:rsid w:val="00C242EF"/>
    <w:rPr>
      <w:lang w:eastAsia="zh-CN"/>
    </w:rPr>
  </w:style>
  <w:style w:type="paragraph" w:customStyle="1" w:styleId="AA42EAD135744834AC8D4E4690768751">
    <w:name w:val="AA42EAD135744834AC8D4E4690768751"/>
    <w:rsid w:val="00C242EF"/>
    <w:rPr>
      <w:lang w:eastAsia="zh-CN"/>
    </w:rPr>
  </w:style>
  <w:style w:type="paragraph" w:customStyle="1" w:styleId="9F41F1513F1147DB96C0C4A0FA02AC83">
    <w:name w:val="9F41F1513F1147DB96C0C4A0FA02AC83"/>
    <w:rsid w:val="00C242EF"/>
    <w:rPr>
      <w:lang w:eastAsia="zh-CN"/>
    </w:rPr>
  </w:style>
  <w:style w:type="paragraph" w:customStyle="1" w:styleId="3F02299F997C49539C483D19B68784D5">
    <w:name w:val="3F02299F997C49539C483D19B68784D5"/>
    <w:rsid w:val="00C242EF"/>
    <w:rPr>
      <w:lang w:eastAsia="zh-CN"/>
    </w:rPr>
  </w:style>
  <w:style w:type="paragraph" w:customStyle="1" w:styleId="C8870C862BEC4D42858FCF7060E91600">
    <w:name w:val="C8870C862BEC4D42858FCF7060E91600"/>
    <w:rsid w:val="00C242EF"/>
    <w:rPr>
      <w:lang w:eastAsia="zh-CN"/>
    </w:rPr>
  </w:style>
  <w:style w:type="paragraph" w:customStyle="1" w:styleId="4DB83E6719E54F05B52EF4E0466AA3C1">
    <w:name w:val="4DB83E6719E54F05B52EF4E0466AA3C1"/>
    <w:rsid w:val="00C242EF"/>
    <w:rPr>
      <w:lang w:eastAsia="zh-CN"/>
    </w:rPr>
  </w:style>
  <w:style w:type="paragraph" w:customStyle="1" w:styleId="3397B3C8B05D4492B15A9AAE94968B19">
    <w:name w:val="3397B3C8B05D4492B15A9AAE94968B19"/>
    <w:rsid w:val="00C242EF"/>
    <w:rPr>
      <w:lang w:eastAsia="zh-CN"/>
    </w:rPr>
  </w:style>
  <w:style w:type="paragraph" w:customStyle="1" w:styleId="331BD6A47C5D486693AC600CF0FEB4B3">
    <w:name w:val="331BD6A47C5D486693AC600CF0FEB4B3"/>
    <w:rsid w:val="00C242EF"/>
    <w:rPr>
      <w:lang w:eastAsia="zh-CN"/>
    </w:rPr>
  </w:style>
  <w:style w:type="paragraph" w:customStyle="1" w:styleId="2E2DE0E75F6F42AC9BA009008E847145">
    <w:name w:val="2E2DE0E75F6F42AC9BA009008E847145"/>
    <w:rsid w:val="00C242EF"/>
    <w:rPr>
      <w:lang w:eastAsia="zh-CN"/>
    </w:rPr>
  </w:style>
  <w:style w:type="paragraph" w:customStyle="1" w:styleId="983750DB16F8462EA72FC414A89018CA">
    <w:name w:val="983750DB16F8462EA72FC414A89018CA"/>
    <w:rsid w:val="00C242EF"/>
    <w:rPr>
      <w:lang w:eastAsia="zh-CN"/>
    </w:rPr>
  </w:style>
  <w:style w:type="paragraph" w:customStyle="1" w:styleId="38485437A2E24C689202B3C2ACA7282A">
    <w:name w:val="38485437A2E24C689202B3C2ACA7282A"/>
    <w:rsid w:val="00C242EF"/>
    <w:rPr>
      <w:lang w:eastAsia="zh-CN"/>
    </w:rPr>
  </w:style>
  <w:style w:type="paragraph" w:customStyle="1" w:styleId="27B4D355AC764061B470EBE3DE0ABB82">
    <w:name w:val="27B4D355AC764061B470EBE3DE0ABB82"/>
    <w:rsid w:val="00C242EF"/>
    <w:rPr>
      <w:lang w:eastAsia="zh-CN"/>
    </w:rPr>
  </w:style>
  <w:style w:type="paragraph" w:customStyle="1" w:styleId="660E313463E14BFCB3ECDA4FE326E40B">
    <w:name w:val="660E313463E14BFCB3ECDA4FE326E40B"/>
    <w:rsid w:val="00C242EF"/>
    <w:rPr>
      <w:lang w:eastAsia="zh-CN"/>
    </w:rPr>
  </w:style>
  <w:style w:type="paragraph" w:customStyle="1" w:styleId="F466695B967F403DAF037D6B05A54893">
    <w:name w:val="F466695B967F403DAF037D6B05A54893"/>
    <w:rsid w:val="00C242EF"/>
    <w:rPr>
      <w:lang w:eastAsia="zh-CN"/>
    </w:rPr>
  </w:style>
  <w:style w:type="paragraph" w:customStyle="1" w:styleId="DAFD129CF4CC4415B1EED35449B424D4">
    <w:name w:val="DAFD129CF4CC4415B1EED35449B424D4"/>
    <w:rsid w:val="00C242EF"/>
    <w:rPr>
      <w:lang w:eastAsia="zh-CN"/>
    </w:rPr>
  </w:style>
  <w:style w:type="paragraph" w:customStyle="1" w:styleId="A1F9A52FD39D468AB15236E8AD746C17">
    <w:name w:val="A1F9A52FD39D468AB15236E8AD746C17"/>
    <w:rsid w:val="00C242EF"/>
    <w:rPr>
      <w:lang w:eastAsia="zh-CN"/>
    </w:rPr>
  </w:style>
  <w:style w:type="paragraph" w:customStyle="1" w:styleId="0891D7232A474B30B33215D78D7983FA">
    <w:name w:val="0891D7232A474B30B33215D78D7983FA"/>
    <w:rsid w:val="00C242EF"/>
    <w:rPr>
      <w:lang w:eastAsia="zh-CN"/>
    </w:rPr>
  </w:style>
  <w:style w:type="paragraph" w:customStyle="1" w:styleId="8837695CD6EA499FACF3756261E84CE4">
    <w:name w:val="8837695CD6EA499FACF3756261E84CE4"/>
    <w:rsid w:val="00C242EF"/>
    <w:rPr>
      <w:lang w:eastAsia="zh-CN"/>
    </w:rPr>
  </w:style>
  <w:style w:type="paragraph" w:customStyle="1" w:styleId="DA07C85B69924F1C925B49AA39B21242">
    <w:name w:val="DA07C85B69924F1C925B49AA39B21242"/>
    <w:rsid w:val="00C242EF"/>
    <w:rPr>
      <w:lang w:eastAsia="zh-CN"/>
    </w:rPr>
  </w:style>
  <w:style w:type="paragraph" w:customStyle="1" w:styleId="3D289014217B461BA4BFE407805577E4">
    <w:name w:val="3D289014217B461BA4BFE407805577E4"/>
    <w:rsid w:val="00C242EF"/>
    <w:rPr>
      <w:lang w:eastAsia="zh-CN"/>
    </w:rPr>
  </w:style>
  <w:style w:type="paragraph" w:customStyle="1" w:styleId="FE0859B6225442D78ADB5C08A0946A10">
    <w:name w:val="FE0859B6225442D78ADB5C08A0946A10"/>
    <w:rsid w:val="00C242EF"/>
    <w:rPr>
      <w:lang w:eastAsia="zh-CN"/>
    </w:rPr>
  </w:style>
  <w:style w:type="paragraph" w:customStyle="1" w:styleId="CE29074291A74FD6B81943A59D09DCE4">
    <w:name w:val="CE29074291A74FD6B81943A59D09DCE4"/>
    <w:rsid w:val="00C242EF"/>
    <w:rPr>
      <w:lang w:eastAsia="zh-CN"/>
    </w:rPr>
  </w:style>
  <w:style w:type="paragraph" w:customStyle="1" w:styleId="292CB5D05553469B90F24D479EFC94FE">
    <w:name w:val="292CB5D05553469B90F24D479EFC94FE"/>
    <w:rsid w:val="00C242EF"/>
    <w:rPr>
      <w:lang w:eastAsia="zh-CN"/>
    </w:rPr>
  </w:style>
  <w:style w:type="paragraph" w:customStyle="1" w:styleId="A6F403927E8A4C719D57D57A1FC4C804">
    <w:name w:val="A6F403927E8A4C719D57D57A1FC4C804"/>
    <w:rsid w:val="00C242EF"/>
    <w:rPr>
      <w:lang w:eastAsia="zh-CN"/>
    </w:rPr>
  </w:style>
  <w:style w:type="paragraph" w:customStyle="1" w:styleId="D0429F34183446D1A6DBF5D146E7473A">
    <w:name w:val="D0429F34183446D1A6DBF5D146E7473A"/>
    <w:rsid w:val="00C242EF"/>
    <w:rPr>
      <w:lang w:eastAsia="zh-CN"/>
    </w:rPr>
  </w:style>
  <w:style w:type="paragraph" w:customStyle="1" w:styleId="2950DD68FDCA490AACB0F630F19B432C">
    <w:name w:val="2950DD68FDCA490AACB0F630F19B432C"/>
    <w:rsid w:val="00C242EF"/>
    <w:rPr>
      <w:lang w:eastAsia="zh-CN"/>
    </w:rPr>
  </w:style>
  <w:style w:type="paragraph" w:customStyle="1" w:styleId="3F698A5C7C414933A4CAE623703E8DA4">
    <w:name w:val="3F698A5C7C414933A4CAE623703E8DA4"/>
    <w:rsid w:val="00C242EF"/>
    <w:rPr>
      <w:lang w:eastAsia="zh-CN"/>
    </w:rPr>
  </w:style>
  <w:style w:type="paragraph" w:customStyle="1" w:styleId="7609147460A848B9AD73E3FAB174C22E">
    <w:name w:val="7609147460A848B9AD73E3FAB174C22E"/>
    <w:rsid w:val="00C242EF"/>
    <w:rPr>
      <w:lang w:eastAsia="zh-CN"/>
    </w:rPr>
  </w:style>
  <w:style w:type="paragraph" w:customStyle="1" w:styleId="A1BC8E11D018425884989607CC07754E">
    <w:name w:val="A1BC8E11D018425884989607CC07754E"/>
    <w:rsid w:val="00C242EF"/>
    <w:rPr>
      <w:lang w:eastAsia="zh-CN"/>
    </w:rPr>
  </w:style>
  <w:style w:type="paragraph" w:customStyle="1" w:styleId="30604DC7299B4A08A8F1B43613F09D42">
    <w:name w:val="30604DC7299B4A08A8F1B43613F09D42"/>
    <w:rsid w:val="00C242EF"/>
    <w:rPr>
      <w:lang w:eastAsia="zh-CN"/>
    </w:rPr>
  </w:style>
  <w:style w:type="paragraph" w:customStyle="1" w:styleId="4F3A245C6EA84CA7AFCC141D960D5B3E">
    <w:name w:val="4F3A245C6EA84CA7AFCC141D960D5B3E"/>
    <w:rsid w:val="00C242EF"/>
    <w:rPr>
      <w:lang w:eastAsia="zh-CN"/>
    </w:rPr>
  </w:style>
  <w:style w:type="paragraph" w:customStyle="1" w:styleId="B2B2C3B5D4C54E878A8243D4887062F0">
    <w:name w:val="B2B2C3B5D4C54E878A8243D4887062F0"/>
    <w:rsid w:val="00C242EF"/>
    <w:rPr>
      <w:lang w:eastAsia="zh-CN"/>
    </w:rPr>
  </w:style>
  <w:style w:type="paragraph" w:customStyle="1" w:styleId="92C406E31196419D939462E38F497C3C">
    <w:name w:val="92C406E31196419D939462E38F497C3C"/>
    <w:rsid w:val="00C242EF"/>
    <w:rPr>
      <w:lang w:eastAsia="zh-CN"/>
    </w:rPr>
  </w:style>
  <w:style w:type="paragraph" w:customStyle="1" w:styleId="527A1F7B20C246AFACEFE44A40B75061">
    <w:name w:val="527A1F7B20C246AFACEFE44A40B75061"/>
    <w:rsid w:val="00C242EF"/>
    <w:rPr>
      <w:lang w:eastAsia="zh-CN"/>
    </w:rPr>
  </w:style>
  <w:style w:type="paragraph" w:customStyle="1" w:styleId="B0FDCBF8A6174F3D857600057EC72D61">
    <w:name w:val="B0FDCBF8A6174F3D857600057EC72D61"/>
    <w:rsid w:val="00C242EF"/>
    <w:rPr>
      <w:lang w:eastAsia="zh-CN"/>
    </w:rPr>
  </w:style>
  <w:style w:type="paragraph" w:customStyle="1" w:styleId="74AD671D5A274E0DA7934A89B799F5C9">
    <w:name w:val="74AD671D5A274E0DA7934A89B799F5C9"/>
    <w:rsid w:val="00C242EF"/>
    <w:rPr>
      <w:lang w:eastAsia="zh-CN"/>
    </w:rPr>
  </w:style>
  <w:style w:type="paragraph" w:customStyle="1" w:styleId="9F5201A2757F413D8570D44D96633DA3">
    <w:name w:val="9F5201A2757F413D8570D44D96633DA3"/>
    <w:rsid w:val="00C242EF"/>
    <w:rPr>
      <w:lang w:eastAsia="zh-CN"/>
    </w:rPr>
  </w:style>
  <w:style w:type="paragraph" w:customStyle="1" w:styleId="91B7D14F9A83404599ED183CA84EAF1D">
    <w:name w:val="91B7D14F9A83404599ED183CA84EAF1D"/>
    <w:rsid w:val="00C242EF"/>
    <w:rPr>
      <w:lang w:eastAsia="zh-CN"/>
    </w:rPr>
  </w:style>
  <w:style w:type="paragraph" w:customStyle="1" w:styleId="3569A533E5D5431D97E4C2AD1680D1B1">
    <w:name w:val="3569A533E5D5431D97E4C2AD1680D1B1"/>
    <w:rsid w:val="00C242EF"/>
    <w:rPr>
      <w:lang w:eastAsia="zh-CN"/>
    </w:rPr>
  </w:style>
  <w:style w:type="paragraph" w:customStyle="1" w:styleId="51F305DBAF8B4D88A3BB043D60E9F830">
    <w:name w:val="51F305DBAF8B4D88A3BB043D60E9F830"/>
    <w:rsid w:val="00C242EF"/>
    <w:rPr>
      <w:lang w:eastAsia="zh-CN"/>
    </w:rPr>
  </w:style>
  <w:style w:type="paragraph" w:customStyle="1" w:styleId="747DC8969D894D71A7A57D5A916EC5E8">
    <w:name w:val="747DC8969D894D71A7A57D5A916EC5E8"/>
    <w:rsid w:val="00C242EF"/>
    <w:rPr>
      <w:lang w:eastAsia="zh-CN"/>
    </w:rPr>
  </w:style>
  <w:style w:type="paragraph" w:customStyle="1" w:styleId="CDCBDB9B8FD3468FBBE45514AEAFC2AB">
    <w:name w:val="CDCBDB9B8FD3468FBBE45514AEAFC2AB"/>
    <w:rsid w:val="00C242EF"/>
    <w:rPr>
      <w:lang w:eastAsia="zh-CN"/>
    </w:rPr>
  </w:style>
  <w:style w:type="paragraph" w:customStyle="1" w:styleId="70C1B43E63EF463E8AB7603F9A8CCFE3">
    <w:name w:val="70C1B43E63EF463E8AB7603F9A8CCFE3"/>
    <w:rsid w:val="00C242EF"/>
    <w:rPr>
      <w:lang w:eastAsia="zh-CN"/>
    </w:rPr>
  </w:style>
  <w:style w:type="paragraph" w:customStyle="1" w:styleId="A612505F9E47475A95E5E176899DC536">
    <w:name w:val="A612505F9E47475A95E5E176899DC536"/>
    <w:rsid w:val="00C242EF"/>
    <w:rPr>
      <w:lang w:eastAsia="zh-CN"/>
    </w:rPr>
  </w:style>
  <w:style w:type="paragraph" w:customStyle="1" w:styleId="64E9CD09B9BE45CC9CB9A74A1F6FAF62">
    <w:name w:val="64E9CD09B9BE45CC9CB9A74A1F6FAF62"/>
    <w:rsid w:val="00C242EF"/>
    <w:rPr>
      <w:lang w:eastAsia="zh-CN"/>
    </w:rPr>
  </w:style>
  <w:style w:type="paragraph" w:customStyle="1" w:styleId="0ED780808F1D431DB3087648A8BE425C">
    <w:name w:val="0ED780808F1D431DB3087648A8BE425C"/>
    <w:rsid w:val="00C242EF"/>
    <w:rPr>
      <w:lang w:eastAsia="zh-CN"/>
    </w:rPr>
  </w:style>
  <w:style w:type="paragraph" w:customStyle="1" w:styleId="3AFA469BF9334AAA8533EFFA6F6760DE">
    <w:name w:val="3AFA469BF9334AAA8533EFFA6F6760DE"/>
    <w:rsid w:val="00C242EF"/>
    <w:rPr>
      <w:lang w:eastAsia="zh-CN"/>
    </w:rPr>
  </w:style>
  <w:style w:type="paragraph" w:customStyle="1" w:styleId="E104745C111643BC858DE029F8986213">
    <w:name w:val="E104745C111643BC858DE029F8986213"/>
    <w:rsid w:val="00C242EF"/>
    <w:rPr>
      <w:lang w:eastAsia="zh-CN"/>
    </w:rPr>
  </w:style>
  <w:style w:type="paragraph" w:customStyle="1" w:styleId="BE3A74CA83874C6381A12C4A43DA3B8A">
    <w:name w:val="BE3A74CA83874C6381A12C4A43DA3B8A"/>
    <w:rsid w:val="00C242EF"/>
    <w:rPr>
      <w:lang w:eastAsia="zh-CN"/>
    </w:rPr>
  </w:style>
  <w:style w:type="paragraph" w:customStyle="1" w:styleId="A8BFFFF2952C4FAFA6C29CA57A48407C">
    <w:name w:val="A8BFFFF2952C4FAFA6C29CA57A48407C"/>
    <w:rsid w:val="00C242EF"/>
    <w:rPr>
      <w:lang w:eastAsia="zh-CN"/>
    </w:rPr>
  </w:style>
  <w:style w:type="paragraph" w:customStyle="1" w:styleId="EEB56877303C4ED8906225F714028140">
    <w:name w:val="EEB56877303C4ED8906225F714028140"/>
    <w:rsid w:val="00C242EF"/>
    <w:rPr>
      <w:lang w:eastAsia="zh-CN"/>
    </w:rPr>
  </w:style>
  <w:style w:type="paragraph" w:customStyle="1" w:styleId="638A71BD2508422DAB75AA5205DFF80D">
    <w:name w:val="638A71BD2508422DAB75AA5205DFF80D"/>
    <w:rsid w:val="00C242EF"/>
    <w:rPr>
      <w:lang w:eastAsia="zh-CN"/>
    </w:rPr>
  </w:style>
  <w:style w:type="paragraph" w:customStyle="1" w:styleId="EC98C10021F14880BE108B1CBC16CB9E">
    <w:name w:val="EC98C10021F14880BE108B1CBC16CB9E"/>
    <w:rsid w:val="00C242EF"/>
    <w:rPr>
      <w:lang w:eastAsia="zh-CN"/>
    </w:rPr>
  </w:style>
  <w:style w:type="paragraph" w:customStyle="1" w:styleId="EFC5831ED8A542E6AD4CE1FF767F0642">
    <w:name w:val="EFC5831ED8A542E6AD4CE1FF767F0642"/>
    <w:rsid w:val="00C242EF"/>
    <w:rPr>
      <w:lang w:eastAsia="zh-CN"/>
    </w:rPr>
  </w:style>
  <w:style w:type="paragraph" w:customStyle="1" w:styleId="ADBD0C696C014A12B451EEDBB22FE73C">
    <w:name w:val="ADBD0C696C014A12B451EEDBB22FE73C"/>
    <w:rsid w:val="00C242EF"/>
    <w:rPr>
      <w:lang w:eastAsia="zh-CN"/>
    </w:rPr>
  </w:style>
  <w:style w:type="paragraph" w:customStyle="1" w:styleId="457D6D3451DE4AFD984DA88C657216EB">
    <w:name w:val="457D6D3451DE4AFD984DA88C657216EB"/>
    <w:rsid w:val="00C242EF"/>
    <w:rPr>
      <w:lang w:eastAsia="zh-CN"/>
    </w:rPr>
  </w:style>
  <w:style w:type="paragraph" w:customStyle="1" w:styleId="1E500F17FADF4FFFB8F77B3D018D0D6E">
    <w:name w:val="1E500F17FADF4FFFB8F77B3D018D0D6E"/>
    <w:rsid w:val="00C242EF"/>
    <w:rPr>
      <w:lang w:eastAsia="zh-CN"/>
    </w:rPr>
  </w:style>
  <w:style w:type="paragraph" w:customStyle="1" w:styleId="EF2C813FF78847F68AC8BA2E617A1CAF">
    <w:name w:val="EF2C813FF78847F68AC8BA2E617A1CAF"/>
    <w:rsid w:val="00C242EF"/>
    <w:rPr>
      <w:lang w:eastAsia="zh-CN"/>
    </w:rPr>
  </w:style>
  <w:style w:type="paragraph" w:customStyle="1" w:styleId="49E5228866804944896EF28446EAAC47">
    <w:name w:val="49E5228866804944896EF28446EAAC47"/>
    <w:rsid w:val="00C242EF"/>
    <w:rPr>
      <w:lang w:eastAsia="zh-CN"/>
    </w:rPr>
  </w:style>
  <w:style w:type="paragraph" w:customStyle="1" w:styleId="AABDB060D76D4EB5846CE6B474544C66">
    <w:name w:val="AABDB060D76D4EB5846CE6B474544C66"/>
    <w:rsid w:val="00C242EF"/>
    <w:rPr>
      <w:lang w:eastAsia="zh-CN"/>
    </w:rPr>
  </w:style>
  <w:style w:type="paragraph" w:customStyle="1" w:styleId="2307B3120B1B4F338C1776498ABD46CA">
    <w:name w:val="2307B3120B1B4F338C1776498ABD46CA"/>
    <w:rsid w:val="00C242EF"/>
    <w:rPr>
      <w:lang w:eastAsia="zh-CN"/>
    </w:rPr>
  </w:style>
  <w:style w:type="paragraph" w:customStyle="1" w:styleId="FF03596B5ED645059198CABA394CEB06">
    <w:name w:val="FF03596B5ED645059198CABA394CEB06"/>
    <w:rsid w:val="00C242EF"/>
    <w:rPr>
      <w:lang w:eastAsia="zh-CN"/>
    </w:rPr>
  </w:style>
  <w:style w:type="paragraph" w:customStyle="1" w:styleId="017E85DB863F479985298879E4203DCF">
    <w:name w:val="017E85DB863F479985298879E4203DCF"/>
    <w:rsid w:val="00C242EF"/>
    <w:rPr>
      <w:lang w:eastAsia="zh-CN"/>
    </w:rPr>
  </w:style>
  <w:style w:type="paragraph" w:customStyle="1" w:styleId="45B9683697DD4B6994D79F8AE203DD7F">
    <w:name w:val="45B9683697DD4B6994D79F8AE203DD7F"/>
    <w:rsid w:val="00C242EF"/>
    <w:rPr>
      <w:lang w:eastAsia="zh-CN"/>
    </w:rPr>
  </w:style>
  <w:style w:type="paragraph" w:customStyle="1" w:styleId="41A670F8805A4CC78A32347D87DB8E89">
    <w:name w:val="41A670F8805A4CC78A32347D87DB8E89"/>
    <w:rsid w:val="00C242EF"/>
    <w:rPr>
      <w:lang w:eastAsia="zh-CN"/>
    </w:rPr>
  </w:style>
  <w:style w:type="paragraph" w:customStyle="1" w:styleId="91381CFE29DB4CEC80C9538EF1CBA46C">
    <w:name w:val="91381CFE29DB4CEC80C9538EF1CBA46C"/>
    <w:rsid w:val="00C242EF"/>
    <w:rPr>
      <w:lang w:eastAsia="zh-CN"/>
    </w:rPr>
  </w:style>
  <w:style w:type="paragraph" w:customStyle="1" w:styleId="59F8BA8453754EAF86B303B3B1211358">
    <w:name w:val="59F8BA8453754EAF86B303B3B1211358"/>
    <w:rsid w:val="00C242EF"/>
    <w:rPr>
      <w:lang w:eastAsia="zh-CN"/>
    </w:rPr>
  </w:style>
  <w:style w:type="paragraph" w:customStyle="1" w:styleId="F4F95A51182E4121AD36A062A7802CA4">
    <w:name w:val="F4F95A51182E4121AD36A062A7802CA4"/>
    <w:rsid w:val="00C242EF"/>
    <w:rPr>
      <w:lang w:eastAsia="zh-CN"/>
    </w:rPr>
  </w:style>
  <w:style w:type="paragraph" w:customStyle="1" w:styleId="E911DD2655EA4A248C5080A117178954">
    <w:name w:val="E911DD2655EA4A248C5080A117178954"/>
    <w:rsid w:val="00C242EF"/>
    <w:rPr>
      <w:lang w:eastAsia="zh-CN"/>
    </w:rPr>
  </w:style>
  <w:style w:type="paragraph" w:customStyle="1" w:styleId="73A953C881304AB48E74397D89E4A866">
    <w:name w:val="73A953C881304AB48E74397D89E4A866"/>
    <w:rsid w:val="00C242EF"/>
    <w:rPr>
      <w:lang w:eastAsia="zh-CN"/>
    </w:rPr>
  </w:style>
  <w:style w:type="paragraph" w:customStyle="1" w:styleId="46E505FFDA3043F896E60947578598B0">
    <w:name w:val="46E505FFDA3043F896E60947578598B0"/>
    <w:rsid w:val="00C242EF"/>
    <w:rPr>
      <w:lang w:eastAsia="zh-CN"/>
    </w:rPr>
  </w:style>
  <w:style w:type="paragraph" w:customStyle="1" w:styleId="5717A5AF3E9149EAA7A043ABB2F503E3">
    <w:name w:val="5717A5AF3E9149EAA7A043ABB2F503E3"/>
    <w:rsid w:val="00C242EF"/>
    <w:rPr>
      <w:lang w:eastAsia="zh-CN"/>
    </w:rPr>
  </w:style>
  <w:style w:type="paragraph" w:customStyle="1" w:styleId="5CFADED8BD1344AB93B3F31D04950577">
    <w:name w:val="5CFADED8BD1344AB93B3F31D04950577"/>
    <w:rsid w:val="00C242EF"/>
    <w:rPr>
      <w:lang w:eastAsia="zh-CN"/>
    </w:rPr>
  </w:style>
  <w:style w:type="paragraph" w:customStyle="1" w:styleId="E614127D08CA41BD9F30F21463A73A87">
    <w:name w:val="E614127D08CA41BD9F30F21463A73A87"/>
    <w:rsid w:val="00C242EF"/>
    <w:rPr>
      <w:lang w:eastAsia="zh-CN"/>
    </w:rPr>
  </w:style>
  <w:style w:type="paragraph" w:customStyle="1" w:styleId="99B38E4263F34076A0597BDE3AE1E3DE">
    <w:name w:val="99B38E4263F34076A0597BDE3AE1E3DE"/>
    <w:rsid w:val="00C242EF"/>
    <w:rPr>
      <w:lang w:eastAsia="zh-CN"/>
    </w:rPr>
  </w:style>
  <w:style w:type="paragraph" w:customStyle="1" w:styleId="3EB1F730DB5E4B89AA7E4C6746BA96FB">
    <w:name w:val="3EB1F730DB5E4B89AA7E4C6746BA96FB"/>
    <w:rsid w:val="00C242EF"/>
    <w:rPr>
      <w:lang w:eastAsia="zh-CN"/>
    </w:rPr>
  </w:style>
  <w:style w:type="paragraph" w:customStyle="1" w:styleId="64E7E638AEF44D3B84B47128C39E9A3D">
    <w:name w:val="64E7E638AEF44D3B84B47128C39E9A3D"/>
    <w:rsid w:val="00C242EF"/>
    <w:rPr>
      <w:lang w:eastAsia="zh-CN"/>
    </w:rPr>
  </w:style>
  <w:style w:type="paragraph" w:customStyle="1" w:styleId="CB1693736DC9462AB305E267C0E9A2ED">
    <w:name w:val="CB1693736DC9462AB305E267C0E9A2ED"/>
    <w:rsid w:val="00C242EF"/>
    <w:rPr>
      <w:lang w:eastAsia="zh-CN"/>
    </w:rPr>
  </w:style>
  <w:style w:type="paragraph" w:customStyle="1" w:styleId="2BF4C1B3B3CE411591C7BBD3F8168B63">
    <w:name w:val="2BF4C1B3B3CE411591C7BBD3F8168B63"/>
    <w:rsid w:val="00C242EF"/>
    <w:rPr>
      <w:lang w:eastAsia="zh-CN"/>
    </w:rPr>
  </w:style>
  <w:style w:type="paragraph" w:customStyle="1" w:styleId="014A45553FC2444BBD45002C741453DA">
    <w:name w:val="014A45553FC2444BBD45002C741453DA"/>
    <w:rsid w:val="00C242EF"/>
    <w:rPr>
      <w:lang w:eastAsia="zh-CN"/>
    </w:rPr>
  </w:style>
  <w:style w:type="paragraph" w:customStyle="1" w:styleId="8A3025CB63FF4714B8747CC344B39C4D">
    <w:name w:val="8A3025CB63FF4714B8747CC344B39C4D"/>
    <w:rsid w:val="00C242EF"/>
    <w:rPr>
      <w:lang w:eastAsia="zh-CN"/>
    </w:rPr>
  </w:style>
  <w:style w:type="paragraph" w:customStyle="1" w:styleId="B6808A445EB547E3A16B7A653D8DBE8B">
    <w:name w:val="B6808A445EB547E3A16B7A653D8DBE8B"/>
    <w:rsid w:val="00C242EF"/>
    <w:rPr>
      <w:lang w:eastAsia="zh-CN"/>
    </w:rPr>
  </w:style>
  <w:style w:type="paragraph" w:customStyle="1" w:styleId="A71A0BA04B3C44038A0FF4C11660E355">
    <w:name w:val="A71A0BA04B3C44038A0FF4C11660E355"/>
    <w:rsid w:val="00C242EF"/>
    <w:rPr>
      <w:lang w:eastAsia="zh-CN"/>
    </w:rPr>
  </w:style>
  <w:style w:type="paragraph" w:customStyle="1" w:styleId="840E03C588F641FBBD81DF8619C16803">
    <w:name w:val="840E03C588F641FBBD81DF8619C16803"/>
    <w:rsid w:val="00C242EF"/>
    <w:rPr>
      <w:lang w:eastAsia="zh-CN"/>
    </w:rPr>
  </w:style>
  <w:style w:type="paragraph" w:customStyle="1" w:styleId="C6B0C772CA6A46B8AF583580CE880848">
    <w:name w:val="C6B0C772CA6A46B8AF583580CE880848"/>
    <w:rsid w:val="00C242EF"/>
    <w:rPr>
      <w:lang w:eastAsia="zh-CN"/>
    </w:rPr>
  </w:style>
  <w:style w:type="paragraph" w:customStyle="1" w:styleId="514C056CD47C44809DE53C5153AFF965">
    <w:name w:val="514C056CD47C44809DE53C5153AFF965"/>
    <w:rsid w:val="00C242EF"/>
    <w:rPr>
      <w:lang w:eastAsia="zh-CN"/>
    </w:rPr>
  </w:style>
  <w:style w:type="paragraph" w:customStyle="1" w:styleId="EE3A4273FC834EA5B57BC3552771F706">
    <w:name w:val="EE3A4273FC834EA5B57BC3552771F706"/>
    <w:rsid w:val="00C242EF"/>
    <w:rPr>
      <w:lang w:eastAsia="zh-CN"/>
    </w:rPr>
  </w:style>
  <w:style w:type="paragraph" w:customStyle="1" w:styleId="605ABE6D73A749FA94E88493D97F6261">
    <w:name w:val="605ABE6D73A749FA94E88493D97F6261"/>
    <w:rsid w:val="00C242EF"/>
    <w:rPr>
      <w:lang w:eastAsia="zh-CN"/>
    </w:rPr>
  </w:style>
  <w:style w:type="paragraph" w:customStyle="1" w:styleId="67386820F88F471EBF05154CD9226A07">
    <w:name w:val="67386820F88F471EBF05154CD9226A07"/>
    <w:rsid w:val="00C242EF"/>
    <w:rPr>
      <w:lang w:eastAsia="zh-CN"/>
    </w:rPr>
  </w:style>
  <w:style w:type="paragraph" w:customStyle="1" w:styleId="74284985D60C4D6A8AE6E2DAD29333B9">
    <w:name w:val="74284985D60C4D6A8AE6E2DAD29333B9"/>
    <w:rsid w:val="00C242EF"/>
    <w:rPr>
      <w:lang w:eastAsia="zh-CN"/>
    </w:rPr>
  </w:style>
  <w:style w:type="paragraph" w:customStyle="1" w:styleId="AA74FB38567D495FA669D2DFAAA0BE7B">
    <w:name w:val="AA74FB38567D495FA669D2DFAAA0BE7B"/>
    <w:rsid w:val="00C242EF"/>
    <w:rPr>
      <w:lang w:eastAsia="zh-CN"/>
    </w:rPr>
  </w:style>
  <w:style w:type="paragraph" w:customStyle="1" w:styleId="AF2A1FB20F63424BB48E561748409E44">
    <w:name w:val="AF2A1FB20F63424BB48E561748409E44"/>
    <w:rsid w:val="00C242EF"/>
    <w:rPr>
      <w:lang w:eastAsia="zh-CN"/>
    </w:rPr>
  </w:style>
  <w:style w:type="paragraph" w:customStyle="1" w:styleId="C8E20BF669F8487CBF2498B2DD4A8128">
    <w:name w:val="C8E20BF669F8487CBF2498B2DD4A8128"/>
    <w:rsid w:val="00C242EF"/>
    <w:rPr>
      <w:lang w:eastAsia="zh-CN"/>
    </w:rPr>
  </w:style>
  <w:style w:type="paragraph" w:customStyle="1" w:styleId="21342E8551A14F0CBEBA565BC394EC8B">
    <w:name w:val="21342E8551A14F0CBEBA565BC394EC8B"/>
    <w:rsid w:val="00C242EF"/>
    <w:rPr>
      <w:lang w:eastAsia="zh-CN"/>
    </w:rPr>
  </w:style>
  <w:style w:type="paragraph" w:customStyle="1" w:styleId="46320B8808A54DC086D6C6DF86012C60">
    <w:name w:val="46320B8808A54DC086D6C6DF86012C60"/>
    <w:rsid w:val="00C242EF"/>
    <w:rPr>
      <w:lang w:eastAsia="zh-CN"/>
    </w:rPr>
  </w:style>
  <w:style w:type="paragraph" w:customStyle="1" w:styleId="40F15D10E8C745F3868670D367D1F3DE">
    <w:name w:val="40F15D10E8C745F3868670D367D1F3DE"/>
    <w:rsid w:val="00C242EF"/>
    <w:rPr>
      <w:lang w:eastAsia="zh-CN"/>
    </w:rPr>
  </w:style>
  <w:style w:type="paragraph" w:customStyle="1" w:styleId="51A492025C2549A399ACB6B122B57E99">
    <w:name w:val="51A492025C2549A399ACB6B122B57E99"/>
    <w:rsid w:val="00C242EF"/>
    <w:rPr>
      <w:lang w:eastAsia="zh-CN"/>
    </w:rPr>
  </w:style>
  <w:style w:type="paragraph" w:customStyle="1" w:styleId="7F301E751011419BAAD5733D31F67599">
    <w:name w:val="7F301E751011419BAAD5733D31F67599"/>
    <w:rsid w:val="00C242EF"/>
    <w:rPr>
      <w:lang w:eastAsia="zh-CN"/>
    </w:rPr>
  </w:style>
  <w:style w:type="paragraph" w:customStyle="1" w:styleId="15CBC292AAB448FC922D2098682FE956">
    <w:name w:val="15CBC292AAB448FC922D2098682FE956"/>
    <w:rsid w:val="00C242EF"/>
    <w:rPr>
      <w:lang w:eastAsia="zh-CN"/>
    </w:rPr>
  </w:style>
  <w:style w:type="paragraph" w:customStyle="1" w:styleId="C3AE4E509D234077A0F2C98FE5CFD6D9">
    <w:name w:val="C3AE4E509D234077A0F2C98FE5CFD6D9"/>
    <w:rsid w:val="00C242EF"/>
    <w:rPr>
      <w:lang w:eastAsia="zh-CN"/>
    </w:rPr>
  </w:style>
  <w:style w:type="paragraph" w:customStyle="1" w:styleId="2B7956CE4E7A4A0093878AFE51C75C11">
    <w:name w:val="2B7956CE4E7A4A0093878AFE51C75C11"/>
    <w:rsid w:val="00C242EF"/>
    <w:rPr>
      <w:lang w:eastAsia="zh-CN"/>
    </w:rPr>
  </w:style>
  <w:style w:type="paragraph" w:customStyle="1" w:styleId="E5565940B9BB40EF84648EBC920B633F">
    <w:name w:val="E5565940B9BB40EF84648EBC920B633F"/>
    <w:rsid w:val="00C242EF"/>
    <w:rPr>
      <w:lang w:eastAsia="zh-CN"/>
    </w:rPr>
  </w:style>
  <w:style w:type="paragraph" w:customStyle="1" w:styleId="D59E3AE63E3F459E918CB6836F146F70">
    <w:name w:val="D59E3AE63E3F459E918CB6836F146F70"/>
    <w:rsid w:val="00C242EF"/>
    <w:rPr>
      <w:lang w:eastAsia="zh-CN"/>
    </w:rPr>
  </w:style>
  <w:style w:type="paragraph" w:customStyle="1" w:styleId="283259E7358347499FE59E01F43916ED">
    <w:name w:val="283259E7358347499FE59E01F43916ED"/>
    <w:rsid w:val="00C242EF"/>
    <w:rPr>
      <w:lang w:eastAsia="zh-CN"/>
    </w:rPr>
  </w:style>
  <w:style w:type="paragraph" w:customStyle="1" w:styleId="23E47F7BF2E6465A9562EE8BBFF4F106">
    <w:name w:val="23E47F7BF2E6465A9562EE8BBFF4F106"/>
    <w:rsid w:val="00C242EF"/>
    <w:rPr>
      <w:lang w:eastAsia="zh-CN"/>
    </w:rPr>
  </w:style>
  <w:style w:type="paragraph" w:customStyle="1" w:styleId="C33478AB7205473B81E18B2DB1E67BC0">
    <w:name w:val="C33478AB7205473B81E18B2DB1E67BC0"/>
    <w:rsid w:val="00C242EF"/>
    <w:rPr>
      <w:lang w:eastAsia="zh-CN"/>
    </w:rPr>
  </w:style>
  <w:style w:type="paragraph" w:customStyle="1" w:styleId="3921AA661F9F42AFB074D012C0771D80">
    <w:name w:val="3921AA661F9F42AFB074D012C0771D80"/>
    <w:rsid w:val="00C242EF"/>
    <w:rPr>
      <w:lang w:eastAsia="zh-CN"/>
    </w:rPr>
  </w:style>
  <w:style w:type="paragraph" w:customStyle="1" w:styleId="22021FBD14A14D788E8BBA6E99A4CE75">
    <w:name w:val="22021FBD14A14D788E8BBA6E99A4CE75"/>
    <w:rsid w:val="00C242EF"/>
    <w:rPr>
      <w:lang w:eastAsia="zh-CN"/>
    </w:rPr>
  </w:style>
  <w:style w:type="paragraph" w:customStyle="1" w:styleId="7EAA300AA94F48E585F93D2D8E8D9AE4">
    <w:name w:val="7EAA300AA94F48E585F93D2D8E8D9AE4"/>
    <w:rsid w:val="00C242EF"/>
    <w:rPr>
      <w:lang w:eastAsia="zh-CN"/>
    </w:rPr>
  </w:style>
  <w:style w:type="paragraph" w:customStyle="1" w:styleId="208A5945A3C5431A9EBD1C201B824367">
    <w:name w:val="208A5945A3C5431A9EBD1C201B824367"/>
    <w:rsid w:val="00C242EF"/>
    <w:rPr>
      <w:lang w:eastAsia="zh-CN"/>
    </w:rPr>
  </w:style>
  <w:style w:type="paragraph" w:customStyle="1" w:styleId="8F85321AF07B40B1AEE71D9336331AB2">
    <w:name w:val="8F85321AF07B40B1AEE71D9336331AB2"/>
    <w:rsid w:val="00C242EF"/>
    <w:rPr>
      <w:lang w:eastAsia="zh-CN"/>
    </w:rPr>
  </w:style>
  <w:style w:type="paragraph" w:customStyle="1" w:styleId="DEBC9F4D1CE74A09BDC502D60C52F2DE">
    <w:name w:val="DEBC9F4D1CE74A09BDC502D60C52F2DE"/>
    <w:rsid w:val="00C242EF"/>
    <w:rPr>
      <w:lang w:eastAsia="zh-CN"/>
    </w:rPr>
  </w:style>
  <w:style w:type="paragraph" w:customStyle="1" w:styleId="78567380C5164365A3CBE29E16DFC109">
    <w:name w:val="78567380C5164365A3CBE29E16DFC109"/>
    <w:rsid w:val="00C242EF"/>
    <w:rPr>
      <w:lang w:eastAsia="zh-CN"/>
    </w:rPr>
  </w:style>
  <w:style w:type="paragraph" w:customStyle="1" w:styleId="4C76FB3072EC4CB18D1C9C6609513066">
    <w:name w:val="4C76FB3072EC4CB18D1C9C6609513066"/>
    <w:rsid w:val="00C242EF"/>
    <w:rPr>
      <w:lang w:eastAsia="zh-CN"/>
    </w:rPr>
  </w:style>
  <w:style w:type="paragraph" w:customStyle="1" w:styleId="8E323B199C224713B2C479A6DF9DE909">
    <w:name w:val="8E323B199C224713B2C479A6DF9DE909"/>
    <w:rsid w:val="00C242EF"/>
    <w:rPr>
      <w:lang w:eastAsia="zh-CN"/>
    </w:rPr>
  </w:style>
  <w:style w:type="paragraph" w:customStyle="1" w:styleId="DB95E6D4BD1C4F56A56D9CB57DD579FD">
    <w:name w:val="DB95E6D4BD1C4F56A56D9CB57DD579FD"/>
    <w:rsid w:val="00C242EF"/>
    <w:rPr>
      <w:lang w:eastAsia="zh-CN"/>
    </w:rPr>
  </w:style>
  <w:style w:type="paragraph" w:customStyle="1" w:styleId="BF8B4D959C2248308CDEAD945631BA93">
    <w:name w:val="BF8B4D959C2248308CDEAD945631BA93"/>
    <w:rsid w:val="00C242EF"/>
    <w:rPr>
      <w:lang w:eastAsia="zh-CN"/>
    </w:rPr>
  </w:style>
  <w:style w:type="paragraph" w:customStyle="1" w:styleId="3D2EAEDE1B2F4772AA419F15CC57B7C4">
    <w:name w:val="3D2EAEDE1B2F4772AA419F15CC57B7C4"/>
    <w:rsid w:val="00C242EF"/>
    <w:rPr>
      <w:lang w:eastAsia="zh-CN"/>
    </w:rPr>
  </w:style>
  <w:style w:type="paragraph" w:customStyle="1" w:styleId="0E5174FD57404622B0056AC094685571">
    <w:name w:val="0E5174FD57404622B0056AC094685571"/>
    <w:rsid w:val="00C242EF"/>
    <w:rPr>
      <w:lang w:eastAsia="zh-CN"/>
    </w:rPr>
  </w:style>
  <w:style w:type="paragraph" w:customStyle="1" w:styleId="0278A7509A574351B32DED7F2289062C">
    <w:name w:val="0278A7509A574351B32DED7F2289062C"/>
    <w:rsid w:val="00C242EF"/>
    <w:rPr>
      <w:lang w:eastAsia="zh-CN"/>
    </w:rPr>
  </w:style>
  <w:style w:type="paragraph" w:customStyle="1" w:styleId="0D7244A99C7347E9AEFDCCC7E23926E1">
    <w:name w:val="0D7244A99C7347E9AEFDCCC7E23926E1"/>
    <w:rsid w:val="00C242EF"/>
    <w:rPr>
      <w:lang w:eastAsia="zh-CN"/>
    </w:rPr>
  </w:style>
  <w:style w:type="paragraph" w:customStyle="1" w:styleId="3AFE2551E02A466FACBBBD07C344180C">
    <w:name w:val="3AFE2551E02A466FACBBBD07C344180C"/>
    <w:rsid w:val="00C242EF"/>
    <w:rPr>
      <w:lang w:eastAsia="zh-CN"/>
    </w:rPr>
  </w:style>
  <w:style w:type="paragraph" w:customStyle="1" w:styleId="9FB0795E81D44C449CD15CC4C5547B99">
    <w:name w:val="9FB0795E81D44C449CD15CC4C5547B99"/>
    <w:rsid w:val="00C242EF"/>
    <w:rPr>
      <w:lang w:eastAsia="zh-CN"/>
    </w:rPr>
  </w:style>
  <w:style w:type="paragraph" w:customStyle="1" w:styleId="016774ED9323404D998662F38C73D59D">
    <w:name w:val="016774ED9323404D998662F38C73D59D"/>
    <w:rsid w:val="00C242EF"/>
    <w:rPr>
      <w:lang w:eastAsia="zh-CN"/>
    </w:rPr>
  </w:style>
  <w:style w:type="paragraph" w:customStyle="1" w:styleId="6321089D8F7E42D2894FBBF0D3417B3C">
    <w:name w:val="6321089D8F7E42D2894FBBF0D3417B3C"/>
    <w:rsid w:val="00C242EF"/>
    <w:rPr>
      <w:lang w:eastAsia="zh-CN"/>
    </w:rPr>
  </w:style>
  <w:style w:type="paragraph" w:customStyle="1" w:styleId="C92D9FD0127A423AB9AC666D26E631AC">
    <w:name w:val="C92D9FD0127A423AB9AC666D26E631AC"/>
    <w:rsid w:val="00C242EF"/>
    <w:rPr>
      <w:lang w:eastAsia="zh-CN"/>
    </w:rPr>
  </w:style>
  <w:style w:type="paragraph" w:customStyle="1" w:styleId="4AE96F83E1CA43A7B8E9BBB18ED23B95">
    <w:name w:val="4AE96F83E1CA43A7B8E9BBB18ED23B95"/>
    <w:rsid w:val="00C242EF"/>
    <w:rPr>
      <w:lang w:eastAsia="zh-CN"/>
    </w:rPr>
  </w:style>
  <w:style w:type="paragraph" w:customStyle="1" w:styleId="9472FF9A07B34D5581AA060F3AF8BB31">
    <w:name w:val="9472FF9A07B34D5581AA060F3AF8BB31"/>
    <w:rsid w:val="00C242EF"/>
    <w:rPr>
      <w:lang w:eastAsia="zh-CN"/>
    </w:rPr>
  </w:style>
  <w:style w:type="paragraph" w:customStyle="1" w:styleId="4E0FF282F6BB4AD59D3C50B317571231">
    <w:name w:val="4E0FF282F6BB4AD59D3C50B317571231"/>
    <w:rsid w:val="00C242EF"/>
    <w:rPr>
      <w:lang w:eastAsia="zh-CN"/>
    </w:rPr>
  </w:style>
  <w:style w:type="paragraph" w:customStyle="1" w:styleId="CFE84B336811460CB5F8747B32DD763C">
    <w:name w:val="CFE84B336811460CB5F8747B32DD763C"/>
    <w:rsid w:val="00C242EF"/>
    <w:rPr>
      <w:lang w:eastAsia="zh-CN"/>
    </w:rPr>
  </w:style>
  <w:style w:type="paragraph" w:customStyle="1" w:styleId="CAB673DDADEF4E5D8D13182C4AE8F7FC">
    <w:name w:val="CAB673DDADEF4E5D8D13182C4AE8F7FC"/>
    <w:rsid w:val="00C242EF"/>
    <w:rPr>
      <w:lang w:eastAsia="zh-CN"/>
    </w:rPr>
  </w:style>
  <w:style w:type="paragraph" w:customStyle="1" w:styleId="E19EED06CC9044BFAECF6AE7C34D0D41">
    <w:name w:val="E19EED06CC9044BFAECF6AE7C34D0D41"/>
    <w:rsid w:val="00C242EF"/>
    <w:rPr>
      <w:lang w:eastAsia="zh-CN"/>
    </w:rPr>
  </w:style>
  <w:style w:type="paragraph" w:customStyle="1" w:styleId="4F043FA8810E46A38A98D440D104C087">
    <w:name w:val="4F043FA8810E46A38A98D440D104C087"/>
    <w:rsid w:val="00C242EF"/>
    <w:rPr>
      <w:lang w:eastAsia="zh-CN"/>
    </w:rPr>
  </w:style>
  <w:style w:type="paragraph" w:customStyle="1" w:styleId="53BC2F7C5EE94BD1B84BFD155AE11DD5">
    <w:name w:val="53BC2F7C5EE94BD1B84BFD155AE11DD5"/>
    <w:rsid w:val="00C242EF"/>
    <w:rPr>
      <w:lang w:eastAsia="zh-CN"/>
    </w:rPr>
  </w:style>
  <w:style w:type="paragraph" w:customStyle="1" w:styleId="C4ACDFF705D143C699732B292D444BCE">
    <w:name w:val="C4ACDFF705D143C699732B292D444BCE"/>
    <w:rsid w:val="00C242EF"/>
    <w:rPr>
      <w:lang w:eastAsia="zh-CN"/>
    </w:rPr>
  </w:style>
  <w:style w:type="paragraph" w:customStyle="1" w:styleId="866CDA3D1D794E65B3287B1140749D20">
    <w:name w:val="866CDA3D1D794E65B3287B1140749D20"/>
    <w:rsid w:val="00C242EF"/>
    <w:rPr>
      <w:lang w:eastAsia="zh-CN"/>
    </w:rPr>
  </w:style>
  <w:style w:type="paragraph" w:customStyle="1" w:styleId="C5ADC18209FC4C42A037F8105401CD3D">
    <w:name w:val="C5ADC18209FC4C42A037F8105401CD3D"/>
    <w:rsid w:val="00C242EF"/>
    <w:rPr>
      <w:lang w:eastAsia="zh-CN"/>
    </w:rPr>
  </w:style>
  <w:style w:type="paragraph" w:customStyle="1" w:styleId="86F9D500424C49A3AB2AA43FB22987FD">
    <w:name w:val="86F9D500424C49A3AB2AA43FB22987FD"/>
    <w:rsid w:val="00C242EF"/>
    <w:rPr>
      <w:lang w:eastAsia="zh-CN"/>
    </w:rPr>
  </w:style>
  <w:style w:type="paragraph" w:customStyle="1" w:styleId="71D56456FF7148FEA25B33087B10915C">
    <w:name w:val="71D56456FF7148FEA25B33087B10915C"/>
    <w:rsid w:val="00C242EF"/>
    <w:rPr>
      <w:lang w:eastAsia="zh-CN"/>
    </w:rPr>
  </w:style>
  <w:style w:type="paragraph" w:customStyle="1" w:styleId="3F85EF9BFAD74B329EF9479848AACDFF">
    <w:name w:val="3F85EF9BFAD74B329EF9479848AACDFF"/>
    <w:rsid w:val="00C242EF"/>
    <w:rPr>
      <w:lang w:eastAsia="zh-CN"/>
    </w:rPr>
  </w:style>
  <w:style w:type="paragraph" w:customStyle="1" w:styleId="8286EA9987424B939A0EB16A32E0DFDE">
    <w:name w:val="8286EA9987424B939A0EB16A32E0DFDE"/>
    <w:rsid w:val="00C242EF"/>
    <w:rPr>
      <w:lang w:eastAsia="zh-CN"/>
    </w:rPr>
  </w:style>
  <w:style w:type="paragraph" w:customStyle="1" w:styleId="36D6B645C6E64CA4B03C48506AF12285">
    <w:name w:val="36D6B645C6E64CA4B03C48506AF12285"/>
    <w:rsid w:val="00C242EF"/>
    <w:rPr>
      <w:lang w:eastAsia="zh-CN"/>
    </w:rPr>
  </w:style>
  <w:style w:type="paragraph" w:customStyle="1" w:styleId="155FF5DD87CC4BB4839DF94C2760ED53">
    <w:name w:val="155FF5DD87CC4BB4839DF94C2760ED53"/>
    <w:rsid w:val="00C242EF"/>
    <w:rPr>
      <w:lang w:eastAsia="zh-CN"/>
    </w:rPr>
  </w:style>
  <w:style w:type="paragraph" w:customStyle="1" w:styleId="85AC1747E89F451AAC0F07564866B420">
    <w:name w:val="85AC1747E89F451AAC0F07564866B420"/>
    <w:rsid w:val="00C242EF"/>
    <w:rPr>
      <w:lang w:eastAsia="zh-CN"/>
    </w:rPr>
  </w:style>
  <w:style w:type="paragraph" w:customStyle="1" w:styleId="79FA2159091D4872A28BA6D63CFC035E">
    <w:name w:val="79FA2159091D4872A28BA6D63CFC035E"/>
    <w:rsid w:val="00C242EF"/>
    <w:rPr>
      <w:lang w:eastAsia="zh-CN"/>
    </w:rPr>
  </w:style>
  <w:style w:type="paragraph" w:customStyle="1" w:styleId="8DE292B5FA2448BDAAACC58800108225">
    <w:name w:val="8DE292B5FA2448BDAAACC58800108225"/>
    <w:rsid w:val="00C242EF"/>
    <w:rPr>
      <w:lang w:eastAsia="zh-CN"/>
    </w:rPr>
  </w:style>
  <w:style w:type="paragraph" w:customStyle="1" w:styleId="569975FCF93C43DC97D744E7BD41B089">
    <w:name w:val="569975FCF93C43DC97D744E7BD41B089"/>
    <w:rsid w:val="00C242EF"/>
    <w:rPr>
      <w:lang w:eastAsia="zh-CN"/>
    </w:rPr>
  </w:style>
  <w:style w:type="paragraph" w:customStyle="1" w:styleId="BC265198B8E443FA9F89867A0FC620AC">
    <w:name w:val="BC265198B8E443FA9F89867A0FC620AC"/>
    <w:rsid w:val="00C242EF"/>
    <w:rPr>
      <w:lang w:eastAsia="zh-CN"/>
    </w:rPr>
  </w:style>
  <w:style w:type="paragraph" w:customStyle="1" w:styleId="4DE4C6D5965D491F97638FDF7FF66B87">
    <w:name w:val="4DE4C6D5965D491F97638FDF7FF66B87"/>
    <w:rsid w:val="00C242EF"/>
    <w:rPr>
      <w:lang w:eastAsia="zh-CN"/>
    </w:rPr>
  </w:style>
  <w:style w:type="paragraph" w:customStyle="1" w:styleId="8FE3CC3A28924E46A9F8B85D6994CC56">
    <w:name w:val="8FE3CC3A28924E46A9F8B85D6994CC56"/>
    <w:rsid w:val="00C242EF"/>
    <w:rPr>
      <w:lang w:eastAsia="zh-CN"/>
    </w:rPr>
  </w:style>
  <w:style w:type="paragraph" w:customStyle="1" w:styleId="602B2A03C9B1493BBD5328EAC3AB7BC3">
    <w:name w:val="602B2A03C9B1493BBD5328EAC3AB7BC3"/>
    <w:rsid w:val="00C242EF"/>
    <w:rPr>
      <w:lang w:eastAsia="zh-CN"/>
    </w:rPr>
  </w:style>
  <w:style w:type="paragraph" w:customStyle="1" w:styleId="CC92FD37DFEB4BB2B2A0E2106480B5F0">
    <w:name w:val="CC92FD37DFEB4BB2B2A0E2106480B5F0"/>
    <w:rsid w:val="00C242EF"/>
    <w:rPr>
      <w:lang w:eastAsia="zh-CN"/>
    </w:rPr>
  </w:style>
  <w:style w:type="paragraph" w:customStyle="1" w:styleId="7BD9EE0ECDE24FA994FF1DA80C81D352">
    <w:name w:val="7BD9EE0ECDE24FA994FF1DA80C81D352"/>
    <w:rsid w:val="00C242EF"/>
    <w:rPr>
      <w:lang w:eastAsia="zh-CN"/>
    </w:rPr>
  </w:style>
  <w:style w:type="paragraph" w:customStyle="1" w:styleId="9A05761A03DD407DBE37DB09C7B99C09">
    <w:name w:val="9A05761A03DD407DBE37DB09C7B99C09"/>
    <w:rsid w:val="00C242EF"/>
    <w:rPr>
      <w:lang w:eastAsia="zh-CN"/>
    </w:rPr>
  </w:style>
  <w:style w:type="paragraph" w:customStyle="1" w:styleId="A1A0DF4E7B224D2C84D34C82C9DC0B64">
    <w:name w:val="A1A0DF4E7B224D2C84D34C82C9DC0B64"/>
    <w:rsid w:val="00C242EF"/>
    <w:rPr>
      <w:lang w:eastAsia="zh-CN"/>
    </w:rPr>
  </w:style>
  <w:style w:type="paragraph" w:customStyle="1" w:styleId="BAFA2811B7D94FF0A0C008EC7D423CCD">
    <w:name w:val="BAFA2811B7D94FF0A0C008EC7D423CCD"/>
    <w:rsid w:val="00C242EF"/>
    <w:rPr>
      <w:lang w:eastAsia="zh-CN"/>
    </w:rPr>
  </w:style>
  <w:style w:type="paragraph" w:customStyle="1" w:styleId="FDEFD213F5E24E8CAD73D12342DE76EE">
    <w:name w:val="FDEFD213F5E24E8CAD73D12342DE76EE"/>
    <w:rsid w:val="00C242EF"/>
    <w:rPr>
      <w:lang w:eastAsia="zh-CN"/>
    </w:rPr>
  </w:style>
  <w:style w:type="paragraph" w:customStyle="1" w:styleId="6D60DDBB86804B4291D0FDDBE88E1522">
    <w:name w:val="6D60DDBB86804B4291D0FDDBE88E1522"/>
    <w:rsid w:val="00C242EF"/>
    <w:rPr>
      <w:lang w:eastAsia="zh-CN"/>
    </w:rPr>
  </w:style>
  <w:style w:type="paragraph" w:customStyle="1" w:styleId="96CB75F6BA044394B25C85D64C82953F">
    <w:name w:val="96CB75F6BA044394B25C85D64C82953F"/>
    <w:rsid w:val="00C242EF"/>
    <w:rPr>
      <w:lang w:eastAsia="zh-CN"/>
    </w:rPr>
  </w:style>
  <w:style w:type="paragraph" w:customStyle="1" w:styleId="9E87CD68A001440FB0FB62C05EEFC909">
    <w:name w:val="9E87CD68A001440FB0FB62C05EEFC909"/>
    <w:rsid w:val="00C242EF"/>
    <w:rPr>
      <w:lang w:eastAsia="zh-CN"/>
    </w:rPr>
  </w:style>
  <w:style w:type="paragraph" w:customStyle="1" w:styleId="AD1836082E804344A659BCA4AEB48341">
    <w:name w:val="AD1836082E804344A659BCA4AEB48341"/>
    <w:rsid w:val="00C242EF"/>
    <w:rPr>
      <w:lang w:eastAsia="zh-CN"/>
    </w:rPr>
  </w:style>
  <w:style w:type="paragraph" w:customStyle="1" w:styleId="183B308C46E045818C44335DA441C4DF">
    <w:name w:val="183B308C46E045818C44335DA441C4DF"/>
    <w:rsid w:val="00C242EF"/>
    <w:rPr>
      <w:lang w:eastAsia="zh-CN"/>
    </w:rPr>
  </w:style>
  <w:style w:type="paragraph" w:customStyle="1" w:styleId="26BD09D9E9A847B68B41401FDF698FEA">
    <w:name w:val="26BD09D9E9A847B68B41401FDF698FEA"/>
    <w:rsid w:val="00C242EF"/>
    <w:rPr>
      <w:lang w:eastAsia="zh-CN"/>
    </w:rPr>
  </w:style>
  <w:style w:type="paragraph" w:customStyle="1" w:styleId="C75CBAF03CDA4FF7AC420D5D41CA5935">
    <w:name w:val="C75CBAF03CDA4FF7AC420D5D41CA5935"/>
    <w:rsid w:val="00C242EF"/>
    <w:rPr>
      <w:lang w:eastAsia="zh-CN"/>
    </w:rPr>
  </w:style>
  <w:style w:type="paragraph" w:customStyle="1" w:styleId="158603D562CC4D908D7B30AF5A8C84DB">
    <w:name w:val="158603D562CC4D908D7B30AF5A8C84DB"/>
    <w:rsid w:val="00C242EF"/>
    <w:rPr>
      <w:lang w:eastAsia="zh-CN"/>
    </w:rPr>
  </w:style>
  <w:style w:type="paragraph" w:customStyle="1" w:styleId="51D504F8279F4E8088576081C8ED4ED1">
    <w:name w:val="51D504F8279F4E8088576081C8ED4ED1"/>
    <w:rsid w:val="00C242EF"/>
    <w:rPr>
      <w:lang w:eastAsia="zh-CN"/>
    </w:rPr>
  </w:style>
  <w:style w:type="paragraph" w:customStyle="1" w:styleId="5A069A3159A346E0A0C868D999A4D660">
    <w:name w:val="5A069A3159A346E0A0C868D999A4D660"/>
    <w:rsid w:val="00C242EF"/>
    <w:rPr>
      <w:lang w:eastAsia="zh-CN"/>
    </w:rPr>
  </w:style>
  <w:style w:type="paragraph" w:customStyle="1" w:styleId="C4355CAA04974FB2975E178E546D014C">
    <w:name w:val="C4355CAA04974FB2975E178E546D014C"/>
    <w:rsid w:val="00C242EF"/>
    <w:rPr>
      <w:lang w:eastAsia="zh-CN"/>
    </w:rPr>
  </w:style>
  <w:style w:type="paragraph" w:customStyle="1" w:styleId="2066DBD78FE645679886B369863143C8">
    <w:name w:val="2066DBD78FE645679886B369863143C8"/>
    <w:rsid w:val="00C242EF"/>
    <w:rPr>
      <w:lang w:eastAsia="zh-CN"/>
    </w:rPr>
  </w:style>
  <w:style w:type="paragraph" w:customStyle="1" w:styleId="3B325144E9BE486C9FC6A1043FD3022D">
    <w:name w:val="3B325144E9BE486C9FC6A1043FD3022D"/>
    <w:rsid w:val="00C242EF"/>
    <w:rPr>
      <w:lang w:eastAsia="zh-CN"/>
    </w:rPr>
  </w:style>
  <w:style w:type="paragraph" w:customStyle="1" w:styleId="9F4B0B10CA05459FAE18DA07A10AC22E">
    <w:name w:val="9F4B0B10CA05459FAE18DA07A10AC22E"/>
    <w:rsid w:val="00C242EF"/>
    <w:rPr>
      <w:lang w:eastAsia="zh-CN"/>
    </w:rPr>
  </w:style>
  <w:style w:type="paragraph" w:customStyle="1" w:styleId="6063A2601C264F08929A90B4A115A708">
    <w:name w:val="6063A2601C264F08929A90B4A115A708"/>
    <w:rsid w:val="00C242EF"/>
    <w:rPr>
      <w:lang w:eastAsia="zh-CN"/>
    </w:rPr>
  </w:style>
  <w:style w:type="paragraph" w:customStyle="1" w:styleId="7CA6437F740B4A1CA2093B54F92A6551">
    <w:name w:val="7CA6437F740B4A1CA2093B54F92A6551"/>
    <w:rsid w:val="00C242EF"/>
    <w:rPr>
      <w:lang w:eastAsia="zh-CN"/>
    </w:rPr>
  </w:style>
  <w:style w:type="paragraph" w:customStyle="1" w:styleId="39968D4DD12D40E39E715615708AA22B">
    <w:name w:val="39968D4DD12D40E39E715615708AA22B"/>
    <w:rsid w:val="00C242EF"/>
    <w:rPr>
      <w:lang w:eastAsia="zh-CN"/>
    </w:rPr>
  </w:style>
  <w:style w:type="paragraph" w:customStyle="1" w:styleId="15428173BE2A4C899AA4D5D5BFB32441">
    <w:name w:val="15428173BE2A4C899AA4D5D5BFB32441"/>
    <w:rsid w:val="00C242EF"/>
    <w:rPr>
      <w:lang w:eastAsia="zh-CN"/>
    </w:rPr>
  </w:style>
  <w:style w:type="paragraph" w:customStyle="1" w:styleId="A928FF5608404C6AB7870FC23E79AEDB">
    <w:name w:val="A928FF5608404C6AB7870FC23E79AEDB"/>
    <w:rsid w:val="00C242EF"/>
    <w:rPr>
      <w:lang w:eastAsia="zh-CN"/>
    </w:rPr>
  </w:style>
  <w:style w:type="paragraph" w:customStyle="1" w:styleId="12C8B770599749DEB88DF7D99C0851C9">
    <w:name w:val="12C8B770599749DEB88DF7D99C0851C9"/>
    <w:rsid w:val="00C242EF"/>
    <w:rPr>
      <w:lang w:eastAsia="zh-CN"/>
    </w:rPr>
  </w:style>
  <w:style w:type="paragraph" w:customStyle="1" w:styleId="1CF2C8EB9D964426BB3E08B1D59FE4C1">
    <w:name w:val="1CF2C8EB9D964426BB3E08B1D59FE4C1"/>
    <w:rsid w:val="00C242EF"/>
    <w:rPr>
      <w:lang w:eastAsia="zh-CN"/>
    </w:rPr>
  </w:style>
  <w:style w:type="paragraph" w:customStyle="1" w:styleId="37248EACE0514A8C8AB2697F58EB43C8">
    <w:name w:val="37248EACE0514A8C8AB2697F58EB43C8"/>
    <w:rsid w:val="00C242EF"/>
    <w:rPr>
      <w:lang w:eastAsia="zh-CN"/>
    </w:rPr>
  </w:style>
  <w:style w:type="paragraph" w:customStyle="1" w:styleId="89F0C1E85F664D8AA0A8594E63202B94">
    <w:name w:val="89F0C1E85F664D8AA0A8594E63202B94"/>
    <w:rsid w:val="00C242EF"/>
    <w:rPr>
      <w:lang w:eastAsia="zh-CN"/>
    </w:rPr>
  </w:style>
  <w:style w:type="paragraph" w:customStyle="1" w:styleId="CDFA6B7E1FAE4C09B40FA1E4B6EEC4E4">
    <w:name w:val="CDFA6B7E1FAE4C09B40FA1E4B6EEC4E4"/>
    <w:rsid w:val="00C242EF"/>
    <w:rPr>
      <w:lang w:eastAsia="zh-CN"/>
    </w:rPr>
  </w:style>
  <w:style w:type="paragraph" w:customStyle="1" w:styleId="C99D784A858A4A2CB1E0EAEFF2B0FB2C">
    <w:name w:val="C99D784A858A4A2CB1E0EAEFF2B0FB2C"/>
    <w:rsid w:val="00C242EF"/>
    <w:rPr>
      <w:lang w:eastAsia="zh-CN"/>
    </w:rPr>
  </w:style>
  <w:style w:type="paragraph" w:customStyle="1" w:styleId="2D0ADFEB1B844EB1B5A227197B38D81C">
    <w:name w:val="2D0ADFEB1B844EB1B5A227197B38D81C"/>
    <w:rsid w:val="00C242EF"/>
    <w:rPr>
      <w:lang w:eastAsia="zh-CN"/>
    </w:rPr>
  </w:style>
  <w:style w:type="paragraph" w:customStyle="1" w:styleId="231CFDF1FFFB44908AA23EA9259A3DF8">
    <w:name w:val="231CFDF1FFFB44908AA23EA9259A3DF8"/>
    <w:rsid w:val="00C242EF"/>
    <w:rPr>
      <w:lang w:eastAsia="zh-CN"/>
    </w:rPr>
  </w:style>
  <w:style w:type="paragraph" w:customStyle="1" w:styleId="B850B0E516914286A8CE44FCFB6B0CED">
    <w:name w:val="B850B0E516914286A8CE44FCFB6B0CED"/>
    <w:rsid w:val="00C242EF"/>
    <w:rPr>
      <w:lang w:eastAsia="zh-CN"/>
    </w:rPr>
  </w:style>
  <w:style w:type="paragraph" w:customStyle="1" w:styleId="2CC4AF3FB77848B3977884C44218EFC0">
    <w:name w:val="2CC4AF3FB77848B3977884C44218EFC0"/>
    <w:rsid w:val="00C242EF"/>
    <w:rPr>
      <w:lang w:eastAsia="zh-CN"/>
    </w:rPr>
  </w:style>
  <w:style w:type="paragraph" w:customStyle="1" w:styleId="DA05CFE2725B4CF4A08A477622DCFB17">
    <w:name w:val="DA05CFE2725B4CF4A08A477622DCFB17"/>
    <w:rsid w:val="00C242EF"/>
    <w:rPr>
      <w:lang w:eastAsia="zh-CN"/>
    </w:rPr>
  </w:style>
  <w:style w:type="paragraph" w:customStyle="1" w:styleId="82197F0C01E7412B805100707C0981A8">
    <w:name w:val="82197F0C01E7412B805100707C0981A8"/>
    <w:rsid w:val="00C242EF"/>
    <w:rPr>
      <w:lang w:eastAsia="zh-CN"/>
    </w:rPr>
  </w:style>
  <w:style w:type="paragraph" w:customStyle="1" w:styleId="BB48EDA4F3834B1CAA0707806BB17A10">
    <w:name w:val="BB48EDA4F3834B1CAA0707806BB17A10"/>
    <w:rsid w:val="00C242EF"/>
    <w:rPr>
      <w:lang w:eastAsia="zh-CN"/>
    </w:rPr>
  </w:style>
  <w:style w:type="paragraph" w:customStyle="1" w:styleId="C64A5FF8DEC3471BB31182CD34E23624">
    <w:name w:val="C64A5FF8DEC3471BB31182CD34E23624"/>
    <w:rsid w:val="00C242EF"/>
    <w:rPr>
      <w:lang w:eastAsia="zh-CN"/>
    </w:rPr>
  </w:style>
  <w:style w:type="paragraph" w:customStyle="1" w:styleId="3CB74960B54D43C0B75B64C40448D469">
    <w:name w:val="3CB74960B54D43C0B75B64C40448D469"/>
    <w:rsid w:val="00C242EF"/>
    <w:rPr>
      <w:lang w:eastAsia="zh-CN"/>
    </w:rPr>
  </w:style>
  <w:style w:type="paragraph" w:customStyle="1" w:styleId="22AEC3D98BE84190A83E307AD46A6346">
    <w:name w:val="22AEC3D98BE84190A83E307AD46A6346"/>
    <w:rsid w:val="00C242EF"/>
    <w:rPr>
      <w:lang w:eastAsia="zh-CN"/>
    </w:rPr>
  </w:style>
  <w:style w:type="paragraph" w:customStyle="1" w:styleId="14B7DFDF9AB145EA8ABECAC4CB1F29EB">
    <w:name w:val="14B7DFDF9AB145EA8ABECAC4CB1F29EB"/>
    <w:rsid w:val="00C242EF"/>
    <w:rPr>
      <w:lang w:eastAsia="zh-CN"/>
    </w:rPr>
  </w:style>
  <w:style w:type="paragraph" w:customStyle="1" w:styleId="92D31E1C602E4AC9AFFE984316BA24BF">
    <w:name w:val="92D31E1C602E4AC9AFFE984316BA24BF"/>
    <w:rsid w:val="00C242EF"/>
    <w:rPr>
      <w:lang w:eastAsia="zh-CN"/>
    </w:rPr>
  </w:style>
  <w:style w:type="paragraph" w:customStyle="1" w:styleId="5AEA3A927E6743D89BDFA77F3FB20D70">
    <w:name w:val="5AEA3A927E6743D89BDFA77F3FB20D70"/>
    <w:rsid w:val="00C242EF"/>
    <w:rPr>
      <w:lang w:eastAsia="zh-CN"/>
    </w:rPr>
  </w:style>
  <w:style w:type="paragraph" w:customStyle="1" w:styleId="9FAF44D147DD453A99D05F2A4D993DC1">
    <w:name w:val="9FAF44D147DD453A99D05F2A4D993DC1"/>
    <w:rsid w:val="00C242EF"/>
    <w:rPr>
      <w:lang w:eastAsia="zh-CN"/>
    </w:rPr>
  </w:style>
  <w:style w:type="paragraph" w:customStyle="1" w:styleId="B71F500749D84B4887621BE7175E53D0">
    <w:name w:val="B71F500749D84B4887621BE7175E53D0"/>
    <w:rsid w:val="00C242EF"/>
    <w:rPr>
      <w:lang w:eastAsia="zh-CN"/>
    </w:rPr>
  </w:style>
  <w:style w:type="paragraph" w:customStyle="1" w:styleId="F7A27AA1645843279B9F49EAB51DC832">
    <w:name w:val="F7A27AA1645843279B9F49EAB51DC832"/>
    <w:rsid w:val="00C242EF"/>
    <w:rPr>
      <w:lang w:eastAsia="zh-CN"/>
    </w:rPr>
  </w:style>
  <w:style w:type="paragraph" w:customStyle="1" w:styleId="AD47C8C217314042821D8DACEDC963B1">
    <w:name w:val="AD47C8C217314042821D8DACEDC963B1"/>
    <w:rsid w:val="00C242EF"/>
    <w:rPr>
      <w:lang w:eastAsia="zh-CN"/>
    </w:rPr>
  </w:style>
  <w:style w:type="paragraph" w:customStyle="1" w:styleId="2CF8209561984107AB3BA5DC5A5D0A6C">
    <w:name w:val="2CF8209561984107AB3BA5DC5A5D0A6C"/>
    <w:rsid w:val="00C242EF"/>
    <w:rPr>
      <w:lang w:eastAsia="zh-CN"/>
    </w:rPr>
  </w:style>
  <w:style w:type="paragraph" w:customStyle="1" w:styleId="8FC6EB04539F4B99B34E557704EDC455">
    <w:name w:val="8FC6EB04539F4B99B34E557704EDC455"/>
    <w:rsid w:val="00C242EF"/>
    <w:rPr>
      <w:lang w:eastAsia="zh-CN"/>
    </w:rPr>
  </w:style>
  <w:style w:type="paragraph" w:customStyle="1" w:styleId="84D42C020D144DDE839DBE27832F40ED">
    <w:name w:val="84D42C020D144DDE839DBE27832F40ED"/>
    <w:rsid w:val="00C242EF"/>
    <w:rPr>
      <w:lang w:eastAsia="zh-CN"/>
    </w:rPr>
  </w:style>
  <w:style w:type="paragraph" w:customStyle="1" w:styleId="3C2705B8135040F5B1F9A9D2C9FDAB27">
    <w:name w:val="3C2705B8135040F5B1F9A9D2C9FDAB27"/>
    <w:rsid w:val="00C242EF"/>
    <w:rPr>
      <w:lang w:eastAsia="zh-CN"/>
    </w:rPr>
  </w:style>
  <w:style w:type="paragraph" w:customStyle="1" w:styleId="E31D00BDB08A47658F54488B47DEDB2C">
    <w:name w:val="E31D00BDB08A47658F54488B47DEDB2C"/>
    <w:rsid w:val="00C242EF"/>
    <w:rPr>
      <w:lang w:eastAsia="zh-CN"/>
    </w:rPr>
  </w:style>
  <w:style w:type="paragraph" w:customStyle="1" w:styleId="ECD3E3C1DBBC4F109F816E66FDB9A037">
    <w:name w:val="ECD3E3C1DBBC4F109F816E66FDB9A037"/>
    <w:rsid w:val="00C242EF"/>
    <w:rPr>
      <w:lang w:eastAsia="zh-CN"/>
    </w:rPr>
  </w:style>
  <w:style w:type="paragraph" w:customStyle="1" w:styleId="F669DA34038F49169FA21B2B07D807ED">
    <w:name w:val="F669DA34038F49169FA21B2B07D807ED"/>
    <w:rsid w:val="00C242EF"/>
    <w:rPr>
      <w:lang w:eastAsia="zh-CN"/>
    </w:rPr>
  </w:style>
  <w:style w:type="paragraph" w:customStyle="1" w:styleId="33D946B9A46E457DAE5CB7EC1940D33B">
    <w:name w:val="33D946B9A46E457DAE5CB7EC1940D33B"/>
    <w:rsid w:val="00C242EF"/>
    <w:rPr>
      <w:lang w:eastAsia="zh-CN"/>
    </w:rPr>
  </w:style>
  <w:style w:type="paragraph" w:customStyle="1" w:styleId="AFA80663D19D4005B7F83563A0AA2221">
    <w:name w:val="AFA80663D19D4005B7F83563A0AA2221"/>
    <w:rsid w:val="00C242EF"/>
    <w:rPr>
      <w:lang w:eastAsia="zh-CN"/>
    </w:rPr>
  </w:style>
  <w:style w:type="paragraph" w:customStyle="1" w:styleId="EF6CEFDED5A84A93A6055236A2F59B56">
    <w:name w:val="EF6CEFDED5A84A93A6055236A2F59B56"/>
    <w:rsid w:val="00C242EF"/>
    <w:rPr>
      <w:lang w:eastAsia="zh-CN"/>
    </w:rPr>
  </w:style>
  <w:style w:type="paragraph" w:customStyle="1" w:styleId="025E82732173406FAC3954C0ADE0309B">
    <w:name w:val="025E82732173406FAC3954C0ADE0309B"/>
    <w:rsid w:val="00C242EF"/>
    <w:rPr>
      <w:lang w:eastAsia="zh-CN"/>
    </w:rPr>
  </w:style>
  <w:style w:type="paragraph" w:customStyle="1" w:styleId="6681A1FAB29340BF9E1E09388BD83831">
    <w:name w:val="6681A1FAB29340BF9E1E09388BD83831"/>
    <w:rsid w:val="00C242EF"/>
    <w:rPr>
      <w:lang w:eastAsia="zh-CN"/>
    </w:rPr>
  </w:style>
  <w:style w:type="paragraph" w:customStyle="1" w:styleId="FB662C10248A4E6896FBE659EDCC3A82">
    <w:name w:val="FB662C10248A4E6896FBE659EDCC3A82"/>
    <w:rsid w:val="00C242EF"/>
    <w:rPr>
      <w:lang w:eastAsia="zh-CN"/>
    </w:rPr>
  </w:style>
  <w:style w:type="paragraph" w:customStyle="1" w:styleId="D2FF871D818946349EFEB7D5B65260D8">
    <w:name w:val="D2FF871D818946349EFEB7D5B65260D8"/>
    <w:rsid w:val="00C242EF"/>
    <w:rPr>
      <w:lang w:eastAsia="zh-CN"/>
    </w:rPr>
  </w:style>
  <w:style w:type="paragraph" w:customStyle="1" w:styleId="A67456711CC7415CB465E9AB5891640B">
    <w:name w:val="A67456711CC7415CB465E9AB5891640B"/>
    <w:rsid w:val="00C242EF"/>
    <w:rPr>
      <w:lang w:eastAsia="zh-CN"/>
    </w:rPr>
  </w:style>
  <w:style w:type="paragraph" w:customStyle="1" w:styleId="1F343E92BD2449B2A2DC2B6CD69CE2A8">
    <w:name w:val="1F343E92BD2449B2A2DC2B6CD69CE2A8"/>
    <w:rsid w:val="00C242EF"/>
    <w:rPr>
      <w:lang w:eastAsia="zh-CN"/>
    </w:rPr>
  </w:style>
  <w:style w:type="paragraph" w:customStyle="1" w:styleId="B36164DF025D4ED3B81E63B28E5583F3">
    <w:name w:val="B36164DF025D4ED3B81E63B28E5583F3"/>
    <w:rsid w:val="00C242EF"/>
    <w:rPr>
      <w:lang w:eastAsia="zh-CN"/>
    </w:rPr>
  </w:style>
  <w:style w:type="paragraph" w:customStyle="1" w:styleId="C1D5D852F8154BF39BEFA1DFEC35A291">
    <w:name w:val="C1D5D852F8154BF39BEFA1DFEC35A291"/>
    <w:rsid w:val="00C242EF"/>
    <w:rPr>
      <w:lang w:eastAsia="zh-CN"/>
    </w:rPr>
  </w:style>
  <w:style w:type="paragraph" w:customStyle="1" w:styleId="EF8476AAD5F24D75815D3F8FCBC3EE2B">
    <w:name w:val="EF8476AAD5F24D75815D3F8FCBC3EE2B"/>
    <w:rsid w:val="00C242EF"/>
    <w:rPr>
      <w:lang w:eastAsia="zh-CN"/>
    </w:rPr>
  </w:style>
  <w:style w:type="paragraph" w:customStyle="1" w:styleId="2719FF43CA7840CBA0CE4E895BB46CC6">
    <w:name w:val="2719FF43CA7840CBA0CE4E895BB46CC6"/>
    <w:rsid w:val="00C242EF"/>
    <w:rPr>
      <w:lang w:eastAsia="zh-CN"/>
    </w:rPr>
  </w:style>
  <w:style w:type="paragraph" w:customStyle="1" w:styleId="4F77CBE1B66746BF956A5682BE3017A8">
    <w:name w:val="4F77CBE1B66746BF956A5682BE3017A8"/>
    <w:rsid w:val="00C242EF"/>
    <w:rPr>
      <w:lang w:eastAsia="zh-CN"/>
    </w:rPr>
  </w:style>
  <w:style w:type="paragraph" w:customStyle="1" w:styleId="180AC07FC6B54DE0AF2D0B079E0D999A">
    <w:name w:val="180AC07FC6B54DE0AF2D0B079E0D999A"/>
    <w:rsid w:val="00C242EF"/>
    <w:rPr>
      <w:lang w:eastAsia="zh-CN"/>
    </w:rPr>
  </w:style>
  <w:style w:type="paragraph" w:customStyle="1" w:styleId="6B2E73E151334086B5307AD552A239D6">
    <w:name w:val="6B2E73E151334086B5307AD552A239D6"/>
    <w:rsid w:val="00C242EF"/>
    <w:rPr>
      <w:lang w:eastAsia="zh-CN"/>
    </w:rPr>
  </w:style>
  <w:style w:type="paragraph" w:customStyle="1" w:styleId="BCA8A5244CE542BD913AAF35FD932AD1">
    <w:name w:val="BCA8A5244CE542BD913AAF35FD932AD1"/>
    <w:rsid w:val="00C242EF"/>
    <w:rPr>
      <w:lang w:eastAsia="zh-CN"/>
    </w:rPr>
  </w:style>
  <w:style w:type="paragraph" w:customStyle="1" w:styleId="550709DFD7254B8E825110D7583DE449">
    <w:name w:val="550709DFD7254B8E825110D7583DE449"/>
    <w:rsid w:val="00C242EF"/>
    <w:rPr>
      <w:lang w:eastAsia="zh-CN"/>
    </w:rPr>
  </w:style>
  <w:style w:type="paragraph" w:customStyle="1" w:styleId="A60129BAB9D141DE8F2EC58933C3C223">
    <w:name w:val="A60129BAB9D141DE8F2EC58933C3C223"/>
    <w:rsid w:val="00C242EF"/>
    <w:rPr>
      <w:lang w:eastAsia="zh-CN"/>
    </w:rPr>
  </w:style>
  <w:style w:type="paragraph" w:customStyle="1" w:styleId="EFC0A03E715E4C7B8CE367F05046E4EE">
    <w:name w:val="EFC0A03E715E4C7B8CE367F05046E4EE"/>
    <w:rsid w:val="00C242EF"/>
    <w:rPr>
      <w:lang w:eastAsia="zh-CN"/>
    </w:rPr>
  </w:style>
  <w:style w:type="paragraph" w:customStyle="1" w:styleId="EB93BCC4794C4BB5BC9FD0F3AA884FEF">
    <w:name w:val="EB93BCC4794C4BB5BC9FD0F3AA884FEF"/>
    <w:rsid w:val="00C242EF"/>
    <w:rPr>
      <w:lang w:eastAsia="zh-CN"/>
    </w:rPr>
  </w:style>
  <w:style w:type="paragraph" w:customStyle="1" w:styleId="EB59623E8AC7460EAE65E44AEBF81C64">
    <w:name w:val="EB59623E8AC7460EAE65E44AEBF81C64"/>
    <w:rsid w:val="00C242EF"/>
    <w:rPr>
      <w:lang w:eastAsia="zh-CN"/>
    </w:rPr>
  </w:style>
  <w:style w:type="paragraph" w:customStyle="1" w:styleId="B1FFA1A804A1477F83AF868C7E002B46">
    <w:name w:val="B1FFA1A804A1477F83AF868C7E002B46"/>
    <w:rsid w:val="00C242EF"/>
    <w:rPr>
      <w:lang w:eastAsia="zh-CN"/>
    </w:rPr>
  </w:style>
  <w:style w:type="paragraph" w:customStyle="1" w:styleId="37CBEEDE4C424666A1034B9A05677F7D">
    <w:name w:val="37CBEEDE4C424666A1034B9A05677F7D"/>
    <w:rsid w:val="00C242EF"/>
    <w:rPr>
      <w:lang w:eastAsia="zh-CN"/>
    </w:rPr>
  </w:style>
  <w:style w:type="paragraph" w:customStyle="1" w:styleId="CF41D5DBD5654B23B6719FCDD5920087">
    <w:name w:val="CF41D5DBD5654B23B6719FCDD5920087"/>
    <w:rsid w:val="00C242EF"/>
    <w:rPr>
      <w:lang w:eastAsia="zh-CN"/>
    </w:rPr>
  </w:style>
  <w:style w:type="paragraph" w:customStyle="1" w:styleId="D1B7A05D3D1541F5A8BFBF8A3D8679C5">
    <w:name w:val="D1B7A05D3D1541F5A8BFBF8A3D8679C5"/>
    <w:rsid w:val="00C242EF"/>
    <w:rPr>
      <w:lang w:eastAsia="zh-CN"/>
    </w:rPr>
  </w:style>
  <w:style w:type="paragraph" w:customStyle="1" w:styleId="5A6B53F6ADBA4EB78077C4D91AA140F6">
    <w:name w:val="5A6B53F6ADBA4EB78077C4D91AA140F6"/>
    <w:rsid w:val="00C242EF"/>
    <w:rPr>
      <w:lang w:eastAsia="zh-CN"/>
    </w:rPr>
  </w:style>
  <w:style w:type="paragraph" w:customStyle="1" w:styleId="1059E6768EAE47E687B2C8F8E4DCF4E0">
    <w:name w:val="1059E6768EAE47E687B2C8F8E4DCF4E0"/>
    <w:rsid w:val="00C242EF"/>
    <w:rPr>
      <w:lang w:eastAsia="zh-CN"/>
    </w:rPr>
  </w:style>
  <w:style w:type="paragraph" w:customStyle="1" w:styleId="9386F25E12B742F1A5356814CF85F0F5">
    <w:name w:val="9386F25E12B742F1A5356814CF85F0F5"/>
    <w:rsid w:val="00C242EF"/>
    <w:rPr>
      <w:lang w:eastAsia="zh-CN"/>
    </w:rPr>
  </w:style>
  <w:style w:type="paragraph" w:customStyle="1" w:styleId="71B29C979184401E882B8122615CE287">
    <w:name w:val="71B29C979184401E882B8122615CE287"/>
    <w:rsid w:val="00C242EF"/>
    <w:rPr>
      <w:lang w:eastAsia="zh-CN"/>
    </w:rPr>
  </w:style>
  <w:style w:type="paragraph" w:customStyle="1" w:styleId="5E04872423D049E784E6B01A1E0CC211">
    <w:name w:val="5E04872423D049E784E6B01A1E0CC211"/>
    <w:rsid w:val="00C242EF"/>
    <w:rPr>
      <w:lang w:eastAsia="zh-CN"/>
    </w:rPr>
  </w:style>
  <w:style w:type="paragraph" w:customStyle="1" w:styleId="F402D937F68A466684EEE500EE0F89FA">
    <w:name w:val="F402D937F68A466684EEE500EE0F89FA"/>
    <w:rsid w:val="00C242EF"/>
    <w:rPr>
      <w:lang w:eastAsia="zh-CN"/>
    </w:rPr>
  </w:style>
  <w:style w:type="paragraph" w:customStyle="1" w:styleId="092E585AC1DE4C6BA1D441FCFFDDAC0C">
    <w:name w:val="092E585AC1DE4C6BA1D441FCFFDDAC0C"/>
    <w:rsid w:val="00C242EF"/>
    <w:rPr>
      <w:lang w:eastAsia="zh-CN"/>
    </w:rPr>
  </w:style>
  <w:style w:type="paragraph" w:customStyle="1" w:styleId="7A3E5B715CC947CAB8CC5B84B8938144">
    <w:name w:val="7A3E5B715CC947CAB8CC5B84B8938144"/>
    <w:rsid w:val="00C242EF"/>
    <w:rPr>
      <w:lang w:eastAsia="zh-CN"/>
    </w:rPr>
  </w:style>
  <w:style w:type="paragraph" w:customStyle="1" w:styleId="B03CB84012374647BD76B053F466C1BA">
    <w:name w:val="B03CB84012374647BD76B053F466C1BA"/>
    <w:rsid w:val="00C242EF"/>
    <w:rPr>
      <w:lang w:eastAsia="zh-CN"/>
    </w:rPr>
  </w:style>
  <w:style w:type="paragraph" w:customStyle="1" w:styleId="127E59F12EA44D74B66DA70FF936AEE5">
    <w:name w:val="127E59F12EA44D74B66DA70FF936AEE5"/>
    <w:rsid w:val="00C242EF"/>
    <w:rPr>
      <w:lang w:eastAsia="zh-CN"/>
    </w:rPr>
  </w:style>
  <w:style w:type="paragraph" w:customStyle="1" w:styleId="36E4BDFE5D314281B27ED142E2A0D217">
    <w:name w:val="36E4BDFE5D314281B27ED142E2A0D217"/>
    <w:rsid w:val="00C242EF"/>
    <w:rPr>
      <w:lang w:eastAsia="zh-CN"/>
    </w:rPr>
  </w:style>
  <w:style w:type="paragraph" w:customStyle="1" w:styleId="17AABF8AA7D04795B17C6933357687E1">
    <w:name w:val="17AABF8AA7D04795B17C6933357687E1"/>
    <w:rsid w:val="00C242EF"/>
    <w:rPr>
      <w:lang w:eastAsia="zh-CN"/>
    </w:rPr>
  </w:style>
  <w:style w:type="paragraph" w:customStyle="1" w:styleId="381F0103EF9549C6B4C30F5505A26EF3">
    <w:name w:val="381F0103EF9549C6B4C30F5505A26EF3"/>
    <w:rsid w:val="00C242EF"/>
    <w:rPr>
      <w:lang w:eastAsia="zh-CN"/>
    </w:rPr>
  </w:style>
  <w:style w:type="paragraph" w:customStyle="1" w:styleId="30CCA53BFCF449D982A353700BA51349">
    <w:name w:val="30CCA53BFCF449D982A353700BA51349"/>
    <w:rsid w:val="00C242EF"/>
    <w:rPr>
      <w:lang w:eastAsia="zh-CN"/>
    </w:rPr>
  </w:style>
  <w:style w:type="paragraph" w:customStyle="1" w:styleId="2061240031D44964A2A7B90E3A7EB67C">
    <w:name w:val="2061240031D44964A2A7B90E3A7EB67C"/>
    <w:rsid w:val="00C242EF"/>
    <w:rPr>
      <w:lang w:eastAsia="zh-CN"/>
    </w:rPr>
  </w:style>
  <w:style w:type="paragraph" w:customStyle="1" w:styleId="6E695E6CAB2F45E88031BDE518B7AD1D">
    <w:name w:val="6E695E6CAB2F45E88031BDE518B7AD1D"/>
    <w:rsid w:val="00C242EF"/>
    <w:rPr>
      <w:lang w:eastAsia="zh-CN"/>
    </w:rPr>
  </w:style>
  <w:style w:type="paragraph" w:customStyle="1" w:styleId="1C5252D15DDA4F63A8DB5744D02002CE">
    <w:name w:val="1C5252D15DDA4F63A8DB5744D02002CE"/>
    <w:rsid w:val="00C242EF"/>
    <w:rPr>
      <w:lang w:eastAsia="zh-CN"/>
    </w:rPr>
  </w:style>
  <w:style w:type="paragraph" w:customStyle="1" w:styleId="9663BA10775B4CCAAF4C55E84B65A275">
    <w:name w:val="9663BA10775B4CCAAF4C55E84B65A275"/>
    <w:rsid w:val="00C242EF"/>
    <w:rPr>
      <w:lang w:eastAsia="zh-CN"/>
    </w:rPr>
  </w:style>
  <w:style w:type="paragraph" w:customStyle="1" w:styleId="3B0A6C10EDF440B094884269F42D4ADF">
    <w:name w:val="3B0A6C10EDF440B094884269F42D4ADF"/>
    <w:rsid w:val="00C242EF"/>
    <w:rPr>
      <w:lang w:eastAsia="zh-CN"/>
    </w:rPr>
  </w:style>
  <w:style w:type="paragraph" w:customStyle="1" w:styleId="524379AB547D47FE8C7D004F971FED35">
    <w:name w:val="524379AB547D47FE8C7D004F971FED35"/>
    <w:rsid w:val="00C242EF"/>
    <w:rPr>
      <w:lang w:eastAsia="zh-CN"/>
    </w:rPr>
  </w:style>
  <w:style w:type="paragraph" w:customStyle="1" w:styleId="AF3644216FEA4FBA9844F6F8F6CB8921">
    <w:name w:val="AF3644216FEA4FBA9844F6F8F6CB8921"/>
    <w:rsid w:val="00C242EF"/>
    <w:rPr>
      <w:lang w:eastAsia="zh-CN"/>
    </w:rPr>
  </w:style>
  <w:style w:type="paragraph" w:customStyle="1" w:styleId="EA225C33F7DC47FC888F3917A21A70B7">
    <w:name w:val="EA225C33F7DC47FC888F3917A21A70B7"/>
    <w:rsid w:val="00C242EF"/>
    <w:rPr>
      <w:lang w:eastAsia="zh-CN"/>
    </w:rPr>
  </w:style>
  <w:style w:type="paragraph" w:customStyle="1" w:styleId="8CDAE20536084AA5A45948B5BB9EC33D">
    <w:name w:val="8CDAE20536084AA5A45948B5BB9EC33D"/>
    <w:rsid w:val="00C242EF"/>
    <w:rPr>
      <w:lang w:eastAsia="zh-CN"/>
    </w:rPr>
  </w:style>
  <w:style w:type="paragraph" w:customStyle="1" w:styleId="FCE56683BAE34282972D4325663120BE">
    <w:name w:val="FCE56683BAE34282972D4325663120BE"/>
    <w:rsid w:val="00C242EF"/>
    <w:rPr>
      <w:lang w:eastAsia="zh-CN"/>
    </w:rPr>
  </w:style>
  <w:style w:type="paragraph" w:customStyle="1" w:styleId="BEE1F47F03E24D538D76D2FDC8A2768B">
    <w:name w:val="BEE1F47F03E24D538D76D2FDC8A2768B"/>
    <w:rsid w:val="00C242EF"/>
    <w:rPr>
      <w:lang w:eastAsia="zh-CN"/>
    </w:rPr>
  </w:style>
  <w:style w:type="paragraph" w:customStyle="1" w:styleId="DC3179F11DEB4AAF9927AC8BA4006C7B">
    <w:name w:val="DC3179F11DEB4AAF9927AC8BA4006C7B"/>
    <w:rsid w:val="00C242EF"/>
    <w:rPr>
      <w:lang w:eastAsia="zh-CN"/>
    </w:rPr>
  </w:style>
  <w:style w:type="paragraph" w:customStyle="1" w:styleId="18B9309CF8C84F11A13C7A1B22E30B03">
    <w:name w:val="18B9309CF8C84F11A13C7A1B22E30B03"/>
    <w:rsid w:val="00C242EF"/>
    <w:rPr>
      <w:lang w:eastAsia="zh-CN"/>
    </w:rPr>
  </w:style>
  <w:style w:type="paragraph" w:customStyle="1" w:styleId="C6C1C276B9C14E1FA9B6627172B1FCBF">
    <w:name w:val="C6C1C276B9C14E1FA9B6627172B1FCBF"/>
    <w:rsid w:val="00C242EF"/>
    <w:rPr>
      <w:lang w:eastAsia="zh-CN"/>
    </w:rPr>
  </w:style>
  <w:style w:type="paragraph" w:customStyle="1" w:styleId="7E228C08D65B41F5ADD38441C08C0AA0">
    <w:name w:val="7E228C08D65B41F5ADD38441C08C0AA0"/>
    <w:rsid w:val="00C242EF"/>
    <w:rPr>
      <w:lang w:eastAsia="zh-CN"/>
    </w:rPr>
  </w:style>
  <w:style w:type="paragraph" w:customStyle="1" w:styleId="0089568A553A44F2B30526DE9506A6DA">
    <w:name w:val="0089568A553A44F2B30526DE9506A6DA"/>
    <w:rsid w:val="00C242EF"/>
    <w:rPr>
      <w:lang w:eastAsia="zh-CN"/>
    </w:rPr>
  </w:style>
  <w:style w:type="paragraph" w:customStyle="1" w:styleId="2EB2ED8F67254B4D95F4298F652D9E57">
    <w:name w:val="2EB2ED8F67254B4D95F4298F652D9E57"/>
    <w:rsid w:val="00C242EF"/>
    <w:rPr>
      <w:lang w:eastAsia="zh-CN"/>
    </w:rPr>
  </w:style>
  <w:style w:type="paragraph" w:customStyle="1" w:styleId="53B9C02CAB604BE69D6195A4C8D9E490">
    <w:name w:val="53B9C02CAB604BE69D6195A4C8D9E490"/>
    <w:rsid w:val="00C242EF"/>
    <w:rPr>
      <w:lang w:eastAsia="zh-CN"/>
    </w:rPr>
  </w:style>
  <w:style w:type="paragraph" w:customStyle="1" w:styleId="79AF2C291EE04518B814D4E7E32E2AF0">
    <w:name w:val="79AF2C291EE04518B814D4E7E32E2AF0"/>
    <w:rsid w:val="00C242EF"/>
    <w:rPr>
      <w:lang w:eastAsia="zh-CN"/>
    </w:rPr>
  </w:style>
  <w:style w:type="paragraph" w:customStyle="1" w:styleId="9244AEB0B788477EA77CD01F744777DA">
    <w:name w:val="9244AEB0B788477EA77CD01F744777DA"/>
    <w:rsid w:val="00C242EF"/>
    <w:rPr>
      <w:lang w:eastAsia="zh-CN"/>
    </w:rPr>
  </w:style>
  <w:style w:type="paragraph" w:customStyle="1" w:styleId="ED2E2BCDF9094F1D9AB7FFBE34FAD744">
    <w:name w:val="ED2E2BCDF9094F1D9AB7FFBE34FAD744"/>
    <w:rsid w:val="00C242EF"/>
    <w:rPr>
      <w:lang w:eastAsia="zh-CN"/>
    </w:rPr>
  </w:style>
  <w:style w:type="paragraph" w:customStyle="1" w:styleId="75C21AC67F044EF5B0E41DCD9145A3F4">
    <w:name w:val="75C21AC67F044EF5B0E41DCD9145A3F4"/>
    <w:rsid w:val="00C242EF"/>
    <w:rPr>
      <w:lang w:eastAsia="zh-CN"/>
    </w:rPr>
  </w:style>
  <w:style w:type="paragraph" w:customStyle="1" w:styleId="31CC9DFE67D641A794316C911BF059A1">
    <w:name w:val="31CC9DFE67D641A794316C911BF059A1"/>
    <w:rsid w:val="00C242EF"/>
    <w:rPr>
      <w:lang w:eastAsia="zh-CN"/>
    </w:rPr>
  </w:style>
  <w:style w:type="paragraph" w:customStyle="1" w:styleId="B2EF7ADA895140F898736D221FAFE92E">
    <w:name w:val="B2EF7ADA895140F898736D221FAFE92E"/>
    <w:rsid w:val="00C242EF"/>
    <w:rPr>
      <w:lang w:eastAsia="zh-CN"/>
    </w:rPr>
  </w:style>
  <w:style w:type="paragraph" w:customStyle="1" w:styleId="E55BF07421EA47568D428D6703C62AFF">
    <w:name w:val="E55BF07421EA47568D428D6703C62AFF"/>
    <w:rsid w:val="00C242EF"/>
    <w:rPr>
      <w:lang w:eastAsia="zh-CN"/>
    </w:rPr>
  </w:style>
  <w:style w:type="paragraph" w:customStyle="1" w:styleId="4968EAF4EF7C400D8976D0195A590618">
    <w:name w:val="4968EAF4EF7C400D8976D0195A590618"/>
    <w:rsid w:val="00C242EF"/>
    <w:rPr>
      <w:lang w:eastAsia="zh-CN"/>
    </w:rPr>
  </w:style>
  <w:style w:type="paragraph" w:customStyle="1" w:styleId="C76D8AC08C714EE4A4CD4A9CDDE4C6C8">
    <w:name w:val="C76D8AC08C714EE4A4CD4A9CDDE4C6C8"/>
    <w:rsid w:val="00C242EF"/>
    <w:rPr>
      <w:lang w:eastAsia="zh-CN"/>
    </w:rPr>
  </w:style>
  <w:style w:type="paragraph" w:customStyle="1" w:styleId="19616071B66246818BA8E238E0DA78DE">
    <w:name w:val="19616071B66246818BA8E238E0DA78DE"/>
    <w:rsid w:val="00C242EF"/>
    <w:rPr>
      <w:lang w:eastAsia="zh-CN"/>
    </w:rPr>
  </w:style>
  <w:style w:type="paragraph" w:customStyle="1" w:styleId="639E690CB4664E6BA232D4637DA939E8">
    <w:name w:val="639E690CB4664E6BA232D4637DA939E8"/>
    <w:rsid w:val="00C242EF"/>
    <w:rPr>
      <w:lang w:eastAsia="zh-CN"/>
    </w:rPr>
  </w:style>
  <w:style w:type="paragraph" w:customStyle="1" w:styleId="D6E1C6F7AB294558B038F14308BA7E2E">
    <w:name w:val="D6E1C6F7AB294558B038F14308BA7E2E"/>
    <w:rsid w:val="00C242EF"/>
    <w:rPr>
      <w:lang w:eastAsia="zh-CN"/>
    </w:rPr>
  </w:style>
  <w:style w:type="paragraph" w:customStyle="1" w:styleId="BA104A7927344E93B8C8CE0FF14BC4E8">
    <w:name w:val="BA104A7927344E93B8C8CE0FF14BC4E8"/>
    <w:rsid w:val="00C242EF"/>
    <w:rPr>
      <w:lang w:eastAsia="zh-CN"/>
    </w:rPr>
  </w:style>
  <w:style w:type="paragraph" w:customStyle="1" w:styleId="53AFBD5BB22043A4851A21961632A2E5">
    <w:name w:val="53AFBD5BB22043A4851A21961632A2E5"/>
    <w:rsid w:val="00C242EF"/>
    <w:rPr>
      <w:lang w:eastAsia="zh-CN"/>
    </w:rPr>
  </w:style>
  <w:style w:type="paragraph" w:customStyle="1" w:styleId="392BCC6D879A4A7EA0A55C497BB2B60B">
    <w:name w:val="392BCC6D879A4A7EA0A55C497BB2B60B"/>
    <w:rsid w:val="00C242EF"/>
    <w:rPr>
      <w:lang w:eastAsia="zh-CN"/>
    </w:rPr>
  </w:style>
  <w:style w:type="paragraph" w:customStyle="1" w:styleId="9915AB95D0A74EF69604E8228A2FE7A6">
    <w:name w:val="9915AB95D0A74EF69604E8228A2FE7A6"/>
    <w:rsid w:val="00C242EF"/>
    <w:rPr>
      <w:lang w:eastAsia="zh-CN"/>
    </w:rPr>
  </w:style>
  <w:style w:type="paragraph" w:customStyle="1" w:styleId="96A05669FB7E41F2A0E555299D506A7D">
    <w:name w:val="96A05669FB7E41F2A0E555299D506A7D"/>
    <w:rsid w:val="00C242EF"/>
    <w:rPr>
      <w:lang w:eastAsia="zh-CN"/>
    </w:rPr>
  </w:style>
  <w:style w:type="paragraph" w:customStyle="1" w:styleId="1031768A740C45E2BE87E39E1E04FA7F">
    <w:name w:val="1031768A740C45E2BE87E39E1E04FA7F"/>
    <w:rsid w:val="00C242EF"/>
    <w:rPr>
      <w:lang w:eastAsia="zh-CN"/>
    </w:rPr>
  </w:style>
  <w:style w:type="paragraph" w:customStyle="1" w:styleId="984295A3C44B404EA80219CA1AD76BAD">
    <w:name w:val="984295A3C44B404EA80219CA1AD76BAD"/>
    <w:rsid w:val="00C242EF"/>
    <w:rPr>
      <w:lang w:eastAsia="zh-CN"/>
    </w:rPr>
  </w:style>
  <w:style w:type="paragraph" w:customStyle="1" w:styleId="615BE11CFF9348BB93F411E556E4AB22">
    <w:name w:val="615BE11CFF9348BB93F411E556E4AB22"/>
    <w:rsid w:val="00C242EF"/>
    <w:rPr>
      <w:lang w:eastAsia="zh-CN"/>
    </w:rPr>
  </w:style>
  <w:style w:type="paragraph" w:customStyle="1" w:styleId="FB622B185862411D990E209D2BCD22BB">
    <w:name w:val="FB622B185862411D990E209D2BCD22BB"/>
    <w:rsid w:val="00C242EF"/>
    <w:rPr>
      <w:lang w:eastAsia="zh-CN"/>
    </w:rPr>
  </w:style>
  <w:style w:type="paragraph" w:customStyle="1" w:styleId="4828347344034A02BE6D207A161C8C77">
    <w:name w:val="4828347344034A02BE6D207A161C8C77"/>
    <w:rsid w:val="00C242EF"/>
    <w:rPr>
      <w:lang w:eastAsia="zh-CN"/>
    </w:rPr>
  </w:style>
  <w:style w:type="paragraph" w:customStyle="1" w:styleId="F07A7A9058C74D24B5E542B4858848F2">
    <w:name w:val="F07A7A9058C74D24B5E542B4858848F2"/>
    <w:rsid w:val="00C242EF"/>
    <w:rPr>
      <w:lang w:eastAsia="zh-CN"/>
    </w:rPr>
  </w:style>
  <w:style w:type="paragraph" w:customStyle="1" w:styleId="3C48CCBEE2034E6DB5E87D173D04BF7B">
    <w:name w:val="3C48CCBEE2034E6DB5E87D173D04BF7B"/>
    <w:rsid w:val="00C242EF"/>
    <w:rPr>
      <w:lang w:eastAsia="zh-CN"/>
    </w:rPr>
  </w:style>
  <w:style w:type="paragraph" w:customStyle="1" w:styleId="8D6EB69097F043389EBECFA66625B11A">
    <w:name w:val="8D6EB69097F043389EBECFA66625B11A"/>
    <w:rsid w:val="00C242EF"/>
    <w:rPr>
      <w:lang w:eastAsia="zh-CN"/>
    </w:rPr>
  </w:style>
  <w:style w:type="paragraph" w:customStyle="1" w:styleId="465BDAD4A46A4B67A9F1A6D2BFFBD2FB">
    <w:name w:val="465BDAD4A46A4B67A9F1A6D2BFFBD2FB"/>
    <w:rsid w:val="00C242EF"/>
    <w:rPr>
      <w:lang w:eastAsia="zh-CN"/>
    </w:rPr>
  </w:style>
  <w:style w:type="paragraph" w:customStyle="1" w:styleId="B10BD1107906434AAA878E4B0EF38C64">
    <w:name w:val="B10BD1107906434AAA878E4B0EF38C64"/>
    <w:rsid w:val="00C242EF"/>
    <w:rPr>
      <w:lang w:eastAsia="zh-CN"/>
    </w:rPr>
  </w:style>
  <w:style w:type="paragraph" w:customStyle="1" w:styleId="6659C8006A734214B19CDF143D99E8AD">
    <w:name w:val="6659C8006A734214B19CDF143D99E8AD"/>
    <w:rsid w:val="00C242EF"/>
    <w:rPr>
      <w:lang w:eastAsia="zh-CN"/>
    </w:rPr>
  </w:style>
  <w:style w:type="paragraph" w:customStyle="1" w:styleId="9DDE6B0E91584D7D949DB64D68BA0885">
    <w:name w:val="9DDE6B0E91584D7D949DB64D68BA0885"/>
    <w:rsid w:val="00C242EF"/>
    <w:rPr>
      <w:lang w:eastAsia="zh-CN"/>
    </w:rPr>
  </w:style>
  <w:style w:type="paragraph" w:customStyle="1" w:styleId="7DD37ADCCA364D64B889CFAF2B669946">
    <w:name w:val="7DD37ADCCA364D64B889CFAF2B669946"/>
    <w:rsid w:val="00C242EF"/>
    <w:rPr>
      <w:lang w:eastAsia="zh-CN"/>
    </w:rPr>
  </w:style>
  <w:style w:type="paragraph" w:customStyle="1" w:styleId="D43E180EDDAC4049B843A3587E0D399C">
    <w:name w:val="D43E180EDDAC4049B843A3587E0D399C"/>
    <w:rsid w:val="00C242EF"/>
    <w:rPr>
      <w:lang w:eastAsia="zh-CN"/>
    </w:rPr>
  </w:style>
  <w:style w:type="paragraph" w:customStyle="1" w:styleId="81B9D8C6160E446B8AE27B5FAA3F61CF">
    <w:name w:val="81B9D8C6160E446B8AE27B5FAA3F61CF"/>
    <w:rsid w:val="00C242EF"/>
    <w:rPr>
      <w:lang w:eastAsia="zh-CN"/>
    </w:rPr>
  </w:style>
  <w:style w:type="paragraph" w:customStyle="1" w:styleId="E81BC18C5F964C1DA39FE80C254A6953">
    <w:name w:val="E81BC18C5F964C1DA39FE80C254A6953"/>
    <w:rsid w:val="00C242EF"/>
    <w:rPr>
      <w:lang w:eastAsia="zh-CN"/>
    </w:rPr>
  </w:style>
  <w:style w:type="paragraph" w:customStyle="1" w:styleId="570303CC975F44F590FFA845206EA26E">
    <w:name w:val="570303CC975F44F590FFA845206EA26E"/>
    <w:rsid w:val="00C242EF"/>
    <w:rPr>
      <w:lang w:eastAsia="zh-CN"/>
    </w:rPr>
  </w:style>
  <w:style w:type="paragraph" w:customStyle="1" w:styleId="F8EFDBF4837C4590B0D1D45E032754A5">
    <w:name w:val="F8EFDBF4837C4590B0D1D45E032754A5"/>
    <w:rsid w:val="00C242EF"/>
    <w:rPr>
      <w:lang w:eastAsia="zh-CN"/>
    </w:rPr>
  </w:style>
  <w:style w:type="paragraph" w:customStyle="1" w:styleId="0FA02C14351B4AEEBA24A81691D8D5AE">
    <w:name w:val="0FA02C14351B4AEEBA24A81691D8D5AE"/>
    <w:rsid w:val="00C242EF"/>
    <w:rPr>
      <w:lang w:eastAsia="zh-CN"/>
    </w:rPr>
  </w:style>
  <w:style w:type="paragraph" w:customStyle="1" w:styleId="69B369C7B6F44D67BF93CB25DB85F0CE">
    <w:name w:val="69B369C7B6F44D67BF93CB25DB85F0CE"/>
    <w:rsid w:val="00C242EF"/>
    <w:rPr>
      <w:lang w:eastAsia="zh-CN"/>
    </w:rPr>
  </w:style>
  <w:style w:type="paragraph" w:customStyle="1" w:styleId="5250EB850821473AB278ADB905EFBC14">
    <w:name w:val="5250EB850821473AB278ADB905EFBC14"/>
    <w:rsid w:val="00C242EF"/>
    <w:rPr>
      <w:lang w:eastAsia="zh-CN"/>
    </w:rPr>
  </w:style>
  <w:style w:type="paragraph" w:customStyle="1" w:styleId="BD87FDD9B5B243698C2434FE71883984">
    <w:name w:val="BD87FDD9B5B243698C2434FE71883984"/>
    <w:rsid w:val="00C242EF"/>
    <w:rPr>
      <w:lang w:eastAsia="zh-CN"/>
    </w:rPr>
  </w:style>
  <w:style w:type="paragraph" w:customStyle="1" w:styleId="DB6E6CED7D944937BA66454D878C7C35">
    <w:name w:val="DB6E6CED7D944937BA66454D878C7C35"/>
    <w:rsid w:val="00C242EF"/>
    <w:rPr>
      <w:lang w:eastAsia="zh-CN"/>
    </w:rPr>
  </w:style>
  <w:style w:type="paragraph" w:customStyle="1" w:styleId="8C3EF948B1B042C7BFF4B9F0C7EBF2F4">
    <w:name w:val="8C3EF948B1B042C7BFF4B9F0C7EBF2F4"/>
    <w:rsid w:val="00C242EF"/>
    <w:rPr>
      <w:lang w:eastAsia="zh-CN"/>
    </w:rPr>
  </w:style>
  <w:style w:type="paragraph" w:customStyle="1" w:styleId="E7B6B1C97DEA40C998DD29208123B0C8">
    <w:name w:val="E7B6B1C97DEA40C998DD29208123B0C8"/>
    <w:rsid w:val="00C242EF"/>
    <w:rPr>
      <w:lang w:eastAsia="zh-CN"/>
    </w:rPr>
  </w:style>
  <w:style w:type="paragraph" w:customStyle="1" w:styleId="473236A8E1DE43BAA08D7E5F4B65EEA9">
    <w:name w:val="473236A8E1DE43BAA08D7E5F4B65EEA9"/>
    <w:rsid w:val="00C242EF"/>
    <w:rPr>
      <w:lang w:eastAsia="zh-CN"/>
    </w:rPr>
  </w:style>
  <w:style w:type="paragraph" w:customStyle="1" w:styleId="D907F3AF20F540C9A263AA2094F5303B">
    <w:name w:val="D907F3AF20F540C9A263AA2094F5303B"/>
    <w:rsid w:val="00092BCB"/>
  </w:style>
  <w:style w:type="paragraph" w:customStyle="1" w:styleId="DD1430EE0D864948992D8A6FEF9A2288">
    <w:name w:val="DD1430EE0D864948992D8A6FEF9A2288"/>
    <w:rsid w:val="00092BCB"/>
  </w:style>
  <w:style w:type="paragraph" w:customStyle="1" w:styleId="DB794FDEE4754CCCBC47DF37BEB9BD9F">
    <w:name w:val="DB794FDEE4754CCCBC47DF37BEB9BD9F"/>
    <w:rsid w:val="00092BCB"/>
  </w:style>
  <w:style w:type="paragraph" w:customStyle="1" w:styleId="AEF76AB46A6D413D88A4EFAA9A5175FF">
    <w:name w:val="AEF76AB46A6D413D88A4EFAA9A5175FF"/>
    <w:rsid w:val="00092BCB"/>
  </w:style>
  <w:style w:type="paragraph" w:customStyle="1" w:styleId="953C9AEC92994146A9A586A904FFD3B4">
    <w:name w:val="953C9AEC92994146A9A586A904FFD3B4"/>
    <w:rsid w:val="00092BCB"/>
  </w:style>
  <w:style w:type="paragraph" w:customStyle="1" w:styleId="876A0B4FE021464095C6CFF01FD28B9D">
    <w:name w:val="876A0B4FE021464095C6CFF01FD28B9D"/>
    <w:rsid w:val="00092BCB"/>
  </w:style>
  <w:style w:type="paragraph" w:customStyle="1" w:styleId="DE9AE84019E94371AD99F135BD384462">
    <w:name w:val="DE9AE84019E94371AD99F135BD384462"/>
    <w:rsid w:val="00092BCB"/>
  </w:style>
  <w:style w:type="paragraph" w:customStyle="1" w:styleId="C89165B851064979920A941D2F817E77">
    <w:name w:val="C89165B851064979920A941D2F817E77"/>
    <w:rsid w:val="00092BCB"/>
  </w:style>
  <w:style w:type="paragraph" w:customStyle="1" w:styleId="30E28DB410BF4AC8B4A9E4BBC54E3502">
    <w:name w:val="30E28DB410BF4AC8B4A9E4BBC54E3502"/>
    <w:rsid w:val="00092BCB"/>
  </w:style>
  <w:style w:type="paragraph" w:customStyle="1" w:styleId="AEB40F8CE47F4135A13F13E2BF66B65D">
    <w:name w:val="AEB40F8CE47F4135A13F13E2BF66B65D"/>
    <w:rsid w:val="00092BCB"/>
  </w:style>
  <w:style w:type="paragraph" w:customStyle="1" w:styleId="0045D4CD7D964E18B046A10B29F8E43B">
    <w:name w:val="0045D4CD7D964E18B046A10B29F8E43B"/>
    <w:rsid w:val="00092BCB"/>
  </w:style>
  <w:style w:type="paragraph" w:customStyle="1" w:styleId="5D37D7A1A73D4CCAA7D4655760E670AF">
    <w:name w:val="5D37D7A1A73D4CCAA7D4655760E670AF"/>
    <w:rsid w:val="00092BCB"/>
  </w:style>
  <w:style w:type="paragraph" w:customStyle="1" w:styleId="88627428C8C443F29C3E52A9F4DB18A8">
    <w:name w:val="88627428C8C443F29C3E52A9F4DB18A8"/>
    <w:rsid w:val="00092BCB"/>
  </w:style>
  <w:style w:type="paragraph" w:customStyle="1" w:styleId="45FE53FD44B64B72BEE0B1CCFCA6729B">
    <w:name w:val="45FE53FD44B64B72BEE0B1CCFCA6729B"/>
    <w:rsid w:val="00092BCB"/>
  </w:style>
  <w:style w:type="paragraph" w:customStyle="1" w:styleId="4D80B38234BB43F5A00180CBDBFC86A0">
    <w:name w:val="4D80B38234BB43F5A00180CBDBFC86A0"/>
    <w:rsid w:val="00092BCB"/>
  </w:style>
  <w:style w:type="paragraph" w:customStyle="1" w:styleId="FC1F9DE26E094E8AA764675EE6423348">
    <w:name w:val="FC1F9DE26E094E8AA764675EE6423348"/>
    <w:rsid w:val="00092BCB"/>
  </w:style>
  <w:style w:type="paragraph" w:customStyle="1" w:styleId="0AE126FC57904F9ABE3838DDB8F4FD93">
    <w:name w:val="0AE126FC57904F9ABE3838DDB8F4FD93"/>
    <w:rsid w:val="00092BCB"/>
  </w:style>
  <w:style w:type="paragraph" w:customStyle="1" w:styleId="F2E6A873059C412BA38B0A8FF42F93A6">
    <w:name w:val="F2E6A873059C412BA38B0A8FF42F93A6"/>
    <w:rsid w:val="00092BCB"/>
  </w:style>
  <w:style w:type="paragraph" w:customStyle="1" w:styleId="A08D021485754056BB8BC78BFC669D81">
    <w:name w:val="A08D021485754056BB8BC78BFC669D81"/>
    <w:rsid w:val="00092BCB"/>
  </w:style>
  <w:style w:type="paragraph" w:customStyle="1" w:styleId="18860BFF91BB4677A2BCFAB48B2DFA25">
    <w:name w:val="18860BFF91BB4677A2BCFAB48B2DFA25"/>
    <w:rsid w:val="00092BCB"/>
  </w:style>
  <w:style w:type="paragraph" w:customStyle="1" w:styleId="81A7B75FB7E94D148F360B668A826E25">
    <w:name w:val="81A7B75FB7E94D148F360B668A826E25"/>
    <w:rsid w:val="00092BCB"/>
  </w:style>
  <w:style w:type="paragraph" w:customStyle="1" w:styleId="ED35C194CF00487C9392EE4406E3128F">
    <w:name w:val="ED35C194CF00487C9392EE4406E3128F"/>
    <w:rsid w:val="00092BCB"/>
  </w:style>
  <w:style w:type="paragraph" w:customStyle="1" w:styleId="42A6D9E8C6584D47A0EE1811355F2125">
    <w:name w:val="42A6D9E8C6584D47A0EE1811355F2125"/>
    <w:rsid w:val="00092BCB"/>
  </w:style>
  <w:style w:type="paragraph" w:customStyle="1" w:styleId="B2335F7DE7424C10A7BA77D68C412241">
    <w:name w:val="B2335F7DE7424C10A7BA77D68C412241"/>
    <w:rsid w:val="00092BCB"/>
  </w:style>
  <w:style w:type="paragraph" w:customStyle="1" w:styleId="276C41AB09634FA280DD6E185DFAEE0A">
    <w:name w:val="276C41AB09634FA280DD6E185DFAEE0A"/>
    <w:rsid w:val="00092BCB"/>
  </w:style>
  <w:style w:type="paragraph" w:customStyle="1" w:styleId="92496FF3A61C400EB6D29E97295C6785">
    <w:name w:val="92496FF3A61C400EB6D29E97295C6785"/>
    <w:rsid w:val="00092BCB"/>
  </w:style>
  <w:style w:type="paragraph" w:customStyle="1" w:styleId="71D04552111848458C0C4B77BB2DE639">
    <w:name w:val="71D04552111848458C0C4B77BB2DE639"/>
    <w:rsid w:val="00092BCB"/>
  </w:style>
  <w:style w:type="paragraph" w:customStyle="1" w:styleId="74DBF4EBF1C841BFA101CA8A47F0D4A6">
    <w:name w:val="74DBF4EBF1C841BFA101CA8A47F0D4A6"/>
    <w:rsid w:val="00092BCB"/>
  </w:style>
  <w:style w:type="paragraph" w:customStyle="1" w:styleId="7148A37FCE5042009BE52AA146D145D5">
    <w:name w:val="7148A37FCE5042009BE52AA146D145D5"/>
    <w:rsid w:val="00092BCB"/>
  </w:style>
  <w:style w:type="paragraph" w:customStyle="1" w:styleId="B6FC484940374F7C81F410AE562CA7C6">
    <w:name w:val="B6FC484940374F7C81F410AE562CA7C6"/>
    <w:rsid w:val="00092BCB"/>
  </w:style>
  <w:style w:type="paragraph" w:customStyle="1" w:styleId="A60651FD29044973AB52E315F0FD0656">
    <w:name w:val="A60651FD29044973AB52E315F0FD0656"/>
    <w:rsid w:val="00092BCB"/>
  </w:style>
  <w:style w:type="paragraph" w:customStyle="1" w:styleId="FB8F3926A2274F3894824196903FD3D5">
    <w:name w:val="FB8F3926A2274F3894824196903FD3D5"/>
    <w:rsid w:val="00092BCB"/>
  </w:style>
  <w:style w:type="paragraph" w:customStyle="1" w:styleId="0F8BB13368DB458AA7F331EE60A7B57B">
    <w:name w:val="0F8BB13368DB458AA7F331EE60A7B57B"/>
    <w:rsid w:val="00092BCB"/>
  </w:style>
  <w:style w:type="paragraph" w:customStyle="1" w:styleId="AB709EC9D8184BF7AE80E67EAE6BA51C">
    <w:name w:val="AB709EC9D8184BF7AE80E67EAE6BA51C"/>
    <w:rsid w:val="00092BCB"/>
  </w:style>
  <w:style w:type="paragraph" w:customStyle="1" w:styleId="2E204E8C59B945EB94F08DDAF4AAACC7">
    <w:name w:val="2E204E8C59B945EB94F08DDAF4AAACC7"/>
    <w:rsid w:val="00092BCB"/>
  </w:style>
  <w:style w:type="paragraph" w:customStyle="1" w:styleId="E59FD89677D540D19A2FD1F5EE5EA177">
    <w:name w:val="E59FD89677D540D19A2FD1F5EE5EA177"/>
    <w:rsid w:val="00092BCB"/>
  </w:style>
  <w:style w:type="paragraph" w:customStyle="1" w:styleId="BC3143CF15DC4984AA1C1D6A3C32CEB4">
    <w:name w:val="BC3143CF15DC4984AA1C1D6A3C32CEB4"/>
    <w:rsid w:val="00092BCB"/>
  </w:style>
  <w:style w:type="paragraph" w:customStyle="1" w:styleId="E7745EC0B2FC45D98811D3A7D72F8853">
    <w:name w:val="E7745EC0B2FC45D98811D3A7D72F8853"/>
    <w:rsid w:val="00092BCB"/>
  </w:style>
  <w:style w:type="paragraph" w:customStyle="1" w:styleId="CDD6E1941E3C4955B7C3F91A826D1501">
    <w:name w:val="CDD6E1941E3C4955B7C3F91A826D1501"/>
    <w:rsid w:val="00092BCB"/>
  </w:style>
  <w:style w:type="paragraph" w:customStyle="1" w:styleId="91C1891BFA884041A0B16E79549781B3">
    <w:name w:val="91C1891BFA884041A0B16E79549781B3"/>
    <w:rsid w:val="00092BCB"/>
  </w:style>
  <w:style w:type="paragraph" w:customStyle="1" w:styleId="AAB4F9A298C1478DA8D1065D68FDAAE0">
    <w:name w:val="AAB4F9A298C1478DA8D1065D68FDAAE0"/>
    <w:rsid w:val="00092BCB"/>
  </w:style>
  <w:style w:type="paragraph" w:customStyle="1" w:styleId="0002A482576D4489BD0B020FA2FD796D">
    <w:name w:val="0002A482576D4489BD0B020FA2FD796D"/>
    <w:rsid w:val="00092BCB"/>
  </w:style>
  <w:style w:type="paragraph" w:customStyle="1" w:styleId="7D0C1621367C41178CB2C00DF87B839A">
    <w:name w:val="7D0C1621367C41178CB2C00DF87B839A"/>
    <w:rsid w:val="00092BCB"/>
  </w:style>
  <w:style w:type="paragraph" w:customStyle="1" w:styleId="D78F5D37A7594C61A3BF682947D852F9">
    <w:name w:val="D78F5D37A7594C61A3BF682947D852F9"/>
    <w:rsid w:val="00092BCB"/>
  </w:style>
  <w:style w:type="paragraph" w:customStyle="1" w:styleId="CBF4C615E47C46E5AC348507EF690587">
    <w:name w:val="CBF4C615E47C46E5AC348507EF690587"/>
    <w:rsid w:val="00092BCB"/>
  </w:style>
  <w:style w:type="paragraph" w:customStyle="1" w:styleId="1047EB5A7827499A9EF53522612DA6A1">
    <w:name w:val="1047EB5A7827499A9EF53522612DA6A1"/>
    <w:rsid w:val="00092BCB"/>
  </w:style>
  <w:style w:type="paragraph" w:customStyle="1" w:styleId="CC005E886EED4903B0804DE56C597C53">
    <w:name w:val="CC005E886EED4903B0804DE56C597C53"/>
    <w:rsid w:val="00092BCB"/>
  </w:style>
  <w:style w:type="paragraph" w:customStyle="1" w:styleId="4E9DF6B50953482DBDBF2AD5691CD1DD">
    <w:name w:val="4E9DF6B50953482DBDBF2AD5691CD1DD"/>
    <w:rsid w:val="00092BCB"/>
  </w:style>
  <w:style w:type="paragraph" w:customStyle="1" w:styleId="4222A21A3E944F5DB7A339EB2E924257">
    <w:name w:val="4222A21A3E944F5DB7A339EB2E924257"/>
    <w:rsid w:val="00092BCB"/>
  </w:style>
  <w:style w:type="paragraph" w:customStyle="1" w:styleId="8B10D007D4534D36A59116D7EE6E5F38">
    <w:name w:val="8B10D007D4534D36A59116D7EE6E5F38"/>
    <w:rsid w:val="00092BCB"/>
  </w:style>
  <w:style w:type="paragraph" w:customStyle="1" w:styleId="128875FAEE05495ABE1DFC9849B485EE">
    <w:name w:val="128875FAEE05495ABE1DFC9849B485EE"/>
    <w:rsid w:val="00092BCB"/>
  </w:style>
  <w:style w:type="paragraph" w:customStyle="1" w:styleId="7457C450000C48369FF09DEBC0E053F6">
    <w:name w:val="7457C450000C48369FF09DEBC0E053F6"/>
    <w:rsid w:val="00092BCB"/>
  </w:style>
  <w:style w:type="paragraph" w:customStyle="1" w:styleId="B78AB7FCE7B143BBA679C637AFDCB258">
    <w:name w:val="B78AB7FCE7B143BBA679C637AFDCB258"/>
    <w:rsid w:val="00092BCB"/>
  </w:style>
  <w:style w:type="paragraph" w:customStyle="1" w:styleId="A2B3F43B8161462083A950B9A12E25D1">
    <w:name w:val="A2B3F43B8161462083A950B9A12E25D1"/>
    <w:rsid w:val="00092BCB"/>
  </w:style>
  <w:style w:type="paragraph" w:customStyle="1" w:styleId="81FED5820F6F453E874423A2698E43E3">
    <w:name w:val="81FED5820F6F453E874423A2698E43E3"/>
    <w:rsid w:val="00092BCB"/>
  </w:style>
  <w:style w:type="paragraph" w:customStyle="1" w:styleId="C401AF0A3459418F9A339E6D74FC60CA">
    <w:name w:val="C401AF0A3459418F9A339E6D74FC60CA"/>
    <w:rsid w:val="00092BCB"/>
  </w:style>
  <w:style w:type="paragraph" w:customStyle="1" w:styleId="548EEE882C394A5B9E4A72417A629B54">
    <w:name w:val="548EEE882C394A5B9E4A72417A629B54"/>
    <w:rsid w:val="00092BCB"/>
  </w:style>
  <w:style w:type="paragraph" w:customStyle="1" w:styleId="3E2D748285714F7B99D0993965706D96">
    <w:name w:val="3E2D748285714F7B99D0993965706D96"/>
    <w:rsid w:val="00092BCB"/>
  </w:style>
  <w:style w:type="paragraph" w:customStyle="1" w:styleId="B5A375A4A50B4B63A3B794F2DA400B6E">
    <w:name w:val="B5A375A4A50B4B63A3B794F2DA400B6E"/>
    <w:rsid w:val="00092BCB"/>
  </w:style>
  <w:style w:type="paragraph" w:customStyle="1" w:styleId="AAC26E13667844ABB5B3257DE84055E2">
    <w:name w:val="AAC26E13667844ABB5B3257DE84055E2"/>
    <w:rsid w:val="00092BCB"/>
  </w:style>
  <w:style w:type="paragraph" w:customStyle="1" w:styleId="A562B67A457B48EB843272694DEF7FB0">
    <w:name w:val="A562B67A457B48EB843272694DEF7FB0"/>
    <w:rsid w:val="00092BCB"/>
  </w:style>
  <w:style w:type="paragraph" w:customStyle="1" w:styleId="6A998712D97149ADA9D57ACD0FB4825D">
    <w:name w:val="6A998712D97149ADA9D57ACD0FB4825D"/>
    <w:rsid w:val="00092BCB"/>
  </w:style>
  <w:style w:type="paragraph" w:customStyle="1" w:styleId="CEFA6DBA863C4949AAD1FCC835516F3B">
    <w:name w:val="CEFA6DBA863C4949AAD1FCC835516F3B"/>
    <w:rsid w:val="00092BCB"/>
  </w:style>
  <w:style w:type="paragraph" w:customStyle="1" w:styleId="0758BA9BF4764A998A0E67FF3693C5BF">
    <w:name w:val="0758BA9BF4764A998A0E67FF3693C5BF"/>
    <w:rsid w:val="00092BCB"/>
  </w:style>
  <w:style w:type="paragraph" w:customStyle="1" w:styleId="EAD563EE1D2D47FFB39350B4B0A0B06D">
    <w:name w:val="EAD563EE1D2D47FFB39350B4B0A0B06D"/>
    <w:rsid w:val="00092BCB"/>
  </w:style>
  <w:style w:type="paragraph" w:customStyle="1" w:styleId="9A12ED53BC164BC29127BE5923EB1BB6">
    <w:name w:val="9A12ED53BC164BC29127BE5923EB1BB6"/>
    <w:rsid w:val="00092BCB"/>
  </w:style>
  <w:style w:type="paragraph" w:customStyle="1" w:styleId="95A7CDD3055B43AA8EFD72297BD15039">
    <w:name w:val="95A7CDD3055B43AA8EFD72297BD15039"/>
    <w:rsid w:val="00092BCB"/>
  </w:style>
  <w:style w:type="paragraph" w:customStyle="1" w:styleId="285EF90511BF420DA78F6FF291E65CD1">
    <w:name w:val="285EF90511BF420DA78F6FF291E65CD1"/>
    <w:rsid w:val="00092BCB"/>
  </w:style>
  <w:style w:type="paragraph" w:customStyle="1" w:styleId="35803157423548718AD15F36AF83A72A">
    <w:name w:val="35803157423548718AD15F36AF83A72A"/>
    <w:rsid w:val="00092BCB"/>
  </w:style>
  <w:style w:type="paragraph" w:customStyle="1" w:styleId="434000ED116644E98AB5A5B0002E9937">
    <w:name w:val="434000ED116644E98AB5A5B0002E9937"/>
    <w:rsid w:val="00092BCB"/>
  </w:style>
  <w:style w:type="paragraph" w:customStyle="1" w:styleId="72AAEE2DB8D74FA48DDEEEEB38F5D9E1">
    <w:name w:val="72AAEE2DB8D74FA48DDEEEEB38F5D9E1"/>
    <w:rsid w:val="00092BCB"/>
  </w:style>
  <w:style w:type="paragraph" w:customStyle="1" w:styleId="DC478E018C064F488E44A11DA530534D">
    <w:name w:val="DC478E018C064F488E44A11DA530534D"/>
    <w:rsid w:val="00092BCB"/>
  </w:style>
  <w:style w:type="paragraph" w:customStyle="1" w:styleId="B00B8EDF34F84713998231C1F95B5DCC">
    <w:name w:val="B00B8EDF34F84713998231C1F95B5DCC"/>
    <w:rsid w:val="00092BCB"/>
  </w:style>
  <w:style w:type="paragraph" w:customStyle="1" w:styleId="DF4170D89061481694F219350AFD46DE">
    <w:name w:val="DF4170D89061481694F219350AFD46DE"/>
    <w:rsid w:val="00092BCB"/>
  </w:style>
  <w:style w:type="paragraph" w:customStyle="1" w:styleId="2AC7749F969A4B4B8B73079D72331DA6">
    <w:name w:val="2AC7749F969A4B4B8B73079D72331DA6"/>
    <w:rsid w:val="00092BCB"/>
  </w:style>
  <w:style w:type="paragraph" w:customStyle="1" w:styleId="CEE57112E874426B96D21633D2D21586">
    <w:name w:val="CEE57112E874426B96D21633D2D21586"/>
    <w:rsid w:val="00092BCB"/>
  </w:style>
  <w:style w:type="paragraph" w:customStyle="1" w:styleId="C0D32019518044D68E81EEE0B27336C7">
    <w:name w:val="C0D32019518044D68E81EEE0B27336C7"/>
    <w:rsid w:val="00092BCB"/>
  </w:style>
  <w:style w:type="paragraph" w:customStyle="1" w:styleId="C6B346121EBF421096CBA150679146FD">
    <w:name w:val="C6B346121EBF421096CBA150679146FD"/>
    <w:rsid w:val="00092BCB"/>
  </w:style>
  <w:style w:type="paragraph" w:customStyle="1" w:styleId="09F18487973F49F1A3CF78EF0555D5D6">
    <w:name w:val="09F18487973F49F1A3CF78EF0555D5D6"/>
    <w:rsid w:val="00092BCB"/>
  </w:style>
  <w:style w:type="paragraph" w:customStyle="1" w:styleId="DCE64F6D4497475DBD636671914CEF7D">
    <w:name w:val="DCE64F6D4497475DBD636671914CEF7D"/>
    <w:rsid w:val="00092BCB"/>
  </w:style>
  <w:style w:type="paragraph" w:customStyle="1" w:styleId="62CE385ADC094ECEA5736D0EBDE12B4C">
    <w:name w:val="62CE385ADC094ECEA5736D0EBDE12B4C"/>
    <w:rsid w:val="00092BCB"/>
  </w:style>
  <w:style w:type="paragraph" w:customStyle="1" w:styleId="9BF347BC96BC4B01B973428246553015">
    <w:name w:val="9BF347BC96BC4B01B973428246553015"/>
    <w:rsid w:val="00092BCB"/>
  </w:style>
  <w:style w:type="paragraph" w:customStyle="1" w:styleId="38E8FA5816DC4F5091EB9D7F5BC0A3A2">
    <w:name w:val="38E8FA5816DC4F5091EB9D7F5BC0A3A2"/>
    <w:rsid w:val="00092BCB"/>
  </w:style>
  <w:style w:type="paragraph" w:customStyle="1" w:styleId="699DC765B4294F98815CD6A579CDD156">
    <w:name w:val="699DC765B4294F98815CD6A579CDD156"/>
    <w:rsid w:val="00092BCB"/>
  </w:style>
  <w:style w:type="paragraph" w:customStyle="1" w:styleId="C586EBCB01A24830895C0679BB1BB255">
    <w:name w:val="C586EBCB01A24830895C0679BB1BB255"/>
    <w:rsid w:val="00092BCB"/>
  </w:style>
  <w:style w:type="paragraph" w:customStyle="1" w:styleId="8D7A1A44C6FD4F5D992851EE9EEFCAAD">
    <w:name w:val="8D7A1A44C6FD4F5D992851EE9EEFCAAD"/>
    <w:rsid w:val="00092BCB"/>
  </w:style>
  <w:style w:type="paragraph" w:customStyle="1" w:styleId="4E8275808D9C473DA4E3181D388C4256">
    <w:name w:val="4E8275808D9C473DA4E3181D388C4256"/>
    <w:rsid w:val="00092BCB"/>
  </w:style>
  <w:style w:type="paragraph" w:customStyle="1" w:styleId="AEC7724E53024945BC40B1B6D54A652E">
    <w:name w:val="AEC7724E53024945BC40B1B6D54A652E"/>
    <w:rsid w:val="00092BCB"/>
  </w:style>
  <w:style w:type="paragraph" w:customStyle="1" w:styleId="1C802AE4B4564C989F2ED2831894B9C5">
    <w:name w:val="1C802AE4B4564C989F2ED2831894B9C5"/>
    <w:rsid w:val="00092BCB"/>
  </w:style>
  <w:style w:type="paragraph" w:customStyle="1" w:styleId="2B6DBF9158F24535B6C6336201DA112C">
    <w:name w:val="2B6DBF9158F24535B6C6336201DA112C"/>
    <w:rsid w:val="00092BCB"/>
  </w:style>
  <w:style w:type="paragraph" w:customStyle="1" w:styleId="4D21047C85CE45F5B3AD9CC92E2D6B0A">
    <w:name w:val="4D21047C85CE45F5B3AD9CC92E2D6B0A"/>
    <w:rsid w:val="00092BCB"/>
  </w:style>
  <w:style w:type="paragraph" w:customStyle="1" w:styleId="CA9DA8E355FC4F00BDF083A489EF3BB7">
    <w:name w:val="CA9DA8E355FC4F00BDF083A489EF3BB7"/>
    <w:rsid w:val="00092BCB"/>
  </w:style>
  <w:style w:type="paragraph" w:customStyle="1" w:styleId="7C97FDC63D1F412CB6F8D094E2D96835">
    <w:name w:val="7C97FDC63D1F412CB6F8D094E2D96835"/>
    <w:rsid w:val="00092BCB"/>
  </w:style>
  <w:style w:type="paragraph" w:customStyle="1" w:styleId="ED6C3C162AEB4D818BED01E6872E93AA">
    <w:name w:val="ED6C3C162AEB4D818BED01E6872E93AA"/>
    <w:rsid w:val="00092BCB"/>
  </w:style>
  <w:style w:type="paragraph" w:customStyle="1" w:styleId="8E81536F508F4BFC96223FE3CB13D545">
    <w:name w:val="8E81536F508F4BFC96223FE3CB13D545"/>
    <w:rsid w:val="00092BCB"/>
  </w:style>
  <w:style w:type="paragraph" w:customStyle="1" w:styleId="8A634AD89F604CDD931E01DD169BAD7C">
    <w:name w:val="8A634AD89F604CDD931E01DD169BAD7C"/>
    <w:rsid w:val="00092BCB"/>
  </w:style>
  <w:style w:type="paragraph" w:customStyle="1" w:styleId="2BF87521CDDC4AE8883DED98B4947942">
    <w:name w:val="2BF87521CDDC4AE8883DED98B4947942"/>
    <w:rsid w:val="00092BCB"/>
  </w:style>
  <w:style w:type="paragraph" w:customStyle="1" w:styleId="DC4FC18C31DD4047B066A6F10976F614">
    <w:name w:val="DC4FC18C31DD4047B066A6F10976F614"/>
    <w:rsid w:val="00092BCB"/>
  </w:style>
  <w:style w:type="paragraph" w:customStyle="1" w:styleId="6EB0BC6075774B6093333389A3611177">
    <w:name w:val="6EB0BC6075774B6093333389A3611177"/>
    <w:rsid w:val="00092BCB"/>
  </w:style>
  <w:style w:type="paragraph" w:customStyle="1" w:styleId="02C2A31E4E954E8AA3EE40847854D07F">
    <w:name w:val="02C2A31E4E954E8AA3EE40847854D07F"/>
    <w:rsid w:val="00092BCB"/>
  </w:style>
  <w:style w:type="paragraph" w:customStyle="1" w:styleId="CD65FE1C166146E1AD04D24114060BD4">
    <w:name w:val="CD65FE1C166146E1AD04D24114060BD4"/>
    <w:rsid w:val="00092BCB"/>
  </w:style>
  <w:style w:type="paragraph" w:customStyle="1" w:styleId="A56D902F5040412EB64EFA90F006EF75">
    <w:name w:val="A56D902F5040412EB64EFA90F006EF75"/>
    <w:rsid w:val="00092BCB"/>
  </w:style>
  <w:style w:type="paragraph" w:customStyle="1" w:styleId="18B86EEB7F974E2BAE0EBFB4A5F239E8">
    <w:name w:val="18B86EEB7F974E2BAE0EBFB4A5F239E8"/>
    <w:rsid w:val="00092BCB"/>
  </w:style>
  <w:style w:type="paragraph" w:customStyle="1" w:styleId="5E9B40C321624EADA961B9570739F24D">
    <w:name w:val="5E9B40C321624EADA961B9570739F24D"/>
    <w:rsid w:val="00092BCB"/>
  </w:style>
  <w:style w:type="paragraph" w:customStyle="1" w:styleId="F600803409F4444DA86D27BD0796ED5E">
    <w:name w:val="F600803409F4444DA86D27BD0796ED5E"/>
    <w:rsid w:val="00092BCB"/>
  </w:style>
  <w:style w:type="paragraph" w:customStyle="1" w:styleId="BEC4BF67B48343C89E7C15A960C36EDA">
    <w:name w:val="BEC4BF67B48343C89E7C15A960C36EDA"/>
    <w:rsid w:val="00092BCB"/>
  </w:style>
  <w:style w:type="paragraph" w:customStyle="1" w:styleId="ACE80898FAE1439C9BB4067C1F463B82">
    <w:name w:val="ACE80898FAE1439C9BB4067C1F463B82"/>
    <w:rsid w:val="00092BCB"/>
  </w:style>
  <w:style w:type="paragraph" w:customStyle="1" w:styleId="584C42A84EBC4C2FBFAA3D6A68D0B908">
    <w:name w:val="584C42A84EBC4C2FBFAA3D6A68D0B908"/>
    <w:rsid w:val="00092BCB"/>
  </w:style>
  <w:style w:type="paragraph" w:customStyle="1" w:styleId="F206520BD85B4443BD38488D9A8C093B">
    <w:name w:val="F206520BD85B4443BD38488D9A8C093B"/>
    <w:rsid w:val="00092BCB"/>
  </w:style>
  <w:style w:type="paragraph" w:customStyle="1" w:styleId="4EF8EA8329E74A678B70785C209C0C32">
    <w:name w:val="4EF8EA8329E74A678B70785C209C0C32"/>
    <w:rsid w:val="00E9210A"/>
  </w:style>
  <w:style w:type="paragraph" w:customStyle="1" w:styleId="E14F7233759D47669141EB0F827B5D71">
    <w:name w:val="E14F7233759D47669141EB0F827B5D71"/>
    <w:rsid w:val="00E9210A"/>
  </w:style>
  <w:style w:type="paragraph" w:customStyle="1" w:styleId="FB73441F18C04E269678749B1C8E50D5">
    <w:name w:val="FB73441F18C04E269678749B1C8E50D5"/>
    <w:rsid w:val="00E9210A"/>
  </w:style>
  <w:style w:type="paragraph" w:customStyle="1" w:styleId="4769782ACA22469FBC6DE7926AB009E2">
    <w:name w:val="4769782ACA22469FBC6DE7926AB009E2"/>
    <w:rsid w:val="00E9210A"/>
  </w:style>
  <w:style w:type="paragraph" w:customStyle="1" w:styleId="D1E3259734ED4074A80A43A6D16163B4">
    <w:name w:val="D1E3259734ED4074A80A43A6D16163B4"/>
    <w:rsid w:val="00E9210A"/>
  </w:style>
  <w:style w:type="paragraph" w:customStyle="1" w:styleId="448B143D437543A4B50E0ABEAFE109E4">
    <w:name w:val="448B143D437543A4B50E0ABEAFE109E4"/>
    <w:rsid w:val="00E9210A"/>
  </w:style>
  <w:style w:type="paragraph" w:customStyle="1" w:styleId="1B02D205334F4C4B83896BF3E897A56B">
    <w:name w:val="1B02D205334F4C4B83896BF3E897A56B"/>
    <w:rsid w:val="00E9210A"/>
  </w:style>
  <w:style w:type="paragraph" w:customStyle="1" w:styleId="DBD0D7451B0E49CBBB0802624021F034">
    <w:name w:val="DBD0D7451B0E49CBBB0802624021F034"/>
    <w:rsid w:val="00E9210A"/>
  </w:style>
  <w:style w:type="paragraph" w:customStyle="1" w:styleId="75F10FE27A604FE89EBA385E728E3BAC">
    <w:name w:val="75F10FE27A604FE89EBA385E728E3BAC"/>
    <w:rsid w:val="00E9210A"/>
  </w:style>
  <w:style w:type="paragraph" w:customStyle="1" w:styleId="E1EECA9D97204745A2C163A1EE6B2526">
    <w:name w:val="E1EECA9D97204745A2C163A1EE6B2526"/>
    <w:rsid w:val="00E9210A"/>
  </w:style>
  <w:style w:type="paragraph" w:customStyle="1" w:styleId="4970334F8AF14C5196A8ECF7FB478737">
    <w:name w:val="4970334F8AF14C5196A8ECF7FB478737"/>
    <w:rsid w:val="00E9210A"/>
  </w:style>
  <w:style w:type="paragraph" w:customStyle="1" w:styleId="CA6DD6DDAAE4455FA870843AA1C14853">
    <w:name w:val="CA6DD6DDAAE4455FA870843AA1C14853"/>
    <w:rsid w:val="00E9210A"/>
  </w:style>
  <w:style w:type="paragraph" w:customStyle="1" w:styleId="B56C0979C0144B1EB23280A05EEC27BD">
    <w:name w:val="B56C0979C0144B1EB23280A05EEC27BD"/>
    <w:rsid w:val="00E9210A"/>
  </w:style>
  <w:style w:type="paragraph" w:customStyle="1" w:styleId="3E82A94815C548BCAE7ECAF8CEC0A771">
    <w:name w:val="3E82A94815C548BCAE7ECAF8CEC0A771"/>
    <w:rsid w:val="00E9210A"/>
  </w:style>
  <w:style w:type="paragraph" w:customStyle="1" w:styleId="8BE6C291C72B4A4D991A8504D6A683D7">
    <w:name w:val="8BE6C291C72B4A4D991A8504D6A683D7"/>
    <w:rsid w:val="00E9210A"/>
  </w:style>
  <w:style w:type="paragraph" w:customStyle="1" w:styleId="0FC373ABDF3C405C96249D7799E39A73">
    <w:name w:val="0FC373ABDF3C405C96249D7799E39A73"/>
    <w:rsid w:val="00E9210A"/>
  </w:style>
  <w:style w:type="paragraph" w:customStyle="1" w:styleId="4F3AB2A7A0444B45ACB94F94BCA5E343">
    <w:name w:val="4F3AB2A7A0444B45ACB94F94BCA5E343"/>
    <w:rsid w:val="00E9210A"/>
  </w:style>
  <w:style w:type="paragraph" w:customStyle="1" w:styleId="2A998D676A8C45DAAD9D40C25CB3803E">
    <w:name w:val="2A998D676A8C45DAAD9D40C25CB3803E"/>
    <w:rsid w:val="00E9210A"/>
  </w:style>
  <w:style w:type="paragraph" w:customStyle="1" w:styleId="5818AB31A7A74DD4BCE2691344441B00">
    <w:name w:val="5818AB31A7A74DD4BCE2691344441B00"/>
    <w:rsid w:val="00E9210A"/>
  </w:style>
  <w:style w:type="paragraph" w:customStyle="1" w:styleId="32770FE37F2A4A3490D686673E917EE2">
    <w:name w:val="32770FE37F2A4A3490D686673E917EE2"/>
    <w:rsid w:val="00E9210A"/>
  </w:style>
  <w:style w:type="paragraph" w:customStyle="1" w:styleId="AD144A968F7B4180AE5ED387E1C110B8">
    <w:name w:val="AD144A968F7B4180AE5ED387E1C110B8"/>
    <w:rsid w:val="00E9210A"/>
  </w:style>
  <w:style w:type="paragraph" w:customStyle="1" w:styleId="7A17D03401174452B28960F43638FBA5">
    <w:name w:val="7A17D03401174452B28960F43638FBA5"/>
    <w:rsid w:val="00E9210A"/>
  </w:style>
  <w:style w:type="paragraph" w:customStyle="1" w:styleId="8C0A9F16D6A048A2A708DACE82761A96">
    <w:name w:val="8C0A9F16D6A048A2A708DACE82761A96"/>
    <w:rsid w:val="00E9210A"/>
  </w:style>
  <w:style w:type="paragraph" w:customStyle="1" w:styleId="60DF06BEFF0143ECA656F181ED58DD05">
    <w:name w:val="60DF06BEFF0143ECA656F181ED58DD05"/>
    <w:rsid w:val="00E9210A"/>
  </w:style>
  <w:style w:type="paragraph" w:customStyle="1" w:styleId="1093FF8C2CAF4E82B405F63599F85F7E">
    <w:name w:val="1093FF8C2CAF4E82B405F63599F85F7E"/>
    <w:rsid w:val="00E9210A"/>
  </w:style>
  <w:style w:type="paragraph" w:customStyle="1" w:styleId="4E769B4CC12F4141B462203B4B52A964">
    <w:name w:val="4E769B4CC12F4141B462203B4B52A964"/>
    <w:rsid w:val="00E9210A"/>
  </w:style>
  <w:style w:type="paragraph" w:customStyle="1" w:styleId="BD7DCEB3563248A8AE8B10B6A7ED0385">
    <w:name w:val="BD7DCEB3563248A8AE8B10B6A7ED0385"/>
    <w:rsid w:val="00E9210A"/>
  </w:style>
  <w:style w:type="paragraph" w:customStyle="1" w:styleId="AC09485446C54C7C8518BE7500F6C5E2">
    <w:name w:val="AC09485446C54C7C8518BE7500F6C5E2"/>
    <w:rsid w:val="00E9210A"/>
  </w:style>
  <w:style w:type="paragraph" w:customStyle="1" w:styleId="9F6E64737E4C41AD91C5759CC724605D">
    <w:name w:val="9F6E64737E4C41AD91C5759CC724605D"/>
    <w:rsid w:val="00784BF4"/>
  </w:style>
  <w:style w:type="paragraph" w:customStyle="1" w:styleId="DB61D78DC65B46A4B8E6201E6B86ECB3">
    <w:name w:val="DB61D78DC65B46A4B8E6201E6B86ECB3"/>
    <w:rsid w:val="00784BF4"/>
  </w:style>
  <w:style w:type="paragraph" w:customStyle="1" w:styleId="457F25F5DC2240F99D08192BC2C79B60">
    <w:name w:val="457F25F5DC2240F99D08192BC2C79B60"/>
    <w:rsid w:val="00784BF4"/>
  </w:style>
  <w:style w:type="paragraph" w:customStyle="1" w:styleId="E98C4A697CB543C3B36E13C24A9F2EF1">
    <w:name w:val="E98C4A697CB543C3B36E13C24A9F2EF1"/>
    <w:rsid w:val="00784BF4"/>
  </w:style>
  <w:style w:type="paragraph" w:customStyle="1" w:styleId="9A21A00326924E909BE4E86AFE6B5209">
    <w:name w:val="9A21A00326924E909BE4E86AFE6B5209"/>
    <w:rsid w:val="00784BF4"/>
  </w:style>
  <w:style w:type="paragraph" w:customStyle="1" w:styleId="34CF19C97E3842FA8DB1F030E99514FC">
    <w:name w:val="34CF19C97E3842FA8DB1F030E99514FC"/>
    <w:rsid w:val="00784BF4"/>
  </w:style>
  <w:style w:type="paragraph" w:customStyle="1" w:styleId="E043719FA49A4AE0A4AE36246B60D118">
    <w:name w:val="E043719FA49A4AE0A4AE36246B60D118"/>
    <w:rsid w:val="00784BF4"/>
  </w:style>
  <w:style w:type="paragraph" w:customStyle="1" w:styleId="331CAB7DEC99495986F24EC143C8F4D5">
    <w:name w:val="331CAB7DEC99495986F24EC143C8F4D5"/>
    <w:rsid w:val="00784BF4"/>
  </w:style>
  <w:style w:type="paragraph" w:customStyle="1" w:styleId="EDD3300E6C054936B47A6084C6174C2B">
    <w:name w:val="EDD3300E6C054936B47A6084C6174C2B"/>
    <w:rsid w:val="00784BF4"/>
  </w:style>
  <w:style w:type="paragraph" w:customStyle="1" w:styleId="6C64BADBA92D48DBA4F0AFCC7346E571">
    <w:name w:val="6C64BADBA92D48DBA4F0AFCC7346E571"/>
    <w:rsid w:val="00784BF4"/>
  </w:style>
  <w:style w:type="paragraph" w:customStyle="1" w:styleId="3CF655F705BB450D89C8E540E42B333A">
    <w:name w:val="3CF655F705BB450D89C8E540E42B333A"/>
    <w:rsid w:val="00784BF4"/>
  </w:style>
  <w:style w:type="paragraph" w:customStyle="1" w:styleId="B4CE9353DECB467D84D59086DD5E9723">
    <w:name w:val="B4CE9353DECB467D84D59086DD5E9723"/>
    <w:rsid w:val="00784BF4"/>
  </w:style>
  <w:style w:type="paragraph" w:customStyle="1" w:styleId="FFF8E41E37DB4BF6875B2E2FAEA8613C">
    <w:name w:val="FFF8E41E37DB4BF6875B2E2FAEA8613C"/>
    <w:rsid w:val="00784BF4"/>
  </w:style>
  <w:style w:type="paragraph" w:customStyle="1" w:styleId="C0D6E9C903EB426EA29F2EF4749EF18C">
    <w:name w:val="C0D6E9C903EB426EA29F2EF4749EF18C"/>
    <w:rsid w:val="00784BF4"/>
  </w:style>
  <w:style w:type="paragraph" w:customStyle="1" w:styleId="6ECE45DFC99844A58B3B47A6F3BBF712">
    <w:name w:val="6ECE45DFC99844A58B3B47A6F3BBF712"/>
    <w:rsid w:val="00784BF4"/>
  </w:style>
  <w:style w:type="paragraph" w:customStyle="1" w:styleId="0DEB4C5B7C9D4F058B4A47A21DECBA1D">
    <w:name w:val="0DEB4C5B7C9D4F058B4A47A21DECBA1D"/>
    <w:rsid w:val="00784BF4"/>
  </w:style>
  <w:style w:type="paragraph" w:customStyle="1" w:styleId="8860C8DF1D4D4FF5A74A427D1FE9B4B4">
    <w:name w:val="8860C8DF1D4D4FF5A74A427D1FE9B4B4"/>
    <w:rsid w:val="00784BF4"/>
  </w:style>
  <w:style w:type="paragraph" w:customStyle="1" w:styleId="134A4B4C48314A129E943190FD325B98">
    <w:name w:val="134A4B4C48314A129E943190FD325B98"/>
    <w:rsid w:val="00784BF4"/>
  </w:style>
  <w:style w:type="paragraph" w:customStyle="1" w:styleId="975B2F9DD95D4B45868D31119035CCCA">
    <w:name w:val="975B2F9DD95D4B45868D31119035CCCA"/>
    <w:rsid w:val="00784BF4"/>
  </w:style>
  <w:style w:type="paragraph" w:customStyle="1" w:styleId="8EF62FB45912439EAAB14DCBDD03016F">
    <w:name w:val="8EF62FB45912439EAAB14DCBDD03016F"/>
    <w:rsid w:val="00784BF4"/>
  </w:style>
  <w:style w:type="paragraph" w:customStyle="1" w:styleId="C6E6C720A85B4F99B8D1E75FACD6CA91">
    <w:name w:val="C6E6C720A85B4F99B8D1E75FACD6CA91"/>
    <w:rsid w:val="00784BF4"/>
  </w:style>
  <w:style w:type="paragraph" w:customStyle="1" w:styleId="9010739B480C4528B4C7BB78EABB4079">
    <w:name w:val="9010739B480C4528B4C7BB78EABB4079"/>
    <w:rsid w:val="00784BF4"/>
  </w:style>
  <w:style w:type="paragraph" w:customStyle="1" w:styleId="A972397E23BF49C494E31044A51D9C20">
    <w:name w:val="A972397E23BF49C494E31044A51D9C20"/>
    <w:rsid w:val="00784BF4"/>
  </w:style>
  <w:style w:type="paragraph" w:customStyle="1" w:styleId="5F33F337890C41CD8BC7F2EA02F38F6B">
    <w:name w:val="5F33F337890C41CD8BC7F2EA02F38F6B"/>
    <w:rsid w:val="00784BF4"/>
  </w:style>
  <w:style w:type="paragraph" w:customStyle="1" w:styleId="3D180372B1944DE482A0C3C706680859">
    <w:name w:val="3D180372B1944DE482A0C3C706680859"/>
    <w:rsid w:val="00784BF4"/>
  </w:style>
  <w:style w:type="paragraph" w:customStyle="1" w:styleId="44DB28A71F2D48DDAD6C974D714241B8">
    <w:name w:val="44DB28A71F2D48DDAD6C974D714241B8"/>
    <w:rsid w:val="00784BF4"/>
  </w:style>
  <w:style w:type="paragraph" w:customStyle="1" w:styleId="102F74A550B843519A46532313B4274A">
    <w:name w:val="102F74A550B843519A46532313B4274A"/>
    <w:rsid w:val="00784BF4"/>
  </w:style>
  <w:style w:type="paragraph" w:customStyle="1" w:styleId="F79EA511A1C1437EB7AE1BAABDB0A47B">
    <w:name w:val="F79EA511A1C1437EB7AE1BAABDB0A47B"/>
    <w:rsid w:val="00784BF4"/>
  </w:style>
  <w:style w:type="paragraph" w:customStyle="1" w:styleId="768F82AC13D742578A46C80C96592D49">
    <w:name w:val="768F82AC13D742578A46C80C96592D49"/>
    <w:rsid w:val="00784BF4"/>
  </w:style>
  <w:style w:type="paragraph" w:customStyle="1" w:styleId="0EF4AC4F21404A8683F3B38A21F5E915">
    <w:name w:val="0EF4AC4F21404A8683F3B38A21F5E915"/>
    <w:rsid w:val="00784BF4"/>
  </w:style>
  <w:style w:type="paragraph" w:customStyle="1" w:styleId="A0FB8C2BF6B44FB699962D21537103EE">
    <w:name w:val="A0FB8C2BF6B44FB699962D21537103EE"/>
    <w:rsid w:val="00784BF4"/>
  </w:style>
  <w:style w:type="paragraph" w:customStyle="1" w:styleId="FF98F6F847874475BBC57EE572BADEB9">
    <w:name w:val="FF98F6F847874475BBC57EE572BADEB9"/>
    <w:rsid w:val="00784BF4"/>
  </w:style>
  <w:style w:type="paragraph" w:customStyle="1" w:styleId="321BEE167101479881C8A31D1D187093">
    <w:name w:val="321BEE167101479881C8A31D1D187093"/>
    <w:rsid w:val="00784BF4"/>
  </w:style>
  <w:style w:type="paragraph" w:customStyle="1" w:styleId="1817D405570F44DFA27F774C36A73FF4">
    <w:name w:val="1817D405570F44DFA27F774C36A73FF4"/>
    <w:rsid w:val="00784BF4"/>
  </w:style>
  <w:style w:type="paragraph" w:customStyle="1" w:styleId="B67A449A52144648B5D4DB9D58092461">
    <w:name w:val="B67A449A52144648B5D4DB9D58092461"/>
    <w:rsid w:val="00784BF4"/>
  </w:style>
  <w:style w:type="paragraph" w:customStyle="1" w:styleId="DF36CF92FC424855978FDA20C23AFC05">
    <w:name w:val="DF36CF92FC424855978FDA20C23AFC05"/>
    <w:rsid w:val="00784BF4"/>
  </w:style>
  <w:style w:type="paragraph" w:customStyle="1" w:styleId="4EB37FAE4BAC418596B09CF5C97ABD34">
    <w:name w:val="4EB37FAE4BAC418596B09CF5C97ABD34"/>
    <w:rsid w:val="00784BF4"/>
  </w:style>
  <w:style w:type="paragraph" w:customStyle="1" w:styleId="F33A175BA20442E2871646DC064A7602">
    <w:name w:val="F33A175BA20442E2871646DC064A7602"/>
    <w:rsid w:val="00784BF4"/>
  </w:style>
  <w:style w:type="paragraph" w:customStyle="1" w:styleId="B90A9920ECD446D98C5B59B093E60A34">
    <w:name w:val="B90A9920ECD446D98C5B59B093E60A34"/>
    <w:rsid w:val="00784BF4"/>
  </w:style>
  <w:style w:type="paragraph" w:customStyle="1" w:styleId="4C576932D14645FFB281A1B97E36AA82">
    <w:name w:val="4C576932D14645FFB281A1B97E36AA82"/>
    <w:rsid w:val="00784BF4"/>
  </w:style>
  <w:style w:type="paragraph" w:customStyle="1" w:styleId="D7F2345A81524C1886C84EC9EC59ECC6">
    <w:name w:val="D7F2345A81524C1886C84EC9EC59ECC6"/>
    <w:rsid w:val="00784BF4"/>
  </w:style>
  <w:style w:type="paragraph" w:customStyle="1" w:styleId="4514134C285F47F68FBD1B9D5C065958">
    <w:name w:val="4514134C285F47F68FBD1B9D5C065958"/>
    <w:rsid w:val="00784BF4"/>
  </w:style>
  <w:style w:type="paragraph" w:customStyle="1" w:styleId="EDBF2E96FFB54B91A2CEAAB3EB53F693">
    <w:name w:val="EDBF2E96FFB54B91A2CEAAB3EB53F693"/>
    <w:rsid w:val="00784BF4"/>
  </w:style>
  <w:style w:type="paragraph" w:customStyle="1" w:styleId="8EA3519F21FA4E8A9A02CB23C1186587">
    <w:name w:val="8EA3519F21FA4E8A9A02CB23C1186587"/>
    <w:rsid w:val="00784BF4"/>
  </w:style>
  <w:style w:type="paragraph" w:customStyle="1" w:styleId="336FEAB9D20D4960B17FFE962E61373E">
    <w:name w:val="336FEAB9D20D4960B17FFE962E61373E"/>
    <w:rsid w:val="00784BF4"/>
  </w:style>
  <w:style w:type="paragraph" w:customStyle="1" w:styleId="338D3047543F43DD81616223C14A9A2B">
    <w:name w:val="338D3047543F43DD81616223C14A9A2B"/>
    <w:rsid w:val="00784BF4"/>
  </w:style>
  <w:style w:type="paragraph" w:customStyle="1" w:styleId="6D8FEE1BC25040D981D4732F0743FAA9">
    <w:name w:val="6D8FEE1BC25040D981D4732F0743FAA9"/>
    <w:rsid w:val="00784BF4"/>
  </w:style>
  <w:style w:type="paragraph" w:customStyle="1" w:styleId="E4504B8BD3A5458AB7B91A2E92705CDC">
    <w:name w:val="E4504B8BD3A5458AB7B91A2E92705CDC"/>
    <w:rsid w:val="00784BF4"/>
  </w:style>
  <w:style w:type="paragraph" w:customStyle="1" w:styleId="EE695D282050476F975630D9510E2648">
    <w:name w:val="EE695D282050476F975630D9510E2648"/>
    <w:rsid w:val="00784BF4"/>
  </w:style>
  <w:style w:type="paragraph" w:customStyle="1" w:styleId="330A45B11CC14EF0A7C3BF68CAF97096">
    <w:name w:val="330A45B11CC14EF0A7C3BF68CAF97096"/>
    <w:rsid w:val="00784BF4"/>
  </w:style>
  <w:style w:type="paragraph" w:customStyle="1" w:styleId="CE87B01D44054C3886CFC2D5AE170A92">
    <w:name w:val="CE87B01D44054C3886CFC2D5AE170A92"/>
    <w:rsid w:val="00784BF4"/>
  </w:style>
  <w:style w:type="paragraph" w:customStyle="1" w:styleId="6FBC6A5DDCB84FE78638AF2196E544A1">
    <w:name w:val="6FBC6A5DDCB84FE78638AF2196E544A1"/>
    <w:rsid w:val="00784BF4"/>
  </w:style>
  <w:style w:type="paragraph" w:customStyle="1" w:styleId="9431648E2D694A10B608089E19ED62FF">
    <w:name w:val="9431648E2D694A10B608089E19ED62FF"/>
    <w:rsid w:val="00784BF4"/>
  </w:style>
  <w:style w:type="paragraph" w:customStyle="1" w:styleId="A33D636394D140958F4A30E57719E637">
    <w:name w:val="A33D636394D140958F4A30E57719E637"/>
    <w:rsid w:val="00784BF4"/>
  </w:style>
  <w:style w:type="paragraph" w:customStyle="1" w:styleId="6860EAF1EA1940BDBAAE785995B3F58B">
    <w:name w:val="6860EAF1EA1940BDBAAE785995B3F58B"/>
    <w:rsid w:val="00784BF4"/>
  </w:style>
  <w:style w:type="paragraph" w:customStyle="1" w:styleId="2D3F764EF5164116A79913B674FC041D">
    <w:name w:val="2D3F764EF5164116A79913B674FC041D"/>
    <w:rsid w:val="00784BF4"/>
  </w:style>
  <w:style w:type="paragraph" w:customStyle="1" w:styleId="A2688DA2EC4F474F80DE543AE375C01A">
    <w:name w:val="A2688DA2EC4F474F80DE543AE375C01A"/>
    <w:rsid w:val="00784BF4"/>
  </w:style>
  <w:style w:type="paragraph" w:customStyle="1" w:styleId="C41E9333BCFF4B458207363E072164B1">
    <w:name w:val="C41E9333BCFF4B458207363E072164B1"/>
    <w:rsid w:val="00784BF4"/>
  </w:style>
  <w:style w:type="paragraph" w:customStyle="1" w:styleId="5CBCA1EA27D44B568711DF2BA75800B0">
    <w:name w:val="5CBCA1EA27D44B568711DF2BA75800B0"/>
    <w:rsid w:val="00784BF4"/>
  </w:style>
  <w:style w:type="paragraph" w:customStyle="1" w:styleId="FAABB128773943E6BCC06F52D7B4967B">
    <w:name w:val="FAABB128773943E6BCC06F52D7B4967B"/>
    <w:rsid w:val="00784BF4"/>
  </w:style>
  <w:style w:type="paragraph" w:customStyle="1" w:styleId="70973B0011BD476FA12731692624743D">
    <w:name w:val="70973B0011BD476FA12731692624743D"/>
    <w:rsid w:val="00784BF4"/>
  </w:style>
  <w:style w:type="paragraph" w:customStyle="1" w:styleId="D808CD325E204171947E8F31F82C2EFF">
    <w:name w:val="D808CD325E204171947E8F31F82C2EFF"/>
    <w:rsid w:val="00784BF4"/>
  </w:style>
  <w:style w:type="paragraph" w:customStyle="1" w:styleId="DAFCFA80B74747B7834B9BD8CD1E8BC8">
    <w:name w:val="DAFCFA80B74747B7834B9BD8CD1E8BC8"/>
    <w:rsid w:val="00784BF4"/>
  </w:style>
  <w:style w:type="paragraph" w:customStyle="1" w:styleId="35D92458B41A45E3A17EB2B6BAC2D25E">
    <w:name w:val="35D92458B41A45E3A17EB2B6BAC2D25E"/>
    <w:rsid w:val="00784BF4"/>
  </w:style>
  <w:style w:type="paragraph" w:customStyle="1" w:styleId="404F6F8CDB904216AD762ED261E442D4">
    <w:name w:val="404F6F8CDB904216AD762ED261E442D4"/>
    <w:rsid w:val="00784BF4"/>
  </w:style>
  <w:style w:type="paragraph" w:customStyle="1" w:styleId="F67C9D5E5C1C4C5F96C168EEC43DA117">
    <w:name w:val="F67C9D5E5C1C4C5F96C168EEC43DA117"/>
    <w:rsid w:val="00784BF4"/>
  </w:style>
  <w:style w:type="paragraph" w:customStyle="1" w:styleId="384E9B9BD05742E5AFC795E789BDB67B">
    <w:name w:val="384E9B9BD05742E5AFC795E789BDB67B"/>
    <w:rsid w:val="00784BF4"/>
  </w:style>
  <w:style w:type="paragraph" w:customStyle="1" w:styleId="DB4B1820EBB24CC1AEA3113DA7EE8562">
    <w:name w:val="DB4B1820EBB24CC1AEA3113DA7EE8562"/>
    <w:rsid w:val="00784BF4"/>
  </w:style>
  <w:style w:type="paragraph" w:customStyle="1" w:styleId="536415A88723437B86EBC21E0C65D8EC">
    <w:name w:val="536415A88723437B86EBC21E0C65D8EC"/>
    <w:rsid w:val="00784BF4"/>
  </w:style>
  <w:style w:type="paragraph" w:customStyle="1" w:styleId="685EF9E6C24F4D5FAB66A2159D3FCFE6">
    <w:name w:val="685EF9E6C24F4D5FAB66A2159D3FCFE6"/>
    <w:rsid w:val="00784BF4"/>
  </w:style>
  <w:style w:type="paragraph" w:customStyle="1" w:styleId="480E122A790546508A5973ED8B0833A6">
    <w:name w:val="480E122A790546508A5973ED8B0833A6"/>
    <w:rsid w:val="00784BF4"/>
  </w:style>
  <w:style w:type="paragraph" w:customStyle="1" w:styleId="8F2E300EE0BF4194AAA25D01534741CB">
    <w:name w:val="8F2E300EE0BF4194AAA25D01534741CB"/>
    <w:rsid w:val="00784BF4"/>
  </w:style>
  <w:style w:type="paragraph" w:customStyle="1" w:styleId="FC45F6DDDFD74616954D722D8E8278B9">
    <w:name w:val="FC45F6DDDFD74616954D722D8E8278B9"/>
    <w:rsid w:val="00784BF4"/>
  </w:style>
  <w:style w:type="paragraph" w:customStyle="1" w:styleId="570469A41149480DB8B0A173703EF079">
    <w:name w:val="570469A41149480DB8B0A173703EF079"/>
    <w:rsid w:val="00784BF4"/>
  </w:style>
  <w:style w:type="paragraph" w:customStyle="1" w:styleId="B72DB4B94CEC4B9186E5CADC6F3142AC">
    <w:name w:val="B72DB4B94CEC4B9186E5CADC6F3142AC"/>
    <w:rsid w:val="00784BF4"/>
  </w:style>
  <w:style w:type="paragraph" w:customStyle="1" w:styleId="FCFF3C453AE349C0AEDA2BADB4F5D19C">
    <w:name w:val="FCFF3C453AE349C0AEDA2BADB4F5D19C"/>
    <w:rsid w:val="00784BF4"/>
  </w:style>
  <w:style w:type="paragraph" w:customStyle="1" w:styleId="AE7E438805FD4151A52FDB0DB9094F95">
    <w:name w:val="AE7E438805FD4151A52FDB0DB9094F95"/>
    <w:rsid w:val="00784BF4"/>
  </w:style>
  <w:style w:type="paragraph" w:customStyle="1" w:styleId="A4D507CBBFF14C3ABBC9DA5D49F362E4">
    <w:name w:val="A4D507CBBFF14C3ABBC9DA5D49F362E4"/>
    <w:rsid w:val="00784BF4"/>
  </w:style>
  <w:style w:type="paragraph" w:customStyle="1" w:styleId="2DD071CD746146D9BB21EA511591574B">
    <w:name w:val="2DD071CD746146D9BB21EA511591574B"/>
    <w:rsid w:val="00784BF4"/>
  </w:style>
  <w:style w:type="paragraph" w:customStyle="1" w:styleId="327DCB26850C4B4E9F5C61B1E104DD97">
    <w:name w:val="327DCB26850C4B4E9F5C61B1E104DD97"/>
    <w:rsid w:val="00784BF4"/>
  </w:style>
  <w:style w:type="paragraph" w:customStyle="1" w:styleId="CA971131F06143F0A5B8D71DA4586A14">
    <w:name w:val="CA971131F06143F0A5B8D71DA4586A14"/>
    <w:rsid w:val="00784BF4"/>
  </w:style>
  <w:style w:type="paragraph" w:customStyle="1" w:styleId="DB4580DEC73741E296E96738B3C4CDB2">
    <w:name w:val="DB4580DEC73741E296E96738B3C4CDB2"/>
    <w:rsid w:val="00784BF4"/>
  </w:style>
  <w:style w:type="paragraph" w:customStyle="1" w:styleId="1B00D3E3CDC943C0A903493161B3B7A1">
    <w:name w:val="1B00D3E3CDC943C0A903493161B3B7A1"/>
    <w:rsid w:val="00784BF4"/>
  </w:style>
  <w:style w:type="paragraph" w:customStyle="1" w:styleId="97F702DFD9754B8585A7EEAAC6F1EC3E">
    <w:name w:val="97F702DFD9754B8585A7EEAAC6F1EC3E"/>
    <w:rsid w:val="00784BF4"/>
  </w:style>
  <w:style w:type="paragraph" w:customStyle="1" w:styleId="AF40911FC1CE4ED2A3B33B5D57C59B92">
    <w:name w:val="AF40911FC1CE4ED2A3B33B5D57C59B92"/>
    <w:rsid w:val="00784BF4"/>
  </w:style>
  <w:style w:type="paragraph" w:customStyle="1" w:styleId="3B53A40C13534CE887B88D564E201B08">
    <w:name w:val="3B53A40C13534CE887B88D564E201B08"/>
    <w:rsid w:val="00784BF4"/>
  </w:style>
  <w:style w:type="paragraph" w:customStyle="1" w:styleId="754AE2987DB241A1813E9EB2818BEDD2">
    <w:name w:val="754AE2987DB241A1813E9EB2818BEDD2"/>
    <w:rsid w:val="00784BF4"/>
  </w:style>
  <w:style w:type="paragraph" w:customStyle="1" w:styleId="5CBBE810DF3643E1B037ECB89888982A">
    <w:name w:val="5CBBE810DF3643E1B037ECB89888982A"/>
    <w:rsid w:val="00784BF4"/>
  </w:style>
  <w:style w:type="paragraph" w:customStyle="1" w:styleId="5A4E43EC17C441A8AE3CE8D538518582">
    <w:name w:val="5A4E43EC17C441A8AE3CE8D538518582"/>
    <w:rsid w:val="00784BF4"/>
  </w:style>
  <w:style w:type="paragraph" w:customStyle="1" w:styleId="5CE723400CE2415382257C67255324CC">
    <w:name w:val="5CE723400CE2415382257C67255324CC"/>
    <w:rsid w:val="00784BF4"/>
  </w:style>
  <w:style w:type="paragraph" w:customStyle="1" w:styleId="F64DCEE52F8445BA8E4960F61496C255">
    <w:name w:val="F64DCEE52F8445BA8E4960F61496C255"/>
    <w:rsid w:val="00784BF4"/>
  </w:style>
  <w:style w:type="paragraph" w:customStyle="1" w:styleId="F5CA454CA32F42AF9FB1C3C1309AC4F9">
    <w:name w:val="F5CA454CA32F42AF9FB1C3C1309AC4F9"/>
    <w:rsid w:val="00784BF4"/>
  </w:style>
  <w:style w:type="paragraph" w:customStyle="1" w:styleId="23BE798F8C94406EB77075C2DE6DFF74">
    <w:name w:val="23BE798F8C94406EB77075C2DE6DFF74"/>
    <w:rsid w:val="00784BF4"/>
  </w:style>
  <w:style w:type="paragraph" w:customStyle="1" w:styleId="E09D35D7A4514DEC9A011609DE2FC69A">
    <w:name w:val="E09D35D7A4514DEC9A011609DE2FC69A"/>
    <w:rsid w:val="00784BF4"/>
  </w:style>
  <w:style w:type="paragraph" w:customStyle="1" w:styleId="61D552BDAC3D43BE9474C8D7C34A7D19">
    <w:name w:val="61D552BDAC3D43BE9474C8D7C34A7D19"/>
    <w:rsid w:val="00784BF4"/>
  </w:style>
  <w:style w:type="paragraph" w:customStyle="1" w:styleId="42108AE3DB984B05A1CB52E8CFB2FAA1">
    <w:name w:val="42108AE3DB984B05A1CB52E8CFB2FAA1"/>
    <w:rsid w:val="00784BF4"/>
  </w:style>
  <w:style w:type="paragraph" w:customStyle="1" w:styleId="DB34013B3BB844C582F27A548F0449D7">
    <w:name w:val="DB34013B3BB844C582F27A548F0449D7"/>
    <w:rsid w:val="00784BF4"/>
  </w:style>
  <w:style w:type="paragraph" w:customStyle="1" w:styleId="613D47B431B94A1EB3B7D25D3FC884D2">
    <w:name w:val="613D47B431B94A1EB3B7D25D3FC884D2"/>
    <w:rsid w:val="00784BF4"/>
  </w:style>
  <w:style w:type="paragraph" w:customStyle="1" w:styleId="BD475328279443AD8433EAAD747F5901">
    <w:name w:val="BD475328279443AD8433EAAD747F5901"/>
    <w:rsid w:val="00784BF4"/>
  </w:style>
  <w:style w:type="paragraph" w:customStyle="1" w:styleId="5E79ADE26C91476CA6A6351DC5E0C9B0">
    <w:name w:val="5E79ADE26C91476CA6A6351DC5E0C9B0"/>
    <w:rsid w:val="00784BF4"/>
  </w:style>
  <w:style w:type="paragraph" w:customStyle="1" w:styleId="DCF83AE50A9A49118C4174C66E983EB6">
    <w:name w:val="DCF83AE50A9A49118C4174C66E983EB6"/>
    <w:rsid w:val="00784BF4"/>
  </w:style>
  <w:style w:type="paragraph" w:customStyle="1" w:styleId="BFF5A25689DC44A393E50707CAC367F0">
    <w:name w:val="BFF5A25689DC44A393E50707CAC367F0"/>
    <w:rsid w:val="00784BF4"/>
  </w:style>
  <w:style w:type="paragraph" w:customStyle="1" w:styleId="170B17FAFA704AEBA7A3C767DCCB52E5">
    <w:name w:val="170B17FAFA704AEBA7A3C767DCCB52E5"/>
    <w:rsid w:val="00784BF4"/>
  </w:style>
  <w:style w:type="paragraph" w:customStyle="1" w:styleId="9D1F09FD2FAE4E3E8F1481535EC74405">
    <w:name w:val="9D1F09FD2FAE4E3E8F1481535EC74405"/>
    <w:rsid w:val="00784BF4"/>
  </w:style>
  <w:style w:type="paragraph" w:customStyle="1" w:styleId="0CAEE36C912E4EB69557F206661AFEF3">
    <w:name w:val="0CAEE36C912E4EB69557F206661AFEF3"/>
    <w:rsid w:val="00784BF4"/>
  </w:style>
  <w:style w:type="paragraph" w:customStyle="1" w:styleId="16FAEFE244664D2D94498EE359CA0FD2">
    <w:name w:val="16FAEFE244664D2D94498EE359CA0FD2"/>
    <w:rsid w:val="00784BF4"/>
  </w:style>
  <w:style w:type="paragraph" w:customStyle="1" w:styleId="709573F372D3420F94DAAF8EF1DDBF94">
    <w:name w:val="709573F372D3420F94DAAF8EF1DDBF94"/>
    <w:rsid w:val="00784BF4"/>
  </w:style>
  <w:style w:type="paragraph" w:customStyle="1" w:styleId="B228FD9EBDEB45AA97FA761C63D7F6F2">
    <w:name w:val="B228FD9EBDEB45AA97FA761C63D7F6F2"/>
    <w:rsid w:val="00784BF4"/>
  </w:style>
  <w:style w:type="paragraph" w:customStyle="1" w:styleId="4B7E05CF381247E4A90DDE8E8ACA89F6">
    <w:name w:val="4B7E05CF381247E4A90DDE8E8ACA89F6"/>
    <w:rsid w:val="00784BF4"/>
  </w:style>
  <w:style w:type="paragraph" w:customStyle="1" w:styleId="77155EB8EB7E438F8A8B8DC4AAAD40E8">
    <w:name w:val="77155EB8EB7E438F8A8B8DC4AAAD40E8"/>
    <w:rsid w:val="00784BF4"/>
  </w:style>
  <w:style w:type="paragraph" w:customStyle="1" w:styleId="1D1EE2C6BADA4C49B09143B6E64FD23B">
    <w:name w:val="1D1EE2C6BADA4C49B09143B6E64FD23B"/>
    <w:rsid w:val="00784BF4"/>
  </w:style>
  <w:style w:type="paragraph" w:customStyle="1" w:styleId="F58A78D8149F4869B7AE1BECCA3C6DCB">
    <w:name w:val="F58A78D8149F4869B7AE1BECCA3C6DCB"/>
    <w:rsid w:val="00784BF4"/>
  </w:style>
  <w:style w:type="paragraph" w:customStyle="1" w:styleId="99745A80C6704968A0AA9EF8F93F0DDA">
    <w:name w:val="99745A80C6704968A0AA9EF8F93F0DDA"/>
    <w:rsid w:val="00784BF4"/>
  </w:style>
  <w:style w:type="paragraph" w:customStyle="1" w:styleId="E2207D41D7544A63BA7CE37AC0CA2897">
    <w:name w:val="E2207D41D7544A63BA7CE37AC0CA2897"/>
    <w:rsid w:val="00784BF4"/>
  </w:style>
  <w:style w:type="paragraph" w:customStyle="1" w:styleId="FDD22B7BDC4847679F78776B973DA5D5">
    <w:name w:val="FDD22B7BDC4847679F78776B973DA5D5"/>
    <w:rsid w:val="00784BF4"/>
  </w:style>
  <w:style w:type="paragraph" w:customStyle="1" w:styleId="E01FAE1F62264E6D972C22982B31A421">
    <w:name w:val="E01FAE1F62264E6D972C22982B31A421"/>
    <w:rsid w:val="00784BF4"/>
  </w:style>
  <w:style w:type="paragraph" w:customStyle="1" w:styleId="972EE2DC930F463B85EBFF049DD99A89">
    <w:name w:val="972EE2DC930F463B85EBFF049DD99A89"/>
    <w:rsid w:val="00784BF4"/>
  </w:style>
  <w:style w:type="paragraph" w:customStyle="1" w:styleId="002AAD2C063B4DE1A62FD8039896DABC">
    <w:name w:val="002AAD2C063B4DE1A62FD8039896DABC"/>
    <w:rsid w:val="00784BF4"/>
  </w:style>
  <w:style w:type="paragraph" w:customStyle="1" w:styleId="A81DC37A42D548C4A9C5F2BFB8E2DC1B">
    <w:name w:val="A81DC37A42D548C4A9C5F2BFB8E2DC1B"/>
    <w:rsid w:val="00784BF4"/>
  </w:style>
  <w:style w:type="paragraph" w:customStyle="1" w:styleId="98E1E50017384984AA2E08BA243105A1">
    <w:name w:val="98E1E50017384984AA2E08BA243105A1"/>
    <w:rsid w:val="00784BF4"/>
  </w:style>
  <w:style w:type="paragraph" w:customStyle="1" w:styleId="BFE42FA124894F23AC8C5F8B97D4FD8A">
    <w:name w:val="BFE42FA124894F23AC8C5F8B97D4FD8A"/>
    <w:rsid w:val="00784BF4"/>
  </w:style>
  <w:style w:type="paragraph" w:customStyle="1" w:styleId="213BAE7ACEF2467E910FC4490D843A85">
    <w:name w:val="213BAE7ACEF2467E910FC4490D843A85"/>
    <w:rsid w:val="00784BF4"/>
  </w:style>
  <w:style w:type="paragraph" w:customStyle="1" w:styleId="BF332DCE86194E10B4B399E8BC7B8C23">
    <w:name w:val="BF332DCE86194E10B4B399E8BC7B8C23"/>
    <w:rsid w:val="00784BF4"/>
  </w:style>
  <w:style w:type="paragraph" w:customStyle="1" w:styleId="349F5D43DF8944279C59A8701B494AA3">
    <w:name w:val="349F5D43DF8944279C59A8701B494AA3"/>
    <w:rsid w:val="00784BF4"/>
  </w:style>
  <w:style w:type="paragraph" w:customStyle="1" w:styleId="FDCA3B2250764CC58648D51B63601F07">
    <w:name w:val="FDCA3B2250764CC58648D51B63601F07"/>
    <w:rsid w:val="00784BF4"/>
  </w:style>
  <w:style w:type="paragraph" w:customStyle="1" w:styleId="A53D5045B4F747A6937D627801EF9C28">
    <w:name w:val="A53D5045B4F747A6937D627801EF9C28"/>
    <w:rsid w:val="00784BF4"/>
  </w:style>
  <w:style w:type="paragraph" w:customStyle="1" w:styleId="58748F1411C942AEA135EA93552B9688">
    <w:name w:val="58748F1411C942AEA135EA93552B9688"/>
    <w:rsid w:val="00784BF4"/>
  </w:style>
  <w:style w:type="paragraph" w:customStyle="1" w:styleId="A2CC2EC45C2F4550A87C2F06291B31D4">
    <w:name w:val="A2CC2EC45C2F4550A87C2F06291B31D4"/>
    <w:rsid w:val="00784BF4"/>
  </w:style>
  <w:style w:type="paragraph" w:customStyle="1" w:styleId="3482D7F62FF2402DB45F013D00471192">
    <w:name w:val="3482D7F62FF2402DB45F013D00471192"/>
    <w:rsid w:val="00784BF4"/>
  </w:style>
  <w:style w:type="paragraph" w:customStyle="1" w:styleId="D7FA9453382142708268A232C59BBE41">
    <w:name w:val="D7FA9453382142708268A232C59BBE41"/>
    <w:rsid w:val="00784BF4"/>
  </w:style>
  <w:style w:type="paragraph" w:customStyle="1" w:styleId="992B48EBCE6C4708A3C7EC1DDE6CBE27">
    <w:name w:val="992B48EBCE6C4708A3C7EC1DDE6CBE27"/>
    <w:rsid w:val="00784BF4"/>
  </w:style>
  <w:style w:type="paragraph" w:customStyle="1" w:styleId="86206A92368740638394475E1DC1321E">
    <w:name w:val="86206A92368740638394475E1DC1321E"/>
    <w:rsid w:val="00784BF4"/>
  </w:style>
  <w:style w:type="paragraph" w:customStyle="1" w:styleId="3EEA0570E9104F53B2FB10B9CDA73970">
    <w:name w:val="3EEA0570E9104F53B2FB10B9CDA73970"/>
    <w:rsid w:val="00784BF4"/>
  </w:style>
  <w:style w:type="paragraph" w:customStyle="1" w:styleId="3A784DBB92CA4936957193CA5538D2DB">
    <w:name w:val="3A784DBB92CA4936957193CA5538D2DB"/>
    <w:rsid w:val="00784BF4"/>
  </w:style>
  <w:style w:type="paragraph" w:customStyle="1" w:styleId="CA1857EAA78A4A7E9865B7BECBFFC6CC">
    <w:name w:val="CA1857EAA78A4A7E9865B7BECBFFC6CC"/>
    <w:rsid w:val="00784BF4"/>
  </w:style>
  <w:style w:type="paragraph" w:customStyle="1" w:styleId="3C24B6CB2CE242CFA8FA217609C57D5D">
    <w:name w:val="3C24B6CB2CE242CFA8FA217609C57D5D"/>
    <w:rsid w:val="00784BF4"/>
  </w:style>
  <w:style w:type="paragraph" w:customStyle="1" w:styleId="1C65109F0DCB46159AEFE230854ACF25">
    <w:name w:val="1C65109F0DCB46159AEFE230854ACF25"/>
    <w:rsid w:val="00784BF4"/>
  </w:style>
  <w:style w:type="paragraph" w:customStyle="1" w:styleId="5E91960F91754035A3F8BD81B380E2E9">
    <w:name w:val="5E91960F91754035A3F8BD81B380E2E9"/>
    <w:rsid w:val="00784BF4"/>
  </w:style>
  <w:style w:type="paragraph" w:customStyle="1" w:styleId="7B39773CCAE84274B03BCF18DBF3C1DD">
    <w:name w:val="7B39773CCAE84274B03BCF18DBF3C1DD"/>
    <w:rsid w:val="00784BF4"/>
  </w:style>
  <w:style w:type="paragraph" w:customStyle="1" w:styleId="BA13538EA770434FA4E85166EFF096ED">
    <w:name w:val="BA13538EA770434FA4E85166EFF096ED"/>
    <w:rsid w:val="00784BF4"/>
  </w:style>
  <w:style w:type="paragraph" w:customStyle="1" w:styleId="200B63A360AF46BF8234852739B8C7F5">
    <w:name w:val="200B63A360AF46BF8234852739B8C7F5"/>
    <w:rsid w:val="00784BF4"/>
  </w:style>
  <w:style w:type="paragraph" w:customStyle="1" w:styleId="148536F82141404D9E825238437085CF">
    <w:name w:val="148536F82141404D9E825238437085CF"/>
    <w:rsid w:val="00784BF4"/>
  </w:style>
  <w:style w:type="paragraph" w:customStyle="1" w:styleId="05F001711A7F429CB145BAA6E9E5CF42">
    <w:name w:val="05F001711A7F429CB145BAA6E9E5CF42"/>
    <w:rsid w:val="00784BF4"/>
  </w:style>
  <w:style w:type="paragraph" w:customStyle="1" w:styleId="D633B16564AC4869AC67EE64C0C9D50E">
    <w:name w:val="D633B16564AC4869AC67EE64C0C9D50E"/>
    <w:rsid w:val="00784BF4"/>
  </w:style>
  <w:style w:type="paragraph" w:customStyle="1" w:styleId="6308582C4AD0402EA2149CCD14309E1C">
    <w:name w:val="6308582C4AD0402EA2149CCD14309E1C"/>
    <w:rsid w:val="00784BF4"/>
  </w:style>
  <w:style w:type="paragraph" w:customStyle="1" w:styleId="DB92737932504365A0983D167EE306DE">
    <w:name w:val="DB92737932504365A0983D167EE306DE"/>
    <w:rsid w:val="00784BF4"/>
  </w:style>
  <w:style w:type="paragraph" w:customStyle="1" w:styleId="963E33A894FA464F94E36581D8EA09AB">
    <w:name w:val="963E33A894FA464F94E36581D8EA09AB"/>
    <w:rsid w:val="00784BF4"/>
  </w:style>
  <w:style w:type="paragraph" w:customStyle="1" w:styleId="856BEFFE56D146BB8D091A26BEE76EA9">
    <w:name w:val="856BEFFE56D146BB8D091A26BEE76EA9"/>
    <w:rsid w:val="00784BF4"/>
  </w:style>
  <w:style w:type="paragraph" w:customStyle="1" w:styleId="FE057D8EDC344AD1A6BE31477194202A">
    <w:name w:val="FE057D8EDC344AD1A6BE31477194202A"/>
    <w:rsid w:val="00784BF4"/>
  </w:style>
  <w:style w:type="paragraph" w:customStyle="1" w:styleId="ECCC23EFFEBF46348291598D5604AC9B">
    <w:name w:val="ECCC23EFFEBF46348291598D5604AC9B"/>
    <w:rsid w:val="00784BF4"/>
  </w:style>
  <w:style w:type="paragraph" w:customStyle="1" w:styleId="045D90584F3E4E2DA10653C206F9DCD0">
    <w:name w:val="045D90584F3E4E2DA10653C206F9DCD0"/>
    <w:rsid w:val="00784BF4"/>
  </w:style>
  <w:style w:type="paragraph" w:customStyle="1" w:styleId="8A705D7B1DC0470F9695BE76208D1191">
    <w:name w:val="8A705D7B1DC0470F9695BE76208D1191"/>
    <w:rsid w:val="00784BF4"/>
  </w:style>
  <w:style w:type="paragraph" w:customStyle="1" w:styleId="4B927826C5AA46598CE35E6ED9086B35">
    <w:name w:val="4B927826C5AA46598CE35E6ED9086B35"/>
    <w:rsid w:val="00784BF4"/>
  </w:style>
  <w:style w:type="paragraph" w:customStyle="1" w:styleId="31C41AE9A4164ED5AC70A383B9AFEC9D">
    <w:name w:val="31C41AE9A4164ED5AC70A383B9AFEC9D"/>
    <w:rsid w:val="00784BF4"/>
  </w:style>
  <w:style w:type="paragraph" w:customStyle="1" w:styleId="EF500FC2D6E3443594045C4F6210EA76">
    <w:name w:val="EF500FC2D6E3443594045C4F6210EA76"/>
    <w:rsid w:val="00784BF4"/>
  </w:style>
  <w:style w:type="paragraph" w:customStyle="1" w:styleId="F13668BF5CA04BAA92BE30928A68125E">
    <w:name w:val="F13668BF5CA04BAA92BE30928A68125E"/>
    <w:rsid w:val="00784BF4"/>
  </w:style>
  <w:style w:type="paragraph" w:customStyle="1" w:styleId="2D672AA79D6B40F190C9D14E28C2CB39">
    <w:name w:val="2D672AA79D6B40F190C9D14E28C2CB39"/>
    <w:rsid w:val="00784BF4"/>
  </w:style>
  <w:style w:type="paragraph" w:customStyle="1" w:styleId="561EE18584FD4CDBBBEDAC7A171CB9D4">
    <w:name w:val="561EE18584FD4CDBBBEDAC7A171CB9D4"/>
    <w:rsid w:val="00784BF4"/>
  </w:style>
  <w:style w:type="paragraph" w:customStyle="1" w:styleId="17F668D10457405F8C0F329CE4F59E2A">
    <w:name w:val="17F668D10457405F8C0F329CE4F59E2A"/>
    <w:rsid w:val="00784BF4"/>
  </w:style>
  <w:style w:type="paragraph" w:customStyle="1" w:styleId="D711A087125E43E191FE03A27A1985B1">
    <w:name w:val="D711A087125E43E191FE03A27A1985B1"/>
    <w:rsid w:val="00784BF4"/>
  </w:style>
  <w:style w:type="paragraph" w:customStyle="1" w:styleId="C3E43394F9EE4158AEFB007F0C0AAED1">
    <w:name w:val="C3E43394F9EE4158AEFB007F0C0AAED1"/>
    <w:rsid w:val="00784BF4"/>
  </w:style>
  <w:style w:type="paragraph" w:customStyle="1" w:styleId="E5504B4FF2684489AF43F819E370F948">
    <w:name w:val="E5504B4FF2684489AF43F819E370F948"/>
    <w:rsid w:val="00784BF4"/>
  </w:style>
  <w:style w:type="paragraph" w:customStyle="1" w:styleId="70A8ED97BEF34D3FBCD05AF1755557B7">
    <w:name w:val="70A8ED97BEF34D3FBCD05AF1755557B7"/>
    <w:rsid w:val="00784BF4"/>
  </w:style>
  <w:style w:type="paragraph" w:customStyle="1" w:styleId="97E569AAC3854B22B87E19D54179480F">
    <w:name w:val="97E569AAC3854B22B87E19D54179480F"/>
    <w:rsid w:val="00784BF4"/>
  </w:style>
  <w:style w:type="paragraph" w:customStyle="1" w:styleId="5E8C006F783B4025A73F46F7AE6B5090">
    <w:name w:val="5E8C006F783B4025A73F46F7AE6B5090"/>
    <w:rsid w:val="00784BF4"/>
  </w:style>
  <w:style w:type="paragraph" w:customStyle="1" w:styleId="1FDA8B5E805043689F55AEDBC70D422A">
    <w:name w:val="1FDA8B5E805043689F55AEDBC70D422A"/>
    <w:rsid w:val="00784BF4"/>
  </w:style>
  <w:style w:type="paragraph" w:customStyle="1" w:styleId="E89EA2774ED1412EB6E7BD58DE56691A">
    <w:name w:val="E89EA2774ED1412EB6E7BD58DE56691A"/>
    <w:rsid w:val="00784BF4"/>
  </w:style>
  <w:style w:type="paragraph" w:customStyle="1" w:styleId="2D0F8D10A59C4B02861A706F64801E0F">
    <w:name w:val="2D0F8D10A59C4B02861A706F64801E0F"/>
    <w:rsid w:val="00784BF4"/>
  </w:style>
  <w:style w:type="paragraph" w:customStyle="1" w:styleId="EC852E339F5C40B7A78855C6C2324F9B">
    <w:name w:val="EC852E339F5C40B7A78855C6C2324F9B"/>
    <w:rsid w:val="00784BF4"/>
  </w:style>
  <w:style w:type="paragraph" w:customStyle="1" w:styleId="6A517FD02CE046BFB91987FFFCCFE342">
    <w:name w:val="6A517FD02CE046BFB91987FFFCCFE342"/>
    <w:rsid w:val="00784BF4"/>
  </w:style>
  <w:style w:type="paragraph" w:customStyle="1" w:styleId="F70A6D8F4B684FA897FAAFB639BF8AD6">
    <w:name w:val="F70A6D8F4B684FA897FAAFB639BF8AD6"/>
    <w:rsid w:val="00784BF4"/>
  </w:style>
  <w:style w:type="paragraph" w:customStyle="1" w:styleId="A4B99C213E2D4C53BC324565B4DEB166">
    <w:name w:val="A4B99C213E2D4C53BC324565B4DEB166"/>
    <w:rsid w:val="00784BF4"/>
  </w:style>
  <w:style w:type="paragraph" w:customStyle="1" w:styleId="B073EE4DBC444CC5A19591283FB2988F">
    <w:name w:val="B073EE4DBC444CC5A19591283FB2988F"/>
    <w:rsid w:val="00784BF4"/>
  </w:style>
  <w:style w:type="paragraph" w:customStyle="1" w:styleId="FC8C981DA30A49ED896509E9C45D89AB">
    <w:name w:val="FC8C981DA30A49ED896509E9C45D89AB"/>
    <w:rsid w:val="00784BF4"/>
  </w:style>
  <w:style w:type="paragraph" w:customStyle="1" w:styleId="25E617721CD64079AD79C03BAB86AAC4">
    <w:name w:val="25E617721CD64079AD79C03BAB86AAC4"/>
    <w:rsid w:val="00784BF4"/>
  </w:style>
  <w:style w:type="paragraph" w:customStyle="1" w:styleId="A2E53407916A4EFAA82470610420747A">
    <w:name w:val="A2E53407916A4EFAA82470610420747A"/>
    <w:rsid w:val="00784BF4"/>
  </w:style>
  <w:style w:type="paragraph" w:customStyle="1" w:styleId="EA9B8CE70C0A4D5CA1982F2BB93D6624">
    <w:name w:val="EA9B8CE70C0A4D5CA1982F2BB93D6624"/>
    <w:rsid w:val="00784BF4"/>
  </w:style>
  <w:style w:type="paragraph" w:customStyle="1" w:styleId="C071ADF57AD64F189D0ED18ED8B20D6E">
    <w:name w:val="C071ADF57AD64F189D0ED18ED8B20D6E"/>
    <w:rsid w:val="00784BF4"/>
  </w:style>
  <w:style w:type="paragraph" w:customStyle="1" w:styleId="BF3FCE17BC3C470889177C357708A4BB">
    <w:name w:val="BF3FCE17BC3C470889177C357708A4BB"/>
    <w:rsid w:val="00784BF4"/>
  </w:style>
  <w:style w:type="paragraph" w:customStyle="1" w:styleId="D458A89629684353A28D9EEDF87D449C">
    <w:name w:val="D458A89629684353A28D9EEDF87D449C"/>
    <w:rsid w:val="00784BF4"/>
  </w:style>
  <w:style w:type="paragraph" w:customStyle="1" w:styleId="AF8C24267E1544BBBDB51A48052C0F9B">
    <w:name w:val="AF8C24267E1544BBBDB51A48052C0F9B"/>
    <w:rsid w:val="00784BF4"/>
  </w:style>
  <w:style w:type="paragraph" w:customStyle="1" w:styleId="3C15CA8D2D44423590E88A25680AD936">
    <w:name w:val="3C15CA8D2D44423590E88A25680AD936"/>
    <w:rsid w:val="00784BF4"/>
  </w:style>
  <w:style w:type="paragraph" w:customStyle="1" w:styleId="8D1F8D341D8C433883FB0C34CD542004">
    <w:name w:val="8D1F8D341D8C433883FB0C34CD542004"/>
    <w:rsid w:val="00784BF4"/>
  </w:style>
  <w:style w:type="paragraph" w:customStyle="1" w:styleId="3382DB7307E249F2B27C7AE8676DAB14">
    <w:name w:val="3382DB7307E249F2B27C7AE8676DAB14"/>
    <w:rsid w:val="00784BF4"/>
  </w:style>
  <w:style w:type="paragraph" w:customStyle="1" w:styleId="09987A998F9648F4A1A2228C8ADF6679">
    <w:name w:val="09987A998F9648F4A1A2228C8ADF6679"/>
    <w:rsid w:val="00784BF4"/>
  </w:style>
  <w:style w:type="paragraph" w:customStyle="1" w:styleId="512F1C1235AF451886816BB4EC031E60">
    <w:name w:val="512F1C1235AF451886816BB4EC031E60"/>
    <w:rsid w:val="00784BF4"/>
  </w:style>
  <w:style w:type="paragraph" w:customStyle="1" w:styleId="A502EE6082724E83AFAA5EC25164F411">
    <w:name w:val="A502EE6082724E83AFAA5EC25164F411"/>
    <w:rsid w:val="00784BF4"/>
  </w:style>
  <w:style w:type="paragraph" w:customStyle="1" w:styleId="C7E21D836327495F8343DEC503147791">
    <w:name w:val="C7E21D836327495F8343DEC503147791"/>
    <w:rsid w:val="00784BF4"/>
  </w:style>
  <w:style w:type="paragraph" w:customStyle="1" w:styleId="BE71A08ADC2649A4932DE950BD2CEDCC">
    <w:name w:val="BE71A08ADC2649A4932DE950BD2CEDCC"/>
    <w:rsid w:val="00784BF4"/>
  </w:style>
  <w:style w:type="paragraph" w:customStyle="1" w:styleId="A41F6848AECF46D592F4990B2C52564D">
    <w:name w:val="A41F6848AECF46D592F4990B2C52564D"/>
    <w:rsid w:val="00784BF4"/>
  </w:style>
  <w:style w:type="paragraph" w:customStyle="1" w:styleId="6F0A81B8A46F43F782B7913509A57C92">
    <w:name w:val="6F0A81B8A46F43F782B7913509A57C92"/>
    <w:rsid w:val="00784BF4"/>
  </w:style>
  <w:style w:type="paragraph" w:customStyle="1" w:styleId="67E009F44E9743A3AA1D46B0E7D79395">
    <w:name w:val="67E009F44E9743A3AA1D46B0E7D79395"/>
    <w:rsid w:val="00784BF4"/>
  </w:style>
  <w:style w:type="paragraph" w:customStyle="1" w:styleId="67A8CC6CA9354B22ACE631EB50F8B8A3">
    <w:name w:val="67A8CC6CA9354B22ACE631EB50F8B8A3"/>
    <w:rsid w:val="00784BF4"/>
  </w:style>
  <w:style w:type="paragraph" w:customStyle="1" w:styleId="1D1742B412C94DA9A42DC2315FD6883A">
    <w:name w:val="1D1742B412C94DA9A42DC2315FD6883A"/>
    <w:rsid w:val="00784BF4"/>
  </w:style>
  <w:style w:type="paragraph" w:customStyle="1" w:styleId="DD7623001F1149F0B9ED0D7AC84D5D44">
    <w:name w:val="DD7623001F1149F0B9ED0D7AC84D5D44"/>
    <w:rsid w:val="00784BF4"/>
  </w:style>
  <w:style w:type="paragraph" w:customStyle="1" w:styleId="8CB43059EEC4465FA3F26A868B51593B">
    <w:name w:val="8CB43059EEC4465FA3F26A868B51593B"/>
    <w:rsid w:val="00784BF4"/>
  </w:style>
  <w:style w:type="paragraph" w:customStyle="1" w:styleId="793ECF457433419EA18ABC9BD588C9EE">
    <w:name w:val="793ECF457433419EA18ABC9BD588C9EE"/>
    <w:rsid w:val="00784BF4"/>
  </w:style>
  <w:style w:type="paragraph" w:customStyle="1" w:styleId="897D85CEA0384D4D9E417006006F1040">
    <w:name w:val="897D85CEA0384D4D9E417006006F1040"/>
    <w:rsid w:val="00784BF4"/>
  </w:style>
  <w:style w:type="paragraph" w:customStyle="1" w:styleId="A62746D5E3374953A562DDE61B07846D">
    <w:name w:val="A62746D5E3374953A562DDE61B07846D"/>
    <w:rsid w:val="00784BF4"/>
  </w:style>
  <w:style w:type="paragraph" w:customStyle="1" w:styleId="CC1D93ABCC7A4E3486ADF57C12FCA6B5">
    <w:name w:val="CC1D93ABCC7A4E3486ADF57C12FCA6B5"/>
    <w:rsid w:val="00784BF4"/>
  </w:style>
  <w:style w:type="paragraph" w:customStyle="1" w:styleId="9D40AECFCC6C410796FA3D166D0EA522">
    <w:name w:val="9D40AECFCC6C410796FA3D166D0EA522"/>
    <w:rsid w:val="00784BF4"/>
  </w:style>
  <w:style w:type="paragraph" w:customStyle="1" w:styleId="0E08BE7BA4BB4EB88B57AAEA6D0EAD77">
    <w:name w:val="0E08BE7BA4BB4EB88B57AAEA6D0EAD77"/>
    <w:rsid w:val="00784BF4"/>
  </w:style>
  <w:style w:type="paragraph" w:customStyle="1" w:styleId="C71747FE28A9474F9BD1821D90EEB70A">
    <w:name w:val="C71747FE28A9474F9BD1821D90EEB70A"/>
    <w:rsid w:val="00784BF4"/>
  </w:style>
  <w:style w:type="paragraph" w:customStyle="1" w:styleId="884BB5C4498848D58D5530B98553B889">
    <w:name w:val="884BB5C4498848D58D5530B98553B889"/>
    <w:rsid w:val="00784BF4"/>
  </w:style>
  <w:style w:type="paragraph" w:customStyle="1" w:styleId="25037F3777FF40C681D8384A192C12C8">
    <w:name w:val="25037F3777FF40C681D8384A192C12C8"/>
    <w:rsid w:val="00784BF4"/>
  </w:style>
  <w:style w:type="paragraph" w:customStyle="1" w:styleId="AFB6161EFB3B4746BED7FFC01559BA7B">
    <w:name w:val="AFB6161EFB3B4746BED7FFC01559BA7B"/>
    <w:rsid w:val="00784BF4"/>
  </w:style>
  <w:style w:type="paragraph" w:customStyle="1" w:styleId="2F687F2A15614C84A098A8D6D15A7815">
    <w:name w:val="2F687F2A15614C84A098A8D6D15A7815"/>
    <w:rsid w:val="00784BF4"/>
  </w:style>
  <w:style w:type="paragraph" w:customStyle="1" w:styleId="E285BC1E5BD64CFABEEB1CC8C22707AF">
    <w:name w:val="E285BC1E5BD64CFABEEB1CC8C22707AF"/>
    <w:rsid w:val="00784BF4"/>
  </w:style>
  <w:style w:type="paragraph" w:customStyle="1" w:styleId="2390C339D1124DAEA2DA831902256849">
    <w:name w:val="2390C339D1124DAEA2DA831902256849"/>
    <w:rsid w:val="00784BF4"/>
  </w:style>
  <w:style w:type="paragraph" w:customStyle="1" w:styleId="46EEB67C2BD644ACA0196D708738C5E9">
    <w:name w:val="46EEB67C2BD644ACA0196D708738C5E9"/>
    <w:rsid w:val="00784BF4"/>
  </w:style>
  <w:style w:type="paragraph" w:customStyle="1" w:styleId="A94B3CC2B5374018B368023C79C62542">
    <w:name w:val="A94B3CC2B5374018B368023C79C62542"/>
    <w:rsid w:val="00784BF4"/>
  </w:style>
  <w:style w:type="paragraph" w:customStyle="1" w:styleId="6723A3477DAA4CE791D085FF45E64AE9">
    <w:name w:val="6723A3477DAA4CE791D085FF45E64AE9"/>
    <w:rsid w:val="00784BF4"/>
  </w:style>
  <w:style w:type="paragraph" w:customStyle="1" w:styleId="F7D553CB893B4EE491E131C17EC8B489">
    <w:name w:val="F7D553CB893B4EE491E131C17EC8B489"/>
    <w:rsid w:val="00784BF4"/>
  </w:style>
  <w:style w:type="paragraph" w:customStyle="1" w:styleId="6C2B9EEC46DD4C35AE3EBFAF16650736">
    <w:name w:val="6C2B9EEC46DD4C35AE3EBFAF16650736"/>
    <w:rsid w:val="00784BF4"/>
  </w:style>
  <w:style w:type="paragraph" w:customStyle="1" w:styleId="67BFC32D534E45609EDEF412CFC39A63">
    <w:name w:val="67BFC32D534E45609EDEF412CFC39A63"/>
    <w:rsid w:val="00784BF4"/>
  </w:style>
  <w:style w:type="paragraph" w:customStyle="1" w:styleId="9EE6640E2DBD4A4BBB819B20B19276A8">
    <w:name w:val="9EE6640E2DBD4A4BBB819B20B19276A8"/>
    <w:rsid w:val="00784BF4"/>
  </w:style>
  <w:style w:type="paragraph" w:customStyle="1" w:styleId="FE8E2C44E1F4423D9CFE84530B6DBA96">
    <w:name w:val="FE8E2C44E1F4423D9CFE84530B6DBA96"/>
    <w:rsid w:val="00784BF4"/>
  </w:style>
  <w:style w:type="paragraph" w:customStyle="1" w:styleId="C90DC51E89DE4CD2937E8BFDB0BBBAB8">
    <w:name w:val="C90DC51E89DE4CD2937E8BFDB0BBBAB8"/>
    <w:rsid w:val="00784BF4"/>
  </w:style>
  <w:style w:type="paragraph" w:customStyle="1" w:styleId="82A4FBDCA8A04DF8B0D793A3592ED337">
    <w:name w:val="82A4FBDCA8A04DF8B0D793A3592ED337"/>
    <w:rsid w:val="00784BF4"/>
  </w:style>
  <w:style w:type="paragraph" w:customStyle="1" w:styleId="3A12C695C20D46389E694A5E06CA2FF9">
    <w:name w:val="3A12C695C20D46389E694A5E06CA2FF9"/>
    <w:rsid w:val="00784BF4"/>
  </w:style>
  <w:style w:type="paragraph" w:customStyle="1" w:styleId="7CE8A36E12A14DC2824E845F39CA07D8">
    <w:name w:val="7CE8A36E12A14DC2824E845F39CA07D8"/>
    <w:rsid w:val="00784BF4"/>
  </w:style>
  <w:style w:type="paragraph" w:customStyle="1" w:styleId="11C4E3A3FFD14B9B89F01591E7F03287">
    <w:name w:val="11C4E3A3FFD14B9B89F01591E7F03287"/>
    <w:rsid w:val="00784BF4"/>
  </w:style>
  <w:style w:type="paragraph" w:customStyle="1" w:styleId="8921DF2B831E4CAC9D73AB9CF7935DAE">
    <w:name w:val="8921DF2B831E4CAC9D73AB9CF7935DAE"/>
    <w:rsid w:val="00784BF4"/>
  </w:style>
  <w:style w:type="paragraph" w:customStyle="1" w:styleId="BD2A3EB540CC49739EB6E8BAE4495053">
    <w:name w:val="BD2A3EB540CC49739EB6E8BAE4495053"/>
    <w:rsid w:val="00784BF4"/>
  </w:style>
  <w:style w:type="paragraph" w:customStyle="1" w:styleId="2354B23CDD274E79A75BC1C18F2A6892">
    <w:name w:val="2354B23CDD274E79A75BC1C18F2A6892"/>
    <w:rsid w:val="00784BF4"/>
  </w:style>
  <w:style w:type="paragraph" w:customStyle="1" w:styleId="6953C37D72344D0AB41CEC49B5FA8AF8">
    <w:name w:val="6953C37D72344D0AB41CEC49B5FA8AF8"/>
    <w:rsid w:val="00784BF4"/>
  </w:style>
  <w:style w:type="paragraph" w:customStyle="1" w:styleId="E3FF654772AD429397C7931FA23DA7D8">
    <w:name w:val="E3FF654772AD429397C7931FA23DA7D8"/>
    <w:rsid w:val="00784BF4"/>
  </w:style>
  <w:style w:type="paragraph" w:customStyle="1" w:styleId="DFCD3639E41B40A59BD7D13BD51BFBFD">
    <w:name w:val="DFCD3639E41B40A59BD7D13BD51BFBFD"/>
    <w:rsid w:val="00784BF4"/>
  </w:style>
  <w:style w:type="paragraph" w:customStyle="1" w:styleId="965B32B8C612452E9553BA2EB8441EEB">
    <w:name w:val="965B32B8C612452E9553BA2EB8441EEB"/>
    <w:rsid w:val="00784BF4"/>
  </w:style>
  <w:style w:type="paragraph" w:customStyle="1" w:styleId="77F37B47F39E41CBBC00E40E1C2D1859">
    <w:name w:val="77F37B47F39E41CBBC00E40E1C2D1859"/>
    <w:rsid w:val="00784BF4"/>
  </w:style>
  <w:style w:type="paragraph" w:customStyle="1" w:styleId="347EBF04AF474CC4BEE76CDDC2842930">
    <w:name w:val="347EBF04AF474CC4BEE76CDDC2842930"/>
    <w:rsid w:val="00784BF4"/>
  </w:style>
  <w:style w:type="paragraph" w:customStyle="1" w:styleId="02CA3D2E81414FE2ADEB1635235CDCD9">
    <w:name w:val="02CA3D2E81414FE2ADEB1635235CDCD9"/>
    <w:rsid w:val="00784BF4"/>
  </w:style>
  <w:style w:type="paragraph" w:customStyle="1" w:styleId="72DF4DE3779E4FF88ACBECE86CCA9799">
    <w:name w:val="72DF4DE3779E4FF88ACBECE86CCA9799"/>
    <w:rsid w:val="00784BF4"/>
  </w:style>
  <w:style w:type="paragraph" w:customStyle="1" w:styleId="92EF7B157BE64D7A89FFA20DAD9E937D">
    <w:name w:val="92EF7B157BE64D7A89FFA20DAD9E937D"/>
    <w:rsid w:val="00784BF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D997C-C0AC-494F-8D73-32B2E69A3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25</TotalTime>
  <Pages>82</Pages>
  <Words>18840</Words>
  <Characters>107392</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125981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Presentation</dc:creator>
  <cp:lastModifiedBy>Daniel James Chee</cp:lastModifiedBy>
  <cp:revision>6</cp:revision>
  <cp:lastPrinted>2015-01-27T07:52:00Z</cp:lastPrinted>
  <dcterms:created xsi:type="dcterms:W3CDTF">2015-01-26T21:29:00Z</dcterms:created>
  <dcterms:modified xsi:type="dcterms:W3CDTF">2015-01-27T07:53:00Z</dcterms:modified>
</cp:coreProperties>
</file>